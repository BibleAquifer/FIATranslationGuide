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w:t>
      </w:r>
      <w:r>
        <w:rPr>
          <w:lang w:val="id_ID" w:bidi="id_ID"/>
        </w:rPr>
      </w:r>
    </w:p>
    <w:p>
      <w:pPr/>
      <w:r>
        <w:rPr>
          <w:lang w:val="id_ID" w:bidi="id_ID"/>
        </w:rPr>
      </w:r>
      <w:r>
        <w:rPr>
          <w:b/>
          <w:lang w:val="id_ID" w:bidi="id_ID"/>
        </w:rPr>
        <w:t>Familiarization, Internalization, Articulation (FIA) Translation Guide</w:t>
      </w:r>
      <w:r>
        <w:rPr>
          <w:lang w:val="id_ID" w:bidi="id_ID"/>
        </w:rPr>
        <w:t xml:space="preserve"> © 2025 Word Collective Released under CC BY-SA 4.0 license. </w:t>
      </w:r>
      <w:r>
        <w:rPr>
          <w:lang w:val="id_ID" w:bidi="id_ID"/>
        </w:rPr>
        <w:t>Familiarization, Internalization, Articulation (FIA) Translation Guide</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TIT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Titus 1:1–4</w:t>
      </w:r>
      <w:r>
        <w:rPr>
          <w:lang w:val="id_ID" w:bidi="id_ID"/>
        </w:rPr>
      </w:r>
    </w:p>
    <w:p>
      <w:pPr>
        <w:pStyle w:val="Heading3"/>
      </w:pPr>
      <w:r>
        <w:rPr>
          <w:lang w:val="id_ID" w:bidi="id_ID"/>
        </w:rPr>
        <w:t>Dengar dan Renungkan</w:t>
      </w:r>
    </w:p>
    <w:p>
      <w:pPr/>
      <w:r>
        <w:rPr>
          <w:lang w:val="id_ID" w:bidi="id_ID"/>
        </w:rPr>
      </w:r>
      <w:r>
        <w:rPr>
          <w:lang w:val="id_ID" w:bidi="id_ID"/>
        </w:rPr>
        <w:t xml:space="preserve">Dalam tahap ini, dengarkan Titus 1:1–4 dan renungkan di dalam hati Anda. </w:t>
      </w:r>
    </w:p>
    <w:p>
      <w:pPr/>
      <w:r>
        <w:rPr>
          <w:lang w:val="id_ID" w:bidi="id_ID"/>
        </w:rPr>
      </w:r>
      <w:r>
        <w:rPr>
          <w:lang w:val="id_ID" w:bidi="id_ID"/>
        </w:rPr>
        <w:t xml:space="preserve">Jika memungkinkan, dengarkan rekaman suara dari Titus 1:1–4 sebanyak tiga kali, dalam tiga versi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di sini. </w:t>
      </w:r>
    </w:p>
    <w:p>
      <w:pPr>
        <w:pStyle w:val="ListBullet"/>
        <w:spacing w:line="240" w:lineRule="auto"/>
        <w:ind w:left="720"/>
      </w:pPr>
      <w:r>
        <w:rPr>
          <w:lang w:val="id_ID" w:bidi="id_ID"/>
        </w:rPr>
      </w:r>
      <w:r>
        <w:rPr>
          <w:lang w:val="id_ID" w:bidi="id_ID"/>
        </w:rPr>
        <w:t xml:space="preserve">Apa yang dikatakan perikop ini kepada kita tentang Tuhan atau Yesus? Hentikan sebentar rekaman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rekaman dari Titus 1:1–4 ini dalam terjemahan yang paling mudah dimengerti. </w:t>
      </w:r>
    </w:p>
    <w:p>
      <w:pPr/>
      <w:r>
        <w:rPr>
          <w:lang w:val="id_ID" w:bidi="id_ID"/>
        </w:rPr>
      </w:r>
      <w:r>
        <w:rPr>
          <w:lang w:val="id_ID" w:bidi="id_ID"/>
        </w:rPr>
        <w:t xml:space="preserve">Perikop ini adalah pengantar surat yang ditulis Paulus kepada Titus. Paulus adalah salah satu pemimpin gereja Kristen mula-mula. Pada titik tertentu di masa lalu, Paulus dan Titus bekerja bersama untuk memulai gereja-gereja baru di pulau Kreta, di Laut Mediterania dekat Yunani. Sekarang, Paulus telah meninggalkan Kreta dan telah menginstruksikan Titus untuk memimpin dan mengurus gereja-gereja di Kreta. Paulus menulis surat kepada Titus untuk mengingatkan Titus tentang apa yang harus diajarkan kepada orang-orang percaya baru di Kreta. Dalam perikop ini, Paulus pertama-tama menggambarkan dirinya sendiri dan pelayanannya, kemudian Paulus memberi salam kepada Titus. Perikop ini adalah pengantar surat Paulus kepada Titus. </w:t>
      </w:r>
    </w:p>
    <w:p>
      <w:pPr/>
      <w:r>
        <w:rPr>
          <w:lang w:val="id_ID" w:bidi="id_ID"/>
        </w:rPr>
      </w:r>
      <w:r>
        <w:rPr>
          <w:lang w:val="id_ID" w:bidi="id_ID"/>
        </w:rPr>
        <w:t xml:space="preserve">Berhenti di sini dan lihatlah bersama-sama sebagai kelompok pada peta pulau </w:t>
      </w:r>
      <w:r>
        <w:rPr>
          <w:b/>
          <w:lang w:val="id_ID" w:bidi="id_ID"/>
        </w:rPr>
        <w:t>Kreta</w:t>
      </w:r>
      <w:r>
        <w:rPr>
          <w:lang w:val="id_ID" w:bidi="id_ID"/>
        </w:rPr>
        <w:t xml:space="preserve"> jika perlu. Hentikan sebentar rekaman ini di sini. </w:t>
      </w:r>
    </w:p>
    <w:p>
      <w:pPr/>
      <w:r>
        <w:rPr>
          <w:lang w:val="id_ID" w:bidi="id_ID"/>
        </w:rPr>
      </w:r>
      <w:r>
        <w:rPr>
          <w:lang w:val="id_ID" w:bidi="id_ID"/>
        </w:rPr>
        <w:t xml:space="preserve">Dalam surat ini, Paulus mungkin menyampaikan pesannya, orang lain menuliskannya, dan kemudian orang lain menyampaikan pesan itu kepada Titus di Kreta. Titus dan orang lain kemungkinan besar akan membaca surat ini dengan suara keras ketika mereka menerimanya. Pada zaman Paulus, ini adalah cara yang umum untuk mengirimkan dan menerima surat. </w:t>
      </w:r>
    </w:p>
    <w:p>
      <w:pPr/>
      <w:r>
        <w:rPr>
          <w:lang w:val="id_ID" w:bidi="id_ID"/>
        </w:rPr>
      </w:r>
      <w:r>
        <w:rPr>
          <w:lang w:val="id_ID" w:bidi="id_ID"/>
        </w:rPr>
        <w:t xml:space="preserve">Salam Paulus kepada Titus mirip dengan salam Paulus lainnya dalam surat-surat lain kepada rekan-rekan kerjanya. Dalam surat ini, Paulus tidak hanya mengatakan bahwa ia menulis surat itu, tetapi ia juga memasukkan apa yang ia lakukan sebagai seorang hamba Tuhan dan sebagai seorang rasul. Paulus menggambarkan tujuan Allah baginya dan otoritas yang telah diberikan Allah kepadanya. Karena masalah di gereja di Kreta, Paulus mungkin ingin menunjukkan bahwa ia memiliki otoritas untuk mengajar Titus tentang bagaimana memimpin gereja-gereja di Kreta. </w:t>
      </w:r>
    </w:p>
    <w:p>
      <w:pPr/>
      <w:r>
        <w:rPr>
          <w:lang w:val="id_ID" w:bidi="id_ID"/>
        </w:rPr>
      </w:r>
      <w:r>
        <w:rPr>
          <w:lang w:val="id_ID" w:bidi="id_ID"/>
        </w:rPr>
        <w:t xml:space="preserve">Paulus mengatakan bahwa ia adalah "seorang budak Tuhan" dan "seorang rasul Yesus Kristus." Pertama, Paulus menyebut dirinya "seorang budak Tuhan,” yang berarti Paulus adalah milik Tuhan dan melayani Tuhan. Dalam surat-surat lain, Paulus mengatakan bahwa ia adalah "seorang budak Yesus Kristus." Orang-orang penting lainnya dalam Perjanjian Lama menyebut diri mereka "budak Tuhan," seperti Musa, Daniel, Daud, dan Abraham. Penting di sini bahwa Paulus menunjukkan bahwa ia adalah budak atau hamba Tuhan dengan cara yang sama seperti orang lain sebelum Yesus hidup, melayani, dan sepenuhnya milik Tuhan seperti seorang budak yang dimiliki tuan mereka. Bagi Paulus, itu adalah kehormatan untuk melayani Tuhan sama seperti orang lain dalam Perjanjian Lama. Tuhan dari Perjanjian Lama yang sama adalah Tuhan yang sekarang memberikan Paulus pesan untuk dibagikan kepada Titus dan gereja-gereja di Kreta. </w:t>
      </w:r>
    </w:p>
    <w:p>
      <w:pPr/>
      <w:r>
        <w:rPr>
          <w:lang w:val="id_ID" w:bidi="id_ID"/>
        </w:rPr>
      </w:r>
      <w:r>
        <w:rPr>
          <w:lang w:val="id_ID" w:bidi="id_ID"/>
        </w:rPr>
        <w:t xml:space="preserve">Paulus kemudian mengatakan bahwa ia adalah seorang rasul Yesus Kristus. Seorang rasul adalah wakil Tuhan yang memiliki otoritas untuk memberikan pesan dan membuat keputusan tentang hal-hal rohani. Dalam bahasa aslinya, Kristus berarti Mesias, atau Juruselamat dan raja yang ditunjuk Tuhan untuk satu tugas yang khusus. Yesus Kristus adalah sebutan bagi Yesus, seseorang yang ditunjuk Tuhan sebagai juruselamat dan raja. Sekarang Yesus mengutus Paulus dengan pekerjaan khusus untuk membagikan pesan dan pengajaran-Nya. Pekerjaan Paulus sebagai seorang rasul adalah "memelihara iman" dari orang-orang pilihan Tuhan, atau orang-orang yang mengikut Yesus. Seiring bertumbuhnya iman mereka, mereka akan memahami kebenaran dari Yesus lebih dan lebih lagi. Saat mereka memahami kebenaran, hasil yang wajar adalah mereka akan hidup dengan cara yang menyenangkan Tuhan. </w:t>
      </w:r>
    </w:p>
    <w:p>
      <w:pPr/>
      <w:r>
        <w:rPr>
          <w:lang w:val="id_ID" w:bidi="id_ID"/>
        </w:rPr>
      </w:r>
      <w:r>
        <w:rPr>
          <w:lang w:val="id_ID" w:bidi="id_ID"/>
        </w:rPr>
        <w:t xml:space="preserve">Tujuan Paulus sebagai seorang rasul adalah membantu orang-orang yang telah dipilih Tuhan untuk mengikut-Nya agar lebih percaya kepada Yesus dan mengikut Yesus dengan baik. Kemungkinan besar, Paulus ingin memperkuat iman orang-orang yang sudah percaya kepada Tuhan karena sebagian besar suratnya kepada Titus adalah tentang merawat orang-orang yang sudah percaya kepada Yesus. </w:t>
      </w:r>
    </w:p>
    <w:p>
      <w:pPr/>
      <w:r>
        <w:rPr>
          <w:lang w:val="id_ID" w:bidi="id_ID"/>
        </w:rPr>
      </w:r>
      <w:r>
        <w:rPr>
          <w:lang w:val="id_ID" w:bidi="id_ID"/>
        </w:rPr>
        <w:t xml:space="preserve">Saat Paulus membantu orang-orang untuk memperkuat iman mereka, atau percaya kepada Yesus, mereka juga akan mendapatkan lebih banyak pengetahuan tentang kebenaran. Kebenaran ini adalah pengajaran tentang Yesus dan pengajaran yang diberikan Yesus kepada orang-orang. Seiring bertambahnya pengetahuan orang tentang Yesus, mereka secara alami akan hidup dengan cara yang menyenangkan, menghormati, dan menghargai Tuhan. Dengan kata lain, mereka akan menjalani kehidupan yang saleh. </w:t>
      </w:r>
    </w:p>
    <w:p>
      <w:pPr/>
      <w:r>
        <w:rPr>
          <w:lang w:val="id_ID" w:bidi="id_ID"/>
        </w:rPr>
      </w:r>
      <w:r>
        <w:rPr>
          <w:lang w:val="id_ID" w:bidi="id_ID"/>
        </w:rPr>
        <w:t>Alasan utama Paulus bekerja sebagai seorang rasul Yesus Kristus adalah karena ia memiliki harapan akan kehidupan yang kekal. Orang-orang pilihan Tuhan dapat dengan percaya diri menantikan, atau berharap, untuk hidup selamanya bersama Tuhan. Tuhan berjanji untuk memberikan kehidupan kekal kepada orang-orang yang dipilih-Nya sebelum Tuhan menciptakan dunia. Dan Tuhan tidak pernah berbohong. Orang-orang tahu bahwa dewa-dewa palsu di Kreta selalu berbohong sepanjang waktu. Oleh karena itu, orang-orang dalam budaya Kreta juga banyak berbohong. Paulus menunjukkan bahwa Tuhan-Nya berbeda dari dewa-dewa Kreta. Tuhan tidak pernah berbohong.</w:t>
      </w:r>
    </w:p>
    <w:p>
      <w:pPr/>
      <w:r>
        <w:rPr>
          <w:lang w:val="id_ID" w:bidi="id_ID"/>
        </w:rPr>
      </w:r>
      <w:r>
        <w:rPr>
          <w:lang w:val="id_ID" w:bidi="id_ID"/>
        </w:rPr>
        <w:t xml:space="preserve">Berhenti di sini dan diskusikan dalam kelompok: Apa saja perbedaan utama antara bagaimana Tuhan kita bertindak dan bagaimana dewa-dewa lokal dalam budaya Anda bertindak? Bagaimana Anda menggambarkan perbedaan itu bagi komunitas Anda? Hentikan sebentar rekaman ini di sini. </w:t>
      </w:r>
    </w:p>
    <w:p>
      <w:pPr/>
      <w:r>
        <w:rPr>
          <w:lang w:val="id_ID" w:bidi="id_ID"/>
        </w:rPr>
      </w:r>
      <w:r>
        <w:rPr>
          <w:lang w:val="id_ID" w:bidi="id_ID"/>
        </w:rPr>
        <w:t xml:space="preserve">Tuhan menunjukkan bahwa Dia tidak pernah berbohong, karena Dia telah membuat janji-janji-Nya menjadi kenyataan. Tuhan sekarang siap untuk menunjukkan kepada semua orang kabar baik ini, atau pesan, tentang kehidupan kekal ini. Sekarang adalah saatnya bagi umat Tuhan untuk melihat dan memahami pesan ini tentang bagaimana kita dapat dengan percaya diri berharap untuk memiliki kehidupan kekal bersama Tuhan ketika kita mengikut Yesus. Tuhan memerintahkan Paulus untuk memberitakan pesan ini sehingga semua orang dapat mendengarnya dengan jelas. Tuhan mempercayakan Paulus dengan pesan khusus ini. </w:t>
      </w:r>
    </w:p>
    <w:p>
      <w:pPr/>
      <w:r>
        <w:rPr>
          <w:lang w:val="id_ID" w:bidi="id_ID"/>
        </w:rPr>
      </w:r>
      <w:r>
        <w:rPr>
          <w:lang w:val="id_ID" w:bidi="id_ID"/>
        </w:rPr>
        <w:t xml:space="preserve">Berhenti di sini dan bahas dalam kelompok: Ceritakan kisah tentang masa ketika Anda atau seseorang dalam komunitas Anda mempercayai orang lain dengan sebuah pesan. Bagaimana orang itu memberikan otoritas kepada utusan itu? Bagaimana utusan itu menunjukkan bahwa mereka memiliki otoritas? Hentikan sebentar rekaman ini di sini. </w:t>
      </w:r>
    </w:p>
    <w:p>
      <w:pPr/>
      <w:r>
        <w:rPr>
          <w:lang w:val="id_ID" w:bidi="id_ID"/>
        </w:rPr>
      </w:r>
      <w:r>
        <w:rPr>
          <w:lang w:val="id_ID" w:bidi="id_ID"/>
        </w:rPr>
        <w:t xml:space="preserve">Tuhan mempercayakan khotbah ini kepada Paulus, yang berarti Tuhan memberikan Paulus pekerjaan ini untuk dilakukan. Tuhan memerintahkan Paulus untuk mengatakan hal-hal ini tentang Yesus, dan ini memberikan otoritas kepada surat Paulus. Paulus mengatakan, "Tuhan, Juruselamat kita, memerintahkan aku," yang menunjukkan bahwa Tuhan sendiri adalah Tuhan yang menyelamatkan orang-orang. Keselamatan adalah satu gagasan penting di seluruh surat Paulus kepada Titus. </w:t>
      </w:r>
    </w:p>
    <w:p>
      <w:pPr/>
      <w:r>
        <w:rPr>
          <w:lang w:val="id_ID" w:bidi="id_ID"/>
        </w:rPr>
      </w:r>
      <w:r>
        <w:rPr>
          <w:lang w:val="id_ID" w:bidi="id_ID"/>
        </w:rPr>
        <w:t xml:space="preserve">Pada bagian kedua dari perikop ini, Paulus mengatakan bahwa ia mengirimkan surat ini kepada Titus. Paulus menyebut Titus "anak-Ku yang sejati menurut iman kita bersama." Seorang "anak sejati" berarti seorang anak yang benar, dan dalam konteks ini, itu mungkin berarti bahwa Paulus membantu Titus untuk percaya kepada Yesus. Titus seperti seorang anak bagi Paulus karena Paulus mengasihi Titus dengan cara yang sama Paulus mengasihi seorang anak jasmani. Tidak ada hubungan darah antara Paulus dan Titus; namun, pada zaman Paulus, sudah umum bagi para guru untuk menyebut murid-murid mereka "anak-anak." Paulus mengatakan bahwa Titus adalah anak-Nya yang sejati melalui iman mereka bersama karena mereka berdua mempunyai iman yang sama kepada Yesus, bersama dengan orang-orang percaya lainnya kepada Yesus. Paulus memiliki beberapa hal penting untuk dibagikan kepada Titus, orang yang dikasihi Paulus seperti seorang anak lelaki. Paulus mengharapkan bahwa Titus akan mendengarkan Paulus seperti seorang anak lelaki mendengarkan ayahnya. </w:t>
      </w:r>
    </w:p>
    <w:p>
      <w:pPr/>
      <w:r>
        <w:rPr>
          <w:lang w:val="id_ID" w:bidi="id_ID"/>
        </w:rPr>
      </w:r>
      <w:r>
        <w:rPr>
          <w:lang w:val="id_ID" w:bidi="id_ID"/>
        </w:rPr>
        <w:t xml:space="preserve">Pada bagian terakhir dari perikop ini, Paulus memberi salam kepada Titus. Salam ini sangat mirip dengan salam yang diberikan Paulus pada awal dua suratnya kepada Timotius. Paulus berdoa agar Tuhan, yang seperti seorang Bapa bagi semua orang percaya, akan memberikan anugerah dan damai sejahtera kepada Titus. Paulus ingin Titus memiliki anugerah, atau kepenuhan kasih Allah meskipun kita tidak layak mendapatkannya. Paulus juga ingin Titus memiliki damai, atau kesatuan dengan Tuhan dan dengan orang lain. </w:t>
      </w:r>
    </w:p>
    <w:p>
      <w:pPr/>
      <w:r>
        <w:rPr>
          <w:lang w:val="id_ID" w:bidi="id_ID"/>
        </w:rPr>
      </w:r>
      <w:r>
        <w:rPr>
          <w:lang w:val="id_ID" w:bidi="id_ID"/>
        </w:rPr>
        <w:t xml:space="preserve">Berhenti di sini dan diskusikan pertanyaan ini dalam kelompok: Salam apa saja yang umum dalam bahasa Anda? Kata atau berkat apa saja yang Anda berikan satu sama lain ketika Anda saling memberi salam? Hentikan sebentar rekaman ini di sini. </w:t>
      </w:r>
    </w:p>
    <w:p>
      <w:pPr/>
      <w:r>
        <w:rPr>
          <w:lang w:val="id_ID" w:bidi="id_ID"/>
        </w:rPr>
      </w:r>
      <w:r>
        <w:rPr>
          <w:lang w:val="id_ID" w:bidi="id_ID"/>
        </w:rPr>
        <w:t xml:space="preserve">Paulus juga berdoa agar Kristus Yesus akan memberikan anugerah dan damai sejahtera kepada Titus. Penting bahwa Paulus mengatakan bahwa Kristus Yesus adalah "Juruselamat kita" juga karena Tuhan adalah Juruselamat dalam Perjanjian Lama. Sebelumnya dalam kata pengantar ini, Paulus menyebut Tuhan Juruselamat kita. Sekarang, Paulus menunjukkan bahwa Yesus adalah Juruselamat yang dijanjikan Tuhan kepada umat-Nya. Di sepanjang suratnya kepada Titus, Paulus akan terus menunjukkan betapa pentingnya Yesus adalah Kristus, Juruselamat kita. </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rekaman dari Titus 1:1–4 ini dalam terjemahan yang paling mudah dimengerti. </w:t>
      </w:r>
    </w:p>
    <w:p>
      <w:pPr/>
      <w:r>
        <w:rPr>
          <w:lang w:val="id_ID" w:bidi="id_ID"/>
        </w:rPr>
      </w:r>
      <w:r>
        <w:rPr>
          <w:lang w:val="id_ID" w:bidi="id_ID"/>
        </w:rPr>
        <w:t>Pada langkah ini, kelompok akan menentukan bagian, tokoh, dan latar belakang dari nats ini. Selanjutnya, kelompok akan membayangkan perikop ini.</w:t>
      </w:r>
    </w:p>
    <w:p>
      <w:pPr/>
      <w:r>
        <w:rPr>
          <w:lang w:val="id_ID" w:bidi="id_ID"/>
        </w:rPr>
      </w:r>
      <w:r>
        <w:rPr>
          <w:lang w:val="id_ID" w:bidi="id_ID"/>
        </w:rPr>
        <w:t xml:space="preserve">Perikop ini memiliki tiga bagian. </w:t>
      </w:r>
    </w:p>
    <w:p>
      <w:pPr/>
      <w:r>
        <w:rPr>
          <w:lang w:val="id_ID" w:bidi="id_ID"/>
        </w:rPr>
      </w:r>
      <w:r>
        <w:rPr>
          <w:b/>
          <w:lang w:val="id_ID" w:bidi="id_ID"/>
        </w:rPr>
        <w:t>Pada bagian pertama:</w:t>
      </w:r>
      <w:r>
        <w:rPr>
          <w:lang w:val="id_ID" w:bidi="id_ID"/>
        </w:rPr>
        <w:t xml:space="preserve"> Paulus menjelaskan tentang dirinya dan apa yang ia lakukan.</w:t>
      </w:r>
    </w:p>
    <w:p>
      <w:pPr/>
      <w:r>
        <w:rPr>
          <w:lang w:val="id_ID" w:bidi="id_ID"/>
        </w:rPr>
      </w:r>
      <w:r>
        <w:rPr>
          <w:b/>
          <w:lang w:val="id_ID" w:bidi="id_ID"/>
        </w:rPr>
        <w:t>Di bagian kedua:</w:t>
      </w:r>
      <w:r>
        <w:rPr>
          <w:lang w:val="id_ID" w:bidi="id_ID"/>
        </w:rPr>
        <w:t xml:space="preserve"> Paulus menjelaskan dasar dari pekerjaannya.</w:t>
      </w:r>
    </w:p>
    <w:p>
      <w:pPr/>
      <w:r>
        <w:rPr>
          <w:lang w:val="id_ID" w:bidi="id_ID"/>
        </w:rPr>
      </w:r>
      <w:r>
        <w:rPr>
          <w:b/>
          <w:lang w:val="id_ID" w:bidi="id_ID"/>
        </w:rPr>
        <w:t>Pada bagian ketiga:</w:t>
      </w:r>
      <w:r>
        <w:rPr>
          <w:lang w:val="id_ID" w:bidi="id_ID"/>
        </w:rPr>
        <w:t xml:space="preserve"> Paulus mengatakan surat itu untuk Titus, dan Paulus memberi salam kepada Titus.</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 xml:space="preserve">Orang-orang percaya Kreta </w:t>
      </w:r>
    </w:p>
    <w:p>
      <w:pPr>
        <w:pStyle w:val="ListBullet"/>
        <w:spacing w:line="240" w:lineRule="auto"/>
        <w:ind w:left="720"/>
      </w:pPr>
      <w:r>
        <w:rPr>
          <w:lang w:val="id_ID" w:bidi="id_ID"/>
        </w:rPr>
      </w:r>
      <w:r>
        <w:rPr>
          <w:lang w:val="id_ID" w:bidi="id_ID"/>
        </w:rPr>
        <w:t xml:space="preserve">Dan Titus </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Penting untuk diingat bahwa perikop ini adalah pengantar surat yang dikirimkan Paulus kepada Titus. Ingatlah bahwa Paulus dan Titus sebelumnya bersama di pulau Kreta, dan sekarang Paulus mengirimkan surat kepada Titus. Kreta memiliki banyak dewa dan orang-orang Kreta memiliki reputasi sebagai orang yang suka berbohong. Konteks ini penting bagi apa yang dikatakan Paulus kepada Titus dalam pesan ini. Ingatlah juga bahwa kemungkinan Paulus menyampaikan pesan ini dan orang lain menuliskannya. Kemudian orang lain menyampaikan pesan itu kepada Titus di Kreta. Ingatlah bahwa seseorang mungkin membaca pesan ini dengan suara keras.</w:t>
      </w:r>
    </w:p>
    <w:p>
      <w:pPr/>
      <w:r>
        <w:rPr>
          <w:lang w:val="id_ID" w:bidi="id_ID"/>
        </w:rPr>
      </w:r>
      <w:r>
        <w:rPr>
          <w:lang w:val="id_ID" w:bidi="id_ID"/>
        </w:rPr>
        <w:t xml:space="preserve">Berhenti di sini dan lihatlah bersama-sama sebagai kelompok pada peta pulau </w:t>
      </w:r>
      <w:r>
        <w:rPr>
          <w:b/>
          <w:lang w:val="id_ID" w:bidi="id_ID"/>
        </w:rPr>
        <w:t>Kreta</w:t>
      </w:r>
      <w:r>
        <w:rPr>
          <w:lang w:val="id_ID" w:bidi="id_ID"/>
        </w:rPr>
        <w:t xml:space="preserve"> jika diperlukan. Hentikan sebentar rekaman ini di sini. </w:t>
      </w:r>
    </w:p>
    <w:p>
      <w:pPr/>
      <w:r>
        <w:rPr>
          <w:lang w:val="id_ID" w:bidi="id_ID"/>
        </w:rPr>
      </w:r>
      <w:r>
        <w:rPr>
          <w:lang w:val="id_ID" w:bidi="id_ID"/>
        </w:rPr>
        <w:t>Ingatlah bahwa surat ini mirip dengan dua surat lainnya yang ditulis Paulus kepada Timotius. Paulus memulai surat ini dengan cara yang sama. Ingatlah bahwa pada zaman Paulus, tiga bagian utama dari pengantar surat Kristen adalah nama orang yang mengirim surat itu, nama orang yang menerima surat itu, dan salam Kristen. Namun perlu diingat, pendahuluan surat kepada Titus ini berbeda dari surat-surat lainnya yang dikirimkan Paulus karena Paulus juga menyertakan penjelasan panjang tentang pekerjaannya. Kemungkinan Paulus ingin menunjukkan bahwa ia memiliki otoritas untuk menulis surat ini kepada Titus.</w:t>
      </w:r>
    </w:p>
    <w:p>
      <w:pPr/>
      <w:r>
        <w:rPr>
          <w:lang w:val="id_ID" w:bidi="id_ID"/>
        </w:rPr>
      </w:r>
      <w:r>
        <w:rPr>
          <w:lang w:val="id_ID" w:bidi="id_ID"/>
        </w:rPr>
        <w:t>Meskipun ada banyak gagasan dalam salam ini, kita dapat memecahnya menjadi bagian-bagian yang lebih pendek agar dapat dipahami dengan lebih baik. Anda bahkan dapat memilih untuk menjelaskannya dalam urutan yang berbeda daripada yang dijelaskan Paulus.</w:t>
      </w:r>
    </w:p>
    <w:p>
      <w:pPr/>
      <w:r>
        <w:rPr>
          <w:lang w:val="id_ID" w:bidi="id_ID"/>
        </w:rPr>
      </w:r>
      <w:r>
        <w:rPr>
          <w:lang w:val="id_ID" w:bidi="id_ID"/>
        </w:rPr>
        <w:t xml:space="preserve">Pada bagian pertama dari perikop ini, Paulus pertama-tama menyebutkan namanya sendiri, dan kemudian menyebut dirinya dengan dua sebutan: "seorang budak Tuhan" dan "seorang rasul Yesus Kristus." Ingatlah bahwa Paulus ingin mengidentifikasi dirinya sebagai seorang budak Tuhan dengan cara yang sama seperti orang-orang penting dalam Perjanjian Lama yang merupakan para hamba, atau budak Tuhan. Ingatlah juga bahwa seorang rasul adalah seseorang yang diutus dengan pekerjaan khusus untuk dilakukan. Yesus Kristus lah yang mengutus Paulus dengan tugas khusus, yaitu memberitakan Yesus kepada orang-orang. </w:t>
      </w:r>
    </w:p>
    <w:p>
      <w:pPr/>
      <w:r>
        <w:rPr>
          <w:lang w:val="id_ID" w:bidi="id_ID"/>
        </w:rPr>
      </w:r>
      <w:r>
        <w:rPr>
          <w:lang w:val="id_ID" w:bidi="id_ID"/>
        </w:rPr>
        <w:t xml:space="preserve">Berhenti di sini dan bahas pertanyaan ini dalam kelompok. Ini adalah bagian dari surat itu di mana Paulus menyebutkan dirinya sebagai penulisnya. Paulus menyebutkan namanya dan dua perannya: budak Tuhan dan rasul, atau utusan Yesus Kristus. Berlatih lah memperkenalkan diri ketika Anda mengirim pesan kepada seseorang. Informasi apa yang Anda berikan kepada pendengar Anda? Informasi seperti apa yang Anda berikan kepada mereka ketika Anda perlu menunjukkan otoritas Anda? Hentikan sebentar rekaman ini di sini. </w:t>
      </w:r>
    </w:p>
    <w:p>
      <w:pPr/>
      <w:r>
        <w:rPr>
          <w:lang w:val="id_ID" w:bidi="id_ID"/>
        </w:rPr>
      </w:r>
      <w:r>
        <w:rPr>
          <w:lang w:val="id_ID" w:bidi="id_ID"/>
        </w:rPr>
        <w:t>Ingatlah bahwa pekerjaan Paulus sebagai seorang rasul adalah "memelihara iman" dari umat pilihan Tuhan, atau orang-orang yang mengikuti Yesus. Ingatlah bahwa seiring bertumbuhnya iman atau kepercayaan mereka kepada Yesus, mereka juga akan memahami kebenaran dari Yesus lebih dan lebih lagi. Saat mereka memahami kebenaran, hasil yang wajar adalah mereka akan hidup dengan cara yang menyenangkan Tuhan. Ketika orang-orang bertumbuh dalam iman mereka atau belajar lebih memercayai Yesus, mereka lebih memahami Yesus. Ketika mereka lebih memahami Yesus, mereka menjalani kehidupan yang lebih saleh.</w:t>
      </w:r>
    </w:p>
    <w:p>
      <w:pPr/>
      <w:r>
        <w:rPr>
          <w:lang w:val="id_ID" w:bidi="id_ID"/>
        </w:rPr>
      </w:r>
      <w:r>
        <w:rPr>
          <w:lang w:val="id_ID" w:bidi="id_ID"/>
        </w:rPr>
        <w:t xml:space="preserve">Berhenti di sini dan bahas pertanyaan ini dalam kelompok. Bagaimana cara terbaik menerjemahkan frasa "demi iman umat pilihan Tuhan" dalam bahasa Anda? Jika memungkinkan, terjemahkan dengan cara yang dapat berarti "memperkuat iman orang-orang percaya" dan "membantu orang-orang percaya baru untuk percaya untuk pertama kalinya." Jika hal ini tidak memungkinkan, pilihlah untuk menerjemahkannya sebagai penguatan iman umat yang sudah dipilih Tuhan. Hentikan sebentar rekaman ini di sini. </w:t>
      </w:r>
    </w:p>
    <w:p>
      <w:pPr/>
      <w:r>
        <w:rPr>
          <w:lang w:val="id_ID" w:bidi="id_ID"/>
        </w:rPr>
      </w:r>
      <w:r>
        <w:rPr>
          <w:lang w:val="id_ID" w:bidi="id_ID"/>
        </w:rPr>
        <w:t>Pada bagian kedua dari perikop ini, Paulus menjelaskan alasan atau dasar dari semua yang ia ajarkan. Ingatlah alasan utama Paulus bekerja sebagai seorang rasul Yesus Kristus adalah karena pengharapan akan kehidupan kekal. Ingatlah bahwa kehidupan kekal adalah hidup bersama Tuhan selamanya dan bahwa Tuhanlah yang menjanjikan kehidupan kekal sebelum permulaan waktu. Ingat juga bahwa Paulus mengatakan bahwa Tuhan tidak berbohong, yang merupakan perbedaan dengan para dewa dan orang-orang yang menipu dan berbohong di pulau Kreta. Ingatlah bahwa sepanjang surat ini, Paulus akan terus membuat perbedaan antara hidup seperti orang-orang di Kreta yang berbohong, dan mengikuti Tuhan yang benar yang tidak pernah berbohong.</w:t>
      </w:r>
    </w:p>
    <w:p>
      <w:pPr/>
      <w:r>
        <w:rPr>
          <w:lang w:val="id_ID" w:bidi="id_ID"/>
        </w:rPr>
      </w:r>
      <w:r>
        <w:rPr>
          <w:lang w:val="id_ID" w:bidi="id_ID"/>
        </w:rPr>
        <w:t>Penting untuk diingat bahwa Paulus membandingkan apa yang dijanjikan Tuhan sejak lama dengan apa yang terjadi sekarang. Dalam bahasa aslinya, ingatlah bahwa fokusnya adalah pada apa yang terjadi sekarang dan apa yang sedang disingkapkan Tuhan, atau beritahukan kepada manusia. Sekaranglah waktu yang telah ditentukan, atau waktu yang tepat, bagi Tuhan untuk menunjukkan "firman" kepada manusia. Ingatlah bahwa "Firman" ini mungkin merujuk kepada kehidupan kekal yang dijanjikan Tuhan, tetapi juga pesan tentang Yesus yang diberitakan Paulus.</w:t>
      </w:r>
    </w:p>
    <w:p>
      <w:pPr/>
      <w:r>
        <w:rPr>
          <w:lang w:val="id_ID" w:bidi="id_ID"/>
        </w:rPr>
      </w:r>
      <w:r>
        <w:rPr>
          <w:lang w:val="id_ID" w:bidi="id_ID"/>
        </w:rPr>
        <w:t xml:space="preserve">Berhenti di sini dan bahas pertanyaan ini dalam kelompok. Ceritakan tentang suatu masa ketika sesuatu terjadi dalam kehidupan Anda yang tidak Anda pahami pada saat itu. Kemudian, ceritakan tentang saat Anda akhirnya memahami kebenaran tentang apa yang terjadi pada Anda. Hentikan sebentar rekaman ini di sini. </w:t>
      </w:r>
    </w:p>
    <w:p>
      <w:pPr/>
      <w:r>
        <w:rPr>
          <w:lang w:val="id_ID" w:bidi="id_ID"/>
        </w:rPr>
      </w:r>
      <w:r>
        <w:rPr>
          <w:lang w:val="id_ID" w:bidi="id_ID"/>
        </w:rPr>
        <w:t>Sekarang Paulus sampai kepada pokok utama dari pendahuluannya. Paulus telah menjelaskan pekerjaan apa yang telah diberikan Tuhan kepadanya, dan Paulus telah menjelaskan dasar dari pekerjaan ini. Paulus sekarang mengingatkan kita bahwa Tuhan telah memerintahkannya untuk melakukan pekerjaan ini. Inilah yang memberikan Paulus otoritas untuk mengatakan hal-hal yang ia katakan. Ingatlah juga bahwa Paulus mengatakan, "Tuhan Juru selamat kita," yang menunjukkan bahwa Tuhan menyelamatkan manusia. Ungkapan "Tuhan, Juruselamat kita" ini sangat penting karena mengingatkan kita bahwa Yesus dan Tuhan adalah sama. Kita mengetahui hal ini karena pada bagian terakhir dari perikop ini Paulus mengatakan, "Kristus Yesus Juru selamat kita."</w:t>
      </w:r>
    </w:p>
    <w:p>
      <w:pPr/>
      <w:r>
        <w:rPr>
          <w:lang w:val="id_ID" w:bidi="id_ID"/>
        </w:rPr>
      </w:r>
      <w:r>
        <w:rPr>
          <w:lang w:val="id_ID" w:bidi="id_ID"/>
        </w:rPr>
        <w:t>Pada bagian ketiga dari perikop ini, ingatlah bahwa Paulus mengatakan surat ini untuk Titus. Ingatlah Paulus menyebut Titus "anakku yang sejati," yang mungkin berarti bahwa Paulus mengasihi Titus seperti seorang ayah mengasihi anaknya. Ingatlah bahwa Paulus bukanlah ayah kandung Titus. Paulus kemungkinan membantu Titus mulai memiliki iman kepada Yesus, sehingga Paulus merasa seperti seorang ayah rohani bagi Titus. Ingatlah juga bahwa Paulus mengatakan, "menurut iman kita bersama," yang berarti Paulus dan Titus berbagi iman yang sama kepada Yesus.</w:t>
      </w:r>
    </w:p>
    <w:p>
      <w:pPr/>
      <w:r>
        <w:rPr>
          <w:lang w:val="id_ID" w:bidi="id_ID"/>
        </w:rPr>
      </w:r>
      <w:r>
        <w:rPr>
          <w:lang w:val="id_ID" w:bidi="id_ID"/>
        </w:rPr>
        <w:t xml:space="preserve">Berhenti di sini dan bahas pertanyaan ini dalam kelompok. Bagaimana Anda berbicara tentang seseorang yang sangat Anda kasihi, meskipun mereka tidak memiliki hubungan darah? Hentikan sebentar rekaman ini di sini. </w:t>
      </w:r>
    </w:p>
    <w:p>
      <w:pPr/>
      <w:r>
        <w:rPr>
          <w:lang w:val="id_ID" w:bidi="id_ID"/>
        </w:rPr>
      </w:r>
      <w:r>
        <w:rPr>
          <w:lang w:val="id_ID" w:bidi="id_ID"/>
        </w:rPr>
        <w:t>Ingatlah bahwa bagian terakhir dari perikop ini adalah salam kepada Titus. Ini adalah salam standar di antara orang-orang percaya. Ingatlah Paulus berdoa memohon anugerah dan damai sejahtera untuk Titus dari Allah Bapa kita, dan Kristus Yesus Juru selamat kita. Yang penting, Paulus mengatakan bahwa Kristus Yesus adalah "Juru selamat kita," terutama setelah Paulus mengatakan "Tuhan Juru selamat kita" di bagian pertama dari perikop ini. Paulus menunjukkan pentingnya Yesus Kristus sebagai jalan yang dipilih Tuhan untuk menyelamatkan manusia.</w:t>
      </w:r>
    </w:p>
    <w:p>
      <w:pPr/>
      <w:r>
        <w:rPr>
          <w:lang w:val="id_ID" w:bidi="id_ID"/>
        </w:rPr>
      </w:r>
      <w:r>
        <w:rPr>
          <w:lang w:val="id_ID" w:bidi="id_ID"/>
        </w:rPr>
        <w:t>Sekarang, kelompok harus membuat papan cerita, menggambarkan atau menggunakan barang-barang untuk memperagakan perikop ini dan tindakan-tindakan yang ada di dalam cerita. Pilihlah orang, gambar, atau benda untuk menjadi masing-masing karakter. Ketika Anda mulai menceritakan kembali kisah dari ayat-ayat ini, Paulus merujuk kepada dirinya sendiri dan menggambarkan dirinya sebagai seorang budak dan seorang rasul. Paulus kemudian menunjuk kepada orang-orang yang telah memilih untuk mengikuti Tuhan. Paulus menyebut mereka umat pilihan Tuhan. Paulus menjelaskan bahwa ia membantu memperkuat iman, atau kepercayaan mereka kepada Yesus. Orang-orang dapat menunjukkan bahwa mereka semakin percaya kepada Yesus. Hasil dari kepercayaan mereka adalah mereka semakin memahami tentang Tuhan. Seiring bertambahnya pemahaman mereka, mereka menjalani kehidupan yang menunjukkan bahwa mereka mengikuti Yesus. Sekarang Paulus menjelaskan kebenaran yang mereka percayai. Tuhan tidak pernah berbohong. Bahkan sebelum Tuhan menciptakan dunia, Tuhan telah merencanakan agar umat-Nya memiliki kehidupan kekal bersama-Nya. Orang-orang menunjukkan bahwa mereka percaya diri dan yakin bahwa mereka akan memiliki kehidupan kekal bersama Tuhan.</w:t>
      </w:r>
    </w:p>
    <w:p>
      <w:pPr/>
      <w:r>
        <w:rPr>
          <w:lang w:val="id_ID" w:bidi="id_ID"/>
        </w:rPr>
      </w:r>
      <w:r>
        <w:rPr>
          <w:lang w:val="id_ID" w:bidi="id_ID"/>
        </w:rPr>
        <w:t>Sekarang Tuhan masuk dan memerintahkan Paulus untuk membagikan pesan ini kepada semua orang. Paulus menerima petunjuk Tuhan dan mulai membagikan pesan itu.</w:t>
      </w:r>
    </w:p>
    <w:p>
      <w:pPr/>
      <w:r>
        <w:rPr>
          <w:lang w:val="id_ID" w:bidi="id_ID"/>
        </w:rPr>
      </w:r>
      <w:r>
        <w:rPr>
          <w:lang w:val="id_ID" w:bidi="id_ID"/>
        </w:rPr>
        <w:t>Sekarang Paulus berpaling kepada Titus dan memberi salam kepadanya dengan memberkatinya dengan karunia yang baik dan damai sejahtera dari Tuhan. Paulus, Titus, Allah, dan Yesus berdiri bersama karena mereka semua bersatu dalam keluarga yang sama.</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rekaman dari Titus 1:1–4 ini dalam terjemahan yang paling mudah dimengerti. </w:t>
      </w:r>
    </w:p>
    <w:p>
      <w:pPr/>
      <w:r>
        <w:rPr>
          <w:lang w:val="id_ID" w:bidi="id_ID"/>
        </w:rPr>
      </w:r>
      <w:r>
        <w:rPr>
          <w:lang w:val="id_ID" w:bidi="id_ID"/>
        </w:rPr>
        <w:t>Pada langkah ini, kelompok akan memperagakan perikop ini.</w:t>
      </w:r>
    </w:p>
    <w:p>
      <w:pPr/>
      <w:r>
        <w:rPr>
          <w:lang w:val="id_ID" w:bidi="id_ID"/>
        </w:rPr>
      </w:r>
      <w:r>
        <w:rPr>
          <w:lang w:val="id_ID" w:bidi="id_ID"/>
        </w:rPr>
        <w:t xml:space="preserve">Perikop ini memiliki tiga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 xml:space="preserve">Orang-orang percaya Kreta </w:t>
      </w:r>
    </w:p>
    <w:p>
      <w:pPr>
        <w:pStyle w:val="ListBullet"/>
        <w:spacing w:line="240" w:lineRule="auto"/>
        <w:ind w:left="720"/>
      </w:pPr>
      <w:r>
        <w:rPr>
          <w:lang w:val="id_ID" w:bidi="id_ID"/>
        </w:rPr>
      </w:r>
      <w:r>
        <w:rPr>
          <w:lang w:val="id_ID" w:bidi="id_ID"/>
        </w:rPr>
        <w:t xml:space="preserve">Dan Titus </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 xml:space="preserve">Paulus memulai sebuah surat kepada Titus. Paulus mengidentifikasi dirinya sebagai seorang budak Tuhan dan seorang rasul Yesus Kristus. </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 xml:space="preserve">Tanyakan kepada orang yang memerankan Paulus, "Apa yang kamu rasakan atau pikirkan?" Orang itu mungkin menjawab hal-hal seperti "senang mengirim surat penting ini kepada Titus," atau "merasa terhormat menjadi seorang budak Tuhan seperti Daud, Daniel, atau Musa dalam Perjanjian Lama," atau "berharap Titus memahami pekerjaan saya yang penting sebagai seorang rasul Yesus Kristus."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mengatakan bahwa tujuan pekerjaannya adalah untuk membantu orang-orang yang dipilih Tuhan untuk lebih percaya kepada Tuhan. Kemudian orang-orang akan memahami kebenaran tentang Yesus, dan mereka akan hidup dengan cara yang menyenangkan Allah. </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 xml:space="preserve">Tanyakan kepada orang yang memerankan Paulus, "Apa yang kamu rasakan atau pikirkan?" Orang itu mungkin menjawab hal-hal seperti "merasa tanggung jawab berbagi tentang Yesus dengan orang-orang yang dipilih Tuhan itu," atau "berharap bahwa orang-orang akan hidup dengan cara-cara yang menyenangkan Tuhan karena memahami kebenaran tentang Yesus," atau "ingin surat ini membantu Titus dan orang-orang percaya Kreta mengetahui bagaimana hidup dengan cara-cara yang menyenangkan Tuhan.” </w:t>
      </w:r>
    </w:p>
    <w:p>
      <w:pPr>
        <w:pStyle w:val="ListBullet"/>
        <w:spacing w:line="240" w:lineRule="auto"/>
        <w:ind w:left="720"/>
      </w:pPr>
      <w:r>
        <w:rPr>
          <w:lang w:val="id_ID" w:bidi="id_ID"/>
        </w:rPr>
      </w:r>
      <w:r>
        <w:rPr>
          <w:lang w:val="id_ID" w:bidi="id_ID"/>
        </w:rPr>
        <w:t xml:space="preserve">Juga, tanyakan kepada orang-orang yang memerankan orang-orang percaya Kreta, "Apa yang sedang Anda rasakan atau pikirkan?" Orang-orang mungkin menjawab hal-hal seperti "semakin percaya kepada Tuhan," atau "senang bahwa kita lebih mengenal Yesus," atau "ingin menjalani kehidupan yang menunjukkan kita percaya kepada Tuhan dan lebih mengenal Yesus."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menggambarkan alasan di belakang pekerjaannya—pengharapan akan kehidupan yang kekal. Tuhan menjanjikan kehidupan kekal sebelum permulaan waktu. Tuhan tidak dapat berbohong. </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 xml:space="preserve">Tanyakan kepada orang-orang yang memerankan Titus dan orang-orang percaya Kreta, "Apa yang sedang kamu rasakan atau pikirkan?" Orang-orang mungkin menjawab hal-hal seperti "menantikan kehidupan kekal bersama Tuhan Bapa kita," atau "terkejut karena Paulus mengatakan bahwa Tuhan tidak dapat berbohong, itu tidak seperti dewa-dewa di Kreta atau orang-orang yang tinggal di Kreta," atau "yakin bahwa Tuhan akan menepati janji-janji-Nya karena Tuhan tidak dapat berbohong."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Pada saat yang tepat, Allah menyingkapkan, atau memberitahukan, firman tentang Yesus. Firman ini adalah kehidupan kekal yang Tuhan janjikan, dan juga pesan yang Tuhan berikan kepada Paulus untuk dikotbahkan. Tuhan memerintahkan Paulus untuk mengatakan hal-hal ini tentang Yesus. Paulus menyebut Tuhan "Juruselamat kita." </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 xml:space="preserve">Tanyakan kepada orang yang memerankan Titus, "Apa yang sedang kamu rasakan atau pikirkan?" Orang itu mungkin menjawab hal-hal seperti "berpikir bahwa apa yang Paulus katakan dalam surat ini pasti penting karena Tuhan memerintahkannya untuk mengatakan hal-hal ini tentang Yesus," atau "berharap bahwa orang-orang akan mengenali otoritas Paulus karena Tuhan memerintahkan Paulus untuk menyampaikan pesan ini tentang Yesus," atau "berharap orang-orang juga akan mendengarkan saya ketika saya mengajarkan kepada orang-orang percaya pesan yang Paulus berikan kepada saya untuk disampaikan dalam surat ini."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mengatakan surat ini untuk Titus. Titus seperti seorang anak bagi Paulus, dan mereka mempunyai satu iman yang sama kepada Yesus. </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 xml:space="preserve">Tanyakan kepada orang yang memerankan Titus, "Apa yang sedang kamu rasakan atau pikirkan?" Orang itu mungkin menjawab hal-hal seperti "merasa terhormat menerima surat dari Paulus, bapa rohani saya," atau "merasa berkewajiban untuk mendengarkan Paulus sebagaimana seorang putra yang baik mendengarkan ayah mereka," atau "bersyukur kepada Paulus atas semua yang telah diajarkannya kepada saya di masa lalu."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memberi salam kepada Titus. Paulus berdoa agar Titus memiliki anugerah dan damai sejahtera dari Allah Bapa kita. Paulus juga berdoa agar Titus memiliki anugerah dan damai sejahtera dari Yesus Kristus, Juruselamat kita. </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 xml:space="preserve">Tanyakan kepada orang yang memerankan Tuhan, "Apa yang sedang kamu rasakan atau pikirkan?" Orang itu mungkin menjawab hal-hal seperti "ingin memberikan anugerah dan damai sejahtera kepada Titus atas pekerjaannya," atau "bersyukur karena Paulus menulis surat ini kepada Titus," atau "senang menyatakan bahwa Yesus adalah Juruselamat dunia." </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rekaman dari Titus 1:1–4 ini dalam terjemahan yang paling mudah dimengerti.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mengidentifikasi dirinya sebagai orang yang mengirim surat ini kepada Titus. Paulus menyebut dirinya seorang </w:t>
      </w:r>
      <w:r>
        <w:rPr>
          <w:b/>
          <w:lang w:val="id_ID" w:bidi="id_ID"/>
        </w:rPr>
        <w:t>budak</w:t>
      </w:r>
      <w:r>
        <w:rPr>
          <w:lang w:val="id_ID" w:bidi="id_ID"/>
        </w:rPr>
        <w:t xml:space="preserve"> Allah. Budak atau hamba keduanya memiliki makna yang sama, dan keduanya adalah orang-orang yang bekerja untuk orang lain. Para hamba dan budak tidak memiliki hak, dan mereka benar-benar bergantung kepada tuan mereka untuk segala hal. Paulus melayani Allah seperti budak dengan bergantung kepada Allah dan melakukan apa yang Allah perintahkan kepadanya.</w:t>
      </w:r>
    </w:p>
    <w:p>
      <w:pPr/>
      <w:r>
        <w:rPr>
          <w:lang w:val="id_ID" w:bidi="id_ID"/>
        </w:rPr>
      </w:r>
      <w:r>
        <w:rPr>
          <w:lang w:val="id_ID" w:bidi="id_ID"/>
        </w:rPr>
        <w:t xml:space="preserve">Berhenti di sini dan diskusikan sebagai kelompok bagaimana Anda akan menerjemahkan </w:t>
      </w:r>
      <w:r>
        <w:rPr>
          <w:b/>
          <w:lang w:val="id_ID" w:bidi="id_ID"/>
        </w:rPr>
        <w:t>budak</w:t>
      </w:r>
      <w:r>
        <w:rPr>
          <w:lang w:val="id_ID" w:bidi="id_ID"/>
        </w:rPr>
        <w:t xml:space="preserve">. Terjemahkan budak sama seperti yang telah Anda lakukan di bagian lain dari Perjanjian Baru. Untuk informasi lebih lanjut tentang </w:t>
      </w:r>
      <w:r>
        <w:rPr>
          <w:lang w:val="id_ID" w:bidi="id_ID"/>
        </w:rPr>
        <w:t>kata budak</w:t>
      </w:r>
      <w:r>
        <w:rPr>
          <w:lang w:val="id_ID" w:bidi="id_ID"/>
        </w:rPr>
        <w:t xml:space="preserve"> lihat Glosarium Utama. Hentikan sebentar rekaman ini di sini. </w:t>
      </w:r>
    </w:p>
    <w:p>
      <w:pPr/>
      <w:r>
        <w:rPr>
          <w:lang w:val="id_ID" w:bidi="id_ID"/>
        </w:rPr>
      </w:r>
      <w:r>
        <w:rPr>
          <w:lang w:val="id_ID" w:bidi="id_ID"/>
        </w:rPr>
        <w:t xml:space="preserve">Paulus juga mengatakan bahwa ia adalah </w:t>
      </w:r>
      <w:r>
        <w:rPr>
          <w:b/>
          <w:lang w:val="id_ID" w:bidi="id_ID"/>
        </w:rPr>
        <w:t>seorang rasul</w:t>
      </w:r>
      <w:r>
        <w:rPr>
          <w:lang w:val="id_ID" w:bidi="id_ID"/>
        </w:rPr>
        <w:t xml:space="preserve"> Yesus Kristus. Seorang rasul adalah seseorang yang Yesus beri otoritas. Seorang rasul memiliki pekerjaan khusus dari Yesus untuk memberi tahu orang-orang tentang Yesus. </w:t>
      </w:r>
      <w:r>
        <w:rPr>
          <w:b/>
          <w:lang w:val="id_ID" w:bidi="id_ID"/>
        </w:rPr>
        <w:t>Kristus</w:t>
      </w:r>
      <w:r>
        <w:rPr>
          <w:lang w:val="id_ID" w:bidi="id_ID"/>
        </w:rPr>
        <w:t xml:space="preserve"> berarti seseorang yang ditunjuk untuk tugas khusus. Dalam hal ini, Yesus adalah Juruselamat dan raja yang ditunjuk oleh Allah.</w:t>
      </w:r>
    </w:p>
    <w:p>
      <w:pPr/>
      <w:r>
        <w:rPr>
          <w:lang w:val="id_ID" w:bidi="id_ID"/>
        </w:rPr>
      </w:r>
      <w:r>
        <w:rPr>
          <w:lang w:val="id_ID" w:bidi="id_ID"/>
        </w:rPr>
        <w:t xml:space="preserve">Berhenti di sini dan tinjau bagaimana Anda akan menerjemahkan </w:t>
      </w:r>
      <w:r>
        <w:rPr>
          <w:b/>
          <w:lang w:val="id_ID" w:bidi="id_ID"/>
        </w:rPr>
        <w:t>rasul</w:t>
      </w:r>
      <w:r>
        <w:rPr>
          <w:lang w:val="id_ID" w:bidi="id_ID"/>
        </w:rPr>
        <w:t xml:space="preserve"> dan </w:t>
      </w:r>
      <w:r>
        <w:rPr>
          <w:b/>
          <w:lang w:val="id_ID" w:bidi="id_ID"/>
        </w:rPr>
        <w:t>Kristus</w:t>
      </w:r>
      <w:r>
        <w:rPr>
          <w:lang w:val="id_ID" w:bidi="id_ID"/>
        </w:rPr>
        <w:t xml:space="preserve">. Terjemahkan rasul dan Kristus sama seperti yang telah Anda lakukan di bagian lain dari Perjanjian Baru. Untuk informasi lebih lanjut tentang </w:t>
      </w:r>
      <w:r>
        <w:rPr>
          <w:lang w:val="id_ID" w:bidi="id_ID"/>
        </w:rPr>
        <w:t>rasul</w:t>
      </w:r>
      <w:r>
        <w:rPr>
          <w:lang w:val="id_ID" w:bidi="id_ID"/>
        </w:rPr>
        <w:t xml:space="preserve"> dan </w:t>
      </w:r>
      <w:r>
        <w:rPr>
          <w:lang w:val="id_ID" w:bidi="id_ID"/>
        </w:rPr>
        <w:t>Kristus</w:t>
      </w:r>
      <w:r>
        <w:rPr>
          <w:lang w:val="id_ID" w:bidi="id_ID"/>
        </w:rPr>
        <w:t xml:space="preserve">, lihat Glosarium Utama. Hentikan sebentar rekaman ini di sini. </w:t>
      </w:r>
    </w:p>
    <w:p>
      <w:pPr/>
      <w:r>
        <w:rPr>
          <w:lang w:val="id_ID" w:bidi="id_ID"/>
        </w:rPr>
      </w:r>
      <w:r>
        <w:rPr>
          <w:lang w:val="id_ID" w:bidi="id_ID"/>
        </w:rPr>
        <w:t xml:space="preserve">Paulus adalah seorang </w:t>
      </w:r>
      <w:r>
        <w:rPr>
          <w:b/>
          <w:lang w:val="id_ID" w:bidi="id_ID"/>
        </w:rPr>
        <w:t>rasul</w:t>
      </w:r>
      <w:r>
        <w:rPr>
          <w:lang w:val="id_ID" w:bidi="id_ID"/>
        </w:rPr>
        <w:t xml:space="preserve"> bagi iman umat pilihan Allah. Iman berarti percaya bahwa apa yang Yesus katakan tentang diri-Nya adalah benar. Iman juga dapat berarti percaya kepada ajaran Yesus Kristus, percaya kepada Yesus, dan berkomitmen untuk melakukan apa yang dikatakan Yesus.</w:t>
      </w:r>
    </w:p>
    <w:p>
      <w:pPr/>
      <w:r>
        <w:rPr>
          <w:lang w:val="id_ID" w:bidi="id_ID"/>
        </w:rPr>
      </w:r>
      <w:r>
        <w:rPr>
          <w:lang w:val="id_ID" w:bidi="id_ID"/>
        </w:rPr>
        <w:t xml:space="preserve">Berhenti di sini dan diskusikan sebagai kelompok bagaimana Anda akan menerjemahkan kata </w:t>
      </w:r>
      <w:r>
        <w:rPr>
          <w:b/>
          <w:lang w:val="id_ID" w:bidi="id_ID"/>
        </w:rPr>
        <w:t>iman</w:t>
      </w:r>
      <w:r>
        <w:rPr>
          <w:lang w:val="id_ID" w:bidi="id_ID"/>
        </w:rPr>
        <w:t xml:space="preserve">. Terjemahkan iman sama seperti yang telah Anda lakukan di bagian lain dari Perjanjian Baru. Untuk informasi lebih lanjut tentang </w:t>
      </w:r>
      <w:r>
        <w:rPr>
          <w:lang w:val="id_ID" w:bidi="id_ID"/>
        </w:rPr>
        <w:t>kata iman</w:t>
      </w:r>
      <w:r>
        <w:rPr>
          <w:lang w:val="id_ID" w:bidi="id_ID"/>
        </w:rPr>
        <w:t xml:space="preserve"> lihat Glosarium Utama. Hentikan sebentar rekaman ini di sini. </w:t>
      </w:r>
    </w:p>
    <w:p>
      <w:pPr/>
      <w:r>
        <w:rPr>
          <w:lang w:val="id_ID" w:bidi="id_ID"/>
        </w:rPr>
      </w:r>
      <w:r>
        <w:rPr>
          <w:lang w:val="id_ID" w:bidi="id_ID"/>
        </w:rPr>
        <w:t>Umat pilihan Allah adalah orang-orang pilihan Allah untuk percaya kepada Dia dan mengikuti-Nya.</w:t>
      </w:r>
    </w:p>
    <w:p>
      <w:pPr/>
      <w:r>
        <w:rPr>
          <w:lang w:val="id_ID" w:bidi="id_ID"/>
        </w:rPr>
      </w:r>
      <w:r>
        <w:rPr>
          <w:lang w:val="id_ID" w:bidi="id_ID"/>
        </w:rPr>
        <w:t xml:space="preserve">Berhenti di sini dan diskusikan pertanyaan ini dalam kelompok: Bagaimana Anda akan menggambarkan gagasan umat pilihan Allah? Hentikan sebentar rekaman ini di sini. </w:t>
      </w:r>
    </w:p>
    <w:p>
      <w:pPr/>
      <w:r>
        <w:rPr>
          <w:lang w:val="id_ID" w:bidi="id_ID"/>
        </w:rPr>
      </w:r>
      <w:r>
        <w:rPr>
          <w:lang w:val="id_ID" w:bidi="id_ID"/>
        </w:rPr>
        <w:t>Ketika orang-orang bertumbuh dalam iman mereka kepada Allah, orang-orang juga bertumbuh dalam pengetahuan mereka tentang kebenaran. Kebenaran berarti ajaran Yesus. Ketika orang-orang lebih memahami kebenaran tentang Yesus, hasil alami adalah mereka akan hidup dengan cara yang menyenangkan Allah.</w:t>
      </w:r>
    </w:p>
    <w:p>
      <w:pPr/>
      <w:r>
        <w:rPr>
          <w:lang w:val="id_ID" w:bidi="id_ID"/>
        </w:rPr>
      </w:r>
      <w:r>
        <w:rPr>
          <w:lang w:val="id_ID" w:bidi="id_ID"/>
        </w:rPr>
        <w:t xml:space="preserve">Alasan dan fondasi Paulus untuk pengajarannya adalah karena </w:t>
      </w:r>
      <w:r>
        <w:rPr>
          <w:b/>
          <w:lang w:val="id_ID" w:bidi="id_ID"/>
        </w:rPr>
        <w:t>harapan</w:t>
      </w:r>
      <w:r>
        <w:rPr>
          <w:lang w:val="id_ID" w:bidi="id_ID"/>
        </w:rPr>
        <w:t xml:space="preserve"> akan </w:t>
      </w:r>
      <w:r>
        <w:rPr>
          <w:b/>
          <w:lang w:val="id_ID" w:bidi="id_ID"/>
        </w:rPr>
        <w:t>kehidupan kekal</w:t>
      </w:r>
      <w:r>
        <w:rPr>
          <w:lang w:val="id_ID" w:bidi="id_ID"/>
        </w:rPr>
        <w:t>. Harapan berarti pengharapan yang yakin bahwa Allah akan melakukan sesuatu. Kehidupan kekal adalah karunia yang Allah berikan kepada orang-orang yang percaya dan mengandalkan Yesus. Kehidupan kekal adalah hidup bersama Allah selamanya, dan itu dimulai sekarang, mengubah kita, dan memungkinkan kita untuk hidup dalam hubungan yang dekat dengan Allah.</w:t>
      </w:r>
    </w:p>
    <w:p>
      <w:pPr/>
      <w:r>
        <w:rPr>
          <w:lang w:val="id_ID" w:bidi="id_ID"/>
        </w:rPr>
      </w:r>
      <w:r>
        <w:rPr>
          <w:lang w:val="id_ID" w:bidi="id_ID"/>
        </w:rPr>
        <w:t xml:space="preserve">Berhenti di sini dan diskusikan dalam kelompok: Bagaimana Anda akan menerjemahkan </w:t>
      </w:r>
      <w:r>
        <w:rPr>
          <w:b/>
          <w:lang w:val="id_ID" w:bidi="id_ID"/>
        </w:rPr>
        <w:t>harapan</w:t>
      </w:r>
      <w:r>
        <w:rPr>
          <w:lang w:val="id_ID" w:bidi="id_ID"/>
        </w:rPr>
        <w:t xml:space="preserve"> dan </w:t>
      </w:r>
      <w:r>
        <w:rPr>
          <w:b/>
          <w:lang w:val="id_ID" w:bidi="id_ID"/>
        </w:rPr>
        <w:t>kehidupan kekal</w:t>
      </w:r>
      <w:r>
        <w:rPr>
          <w:lang w:val="id_ID" w:bidi="id_ID"/>
        </w:rPr>
        <w:t xml:space="preserve">? Terjemahkan harapan dan kehidupan kekal sama seperti yang telah Anda lakukan di bagian lain dari Perjanjian Baru. Untuk informasi lebih lanjut tentang </w:t>
      </w:r>
      <w:r>
        <w:rPr>
          <w:b/>
          <w:lang w:val="id_ID" w:bidi="id_ID"/>
        </w:rPr>
        <w:t>harapan</w:t>
      </w:r>
      <w:r>
        <w:rPr>
          <w:lang w:val="id_ID" w:bidi="id_ID"/>
        </w:rPr>
        <w:t xml:space="preserve"> dan </w:t>
      </w:r>
      <w:r>
        <w:rPr>
          <w:lang w:val="id_ID" w:bidi="id_ID"/>
        </w:rPr>
        <w:t>kehidupan kekal</w:t>
      </w:r>
      <w:r>
        <w:rPr>
          <w:lang w:val="id_ID" w:bidi="id_ID"/>
        </w:rPr>
        <w:t xml:space="preserve">, lihat Glosarium Utama. Hentikan sebentar rekaman ini di sini. </w:t>
      </w:r>
    </w:p>
    <w:p>
      <w:pPr/>
      <w:r>
        <w:rPr>
          <w:lang w:val="id_ID" w:bidi="id_ID"/>
        </w:rPr>
      </w:r>
      <w:r>
        <w:rPr>
          <w:lang w:val="id_ID" w:bidi="id_ID"/>
        </w:rPr>
        <w:t xml:space="preserve">Allah adalah Dia yang menjanjikan kehidupan kekal. Allah menjanjikan kehidupan kekal </w:t>
      </w:r>
      <w:r>
        <w:rPr>
          <w:b/>
          <w:lang w:val="id_ID" w:bidi="id_ID"/>
        </w:rPr>
        <w:t>sebelum permulaan waktu</w:t>
      </w:r>
      <w:r>
        <w:rPr>
          <w:lang w:val="id_ID" w:bidi="id_ID"/>
        </w:rPr>
        <w:t>. Dalam bahasa aslinya, "sebelum permulaan waktu" adalah "sebelum zaman kekal." Frasa ini berarti bahwa meskipun Allah tidak lekang waktu, pada suatu titik di masa lalu, Allah menciptakan dunia. Sebelum Allah menciptakan dunia dan waktu dimulai, Allah sudah memiliki rencana keselamatan dan menjanjikan kehidupan kekal kepada umat pilihan-Nya.</w:t>
      </w:r>
    </w:p>
    <w:p>
      <w:pPr/>
      <w:r>
        <w:rPr>
          <w:lang w:val="id_ID" w:bidi="id_ID"/>
        </w:rPr>
      </w:r>
      <w:r>
        <w:rPr>
          <w:lang w:val="id_ID" w:bidi="id_ID"/>
        </w:rPr>
        <w:t xml:space="preserve">Berhenti di sini dan diskusikan pertanyaan ini dalam kelompok: Bicarakan tentang cara terbaik menerjemahkan gagasan ini "sebelum permulaan zaman" dalam bahasa Anda. Hentikan sebentar rekaman ini di sini. </w:t>
      </w:r>
    </w:p>
    <w:p>
      <w:pPr/>
      <w:r>
        <w:rPr>
          <w:lang w:val="id_ID" w:bidi="id_ID"/>
        </w:rPr>
      </w:r>
      <w:r>
        <w:rPr>
          <w:lang w:val="id_ID" w:bidi="id_ID"/>
        </w:rPr>
        <w:t xml:space="preserve">Sekarang adalah waktu ketika Allah mengungkapkan firman-Nya kepada manusia. Kata itu mungkin adalah harapan kehidupan kekal dan juga pesan yang sedang Paulus beritakan. Dalam Perjanjian Baru, </w:t>
      </w:r>
      <w:r>
        <w:rPr>
          <w:b/>
          <w:lang w:val="id_ID" w:bidi="id_ID"/>
        </w:rPr>
        <w:t>Firman</w:t>
      </w:r>
      <w:r>
        <w:rPr>
          <w:lang w:val="id_ID" w:bidi="id_ID"/>
        </w:rPr>
        <w:t xml:space="preserve"> biasanya berarti kabar baik bahwa Yesus telah datang ke dunia.</w:t>
      </w:r>
    </w:p>
    <w:p>
      <w:pPr/>
      <w:r>
        <w:rPr>
          <w:lang w:val="id_ID" w:bidi="id_ID"/>
        </w:rPr>
      </w:r>
      <w:r>
        <w:rPr>
          <w:lang w:val="id_ID" w:bidi="id_ID"/>
        </w:rPr>
        <w:t xml:space="preserve">Berhenti di sini dan diskusikan sebagai kelompok: Bagaimana Anda akan menerjemahkan </w:t>
      </w:r>
      <w:r>
        <w:rPr>
          <w:b/>
          <w:lang w:val="id_ID" w:bidi="id_ID"/>
        </w:rPr>
        <w:t>gagasan tentang kata</w:t>
      </w:r>
      <w:r>
        <w:rPr>
          <w:lang w:val="id_ID" w:bidi="id_ID"/>
        </w:rPr>
        <w:t xml:space="preserve"> firman? Terjemahkan kata firman itu sama seperti yang telah Anda lakukan di bagian lain dari Perjanjian Baru. Untuk informasi lebih lanjut tentang </w:t>
      </w:r>
      <w:r>
        <w:rPr>
          <w:lang w:val="id_ID" w:bidi="id_ID"/>
        </w:rPr>
        <w:t>kata firman</w:t>
      </w:r>
      <w:r>
        <w:rPr>
          <w:lang w:val="id_ID" w:bidi="id_ID"/>
        </w:rPr>
        <w:t xml:space="preserve"> lihat Glosarium Utama. Hentikan sebentar rekaman ini di sini. </w:t>
      </w:r>
    </w:p>
    <w:p>
      <w:pPr/>
      <w:r>
        <w:rPr>
          <w:lang w:val="id_ID" w:bidi="id_ID"/>
        </w:rPr>
      </w:r>
      <w:r>
        <w:rPr>
          <w:lang w:val="id_ID" w:bidi="id_ID"/>
        </w:rPr>
        <w:t xml:space="preserve">Allah mempercayakan firman ini kepada Paulus, sehingga Paulus dapat memberitakan kepada orang-orang tentang Yesus. Allah, Juruselamat kita, </w:t>
      </w:r>
      <w:r>
        <w:rPr>
          <w:b/>
          <w:lang w:val="id_ID" w:bidi="id_ID"/>
        </w:rPr>
        <w:t>memerintahkan</w:t>
      </w:r>
      <w:r>
        <w:rPr>
          <w:lang w:val="id_ID" w:bidi="id_ID"/>
        </w:rPr>
        <w:t xml:space="preserve"> Paulus untuk mengatakan hal-hal ini. Perintah Allah biasanya berarti aturan yang diberikan Allah kepada umat-Nya untuk diikuti. Di sini, itu berarti bahwa Allah menyuruh Paulus untuk mengatakan hal-hal ini kepada Titus. Untuk informasi lebih lanjut tentang </w:t>
      </w:r>
      <w:r>
        <w:rPr>
          <w:lang w:val="id_ID" w:bidi="id_ID"/>
        </w:rPr>
        <w:t>kata perintah</w:t>
      </w:r>
      <w:r>
        <w:rPr>
          <w:lang w:val="id_ID" w:bidi="id_ID"/>
        </w:rPr>
        <w:t>-perintah, lihat Glosarium Utama.</w:t>
      </w:r>
    </w:p>
    <w:p>
      <w:pPr/>
      <w:r>
        <w:rPr>
          <w:lang w:val="id_ID" w:bidi="id_ID"/>
        </w:rPr>
      </w:r>
      <w:r>
        <w:rPr>
          <w:lang w:val="id_ID" w:bidi="id_ID"/>
        </w:rPr>
        <w:t xml:space="preserve">Berhenti di sini dan diskusikan pertanyaan ini sebagai sebuah kelompok: Diskusikan bagaimana Anda akan menerjemahkan </w:t>
      </w:r>
      <w:r>
        <w:rPr>
          <w:b/>
          <w:lang w:val="id_ID" w:bidi="id_ID"/>
        </w:rPr>
        <w:t>kata perintah</w:t>
      </w:r>
      <w:r>
        <w:rPr>
          <w:lang w:val="id_ID" w:bidi="id_ID"/>
        </w:rPr>
        <w:t xml:space="preserve"> Allah. Hentikan sebentar rekaman ini di sini. </w:t>
      </w:r>
    </w:p>
    <w:p>
      <w:pPr/>
      <w:r>
        <w:rPr>
          <w:lang w:val="id_ID" w:bidi="id_ID"/>
        </w:rPr>
      </w:r>
      <w:r>
        <w:rPr>
          <w:b/>
          <w:lang w:val="id_ID" w:bidi="id_ID"/>
        </w:rPr>
        <w:t>Juruselamat</w:t>
      </w:r>
      <w:r>
        <w:rPr>
          <w:lang w:val="id_ID" w:bidi="id_ID"/>
        </w:rPr>
        <w:t xml:space="preserve"> berarti orang yang menyelamatkan atau membebaskan orang dari kejahatan atau bahaya. Dalam salam kepada Titus, Paulus juga menyebut Kristus Yesus "Juruselamat kita."</w:t>
      </w:r>
    </w:p>
    <w:p>
      <w:pPr/>
      <w:r>
        <w:rPr>
          <w:lang w:val="id_ID" w:bidi="id_ID"/>
        </w:rPr>
      </w:r>
      <w:r>
        <w:rPr>
          <w:lang w:val="id_ID" w:bidi="id_ID"/>
        </w:rPr>
        <w:t xml:space="preserve">Berhenti di sini dan diskusikan pertanyaan ini dalam kelompok: Bagaimana Anda akan menerjemahkan gagasan </w:t>
      </w:r>
      <w:r>
        <w:rPr>
          <w:b/>
          <w:lang w:val="id_ID" w:bidi="id_ID"/>
        </w:rPr>
        <w:t>Juruselamat</w:t>
      </w:r>
      <w:r>
        <w:rPr>
          <w:lang w:val="id_ID" w:bidi="id_ID"/>
        </w:rPr>
        <w:t xml:space="preserve">? Terjemahkan Juruselamat sama seperti yang telah Anda lakukan di bagian lain dari Perjanjian Baru. Untuk informasi lebih lanjut tentang </w:t>
      </w:r>
      <w:r>
        <w:rPr>
          <w:lang w:val="id_ID" w:bidi="id_ID"/>
        </w:rPr>
        <w:t>Juruselamat</w:t>
      </w:r>
      <w:r>
        <w:rPr>
          <w:lang w:val="id_ID" w:bidi="id_ID"/>
        </w:rPr>
        <w:t xml:space="preserve">, lihat Glosarium Utama. Hentikan sebentar rekaman ini di sini. </w:t>
      </w:r>
    </w:p>
    <w:p>
      <w:pPr/>
      <w:r>
        <w:rPr>
          <w:lang w:val="id_ID" w:bidi="id_ID"/>
        </w:rPr>
      </w:r>
      <w:r>
        <w:rPr>
          <w:lang w:val="id_ID" w:bidi="id_ID"/>
        </w:rPr>
        <w:t xml:space="preserve">Paulus mengirim surat ini kepada Titus, anaknya yang sejati dalam </w:t>
      </w:r>
      <w:r>
        <w:rPr>
          <w:b/>
          <w:lang w:val="id_ID" w:bidi="id_ID"/>
        </w:rPr>
        <w:t>iman</w:t>
      </w:r>
      <w:r>
        <w:rPr>
          <w:lang w:val="id_ID" w:bidi="id_ID"/>
        </w:rPr>
        <w:t xml:space="preserve"> mereka yang sama. Paulus mengasihi Titus seperti seorang anak. Paulus menyapa Titus dengan berdoa memohon </w:t>
      </w:r>
      <w:r>
        <w:rPr>
          <w:b/>
          <w:lang w:val="id_ID" w:bidi="id_ID"/>
        </w:rPr>
        <w:t>anugerah</w:t>
      </w:r>
      <w:r>
        <w:rPr>
          <w:lang w:val="id_ID" w:bidi="id_ID"/>
        </w:rPr>
        <w:t xml:space="preserve"> dan damai </w:t>
      </w:r>
      <w:r>
        <w:rPr>
          <w:b/>
          <w:lang w:val="id_ID" w:bidi="id_ID"/>
        </w:rPr>
        <w:t>sejahtera</w:t>
      </w:r>
      <w:r>
        <w:rPr>
          <w:lang w:val="id_ID" w:bidi="id_ID"/>
        </w:rPr>
        <w:t xml:space="preserve"> dari Allah Bapa kita, dan dari Kristus Yesus, Juruselamat kita.</w:t>
      </w:r>
    </w:p>
    <w:p>
      <w:pPr/>
      <w:r>
        <w:rPr>
          <w:lang w:val="id_ID" w:bidi="id_ID"/>
        </w:rPr>
      </w:r>
      <w:r>
        <w:rPr>
          <w:lang w:val="id_ID" w:bidi="id_ID"/>
        </w:rPr>
        <w:t xml:space="preserve">Berhenti di sini dan diskusikan pertanyaan ini dalam kelompok: Bagaimana Anda akan menerjemahkan </w:t>
      </w:r>
      <w:r>
        <w:rPr>
          <w:b/>
          <w:lang w:val="id_ID" w:bidi="id_ID"/>
        </w:rPr>
        <w:t>iman</w:t>
      </w:r>
      <w:r>
        <w:rPr>
          <w:lang w:val="id_ID" w:bidi="id_ID"/>
        </w:rPr>
        <w:t xml:space="preserve">, </w:t>
      </w:r>
      <w:r>
        <w:rPr>
          <w:b/>
          <w:lang w:val="id_ID" w:bidi="id_ID"/>
        </w:rPr>
        <w:t>anugerah</w:t>
      </w:r>
      <w:r>
        <w:rPr>
          <w:lang w:val="id_ID" w:bidi="id_ID"/>
        </w:rPr>
        <w:t xml:space="preserve">, dan </w:t>
      </w:r>
      <w:r>
        <w:rPr>
          <w:b/>
          <w:lang w:val="id_ID" w:bidi="id_ID"/>
        </w:rPr>
        <w:t>damai</w:t>
      </w:r>
      <w:r>
        <w:rPr>
          <w:lang w:val="id_ID" w:bidi="id_ID"/>
        </w:rPr>
        <w:t xml:space="preserve">? Terjemahkan iman, anugerah, dan damai sama seperti yang telah Anda lakukan di bagian lain dari Perjanjian Baru. Untuk informasi lebih lanjut tentang </w:t>
      </w:r>
      <w:r>
        <w:rPr>
          <w:lang w:val="id_ID" w:bidi="id_ID"/>
        </w:rPr>
        <w:t>iman</w:t>
      </w:r>
      <w:r>
        <w:rPr>
          <w:lang w:val="id_ID" w:bidi="id_ID"/>
        </w:rPr>
        <w:t xml:space="preserve">, </w:t>
      </w:r>
      <w:r>
        <w:rPr>
          <w:lang w:val="id_ID" w:bidi="id_ID"/>
        </w:rPr>
        <w:t>anugerah</w:t>
      </w:r>
      <w:r>
        <w:rPr>
          <w:lang w:val="id_ID" w:bidi="id_ID"/>
        </w:rPr>
        <w:t xml:space="preserve">, dan </w:t>
      </w:r>
      <w:r>
        <w:rPr>
          <w:lang w:val="id_ID" w:bidi="id_ID"/>
        </w:rPr>
        <w:t>damai</w:t>
      </w:r>
      <w:r>
        <w:rPr>
          <w:lang w:val="id_ID" w:bidi="id_ID"/>
        </w:rPr>
        <w:t xml:space="preserve"> lihat Glosarium Utama.</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rekaman suara dari perikop ini dalam terjemahan yang paling mudah dimengerti.</w:t>
      </w:r>
    </w:p>
    <w:p>
      <w:pPr/>
      <w:r>
        <w:rPr>
          <w:lang w:val="id_ID" w:bidi="id_ID"/>
        </w:rPr>
      </w:r>
      <w:r>
        <w:rPr>
          <w:lang w:val="id_ID" w:bidi="id_ID"/>
        </w:rPr>
        <w:t>Dalam sesi ini, ceritakan kembali ayat-ayat ini,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dapat menggunakan benda apa saja, gerakan, atau papan cerita untuk membantu mereka mengingat bagian ayat-ayat Alkitab tersebut. Hentikan sebentar rekaman ini di sini. </w:t>
      </w:r>
    </w:p>
    <w:p>
      <w:pPr/>
      <w:r>
        <w:rPr>
          <w:lang w:val="id_ID" w:bidi="id_ID"/>
        </w:rPr>
      </w:r>
      <w:r>
        <w:rPr>
          <w:lang w:val="id_ID" w:bidi="id_ID"/>
        </w:rPr>
        <w:t xml:space="preserve">Selanjutnya, kelompok dapat memutuskan versi mana dari ayat-ayat tersebut yang paling disukai. Anda mungkin memutuskan untuk menyukai cara bercerita seorang anggota kelompok untuk suatu adegan, tetapi menyukai cara bercerita anggota lain untuk adegan lainnya. Hentikan sebentar rekaman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Titus 1:5–9</w:t>
      </w:r>
      <w:r>
        <w:rPr>
          <w:lang w:val="id_ID" w:bidi="id_ID"/>
        </w:rPr>
      </w:r>
    </w:p>
    <w:p>
      <w:pPr>
        <w:pStyle w:val="Heading3"/>
      </w:pPr>
      <w:r>
        <w:rPr>
          <w:lang w:val="id_ID" w:bidi="id_ID"/>
        </w:rPr>
        <w:t>Dengar dan Renungkan</w:t>
      </w:r>
    </w:p>
    <w:p>
      <w:pPr/>
      <w:r>
        <w:rPr>
          <w:lang w:val="id_ID" w:bidi="id_ID"/>
        </w:rPr>
      </w:r>
      <w:r>
        <w:rPr>
          <w:lang w:val="id_ID" w:bidi="id_ID"/>
        </w:rPr>
        <w:t xml:space="preserve">Dalam tahap ini, dengarkan Titus 1:5–9 dan renungkan di dalam hati Anda. </w:t>
      </w:r>
    </w:p>
    <w:p>
      <w:pPr/>
      <w:r>
        <w:rPr>
          <w:lang w:val="id_ID" w:bidi="id_ID"/>
        </w:rPr>
      </w:r>
      <w:r>
        <w:rPr>
          <w:lang w:val="id_ID" w:bidi="id_ID"/>
        </w:rPr>
        <w:t xml:space="preserve">Jika memungkinkan, dengarkan rekaman suara dari Titus 1:5–9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ini di sini. </w:t>
      </w:r>
    </w:p>
    <w:p>
      <w:pPr>
        <w:pStyle w:val="ListBullet"/>
        <w:spacing w:line="240" w:lineRule="auto"/>
        <w:ind w:left="720"/>
      </w:pPr>
      <w:r>
        <w:rPr>
          <w:lang w:val="id_ID" w:bidi="id_ID"/>
        </w:rPr>
      </w:r>
      <w:r>
        <w:rPr>
          <w:lang w:val="id_ID" w:bidi="id_ID"/>
        </w:rPr>
        <w:t xml:space="preserve">Apa yang dikatakan perikop ini kepada kita tentang Tuhan atau Yesus? Hentikan sebentar rekaman ini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ini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rekaman dari Titus 1:5–9 ini dalam terjemahan yang paling mudah dimengerti. </w:t>
      </w:r>
    </w:p>
    <w:p>
      <w:pPr/>
      <w:r>
        <w:rPr>
          <w:lang w:val="id_ID" w:bidi="id_ID"/>
        </w:rPr>
      </w:r>
      <w:r>
        <w:rPr>
          <w:lang w:val="id_ID" w:bidi="id_ID"/>
        </w:rPr>
        <w:t>Perikop ini mengikuti pendahuluan surat kepada Titus. Ini adalah awal dari bagian utama dari surat yang ditulis Paulus kepada Titus. Dalam pendahuluan, Paulus menggambarkan dirinya dan pelayanannya, dan kemudian Paulus mengatakan bahwa surat itu adalah untuk Titus. Sekarang, Paulus memberikan alasan mengapa Paulus meminta Titus untuk tinggal di Kreta—untuk mengatur apa yang tersisa yang belum selesai, dan memilih pemimpin untuk gereja-gereja setempat di Kreta. Bagian utama dari perikop ini adalah tentang seperti apa seharusnya seorang pemimpin gereja yang baik, dan apa yang akan membuat seseorang tidak layak untuk menjadi seorang pemimpin. Seorang pemimpin gereja yang baik harus mengurus rumah tangganya sendiri, memiliki reputasi yang baik dalam masyarakat, dan mengurus rumah tangga Allah, yang adalah gereja.</w:t>
      </w:r>
    </w:p>
    <w:p>
      <w:pPr/>
      <w:r>
        <w:rPr>
          <w:lang w:val="id_ID" w:bidi="id_ID"/>
        </w:rPr>
      </w:r>
      <w:r>
        <w:rPr>
          <w:lang w:val="id_ID" w:bidi="id_ID"/>
        </w:rPr>
        <w:t xml:space="preserve">Berhenti di sini dan lihatlah bersama-sama sebagai kelompok pada peta pulau </w:t>
      </w:r>
      <w:r>
        <w:rPr>
          <w:b/>
          <w:lang w:val="id_ID" w:bidi="id_ID"/>
        </w:rPr>
        <w:t>Kreta</w:t>
      </w:r>
      <w:r>
        <w:rPr>
          <w:lang w:val="id_ID" w:bidi="id_ID"/>
        </w:rPr>
        <w:t xml:space="preserve"> jika perlu. Hentikan sebentar rekaman ini di sini. </w:t>
      </w:r>
    </w:p>
    <w:p>
      <w:pPr/>
      <w:r>
        <w:rPr>
          <w:lang w:val="id_ID" w:bidi="id_ID"/>
        </w:rPr>
      </w:r>
      <w:r>
        <w:rPr>
          <w:lang w:val="id_ID" w:bidi="id_ID"/>
        </w:rPr>
        <w:t>Paulus mengatakan kepada Titus mengapa ia memintanya untuk tinggal di Kreta—Titus memiliki pekerjaan khusus untuk dilakukan di gereja-gereja Kreta. Kemungkinan Paulus mengajarkan kabar baik dan kebenaran tentang Yesus kepada gereja-gereja setempat yang baru dan orang-orang percaya baru selama ia tinggal di Kreta bersama Titus. Namun, masih ada lebih banyak pekerjaan yang diperlukan untuk memperbaiki beberapa masalah di gereja-gereja. Memilih pemimpin akan membantu gereja-gereja memperbaiki masalah-masalah tersebut. Paulus ingin Titus terus "meluruskan," atau memperbaiki, masalah-masalah di gereja-gereja. Paulus mungkin ingin Titus memperbaiki ajaran palsu di gereja-gereja Kreta, dan juga menyelesaikan pekerjaan yang dimulai Paulus dan Titus, yang mencakup penunjukan para tua-tua, atau pemimpin, di gereja-gereja.</w:t>
      </w:r>
    </w:p>
    <w:p>
      <w:pPr/>
      <w:r>
        <w:rPr>
          <w:lang w:val="id_ID" w:bidi="id_ID"/>
        </w:rPr>
      </w:r>
      <w:r>
        <w:rPr>
          <w:lang w:val="id_ID" w:bidi="id_ID"/>
        </w:rPr>
        <w:t>Salah satu hal utama yang Paulus ingin Titus lakukan adalah menunjuk atau memilih para penatua di setiap kota kecil atau kota di Kreta di mana ada sebuah gereja. "Para tua-tua" sering berarti laki-laki yang tua, tetapi di sini berarti laki-laki yang membantu untuk memimpin, mengawasi, dan mengajar orang-orang percaya lainnya. Para penatua memiliki otoritas untuk membuat keputusan di gereja. Tidak jelas apakah setiap gereja di Kreta harus memiliki hanya satu penatua atau lebih dari satu penatua. Di setiap tempat di mana Paulus memulai gereja-gereja, Paulus memberikan petunjuk untuk kepemimpinan gereja berdasarkan keadaan dan budaya di daerah itu. Penting bahwa orang-orang di gereja-gereja memilih para penatua gereja yang dihormati masyarakat. Kemungkinan besar Titus meminta bantuan gereja untuk mengetahui laki-laki mana yang memiliki reputasi yang baik dalam masyarakat.</w:t>
      </w:r>
    </w:p>
    <w:p>
      <w:pPr/>
      <w:r>
        <w:rPr>
          <w:lang w:val="id_ID" w:bidi="id_ID"/>
        </w:rPr>
      </w:r>
      <w:r>
        <w:rPr>
          <w:lang w:val="id_ID" w:bidi="id_ID"/>
        </w:rPr>
        <w:t xml:space="preserve">Berhenti di sini dan diskusikan pertanyaan ini dalam kelompok: Bagaimana komunitas Anda memilih para pemimpin? Jelaskan siapa yang memilih para pemimpin ini. Hentikan sebentar rekaman ini di sini. </w:t>
      </w:r>
    </w:p>
    <w:p>
      <w:pPr/>
      <w:r>
        <w:rPr>
          <w:lang w:val="id_ID" w:bidi="id_ID"/>
        </w:rPr>
      </w:r>
      <w:r>
        <w:rPr>
          <w:lang w:val="id_ID" w:bidi="id_ID"/>
        </w:rPr>
        <w:t>Pada zaman Paulus, sudah menjadi hal yang umum untuk menyebutkan sifat-sifat baik yang harus dimiliki seseorang, yang menggambarkan seseorang dengan reputasi baik di masyarakat. Dahulu juga umum untuk menyebutkan sifat-sifat buruk yang harus dihindari orang-orang. Paulus memberikan karakteristik yang akan dihormati orang-orang dalam masyarakat di Kreta dalam diri seorang pemimpin. Kemudian dalam surat ini, Paulus akan memberikan lebih banyak alasan rohani untuk perilaku baik dari seorang penatua.</w:t>
      </w:r>
    </w:p>
    <w:p>
      <w:pPr/>
      <w:r>
        <w:rPr>
          <w:lang w:val="id_ID" w:bidi="id_ID"/>
        </w:rPr>
      </w:r>
      <w:r>
        <w:rPr>
          <w:lang w:val="id_ID" w:bidi="id_ID"/>
        </w:rPr>
        <w:t xml:space="preserve">Berhenti di sini dan diskusikan pertanyaan ini dalam kelompok: Diskusikan jenis perilaku baik dan perilaku buruk dalam komunitas Anda. Menurut budaya Anda, apa saja sifat paling penting yang harus dimiliki orang? Hentikan sebentar rekaman ini di sini. </w:t>
      </w:r>
    </w:p>
    <w:p>
      <w:pPr/>
      <w:r>
        <w:rPr>
          <w:lang w:val="id_ID" w:bidi="id_ID"/>
        </w:rPr>
      </w:r>
      <w:r>
        <w:rPr>
          <w:lang w:val="id_ID" w:bidi="id_ID"/>
        </w:rPr>
        <w:t>Pada bagian berikutnya dari perikop ini, Paulus menjelaskan sifat-sifat yang harus dimiliki seseorang untuk menjadi seorang penatua. Paulus mengatakan kepada Titus bahwa seorang penatua harus tidak bercela. Seorang yang tidak bercela melakukan apa yang benar dan jujur. Tidak ada seorang pun yang dapat menuduh orang itu melakukan kesalahan. Mereka harus memiliki reputasi yang baik. Kemudian Paulus berbicara tentang apa yang dilakukan seorang yang tidak bercela.</w:t>
      </w:r>
    </w:p>
    <w:p>
      <w:pPr/>
      <w:r>
        <w:rPr>
          <w:lang w:val="id_ID" w:bidi="id_ID"/>
        </w:rPr>
      </w:r>
      <w:r>
        <w:rPr>
          <w:lang w:val="id_ID" w:bidi="id_ID"/>
        </w:rPr>
        <w:t>Salah satu cara seorang penatua harus tidak bercela adalah dengan menjadi suami dan ayah yang baik. Seorang penatua harus setia kepada istrinya, yang berarti penatua itu tidak memiliki hubungan seksual dengan siapa pun selain istrinya. Beberapa terjemahan mengatakan seorang penatua harus menjadi suami dari satu istri, yang berarti pemimpin tidak dapat memiliki lebih dari satu istri pada saat yang sama. Penatua juga harus memiliki anak-anak yang percaya kepada Yesus, sama seperti orang tua mereka. Tidak ada seorang pun yang dapat menuduh anak-anak penatua itu berbuat liar, yang dapat berupa hal-hal seperti mabuk, berjudi, atau bertengkar. Anak-anak penatua juga tidak boleh tidak taat atau memberontak kepada orang tua mereka atau orang lain yang memegang otoritas. Paulus ingin seorang penatua untuk menunjukkan bahwa ia dapat mengurus keluarganya, dan untuk menunjukkan bagaimana hidup secara berbeda sebagai orang-orang percaya dalam budaya Kreta yang memberontak.</w:t>
      </w:r>
    </w:p>
    <w:p>
      <w:pPr/>
      <w:r>
        <w:rPr>
          <w:lang w:val="id_ID" w:bidi="id_ID"/>
        </w:rPr>
      </w:r>
      <w:r>
        <w:rPr>
          <w:lang w:val="id_ID" w:bidi="id_ID"/>
        </w:rPr>
        <w:t>Paulus mengatakan alasan seorang pemimpin gereja harus tidak bercela adalah karena pemimpin itu adalah pengelola Allah. Seorang pengurus adalah seseorang yang mengelola rumah tangga tuannya. Dengan cara yang sama seorang pemimpin gereja harus mengurus rumah tangganya sendiri dengan baik, yang berarti istri dan anak-anaknya, pemimpin juga harus mengurus rumah tangga Allah, yang adalah gereja. Paulus menyebut pemimpin itu "seorang pengawas," atau seseorang yang bertanggung jawab atas kesejahteraan gereja. Pengawas kemungkinan besar adalah kata lain untuk seorang penatua di gereja.</w:t>
      </w:r>
    </w:p>
    <w:p>
      <w:pPr/>
      <w:r>
        <w:rPr>
          <w:lang w:val="id_ID" w:bidi="id_ID"/>
        </w:rPr>
      </w:r>
      <w:r>
        <w:rPr>
          <w:lang w:val="id_ID" w:bidi="id_ID"/>
        </w:rPr>
        <w:t>Paulus kemudian menjelaskan beberapa jenis perilaku yang akan membuat seseorang tidak layak untuk memimpin rumah tangga Allah, yaitu gereja. Orang itu tidak boleh sombong, atau seseorang yang selalu mau menang sendiri. Orang itu tidak boleh mudah marah. Orang itu tidak boleh menjadi seseorang yang mabuk karena alkohol atau yang bertindak dengan kekerasan. Terakhir, orang itu tidak boleh melakukan hal-hal yang salah untuk mendapatkan uang atau menjadi serakah akan uang.</w:t>
      </w:r>
    </w:p>
    <w:p>
      <w:pPr/>
      <w:r>
        <w:rPr>
          <w:lang w:val="id_ID" w:bidi="id_ID"/>
        </w:rPr>
      </w:r>
      <w:r>
        <w:rPr>
          <w:lang w:val="id_ID" w:bidi="id_ID"/>
        </w:rPr>
        <w:t>Paulus telah menggambarkan perilaku yang akan membuat seseorang tidak layak untuk menjadi seorang penatua. Sekarang, Paulus menjelaskan bagaimana seseorang harus berperilaku untuk menjadi seorang penatua. Seorang penatua harus suka menerima tamu, yang berarti ia senang menyambut orang-orang ke rumahnya atau bersedia memberikan makanan atau tempat untuk menginap pada malam hari kepada orang-orang percaya dan para pelancong lainnya. Seorang penatua harus mencintai apa yang baik, yang berarti ia harus mencintai hal-hal yang baik dan juga suka melakukan hal-hal yang baik. Seorang penatua harus berakal sehat dan bertindak dengan tenang dan bijaksana. Seorang penatua juga harus jujur, yang berarti ia berperilaku adil terhadap orang lain. Seorang penatua juga harus kudus atau mengabdikan diri kepada Yesus, dan disiplin atau mampu mengendalikan diri. Beberapa sifat ini memiliki makna yang serupa karena secara bersama-sama menunjukkan sosok yang dihormati dalam masyarakat.</w:t>
      </w:r>
    </w:p>
    <w:p>
      <w:pPr/>
      <w:r>
        <w:rPr>
          <w:lang w:val="id_ID" w:bidi="id_ID"/>
        </w:rPr>
      </w:r>
      <w:r>
        <w:rPr>
          <w:lang w:val="id_ID" w:bidi="id_ID"/>
        </w:rPr>
        <w:t xml:space="preserve">Berhenti di sini dan diskusikan dalam kelompok: Dalam budaya Anda, apa yang dilakukan seorang pemimpin yang baik untuk menunjukkan bahwa ia adalah orang yang baik? Pikirkan tentang seseorang yang Anda anggap sebagai seorang pemimpin yang baik. Jelaskan orang itu dan perhatikan hal-hal yang dilakukan orang itu yang membuat Anda berpikir bahwa ia adalah seorang pemimpin yang baik. Hentikan sebentar rekaman ini di sini. </w:t>
      </w:r>
    </w:p>
    <w:p>
      <w:pPr/>
      <w:r>
        <w:rPr>
          <w:lang w:val="id_ID" w:bidi="id_ID"/>
        </w:rPr>
      </w:r>
      <w:r>
        <w:rPr>
          <w:lang w:val="id_ID" w:bidi="id_ID"/>
        </w:rPr>
        <w:t>Paulus mungkin menjelaskan apa yang dilakukan seseorang yang dapat menjadi seorang penatua karena gereja-gereja di Kreta masih baru. Dalam surat lain kepada gereja-gereja yang lebih mapan, Paulus tidak menjelaskan hal-hal ini karena Paulus mengasumsikan orang-orang di gereja-gereja yang mapan sudah merupakan orang-orang yang suka melakukan hal-hal baik dan sudah memiliki hubungan baik dengan orang lain. Budaya Kreta yang rusak mungkin memiliki pengaruh yang kuat terhadap orang-orang percaya baru, dan Paulus ingin gereja-gereja baru di Kreta mencerminkan sifat-sifat baik ini untuk menunjukkan bahwa mereka berbeda dari budaya Kreta lainnya.</w:t>
      </w:r>
    </w:p>
    <w:p>
      <w:pPr/>
      <w:r>
        <w:rPr>
          <w:lang w:val="id_ID" w:bidi="id_ID"/>
        </w:rPr>
      </w:r>
      <w:r>
        <w:rPr>
          <w:lang w:val="id_ID" w:bidi="id_ID"/>
        </w:rPr>
        <w:t>Terakhir, Paulus mengatakan bagaimana para penatua harus memimpin gereja. Para penatua harus berpegang teguh atau sangat percaya pada pesan tentang Yesus. Orang-orang dapat mempercayai pesan tentang Yesus ini, yang merupakan pesan yang sama yang diberikan Allah kepada Paulus untuk diajarkan kepada orang-orang di Kreta. Seorang penatua tidak boleh mengubah pesan tentang Yesus, tetapi percaya dan mengajarkan pesan itu persis seperti yang diajarkan Paulus dan Titus kepadanya.</w:t>
      </w:r>
    </w:p>
    <w:p>
      <w:pPr/>
      <w:r>
        <w:rPr>
          <w:lang w:val="id_ID" w:bidi="id_ID"/>
        </w:rPr>
      </w:r>
      <w:r>
        <w:rPr>
          <w:lang w:val="id_ID" w:bidi="id_ID"/>
        </w:rPr>
        <w:t>Alasan seorang penatua harus terus percaya sungguh-sungguh pada pesan Yesus adalah karena ini akan memberinya kemampuan untuk melakukan dua pekerjaan penting bagi gereja. Pertama, penatua akan dapat mendorong orang-orang percaya dengan mengajarkan ajaran atau doktrin yang sehat. Ketika penatua itu mengajarkan doktrin yang sehat, ia mengajarkan kebenaran tentang Yesus tanpa kesalahan apa pun. Ajaran ini akan menghasilkan perilaku yang benar.</w:t>
      </w:r>
    </w:p>
    <w:p>
      <w:pPr/>
      <w:r>
        <w:rPr>
          <w:lang w:val="id_ID" w:bidi="id_ID"/>
        </w:rPr>
      </w:r>
      <w:r>
        <w:rPr>
          <w:lang w:val="id_ID" w:bidi="id_ID"/>
        </w:rPr>
        <w:t>Kedua, penatua itu akan dapat menegur atau meluruskan para guru palsu di Kreta yang menentang pesan yang benar tentang Yesus. Mengetahui kebenaran tentang Yesus memberikan seorang penatua kemampuan untuk memperbaiki ajaran yang salah.</w:t>
      </w:r>
    </w:p>
    <w:p>
      <w:pPr/>
      <w:r>
        <w:rPr>
          <w:lang w:val="id_ID" w:bidi="id_ID"/>
        </w:rPr>
      </w:r>
      <w:r>
        <w:rPr>
          <w:lang w:val="id_ID" w:bidi="id_ID"/>
        </w:rPr>
        <w:t>Berhenti di sini dan diskusikan dalam kelompok: Jelaskan seseorang yang Anda kenal yang memiliki keyakinan sangat kuat terhadap sesuatu. Bagaimana kepercayaan mereka menyebabkan mereka bertindak dengan cara tertentu?</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rekaman dari Titus 1:5–9 ini dalam terjemahan yang paling mudah dimengerti. </w:t>
      </w:r>
    </w:p>
    <w:p>
      <w:pPr/>
      <w:r>
        <w:rPr>
          <w:lang w:val="id_ID" w:bidi="id_ID"/>
        </w:rPr>
      </w:r>
      <w:r>
        <w:rPr>
          <w:lang w:val="id_ID" w:bidi="id_ID"/>
        </w:rPr>
        <w:t>Pada langkah ini, kelompok akan menentukan bagian, tokoh, dan latar belakang dari nats ini. Selanjutnya, kelompok akan membayangkan perikop ini.</w:t>
      </w:r>
    </w:p>
    <w:p>
      <w:pPr/>
      <w:r>
        <w:rPr>
          <w:lang w:val="id_ID" w:bidi="id_ID"/>
        </w:rPr>
      </w:r>
      <w:r>
        <w:rPr>
          <w:lang w:val="id_ID" w:bidi="id_ID"/>
        </w:rPr>
        <w:t>Perikop ini memiliki lima bagian.</w:t>
      </w:r>
    </w:p>
    <w:p>
      <w:pPr/>
      <w:r>
        <w:rPr>
          <w:lang w:val="id_ID" w:bidi="id_ID"/>
        </w:rPr>
      </w:r>
      <w:r>
        <w:rPr>
          <w:b/>
          <w:lang w:val="id_ID" w:bidi="id_ID"/>
        </w:rPr>
        <w:t>Pada bagian pertama:</w:t>
      </w:r>
      <w:r>
        <w:rPr>
          <w:lang w:val="id_ID" w:bidi="id_ID"/>
        </w:rPr>
        <w:t xml:space="preserve"> Paulus memberikan alasan mengapa ia meminta Titus untuk tinggal di Kreta—untuk menyelesaikan pekerjaan yang tersisa yang dimulai Paulus, dan menunjuk para penatua.</w:t>
      </w:r>
    </w:p>
    <w:p>
      <w:pPr/>
      <w:r>
        <w:rPr>
          <w:lang w:val="id_ID" w:bidi="id_ID"/>
        </w:rPr>
      </w:r>
      <w:r>
        <w:rPr>
          <w:b/>
          <w:lang w:val="id_ID" w:bidi="id_ID"/>
        </w:rPr>
        <w:t>Pada bagian kedua:</w:t>
      </w:r>
      <w:r>
        <w:rPr>
          <w:lang w:val="id_ID" w:bidi="id_ID"/>
        </w:rPr>
        <w:t xml:space="preserve"> Paulus menjelaskan bagaimana seorang penatua harus tidak bercela dalam mengurus rumah tangganya sendiri, yaitu istri dan anak-anaknya.</w:t>
      </w:r>
    </w:p>
    <w:p>
      <w:pPr/>
      <w:r>
        <w:rPr>
          <w:lang w:val="id_ID" w:bidi="id_ID"/>
        </w:rPr>
      </w:r>
      <w:r>
        <w:rPr>
          <w:b/>
          <w:lang w:val="id_ID" w:bidi="id_ID"/>
        </w:rPr>
        <w:t>Pada bagian ketiga:</w:t>
      </w:r>
      <w:r>
        <w:rPr>
          <w:lang w:val="id_ID" w:bidi="id_ID"/>
        </w:rPr>
        <w:t xml:space="preserve"> Paulus menjelaskan beberapa sifat yang akan membuat seseorang tidak layak menjadi seorang penatua karena penatua adalah pengelola rumah tangga Allah, yaitu gereja.</w:t>
      </w:r>
    </w:p>
    <w:p>
      <w:pPr/>
      <w:r>
        <w:rPr>
          <w:lang w:val="id_ID" w:bidi="id_ID"/>
        </w:rPr>
      </w:r>
      <w:r>
        <w:rPr>
          <w:b/>
          <w:lang w:val="id_ID" w:bidi="id_ID"/>
        </w:rPr>
        <w:t>Pada bagian keempat:</w:t>
      </w:r>
      <w:r>
        <w:rPr>
          <w:lang w:val="id_ID" w:bidi="id_ID"/>
        </w:rPr>
        <w:t xml:space="preserve"> Paulus memberikan beberapa sifat baik yang harus dimiliki seseorang sebagai pengelola rumah tangga Allah.</w:t>
      </w:r>
    </w:p>
    <w:p>
      <w:pPr/>
      <w:r>
        <w:rPr>
          <w:lang w:val="id_ID" w:bidi="id_ID"/>
        </w:rPr>
      </w:r>
      <w:r>
        <w:rPr>
          <w:b/>
          <w:lang w:val="id_ID" w:bidi="id_ID"/>
        </w:rPr>
        <w:t>Pada bagian kelima:</w:t>
      </w:r>
      <w:r>
        <w:rPr>
          <w:lang w:val="id_ID" w:bidi="id_ID"/>
        </w:rPr>
        <w:t xml:space="preserve"> Paulus mengatakan bahwa penatua itu harus berpegang teguh pada pesan Yesus agar ia dapat mengajar orang-orang percaya dengan baik dan juga memperbaiki ajaran yang salah.</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Titus</w:t>
      </w:r>
    </w:p>
    <w:p>
      <w:pPr>
        <w:pStyle w:val="ListBullet"/>
        <w:spacing w:line="240" w:lineRule="auto"/>
        <w:ind w:left="720"/>
      </w:pPr>
      <w:r>
        <w:rPr>
          <w:lang w:val="id_ID" w:bidi="id_ID"/>
        </w:rPr>
      </w:r>
      <w:r>
        <w:rPr>
          <w:lang w:val="id_ID" w:bidi="id_ID"/>
        </w:rPr>
        <w:t>Seseorang yang bisa menjadi penatua</w:t>
      </w:r>
    </w:p>
    <w:p>
      <w:pPr>
        <w:pStyle w:val="ListBullet"/>
        <w:spacing w:line="240" w:lineRule="auto"/>
        <w:ind w:left="720"/>
      </w:pPr>
      <w:r>
        <w:rPr>
          <w:lang w:val="id_ID" w:bidi="id_ID"/>
        </w:rPr>
      </w:r>
      <w:r>
        <w:rPr>
          <w:lang w:val="id_ID" w:bidi="id_ID"/>
        </w:rPr>
        <w:t>Istri penatua</w:t>
      </w:r>
    </w:p>
    <w:p>
      <w:pPr>
        <w:pStyle w:val="ListBullet"/>
        <w:spacing w:line="240" w:lineRule="auto"/>
        <w:ind w:left="720"/>
      </w:pPr>
      <w:r>
        <w:rPr>
          <w:lang w:val="id_ID" w:bidi="id_ID"/>
        </w:rPr>
      </w:r>
      <w:r>
        <w:rPr>
          <w:lang w:val="id_ID" w:bidi="id_ID"/>
        </w:rPr>
        <w:t>Anak-anak penatua</w:t>
      </w:r>
    </w:p>
    <w:p>
      <w:pPr>
        <w:pStyle w:val="ListBullet"/>
        <w:spacing w:line="240" w:lineRule="auto"/>
        <w:ind w:left="720"/>
      </w:pPr>
      <w:r>
        <w:rPr>
          <w:lang w:val="id_ID" w:bidi="id_ID"/>
        </w:rPr>
      </w:r>
      <w:r>
        <w:rPr>
          <w:lang w:val="id_ID" w:bidi="id_ID"/>
        </w:rPr>
        <w:t>Seseorang yang seharusnya tidak menjadi penatua</w:t>
      </w:r>
    </w:p>
    <w:p>
      <w:pPr>
        <w:pStyle w:val="ListBullet"/>
        <w:spacing w:line="240" w:lineRule="auto"/>
        <w:ind w:left="720"/>
      </w:pPr>
      <w:r>
        <w:rPr>
          <w:lang w:val="id_ID" w:bidi="id_ID"/>
        </w:rPr>
      </w:r>
      <w:r>
        <w:rPr>
          <w:lang w:val="id_ID" w:bidi="id_ID"/>
        </w:rPr>
        <w:t>Dan orang-orang percaya di Kreta</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Penting untuk diingat bahwa bagian surat ini mengikuti pendahuluan dan salam kepada Titus. Ingatlah bahwa Paulus dan Titus sebelumnya bersama-sama di pulau Kreta, dan sekarang Paulus memberitahu Titus alasan mengapa ia meminta Titus untuk tinggal di Kreta. Paulus memiliki beberapa pekerjaan khusus untuk dilakukan Titus di Kreta, termasuk menyelesaikan beberapa pekerjaan yang belum selesai dan memilih para pemimpin. Ingatlah bahwa Kreta memiliki banyak dewa-dewa dan orang-orang Kreta memiliki reputasi sebagai orang yang suka berbohong. Gereja-gereja di Kreta kemungkinan besar masih baru dan membutuhkan bimbingan serta arahan.</w:t>
      </w:r>
    </w:p>
    <w:p>
      <w:pPr/>
      <w:r>
        <w:rPr>
          <w:lang w:val="id_ID" w:bidi="id_ID"/>
        </w:rPr>
      </w:r>
      <w:r>
        <w:rPr>
          <w:lang w:val="id_ID" w:bidi="id_ID"/>
        </w:rPr>
        <w:t xml:space="preserve">Berhenti di sini dan lihatlah bersama-sama sebagai kelompok pada peta pulau </w:t>
      </w:r>
      <w:r>
        <w:rPr>
          <w:b/>
          <w:lang w:val="id_ID" w:bidi="id_ID"/>
        </w:rPr>
        <w:t>Kreta</w:t>
      </w:r>
      <w:r>
        <w:rPr>
          <w:lang w:val="id_ID" w:bidi="id_ID"/>
        </w:rPr>
        <w:t xml:space="preserve"> jika diperlukan. Hentikan sebentar rekaman ini di sini. </w:t>
      </w:r>
    </w:p>
    <w:p>
      <w:pPr/>
      <w:r>
        <w:rPr>
          <w:lang w:val="id_ID" w:bidi="id_ID"/>
        </w:rPr>
      </w:r>
      <w:r>
        <w:rPr>
          <w:lang w:val="id_ID" w:bidi="id_ID"/>
        </w:rPr>
        <w:t>Pada bagian pertama dari perikop ini, sungguh mengejutkan bahwa Paulus tidak menyertakan doa syukur, padahal Paulus biasanya menyertakan doa syukur dalam surat-suratnya. Sebaliknya, Paulus langsung memberitahu Titus mengapa Paulus meminta Titus untuk tinggal di Kreta. Paulus ingin Titus "meluruskan" masalah-masalah di gereja Kreta yang baru. "Meluruskan" bisa berarti memperbaiki masalah di gereja, atau bisa berarti menyelesaikan pekerjaan yang Paulus berikan kepada Titus. Ini termasuk menunjuk para penatua.</w:t>
      </w:r>
    </w:p>
    <w:p>
      <w:pPr/>
      <w:r>
        <w:rPr>
          <w:lang w:val="id_ID" w:bidi="id_ID"/>
        </w:rPr>
      </w:r>
      <w:r>
        <w:rPr>
          <w:lang w:val="id_ID" w:bidi="id_ID"/>
        </w:rPr>
        <w:t xml:space="preserve">Berhenti di sini dan diskusikan pertanyaan ini sebagai satu kelompok: Jelaskan saat Anda harus memperbaiki masalah dalam sebuah kelompok orang. Perhatikan cara Anda berbicara tentang memperbaiki, dan diskusikan bagaimana Anda akan berbicara tentang "meluruskan" masalah di gereja-gereja Kreta dalam terjemahan Anda. Hentikan sebentar rekaman ini di sini. </w:t>
      </w:r>
    </w:p>
    <w:p>
      <w:pPr/>
      <w:r>
        <w:rPr>
          <w:lang w:val="id_ID" w:bidi="id_ID"/>
        </w:rPr>
      </w:r>
      <w:r>
        <w:rPr>
          <w:lang w:val="id_ID" w:bidi="id_ID"/>
        </w:rPr>
        <w:t>Ingatlah bahwa seorang penatua adalah seorang pemimpin dalam masyarakat, dan tidak selalu harus seorang laki-laki tua. Ingatlah juga bahwa setiap desa atau kota di Kreta membutuhkan para penatua, tetapi tidak jelas berapa banyak penatua yang ada di setiap gereja. Juga tidak jelas bagaimana gereja-gereja membantu Titus untuk memilih para penatua.</w:t>
      </w:r>
    </w:p>
    <w:p>
      <w:pPr/>
      <w:r>
        <w:rPr>
          <w:lang w:val="id_ID" w:bidi="id_ID"/>
        </w:rPr>
      </w:r>
      <w:r>
        <w:rPr>
          <w:lang w:val="id_ID" w:bidi="id_ID"/>
        </w:rPr>
        <w:t>Ingatlah bahwa Paulus mengingatkan Titus bahwa Paulus menyuruh Titus untuk memilih para penatua. Paulus mungkin juga telah memberikan Titus beberapa petunjuk tentang cara memilih para penatua. Paulus menekankan bahwa dialah, Paulus, yang telah memberikan petunjuk-petunjuk kepada Titus di masa lalu. Ingatlah bahwa Paulus memiliki otoritas untuk memberi petunjuk atau mengajar Titus.</w:t>
      </w:r>
    </w:p>
    <w:p>
      <w:pPr/>
      <w:r>
        <w:rPr>
          <w:lang w:val="id_ID" w:bidi="id_ID"/>
        </w:rPr>
      </w:r>
      <w:r>
        <w:rPr>
          <w:lang w:val="id_ID" w:bidi="id_ID"/>
        </w:rPr>
        <w:t xml:space="preserve">Berhenti di sini dan diskusikan pertanyaan ini sebagai satu kelompok: Dalam bahasa Anda, bagaimana Anda menekankan bahwa Anda adalah orang yang mengatakan sesuatu atau melakukan sesuatu? Hentikan sebentar rekaman ini di sini. </w:t>
      </w:r>
    </w:p>
    <w:p>
      <w:pPr/>
      <w:r>
        <w:rPr>
          <w:lang w:val="id_ID" w:bidi="id_ID"/>
        </w:rPr>
      </w:r>
      <w:r>
        <w:rPr>
          <w:lang w:val="id_ID" w:bidi="id_ID"/>
        </w:rPr>
        <w:t>Pada bagian kedua dari perikop ini, ingatlah bahwa sifat utama yang harus dimiliki seorang penatua adalah bahwa ia tidak bercela, atau melakukan apa yang benar. Tidak ada seorang pun yang dapat menuduh pemimpin itu melakukan kesalahan. Ingatlah bahwa bagian ini membahas tentang bagaimana penatua itu tidak bercela dalam memimpin rumah tangganya, yaitu istri dan anak-anaknya. Penatua itu harus setia kepada istrinya, dan juga harus memiliki anak-anak yang percaya kepada Yesus. Anak-anak penatua itu tidak boleh bersikap liar, kurang mengendalikan diri, atau tidak menaati orang tua mereka atau orang lain yang memiliki otoritas. Ingatlah bahwa semua sifat-sifat ini menunjukkan bahwa penatua itu memiliki reputasi yang baik di dalam masyarakat sebagai seseorang yang mengurus rumah tangganya sendiri.</w:t>
      </w:r>
    </w:p>
    <w:p>
      <w:pPr/>
      <w:r>
        <w:rPr>
          <w:lang w:val="id_ID" w:bidi="id_ID"/>
        </w:rPr>
      </w:r>
      <w:r>
        <w:rPr>
          <w:lang w:val="id_ID" w:bidi="id_ID"/>
        </w:rPr>
        <w:t xml:space="preserve">Berhenti di sini dan diskusikan pertanyaan ini sebagai satu kelompok: Diskusikan bagaimana Anda dapat menerjemahkan gagasan tentang seseorang yang liar atau yang kurang mengendalikan diri dalam menjalani hidupnya. Meskipun Anda tidak boleh menyebutkan dosa-dosa tertentu dalam terjemahan Anda, ingatlah bahwa kehidupan liar bisa termasuk bersikap sembrono, mabuk-mabukan, pergi ke pesta, atau berhubungan seks dengan siapa pun yang mereka pilih. Hentikan sebentar rekaman ini di sini. </w:t>
      </w:r>
    </w:p>
    <w:p>
      <w:pPr/>
      <w:r>
        <w:rPr>
          <w:lang w:val="id_ID" w:bidi="id_ID"/>
        </w:rPr>
      </w:r>
      <w:r>
        <w:rPr>
          <w:lang w:val="id_ID" w:bidi="id_ID"/>
        </w:rPr>
        <w:t>Sekarang Paulus menjelaskan apa yang tidak boleh dilakukan seorang penatua, dan apa yang harus dilakukan seorang penatua. Gambaran Paulus tentang seorang penatua di gereja mirip dengan gambaran tentang siapa pun yang memiliki reputasi baik di dalam masyarakat. Penting agar para penatua di setiap gereja juga adalah orang-orang yang dihormati dalam masyarakat.</w:t>
      </w:r>
    </w:p>
    <w:p>
      <w:pPr/>
      <w:r>
        <w:rPr>
          <w:lang w:val="id_ID" w:bidi="id_ID"/>
        </w:rPr>
      </w:r>
      <w:r>
        <w:rPr>
          <w:lang w:val="id_ID" w:bidi="id_ID"/>
        </w:rPr>
        <w:t>Pada bagian ketiga dari perikop itu, Paulus mengatakan bahwa penatua haruslah tidak bercela sebagai pengelola rumah tangga Allah. Ingatlah bahwa Paulus membandingkan perawatan rumah tangga pribadi seorang penatua dengan perawatan rumah tangga Allah, yaitu gereja.</w:t>
      </w:r>
    </w:p>
    <w:p>
      <w:pPr/>
      <w:r>
        <w:rPr>
          <w:lang w:val="id_ID" w:bidi="id_ID"/>
        </w:rPr>
      </w:r>
      <w:r>
        <w:rPr>
          <w:lang w:val="id_ID" w:bidi="id_ID"/>
        </w:rPr>
        <w:t xml:space="preserve">Berhenti di sini dan diskusikan sebagai satu kelompok: Bagaimana Anda berbicara tentang orang-orang yang mengelola seluruh rumah Anda untuk Anda? Mungkin mereka adalah orang-orang yang memastikan bahwa orang-orang di rumah Anda memiliki makanan, rumah yang baik untuk ditinggali, ladang pertanian yang baik. Hentikan sebentar rekaman ini di sini. </w:t>
      </w:r>
    </w:p>
    <w:p>
      <w:pPr/>
      <w:r>
        <w:rPr>
          <w:lang w:val="id_ID" w:bidi="id_ID"/>
        </w:rPr>
      </w:r>
      <w:r>
        <w:rPr>
          <w:lang w:val="id_ID" w:bidi="id_ID"/>
        </w:rPr>
        <w:t>Karena penatua adalah pengelola rumah tangga Allah, maka gereja tidak boleh memilih atau menunjuk orang-orang untuk menjadi penatua jika mereka menunjukkan perilaku atau sifat-sifat tertentu. Orang itu tidak boleh sombong dan tidak boleh mudah marah. Orang itu juga tidak boleh mabuk, bertindak dengan kekerasan, atau melakukan hal-hal yang salah untuk mendapatkan uang.</w:t>
      </w:r>
    </w:p>
    <w:p>
      <w:pPr/>
      <w:r>
        <w:rPr>
          <w:lang w:val="id_ID" w:bidi="id_ID"/>
        </w:rPr>
      </w:r>
      <w:r>
        <w:rPr>
          <w:lang w:val="id_ID" w:bidi="id_ID"/>
        </w:rPr>
        <w:t>Pada bagian keempat dari perikop itu, Paulus sekarang membuat perbedaan. Dia berbicara tentang apa yang seharusnya dilakukan seseorang agar gereja menunjuk mereka sebagai seorang penatua. Orang itu harus ramah dan mencintai hal-hal yang baik. Orang itu juga harus bijaksana, jujur, kudus, dan disiplin. Ingatlah bahwa Paulus memasukkan beberapa sifat ini karena gereja-gereja di Kreta masih baru dan membutuhkan bantuan untuk memahami bagaimana bersikap berbeda dari budaya di sekitar mereka.</w:t>
      </w:r>
    </w:p>
    <w:p>
      <w:pPr/>
      <w:r>
        <w:rPr>
          <w:lang w:val="id_ID" w:bidi="id_ID"/>
        </w:rPr>
      </w:r>
      <w:r>
        <w:rPr>
          <w:lang w:val="id_ID" w:bidi="id_ID"/>
        </w:rPr>
        <w:t xml:space="preserve">Berhenti di sini dan diskusikan pertanyaan ini sebagai sebuah kelompok: Bagaimana Anda dapat menunjukkan perbedaan antara sifat-sifat yang tidak boleh dimiliki seseorang jika gereja menunjuk mereka sebagai penatua, dan sifat-sifat yang harus dimiliki penatua? Kata atau frasa apa yang Anda gunakan dalam bahasa Anda untuk menunjukkan perbedaan atau kontras penting antara dua hal? Hentikan sebentar rekaman ini di sini. </w:t>
      </w:r>
    </w:p>
    <w:p>
      <w:pPr/>
      <w:r>
        <w:rPr>
          <w:lang w:val="id_ID" w:bidi="id_ID"/>
        </w:rPr>
      </w:r>
      <w:r>
        <w:rPr>
          <w:lang w:val="id_ID" w:bidi="id_ID"/>
        </w:rPr>
        <w:t>Pada bagian kelima dari perikop itu, ingatlah bahwa Paulus mengatakan kepada Titus bahwa penatua itu harus berpegang teguh atau percaya teguh pada pesan Yesus. Ingatlah bahwa ini adalah pesan terpercaya yang sama yang diajarkan Paulus kepada Titus dan orang-orang lain di Kreta. Ingatlah bahwa penatua tidak boleh mengubah pesan ini.</w:t>
      </w:r>
    </w:p>
    <w:p>
      <w:pPr/>
      <w:r>
        <w:rPr>
          <w:lang w:val="id_ID" w:bidi="id_ID"/>
        </w:rPr>
      </w:r>
      <w:r>
        <w:rPr>
          <w:lang w:val="id_ID" w:bidi="id_ID"/>
        </w:rPr>
        <w:t xml:space="preserve">Berhenti di sini dan diskusikan sebagai sebuah kelompok: Paulus berbicara tentang berpegang teguh pada sesuatu sebagai cara untuk menunjukkan bahwa seseorang sangat memercayai sesuatu Ceritakan kisah dari komunitas Anda tentang suatu waktu ketika seseorang percaya dengan sangat kuat dan tidak akan mengubah keyakinan mereka. Perhatikan bagaimana Anda berbicara tentang kepercayaan mereka yang kuat terhadap sesuatu. Hentikan sebentar rekaman ini di sini. </w:t>
      </w:r>
    </w:p>
    <w:p>
      <w:pPr/>
      <w:r>
        <w:rPr>
          <w:lang w:val="id_ID" w:bidi="id_ID"/>
        </w:rPr>
      </w:r>
      <w:r>
        <w:rPr>
          <w:lang w:val="id_ID" w:bidi="id_ID"/>
        </w:rPr>
        <w:t>Ingat, tujuan Paulus sebagai rasul adalah untuk membantu umat pilihan Allah bertumbuh dalam iman mereka. Seiring bertumbuhnya iman seseorang, mereka akan semakin memahami kebenaran dari Yesus. Hasil alami dari hal ini adalah hidup dengan cara yang menyenangkan dan memuliakan Allah. Para penatua yang harus dipilih Titus haruslah orang-orang yang menunjukkan cara hidup yang benar ini, berpegang teguh pada pesan Yesus. Alasan penatua harus berpegang teguh pada pesan itu adalah agar ia dapat mendorong orang-orang percaya dan memperbaiki ajaran yang salah. Penatua itu mendorong orang-orang percaya di gereja-gereja dengan memberikan mereka ajaran yang benar tentang Yesus tanpa kesalahan apa pun. Ajaran semacam ini mengarah pada perilaku yang benar.</w:t>
      </w:r>
    </w:p>
    <w:p>
      <w:pPr/>
      <w:r>
        <w:rPr>
          <w:lang w:val="id_ID" w:bidi="id_ID"/>
        </w:rPr>
      </w:r>
      <w:r>
        <w:rPr>
          <w:lang w:val="id_ID" w:bidi="id_ID"/>
        </w:rPr>
        <w:t xml:space="preserve">Berhenti di sini dan diskusikan pertanyaan ini sebagai sebuah kelompok: Ceritakan kisah tentang seseorang yang perlu mengajarkan sesuatu yang benar dan mengarah pada perilaku yang benar. Dengarkan bagaimana Anda menggambarkan ajaran semacam ini. Bagaimana Anda akan berbicara tentang ajaran yang dapat dipercaya dan benar dalam terjemahan Anda? Hentikan sebentar rekaman ini di sini. </w:t>
      </w:r>
    </w:p>
    <w:p>
      <w:pPr/>
      <w:r>
        <w:rPr>
          <w:lang w:val="id_ID" w:bidi="id_ID"/>
        </w:rPr>
      </w:r>
      <w:r>
        <w:rPr>
          <w:lang w:val="id_ID" w:bidi="id_ID"/>
        </w:rPr>
        <w:t>Penatua itu memperbaiki ajaran yang salah dari orang-orang yang menentang kebenaran tentang Yesus. Penatua perlu mengetahui kebenaran tentang Yesus untuk melakukan kedua pekerjaan ini: mendorong orang-orang percaya dalam ajaran yang sehat dan memperbaiki ajaran yang salah.</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p>
    <w:p>
      <w:pPr/>
      <w:r>
        <w:rPr>
          <w:lang w:val="id_ID" w:bidi="id_ID"/>
        </w:rPr>
      </w:r>
      <w:r>
        <w:rPr>
          <w:lang w:val="id_ID" w:bidi="id_ID"/>
        </w:rPr>
        <w:t>Pilihlah orang, gambar, atau benda untuk menjadi masing-masing karakter. Ketika Anda mulai menceritakan kembali kisah dalam ayat-ayat ini, Paulus beralih kepada Titus untuk mengatakan kepadanya mengapa ia meminta Titus untuk tinggal di Kreta.</w:t>
      </w:r>
    </w:p>
    <w:p>
      <w:pPr/>
      <w:r>
        <w:rPr>
          <w:lang w:val="id_ID" w:bidi="id_ID"/>
        </w:rPr>
      </w:r>
      <w:r>
        <w:rPr>
          <w:lang w:val="id_ID" w:bidi="id_ID"/>
        </w:rPr>
        <w:t>Sekarang bagilah sisa kelompok itu menjadi orang-orang yang dapat menjadi seorang penatua, dan orang-orang yang tidak dapat menjadi seorang penatua. Paulus menjelaskan kelompok orang yang dapat menjadi seorang penatua. Kelompok orang itu harus menunjukkan apa yang mereka lakukan untuk memiliki reputasi yang baik—mereka mengurus rumah tangga mereka sendiri dengan baik. Jelaskan seperti apa rumah tangga yang baik itu. Sekarang Paulus mengatakan bahwa para penatua juga mengurus rumah tangga Allah, yaitu gereja.</w:t>
      </w:r>
    </w:p>
    <w:p>
      <w:pPr/>
      <w:r>
        <w:rPr>
          <w:lang w:val="id_ID" w:bidi="id_ID"/>
        </w:rPr>
      </w:r>
      <w:r>
        <w:rPr>
          <w:lang w:val="id_ID" w:bidi="id_ID"/>
        </w:rPr>
        <w:t>Paulus beralih kepada kelompok orang yang tidak dapat menjadi seorang penatua. Jelaskan apa yang dilakukan seseorang ketika mereka sombong, atau terlalu sombong. Tunjukkan orang yang sedang marah, mabuk, bertindak kasar, atau berjudi. Tunjukkan bahwa orang-orang ini tidak dapat memimpin dalam rumah tangga Allah.</w:t>
      </w:r>
    </w:p>
    <w:p>
      <w:pPr/>
      <w:r>
        <w:rPr>
          <w:lang w:val="id_ID" w:bidi="id_ID"/>
        </w:rPr>
      </w:r>
      <w:r>
        <w:rPr>
          <w:lang w:val="id_ID" w:bidi="id_ID"/>
        </w:rPr>
        <w:t>Kembalilah ke kelompok dengan sifat-sifat yang baik dan mintalah mereka memerankan sifat-sifat yang baik dalam rumah tangga Allah, yaitu gereja. Penatua di gereja haruslah ramah dan mencintai apa yang baik. Dia juga harus bijaksana, jujur, kudus, dan disiplin. Jelaskan atau tunjukkan apa yang dilakukan oleh seseorang yang bijaksana, jujur, kudus, dan disiplin.</w:t>
      </w:r>
    </w:p>
    <w:p>
      <w:pPr/>
      <w:r>
        <w:rPr>
          <w:lang w:val="id_ID" w:bidi="id_ID"/>
        </w:rPr>
      </w:r>
      <w:r>
        <w:rPr>
          <w:lang w:val="id_ID" w:bidi="id_ID"/>
        </w:rPr>
        <w:t>Tunjukkan penatua yang berpegang teguh pada pesan Yesus dengan menaati dan mengajarkannya. Bagaimana penatua menunjukkan bahwa ia berpegang teguh pada pesan Yesus yang dapat dipercaya? Tunjukkan bagaimana penatua mendorong orang-orang percaya dan mengajar dengan baik.</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rekaman dari Titus 1:5–9 ini dalam terjemahan yang paling mudah dimengerti. </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lima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Titus</w:t>
      </w:r>
    </w:p>
    <w:p>
      <w:pPr>
        <w:pStyle w:val="ListBullet"/>
        <w:spacing w:line="240" w:lineRule="auto"/>
        <w:ind w:left="720"/>
      </w:pPr>
      <w:r>
        <w:rPr>
          <w:lang w:val="id_ID" w:bidi="id_ID"/>
        </w:rPr>
      </w:r>
      <w:r>
        <w:rPr>
          <w:lang w:val="id_ID" w:bidi="id_ID"/>
        </w:rPr>
        <w:t>Seseorang yang bisa menjadi penatua</w:t>
      </w:r>
    </w:p>
    <w:p>
      <w:pPr>
        <w:pStyle w:val="ListBullet"/>
        <w:spacing w:line="240" w:lineRule="auto"/>
        <w:ind w:left="720"/>
      </w:pPr>
      <w:r>
        <w:rPr>
          <w:lang w:val="id_ID" w:bidi="id_ID"/>
        </w:rPr>
      </w:r>
      <w:r>
        <w:rPr>
          <w:lang w:val="id_ID" w:bidi="id_ID"/>
        </w:rPr>
        <w:t>Istri penatua</w:t>
      </w:r>
    </w:p>
    <w:p>
      <w:pPr>
        <w:pStyle w:val="ListBullet"/>
        <w:spacing w:line="240" w:lineRule="auto"/>
        <w:ind w:left="720"/>
      </w:pPr>
      <w:r>
        <w:rPr>
          <w:lang w:val="id_ID" w:bidi="id_ID"/>
        </w:rPr>
      </w:r>
      <w:r>
        <w:rPr>
          <w:lang w:val="id_ID" w:bidi="id_ID"/>
        </w:rPr>
        <w:t>Anak-anak penatua</w:t>
      </w:r>
    </w:p>
    <w:p>
      <w:pPr>
        <w:pStyle w:val="ListBullet"/>
        <w:spacing w:line="240" w:lineRule="auto"/>
        <w:ind w:left="720"/>
      </w:pPr>
      <w:r>
        <w:rPr>
          <w:lang w:val="id_ID" w:bidi="id_ID"/>
        </w:rPr>
      </w:r>
      <w:r>
        <w:rPr>
          <w:lang w:val="id_ID" w:bidi="id_ID"/>
        </w:rPr>
        <w:t>Seseorang yang seharusnya tidak menjadi penatua</w:t>
      </w:r>
    </w:p>
    <w:p>
      <w:pPr>
        <w:pStyle w:val="ListBullet"/>
        <w:spacing w:line="240" w:lineRule="auto"/>
        <w:ind w:left="720"/>
      </w:pPr>
      <w:r>
        <w:rPr>
          <w:lang w:val="id_ID" w:bidi="id_ID"/>
        </w:rPr>
      </w:r>
      <w:r>
        <w:rPr>
          <w:lang w:val="id_ID" w:bidi="id_ID"/>
        </w:rPr>
        <w:t>Dan orang-orang percaya di Kreta</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Paulus memberi tahu Titus alasan mengapa Paulus meminta Titus untuk tinggal di Kreta. Paulus ingin Titus memperbaiki masalah dalam pengajaran gereja-gereja Kreta. Paulus juga ingin Titus menyelesaikan pekerjaan Paulus. Salah satu cara utama Titus harus menyelesaikan pekerjaan Paulus adalah dengan menunjuk para penatua di gereja-gereja Kreta. Paulus menyuruh Titus untuk menunjuk para penatua di Kreta, sama seperti Paulus mengarahkan Titus.</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Paulus, "Apa yang kamu rasakan atau pikirkan?" Orang itu mungkin menjawab hal-hal seperti "berharap agar Titus akan memahami betapa pentingnya pekerjaannya di Kreta," atau "yakin bahwa Titus dapat menunjuk para penatua di Kreta," atau "berharap saya juga dapat berada di sana bersama Titus untuk membantunya."</w:t>
      </w:r>
    </w:p>
    <w:p>
      <w:pPr>
        <w:pStyle w:val="ListBullet"/>
        <w:spacing w:line="240" w:lineRule="auto"/>
        <w:ind w:left="720"/>
      </w:pPr>
      <w:r>
        <w:rPr>
          <w:lang w:val="id_ID" w:bidi="id_ID"/>
        </w:rPr>
      </w:r>
      <w:r>
        <w:rPr>
          <w:lang w:val="id_ID" w:bidi="id_ID"/>
        </w:rPr>
        <w:t>Selain itu, tanyakan kepada orang yang memerankan Titus, "Apa yang sedang kamu rasakan atau pikirkan?" Orang itu mungkin menjawab hal-hal seperti "merasakan tanggung jawab penting untuk memperbaiki masalah di gereja-gereja di Kreta," atau "berharap bahwa saya dapat menemukan orang-orang untuk diangkat sebagai penatua," atau "ingin memilih orang-orang baik untuk memimpin gereja-gereja di Kreta."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mengatakan kepada Titus bahwa seorang penatua harus tidak bercela. Seorang penatua harus setia kepada istrinya, dan memiliki anak-anak yang percaya kepada Yesus. Anak-anak penatua itu tidak boleh liar atau tidak taat.</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sedang dipertimbangkan oleh gereja untuk ditunjuk sebagai penatua, "Apa yang Anda rasakan atau pikirkan?" Orang itu mungkin menjawab hal-hal seperti "senang memiliki reputasi baik di masyarakat," atau "setia kepada istri saya," atau "senang karena anak-anak saya taat dan mereka percaya kepada Yesus," atau "khawatir tidak terpilih sebagai penatua karena beberapa anak saya memberontak!"</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Seorang penatua harus tidak bercela sebagai pengurus rumah tangga Allah. Seorang penatua tidak boleh sombong, tidak mudah marah, tidak mabuk, tidak bertindak kasar, dan tidak melakukan hal-hal yang salah untuk mendapatkan uang.</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orang yang tidak boleh menjadi seorang penatua, "Apa yang Anda rasakan atau pikirkan?" Orang itu mungkin menjawab hal-hal seperti "Saya suka hidup sesuai budaya di sekitar saya," atau "Saya tidak melihat mengapa salah jika marah atau mencari uang dengan cara apa pun yang saya bisa jika itu menguntungkan saya," atau "ingin hidup sesuai pilihan saya," atau "Saya takut orang-orang di komunitas saya akan menolak saya jika saya tidak bertindak seperti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mengatakan seorang penatua harus ramah dan menyukai apa yang baik. Seorang penatua yang baik perlu menjadi bijaksana, jujur, kudus, dan disiplin.</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penatua, "Apa yang kamu rasakan atau pikirkan?" Orang itu mungkin menjawab hal-hal seperti "ingin hidup sesuai dengan perintah Allah," atau "ingin melakukan apa yang baik sehingga saya dapat memimpin rumah tangga Allah dengan baik," atau "berharap orang-orang percaya di gereja-gereja belajar siapa Yesus melalui teladan saya dalam memimpin mereka."</w:t>
      </w:r>
    </w:p>
    <w:p>
      <w:pPr>
        <w:pStyle w:val="ListBullet"/>
        <w:spacing w:line="240" w:lineRule="auto"/>
        <w:ind w:left="720"/>
      </w:pPr>
      <w:r>
        <w:rPr>
          <w:lang w:val="id_ID" w:bidi="id_ID"/>
        </w:rPr>
      </w:r>
      <w:r>
        <w:rPr>
          <w:lang w:val="id_ID" w:bidi="id_ID"/>
        </w:rPr>
        <w:t>Juga, tanyakan kepada orang-orang yang memerankan orang-orang percaya Kreta, "Apa yang sedang Anda rasakan atau pikirkan?" Orang-orang mungkin menjawab hal-hal seperti "Saya sangat senang akhirnya memiliki pemimpin yang ramah dan menyukai apa yang baik," atau "berharap bahwa Titus dapat menemukan para penatua yang memiliki sifat-sifat baik ini," atau "berpikir bahwa memiliki para penatua dengan sifat-sifat baik ini akan membantu kita bertumbuh."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Seorang penatua harus berpegang teguh pada pesan Yesus. Pesan ini dapat dipercaya, dan itu adalah pesan yang sama yang diajarkan Paulus kepada Titus. Ketika penatua itu berpegang teguh pada pesan Yesus, ia akan dapat memimpin orang-orang percaya dengan pengajaran yang sehat. Penatua juga akan dapat memperbaiki ajaran yang salah.</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penatua yang baik, "Apa yang kamu rasakan atau pikirkan?" Orang itu mungkin menjawab hal-hal seperti "ingin berpegang teguh pada pesan Yesus," atau "merasa bahwa ini adalah tanggung jawab besar untuk mengajar orang-orang percaya,” atau "ingin memberikan pengajaran yang sehat kepada orang-orang percaya,” atau "khawatir tentang bagaimana memperbaiki ajaran yang salah di Kreta—ingin memastikan bisa melakukannya dengan benar."</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rekaman dari Titus 1:5–9 ini dalam terjemahan yang paling mudah dimengerti.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Paulus mengatakan kepada Titus mengapa Paulus meminta Titus untuk tinggal di Kreta. Kreta adalah sebuah pulau di Laut Mediterania.</w:t>
      </w:r>
    </w:p>
    <w:p>
      <w:pPr/>
      <w:r>
        <w:rPr>
          <w:lang w:val="id_ID" w:bidi="id_ID"/>
        </w:rPr>
      </w:r>
      <w:r>
        <w:rPr>
          <w:lang w:val="id_ID" w:bidi="id_ID"/>
        </w:rPr>
        <w:t xml:space="preserve">Pekerjaan yang harus dilakukan Titus di Kreta adalah memperbaiki masalah di gereja-gereja, dan juga menyelesaikan pekerjaan yang telah dimulai Paulus. Salah satu tugas Titus adalah menunjuk atau memilih para penatua-penatua </w:t>
      </w:r>
      <w:r>
        <w:rPr>
          <w:b/>
          <w:lang w:val="id_ID" w:bidi="id_ID"/>
        </w:rPr>
        <w:t>di setiap</w:t>
      </w:r>
      <w:r>
        <w:rPr>
          <w:lang w:val="id_ID" w:bidi="id_ID"/>
        </w:rPr>
        <w:t xml:space="preserve"> kota atau desa di Kreta yang memiliki gereja. Pada zaman Paulus, para penatua adalah orang-orang yang memiliki otoritas dalam masyarakat. Para penatua di sebuah gereja adalah para pemimpin di gereja. Para penatua dapat berarti orang-orang tua, tetapi ingatlah seorang penatua tidak harus selalu tua. Seorang penatua harus bersedia melayani orang lain dan haruslah tidak bercacat. Paulus juga menyebut seorang penatua sebagai </w:t>
      </w:r>
      <w:r>
        <w:rPr>
          <w:b/>
          <w:lang w:val="id_ID" w:bidi="id_ID"/>
        </w:rPr>
        <w:t>pengawas</w:t>
      </w:r>
      <w:r>
        <w:rPr>
          <w:lang w:val="id_ID" w:bidi="id_ID"/>
        </w:rPr>
        <w:t xml:space="preserve">. Untuk informasi lebih lanjut tentang </w:t>
      </w:r>
      <w:r>
        <w:rPr>
          <w:lang w:val="id_ID" w:bidi="id_ID"/>
        </w:rPr>
        <w:t>penatua</w:t>
      </w:r>
      <w:r>
        <w:rPr>
          <w:lang w:val="id_ID" w:bidi="id_ID"/>
        </w:rPr>
        <w:t xml:space="preserve">-penatua dan </w:t>
      </w:r>
      <w:r>
        <w:rPr>
          <w:b/>
          <w:lang w:val="id_ID" w:bidi="id_ID"/>
        </w:rPr>
        <w:t>pengawas</w:t>
      </w:r>
      <w:r>
        <w:rPr>
          <w:lang w:val="id_ID" w:bidi="id_ID"/>
        </w:rPr>
        <w:t>, lihat Glosarium Utama.</w:t>
      </w:r>
    </w:p>
    <w:p>
      <w:pPr/>
      <w:r>
        <w:rPr>
          <w:lang w:val="id_ID" w:bidi="id_ID"/>
        </w:rPr>
      </w:r>
      <w:r>
        <w:rPr>
          <w:lang w:val="id_ID" w:bidi="id_ID"/>
        </w:rPr>
        <w:t xml:space="preserve">Berhenti di sini dan diskusikan pertanyaan ini dalam kelompok: Bagaimana Anda akan menerjemahkan para </w:t>
      </w:r>
      <w:r>
        <w:rPr>
          <w:b/>
          <w:lang w:val="id_ID" w:bidi="id_ID"/>
        </w:rPr>
        <w:t>penatua</w:t>
      </w:r>
      <w:r>
        <w:rPr>
          <w:lang w:val="id_ID" w:bidi="id_ID"/>
        </w:rPr>
        <w:t xml:space="preserve"> dan </w:t>
      </w:r>
      <w:r>
        <w:rPr>
          <w:b/>
          <w:lang w:val="id_ID" w:bidi="id_ID"/>
        </w:rPr>
        <w:t>pengawas</w:t>
      </w:r>
      <w:r>
        <w:rPr>
          <w:lang w:val="id_ID" w:bidi="id_ID"/>
        </w:rPr>
        <w:t xml:space="preserve">? Pastikan Anda tidak memilih kata yang hanya berarti "orang-orang yang sudah tua."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Penatua atau pengawas haruslah tidak bercela karena ia adalah pengelola, atau manajer, dari rumah tangga Allah. Dalam Alkitab, sebuah </w:t>
      </w:r>
      <w:r>
        <w:rPr>
          <w:b/>
          <w:lang w:val="id_ID" w:bidi="id_ID"/>
        </w:rPr>
        <w:t>rumah tangga</w:t>
      </w:r>
      <w:r>
        <w:rPr>
          <w:lang w:val="id_ID" w:bidi="id_ID"/>
        </w:rPr>
        <w:t xml:space="preserve"> termasuk seorang pria, istrinya, anak-anak, kerabat, hamba, dan siapa pun yang tinggal di rumah itu. Dalam perikop ini, rumah tangga Allah adalah gereja. Sebagai pengelola rumah tangga Allah, penatua harus merawat gereja dan mengawasi gereja. Untuk informasi lebih lanjut tentang </w:t>
      </w:r>
      <w:r>
        <w:rPr>
          <w:lang w:val="id_ID" w:bidi="id_ID"/>
        </w:rPr>
        <w:t>rumah tangga</w:t>
      </w:r>
      <w:r>
        <w:rPr>
          <w:lang w:val="id_ID" w:bidi="id_ID"/>
        </w:rPr>
        <w:t xml:space="preserve"> lihat Glosarium Utama.</w:t>
      </w:r>
    </w:p>
    <w:p>
      <w:pPr/>
      <w:r>
        <w:rPr>
          <w:lang w:val="id_ID" w:bidi="id_ID"/>
        </w:rPr>
      </w:r>
      <w:r>
        <w:rPr>
          <w:lang w:val="id_ID" w:bidi="id_ID"/>
        </w:rPr>
        <w:t xml:space="preserve">Berhenti di sini dan diskusikan pertanyaan ini dalam kelompok: Bagaimana Anda akan menerjemahkan </w:t>
      </w:r>
      <w:r>
        <w:rPr>
          <w:b/>
          <w:lang w:val="id_ID" w:bidi="id_ID"/>
        </w:rPr>
        <w:t>pengelola</w:t>
      </w:r>
      <w:r>
        <w:rPr>
          <w:lang w:val="id_ID" w:bidi="id_ID"/>
        </w:rPr>
        <w:t xml:space="preserve"> dan </w:t>
      </w:r>
      <w:r>
        <w:rPr>
          <w:b/>
          <w:lang w:val="id_ID" w:bidi="id_ID"/>
        </w:rPr>
        <w:t>rumah tangga</w:t>
      </w:r>
      <w:r>
        <w:rPr>
          <w:lang w:val="id_ID" w:bidi="id_ID"/>
        </w:rPr>
        <w:t xml:space="preserve">? Jika Anda telah menerjemahkan kata ini di kitab lain dari Alkitab, gunakan kata yang sama dengan yang Anda gunakan di sana. Hentikan sebentar rekaman ini di sini. </w:t>
      </w:r>
    </w:p>
    <w:p>
      <w:pPr/>
      <w:r>
        <w:rPr>
          <w:lang w:val="id_ID" w:bidi="id_ID"/>
        </w:rPr>
      </w:r>
      <w:r>
        <w:rPr>
          <w:lang w:val="id_ID" w:bidi="id_ID"/>
        </w:rPr>
        <w:t>Paulus memberitahu Titus beberapa sifat buruk yang akan membuat seseorang tidak layak menjadi seorang penatua. Seorang penatua tidak boleh menjadi sombong, tidak mudah marah, tidak mabuk atau bertindak kasar, dan tidak boleh melakukan hal-hal yang salah untuk mendapatkan uang.</w:t>
      </w:r>
    </w:p>
    <w:p>
      <w:pPr/>
      <w:r>
        <w:rPr>
          <w:lang w:val="id_ID" w:bidi="id_ID"/>
        </w:rPr>
      </w:r>
      <w:r>
        <w:rPr>
          <w:lang w:val="id_ID" w:bidi="id_ID"/>
        </w:rPr>
        <w:t xml:space="preserve">Berhenti di sini dan diskusikan pertanyaan ini dalam kelompok: Diskusikan bagaimana Anda akan menerjemahkan setiap kualitas ini yang akan membuat seseorang tidak layak menjadi seorang penatua. Hentikan sebentar rekaman ini di sini. </w:t>
      </w:r>
    </w:p>
    <w:p>
      <w:pPr/>
      <w:r>
        <w:rPr>
          <w:lang w:val="id_ID" w:bidi="id_ID"/>
        </w:rPr>
      </w:r>
      <w:r>
        <w:rPr>
          <w:lang w:val="id_ID" w:bidi="id_ID"/>
        </w:rPr>
        <w:t xml:space="preserve">Paulus memberi tahu Titus bahwa seorang penatua harus ramah dan menerima orang-orang ke rumahnya. Seorang penatua juga harus mencintai apa yang baik dan senang untuk berbuat baik. Seorang penatua haruslah berakal sehat dan bijaksana. Dia juga harus jujur, yang kadang-kadang diterjemahkan sebagai </w:t>
      </w:r>
      <w:r>
        <w:rPr>
          <w:b/>
          <w:lang w:val="id_ID" w:bidi="id_ID"/>
        </w:rPr>
        <w:t>benar</w:t>
      </w:r>
      <w:r>
        <w:rPr>
          <w:lang w:val="id_ID" w:bidi="id_ID"/>
        </w:rPr>
        <w:t xml:space="preserve">. Akhirnya, seorang penatua hendaknya kudus atau mengabdikan diri kepada Yesus, serta disiplin atau mampu mengendalikan diri. Benar berarti seseorang berada dalam hubungan yang benar dengan Allah dan tidak bercela di hadapan Allah. Untuk informasi lebih lanjut tentang </w:t>
      </w:r>
      <w:r>
        <w:rPr>
          <w:lang w:val="id_ID" w:bidi="id_ID"/>
        </w:rPr>
        <w:t>pembenaran</w:t>
      </w:r>
      <w:r>
        <w:rPr>
          <w:lang w:val="id_ID" w:bidi="id_ID"/>
        </w:rPr>
        <w:t xml:space="preserve"> lihat Glosarium Utama.</w:t>
      </w:r>
    </w:p>
    <w:p>
      <w:pPr/>
      <w:r>
        <w:rPr>
          <w:lang w:val="id_ID" w:bidi="id_ID"/>
        </w:rPr>
      </w:r>
      <w:r>
        <w:rPr>
          <w:lang w:val="id_ID" w:bidi="id_ID"/>
        </w:rPr>
        <w:t xml:space="preserve">Berhenti di sini dan diskusikan pertanyaan ini dalam kelompok: Diskusikan </w:t>
      </w:r>
      <w:r>
        <w:rPr>
          <w:b/>
          <w:lang w:val="id_ID" w:bidi="id_ID"/>
        </w:rPr>
        <w:t>bagaimana</w:t>
      </w:r>
      <w:r>
        <w:rPr>
          <w:lang w:val="id_ID" w:bidi="id_ID"/>
        </w:rPr>
        <w:t xml:space="preserve"> Anda akan menerjemahkan kata benar ke dalam bahasa Anda. Jika Anda telah menerjemahkan kata ini di kitab lain dari Alkitab, gunakan kata yang sama dengan yang Anda gunakan di sana. Bagaimana Anda akan menerjemahkan kualitas lain dari seorang penatua yang baik? Ingatlah bahwa banyak dari kualitas ini memiliki makna yang sama. Hentikan sebentar rekaman ini di sini. </w:t>
      </w:r>
    </w:p>
    <w:p>
      <w:pPr/>
      <w:r>
        <w:rPr>
          <w:lang w:val="id_ID" w:bidi="id_ID"/>
        </w:rPr>
      </w:r>
      <w:r>
        <w:rPr>
          <w:lang w:val="id_ID" w:bidi="id_ID"/>
        </w:rPr>
        <w:t xml:space="preserve">Seorang penatua harus berpegang teguh pada, atau mengikuti dan menaati </w:t>
      </w:r>
      <w:r>
        <w:rPr>
          <w:b/>
          <w:lang w:val="id_ID" w:bidi="id_ID"/>
        </w:rPr>
        <w:t>firman</w:t>
      </w:r>
      <w:r>
        <w:rPr>
          <w:lang w:val="id_ID" w:bidi="id_ID"/>
        </w:rPr>
        <w:t xml:space="preserve"> Yesus dengan sungguh-sungguh. Firman ini berarti kabar baik bahwa Yesus datang ke dunia. Terjemahkan kata firman yang sama seperti yang telah Anda terjemahkan di bagian sebelumnya. Untuk informasi lebih lanjut tentang </w:t>
      </w:r>
      <w:r>
        <w:rPr>
          <w:lang w:val="id_ID" w:bidi="id_ID"/>
        </w:rPr>
        <w:t>kata firman</w:t>
      </w:r>
      <w:r>
        <w:rPr>
          <w:lang w:val="id_ID" w:bidi="id_ID"/>
        </w:rPr>
        <w:t xml:space="preserve"> lihat Glosarium Utama. Penatua kemudian akan dapat mendorong orang-orang dalam pengajaran, atau </w:t>
      </w:r>
      <w:r>
        <w:rPr>
          <w:b/>
          <w:lang w:val="id_ID" w:bidi="id_ID"/>
        </w:rPr>
        <w:t>doktrin</w:t>
      </w:r>
      <w:r>
        <w:rPr>
          <w:lang w:val="id_ID" w:bidi="id_ID"/>
        </w:rPr>
        <w:t xml:space="preserve"> yang benar.</w:t>
      </w:r>
    </w:p>
    <w:p>
      <w:pPr/>
      <w:r>
        <w:rPr>
          <w:lang w:val="id_ID" w:bidi="id_ID"/>
        </w:rPr>
      </w:r>
      <w:r>
        <w:rPr>
          <w:lang w:val="id_ID" w:bidi="id_ID"/>
        </w:rPr>
        <w:t xml:space="preserve">Berhenti di sini dan diskusikan dalam kelompok: Bagaimana Anda akan menerjemahkan kata pengajaran yang benar, atau </w:t>
      </w:r>
      <w:r>
        <w:rPr>
          <w:b/>
          <w:lang w:val="id_ID" w:bidi="id_ID"/>
        </w:rPr>
        <w:t>doktrin</w:t>
      </w:r>
      <w:r>
        <w:rPr>
          <w:lang w:val="id_ID" w:bidi="id_ID"/>
        </w:rPr>
        <w:t xml:space="preserve"> yang benar? Lihat Glosarium Utama untuk informasi lebih lanjut tentang </w:t>
      </w:r>
      <w:r>
        <w:rPr>
          <w:b/>
          <w:lang w:val="id_ID" w:bidi="id_ID"/>
        </w:rPr>
        <w:t>kata doktrin</w:t>
      </w:r>
      <w:r>
        <w:rPr>
          <w:lang w:val="id_ID" w:bidi="id_ID"/>
        </w:rPr>
        <w:t xml:space="preserve">. Jika Anda telah menerjemahkan kata ini di kitab lain dari Alkitab, gunakan kata yang sama dengan yang Anda gunakan di sana. </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rekaman suara dari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sebentar. Seorang anggota lain harus menceritakan bagian selanjutnya dari perikop tersebut dan berhenti sebentar. Lakukan hal ini sampai kelompok itu telah menceritakan kembali semua perikop tersebut. Dalam tahap ini seluruh anggota kelompok dapat saling mengoreksi. Jeda audio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Jeda audio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bercerita anggota lain untuk adegan lainnya. Jeda audio di sini. </w:t>
      </w:r>
    </w:p>
    <w:p>
      <w:pPr/>
      <w:r>
        <w:rPr>
          <w:lang w:val="id_ID" w:bidi="id_ID"/>
        </w:rPr>
      </w:r>
      <w:r>
        <w:rPr>
          <w:lang w:val="id_ID" w:bidi="id_ID"/>
        </w:rPr>
        <w:t xml:space="preserve">Akhirnya, kelompok dapat menyusun versi akhir dari perikop itu yang disetujui oleh semua anggota kelompok. Setiap anggota kelompok harus berlatih menceritakan versi akhir dari perikop tersebut. </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Titus 1:10–16</w:t>
      </w:r>
      <w:r>
        <w:rPr>
          <w:lang w:val="id_ID" w:bidi="id_ID"/>
        </w:rPr>
      </w:r>
    </w:p>
    <w:p>
      <w:pPr>
        <w:pStyle w:val="Heading3"/>
      </w:pPr>
      <w:r>
        <w:rPr>
          <w:lang w:val="id_ID" w:bidi="id_ID"/>
        </w:rPr>
        <w:t>Dengar dan Renungkan</w:t>
      </w:r>
    </w:p>
    <w:p>
      <w:pPr/>
      <w:r>
        <w:rPr>
          <w:lang w:val="id_ID" w:bidi="id_ID"/>
        </w:rPr>
      </w:r>
      <w:r>
        <w:rPr>
          <w:lang w:val="id_ID" w:bidi="id_ID"/>
        </w:rPr>
        <w:t xml:space="preserve">Dalam tahap ini, dengarkan Titus 1:10–16 dan renungkan di dalam hati Anda. </w:t>
      </w:r>
    </w:p>
    <w:p>
      <w:pPr/>
      <w:r>
        <w:rPr>
          <w:lang w:val="id_ID" w:bidi="id_ID"/>
        </w:rPr>
      </w:r>
      <w:r>
        <w:rPr>
          <w:lang w:val="id_ID" w:bidi="id_ID"/>
        </w:rPr>
        <w:t xml:space="preserve">Jika memungkinkan, dengarkan rekaman suara dari Titus 1:10–16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ini di sini. </w:t>
      </w:r>
    </w:p>
    <w:p>
      <w:pPr>
        <w:pStyle w:val="ListBullet"/>
        <w:spacing w:line="240" w:lineRule="auto"/>
        <w:ind w:left="720"/>
      </w:pPr>
      <w:r>
        <w:rPr>
          <w:lang w:val="id_ID" w:bidi="id_ID"/>
        </w:rPr>
      </w:r>
      <w:r>
        <w:rPr>
          <w:lang w:val="id_ID" w:bidi="id_ID"/>
        </w:rPr>
        <w:t xml:space="preserve">Apa yang dikatakan perikop ini kepada kita tentang Tuhan atau Yesus? Hentikan sebentar rekaman ini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ini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Dengarkan rekaman suara dari Titus 1:10–16 ini dalam terjemahan yang paling mudah dimengerti.</w:t>
      </w:r>
    </w:p>
    <w:p>
      <w:pPr/>
      <w:r>
        <w:rPr>
          <w:lang w:val="id_ID" w:bidi="id_ID"/>
        </w:rPr>
      </w:r>
      <w:r>
        <w:rPr>
          <w:lang w:val="id_ID" w:bidi="id_ID"/>
        </w:rPr>
        <w:t>Paulus melanjutkan suratnya kepada Titus di Kreta. Dalam perikop sebelumnya, Paulus membahas kualitas yang harus dimiliki oleh seorang pemimpin gereja dan kualitas yang akan membuat seseorang tidak layak menjadi seorang pemimpin gereja. Paulus mengatakan bahwa seorang pemimpin gereja, atau penatua, harus berpegang teguh pada pesan Yesus agar dapat memberikan ajaran yang benar dan tepat kepada gereja-gereja. Penatua itu juga harus dapat mengoreksi guru-guru palsu di Kreta. Sekarang, Paulus menjelaskan para guru palsu di Kreta yang menentang ajaran yang baik, dan cara-cara guru-guru palsu ini menyesatkan orang-orang percaya Kreta dari kebenaran. Paulus juga mengatakan kepada Titus apa yang harus dilakukan sebagai tanggapan terhadap guru-guru palsu ini dan bagaimana mengkoreksi ajaran sesat mereka.</w:t>
      </w:r>
    </w:p>
    <w:p>
      <w:pPr/>
      <w:r>
        <w:rPr>
          <w:lang w:val="id_ID" w:bidi="id_ID"/>
        </w:rPr>
      </w:r>
      <w:r>
        <w:rPr>
          <w:lang w:val="id_ID" w:bidi="id_ID"/>
        </w:rPr>
        <w:t xml:space="preserve">Berhenti di sini dan lihatlah bersama-sama sebagai kelompok pada peta pulau </w:t>
      </w:r>
      <w:r>
        <w:rPr>
          <w:b/>
          <w:lang w:val="id_ID" w:bidi="id_ID"/>
        </w:rPr>
        <w:t>Kreta</w:t>
      </w:r>
      <w:r>
        <w:rPr>
          <w:lang w:val="id_ID" w:bidi="id_ID"/>
        </w:rPr>
        <w:t xml:space="preserve"> jika perlu. Hentikan sebentar rekaman ini di sini. </w:t>
      </w:r>
    </w:p>
    <w:p>
      <w:pPr/>
      <w:r>
        <w:rPr>
          <w:lang w:val="id_ID" w:bidi="id_ID"/>
        </w:rPr>
      </w:r>
      <w:r>
        <w:rPr>
          <w:lang w:val="id_ID" w:bidi="id_ID"/>
        </w:rPr>
        <w:t xml:space="preserve">Pada bagian pertama dari perikop ini, Paulus menggambarkan para guru palsu di Kreta. Paulus mengatakan banyak orang memberontak, artinya mereka tidak mau berada di bawah otoritas orang lain. Paulus menggunakan cara yang sama di perikop sebelumnya untuk menggambarkan seseorang yang tidak layak untuk menjadi seorang pemimpin gereja karena mereka pemberontak. </w:t>
      </w:r>
    </w:p>
    <w:p>
      <w:pPr/>
      <w:r>
        <w:rPr>
          <w:lang w:val="id_ID" w:bidi="id_ID"/>
        </w:rPr>
      </w:r>
      <w:r>
        <w:rPr>
          <w:lang w:val="id_ID" w:bidi="id_ID"/>
        </w:rPr>
        <w:t>Guru-guru palsu juga adalah "pembicara kosong" yang mengajarkan hal-hal yang tidak berarti. Ini berarti mereka berbicara omong kosong, menggunakan kata-kata dan cerita yang tidak memiliki makna sebenarnya dan tidak membantu orang lain. Mereka menyesatkan orang-orang percaya melalui ajaran palsu mereka.</w:t>
      </w:r>
    </w:p>
    <w:p>
      <w:pPr/>
      <w:r>
        <w:rPr>
          <w:lang w:val="id_ID" w:bidi="id_ID"/>
        </w:rPr>
      </w:r>
      <w:r>
        <w:rPr>
          <w:lang w:val="id_ID" w:bidi="id_ID"/>
        </w:rPr>
        <w:t>Akhirnya, Paulus mengatakan bahwa "orang-orang dari kelompok sunat" adalah orang-orang yang khususnya berbicara omong kosong dan menipu orang. Kelompok sunat merujuk kepada orang-orang Yahudi yang telah menjadi orang-orang percaya kepada Yesus, tetapi masih ingin mengikuti hukum dan kebiasaan Yahudi. Sunat adalah kebiasaan Yahudi bagi laki-laki yang melibatkan pemotongan kulit longgar di ujung penis seorang anak laki-laki, biasanya ketika anak laki-laki itu berusia satu minggu. Sunat menunjukkan bahwa orang-orang Yahudi adalah umat pilihan Allah. Kelompok sunat mengharuskan orang-orang non-Yahudi untuk disunat jika ada di antara orang-orang non-Yahudi yang mulai mengikuti Yesus. Para pemimpin gereja penting seperti Petrus dan Paulus mengatakan bahwa orang-orang percaya tidak perlu disunat agar dapat mengikuti Yesus. Sebagian besar orang-orang di pulau Kreta bukanlah orang Yahudi, jadi ini adalah ajaran palsu yang penting untuk ditentang.</w:t>
      </w:r>
    </w:p>
    <w:p>
      <w:pPr/>
      <w:r>
        <w:rPr>
          <w:lang w:val="id_ID" w:bidi="id_ID"/>
        </w:rPr>
      </w:r>
      <w:r>
        <w:rPr>
          <w:lang w:val="id_ID" w:bidi="id_ID"/>
        </w:rPr>
        <w:t>Paulus sangat mendesak para pemimpin untuk membungkam atau "menutup mulut" guru-guru palsu itu. Paulus memberikan Titus alasannya: guru-guru palsu itu menghancurkan seluruh rumah tangga! Rumah tangga ini termasuk orang-orang seperti ayah dan ibu, anak-anak dan keluarga mereka, para pelayan, dan siapa pun yang tinggal di rumah yang sama. Para pemimpin palsu itu berusaha mendapatkan uang dari orang-orang ini, dan hal itu membuat semua orang di rumah tangga ini menjauh dari ajaran yang sejati tentang Yesus.</w:t>
      </w:r>
    </w:p>
    <w:p>
      <w:pPr/>
      <w:r>
        <w:rPr>
          <w:lang w:val="id_ID" w:bidi="id_ID"/>
        </w:rPr>
      </w:r>
      <w:r>
        <w:rPr>
          <w:lang w:val="id_ID" w:bidi="id_ID"/>
        </w:rPr>
        <w:t xml:space="preserve">Berhenti di sini dan diskusikan pertanyaan ini dalam kelompok: Pengajaran palsu seperti apa yang ada dalam budaya Anda? Sebagai contoh, ceritakan kisah tentang seorang guru yang mengajar untuk mendapatkan uang atau karena alasan buruk lainnya bukan untuk mendidik atau membantu orang lain. Hentikan sebentar rekaman ini di sini. </w:t>
      </w:r>
    </w:p>
    <w:p>
      <w:pPr/>
      <w:r>
        <w:rPr>
          <w:lang w:val="id_ID" w:bidi="id_ID"/>
        </w:rPr>
      </w:r>
      <w:r>
        <w:rPr>
          <w:lang w:val="id_ID" w:bidi="id_ID"/>
        </w:rPr>
        <w:t>Sekarang Paulus mengatakan bahwa guru-guru palsu itu berperilaku dengan cara yang sama seperti orang-orang Kreta. Paulus menggunakan sebuah pepatah dari seorang guru Kreta yang dihormati dari bertahun-tahun yang lalu. Pepatah itu menyatakan bahwa orang-orang Kreta dikenal suka berbohong, mereka bertingkah seperti binatang buas, dan malas serta rakus. Ini berarti mereka makan terlalu banyak, dan mungkin juga kurang pengendalian diri dalam hal lain. Paulus menggunakan perkataan dari seorang Kreta yang dihormati ini untuk menunjukkan bahwa semua hal ini benar.</w:t>
      </w:r>
    </w:p>
    <w:p>
      <w:pPr/>
      <w:r>
        <w:rPr>
          <w:lang w:val="id_ID" w:bidi="id_ID"/>
        </w:rPr>
      </w:r>
      <w:r>
        <w:rPr>
          <w:lang w:val="id_ID" w:bidi="id_ID"/>
        </w:rPr>
        <w:t xml:space="preserve">Berhenti di sini dan diskusikan dalam kelompok: Bicarakan tentang pepatah yang terkenal tentang kelompok etnis atau budaya Anda. Apa yang dikatakan orang lain tentang kelompok etnis Anda? Apakah hal-hal ini benar? Bagaimana perasaan Anda tentang apa yang dikatakan orang tentang kelompok etnis Anda? Hentikan sebentar rekaman ini di sini. </w:t>
      </w:r>
    </w:p>
    <w:p>
      <w:pPr/>
      <w:r>
        <w:rPr>
          <w:lang w:val="id_ID" w:bidi="id_ID"/>
        </w:rPr>
      </w:r>
      <w:r>
        <w:rPr>
          <w:lang w:val="id_ID" w:bidi="id_ID"/>
        </w:rPr>
        <w:t xml:space="preserve">Paulus mengatakan kepada Titus untuk menegur dengan keras guru-guru palsu itu, dan mungkin juga orang-orang percaya Kreta yang mengikuti guru-guru palsu itu. Titus perlu dengan tegas mengatakan kepada mereka bahwa mereka salah, tidak hanya sekali, tetapi berulang kali. </w:t>
      </w:r>
    </w:p>
    <w:p>
      <w:pPr/>
      <w:r>
        <w:rPr>
          <w:lang w:val="id_ID" w:bidi="id_ID"/>
        </w:rPr>
      </w:r>
      <w:r>
        <w:rPr>
          <w:lang w:val="id_ID" w:bidi="id_ID"/>
        </w:rPr>
        <w:t>Alasan pertama untuk menegur guru-guru palsu dan orang-orang percaya Kreta yang mengikuti ajaran palsu adalah agar mereka dapat menjadi benar dalam apa yang mereka percayai tentang Yesus. Alasan kedua untuk menegur mereka adalah agar mereka tidak akan memperhatikan mitos-mitos Yahudi. Mitos-mitos Yahudi kemungkinan besar adalah cerita-cerita yang diciptakan oleh orang-orang Yahudi yang tidak ada dalam Perjanjian Lama atau ajaran Yesus. Mitos-mitos ini bukanlah cerita yang benar dan berbahaya bagi gereja Kreta.</w:t>
      </w:r>
    </w:p>
    <w:p>
      <w:pPr/>
      <w:r>
        <w:rPr>
          <w:lang w:val="id_ID" w:bidi="id_ID"/>
        </w:rPr>
      </w:r>
      <w:r>
        <w:rPr>
          <w:lang w:val="id_ID" w:bidi="id_ID"/>
        </w:rPr>
        <w:t xml:space="preserve">Berhenti di sini dan diskusikan dalam kelompok. Bagikan mitos atau cerita tidak benar yang umum dari budaya Anda. Pikirkan siapa yang menceritakan mitos ini kepada Anda dan apa makna dari mitos itu. Hentikan sebentar rekaman ini di sini. </w:t>
      </w:r>
    </w:p>
    <w:p>
      <w:pPr/>
      <w:r>
        <w:rPr>
          <w:lang w:val="id_ID" w:bidi="id_ID"/>
        </w:rPr>
      </w:r>
      <w:r>
        <w:rPr>
          <w:lang w:val="id_ID" w:bidi="id_ID"/>
        </w:rPr>
        <w:t>Paulus mengatakan agar jangan memperhatikan perintah-perintah manusia yang dibuat-buat oleh orang yang tidak mengikuti kebenaran. Dalam Perjanjian Lama, Allah memberikan banyak hukum kepada orang-orang Yahudi tentang ritual dan pembatasan makanan. Paulus tidak berbicara tentang perintah-perintah Allah di sini, tetapi tentang aturan tambahan yang dibuat oleh manusia. Aturan-aturan ini bisa berupa aturan tambahan tentang tidak makan jenis makanan tertentu atau ritual lainnya.</w:t>
      </w:r>
    </w:p>
    <w:p>
      <w:pPr/>
      <w:r>
        <w:rPr>
          <w:lang w:val="id_ID" w:bidi="id_ID"/>
        </w:rPr>
      </w:r>
      <w:r>
        <w:rPr>
          <w:lang w:val="id_ID" w:bidi="id_ID"/>
        </w:rPr>
        <w:t>Selanjutnya, Paulus mengatakan sebuah pepatah yang sudah dikenal luas tentang kemurnian. Paulus meyakinkan orang-orang percaya. Dia mengatakan bahwa jika mereka murni, atau layak untuk melayani Allah karena mereka berada dalam hubungan yang benar dengan Allah, maka mereka tidak perlu menghindari makanan tertentu atau melakukan ritual tertentu. Manusia itu suci karena hubungan mereka dengan Allah, bukan karena apa yang mereka lakukan. Paulus mengatakan bahwa guru-guru palsu itu jahat dan tidak percaya kepada kebenaran. "Tidak ada yang suci" bagi mereka, yang mungkin berarti bahwa mereka membuat semua yang mereka sentuh atau lakukan najis karena hubungan mereka yang salah dengan Allah.</w:t>
      </w:r>
    </w:p>
    <w:p>
      <w:pPr/>
      <w:r>
        <w:rPr>
          <w:lang w:val="id_ID" w:bidi="id_ID"/>
        </w:rPr>
      </w:r>
      <w:r>
        <w:rPr>
          <w:lang w:val="id_ID" w:bidi="id_ID"/>
        </w:rPr>
        <w:t xml:space="preserve">Berhenti di sini dan diskusikan pertanyaan ini dalam kelompok: Bicarakan tentang perbedaan antara barang-barang yang murni dan tidak murni dalam budaya Anda, seperti makanan, air, atau hal lainnya. Apa yang membuat sesuatu menjadi Najis atau kotor? Apa bedanya dengan bagian ini? Hentikan sebentar rekaman ini di sini. </w:t>
      </w:r>
    </w:p>
    <w:p>
      <w:pPr/>
      <w:r>
        <w:rPr>
          <w:lang w:val="id_ID" w:bidi="id_ID"/>
        </w:rPr>
      </w:r>
      <w:r>
        <w:rPr>
          <w:lang w:val="id_ID" w:bidi="id_ID"/>
        </w:rPr>
        <w:t xml:space="preserve">Pada bagian terakhir dari perikop ini, Paulus memberikan penjelasan lain tentang guru-guru palsu. Guru-guru palsu itu mengatakan bahwa mereka mengenal Allah, tetapi perilaku mereka menunjukkan bahwa guru-guru palsu itu tidak benar-benar mengenal Allah. Allah membenci guru-guru palsu itu karena perilaku mereka yang menjijikkan. Guru-guru palsu itu tidak menaati Allah, dan mereka tidak dapat melakukan kebaikan apa pun. </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Dengarkan rekaman suara dari Titus 1:10–16 ini dalam terjemahan yang paling mudah dimengerti.</w:t>
      </w:r>
    </w:p>
    <w:p>
      <w:pPr/>
      <w:r>
        <w:rPr>
          <w:lang w:val="id_ID" w:bidi="id_ID"/>
        </w:rPr>
      </w:r>
      <w:r>
        <w:rPr>
          <w:lang w:val="id_ID" w:bidi="id_ID"/>
        </w:rPr>
        <w:t>Pada langkah ini, kelompok akan menentukan bagian, tokoh, dan latar belakang dari nats ini. Selanjutnya, kelompok akan membayangkan perikop ini.</w:t>
      </w:r>
    </w:p>
    <w:p>
      <w:pPr/>
      <w:r>
        <w:rPr>
          <w:lang w:val="id_ID" w:bidi="id_ID"/>
        </w:rPr>
      </w:r>
      <w:r>
        <w:rPr>
          <w:lang w:val="id_ID" w:bidi="id_ID"/>
        </w:rPr>
        <w:t>Perikop ini memiliki empat bagian.</w:t>
      </w:r>
    </w:p>
    <w:p>
      <w:pPr/>
      <w:r>
        <w:rPr>
          <w:lang w:val="id_ID" w:bidi="id_ID"/>
        </w:rPr>
      </w:r>
      <w:r>
        <w:rPr>
          <w:b/>
          <w:lang w:val="id_ID" w:bidi="id_ID"/>
        </w:rPr>
        <w:t>Pada bagian pertama:</w:t>
      </w:r>
      <w:r>
        <w:rPr>
          <w:lang w:val="id_ID" w:bidi="id_ID"/>
        </w:rPr>
        <w:t xml:space="preserve"> Paulus menjelaskan para guru palsu yang menyebabkan masalah di gereja-gereja Kreta.</w:t>
      </w:r>
    </w:p>
    <w:p>
      <w:pPr/>
      <w:r>
        <w:rPr>
          <w:lang w:val="id_ID" w:bidi="id_ID"/>
        </w:rPr>
      </w:r>
      <w:r>
        <w:rPr>
          <w:b/>
          <w:lang w:val="id_ID" w:bidi="id_ID"/>
        </w:rPr>
        <w:t>Pada bagian kedua:</w:t>
      </w:r>
      <w:r>
        <w:rPr>
          <w:lang w:val="id_ID" w:bidi="id_ID"/>
        </w:rPr>
        <w:t xml:space="preserve"> Paulus merujuk pada sebuah pepatah Kreta untuk menggambarkan orang-orang Kreta.</w:t>
      </w:r>
    </w:p>
    <w:p>
      <w:pPr/>
      <w:r>
        <w:rPr>
          <w:lang w:val="id_ID" w:bidi="id_ID"/>
        </w:rPr>
      </w:r>
      <w:r>
        <w:rPr>
          <w:b/>
          <w:lang w:val="id_ID" w:bidi="id_ID"/>
        </w:rPr>
        <w:t>Pada bagian ketiga:</w:t>
      </w:r>
      <w:r>
        <w:rPr>
          <w:lang w:val="id_ID" w:bidi="id_ID"/>
        </w:rPr>
        <w:t xml:space="preserve"> Paulus menyuruh Titus untuk menegur para guru palsu itu. Paulus juga mengatakan kepada Titus mengapa ia perlu menegur para guru palsu itu.</w:t>
      </w:r>
    </w:p>
    <w:p>
      <w:pPr/>
      <w:r>
        <w:rPr>
          <w:lang w:val="id_ID" w:bidi="id_ID"/>
        </w:rPr>
      </w:r>
      <w:r>
        <w:rPr>
          <w:b/>
          <w:lang w:val="id_ID" w:bidi="id_ID"/>
        </w:rPr>
        <w:t>Pada bagian keempat:</w:t>
      </w:r>
      <w:r>
        <w:rPr>
          <w:lang w:val="id_ID" w:bidi="id_ID"/>
        </w:rPr>
        <w:t xml:space="preserve"> Paulus memberikan penjelasan lain tentang para guru palsu di Kreta.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Guru-guru palsu di Kreta</w:t>
      </w:r>
    </w:p>
    <w:p>
      <w:pPr>
        <w:pStyle w:val="ListBullet"/>
        <w:spacing w:line="240" w:lineRule="auto"/>
        <w:ind w:left="720"/>
      </w:pPr>
      <w:r>
        <w:rPr>
          <w:lang w:val="id_ID" w:bidi="id_ID"/>
        </w:rPr>
      </w:r>
      <w:r>
        <w:rPr>
          <w:lang w:val="id_ID" w:bidi="id_ID"/>
        </w:rPr>
        <w:t>Orang-orang percaya di Kreta</w:t>
      </w:r>
    </w:p>
    <w:p>
      <w:pPr>
        <w:pStyle w:val="ListBullet"/>
        <w:spacing w:line="240" w:lineRule="auto"/>
        <w:ind w:left="720"/>
      </w:pPr>
      <w:r>
        <w:rPr>
          <w:lang w:val="id_ID" w:bidi="id_ID"/>
        </w:rPr>
      </w:r>
      <w:r>
        <w:rPr>
          <w:lang w:val="id_ID" w:bidi="id_ID"/>
        </w:rPr>
        <w:t>Orang Yahudi yang menjadi orang percaya di Kreta</w:t>
      </w:r>
    </w:p>
    <w:p>
      <w:pPr>
        <w:pStyle w:val="ListBullet"/>
        <w:spacing w:line="240" w:lineRule="auto"/>
        <w:ind w:left="720"/>
      </w:pPr>
      <w:r>
        <w:rPr>
          <w:lang w:val="id_ID" w:bidi="id_ID"/>
        </w:rPr>
      </w:r>
      <w:r>
        <w:rPr>
          <w:lang w:val="id_ID" w:bidi="id_ID"/>
        </w:rPr>
        <w:t>Guru yang sangat dihormati di Kreta</w:t>
      </w:r>
    </w:p>
    <w:p>
      <w:pPr>
        <w:pStyle w:val="ListBullet"/>
        <w:spacing w:line="240" w:lineRule="auto"/>
        <w:ind w:left="720"/>
      </w:pPr>
      <w:r>
        <w:rPr>
          <w:lang w:val="id_ID" w:bidi="id_ID"/>
        </w:rPr>
      </w:r>
      <w:r>
        <w:rPr>
          <w:lang w:val="id_ID" w:bidi="id_ID"/>
        </w:rPr>
        <w:t xml:space="preserve">Dan Titus </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Ingatlah bahwa Paulus terus menjelaskan situasi di Kreta dan mengapa penting untuk memiliki para guru yang mengajarkan kebenaran. Ingatlah bahwa perikop ini menggambarkan para guru palsu di Kreta dan bagaimana Titus seharusnya menanggapi mereka.</w:t>
      </w:r>
    </w:p>
    <w:p>
      <w:pPr/>
      <w:r>
        <w:rPr>
          <w:lang w:val="id_ID" w:bidi="id_ID"/>
        </w:rPr>
      </w:r>
      <w:r>
        <w:rPr>
          <w:lang w:val="id_ID" w:bidi="id_ID"/>
        </w:rPr>
        <w:t>Pada bagian pertama dari perikop ini, Paulus memulai dengan menggambarkan para guru palsu ini. Mereka menentang ajaran yang benar tentang Yesus. Penting untuk diingat perikop ini terhubung dengan perikop sebelumnya — Paulus akan berbicara lebih banyak tentang para guru palsu dari perikop sebelumnya dan menjelaskan mengapa mereka sangat berbahaya bagi gereja di Kreta.</w:t>
      </w:r>
    </w:p>
    <w:p>
      <w:pPr/>
      <w:r>
        <w:rPr>
          <w:lang w:val="id_ID" w:bidi="id_ID"/>
        </w:rPr>
      </w:r>
      <w:r>
        <w:rPr>
          <w:lang w:val="id_ID" w:bidi="id_ID"/>
        </w:rPr>
        <w:t>Ingatlah bahwa para guru palsu itu pemberontak, yang mirip dengan cara Paulus menggambarkan seseorang yang tidak layak untuk menjadi seorang penatua gereja. Para guru palsu itu juga adalah "pembicara kosong" yang membuat-buat cerita dan menipu orang-orang percaya dengan ajaran mereka. Hal ini dapat diterjemahkan sebagai: "Mereka menipu orang lain dengan ajaran mereka yang kosong atau tidak benar."</w:t>
      </w:r>
    </w:p>
    <w:p>
      <w:pPr/>
      <w:r>
        <w:rPr>
          <w:lang w:val="id_ID" w:bidi="id_ID"/>
        </w:rPr>
      </w:r>
      <w:r>
        <w:rPr>
          <w:lang w:val="id_ID" w:bidi="id_ID"/>
        </w:rPr>
        <w:t xml:space="preserve">Berhenti di sini dan diskusikan pertanyaan ini dalam kelompok: Bicarakan tentang frasa "orang yang berbicara kosong." Bagaimana Anda menggambarkan seseorang dalam bahasa Anda yang berbicara omong kosong atau mengatakan hal-hal yang tidak bermakna? Hentikan sebentar rekaman ini di sini. </w:t>
      </w:r>
    </w:p>
    <w:p>
      <w:pPr/>
      <w:r>
        <w:rPr>
          <w:lang w:val="id_ID" w:bidi="id_ID"/>
        </w:rPr>
      </w:r>
      <w:r>
        <w:rPr>
          <w:lang w:val="id_ID" w:bidi="id_ID"/>
        </w:rPr>
        <w:t>Paulus juga mengatakan bahwa kelompok sunat sangat penting untuk diperhatikan oleh Titus. Ingatlah bahwa kelompok ini mungkin terdiri dari orang Yahudi yang mengikuti Yesus. Orang-orang Yahudi ini mungkin mencoba membuat orang-orang non-Yahudi mengikuti hukum Yahudi seperti sunat. Ingatlah bahwa Paulus dan para pemimpin gereja lainnya telah mengatakan bahwa sunat Yahudi tidak diperlukan bagi orang-orang non-Yahudi yang mulai mengikuti Yesus. Orang-orang ini mungkin mencoba membuat orang Kreta yang bukan Yahudi disunat ketika mereka mengikuti Yesus.</w:t>
      </w:r>
    </w:p>
    <w:p>
      <w:pPr/>
      <w:r>
        <w:rPr>
          <w:lang w:val="id_ID" w:bidi="id_ID"/>
        </w:rPr>
      </w:r>
      <w:r>
        <w:rPr>
          <w:lang w:val="id_ID" w:bidi="id_ID"/>
        </w:rPr>
        <w:t>Penting untuk diingat bahwa Paulus ingin Titus membungkam para guru palsu ini. Ini berarti para guru palsu itu perlu berhenti mengajarkan perkataan mereka yang tidak berarti kepada orang-orang percaya di Kreta. Paulus memberikan alasan yang bagus untuk membungkam para guru palsu — mereka menghancurkan seluruh rumah tangga. Ingatlah bahwa sebuah rumah tangga mencakup semua orang yang tinggal di rumah itu, dan kemungkinan besar para guru palsu itu sedang menyesatkan setiap orang dalam rumah tangga dari ajaran yang benar tentang Yesus. Para guru palsu mengajarkan apa yang seharusnya tidak mereka ajarkan untuk mendapatkan uang. Paulus secara langsung membedakan ini dengan apa yang ia katakan sebelumnya tentang para penatua yang tidak melakukan hal-hal yang salah untuk mendapatkan uang.</w:t>
      </w:r>
    </w:p>
    <w:p>
      <w:pPr/>
      <w:r>
        <w:rPr>
          <w:lang w:val="id_ID" w:bidi="id_ID"/>
        </w:rPr>
      </w:r>
      <w:r>
        <w:rPr>
          <w:lang w:val="id_ID" w:bidi="id_ID"/>
        </w:rPr>
        <w:t>Pada bagian kedua dari perikop ini, ingatlah bahwa Paulus memberikan beberapa informasi latar belakang untuk mendukung penjelasannya tentang para guru palsu itu. Paulus menggunakan sebuah pepatah tentang orang-orang Kreta dari seorang guru Kreta yang sangat dihormati. Paulus menyebut guru Kreta itu sebagai seorang nabi, tetapi ini tidak berarti Paulus berpikir bahwa orang ini adalah seorang nabi dari Allah. Orang ini bukan hanya seorang guru yang dihormati dalam budaya Kreta tetapi orang-orang tahu ucapannya dengan baik dan mereka percaya bahwa ucapannya menggambarkan seperti apa orang Kreta secara umum.</w:t>
      </w:r>
    </w:p>
    <w:p>
      <w:pPr/>
      <w:r>
        <w:rPr>
          <w:lang w:val="id_ID" w:bidi="id_ID"/>
        </w:rPr>
      </w:r>
      <w:r>
        <w:rPr>
          <w:lang w:val="id_ID" w:bidi="id_ID"/>
        </w:rPr>
        <w:t xml:space="preserve">Berhenti di sini dan diskusikan ini dalam kelompok: Ceritakan sebuah kisah tentang sesuatu yang terjadi pada Anda dan kemudian sertakan beberapa informasi latar belakang tentang kisah itu. Perhatikan bagaimana Anda menunjukkan perbedaan antara kisah utama dan informasi latar belakang. Hentikan sebentar rekaman ini di sini. </w:t>
      </w:r>
    </w:p>
    <w:p>
      <w:pPr/>
      <w:r>
        <w:rPr>
          <w:lang w:val="id_ID" w:bidi="id_ID"/>
        </w:rPr>
      </w:r>
      <w:r>
        <w:rPr>
          <w:lang w:val="id_ID" w:bidi="id_ID"/>
        </w:rPr>
        <w:t>Pepatah Kreta memiliki tiga bagian. Pertama, "Orang Kreta selalu berbohong" berarti orang Kreta terkenal karena suka berbohong. Ini tidak berarti bahwa semua yang dikatakan orang Kreta selalu bohong. Selanjutnya, "Orang-orang Kreta adalah binatang buas yang jahat," yang berarti orang-orang Kreta bertindak seperti binatang-binatang liar yang berbahaya. Ini mirip dengan gagasan tentang para guru palsu yang memberontak yang tidak mau berada di bawah otoritas orang lain. Bagian terakhir dari pepatah itu adalah bahwa orang-orang Kreta adalah pemalas yang rakus, yang berarti mereka tidak memiliki pengendalian diri dan makan terlalu banyak makanan. Ini juga bisa merujuk kepada keinginan orang-orang Kreta untuk mendapatkan uang dengan cara yang tidak jujur. Ingatlah bahwa Paulus menunjukkan bagaimana masing-masing bagian dari pepatah Kreta ini berkaitan dengan para guru palsu di Kreta yang menipu, memberontak, dan tidak jujur. Paulus menyatakan bahwa apa yang dikatakan guru Kreta ini tentang orang-orang Kreta adalah benar.</w:t>
      </w:r>
    </w:p>
    <w:p>
      <w:pPr/>
      <w:r>
        <w:rPr>
          <w:lang w:val="id_ID" w:bidi="id_ID"/>
        </w:rPr>
      </w:r>
      <w:r>
        <w:rPr>
          <w:lang w:val="id_ID" w:bidi="id_ID"/>
        </w:rPr>
        <w:t>Pada bagian ketiga dari perikop ini, Paulus kembali lagi membahas topik utamanya. Paulus menyuruh Titus untuk menegur para guru palsu itu dengan keras. Ingatlah bahwa mungkin juga Paulus bermaksud agar Titus menegur orang-orang percaya di Kreta yang mengikuti ajaran sesat. Paulus ingin Titus terus memperbaiki mereka, tidak hanya sekali saja karena ajaran palsu itu berbahaya bagi gereja-gereja di Kreta.</w:t>
      </w:r>
    </w:p>
    <w:p>
      <w:pPr/>
      <w:r>
        <w:rPr>
          <w:lang w:val="id_ID" w:bidi="id_ID"/>
        </w:rPr>
      </w:r>
      <w:r>
        <w:rPr>
          <w:lang w:val="id_ID" w:bidi="id_ID"/>
        </w:rPr>
        <w:t xml:space="preserve">Berhenti di sini dan diskusikan dalam kelompok: Bagaimana cara Anda berbicara tentang terus melakukan hal yang penting berulang kali? Bagaimana Anda akan berbicara tentang Titus yang terus menegur para guru palsu itu dengan tegas, berulang kali? Hentikan sebentar rekaman ini di sini. </w:t>
      </w:r>
    </w:p>
    <w:p>
      <w:pPr/>
      <w:r>
        <w:rPr>
          <w:lang w:val="id_ID" w:bidi="id_ID"/>
        </w:rPr>
      </w:r>
      <w:r>
        <w:rPr>
          <w:lang w:val="id_ID" w:bidi="id_ID"/>
        </w:rPr>
        <w:t>Ada dua tujuan untuk menegur para guru palsu itu. Pertama, ketika Titus mengoreksi para guru palsu itu, mereka akan menjadi benar dalam apa yang mereka percayai dan ajarkan tentang Yesus. Kedua, ketika Titus menegur para guru palsu itu, mereka akan berhenti memperhatikan mitos-mitos dan aturan Yahudi yang diciptakan manusia. Ingatlah bahwa mitos-mitos Yahudi dan perintah-perintah manusia membuat orang-orang percaya Kreta menyimpang dari kebenaran tentang Yesus. Aturan-aturan ini kemungkinan besar berkaitan dengan jenis makanan apa yang dapat mereka makan atau ritual atau praktik lainnya. Orang-orang yang mengikuti aturan-aturan ini menolak untuk mengikuti ajaran yang benar tentang Yesus.</w:t>
      </w:r>
    </w:p>
    <w:p>
      <w:pPr/>
      <w:r>
        <w:rPr>
          <w:lang w:val="id_ID" w:bidi="id_ID"/>
        </w:rPr>
      </w:r>
      <w:r>
        <w:rPr>
          <w:lang w:val="id_ID" w:bidi="id_ID"/>
        </w:rPr>
        <w:t>Mungkin akan lebih mudah untuk mengatur ulang urutan pada bagian pertama dari bagian ini. Contohnya adalah: Paulus mengatakan untuk terus menegur para guru dengan tegas. Paulus ingin para guru berhenti mendengarkan mitos-mitos Yahudi dan aturan-aturan buatan dari orang-orang yang menolak untuk mengikuti ajaran yang benar tentang Yesus. Paulus mengatakan untuk menegur para guru palsu itu agar mereka percaya pada ajaran yang benar tentang Yesus.</w:t>
      </w:r>
    </w:p>
    <w:p>
      <w:pPr/>
      <w:r>
        <w:rPr>
          <w:lang w:val="id_ID" w:bidi="id_ID"/>
        </w:rPr>
      </w:r>
      <w:r>
        <w:rPr>
          <w:lang w:val="id_ID" w:bidi="id_ID"/>
        </w:rPr>
        <w:t xml:space="preserve">Berhenti di sini dan berdiskusi secara berkelompok: Apa cara terbaik untuk menyusun bagian perikop ini dalam bahasa Anda? Apakah alasan untuk menegur para guru palsu sebaiknya diletakkan di awal atau di akhir bagian ini? Hentikan sebentar rekaman ini di sini. </w:t>
      </w:r>
    </w:p>
    <w:p>
      <w:pPr/>
      <w:r>
        <w:rPr>
          <w:lang w:val="id_ID" w:bidi="id_ID"/>
        </w:rPr>
      </w:r>
      <w:r>
        <w:rPr>
          <w:lang w:val="id_ID" w:bidi="id_ID"/>
        </w:rPr>
        <w:t xml:space="preserve">Ingatlah bahwa bagian berikutnya dari bagian ini adalah tentang kemurnian. Paulus mengatakan dua hal tentang kemurnian yang saling bertentangan. Pertama, “bagi orang yang suci segala sesuatu adalah suci” berarti bahwa orang-orang yang suci di hadapan Allah tidak perlu menghindari makanan apa pun atau hal-hal lainnya. Bagian kedua dari pepatah ini adalah “bagi orang yang najis dan tidak percaya, tidak ada satu pun yang suci.” Ingatlah bahwa Paulus mengatakan bahwa para guru palsu itu tercemar karena mereka berdosa dan tidak percaya pada kebenaran tentang Yesus. Tidak ada sesuatu pun yang suci bagi para guru palsu ini karena segala sesuatu yang mereka sentuh juga tercemar. Pikiran dan hati nurani mereka menjadi rusak, artinya cara berpikir mereka menjadi jahat dan mereka tidak dapat membedakan yang benar dari yang salah. </w:t>
      </w:r>
    </w:p>
    <w:p>
      <w:pPr/>
      <w:r>
        <w:rPr>
          <w:lang w:val="id_ID" w:bidi="id_ID"/>
        </w:rPr>
      </w:r>
      <w:r>
        <w:rPr>
          <w:lang w:val="id_ID" w:bidi="id_ID"/>
        </w:rPr>
        <w:t xml:space="preserve">Berhenti di sini dan diskusikan dalam kelompok: Bagaimana Anda membicarakan bagian dari diri seseorang yang berpikir dan merasa dalam bahasa Anda? Apa cara terbaik untuk menerjemahkan dua gagasan tentang “pikiran,” atau cara orang berpikir, dan “hati nurani,” yang berarti membedakan yang benar dari yang salah? Mereka mungkin memiliki gagasan yang sangat mirip dalam bahasa Anda. Hentikan sebentar rekaman ini di sini. </w:t>
      </w:r>
    </w:p>
    <w:p>
      <w:pPr/>
      <w:r>
        <w:rPr>
          <w:lang w:val="id_ID" w:bidi="id_ID"/>
        </w:rPr>
      </w:r>
      <w:r>
        <w:rPr>
          <w:lang w:val="id_ID" w:bidi="id_ID"/>
        </w:rPr>
        <w:t>Pada bagian keempat dari perikop ini, Paulus memberikan penjelasan terakhir tentang guru-guru palsu. Bagian ini adalah ringkasan dari semua yang dikatakan Paulus tentang para guru palsu dalam perikop ini. Para guru palsu mengatakan bahwa mereka mengenal Allah, tetapi jelas bahwa para guru palsu itu tidak mengenal Allah. Perilaku mereka membuktikan bahwa mereka tidak mengenal Allah. Paulus memberikan tiga penjelasan terakhir tentang para guru palsu — mereka menjijikkan bagi Allah, tidak taat kepada Allah, dan tidak dapat melakukan hal baik apa pun. Menjijikkan berarti sesuatu yang sangat jahat sehingga orang-orang membencinya.</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p>
    <w:p>
      <w:pPr/>
      <w:r>
        <w:rPr>
          <w:lang w:val="id_ID" w:bidi="id_ID"/>
        </w:rPr>
      </w:r>
      <w:r>
        <w:rPr>
          <w:lang w:val="id_ID" w:bidi="id_ID"/>
        </w:rPr>
        <w:t xml:space="preserve">Pilih orang, gambar, atau benda untuk menjadi masing-masing karakter. </w:t>
      </w:r>
    </w:p>
    <w:p>
      <w:pPr/>
      <w:r>
        <w:rPr>
          <w:lang w:val="id_ID" w:bidi="id_ID"/>
        </w:rPr>
      </w:r>
      <w:r>
        <w:rPr>
          <w:lang w:val="id_ID" w:bidi="id_ID"/>
        </w:rPr>
        <w:t>Ketika Anda mulai menceritakan kembali kisah dalam ayat-ayat ini, bagilah kelompok itu menjadi dua kelompok — orang-orang tidak suci yang mencakup para guru palsu, dan orang-orang yang murni yang merupakan orang-orang percaya sejati. Tunjukkan para guru palsu itu. Mereka pemberontak, mereka mengajarkan cerita-cerita kosong, dan mereka menipu orang dengan ajaran mereka. Perhatikan kelompok sunat di antara mereka, sekelompok guru palsu yang mungkin mengajarkan bahwa orang-orang non-Yahudi perlu disunat untuk mengikuti Yesus. Tunjukkan bahwa para guru palsu ini menghancurkan seisi rumah tangga. Kadang-kadang mereka mengambil uang dari orang-orang.</w:t>
      </w:r>
    </w:p>
    <w:p>
      <w:pPr/>
      <w:r>
        <w:rPr>
          <w:lang w:val="id_ID" w:bidi="id_ID"/>
        </w:rPr>
      </w:r>
      <w:r>
        <w:rPr>
          <w:lang w:val="id_ID" w:bidi="id_ID"/>
        </w:rPr>
        <w:t>Paulus berpaling kepada Titus dan mengatakan kepada Titus untuk membungkam para guru palsu ini. Paulus menggunakan pepatah terkenal dari salah satu guru Kreta yang dihormati: “Orang Kreta terkenal sebagai pembohong, mereka bertingkah seperti binatang buas, dan mereka adalah pemalas yang rakus dan tidak memiliki kendali diri.” Paulus mengatakan bahwa pernyataan dari seorang warga Kreta ini benar.</w:t>
      </w:r>
    </w:p>
    <w:p>
      <w:pPr/>
      <w:r>
        <w:rPr>
          <w:lang w:val="id_ID" w:bidi="id_ID"/>
        </w:rPr>
      </w:r>
      <w:r>
        <w:rPr>
          <w:lang w:val="id_ID" w:bidi="id_ID"/>
        </w:rPr>
        <w:t>Paulus menyuruh Titus untuk terus menegur para guru palsu itu dengan keras agar para guru palsu itu dapat menjadi benar dalam keyakinan mereka tentang Yesus. Ketika Titus menegur para guru palsu itu, para guru palsu itu kemudian akan berhenti memperhatikan mitos-mitos Yahudi dan perintah manusia dari orang-orang yang menolak kebenaran tentang Yesus.</w:t>
      </w:r>
    </w:p>
    <w:p>
      <w:pPr/>
      <w:r>
        <w:rPr>
          <w:lang w:val="id_ID" w:bidi="id_ID"/>
        </w:rPr>
      </w:r>
      <w:r>
        <w:rPr>
          <w:lang w:val="id_ID" w:bidi="id_ID"/>
        </w:rPr>
        <w:t>Sekarang lihatlah orang-orang yang tulus. Orang-orang yang suci adalah orang-orang percaya sejati. Orang-orang yang suci dapat makan apa saja — mereka memiliki hubungan yang baik dengan Allah. Orang-orang yang tidak suci, termasuk para guru palsu, memiliki hubungan yang buruk dengan Allah karena mereka terus berdosa, atau tidak menaati Allah. Mereka membuat semua yang mereka sentuh atau lakukan menjadi najis. Cara mereka berpikir ini jahat, dan mereka tidak bisa membedakan yang benar dari yang salah.</w:t>
      </w:r>
    </w:p>
    <w:p>
      <w:pPr/>
      <w:r>
        <w:rPr>
          <w:lang w:val="id_ID" w:bidi="id_ID"/>
        </w:rPr>
      </w:r>
      <w:r>
        <w:rPr>
          <w:lang w:val="id_ID" w:bidi="id_ID"/>
        </w:rPr>
        <w:t>Para guru palsu dalam kelompok yang tidak suci ini mengatakan bahwa mereka mengenal Allah, tetapi tindakan mereka menunjukkan bahwa mereka tidak mengenal Allah. Allah membenci mereka, dan mereka tidak taat kepada Allah. Para guru palsu tidak dapat melakukan kebaikan apa pun.</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Dengarkan rekaman suara dari Titus 1:10–16 ini dalam terjemahan yang paling mudah dimengerti.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empat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Guru-guru palsu di Kreta</w:t>
      </w:r>
    </w:p>
    <w:p>
      <w:pPr>
        <w:pStyle w:val="ListBullet"/>
        <w:spacing w:line="240" w:lineRule="auto"/>
        <w:ind w:left="720"/>
      </w:pPr>
      <w:r>
        <w:rPr>
          <w:lang w:val="id_ID" w:bidi="id_ID"/>
        </w:rPr>
      </w:r>
      <w:r>
        <w:rPr>
          <w:lang w:val="id_ID" w:bidi="id_ID"/>
        </w:rPr>
        <w:t>Orang-orang percaya di Kreta</w:t>
      </w:r>
    </w:p>
    <w:p>
      <w:pPr>
        <w:pStyle w:val="ListBullet"/>
        <w:spacing w:line="240" w:lineRule="auto"/>
        <w:ind w:left="720"/>
      </w:pPr>
      <w:r>
        <w:rPr>
          <w:lang w:val="id_ID" w:bidi="id_ID"/>
        </w:rPr>
      </w:r>
      <w:r>
        <w:rPr>
          <w:lang w:val="id_ID" w:bidi="id_ID"/>
        </w:rPr>
        <w:t>Orang Yahudi yang menjadi Kristen</w:t>
      </w:r>
    </w:p>
    <w:p>
      <w:pPr>
        <w:pStyle w:val="ListBullet"/>
        <w:spacing w:line="240" w:lineRule="auto"/>
        <w:ind w:left="720"/>
      </w:pPr>
      <w:r>
        <w:rPr>
          <w:lang w:val="id_ID" w:bidi="id_ID"/>
        </w:rPr>
      </w:r>
      <w:r>
        <w:rPr>
          <w:lang w:val="id_ID" w:bidi="id_ID"/>
        </w:rPr>
        <w:t>Guru yang sangat dihormati di Kreta</w:t>
      </w:r>
    </w:p>
    <w:p>
      <w:pPr>
        <w:pStyle w:val="ListBullet"/>
        <w:spacing w:line="240" w:lineRule="auto"/>
        <w:ind w:left="720"/>
      </w:pPr>
      <w:r>
        <w:rPr>
          <w:lang w:val="id_ID" w:bidi="id_ID"/>
        </w:rPr>
      </w:r>
      <w:r>
        <w:rPr>
          <w:lang w:val="id_ID" w:bidi="id_ID"/>
        </w:rPr>
        <w:t xml:space="preserve">Dan Titus </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Paulus menceritakan kepada Titus tentang para guru palsu di Kreta. Paulus mengatakan bahwa para guru palsu ini adalah pemberontak, mereka mengajarkan cerita-cerita kosong dan tidak bermakna, dan mereka menipu orang dengan ajaran mereka. Kelompok sunat sangat penting untuk diperhatikan oleh Titus.</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 xml:space="preserve">Tanyakan kepada yang berperan sebagai orang-orang percaya di Kreta, "Apa yang sedang Anda rasakan atau pikirkan?" Orang-orang mungkin menjawab seperti “tersinggung karena Paulus menuduh para guru kita menceritakan kepada kita kisah yang tidak bermakna,” atau “bertanya-tanya apa yang tidak disukai Paulus tentang para guru kita,” atau “khawatir bahwa mungkin kita harus berhenti mendengarkan para guru kita jika Paulus mengatakan mereka menipu kita.”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mengatakan untuk membungkam para guru ini. Paulus mengatakan bahwa para guru palsu ini menghancurkan seluruh rumah tangga dengan mengajarkan apa yang seharusnya mereka tidak ajarkan. Para guru palsu itu mengajar demi uang.</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yang berperan sebagai para guru palsu di Kreta, "Apa yang sedang Anda rasakan atau pikirkan?" Orang-orang mungkin menjawab dengan kalimat seperti “marah karena Paulus mengatakan Titus harus membungkam kami,” atau “tersinggung karena Paulus menganggap pengajaran kami tidak berarti dan menyesatkan,” atau “bertanya-tanya apakah kami harus mengubah cara kami mengajar orang-orang.”</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menggunakan pepatah Kreta dari salah satu guru mereka yang sangat dihormati. Ada pepatah yang mengatakan: “Orang Kreta terkenal sebagai pembohong, mereka bertingkah seperti binatang buas, dan mereka adalah pemalas yang rakus dan tidak memiliki kendali diri.” Paulus mengatakan ini benar.</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yang berperan sebagai orang-orang percaya di Kreta, "Apa yang sedang Anda rasakan atau pikirkan?" Orang-orang mungkin akan menjawab seperti “ya pepatah itu benar tentang orang-orang di Kreta,” atau “berharap nama baik kami tidak seburuk itu,” atau “malu karena orang-orang mengatakan hal-hal seperti itu tentang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menyuruh Titus untuk menegur para guru palsu itu dengan keras agar mereka dapat menjadi benar dalam keyakinan mereka tentang Yesus. Paulus tidak ingin para guru palsu memperhatikan mitos-mitos Yahudi, atau perintah-perintah yang diberikan orang. Orang-orang yang mengikuti perintah-perintah ini menolak kebenaran tentang Yesus. </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berperan sebagai Titus, "Apa yang sedang kamu rasakan atau pikirkan?" Orang itu mungkin menjawab seperti “merasa gugup untuk menegur semua guru palsu dan memperbaiki ajaran mereka yang salah,” atau “yakin bahwa saya dapat membantu para guru palsu untuk mempercayai kebenaran tentang Yesus dan bukan cerita-cerita buatan mereka,” atau bertanya-tanya bagaimana saya akan dapat menegur para guru palsu tersebut dan apakah mereka akan mendengarkan apa yang saya katakan.”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mengatakan bahwa bagi orang yang murni, segala sesuatu adalah murni. Bagi orang yang tidak suci, tidak ada sesuatu pun yang suci bagi mereka dan segala sesuatu yang mereka sentuh adalah kejahatan. Cara berpikir orang-orang ini jahat, dan mereka tidak bisa membedakan yang benar dari yang salah.</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yang berperan sebagai para guru palsu, "Apa yang sedang kamu rasakan atau pikirkan?" Orang-orang mungkin menjawab seperti “terkejut bahwa Paulus sepertinya mengatakan bahwa hukum tentang kesucian tidak penting,” atau “bertanya-tanya bagaimana kita dapat meyakinkan orang untuk tetap mengikuti hukum dan aturan kita, bahkan setelah Paulus mengatakan ini,” atau “tersinggung bahwa Paulus mengatakan kita jahat dan tidak tahu mana yang benar dan mana yang salah,” atau panik karena cara lama kita memahami kesucian itu salah, dan kita tidak yakin bagaimana menjadi murni lagi.”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mengatakan bahwa para guru palsu itu mengaku mengenal Tuhan, tetapi perbuatan mereka membuktikan bahwa mereka tidak mengenal Tuhan. Mereka menjijikkan di mata Tuhan, dan mereka tidak taat kepada Tuhan. Mereka tidak bisa melakukan hal baik apapun.</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Paulus, "Apa yang kamu rasakan atau pikirkan?" Orang itu mungkin menjawab seperti “berharap agar para guru palsu itu berubah dan mulai mengikuti Tuhan,” atau “kecewa dengan para guru palsu di Kreta dan cara mereka mengajar orang-orang,” atau “berdoa agar Titus dapat menyampaikan pesanku dengan jelas kepada para guru palsu itu.”</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Dengarkan rekaman suara dari Titus 1:10–16 ini dalam terjemahan yang paling mudah dimengerti.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mengatakan kepada Titus tentang orang-orang pemberontak yang mengajarkan cerita-cerita kosong dan tidak bermakna kepada orang-orang percaya di Kreta. Mereka juga menipu orang-orang percaya di Kreta. Paulus mengatakan bahwa Titus harus memperhatikan kelompok </w:t>
      </w:r>
      <w:r>
        <w:rPr>
          <w:b/>
          <w:lang w:val="id_ID" w:bidi="id_ID"/>
        </w:rPr>
        <w:t>sunat</w:t>
      </w:r>
      <w:r>
        <w:rPr>
          <w:lang w:val="id_ID" w:bidi="id_ID"/>
        </w:rPr>
        <w:t xml:space="preserve">. Sunat adalah kebiasaan Yahudi untuk memotong kulit longgar di ujung penis seorang anak laki-laki, biasanya ketika anak laki-laki itu berusia satu minggu. Sunat adalah tanda bahwa anak laki-laki itu adalah bagian dari orang Yahudi, dan orang non-Yahudi diharuskan untuk di sunat agar menjadi orang Yahudi. Dalam perikop ini, kelompok sunat kemungkinan adalah sekelompok orang Yahudi yang menjadi pengikut Yesus dan mengharuskan orang-orang non-Yahudi untuk disunat jika mereka ingin mengikuti Yesus. Paulus dan para pemimpin gereja lainnya telah mengatakan bahwa sunat tidak diperlukan bagi orang-orang non-Yahudi untuk mengikuti Yesus. Untuk keterangan lebih lanjut tentang </w:t>
      </w:r>
      <w:r>
        <w:rPr>
          <w:lang w:val="id_ID" w:bidi="id_ID"/>
        </w:rPr>
        <w:t>sunat</w:t>
      </w:r>
      <w:r>
        <w:rPr>
          <w:lang w:val="id_ID" w:bidi="id_ID"/>
        </w:rPr>
        <w:t>, lihat Glosarium Utama.</w:t>
      </w:r>
    </w:p>
    <w:p>
      <w:pPr/>
      <w:r>
        <w:rPr>
          <w:lang w:val="id_ID" w:bidi="id_ID"/>
        </w:rPr>
      </w:r>
      <w:r>
        <w:rPr>
          <w:lang w:val="id_ID" w:bidi="id_ID"/>
        </w:rPr>
        <w:t xml:space="preserve">Berhenti di sini dan diskusikan pertanyaan ini dalam kelompok: Diskusikan bagaimana Anda akan menerjemahkan kata sunat dan “kelompok </w:t>
      </w:r>
      <w:r>
        <w:rPr>
          <w:b/>
          <w:lang w:val="id_ID" w:bidi="id_ID"/>
        </w:rPr>
        <w:t>sunat</w:t>
      </w:r>
      <w:r>
        <w:rPr>
          <w:lang w:val="id_ID" w:bidi="id_ID"/>
        </w:rPr>
        <w:t xml:space="preserve">” ke dalam bahasa Anda.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mengatakan bahwa Titus harus membungkam guru-guru palsu ini karena mereka menghancurkan seluruh </w:t>
      </w:r>
      <w:r>
        <w:rPr>
          <w:b/>
          <w:lang w:val="id_ID" w:bidi="id_ID"/>
        </w:rPr>
        <w:t>rumah tangga</w:t>
      </w:r>
      <w:r>
        <w:rPr>
          <w:lang w:val="id_ID" w:bidi="id_ID"/>
        </w:rPr>
        <w:t xml:space="preserve">. Sebuah rumah tangga adalah semua orang yang tinggal bersama dalam satu rumah. Termasuk ayah, istrinya, anak-anak, anak-anak perempuan yang belum menikah, anak-anak laki-laki yang sudah menikah beserta keluarga mereka, dan setiap pelayan di rumah itu. Terjemahkan rumah tangga dengan cara yang sama seperti yang telah kamu lakukan di perikop sebelumnya. Untuk informasi lebih lanjut tentang </w:t>
      </w:r>
      <w:r>
        <w:rPr>
          <w:lang w:val="id_ID" w:bidi="id_ID"/>
        </w:rPr>
        <w:t>rumah tangga</w:t>
      </w:r>
      <w:r>
        <w:rPr>
          <w:lang w:val="id_ID" w:bidi="id_ID"/>
        </w:rPr>
        <w:t>, lihat Glosarium Utama.</w:t>
      </w:r>
    </w:p>
    <w:p>
      <w:pPr/>
      <w:r>
        <w:rPr>
          <w:lang w:val="id_ID" w:bidi="id_ID"/>
        </w:rPr>
      </w:r>
      <w:r>
        <w:rPr>
          <w:lang w:val="id_ID" w:bidi="id_ID"/>
        </w:rPr>
        <w:t xml:space="preserve">Paulus menyampaikan pepatah yang terkenal dari seorang </w:t>
      </w:r>
      <w:r>
        <w:rPr>
          <w:b/>
          <w:lang w:val="id_ID" w:bidi="id_ID"/>
        </w:rPr>
        <w:t>nabi</w:t>
      </w:r>
      <w:r>
        <w:rPr>
          <w:lang w:val="id_ID" w:bidi="id_ID"/>
        </w:rPr>
        <w:t xml:space="preserve"> Kreta. Biasanya, seorang nabi dalam Perjanjian Baru adalah seseorang yang menyampaikan pesan-pesan dari Allah. Dalam perikop ini, Paulus menggunakan kata nabi untuk merujuk kepada seorang guru yang dihormati dalam budaya Kreta, dan bukan kepada nabi Allah. Nabi ini mengatakan bahwa orang-orang Kreta adalah binatang-binatang buas yang </w:t>
      </w:r>
      <w:r>
        <w:rPr>
          <w:b/>
          <w:lang w:val="id_ID" w:bidi="id_ID"/>
        </w:rPr>
        <w:t>jahat</w:t>
      </w:r>
      <w:r>
        <w:rPr>
          <w:lang w:val="id_ID" w:bidi="id_ID"/>
        </w:rPr>
        <w:t xml:space="preserve">. Kejahatan adalah kebalikan dari kebaikan dan di sini itu berarti bahwa orang-orang itu kejam dan tidak baik. Untuk informasi lebih lanjut tentang </w:t>
      </w:r>
      <w:r>
        <w:rPr>
          <w:lang w:val="id_ID" w:bidi="id_ID"/>
        </w:rPr>
        <w:t>nabi</w:t>
      </w:r>
      <w:r>
        <w:rPr>
          <w:lang w:val="id_ID" w:bidi="id_ID"/>
        </w:rPr>
        <w:t xml:space="preserve"> dan </w:t>
      </w:r>
      <w:r>
        <w:rPr>
          <w:lang w:val="id_ID" w:bidi="id_ID"/>
        </w:rPr>
        <w:t>kejahatan</w:t>
      </w:r>
      <w:r>
        <w:rPr>
          <w:lang w:val="id_ID" w:bidi="id_ID"/>
        </w:rPr>
        <w:t>, lihat Glosarium Utama.</w:t>
      </w:r>
    </w:p>
    <w:p>
      <w:pPr/>
      <w:r>
        <w:rPr>
          <w:lang w:val="id_ID" w:bidi="id_ID"/>
        </w:rPr>
      </w:r>
      <w:r>
        <w:rPr>
          <w:lang w:val="id_ID" w:bidi="id_ID"/>
        </w:rPr>
        <w:t xml:space="preserve">Berhenti di sini dan diskusikan pertanyaan ini dalam kelompok: Diskusikan bagaimana Anda akan menerjemahkan kata </w:t>
      </w:r>
      <w:r>
        <w:rPr>
          <w:b/>
          <w:lang w:val="id_ID" w:bidi="id_ID"/>
        </w:rPr>
        <w:t>nabi</w:t>
      </w:r>
      <w:r>
        <w:rPr>
          <w:lang w:val="id_ID" w:bidi="id_ID"/>
        </w:rPr>
        <w:t xml:space="preserve"> dan </w:t>
      </w:r>
      <w:r>
        <w:rPr>
          <w:b/>
          <w:lang w:val="id_ID" w:bidi="id_ID"/>
        </w:rPr>
        <w:t>kejahatan</w:t>
      </w:r>
      <w:r>
        <w:rPr>
          <w:lang w:val="id_ID" w:bidi="id_ID"/>
        </w:rPr>
        <w:t xml:space="preserve"> ke dalam bahasa Anda. Ingatlah bahwa ini adalah seorang guru yang dihormati dalam budaya Kreta dan bukan nabi Allah. Hentikan sebentar rekaman ini di sini. </w:t>
      </w:r>
    </w:p>
    <w:p>
      <w:pPr/>
      <w:r>
        <w:rPr>
          <w:lang w:val="id_ID" w:bidi="id_ID"/>
        </w:rPr>
      </w:r>
      <w:r>
        <w:rPr>
          <w:lang w:val="id_ID" w:bidi="id_ID"/>
        </w:rPr>
        <w:t xml:space="preserve">Paulus mengatakan bahwa </w:t>
      </w:r>
      <w:r>
        <w:rPr>
          <w:b/>
          <w:lang w:val="id_ID" w:bidi="id_ID"/>
        </w:rPr>
        <w:t>kesaksian</w:t>
      </w:r>
      <w:r>
        <w:rPr>
          <w:lang w:val="id_ID" w:bidi="id_ID"/>
        </w:rPr>
        <w:t xml:space="preserve"> nabi Kreta ini benar. Kesaksian adalah kisah nyata tentang apa yang terjadi dalam pengalaman seseorang. Untuk keterangan lebih lanjut tentang </w:t>
      </w:r>
      <w:r>
        <w:rPr>
          <w:lang w:val="id_ID" w:bidi="id_ID"/>
        </w:rPr>
        <w:t>kesaksian</w:t>
      </w:r>
      <w:r>
        <w:rPr>
          <w:lang w:val="id_ID" w:bidi="id_ID"/>
        </w:rPr>
        <w:t>, lihat Glosarium Utama.</w:t>
      </w:r>
    </w:p>
    <w:p>
      <w:pPr/>
      <w:r>
        <w:rPr>
          <w:lang w:val="id_ID" w:bidi="id_ID"/>
        </w:rPr>
      </w:r>
      <w:r>
        <w:rPr>
          <w:lang w:val="id_ID" w:bidi="id_ID"/>
        </w:rPr>
        <w:t xml:space="preserve">Berhenti di sini dan diskusikan pertanyaan ini dalam kelompok: Diskusikan bagaimana Anda akan menerjemahkan kata </w:t>
      </w:r>
      <w:r>
        <w:rPr>
          <w:b/>
          <w:lang w:val="id_ID" w:bidi="id_ID"/>
        </w:rPr>
        <w:t>kesaksian</w:t>
      </w:r>
      <w:r>
        <w:rPr>
          <w:lang w:val="id_ID" w:bidi="id_ID"/>
        </w:rPr>
        <w:t xml:space="preserve"> ke dalam bahasa Anda.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mengatakan kepada Titus untuk menegur guru-guru palsu ini dengan tegas sehingga guru-guru itu dapat menjadi benar atau sehat dalam </w:t>
      </w:r>
      <w:r>
        <w:rPr>
          <w:b/>
          <w:lang w:val="id_ID" w:bidi="id_ID"/>
        </w:rPr>
        <w:t>iman</w:t>
      </w:r>
      <w:r>
        <w:rPr>
          <w:lang w:val="id_ID" w:bidi="id_ID"/>
        </w:rPr>
        <w:t xml:space="preserve"> mereka. Iman berarti percaya bahwa apa yang Yesus katakan tentang diri-Nya adalah benar. Terjemahkan kata iman yang sama seperti yang telah Anda lakukan di perikop sebelumnya. Untuk informasi lebih lanjut tentang </w:t>
      </w:r>
      <w:r>
        <w:rPr>
          <w:lang w:val="id_ID" w:bidi="id_ID"/>
        </w:rPr>
        <w:t>iman</w:t>
      </w:r>
      <w:r>
        <w:rPr>
          <w:lang w:val="id_ID" w:bidi="id_ID"/>
        </w:rPr>
        <w:t xml:space="preserve">, lihat daftar istilah utama. </w:t>
      </w:r>
    </w:p>
    <w:p>
      <w:pPr/>
      <w:r>
        <w:rPr>
          <w:lang w:val="id_ID" w:bidi="id_ID"/>
        </w:rPr>
      </w:r>
      <w:r>
        <w:rPr>
          <w:lang w:val="id_ID" w:bidi="id_ID"/>
        </w:rPr>
        <w:t xml:space="preserve">Paulus juga ingin guru-guru palsu itu tidak memperhatikan mitos-mitos </w:t>
      </w:r>
      <w:r>
        <w:rPr>
          <w:b/>
          <w:lang w:val="id_ID" w:bidi="id_ID"/>
        </w:rPr>
        <w:t>Yahudi</w:t>
      </w:r>
      <w:r>
        <w:rPr>
          <w:lang w:val="id_ID" w:bidi="id_ID"/>
        </w:rPr>
        <w:t xml:space="preserve">. </w:t>
      </w:r>
      <w:r>
        <w:rPr>
          <w:b/>
          <w:lang w:val="id_ID" w:bidi="id_ID"/>
        </w:rPr>
        <w:t>Orang-orang Yahudi</w:t>
      </w:r>
      <w:r>
        <w:rPr>
          <w:lang w:val="id_ID" w:bidi="id_ID"/>
        </w:rPr>
        <w:t xml:space="preserve"> adalah keturunan Abraham, dan mereka adalah umat pilihan Allah. Terjemahkan kata Yahudi sama seperti di perikop sebelumnya. Untuk petunjuk lebih lanjut tentang </w:t>
      </w:r>
      <w:r>
        <w:rPr>
          <w:lang w:val="id_ID" w:bidi="id_ID"/>
        </w:rPr>
        <w:t>Yahudi</w:t>
      </w:r>
      <w:r>
        <w:rPr>
          <w:lang w:val="id_ID" w:bidi="id_ID"/>
        </w:rPr>
        <w:t xml:space="preserve">, lihat di Glosarium Utama. </w:t>
      </w:r>
    </w:p>
    <w:p>
      <w:pPr/>
      <w:r>
        <w:rPr>
          <w:lang w:val="id_ID" w:bidi="id_ID"/>
        </w:rPr>
      </w:r>
      <w:r>
        <w:rPr>
          <w:lang w:val="id_ID" w:bidi="id_ID"/>
        </w:rPr>
        <w:t xml:space="preserve">Guru-guru palsu itu juga tidak boleh memperhatikan perintah </w:t>
      </w:r>
      <w:r>
        <w:rPr>
          <w:b/>
          <w:lang w:val="id_ID" w:bidi="id_ID"/>
        </w:rPr>
        <w:t>orang-orang</w:t>
      </w:r>
      <w:r>
        <w:rPr>
          <w:lang w:val="id_ID" w:bidi="id_ID"/>
        </w:rPr>
        <w:t xml:space="preserve"> yang menolak kebenaran. Perintah-perintah ini bukan perintah, atau petunjuk, dari Allah, tetapi aturan-aturan yang dibuat oleh manusia. Kebenaran berarti ajaran Yesus. Terjemahkan perintah-perintah yang sama seperti yang telah Anda lakukan di perikop sebelumnya dan ingatlah bahwa </w:t>
      </w:r>
      <w:r>
        <w:rPr>
          <w:lang w:val="id_ID" w:bidi="id_ID"/>
        </w:rPr>
        <w:t>perintah-perintah</w:t>
      </w:r>
      <w:r>
        <w:rPr>
          <w:lang w:val="id_ID" w:bidi="id_ID"/>
        </w:rPr>
        <w:t xml:space="preserve"> itu terdapat di Glosarium Utama.</w:t>
      </w:r>
    </w:p>
    <w:p>
      <w:pPr/>
      <w:r>
        <w:rPr>
          <w:lang w:val="id_ID" w:bidi="id_ID"/>
        </w:rPr>
      </w:r>
      <w:r>
        <w:rPr>
          <w:lang w:val="id_ID" w:bidi="id_ID"/>
        </w:rPr>
        <w:t xml:space="preserve">Bagi orang-orang yang </w:t>
      </w:r>
      <w:r>
        <w:rPr>
          <w:b/>
          <w:lang w:val="id_ID" w:bidi="id_ID"/>
        </w:rPr>
        <w:t>murni</w:t>
      </w:r>
      <w:r>
        <w:rPr>
          <w:lang w:val="id_ID" w:bidi="id_ID"/>
        </w:rPr>
        <w:t xml:space="preserve"> atau bersih di hadapan Allah, semua hal itu murni. Ini berarti mereka diizinkan makan dan minum makanan dan minuman apa pun, dan tidak ada apa pun yang dilarang bagi mereka. Dalam Perjanjian Lama, Allah memberikan banyak hukum tentang bagaimana umat-Nya harus menyucikan diri mereka agar mereka dapat menyembah Allah. Hukum-hukum ini termasuk mencuci atau mengganti pakaian sehingga orang itu secara simbolis menghilangkan apa pun yang kotor atau najis sebelum datang untuk menyembah Allah. Sekarang, Paulus mengatakan bahwa orang-orang tidak perlu mengikuti hukum-hukum kemurnian ini lagi karena orang-orang itu suci karena hubungan mereka dengan Allah, bukan karena apa yang mereka lakukan. Untuk petunjuk lebih lagi tentang murni, lihat </w:t>
      </w:r>
      <w:r>
        <w:rPr>
          <w:b/>
          <w:lang w:val="id_ID" w:bidi="id_ID"/>
        </w:rPr>
        <w:t>murni</w:t>
      </w:r>
      <w:r>
        <w:rPr>
          <w:lang w:val="id_ID" w:bidi="id_ID"/>
        </w:rPr>
        <w:t xml:space="preserve"> di Glosarium Utama.</w:t>
      </w:r>
    </w:p>
    <w:p>
      <w:pPr/>
      <w:r>
        <w:rPr>
          <w:lang w:val="id_ID" w:bidi="id_ID"/>
        </w:rPr>
      </w:r>
      <w:r>
        <w:rPr>
          <w:lang w:val="id_ID" w:bidi="id_ID"/>
        </w:rPr>
        <w:t xml:space="preserve">Berhenti di sini dan diskusikan pertanyaan ini dalam kelompok: Diskusikan </w:t>
      </w:r>
      <w:r>
        <w:rPr>
          <w:b/>
          <w:lang w:val="id_ID" w:bidi="id_ID"/>
        </w:rPr>
        <w:t>bagaimana</w:t>
      </w:r>
      <w:r>
        <w:rPr>
          <w:lang w:val="id_ID" w:bidi="id_ID"/>
        </w:rPr>
        <w:t xml:space="preserve"> Anda akan menerjemahkan kata murni ke dalam bahasa Anda.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Guru-guru palsu itu rusak, yang berarti mereka dipengaruhi oleh kejahatan. Pikiran mereka, atau cara mereka berpikir, dipengaruhi oleh kejahatan. Hati </w:t>
      </w:r>
      <w:r>
        <w:rPr>
          <w:b/>
          <w:lang w:val="id_ID" w:bidi="id_ID"/>
        </w:rPr>
        <w:t>nurani</w:t>
      </w:r>
      <w:r>
        <w:rPr>
          <w:lang w:val="id_ID" w:bidi="id_ID"/>
        </w:rPr>
        <w:t xml:space="preserve"> mereka rusak, yang berarti mereka tidak dapat membedakan yang benar dari yang salah. Hal-hal yang mereka lakukan adalah menjijikkan atau tercela bagi Allah, mereka tidak menaati Allah, dan mereka tidak dapat melakukan apa pun yang baik. Untuk informasi lebih lanjut tentang </w:t>
      </w:r>
      <w:r>
        <w:rPr>
          <w:b/>
          <w:lang w:val="id_ID" w:bidi="id_ID"/>
        </w:rPr>
        <w:t>hati nurani</w:t>
      </w:r>
      <w:r>
        <w:rPr>
          <w:lang w:val="id_ID" w:bidi="id_ID"/>
        </w:rPr>
        <w:t>, lihat Glosarium Utama.</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satu versi rekaman suara dari perikop ini dalam terjemahan yang paling mudah dimengerti. </w:t>
      </w:r>
    </w:p>
    <w:p>
      <w:pPr/>
      <w:r>
        <w:rPr>
          <w:lang w:val="id_ID" w:bidi="id_ID"/>
        </w:rPr>
      </w:r>
      <w:r>
        <w:rPr>
          <w:lang w:val="id_ID" w:bidi="id_ID"/>
        </w:rPr>
        <w:t>Dalam sesi ini, ceritakan kembali ayat-ayat ini,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dapat menggunakan benda apa saja, gerakan, atau papan cerita untuk membantu mereka mengingat bagian ayat-ayat Alkitab tersebut. Hentikan sebentar rekaman ini di sini. </w:t>
      </w:r>
    </w:p>
    <w:p>
      <w:pPr/>
      <w:r>
        <w:rPr>
          <w:lang w:val="id_ID" w:bidi="id_ID"/>
        </w:rPr>
      </w:r>
      <w:r>
        <w:rPr>
          <w:lang w:val="id_ID" w:bidi="id_ID"/>
        </w:rPr>
        <w:t xml:space="preserve">Selanjutnya, kelompok dapat memutuskan versi mana dari ayat-ayat tersebut yang paling disukai. Anda mungkin memutuskan untuk menyukai cara bercerita salah satu anggota kelompok untuk suatu adegan, tetapi menyukai cara bercerita anggota lain untuk adegan lainnya. Hentikan sebentar rekaman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Titus 2:1–10</w:t>
      </w:r>
      <w:r>
        <w:rPr>
          <w:lang w:val="id_ID" w:bidi="id_ID"/>
        </w:rPr>
      </w:r>
    </w:p>
    <w:p>
      <w:pPr>
        <w:pStyle w:val="Heading3"/>
      </w:pPr>
      <w:r>
        <w:rPr>
          <w:lang w:val="id_ID" w:bidi="id_ID"/>
        </w:rPr>
        <w:t>Dengar dan Renungkan</w:t>
      </w:r>
    </w:p>
    <w:p>
      <w:pPr/>
      <w:r>
        <w:rPr>
          <w:lang w:val="id_ID" w:bidi="id_ID"/>
        </w:rPr>
      </w:r>
      <w:r>
        <w:rPr>
          <w:lang w:val="id_ID" w:bidi="id_ID"/>
        </w:rPr>
        <w:t xml:space="preserve">Dalam tahap ini, dengarkan Titus 2:1–10 dan renungkan di dalam hati Anda. </w:t>
      </w:r>
    </w:p>
    <w:p>
      <w:pPr/>
      <w:r>
        <w:rPr>
          <w:lang w:val="id_ID" w:bidi="id_ID"/>
        </w:rPr>
      </w:r>
      <w:r>
        <w:rPr>
          <w:lang w:val="id_ID" w:bidi="id_ID"/>
        </w:rPr>
        <w:t xml:space="preserve">Jika memungkinkan, dengarkan rekaman suara dari Titus 2:1–10 sebanyak tiga kali, dalam tiga versi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ini di sini. </w:t>
      </w:r>
    </w:p>
    <w:p>
      <w:pPr>
        <w:pStyle w:val="ListBullet"/>
        <w:spacing w:line="240" w:lineRule="auto"/>
        <w:ind w:left="720"/>
      </w:pPr>
      <w:r>
        <w:rPr>
          <w:lang w:val="id_ID" w:bidi="id_ID"/>
        </w:rPr>
      </w:r>
      <w:r>
        <w:rPr>
          <w:lang w:val="id_ID" w:bidi="id_ID"/>
        </w:rPr>
        <w:t xml:space="preserve">Apa yang dikatakan perikop ini kepada kita tentang Tuhan atau Yesus? Hentikan sebentar rekaman ini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ini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suara dari Titus 2:1–10 ini dalam terjemahan yang paling mudah dimengerti. </w:t>
      </w:r>
    </w:p>
    <w:p>
      <w:pPr/>
      <w:r>
        <w:rPr>
          <w:lang w:val="id_ID" w:bidi="id_ID"/>
        </w:rPr>
      </w:r>
      <w:r>
        <w:rPr>
          <w:lang w:val="id_ID" w:bidi="id_ID"/>
        </w:rPr>
        <w:t xml:space="preserve">Paulus melanjutkan suratnya kepada Titus di Kreta. Dalam perikop-perikop sebelumnya, Paulus mengatakan kepada Titus tentang guru-guru palsu yang merusak para pemimpin gereja dan seluruh rumah tangga. Ajaran palsu ini menghasilkan orang-orang yang tidak mengikuti ajaran Yesus. Sekarang, Paulus menjelaskan kepada Titus ajaran yang benar untuk diberikan kepada berbagai bagian dari rumah tangga yang percaya di Kreta, termasuk laki-laki yang lebih tua, perempuan yang lebih tua, perempuan yang lebih muda, laki-laki yang lebih muda, dan budak. Pengajaran yang benar ini harus menghasilkan perilaku yang baik dalam rumah tangga. </w:t>
      </w:r>
    </w:p>
    <w:p>
      <w:pPr/>
      <w:r>
        <w:rPr>
          <w:lang w:val="id_ID" w:bidi="id_ID"/>
        </w:rPr>
      </w:r>
      <w:r>
        <w:rPr>
          <w:lang w:val="id_ID" w:bidi="id_ID"/>
        </w:rPr>
        <w:t xml:space="preserve">Berhenti di sini dan lihatlah bersama-sama sebagai kelompok pada peta pulau </w:t>
      </w:r>
      <w:r>
        <w:rPr>
          <w:b/>
          <w:lang w:val="id_ID" w:bidi="id_ID"/>
        </w:rPr>
        <w:t>Kreta</w:t>
      </w:r>
      <w:r>
        <w:rPr>
          <w:lang w:val="id_ID" w:bidi="id_ID"/>
        </w:rPr>
        <w:t xml:space="preserve"> jika perlu. Hentikan sebentar rekaman ini di sini. </w:t>
      </w:r>
    </w:p>
    <w:p>
      <w:pPr/>
      <w:r>
        <w:rPr>
          <w:lang w:val="id_ID" w:bidi="id_ID"/>
        </w:rPr>
      </w:r>
      <w:r>
        <w:rPr>
          <w:lang w:val="id_ID" w:bidi="id_ID"/>
        </w:rPr>
        <w:t xml:space="preserve">Paulus sekarang berbicara langsung kepada Titus dan membedakan ajaran yang sehat dari Titus dengan ajaran palsu yang dibahas Paulus pada perikop sebelumnya. Orang-orang di Kreta memiliki reputasi karena berperilaku liar, termasuk minum terlalu banyak alkohol dan melakukan hubungan seksual di luar pernikahan. Paulus ingin orang-orang percaya Kreta hidup secara berbeda dari orang-orang di Kreta. </w:t>
      </w:r>
    </w:p>
    <w:p>
      <w:pPr/>
      <w:r>
        <w:rPr>
          <w:lang w:val="id_ID" w:bidi="id_ID"/>
        </w:rPr>
      </w:r>
      <w:r>
        <w:rPr>
          <w:lang w:val="id_ID" w:bidi="id_ID"/>
        </w:rPr>
        <w:t xml:space="preserve">Paulus mengatakan kepada Titus apa yang harus diajarkan kepada berbagai kelompok orang percaya di gereja Kreta. Paulus memulai dengan laki-laki yang lebih tua, yang mungkin berarti laki-laki yang berusia lebih dari 50 atau 60 tahun. Paulus mengatakan kepada Titus bahwa laki-laki yang lebih tua harus menjalani kehidupan mereka dengan hati-hati. Mereka harus mengendalikan diri, yang berarti bahwa mereka tidak boleh berulang kali berbuat dosa terhadap Tuhan dan orang lain. Mereka harus berperilaku sedemikian rupa sehingga orang lain menghormati mereka. Laki-laki yang lebih tua harus terus percaya kepada Yesus, atau "sehat dalam iman." Mereka harus terus mengasihi orang lain, atau "sehat dalam kasih." Mereka harus terus bertahan atau bertekun dalam melakukan hal-hal baik ketika sulit, atau "sehat dalam kemampuan mereka untuk bertahan." </w:t>
      </w:r>
    </w:p>
    <w:p>
      <w:pPr/>
      <w:r>
        <w:rPr>
          <w:lang w:val="id_ID" w:bidi="id_ID"/>
        </w:rPr>
      </w:r>
      <w:r>
        <w:rPr>
          <w:lang w:val="id_ID" w:bidi="id_ID"/>
        </w:rPr>
        <w:t xml:space="preserve">Berhenti di sini dan bicarakan pertanyaan ini dalam kelompok: Pada usia berapa Anda menganggap seseorang sebagai laki-laki yang lebih tua, perempuan yang lebih tua, perempuan yang lebih muda, atau laki-laki yang lebih muda? Apa yang dilakukan seorang laki-laki yang lebih tua yang membuat orang menghormatinya? Apa yang dilakukan seorang perempuan yang lebih tua? Apa yang dilakukan seorang perempuan yang lebih muda? Bagaimana dengan laki-laki yang lebih muda? Hentikan sebentar rekaman ini di sini. </w:t>
      </w:r>
    </w:p>
    <w:p>
      <w:pPr/>
      <w:r>
        <w:rPr>
          <w:lang w:val="id_ID" w:bidi="id_ID"/>
        </w:rPr>
      </w:r>
      <w:r>
        <w:rPr>
          <w:lang w:val="id_ID" w:bidi="id_ID"/>
        </w:rPr>
        <w:t xml:space="preserve">Perempuan di Kreta yang berusia lebih dari 50 atau 60 tahun sering melakukan apa pun yang mereka inginkan, termasuk melakukan hubungan seksual dengan siapa pun yang mereka pilih atau minum banyak alkohol. Daripada melakukan hal-hal ini, perempuan yang lebih tua harus menghormati atau hidup dengan cara yang menunjukkan bahwa mereka menghormati dan menghargai Tuhan. Perempuan yang lebih tua tidak boleh memfitnah orang lain atau mengatakan hal-hal yang menyakitkan tentang orang lain. Mereka tidak boleh membiarkan alkohol mengendalikan mereka, yang berarti mereka tidak boleh minum terlalu banyak alkohol. Perempuan yang lebih tua harus mengajar atau melatih perempuan yang lebih muda tentang apa yang baik dengan menjadi teladan atau contoh yang baik dan memberikan mereka nasihat yang baik. Pelatihan semacam ini mungkin terjadi di rumah dan bukan di tempat umum. </w:t>
      </w:r>
    </w:p>
    <w:p>
      <w:pPr/>
      <w:r>
        <w:rPr>
          <w:lang w:val="id_ID" w:bidi="id_ID"/>
        </w:rPr>
      </w:r>
      <w:r>
        <w:rPr>
          <w:lang w:val="id_ID" w:bidi="id_ID"/>
        </w:rPr>
        <w:t xml:space="preserve">Berhenti di sini dan diskusikan pertanyaan ini dalam kelompok: Bagaimana perempuan yang lebih muda belajar dari perempuan yang lebih tua dalam budaya Anda? Di mana dan bagaimana pelatihan atau pengajaran terjadi? Hentikan sebentar rekaman ini di sini. </w:t>
      </w:r>
    </w:p>
    <w:p>
      <w:pPr/>
      <w:r>
        <w:rPr>
          <w:lang w:val="id_ID" w:bidi="id_ID"/>
        </w:rPr>
      </w:r>
      <w:r>
        <w:rPr>
          <w:lang w:val="id_ID" w:bidi="id_ID"/>
        </w:rPr>
        <w:t xml:space="preserve">Perempuan yang lebih muda mungkin perempuan yang berusia antara 20 dan 40 tahun, dan sebagian besar perempuan ini menikah dan mempunyai anak-anak. Paulus ingin perempuan yang lebih muda yang adalah orang percaya berhenti hidup seperti orang-orang dalam budaya Kreta yang normal. Paulus tidak ingin orang-orang yang tidak percaya di Kreta melihat perempuan-perempuan yang bertindak buruk dan kemudian menghujat atau berbicara jahat tentang pesan Tuhan. </w:t>
      </w:r>
    </w:p>
    <w:p>
      <w:pPr/>
      <w:r>
        <w:rPr>
          <w:lang w:val="id_ID" w:bidi="id_ID"/>
        </w:rPr>
      </w:r>
      <w:r>
        <w:rPr>
          <w:lang w:val="id_ID" w:bidi="id_ID"/>
        </w:rPr>
        <w:t xml:space="preserve">Berhenti di sini dan diskusikan dalam kelompok: Ketika seseorang bertindak dengan buruk, apa yang biasanya dipikirkan orang lain tentang Tuhan yang diikuti orang itu? Ketika seseorang mengasihi orang lain, apa yang biasanya dipikirkan orang lain tentang Tuhan yang diikuti orang itu? Bagaimana kehidupan dan tindakan seseorang mencerminkan apa yang mereka percayai tentang Tuhan yang mereka ikuti? Hentikan sebentar rekaman ini di sini. </w:t>
      </w:r>
    </w:p>
    <w:p>
      <w:pPr/>
      <w:r>
        <w:rPr>
          <w:lang w:val="id_ID" w:bidi="id_ID"/>
        </w:rPr>
      </w:r>
      <w:r>
        <w:rPr>
          <w:lang w:val="id_ID" w:bidi="id_ID"/>
        </w:rPr>
        <w:t xml:space="preserve">Paulus mengatakan bahwa perempuan yang lebih tua harus melatih perempuan yang lebih muda. Perempuan yang lebih muda harus mengasihi suami dan anak-anak mereka dan mengurus mereka. Mereka harus mengendalikan diri mereka sendiri dan murni secara seksual, yang berarti perempuan yang lebih muda hanya boleh memiliki hubungan seksual dengan suami mereka sendiri. Mereka juga harus mengurus rumah tangga mereka dengan baik, berbaik hati dalam bagaimana mereka berhubungan dengan orang lain, dan taat kepada suami mereka sendiri. Ini juga adalah semua hal yang harus dilakukan seorang istri yang ideal dalam budaya Kreta. </w:t>
      </w:r>
    </w:p>
    <w:p>
      <w:pPr/>
      <w:r>
        <w:rPr>
          <w:lang w:val="id_ID" w:bidi="id_ID"/>
        </w:rPr>
      </w:r>
      <w:r>
        <w:rPr>
          <w:lang w:val="id_ID" w:bidi="id_ID"/>
        </w:rPr>
        <w:t xml:space="preserve">Laki-laki yang lebih muda mungkin berusia antara 20 dan 40 tahun. Titus harus menjadi contoh bagi laki-laki yang lebih muda dengan menjalani kehidupan yang mengendalikan diri dan menunjukkan kepada mereka bagaimana melakukan yang baik kepada orang lain. Titus juga harus mengajar dengan integritas dan martabat, yang berarti pengajarannya tentang Tuhan harus jujur dan penuh hormat. </w:t>
      </w:r>
    </w:p>
    <w:p>
      <w:pPr/>
      <w:r>
        <w:rPr>
          <w:lang w:val="id_ID" w:bidi="id_ID"/>
        </w:rPr>
      </w:r>
      <w:r>
        <w:rPr>
          <w:lang w:val="id_ID" w:bidi="id_ID"/>
        </w:rPr>
        <w:t xml:space="preserve">Berhenti di sini dan bahas pertanyaan ini dalam kelompok: Pikirkan tentang seseorang yang Anda kenal yang bertindak dengan integritas, atau dengan motif yang murni dan kejujuran. Jelaskan contoh tentang bagaimana orang itu berperilaku. Hentikan sebentar rekaman ini di sini. </w:t>
      </w:r>
    </w:p>
    <w:p>
      <w:pPr/>
      <w:r>
        <w:rPr>
          <w:lang w:val="id_ID" w:bidi="id_ID"/>
        </w:rPr>
      </w:r>
      <w:r>
        <w:rPr>
          <w:lang w:val="id_ID" w:bidi="id_ID"/>
        </w:rPr>
        <w:t xml:space="preserve">Titus harus mengajar orang percaya dengan "ucapan yang sehat," atau dengan kata-kata yang berguna dan dapat dipercaya yang mendorong mereka. Tidak ada seorang pun yang dapat mengkritik apa yang Titus ajarkan kepada orang-orang percaya karena Titus mengajarkan pesan yang benar tentang Yesus. Jika Titus mengajar dengan cara yang baik ini, maka guru-guru palsu akan merasa malu pada diri mereka sendiri karena mengatakan hal-hal yang buruk tentang pengajaran Titus. Seperti kelompok lain, tidak ada seorang pun yang dapat mengatakan apa pun yang buruk tentang orang-orang percaya. </w:t>
      </w:r>
    </w:p>
    <w:p>
      <w:pPr/>
      <w:r>
        <w:rPr>
          <w:lang w:val="id_ID" w:bidi="id_ID"/>
        </w:rPr>
      </w:r>
      <w:r>
        <w:rPr>
          <w:lang w:val="id_ID" w:bidi="id_ID"/>
        </w:rPr>
        <w:t xml:space="preserve">Paulus mengatakan kepada Titus bahwa orang-orang percaya yang adalah budak harus mematuhi tuan mereka dalam segala sesuatu. Pada zaman Paulus, beberapa budak rumah tangga memiliki reputasi untuk berbicara kembali kepada tuan mereka atau mencuri dari tuan mereka. Budak harus menyenangkan tuan mereka, mereka tidak boleh berdebat dengan tuan mereka atau mencuri uang dari tuan mereka, dan mereka harus dapat dipercaya. Budak harus mematuhi tuannya sehingga dalam semua yang mereka lakukan, mereka akan menunjukkan keindahan pengajaran Tuhan. Orang-orang di Kreta mungkin mengawasi budak yang percaya dengan saksama untuk melihat bagaimana mereka bertindak. Seperti kelompok lain yang dibicarakan Paulus, tindakan budak yang percaya harus membantu orang-orang yang tidak percaya melihat pengajaran yang baik dari Tuhan. Paulus mengatakan bahwa pengajaran ini adalah dari Tuhan, Juruselamat kita. </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suara dari Titus 2:1–10 ini dalam terjemahan yang paling mudah dimengerti. </w:t>
      </w:r>
    </w:p>
    <w:p>
      <w:pPr/>
      <w:r>
        <w:rPr>
          <w:lang w:val="id_ID" w:bidi="id_ID"/>
        </w:rPr>
      </w:r>
      <w:r>
        <w:rPr>
          <w:lang w:val="id_ID" w:bidi="id_ID"/>
        </w:rPr>
        <w:t>Pada langkah ini, kelompok akan menentukan bagian, tokoh, dan latar belakang dari nats ini. Selanjutnya, kelompok akan membayangkan perikop ini.</w:t>
      </w:r>
    </w:p>
    <w:p>
      <w:pPr/>
      <w:r>
        <w:rPr>
          <w:lang w:val="id_ID" w:bidi="id_ID"/>
        </w:rPr>
      </w:r>
      <w:r>
        <w:rPr>
          <w:lang w:val="id_ID" w:bidi="id_ID"/>
        </w:rPr>
        <w:t>Perikop ini memiliki lima bagian.</w:t>
      </w:r>
    </w:p>
    <w:p>
      <w:pPr/>
      <w:r>
        <w:rPr>
          <w:lang w:val="id_ID" w:bidi="id_ID"/>
        </w:rPr>
      </w:r>
      <w:r>
        <w:rPr>
          <w:b/>
          <w:lang w:val="id_ID" w:bidi="id_ID"/>
        </w:rPr>
        <w:t>Pada bagian pertama:</w:t>
      </w:r>
      <w:r>
        <w:rPr>
          <w:lang w:val="id_ID" w:bidi="id_ID"/>
        </w:rPr>
        <w:t xml:space="preserve"> Paulus memberikan ringkasan tentang apa yang harus diajarkan Titus kepada orang-orang percaya.</w:t>
      </w:r>
    </w:p>
    <w:p>
      <w:pPr/>
      <w:r>
        <w:rPr>
          <w:lang w:val="id_ID" w:bidi="id_ID"/>
        </w:rPr>
      </w:r>
      <w:r>
        <w:rPr>
          <w:b/>
          <w:lang w:val="id_ID" w:bidi="id_ID"/>
        </w:rPr>
        <w:t>Pada bagian kedua:</w:t>
      </w:r>
      <w:r>
        <w:rPr>
          <w:lang w:val="id_ID" w:bidi="id_ID"/>
        </w:rPr>
        <w:t xml:space="preserve"> Paulus mengatakan kepada Titus apa yang harus diajarkan kepada orang-orang percaya yang adalah laki-laki yang lebih tua.</w:t>
      </w:r>
    </w:p>
    <w:p>
      <w:pPr/>
      <w:r>
        <w:rPr>
          <w:lang w:val="id_ID" w:bidi="id_ID"/>
        </w:rPr>
      </w:r>
      <w:r>
        <w:rPr>
          <w:b/>
          <w:lang w:val="id_ID" w:bidi="id_ID"/>
        </w:rPr>
        <w:t>Pada bagian ketiga:</w:t>
      </w:r>
      <w:r>
        <w:rPr>
          <w:lang w:val="id_ID" w:bidi="id_ID"/>
        </w:rPr>
        <w:t xml:space="preserve"> Paulus mengatakan kepada Titus apa yang harus diajarkan kepada orang-orang percaya yang adalah perempuan yang lebih tua, dan apa yang harus diajarkan oleh perempuan yang lebih tua kepada orang-orang percaya yang adalah perempuan yang lebih muda.</w:t>
      </w:r>
    </w:p>
    <w:p>
      <w:pPr/>
      <w:r>
        <w:rPr>
          <w:lang w:val="id_ID" w:bidi="id_ID"/>
        </w:rPr>
      </w:r>
      <w:r>
        <w:rPr>
          <w:b/>
          <w:lang w:val="id_ID" w:bidi="id_ID"/>
        </w:rPr>
        <w:t>Pada bagian keempat:</w:t>
      </w:r>
      <w:r>
        <w:rPr>
          <w:lang w:val="id_ID" w:bidi="id_ID"/>
        </w:rPr>
        <w:t xml:space="preserve"> Paulus mengatakan kepada Titus apa yang harus diajarkan kepada orang-orang percaya yang adalah laki-laki yang lebih muda. Paulus juga mengatakan kepada Titus bagaimana hidup sebagai contoh kepada para pemuda yang adalah orang-orang percaya.</w:t>
      </w:r>
    </w:p>
    <w:p>
      <w:pPr/>
      <w:r>
        <w:rPr>
          <w:lang w:val="id_ID" w:bidi="id_ID"/>
        </w:rPr>
      </w:r>
      <w:r>
        <w:rPr>
          <w:b/>
          <w:lang w:val="id_ID" w:bidi="id_ID"/>
        </w:rPr>
        <w:t>Pada bagian kelima:</w:t>
      </w:r>
      <w:r>
        <w:rPr>
          <w:lang w:val="id_ID" w:bidi="id_ID"/>
        </w:rPr>
        <w:t xml:space="preserve"> Paulus mengatakan kepada Titus apa yang harus diajarkan kepada orang-orang percaya yang adalah hamba-hamba.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Titus</w:t>
      </w:r>
    </w:p>
    <w:p>
      <w:pPr>
        <w:pStyle w:val="ListBullet"/>
        <w:spacing w:line="240" w:lineRule="auto"/>
        <w:ind w:left="720"/>
      </w:pPr>
      <w:r>
        <w:rPr>
          <w:lang w:val="id_ID" w:bidi="id_ID"/>
        </w:rPr>
      </w:r>
      <w:r>
        <w:rPr>
          <w:lang w:val="id_ID" w:bidi="id_ID"/>
        </w:rPr>
        <w:t>Laki-laki yang lebih tua yang merupakan orang percaya di Kreta</w:t>
      </w:r>
    </w:p>
    <w:p>
      <w:pPr>
        <w:pStyle w:val="ListBullet"/>
        <w:spacing w:line="240" w:lineRule="auto"/>
        <w:ind w:left="720"/>
      </w:pPr>
      <w:r>
        <w:rPr>
          <w:lang w:val="id_ID" w:bidi="id_ID"/>
        </w:rPr>
      </w:r>
      <w:r>
        <w:rPr>
          <w:lang w:val="id_ID" w:bidi="id_ID"/>
        </w:rPr>
        <w:t>Perempuan-perempuan yang lebih tua yang merupakan orang percaya di Kreta</w:t>
      </w:r>
    </w:p>
    <w:p>
      <w:pPr>
        <w:pStyle w:val="ListBullet"/>
        <w:spacing w:line="240" w:lineRule="auto"/>
        <w:ind w:left="720"/>
      </w:pPr>
      <w:r>
        <w:rPr>
          <w:lang w:val="id_ID" w:bidi="id_ID"/>
        </w:rPr>
      </w:r>
      <w:r>
        <w:rPr>
          <w:lang w:val="id_ID" w:bidi="id_ID"/>
        </w:rPr>
        <w:t>Perempuan-perempuan yang lebih muda yang merupakan orang percaya di Kreta</w:t>
      </w:r>
    </w:p>
    <w:p>
      <w:pPr>
        <w:pStyle w:val="ListBullet"/>
        <w:spacing w:line="240" w:lineRule="auto"/>
        <w:ind w:left="720"/>
      </w:pPr>
      <w:r>
        <w:rPr>
          <w:lang w:val="id_ID" w:bidi="id_ID"/>
        </w:rPr>
      </w:r>
      <w:r>
        <w:rPr>
          <w:lang w:val="id_ID" w:bidi="id_ID"/>
        </w:rPr>
        <w:t>Laki-laki yang lebih muda yang merupakan orang percaya di Kreta</w:t>
      </w:r>
    </w:p>
    <w:p>
      <w:pPr>
        <w:pStyle w:val="ListBullet"/>
        <w:spacing w:line="240" w:lineRule="auto"/>
        <w:ind w:left="720"/>
      </w:pPr>
      <w:r>
        <w:rPr>
          <w:lang w:val="id_ID" w:bidi="id_ID"/>
        </w:rPr>
      </w:r>
      <w:r>
        <w:rPr>
          <w:lang w:val="id_ID" w:bidi="id_ID"/>
        </w:rPr>
        <w:t>Lawan Titus</w:t>
      </w:r>
    </w:p>
    <w:p>
      <w:pPr>
        <w:pStyle w:val="ListBullet"/>
        <w:spacing w:line="240" w:lineRule="auto"/>
        <w:ind w:left="720"/>
      </w:pPr>
      <w:r>
        <w:rPr>
          <w:lang w:val="id_ID" w:bidi="id_ID"/>
        </w:rPr>
      </w:r>
      <w:r>
        <w:rPr>
          <w:lang w:val="id_ID" w:bidi="id_ID"/>
        </w:rPr>
        <w:t>Hamba-hamba yang merupakan orang. percaya di Kreta</w:t>
      </w:r>
    </w:p>
    <w:p>
      <w:pPr>
        <w:pStyle w:val="ListBullet"/>
        <w:spacing w:line="240" w:lineRule="auto"/>
        <w:ind w:left="720"/>
      </w:pPr>
      <w:r>
        <w:rPr>
          <w:lang w:val="id_ID" w:bidi="id_ID"/>
        </w:rPr>
      </w:r>
      <w:r>
        <w:rPr>
          <w:lang w:val="id_ID" w:bidi="id_ID"/>
        </w:rPr>
        <w:t>Para tuan</w:t>
      </w:r>
    </w:p>
    <w:p>
      <w:pPr>
        <w:pStyle w:val="ListBullet"/>
        <w:spacing w:line="240" w:lineRule="auto"/>
        <w:ind w:left="720"/>
      </w:pPr>
      <w:r>
        <w:rPr>
          <w:lang w:val="id_ID" w:bidi="id_ID"/>
        </w:rPr>
      </w:r>
      <w:r>
        <w:rPr>
          <w:lang w:val="id_ID" w:bidi="id_ID"/>
        </w:rPr>
        <w:t>Dan orang-orang yang tidak percaya di Kreta</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Pada bagian pertama dari perikop ini, penting untuk diingat bahwa perikop sebelumnya adalah tentang para guru palsu. Sekarang, Paulus menunjukkan perbedaan yang kuat antara para guru palsu itu dan Titus. Paulus juga menunjukkan perbedaan yang kuat antara bagaimana orang-orang yang tidak percaya berperilaku, dan bagaimana orang-orang percaya seharusnya berperilaku. Sekarang Paulus berbicara langsung kepada Titus tentang bagaimana Titus harus mengajar orang-orang percaya.</w:t>
      </w:r>
    </w:p>
    <w:p>
      <w:pPr/>
      <w:r>
        <w:rPr>
          <w:lang w:val="id_ID" w:bidi="id_ID"/>
        </w:rPr>
      </w:r>
      <w:r>
        <w:rPr>
          <w:lang w:val="id_ID" w:bidi="id_ID"/>
        </w:rPr>
        <w:t xml:space="preserve">Berhenti di sini dan diskusikan ini dalam kelompok: Pikirkan tentang bagaimana Anda dan tim Anda dapat menunjukkan perbedaan yang kuat ini di awal teks. Hentikan sebentar rekaman ini di sini. </w:t>
      </w:r>
    </w:p>
    <w:p>
      <w:pPr/>
      <w:r>
        <w:rPr>
          <w:lang w:val="id_ID" w:bidi="id_ID"/>
        </w:rPr>
      </w:r>
      <w:r>
        <w:rPr>
          <w:lang w:val="id_ID" w:bidi="id_ID"/>
        </w:rPr>
        <w:t>Ingatlah perikop ini adalah tentang apa yang harus diajarkan Titus kepada berbagai kelompok orang percaya. Paulus memulai dengan laki-laki yang lebih tua, yang mungkin adalah pemimpin dalam masyarakat dan sangat dihormati. Selanjutnya adalah perempuan yang lebih tua, yang juga dihormati. Kemudian, Paulus mengatakan apa yang harus diajarkan oleh perempuan yang lebih tua kepada perempuan yang lebih muda, dan ia mengakhiri dengan membahas laki-laki dan para hamba yang lebih muda. Budak mungkin adalah orang-orang yang paling tidak dihormati dalam masyarakat. Paulus ingin perilaku semua orang percaya mencerminkan ajaran yang benar tentang Yesus.</w:t>
      </w:r>
    </w:p>
    <w:p>
      <w:pPr/>
      <w:r>
        <w:rPr>
          <w:lang w:val="id_ID" w:bidi="id_ID"/>
        </w:rPr>
      </w:r>
      <w:r>
        <w:rPr>
          <w:lang w:val="id_ID" w:bidi="id_ID"/>
        </w:rPr>
        <w:t>Pada bagian kedua dari perikop ini, Paulus mengatakan kepada Titus apa yang harus ia ajarkan kepada orang-orang percaya yang adalah laki-laki yang lebih tua. Ingatlah bahwa laki-laki yang lebih tua mungkin adalah laki-laki berusia di atas 50 atau 60 tahun. Pertama, Paulus mengatakan kepada Titus tiga kualitas utama yang harus dimiliki laki-laki yang lebih tua yang adalah orang-orang percaya. Laki-laki yang lebih tua harus bijaksana, atau memperhatikan kehidupan mereka dengan hati-hati. Dalam bahasa aslinya, berakal sehat sering kali berarti tidak minum terlalu banyak alkohol, tetapi juga dapat berarti tidak kehilangan kendali dengan cara lain. Mereka harus layak dihormati orang lain dan memiliki pengendalian diri. Ingatlah bahwa ini mirip dengan kualitas yang diberikan Paulus kepada seseorang yang dapat menjadi seorang pemimpin gereja.</w:t>
      </w:r>
    </w:p>
    <w:p>
      <w:pPr/>
      <w:r>
        <w:rPr>
          <w:lang w:val="id_ID" w:bidi="id_ID"/>
        </w:rPr>
      </w:r>
      <w:r>
        <w:rPr>
          <w:lang w:val="id_ID" w:bidi="id_ID"/>
        </w:rPr>
        <w:t>Selanjutnya, Paulus mengatakan laki-laki yang lebih tua harus kuat dalam iman, dalam kasih, dan dalam ketahanan, yang berarti bahwa mereka harus percaya kepada Yesus, mengasihi orang lain, dan terus mengikuti Yesus bahkan ketika keadaan menjadi sulit.</w:t>
      </w:r>
    </w:p>
    <w:p>
      <w:pPr/>
      <w:r>
        <w:rPr>
          <w:lang w:val="id_ID" w:bidi="id_ID"/>
        </w:rPr>
      </w:r>
      <w:r>
        <w:rPr>
          <w:lang w:val="id_ID" w:bidi="id_ID"/>
        </w:rPr>
        <w:t xml:space="preserve">Berhenti di sini dan diskusikan pertanyaan ini dalam kelompok: Diskusikan bagaimana Anda akan menjelaskan bagaimana seharusnya laki-laki yang lebih tua bersikap. Hentikan sebentar rekaman ini di sini. </w:t>
      </w:r>
    </w:p>
    <w:p>
      <w:pPr/>
      <w:r>
        <w:rPr>
          <w:lang w:val="id_ID" w:bidi="id_ID"/>
        </w:rPr>
      </w:r>
      <w:r>
        <w:rPr>
          <w:lang w:val="id_ID" w:bidi="id_ID"/>
        </w:rPr>
        <w:t>Pada bagian ketiga dari perikop ini, Paulus membahas apa yang harus diajarkan Titus kepada orang-orang percaya yang adalah perempuan yang lebih tua. Perempuan yang lebih tua mungkin adalah perempuan yang berusia di atas 50 atau 60 tahun. Ingatlah bahwa Paulus mengatakan kepada Titus apa yang harus diajarkan oleh perempuan yang lebih tua kepada perempuan yang lebih muda. Paulus menunjukkan bahwa petunjuk bagi perempuan yang lebih tua mirip dengan petunjuk bagi laki-laki yang lebih tua.</w:t>
      </w:r>
    </w:p>
    <w:p>
      <w:pPr/>
      <w:r>
        <w:rPr>
          <w:lang w:val="id_ID" w:bidi="id_ID"/>
        </w:rPr>
      </w:r>
      <w:r>
        <w:rPr>
          <w:lang w:val="id_ID" w:bidi="id_ID"/>
        </w:rPr>
        <w:t xml:space="preserve">Berhenti di sini dan diskusikan pertanyaan ini dalam kelompok: Ketika Anda berbicara tentang bagaimana Anda mengajarkan satu kelompok orang hal-hal yang sama seperti yang Anda ajarkan kepada kelompok orang lain, bagaimana Anda menghubungkan dua rangkaian gagasan yang serupa ini dalam bahasa Anda? Hentikan sebentar rekaman ini di sini. </w:t>
      </w:r>
    </w:p>
    <w:p>
      <w:pPr/>
      <w:r>
        <w:rPr>
          <w:lang w:val="id_ID" w:bidi="id_ID"/>
        </w:rPr>
      </w:r>
      <w:r>
        <w:rPr>
          <w:lang w:val="id_ID" w:bidi="id_ID"/>
        </w:rPr>
        <w:t>Ingatlah bahwa Paulus mengatakan kepada Titus dua hal yang harus dilakukan perempuan yang lebih tua, dan dua hal yang tidak boleh dilakukan perempuan yang lebih tua. Sudah umum pada zaman Paulus untuk menempatkan dua sifat negatif di antara dua sifat positif. Sifat positif pertama adalah mereka harus hormat dan hidup dengan cara yang menunjukkan bahwa mereka menghormati dan menghargai Allah. Orang-orang yang mendengarkan surat ini akan tahu bahwa kata "hormat" adalah cara mereka berbicara tentang orang-orang yang melayani di tempat-tempat keagamaan di Kreta. Sifat negatif pertama adalah mereka tidak boleh memfitnah orang lain, artinya mereka tidak boleh mengatakan hal-hal yang menyakitkan tentang orang lain. Sifat negatif kedua adalah mereka tidak boleh minum terlalu banyak alkohol. Akhirnya, sifat positif lainnya adalah mereka harus melatih perempuan yang lebih muda yang merupakan orang-orang percaya yang berkelakuan baik.</w:t>
      </w:r>
    </w:p>
    <w:p>
      <w:pPr/>
      <w:r>
        <w:rPr>
          <w:lang w:val="id_ID" w:bidi="id_ID"/>
        </w:rPr>
      </w:r>
      <w:r>
        <w:rPr>
          <w:lang w:val="id_ID" w:bidi="id_ID"/>
        </w:rPr>
        <w:t xml:space="preserve">Berhenti di sini dan diskusikan pertanyaan ini dalam kelompok: Coba cantumkan hal-hal baik yang seharusnya dilakukan orang, dan hal-hal buruk yang tidak boleh dilakukan orang. Perhatikan bagaimana Anda mencantumkan hal-hal ini. Apa urutan umum untuk berbicara tentang sifat positif dan negatif dalam bahasa Anda? Hentikan sebentar rekaman ini di sini. </w:t>
      </w:r>
    </w:p>
    <w:p>
      <w:pPr/>
      <w:r>
        <w:rPr>
          <w:lang w:val="id_ID" w:bidi="id_ID"/>
        </w:rPr>
      </w:r>
      <w:r>
        <w:rPr>
          <w:lang w:val="id_ID" w:bidi="id_ID"/>
        </w:rPr>
        <w:t>Penjelasan Paulus tentang perempuan yang lebih tua "melatih" perempuan yang lebih muda akan mengingatkan para pendengar tentang gagasan membangunkan seseorang atau menyadarkan mereka kembali. Orang-orang percaya yang merupakan perempuan yang lebih muda mungkin tidak hidup sesuai dengan kualitas yang dijelaskan Paulus kepada Titus. Jadi, perempuan yang lebih tua perlu "membangunkan" perempuan yang lebih muda tentang bagaimana mereka seharusnya hidup.</w:t>
      </w:r>
    </w:p>
    <w:p>
      <w:pPr/>
      <w:r>
        <w:rPr>
          <w:lang w:val="id_ID" w:bidi="id_ID"/>
        </w:rPr>
      </w:r>
      <w:r>
        <w:rPr>
          <w:lang w:val="id_ID" w:bidi="id_ID"/>
        </w:rPr>
        <w:t xml:space="preserve">Berhenti di sini dan diskusikan pertanyaan ini dalam kelompok: Bagaimana Anda dapat menyampaikan gagasan tentang "sadar" atau "mulai melakukan hal-hal yang benar" dalam bahasa Anda? Hentikan sebentar rekaman ini di sini. </w:t>
      </w:r>
    </w:p>
    <w:p>
      <w:pPr/>
      <w:r>
        <w:rPr>
          <w:lang w:val="id_ID" w:bidi="id_ID"/>
        </w:rPr>
      </w:r>
      <w:r>
        <w:rPr>
          <w:lang w:val="id_ID" w:bidi="id_ID"/>
        </w:rPr>
        <w:t>Para perempuan yang lebih tua harus melatih perempuan-perempuan yang lebih muda sehingga mereka akan belajar bagaimana mengasihi suami dan anak-anak mereka dengan baik. Paulus memberikan petunjuk yang sama bagi perempuan yang lebih muda seperti yang ia berikan kepada laki-laki yang lebih tua. Paulus mengatakan mereka harus bijaksana, atau memperhatikan kehidupan mereka dengan hati-hati. Perempuan yang lebih muda juga harus murni secara seksual, merawat rumah tangga mereka dengan baik, berbaik hati kepada orang lain, dan taat kepada suami mereka sendiri. Ingatlah bahwa alasan perempuan yang lebih muda harus hidup dengan cara ini adalah agar tidak ada seorang pun yang dapat membicarakan yang jahat tentang firman Allah.</w:t>
      </w:r>
    </w:p>
    <w:p>
      <w:pPr/>
      <w:r>
        <w:rPr>
          <w:lang w:val="id_ID" w:bidi="id_ID"/>
        </w:rPr>
      </w:r>
      <w:r>
        <w:rPr>
          <w:lang w:val="id_ID" w:bidi="id_ID"/>
        </w:rPr>
        <w:t xml:space="preserve">Berhenti di sini dan diskusikan pertanyaan ini dalam kelompok: Ini adalah tema yang berulang dalam perikop ini, bahwa orang-orang percaya harus hidup dengan cara tertentu sehingga orang tidak dapat berbicara buruk atau menghina hal-hal tentang Allah atau tentang mereka. Bicarakan tentang bagaimana Anda akan memesan bagian ini. Apakah alasan untuk berperilaku baik sebaiknya disampaikan sebelum atau setelah menjelaskan apa yang seharusnya dilakukan perempuan yang lebih tua dan apa yang seharusnya diajarkan oleh perempuan yang lebih tua kepada perempuan yang lebih muda? Hentikan sebentar rekaman ini di sini. </w:t>
      </w:r>
    </w:p>
    <w:p>
      <w:pPr/>
      <w:r>
        <w:rPr>
          <w:lang w:val="id_ID" w:bidi="id_ID"/>
        </w:rPr>
      </w:r>
      <w:r>
        <w:rPr>
          <w:lang w:val="id_ID" w:bidi="id_ID"/>
        </w:rPr>
        <w:t>Pada bagian keempat dari perikop ini, Paulus mengatakan kepada Titus apa yang harus diajarkan kepada orang-orang percaya yang adalah laki-laki yang lebih muda. Ingatlah bahwa laki-laki yang lebih muda mungkin adalah laki-laki yang berusia antara 20 dan 40 tahun. Petunjuk Paulus bagi laki-laki yang lebih muda mirip dengan petunjuknya bagi laki-laki yang lebih tua dan perempuan yang lebih tua. Paulus mengatakan laki-laki yang lebih muda harus bijaksana atau mengendalikan diri dalam segala hal, yang merupakan penjelasan yang sama yang digunakan Paulus dalam berbicara tentang laki-laki yang lebih tua dan perempuan yang lebih muda. Mungkin Paulus mengatakan bahwa laki-laki yang lebih muda harus bertindak dengan bijaksana dalam semua yang mereka lakukan, atau bahwa Titus harus bertindak dengan bijaksana dalam semua yang ia lakukan.</w:t>
      </w:r>
    </w:p>
    <w:p>
      <w:pPr/>
      <w:r>
        <w:rPr>
          <w:lang w:val="id_ID" w:bidi="id_ID"/>
        </w:rPr>
      </w:r>
      <w:r>
        <w:rPr>
          <w:lang w:val="id_ID" w:bidi="id_ID"/>
        </w:rPr>
        <w:t>Paulus mengatakan kepada Titus, "engkau sendiri" harus menjadi contoh bagi laki-laki yang lebih muda yang adalah orang-orang percaya. Ini berbeda dari petunjuk Paulus sebelumnya karena sekarang Paulus berbicara langsung kepada Titus tentang perilaku Titus, dan ia tidak mengatakan bagaimana laki-laki yang lebih tua, perempuan yang lebih tua, dan perempuan yang lebih muda seharusnya bertindak.</w:t>
      </w:r>
    </w:p>
    <w:p>
      <w:pPr/>
      <w:r>
        <w:rPr>
          <w:lang w:val="id_ID" w:bidi="id_ID"/>
        </w:rPr>
      </w:r>
      <w:r>
        <w:rPr>
          <w:lang w:val="id_ID" w:bidi="id_ID"/>
        </w:rPr>
        <w:t xml:space="preserve">Berhenti di sini dan diskusikan pertanyaan ini dalam kelompok: Bagaimana Anda menekankan bahwa Anda berbicara langsung kepada orang lain dalam bahasa Anda? Hentikan sebentar rekaman ini di sini. </w:t>
      </w:r>
    </w:p>
    <w:p>
      <w:pPr/>
      <w:r>
        <w:rPr>
          <w:lang w:val="id_ID" w:bidi="id_ID"/>
        </w:rPr>
      </w:r>
      <w:r>
        <w:rPr>
          <w:lang w:val="id_ID" w:bidi="id_ID"/>
        </w:rPr>
        <w:t>Titus harus memberikan teladan, dan Paulus kemudian menjelaskan caranya. Titus harus mengajar dengan integritas dan martabat dan menggunakan kata-kata yang dapat dipercaya untuk mendorong orang-orang percaya.</w:t>
      </w:r>
    </w:p>
    <w:p>
      <w:pPr/>
      <w:r>
        <w:rPr>
          <w:lang w:val="id_ID" w:bidi="id_ID"/>
        </w:rPr>
      </w:r>
      <w:r>
        <w:rPr>
          <w:lang w:val="id_ID" w:bidi="id_ID"/>
        </w:rPr>
        <w:t xml:space="preserve">Berhenti di sini dan diskusikan pertanyaan ini dalam kelompok: Diskusikan bagaimana Anda akan menjelaskan setiap karakteristik yang seharusnya dimiliki Titus. Hentikan sebentar rekaman ini di sini. </w:t>
      </w:r>
    </w:p>
    <w:p>
      <w:pPr/>
      <w:r>
        <w:rPr>
          <w:lang w:val="id_ID" w:bidi="id_ID"/>
        </w:rPr>
      </w:r>
      <w:r>
        <w:rPr>
          <w:lang w:val="id_ID" w:bidi="id_ID"/>
        </w:rPr>
        <w:t>Alasan Titus harus hidup dengan cara ini dan mengajar dengan cara ini adalah karena dengan demikian tidak akan ada seorang pun yang dapat mengkritik Titus. Siapa pun yang menentang Titus, baik dari dalam gereja atau dari luar gereja, akan merasa malu pada diri mereka sendiri ketika mereka melihat perilaku yang baik dan ajaran yang benar dari Titus. Ini mirip dengan bagaimana Paulus mengatakan bahwa orang-orang percaya harus memiliki perilaku yang baik agar mereka tidak menghina Allah. Menghina Allah berarti orang-orang membicarakan yang jahat tentang Allah atau orang-orang percaya. Pada bagian ini, lawan-lawan Titus sendiri akan terlihat bodoh dan merasa malu dengan perilaku mereka sendiri karena mereka tidak akan memiliki hal yang buruk untuk dikatakan tentang orang-orang percaya.</w:t>
      </w:r>
    </w:p>
    <w:p>
      <w:pPr/>
      <w:r>
        <w:rPr>
          <w:lang w:val="id_ID" w:bidi="id_ID"/>
        </w:rPr>
      </w:r>
      <w:r>
        <w:rPr>
          <w:lang w:val="id_ID" w:bidi="id_ID"/>
        </w:rPr>
        <w:t xml:space="preserve">Berhenti di sini dan diskusikan pertanyaan ini dalam kelompok: Diskusikan bagaimana Anda akan mengatur urutan pengajaran pada bagian ini. Di mana tempat terbaik untuk meletakkan ajaran bagi laki-laki yang lebih muda dan kualitas yang harus dimiliki Titus? Di mana Anda harus meletakkan alasan untuk perilaku dan pengajaran Titus yang baik? Hentikan sebentar rekaman ini di sini. </w:t>
      </w:r>
    </w:p>
    <w:p>
      <w:pPr/>
      <w:r>
        <w:rPr>
          <w:lang w:val="id_ID" w:bidi="id_ID"/>
        </w:rPr>
      </w:r>
      <w:r>
        <w:rPr>
          <w:lang w:val="id_ID" w:bidi="id_ID"/>
        </w:rPr>
        <w:t>Pada bagian kelima dari perikop ini, Paulus mengatakan kepada orang-orang percaya yang adalah budak untuk menaati tuan mereka dalam segala hal. Paulus mungkin bermaksud bahwa para budak harus menyenangkan tuan mereka dengan menaati semua yang diminta oleh tuan mereka. Budak harus menaati tuan mereka dengan melakukan dua hal, dan dengan menghindari dua hal. Pola ini adalah pola yang sama yang digunakan Paulus dalam memberikan kualitas positif dan negatif yang seharusnya dimiliki perempuan yang lebih tua. Kualitas positif pertama yang seharusnya dimiliki para budak adalah mereka harus melakukan apa yang diinginkan tuan mereka. Beberapa terjemahan mengatakan budak harus menyenangkan atau menghormati tuan mereka. Kualitas negatif pertama adalah bahwa para budak tidak boleh berdebat atau membantah tuan mereka. Ingatlah bahwa dulunya para budak memang dikenal suka membantah tuan mereka. Kualitas negatif kedua adalah para budak tidak boleh mencuri dari tuan mereka. Para budak sering membeli barang-barang untuk tuan mereka, dan Paulus tidak ingin para budak menyimpan uang tuan mereka untuk diri mereka sendiri. Terakhir, kualitas positif lainnya adalah bagi para budak untuk menunjukkan seluruh iman yang baik, artinya mereka dapat dipercaya dan setia.</w:t>
      </w:r>
    </w:p>
    <w:p>
      <w:pPr/>
      <w:r>
        <w:rPr>
          <w:lang w:val="id_ID" w:bidi="id_ID"/>
        </w:rPr>
      </w:r>
      <w:r>
        <w:rPr>
          <w:lang w:val="id_ID" w:bidi="id_ID"/>
        </w:rPr>
        <w:t xml:space="preserve">Berhenti di sini dan diskusikan pertanyaan ini dalam kelompok: Diskusikan bagaimana Anda akan berbicara tentang berbagai sifat yang harus dimiliki oleh para budak yang percaya. Hentikan sebentar rekaman ini di sini. </w:t>
      </w:r>
    </w:p>
    <w:p>
      <w:pPr/>
      <w:r>
        <w:rPr>
          <w:lang w:val="id_ID" w:bidi="id_ID"/>
        </w:rPr>
      </w:r>
      <w:r>
        <w:rPr>
          <w:lang w:val="id_ID" w:bidi="id_ID"/>
        </w:rPr>
        <w:t>Bagian terakhir dari bagian ini adalah bagian yang paling penting dari seluruh perikop ini. Paulus mengatakan tujuan bagi para budak, dan semua orang percaya, untuk bertindak sesuai dengan petunjuk ini adalah agar mereka akan menunjukkan betapa menariknya firman Allah. Ini tidak berarti ajaran Allah itu tidak indah, tetapi orang-orang yang tidak percaya akan melihat perilaku orang-orang percaya dan menyadari betapa indahnya ajaran Allah itu. Paulus menyebut Allah "Juruselamat kita," yang berarti Allah-lah yang menyelamatkan manusia. Ingatlah bahwa ini adalah cara yang sama yang Paulus gunakan untuk berbicara tentang Allah di awal suratnya kepada Titus.</w:t>
      </w:r>
    </w:p>
    <w:p>
      <w:pPr/>
      <w:r>
        <w:rPr>
          <w:lang w:val="id_ID" w:bidi="id_ID"/>
        </w:rPr>
      </w:r>
      <w:r>
        <w:rPr>
          <w:lang w:val="id_ID" w:bidi="id_ID"/>
        </w:rPr>
        <w:t xml:space="preserve">Sekarang, kelompok harus membuat papan cerita, menggambarkan atau menggunakan barang-barang untuk memperagakan perikop ini dan tindakan-tindakan yang ada di dalam cerita. Pilih orang, gambar, atau benda untuk menjadi masing-masing karakter. </w:t>
      </w:r>
    </w:p>
    <w:p>
      <w:pPr/>
      <w:r>
        <w:rPr>
          <w:lang w:val="id_ID" w:bidi="id_ID"/>
        </w:rPr>
      </w:r>
      <w:r>
        <w:rPr>
          <w:lang w:val="id_ID" w:bidi="id_ID"/>
        </w:rPr>
        <w:t>Ketika Anda mulai menceritakan kembali kisah dalam ayat-ayat ini, Paulus mengatakan kepada Titus untuk memberikan pengajaran yang benar tentang Yesus kepada orang-orang percaya. Ajaran yang benar ini harus mengarah pada perilaku yang benar.</w:t>
      </w:r>
    </w:p>
    <w:p>
      <w:pPr/>
      <w:r>
        <w:rPr>
          <w:lang w:val="id_ID" w:bidi="id_ID"/>
        </w:rPr>
      </w:r>
      <w:r>
        <w:rPr>
          <w:lang w:val="id_ID" w:bidi="id_ID"/>
        </w:rPr>
        <w:t>Buatlah 7 kelompok orang: laki-laki yang lebih tua yang percaya, perempuan yang lebih tua yang percaya, perempuan yang lebih muda yang percaya, laki-laki yang lebih muda yang percaya, para budak yang percaya, lawan-lawan Titus, dan orang-orang yang tidak percaya di Kreta. Sepanjang waktu Titus mengajar, para penentang Titus dan orang-orang yang tidak percaya harus memperhatikan tindakan orang-orang percaya.</w:t>
      </w:r>
    </w:p>
    <w:p>
      <w:pPr/>
      <w:r>
        <w:rPr>
          <w:lang w:val="id_ID" w:bidi="id_ID"/>
        </w:rPr>
      </w:r>
      <w:r>
        <w:rPr>
          <w:lang w:val="id_ID" w:bidi="id_ID"/>
        </w:rPr>
        <w:t>Titus harus menasihati laki-laki yang lebih tua dan mengajar mereka agar dapat menahan diri, layak dihormati, dan memiliki pengendalian diri. Laki-laki yang lebih tua harus teguh dalam iman, dalam kasih, dan dalam kesabaran.</w:t>
      </w:r>
    </w:p>
    <w:p>
      <w:pPr/>
      <w:r>
        <w:rPr>
          <w:lang w:val="id_ID" w:bidi="id_ID"/>
        </w:rPr>
      </w:r>
      <w:r>
        <w:rPr>
          <w:lang w:val="id_ID" w:bidi="id_ID"/>
        </w:rPr>
        <w:t>Titus harus menasihati perempuan-perempuan yang lebih tua dan mengajar mereka untuk bersikap hormat dalam cara mereka hidup, tidak memfitnah orang lain, dan tidak minum terlalu banyak alkohol.</w:t>
      </w:r>
    </w:p>
    <w:p>
      <w:pPr/>
      <w:r>
        <w:rPr>
          <w:lang w:val="id_ID" w:bidi="id_ID"/>
        </w:rPr>
      </w:r>
      <w:r>
        <w:rPr>
          <w:lang w:val="id_ID" w:bidi="id_ID"/>
        </w:rPr>
        <w:t>Sekarang perempuan yang lebih tua harus beralih kepada perempuan yang lebih muda. Para perempuan yang lebih tua juga harus melatih perempuan-perempuan yang lebih muda dalam hal-hal yang baik sehingga mereka akan mengasihi suami dan anak-anak mereka. Perempuan yang lebih muda harus menguasai diri, suci, merawat rumah tangga mereka dengan baik, berbaik hati kepada orang lain, dan taat kepada suami mereka. Perempuan yang lebih muda harus bertindak dengan cara ini agar tidak ada seorang pun yang akan mencela firman Allah.</w:t>
      </w:r>
    </w:p>
    <w:p>
      <w:pPr/>
      <w:r>
        <w:rPr>
          <w:lang w:val="id_ID" w:bidi="id_ID"/>
        </w:rPr>
      </w:r>
      <w:r>
        <w:rPr>
          <w:lang w:val="id_ID" w:bidi="id_ID"/>
        </w:rPr>
        <w:t>Titus harus beralih kepada laki-laki yang lebih muda dan mengajar mereka untuk mengendalikan diri. Paulus juga mengatakan kepada Titus untuk menjadi contoh bagi para pemuda dalam perbuatan baiknya. Titus harus mengajar dengan integritas dan martabat, menggunakan kata-kata yang dapat dipercaya sehingga tidak ada seorang pun yang dapat mengkritiknya.</w:t>
      </w:r>
    </w:p>
    <w:p>
      <w:pPr/>
      <w:r>
        <w:rPr>
          <w:lang w:val="id_ID" w:bidi="id_ID"/>
        </w:rPr>
      </w:r>
      <w:r>
        <w:rPr>
          <w:lang w:val="id_ID" w:bidi="id_ID"/>
        </w:rPr>
        <w:t>Sekarang buatlah para penentang Titus menjadi malu, karena tidak ada hal buruk yang dapat dikatakan tentang Titus.</w:t>
      </w:r>
    </w:p>
    <w:p>
      <w:pPr/>
      <w:r>
        <w:rPr>
          <w:lang w:val="id_ID" w:bidi="id_ID"/>
        </w:rPr>
      </w:r>
      <w:r>
        <w:rPr>
          <w:lang w:val="id_ID" w:bidi="id_ID"/>
        </w:rPr>
        <w:t>Titus harus beralih kepada para budak dan mengajar mereka untuk menaati tuan mereka dengan menyenangkan tuan mereka, tidak berdebat, tidak mencuri, dan dengan menjadi benar-benar dapat dipercaya.</w:t>
      </w:r>
    </w:p>
    <w:p>
      <w:pPr/>
      <w:r>
        <w:rPr>
          <w:lang w:val="id_ID" w:bidi="id_ID"/>
        </w:rPr>
      </w:r>
      <w:r>
        <w:rPr>
          <w:lang w:val="id_ID" w:bidi="id_ID"/>
        </w:rPr>
        <w:t>Ketika para budak dan semua orang percaya bertindak sesuai dengan ajaran Allah, hal itu menunjukkan kepada orang-orang yang tidak percaya di Kreta betapa menarik dan indahnya firman Allah, Juruselamat kita.</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Titus 2:1–10 ini dalam terjemahan yang paling mudah dimengerti. </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lima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Titus</w:t>
      </w:r>
    </w:p>
    <w:p>
      <w:pPr>
        <w:pStyle w:val="ListBullet"/>
        <w:spacing w:line="240" w:lineRule="auto"/>
        <w:ind w:left="720"/>
      </w:pPr>
      <w:r>
        <w:rPr>
          <w:lang w:val="id_ID" w:bidi="id_ID"/>
        </w:rPr>
      </w:r>
      <w:r>
        <w:rPr>
          <w:lang w:val="id_ID" w:bidi="id_ID"/>
        </w:rPr>
        <w:t>Laki-laki yang lebih tua yang merupakan orang percaya di Kreta</w:t>
      </w:r>
    </w:p>
    <w:p>
      <w:pPr>
        <w:pStyle w:val="ListBullet"/>
        <w:spacing w:line="240" w:lineRule="auto"/>
        <w:ind w:left="720"/>
      </w:pPr>
      <w:r>
        <w:rPr>
          <w:lang w:val="id_ID" w:bidi="id_ID"/>
        </w:rPr>
      </w:r>
      <w:r>
        <w:rPr>
          <w:lang w:val="id_ID" w:bidi="id_ID"/>
        </w:rPr>
        <w:t>Perempuan-perempuan yang lebih tua yang merupakan orang percaya di Kreta</w:t>
      </w:r>
    </w:p>
    <w:p>
      <w:pPr>
        <w:pStyle w:val="ListBullet"/>
        <w:spacing w:line="240" w:lineRule="auto"/>
        <w:ind w:left="720"/>
      </w:pPr>
      <w:r>
        <w:rPr>
          <w:lang w:val="id_ID" w:bidi="id_ID"/>
        </w:rPr>
      </w:r>
      <w:r>
        <w:rPr>
          <w:lang w:val="id_ID" w:bidi="id_ID"/>
        </w:rPr>
        <w:t>Perempuan-perempuan yang lebih muda yang merupakan orang percaya di Kreta</w:t>
      </w:r>
    </w:p>
    <w:p>
      <w:pPr>
        <w:pStyle w:val="ListBullet"/>
        <w:spacing w:line="240" w:lineRule="auto"/>
        <w:ind w:left="720"/>
      </w:pPr>
      <w:r>
        <w:rPr>
          <w:lang w:val="id_ID" w:bidi="id_ID"/>
        </w:rPr>
      </w:r>
      <w:r>
        <w:rPr>
          <w:lang w:val="id_ID" w:bidi="id_ID"/>
        </w:rPr>
        <w:t>Laki-laki yang lebih muda yang merupakan orang percaya di Kreta</w:t>
      </w:r>
    </w:p>
    <w:p>
      <w:pPr>
        <w:pStyle w:val="ListBullet"/>
        <w:spacing w:line="240" w:lineRule="auto"/>
        <w:ind w:left="720"/>
      </w:pPr>
      <w:r>
        <w:rPr>
          <w:lang w:val="id_ID" w:bidi="id_ID"/>
        </w:rPr>
      </w:r>
      <w:r>
        <w:rPr>
          <w:lang w:val="id_ID" w:bidi="id_ID"/>
        </w:rPr>
        <w:t>Lawan Titus</w:t>
      </w:r>
    </w:p>
    <w:p>
      <w:pPr>
        <w:pStyle w:val="ListBullet"/>
        <w:spacing w:line="240" w:lineRule="auto"/>
        <w:ind w:left="720"/>
      </w:pPr>
      <w:r>
        <w:rPr>
          <w:lang w:val="id_ID" w:bidi="id_ID"/>
        </w:rPr>
      </w:r>
      <w:r>
        <w:rPr>
          <w:lang w:val="id_ID" w:bidi="id_ID"/>
        </w:rPr>
        <w:t>Hamba-hamba yang merupakan orang. percaya di Kreta</w:t>
      </w:r>
    </w:p>
    <w:p>
      <w:pPr>
        <w:pStyle w:val="ListBullet"/>
        <w:spacing w:line="240" w:lineRule="auto"/>
        <w:ind w:left="720"/>
      </w:pPr>
      <w:r>
        <w:rPr>
          <w:lang w:val="id_ID" w:bidi="id_ID"/>
        </w:rPr>
      </w:r>
      <w:r>
        <w:rPr>
          <w:lang w:val="id_ID" w:bidi="id_ID"/>
        </w:rPr>
        <w:t>Para tuan</w:t>
      </w:r>
    </w:p>
    <w:p>
      <w:pPr>
        <w:pStyle w:val="ListBullet"/>
        <w:spacing w:line="240" w:lineRule="auto"/>
        <w:ind w:left="720"/>
      </w:pPr>
      <w:r>
        <w:rPr>
          <w:lang w:val="id_ID" w:bidi="id_ID"/>
        </w:rPr>
      </w:r>
      <w:r>
        <w:rPr>
          <w:lang w:val="id_ID" w:bidi="id_ID"/>
        </w:rPr>
        <w:t>Dan orang-orang yang tidak percaya di Kreta</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Paulus memberitahu Titus bahwa ia harus mengajarkan ajaran yang sehat tentang Yesus kepada orang-orang percaya di Kreta.</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Titus, "Apa yang sedang kamu rasakan atau pikirkan?" Orang itu mungkin menjawab hal-hal seperti "bersemangat untuk. mempelajari apa yang saya harus ajarkan kepada orang-orang percaya,” atau "merasa bahwa itu adalah tanggung jawab besar untuk mengajar orang-orang percaya bagaimana hidup sesuai dengan ajaran Yesus," atau "khawatir bahwa saya tidak akan mampu membantu semua orang percaya mengikuti ajaran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Titus harus mengajar laki-laki yang lebih tua yang merupakan orang-orang percaya untuk memperhatikan kehidupan mereka dengan hati-hati, untuk menjalani kehidupan yang layak dihormati, dan mengendalikan diri. Mereka juga harus teguh dalam iman, kasih, dan dalam kesabaran.</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Titus, "Apa yang sedang kamu rasakan atau pikirkan?" Orang itu mungkin menjawab hal-hal seperti "memikirkan seorang laki-laki seperti ini yang layak dihormati," atau "bertanya-tanya apakah laki-laki yang lebih tua akan mendengarkan saya ketika saya mengajarkan hal-hal ini," atau "berharap agar laki-laki yang lebih tua belajar untuk hidup dengan cara-cara ini."</w:t>
      </w:r>
    </w:p>
    <w:p>
      <w:pPr>
        <w:pStyle w:val="ListBullet"/>
        <w:spacing w:line="240" w:lineRule="auto"/>
        <w:ind w:left="720"/>
      </w:pPr>
      <w:r>
        <w:rPr>
          <w:lang w:val="id_ID" w:bidi="id_ID"/>
        </w:rPr>
      </w:r>
      <w:r>
        <w:rPr>
          <w:lang w:val="id_ID" w:bidi="id_ID"/>
        </w:rPr>
        <w:t>Juga, tanyakan kepada orang-orang yang memerankan laki-laki yang lebih tua, "Apa yang sedang Anda rasakan atau pikirkan?" Orang-orang mungkin menjawab seperti "ingin menunjukkan lebih banyak sifat-sifat yang Paulus katakan kepada kita ini," atau "tersinggung karena Paulus berpikir kita harus lebih mengendalikan diri—kita menyukai cara hidup kita sekarang," atau "berharap bahwa kita dapat menjadi bijaksana dan mengendalikan diri seperti yang Paulus katakan."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menyuruh Titus untuk mengajar perempuan-perempuan yang lebih tua untuk bersikap hormat, tidak memfitnah orang lain, tidak minum terlalu banyak alkohol, dan mengajar perempuan-perempuan yang lebih muda dalam hal yang baik. Para perempuan yang lebih tua harus mengajar perempuan-perempuan yang lebih muda untuk mengasihi suami dan anak-anak mereka, menjadi bijaksana, murni, mengurus rumah tangga mereka dengan baik, baik hati, dan taat kepada suami mereka.</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orang-orang yang memerankan perempuan-perempuan yang lebih tua, "Apa yang sedang kamu rasakan atau pikirkan?" Orang-orang mungkin menjawab hal-hal seperti "merasa bahwa kita berhak untuk hidup seperti yang kita inginkan," atau "bertanya-tanya bagaimana kita dapat melatih perempuan-perempuan yang lebih muda untuk hidup seperti ini ketika kita sendiri tidak hidup seperti ini," atau "berpikir bahwa Paulus memiliki gagasan yang baik untuk menjalani kehidupan yang terkendali dan bijaksana.”</w:t>
      </w:r>
    </w:p>
    <w:p>
      <w:pPr>
        <w:pStyle w:val="ListBullet"/>
        <w:spacing w:line="240" w:lineRule="auto"/>
        <w:ind w:left="720"/>
      </w:pPr>
      <w:r>
        <w:rPr>
          <w:lang w:val="id_ID" w:bidi="id_ID"/>
        </w:rPr>
      </w:r>
      <w:r>
        <w:rPr>
          <w:lang w:val="id_ID" w:bidi="id_ID"/>
        </w:rPr>
        <w:t>Juga, tanyakan kepada orang-orang yang memerankan perempuan-perempuan yang lebih muda, "Apa yang sedang Anda rasakan atau pikirkan?" Orang-orang mungkin menjawab hal-hal seperti "tidak yakin mengapa kita perlu mengikuti ajaran Paulus tentang mengasihi suami dan anak-anak kita atau mengurus rumah tangga kita," atau "ingin terus hidup seperti budaya Kreta di sekitar kita karena kita takut dengan apa yang akan dikatakan orang lain tentang kita jika kita berubah," atau "takut orang lain tidak akan menerima kita jika kita mulai hidup berbeda dari budaya Kreta yang normal," atau "berharap untuk belajar bagaimana hidup seperti yang Paulus katakan seharusnya kita jalani.”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Titus harus mendorong laki-laki yang lebih muda untuk bersikap bijaksana. Titus juga harus menjadi teladan bagi laki-laki yang lebih muda dengan melakukan perbuatan baik. Titus harus mengajar dengan integritas, martabat, dan menggunakan kata-kata yang akurat dan berguna yang tidak dapat dikritik oleh siapapun. Orang-orang harus merasa malu jika mereka berbicara yang buruk tentang Titus karena tidak ada yang buruk untuk dikatakan tentang dia.</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yang memerankan laki-laki yang lebih muda, "Apa yang sedang kamu rasakan atau pikirkan?" Orang-orang mungkin menjawab hal-hal seperti "mengapa Paulus berpikir kita perlu bersikap bijaksana dan mengendalikan diri?" atau "bertanya-tanya mengapa Paulus tidak memberikan petunjuk lebih banyak kepada kita seperti yang ia berikan kepada laki-laki yang lebih tua, perempuan-perempuan yang lebih tua, dan perempuan-perempuan yang lebih muda," atau "bersyukur kita memiliki teladan Titus untuk diikuti dalam cara hidup dan mengajar."</w:t>
      </w:r>
    </w:p>
    <w:p>
      <w:pPr>
        <w:pStyle w:val="ListBullet"/>
        <w:spacing w:line="240" w:lineRule="auto"/>
        <w:ind w:left="720"/>
      </w:pPr>
      <w:r>
        <w:rPr>
          <w:lang w:val="id_ID" w:bidi="id_ID"/>
        </w:rPr>
      </w:r>
      <w:r>
        <w:rPr>
          <w:lang w:val="id_ID" w:bidi="id_ID"/>
        </w:rPr>
        <w:t>Tanyakan kepada orang yang memerankan Titus, "Apa yang sedang kamu rasakan atau pikirkan?" Orang itu mungkin menjawab hal-hal seperti "kagum karena Paulus ingin saya menjadi teladan bagi laki-laki yang lebih muda dalam kehidupan," atau "meminta pertolongan Allah untuk dapat mengajar dan hidup dengan benar serta menjadi teladan yang baik bagi laki-laki yang lebih muda," atau bersyukur karena lawan-lawanku dipermalukan dan mereka tidak melihat kesalahan dalam perilaku yang benar dan pengajaran baikku."</w:t>
      </w:r>
    </w:p>
    <w:p>
      <w:pPr>
        <w:pStyle w:val="ListBullet"/>
        <w:spacing w:line="240" w:lineRule="auto"/>
        <w:ind w:left="720"/>
      </w:pPr>
      <w:r>
        <w:rPr>
          <w:lang w:val="id_ID" w:bidi="id_ID"/>
        </w:rPr>
      </w:r>
      <w:r>
        <w:rPr>
          <w:lang w:val="id_ID" w:bidi="id_ID"/>
        </w:rPr>
        <w:t>Juga, tanyakan kepada orang-orang yang berperan sebagai lawan Titus, "Apa yang sedang Anda rasakan atau pikirkan?" Orang-orang mungkin menjawab hal-hal seperti "mencari sesuatu yang tidak konsisten tentang cara Titus mengajar dan hidup," atau "malu karena tidak ada hal buruk yang bisa dikatakan tentang Titus," atau "malu karena kami mencoba mencari kesalahan pada Titus, dan kami tidak dapat menemukan apa pun."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Titus harus mendorong para hamba yang merupakan orang-orang yang percaya untuk menaati tuan mereka dengan cara menyenangkan mereka, tidak membantah, tidak mencuri, dan menjadi orang yang sepenuhnya dapat dipercaya. Tujuan para hamba untuk menjalani kehidupan yang taat dan jujur ini, dan bagi semua orang percaya untuk hidup sesuai dengan ajaran ini, adalah untuk menunjukkan betapa indahnya ajaran Allah Juruselamat kita.</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orang-orang yang berperan sebagai para hamba, "Apa yang sedang kamu rasakan atau pikirkan?" Orang-orang mungkin menjawab hal-hal seperti "senang bisa menjadi taat dan jujur kepada tuanku," atau "Ini benar-benar sulit! Bagaimana mungkin Paulus meminta saya untuk menaati tuan saya ketika ia kejam dan tidak baik kepada saya?" atau "berharap agar orang lain melihat betapa indahnya pesan Tuhan dan ingin mengikuti Tuhan karena teladan kita."</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Titus 2:1–10 ini dalam terjemahan yang paling mudah dimengerti.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mengatakan kepada Titus untuk memberikan pengajaran atau doktrin yang sehat kepada orang-orang </w:t>
      </w:r>
      <w:r>
        <w:rPr>
          <w:b/>
          <w:lang w:val="id_ID" w:bidi="id_ID"/>
        </w:rPr>
        <w:t>percaya</w:t>
      </w:r>
      <w:r>
        <w:rPr>
          <w:lang w:val="id_ID" w:bidi="id_ID"/>
        </w:rPr>
        <w:t xml:space="preserve">. Pengajaran yang sehat ini dapat dipercaya dan menuntun orang-orang percaya untuk memiliki perilaku yang benar. Gunakan kata yang sama untuk pengajaran atau doktrin seperti yang telah Anda gunakan di perikop sebelumnya, dan ingatlah bahwa </w:t>
      </w:r>
      <w:r>
        <w:rPr>
          <w:b/>
          <w:lang w:val="id_ID" w:bidi="id_ID"/>
        </w:rPr>
        <w:t>doktrin</w:t>
      </w:r>
      <w:r>
        <w:rPr>
          <w:lang w:val="id_ID" w:bidi="id_ID"/>
        </w:rPr>
        <w:t xml:space="preserve"> ada dalam Glosarium Utama. </w:t>
      </w:r>
    </w:p>
    <w:p>
      <w:pPr/>
      <w:r>
        <w:rPr>
          <w:lang w:val="id_ID" w:bidi="id_ID"/>
        </w:rPr>
      </w:r>
      <w:r>
        <w:rPr>
          <w:lang w:val="id_ID" w:bidi="id_ID"/>
        </w:rPr>
        <w:t>Titus harus mengajar laki-laki yang lebih tua untuk menjadi bijaksana, layak dihormati, dan memiliki pengendalian diri.</w:t>
      </w:r>
    </w:p>
    <w:p>
      <w:pPr/>
      <w:r>
        <w:rPr>
          <w:lang w:val="id_ID" w:bidi="id_ID"/>
        </w:rPr>
      </w:r>
      <w:r>
        <w:rPr>
          <w:lang w:val="id_ID" w:bidi="id_ID"/>
        </w:rPr>
        <w:t xml:space="preserve">Berhenti di sini dan diskusikan pertanyaan ini secara berkelompok: Bagaimana Anda akan menerjemahkan berbagai kelompok orang dalam perikop ini dengan cara yang penuh rasa hormat dan akurat? Pikirkan tentang bagaimana menerjemahkan laki-laki yang lebih tua, perempuan yang lebih tua, laki-laki yang lebih muda, dan perempuan yang lebih muda. Hentikan sebentar rekaman ini di sini. </w:t>
      </w:r>
    </w:p>
    <w:p>
      <w:pPr/>
      <w:r>
        <w:rPr>
          <w:lang w:val="id_ID" w:bidi="id_ID"/>
        </w:rPr>
      </w:r>
      <w:r>
        <w:rPr>
          <w:lang w:val="id_ID" w:bidi="id_ID"/>
        </w:rPr>
        <w:t xml:space="preserve">Laki-laki yang lebih tua juga harus "teguh dalam </w:t>
      </w:r>
      <w:r>
        <w:rPr>
          <w:b/>
          <w:lang w:val="id_ID" w:bidi="id_ID"/>
        </w:rPr>
        <w:t>iman</w:t>
      </w:r>
      <w:r>
        <w:rPr>
          <w:lang w:val="id_ID" w:bidi="id_ID"/>
        </w:rPr>
        <w:t xml:space="preserve">," yang berarti mereka harus kuat dalam apa yang mereka percayai tentang Allah. Terjemahkan kata iman yang sama seperti yang telah Anda lakukan di perikop sebelumnya. Untuk petunjuk lebih lagi tentang </w:t>
      </w:r>
      <w:r>
        <w:rPr>
          <w:lang w:val="id_ID" w:bidi="id_ID"/>
        </w:rPr>
        <w:t>iman</w:t>
      </w:r>
      <w:r>
        <w:rPr>
          <w:lang w:val="id_ID" w:bidi="id_ID"/>
        </w:rPr>
        <w:t>, lihat Daftar Kata Utama. Laki-laki yang lebih tua juga harus terus mengasihi orang lain, atau "sehat dalam kasih." Mereka harus terus bertekun dalam melakukan hal-hal baik saat keadaannya sulit, atau “memiliki ketekunan yang teguh.”</w:t>
      </w:r>
    </w:p>
    <w:p>
      <w:pPr/>
      <w:r>
        <w:rPr>
          <w:lang w:val="id_ID" w:bidi="id_ID"/>
        </w:rPr>
      </w:r>
      <w:r>
        <w:rPr>
          <w:lang w:val="id_ID" w:bidi="id_ID"/>
        </w:rPr>
        <w:t xml:space="preserve">Berhenti di sini dan diskusikan pertanyaan ini dalam kelompok: Bagaimana Anda akan menerjemahkan ketiga deskripsi tentang "sehat dalam iman," "sehat dalam kasih," dan "sehat dalam ketekunan?" Hentikan sebentar rekaman ini di sini. </w:t>
      </w:r>
    </w:p>
    <w:p>
      <w:pPr/>
      <w:r>
        <w:rPr>
          <w:lang w:val="id_ID" w:bidi="id_ID"/>
        </w:rPr>
      </w:r>
      <w:r>
        <w:rPr>
          <w:lang w:val="id_ID" w:bidi="id_ID"/>
        </w:rPr>
        <w:t xml:space="preserve">Titus harus mengajar perempuan-perempuan yang lebih tua untuk bersikap hormat, yang berarti berperilaku dengan cara yang menunjukkan kehormatan dan rasa hormat kepada Allah. Mereka tidak boleh memfitnah atau mengatakan hal-hal yang menyakitkan tentang orang lain atau minum terlalu banyak alkohol, dan mereka harus melatih para perempuan yang lebih muda tentang bagaimana bertindak dengan baik. Perempuan yang lebih muda harus bijaksana dan </w:t>
      </w:r>
      <w:r>
        <w:rPr>
          <w:b/>
          <w:lang w:val="id_ID" w:bidi="id_ID"/>
        </w:rPr>
        <w:t>suci</w:t>
      </w:r>
      <w:r>
        <w:rPr>
          <w:lang w:val="id_ID" w:bidi="id_ID"/>
        </w:rPr>
        <w:t xml:space="preserve">. Ketika seseorang suci, mereka layak untuk melayani dan menyembah Allah. Dalam perikop ini, murni mungkin berarti bahwa seorang perempuan tidak memiliki hubungan seksual dengan siapa pun selain suaminya sendiri. Terjemahkan kata murni sama seperti yang Anda lakukan pada bagian sebelumnya. Untuk petunjuk lebih lagi tentang murni, lihat </w:t>
      </w:r>
      <w:r>
        <w:rPr>
          <w:b/>
          <w:lang w:val="id_ID" w:bidi="id_ID"/>
        </w:rPr>
        <w:t>murni</w:t>
      </w:r>
      <w:r>
        <w:rPr>
          <w:lang w:val="id_ID" w:bidi="id_ID"/>
        </w:rPr>
        <w:t xml:space="preserve"> di Glosarium Utama.</w:t>
      </w:r>
    </w:p>
    <w:p>
      <w:pPr/>
      <w:r>
        <w:rPr>
          <w:lang w:val="id_ID" w:bidi="id_ID"/>
        </w:rPr>
      </w:r>
      <w:r>
        <w:rPr>
          <w:lang w:val="id_ID" w:bidi="id_ID"/>
        </w:rPr>
        <w:t>Perempuan yang lebih muda juga harus taat kepada suami mereka. Dalam konteks ini, ketaatan seorang perempuan yang lebih muda dapat digambarkan sebagai rasa hormat kepada suaminya, mengikuti kepemimpinan suaminya, atau menjadi tunduk atau taat kepada suaminya.</w:t>
      </w:r>
    </w:p>
    <w:p>
      <w:pPr/>
      <w:r>
        <w:rPr>
          <w:lang w:val="id_ID" w:bidi="id_ID"/>
        </w:rPr>
      </w:r>
      <w:r>
        <w:rPr>
          <w:lang w:val="id_ID" w:bidi="id_ID"/>
        </w:rPr>
        <w:t xml:space="preserve">Berhenti di sini dan diskusikan pertanyaan ini secara berkelompok: Diskusikan bagaimana Anda akan menerjemahkan gagasan tentang perempuan yang lebih muda yang taat atau tunduk kepada suami mereka. Hentikan sebentar rekaman ini di sini. </w:t>
      </w:r>
    </w:p>
    <w:p>
      <w:pPr/>
      <w:r>
        <w:rPr>
          <w:lang w:val="id_ID" w:bidi="id_ID"/>
        </w:rPr>
      </w:r>
      <w:r>
        <w:rPr>
          <w:lang w:val="id_ID" w:bidi="id_ID"/>
        </w:rPr>
        <w:t xml:space="preserve">Perempuan yang lebih muda harus hidup dengan cara ini sehingga tidak ada seorang pun yang </w:t>
      </w:r>
      <w:r>
        <w:rPr>
          <w:b/>
          <w:lang w:val="id_ID" w:bidi="id_ID"/>
        </w:rPr>
        <w:t>menghujat</w:t>
      </w:r>
      <w:r>
        <w:rPr>
          <w:lang w:val="id_ID" w:bidi="id_ID"/>
        </w:rPr>
        <w:t xml:space="preserve">, atau menjelek-jelekkan atau mempermalukan, </w:t>
      </w:r>
      <w:r>
        <w:rPr>
          <w:b/>
          <w:lang w:val="id_ID" w:bidi="id_ID"/>
        </w:rPr>
        <w:t>firman</w:t>
      </w:r>
      <w:r>
        <w:rPr>
          <w:lang w:val="id_ID" w:bidi="id_ID"/>
        </w:rPr>
        <w:t xml:space="preserve"> Allah. Seseorang yang menghujat firman Allah mencoba membuat firman Allah tampak kurang berkuasa atau penting. Terjemahkan kata firman yang sama seperti yang telah Anda terjemahkan di bagian sebelumnya. Untuk informasi lebih lanjut tentang </w:t>
      </w:r>
      <w:r>
        <w:rPr>
          <w:lang w:val="id_ID" w:bidi="id_ID"/>
        </w:rPr>
        <w:t>kata firman</w:t>
      </w:r>
      <w:r>
        <w:rPr>
          <w:lang w:val="id_ID" w:bidi="id_ID"/>
        </w:rPr>
        <w:t xml:space="preserve">, lihat Glosarium Utama. </w:t>
      </w:r>
    </w:p>
    <w:p>
      <w:pPr/>
      <w:r>
        <w:rPr>
          <w:lang w:val="id_ID" w:bidi="id_ID"/>
        </w:rPr>
      </w:r>
      <w:r>
        <w:rPr>
          <w:lang w:val="id_ID" w:bidi="id_ID"/>
        </w:rPr>
        <w:t xml:space="preserve">Berhenti di sini dan diskusikan pertanyaan ini secara berkelompok: Diskusikan bagaimana Anda akan menerjemahkan kata </w:t>
      </w:r>
      <w:r>
        <w:rPr>
          <w:b/>
          <w:lang w:val="id_ID" w:bidi="id_ID"/>
        </w:rPr>
        <w:t>menghujat</w:t>
      </w:r>
      <w:r>
        <w:rPr>
          <w:lang w:val="id_ID" w:bidi="id_ID"/>
        </w:rPr>
        <w:t xml:space="preserve">. Jika Anda telah menerjemahkan kata ini di kitab lain dari Alkitab, gunakan kata yang sama dengan yang Anda gunakan di sana. Untuk informasi lebih lanjut tentang menghujat, lihat </w:t>
      </w:r>
      <w:r>
        <w:rPr>
          <w:lang w:val="id_ID" w:bidi="id_ID"/>
        </w:rPr>
        <w:t>kata penghujatan</w:t>
      </w:r>
      <w:r>
        <w:rPr>
          <w:lang w:val="id_ID" w:bidi="id_ID"/>
        </w:rPr>
        <w:t xml:space="preserve"> di Glosarium Utama. Hentikan sebentar rekaman ini di sini. </w:t>
      </w:r>
    </w:p>
    <w:p>
      <w:pPr/>
      <w:r>
        <w:rPr>
          <w:lang w:val="id_ID" w:bidi="id_ID"/>
        </w:rPr>
      </w:r>
      <w:r>
        <w:rPr>
          <w:lang w:val="id_ID" w:bidi="id_ID"/>
        </w:rPr>
        <w:t>Laki-laki yang lebih muda harus bijaksana atau bertindak dengan bijaksana, dan Titus harus memberi teladan bagi laki-laki yang lebih muda dengan perbuatan baiknya. Titus harus mengajar dengan kata-kata yang berguna dan dapat dipercaya dan tidak ada seorang pun yang dapat mengkritik apa yang diajarkan Titus kepada orang-orang percaya. Lawan-lawan Titus akan malu ketika mereka melihat pengajaran dan perilaku Titus, dan mereka tidak akan memiliki hal yang buruk untuk dikatakan tentang orang-orang percaya.</w:t>
      </w:r>
    </w:p>
    <w:p>
      <w:pPr/>
      <w:r>
        <w:rPr>
          <w:lang w:val="id_ID" w:bidi="id_ID"/>
        </w:rPr>
      </w:r>
      <w:r>
        <w:rPr>
          <w:lang w:val="id_ID" w:bidi="id_ID"/>
        </w:rPr>
        <w:t xml:space="preserve">Para </w:t>
      </w:r>
      <w:r>
        <w:rPr>
          <w:b/>
          <w:lang w:val="id_ID" w:bidi="id_ID"/>
        </w:rPr>
        <w:t>budak</w:t>
      </w:r>
      <w:r>
        <w:rPr>
          <w:lang w:val="id_ID" w:bidi="id_ID"/>
        </w:rPr>
        <w:t xml:space="preserve"> harus taat kepada tuan mereka dalam segala hal. Terjemahkan kata budak sama seperti yang telah Anda lakukan di perikop sebelumnya. Untuk keterangan lebih lanjut tentang </w:t>
      </w:r>
      <w:r>
        <w:rPr>
          <w:lang w:val="id_ID" w:bidi="id_ID"/>
        </w:rPr>
        <w:t>budak</w:t>
      </w:r>
      <w:r>
        <w:rPr>
          <w:lang w:val="id_ID" w:bidi="id_ID"/>
        </w:rPr>
        <w:t>, lihat Glosarium Utama.</w:t>
      </w:r>
    </w:p>
    <w:p>
      <w:pPr/>
      <w:r>
        <w:rPr>
          <w:lang w:val="id_ID" w:bidi="id_ID"/>
        </w:rPr>
      </w:r>
      <w:r>
        <w:rPr>
          <w:lang w:val="id_ID" w:bidi="id_ID"/>
        </w:rPr>
        <w:t xml:space="preserve">Budak harus menunjukkan iman yang baik, yang berarti mereka harus dapat dipercaya dalam segala hal. Ketika budak yang adalah orang-orang percaya hidup seperti yang dijelaskan Paulus, mereka akan menunjukkan betapa indahnya pengajaran Allah, </w:t>
      </w:r>
      <w:r>
        <w:rPr>
          <w:b/>
          <w:lang w:val="id_ID" w:bidi="id_ID"/>
        </w:rPr>
        <w:t>Juruselamat</w:t>
      </w:r>
      <w:r>
        <w:rPr>
          <w:lang w:val="id_ID" w:bidi="id_ID"/>
        </w:rPr>
        <w:t xml:space="preserve"> kita. </w:t>
      </w:r>
      <w:r>
        <w:rPr>
          <w:b/>
          <w:lang w:val="id_ID" w:bidi="id_ID"/>
        </w:rPr>
        <w:t>Juruselamat</w:t>
      </w:r>
      <w:r>
        <w:rPr>
          <w:lang w:val="id_ID" w:bidi="id_ID"/>
        </w:rPr>
        <w:t xml:space="preserve"> berarti orang yang menyelamatkan atau membebaskan orang dari kejahatan atau bahaya. Terjemahkan kata </w:t>
      </w:r>
      <w:r>
        <w:rPr>
          <w:b/>
          <w:lang w:val="id_ID" w:bidi="id_ID"/>
        </w:rPr>
        <w:t>Juruselamat</w:t>
      </w:r>
      <w:r>
        <w:rPr>
          <w:lang w:val="id_ID" w:bidi="id_ID"/>
        </w:rPr>
        <w:t xml:space="preserve"> sama seperti yang telah Anda lakukan di perikop sebelumnya. Untuk informasi lebih lanjut tentang kata </w:t>
      </w:r>
      <w:r>
        <w:rPr>
          <w:b/>
          <w:lang w:val="id_ID" w:bidi="id_ID"/>
        </w:rPr>
        <w:t>Juruselamat</w:t>
      </w:r>
      <w:r>
        <w:rPr>
          <w:lang w:val="id_ID" w:bidi="id_ID"/>
        </w:rPr>
        <w:t>, lihat Glosarium Utama.</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rekaman ayat-ayat ini dalam versi terjemahan yang paling mudah dimengerti.</w:t>
      </w:r>
    </w:p>
    <w:p>
      <w:pPr/>
      <w:r>
        <w:rPr>
          <w:lang w:val="id_ID" w:bidi="id_ID"/>
        </w:rPr>
      </w:r>
      <w:r>
        <w:rPr>
          <w:lang w:val="id_ID" w:bidi="id_ID"/>
        </w:rPr>
        <w:t>Dalam sesi ini, ceritakan kembali ayat-ayat ini,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dapat menggunakan benda apa saja, gerakan, atau papan cerita untuk membantu mereka mengingat bagian ayat-ayat Alkitab tersebut. Hentikan sebentar rekaman ini di sini. </w:t>
      </w:r>
    </w:p>
    <w:p>
      <w:pPr/>
      <w:r>
        <w:rPr>
          <w:lang w:val="id_ID" w:bidi="id_ID"/>
        </w:rPr>
      </w:r>
      <w:r>
        <w:rPr>
          <w:lang w:val="id_ID" w:bidi="id_ID"/>
        </w:rPr>
        <w:t xml:space="preserve">Selanjutnya, kelompok dapat memutuskan versi mana dari ayat-ayat tersebut yang paling disukai. Anda mungkin memutuskan untuk menyukai cara bercerita salah satu anggota kelompok untuk suatu adegan, tetapi menyukai cara bercerita anggota lain untuk adegan lainnya. Hentikan sebentar rekaman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Titus 2:11–15</w:t>
      </w:r>
      <w:r>
        <w:rPr>
          <w:lang w:val="id_ID" w:bidi="id_ID"/>
        </w:rPr>
      </w:r>
    </w:p>
    <w:p>
      <w:pPr>
        <w:pStyle w:val="Heading3"/>
      </w:pPr>
      <w:r>
        <w:rPr>
          <w:lang w:val="id_ID" w:bidi="id_ID"/>
        </w:rPr>
        <w:t>Dengar dan Renungkan</w:t>
      </w:r>
    </w:p>
    <w:p>
      <w:pPr/>
      <w:r>
        <w:rPr>
          <w:lang w:val="id_ID" w:bidi="id_ID"/>
        </w:rPr>
      </w:r>
      <w:r>
        <w:rPr>
          <w:lang w:val="id_ID" w:bidi="id_ID"/>
        </w:rPr>
        <w:t xml:space="preserve">Dalam tahap ini, dengarkan Titus 2:11–15 dan renungkan di dalam hati Anda. </w:t>
      </w:r>
    </w:p>
    <w:p>
      <w:pPr/>
      <w:r>
        <w:rPr>
          <w:lang w:val="id_ID" w:bidi="id_ID"/>
        </w:rPr>
      </w:r>
      <w:r>
        <w:rPr>
          <w:lang w:val="id_ID" w:bidi="id_ID"/>
        </w:rPr>
        <w:t xml:space="preserve">Jika memungkinkan, dengarkan rekaman suara dari Titus 2:11–15 sebanyak tiga kali, dalam tiga versi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ini di sini. </w:t>
      </w:r>
    </w:p>
    <w:p>
      <w:pPr>
        <w:pStyle w:val="ListBullet"/>
        <w:spacing w:line="240" w:lineRule="auto"/>
        <w:ind w:left="720"/>
      </w:pPr>
      <w:r>
        <w:rPr>
          <w:lang w:val="id_ID" w:bidi="id_ID"/>
        </w:rPr>
      </w:r>
      <w:r>
        <w:rPr>
          <w:lang w:val="id_ID" w:bidi="id_ID"/>
        </w:rPr>
        <w:t xml:space="preserve">Apa yang dikatakan perikop ini kepada kita tentang Tuhan atau Yesus? Hentikan sebentar rekaman ini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ini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Dengarkan rekaman suara dari Titus 2:11–15 ini dalam terjemahan yang paling mudah dimengerti.</w:t>
      </w:r>
    </w:p>
    <w:p>
      <w:pPr/>
      <w:r>
        <w:rPr>
          <w:lang w:val="id_ID" w:bidi="id_ID"/>
        </w:rPr>
      </w:r>
      <w:r>
        <w:rPr>
          <w:lang w:val="id_ID" w:bidi="id_ID"/>
        </w:rPr>
        <w:t>Paulus melanjutkan suratnya kepada Titus di Kreta. Dalam perikop sebelumnya, Paulus menggambarkan guru-guru palsu yang menyebabkan seluruh rumah tangga di Kreta berhenti mengikuti cara hidup yang Yesus inginkan. Kemudian, Paulus memberi tahu Titus apa yang harus diajarkan kepada orang-orang percaya sebagai gantinya - pengajaran yang baik yang menuntun mereka untuk berperilaku dengan benar. Pengajaran yang baik dan kehidupan yang baik ini membuat orang ingin mengikuti Allah, Juruselamat kita. Sekarang, Paulus memberi tahu Titus bahwa mungkin untuk mengikuti Allah karena Allah dengan cuma-cuma menyelamatkan kita dari dosa dan kejahatan! Paulus juga mengingatkan Titus untuk dengan penuh keyakinan menantikan kedatangan Yesus yang luar biasa. Dia memberi tahu Titus bahwa orang-orang percaya harus terus menjalani kehidupan yang baik sambil mereka menunggu.</w:t>
      </w:r>
    </w:p>
    <w:p>
      <w:pPr/>
      <w:r>
        <w:rPr>
          <w:lang w:val="id_ID" w:bidi="id_ID"/>
        </w:rPr>
      </w:r>
      <w:r>
        <w:rPr>
          <w:lang w:val="id_ID" w:bidi="id_ID"/>
        </w:rPr>
        <w:t xml:space="preserve">Berhenti di sini dan lihatlah bersama-sama sebagai kelompok pada peta pulau </w:t>
      </w:r>
      <w:r>
        <w:rPr>
          <w:b/>
          <w:lang w:val="id_ID" w:bidi="id_ID"/>
        </w:rPr>
        <w:t>Kreta</w:t>
      </w:r>
      <w:r>
        <w:rPr>
          <w:lang w:val="id_ID" w:bidi="id_ID"/>
        </w:rPr>
        <w:t xml:space="preserve"> jika perlu. Hentikan sebentar rekaman ini di sini. </w:t>
      </w:r>
    </w:p>
    <w:p>
      <w:pPr/>
      <w:r>
        <w:rPr>
          <w:lang w:val="id_ID" w:bidi="id_ID"/>
        </w:rPr>
      </w:r>
      <w:r>
        <w:rPr>
          <w:lang w:val="id_ID" w:bidi="id_ID"/>
        </w:rPr>
        <w:t>Paulus memberi tahu Titus mengapa orang-orang percaya harus hidup secara berbeda dari budaya Kreta di sekitar mereka. Ingatlah bahwa orang-orang Kreta dikenal suka berbohong dan mereka kurang memiliki pengendalian diri. Tetapi Allah menunjukkan anugerah-Nya kepada semua orang, artinya Allah memberikan semua orang kesempatan untuk menerima anugerah keselamatan Allah, meskipun mereka tidak layak mendapatkannya. Allah mengutus Yesus untuk mati di atas kayu salib untuk menyelamatkan semua orang dari dosa dan kejahatan mereka. Allah membuat keselamatan menjadi mungkin bagi semua orang ketika Dia mengutus Yesus untuk menyelamatkan mereka.</w:t>
      </w:r>
    </w:p>
    <w:p>
      <w:pPr/>
      <w:r>
        <w:rPr>
          <w:lang w:val="id_ID" w:bidi="id_ID"/>
        </w:rPr>
      </w:r>
      <w:r>
        <w:rPr>
          <w:lang w:val="id_ID" w:bidi="id_ID"/>
        </w:rPr>
        <w:t xml:space="preserve">Berhenti di sini dan diskusikan pertanyaan ini dalam kelompok: Ceritakan tentang suatu waktu ketika seseorang memberi Anda hadiah yang tidak layak Anda dapatkan. Atau, ceritakan tentang saat Anda memberi orang lain hadiah yang tidak layak mereka terima. Hentikan sebentar rekaman ini di sini. </w:t>
      </w:r>
    </w:p>
    <w:p>
      <w:pPr/>
      <w:r>
        <w:rPr>
          <w:lang w:val="id_ID" w:bidi="id_ID"/>
        </w:rPr>
      </w:r>
      <w:r>
        <w:rPr>
          <w:lang w:val="id_ID" w:bidi="id_ID"/>
        </w:rPr>
        <w:t>Karena orang-orang percaya mengalami karunia anugerah Allah, mereka belajar untuk hidup dengan cara yang baru. Ini seperti Allah melatih orang-orang percaya untuk berhenti berbuat dosa dan mulai menjalani kehidupan yang dikehendaki Allah, sama seperti seorang ayah mengajar atau mendidik anak-anaknya. Anugerah Allah mendidik dan melatih orang-orang percaya untuk menolak ketidaksalehan, atau untuk berhenti hidup dengan cara yang menunjukkan bahwa kita tidak menghormati Allah. Anugerah Allah juga mengajarkan kita untuk berhenti hidup seperti orang-orang yang tidak percaya yang memiliki keinginan yang tidak terkendali untuk melakukan apa pun yang mereka inginkan. Paulus tahu bahwa semua orang percaya membutuhkan pelatihan semacam ini, bahkan para pemimpin seperti Paulus dan Titus.</w:t>
      </w:r>
    </w:p>
    <w:p>
      <w:pPr/>
      <w:r>
        <w:rPr>
          <w:lang w:val="id_ID" w:bidi="id_ID"/>
        </w:rPr>
      </w:r>
      <w:r>
        <w:rPr>
          <w:lang w:val="id_ID" w:bidi="id_ID"/>
        </w:rPr>
        <w:t>Paulus mengatakan bahwa karena anugerah Allah, orang-orang percaya akan dapat mengendalikan diri, atau bertindak dengan bijaksana. Mereka akan dapat menjadi orang yang jujur atau benar, atau hidup sedemikian rupa sehingga mereka memiliki hubungan yang baik satu sama lain dan dengan Allah. Mereka akan dapat menjadi saleh, atau hidup dengan cara yang menyenangkan Allah. Paulus mengatakan bahwa orang-orang percaya dapat hidup dalam cara yang baru ini bahkan sekarang, pada masa sekarang ini.</w:t>
      </w:r>
    </w:p>
    <w:p>
      <w:pPr/>
      <w:r>
        <w:rPr>
          <w:lang w:val="id_ID" w:bidi="id_ID"/>
        </w:rPr>
      </w:r>
      <w:r>
        <w:rPr>
          <w:lang w:val="id_ID" w:bidi="id_ID"/>
        </w:rPr>
        <w:t>Tetapi orang-orang percaya juga dapat menantikan harapan yang diberkati, atau bahagia, yang mereka miliki. Ketika seseorang berharap, mereka yakin sesuatu akan terjadi; mereka tidak hanya sekedar menginginkan sesuatu. Orang-orang percaya yakin bahwa Yesus akan kembali lagi untuk memperbaiki segala sesuatu di dunia. Sementara itu, orang-orang percaya hidup menurut cara Allah sambil mereka menantikan kedatangan Yesus kembali dengan penuh harapan.</w:t>
      </w:r>
    </w:p>
    <w:p>
      <w:pPr/>
      <w:r>
        <w:rPr>
          <w:lang w:val="id_ID" w:bidi="id_ID"/>
        </w:rPr>
      </w:r>
      <w:r>
        <w:rPr>
          <w:lang w:val="id_ID" w:bidi="id_ID"/>
        </w:rPr>
        <w:t xml:space="preserve">Berhenti di sini dan diskusikan pertanyaan ini dalam kelompok: Jelaskan sebuah peristiwa yang Anda nantikan. Apa yang membuat peristiwa itu menjadi peristiwa yang membahagiakan atau diberkati? Hentikan sebentar rekaman ini di sini. </w:t>
      </w:r>
    </w:p>
    <w:p>
      <w:pPr/>
      <w:r>
        <w:rPr>
          <w:lang w:val="id_ID" w:bidi="id_ID"/>
        </w:rPr>
      </w:r>
      <w:r>
        <w:rPr>
          <w:lang w:val="id_ID" w:bidi="id_ID"/>
        </w:rPr>
        <w:t>Paulus menggambarkan kedatangan kembali Yesus. Paulus mengatakan bahwa kemuliaan akan muncul, atau datang, artinya kita akan melihat kebesaran, keagungan, dan kuasa Allah ketika Yesus datang kembali. Beberapa orang berpikir "Allah dan Juruselamat kita yang besar" berarti bahwa baik Allah Bapa maupun Yesus Kristus, Juruselamat kita, akan kembali lagi. Namun, kita tahu dari bagian lain Perjanjian Baru bahwa Yesuslah yang akan kembali untuk kedua kalinya, dan bukan Bapa. Paulus mungkin bermaksud bahwa Yesus Kristus menunjukkan kemuliaan atau keagungan Allah yang besar dan Juruselamat kita. Namun, kebanyakan orang percaya bahwa penjelasan ini adalah tentang Yesus Kristus sendiri. Yesus adalah Allah dan Juruselamat. "Allah dan Juruselamat yang besar" adalah cara yang umum untuk menggambarkan Allah dalam Perjanjian Lama, jadi, mungkin Paulus sekarang menggunakan penjelasan yang sama ini untuk Yesus Kristus ketika Paulus berbicara tentang kedatangan Yesus yang pertama dan kedua. Penting bagi orang-orang Kreta untuk memahami bahwa Yesus adalah Allah dan Juruselamat. Orang-orang Kreta percaya bahwa kaisar, atau raja mereka, adalah Juruselamat mereka. Mereka juga tidak mengerti bahwa Allah bisa sangat berkuasa. Untuk alasan ini, Paulus terus menekankan bahwa Allah adalah Juruselamat mereka, dan bahwa Yesus adalah Allah.</w:t>
      </w:r>
    </w:p>
    <w:p>
      <w:pPr/>
      <w:r>
        <w:rPr>
          <w:lang w:val="id_ID" w:bidi="id_ID"/>
        </w:rPr>
      </w:r>
      <w:r>
        <w:rPr>
          <w:lang w:val="id_ID" w:bidi="id_ID"/>
        </w:rPr>
        <w:t>Paulus mengatakan bahwa Yesus menyerahkan diri-Nya bagi kita, artinya Yesus mati di atas kayu salib untuk menyelamatkan kita. Tidak ada seorang pun yang memaksa Yesus untuk mati — Yesus dengan sukarela memilih untuk mati. Paulus tahu bahwa para pendengarnya terbiasa dengan bagaimana Allah menebus, atau membebaskan, umat-Nya dari perbudakan di Mesir dalam Perjanjian Lama. Pada zaman Paulus, "menebus" sering kali berarti menyelamatkan seorang budak dengan membeli kembali kebebasan budak itu. Dalam perikop ini, Yesus membebaskan orang-orang percaya dari kesalahan, artinya orang-orang percaya tidak perlu melakukan perbuatan jahat mereka lagi, dan Allah tidak akan menghukum orang-orang percaya karena kesalahan mereka.</w:t>
      </w:r>
    </w:p>
    <w:p>
      <w:pPr/>
      <w:r>
        <w:rPr>
          <w:lang w:val="id_ID" w:bidi="id_ID"/>
        </w:rPr>
      </w:r>
      <w:r>
        <w:rPr>
          <w:lang w:val="id_ID" w:bidi="id_ID"/>
        </w:rPr>
        <w:t xml:space="preserve">Berhenti di sini dan diskusikan pertanyaan ini dalam kelompok: Dalam budaya Anda, apa saja contoh seseorang yang menebus, membebaskan, menyelamatkan, atau memerdekakan seseorang atau sesuatu? Hentikan sebentar rekaman ini di sini. </w:t>
      </w:r>
    </w:p>
    <w:p>
      <w:pPr/>
      <w:r>
        <w:rPr>
          <w:lang w:val="id_ID" w:bidi="id_ID"/>
        </w:rPr>
      </w:r>
      <w:r>
        <w:rPr>
          <w:lang w:val="id_ID" w:bidi="id_ID"/>
        </w:rPr>
        <w:t>Ketika Yesus menyelamatkan umat-Nya dari dosa dan kejahatan, Dia menyucikan umat-Nya agar mereka dapat melayani dan menyembah Allah. Orang-orang percaya menjadi milik Yesus karena Yesus menyelamatkan mereka dan mereka istimewa bagi-Nya — itulah sebabnya Dia menyelamatkan mereka! Karena mereka adalah milik Yesus, orang-orang percaya bersemangat untuk melakukan kebaikan dan hidup menurut jalan Allah.</w:t>
      </w:r>
    </w:p>
    <w:p>
      <w:pPr/>
      <w:r>
        <w:rPr>
          <w:lang w:val="id_ID" w:bidi="id_ID"/>
        </w:rPr>
      </w:r>
      <w:r>
        <w:rPr>
          <w:lang w:val="id_ID" w:bidi="id_ID"/>
        </w:rPr>
        <w:t>Pada bagian terakhir dari perikop ini, Paulus mengingatkan Titus lagi untuk mengajarkan kepada orang-orang percaya hal-hal yang telah ia bicarakan. Paulus berkata, "Doronglah orang-orang percaya! Tegurlah, atau katakan kepada orang-orang dengan tegas, ketika mereka salah dalam apa yang mereka percayai dan lakukan!" Paulus sangat tegas dalam perintahnya kepada Titus, karena Paulus ingin Titus ingat bahwa Titus memiliki otoritas untuk mengajar, mendorong, dan menegur orang-orang percaya. Paulus tidak ingin siapa pun mengabaikan Titus, tidak menghormati Titus, atau berpikir bahwa ajaran ini tidak penting. Jika mereka memandang rendah Titus karena ajaran ini, Titus tetap harus terus mengajar, mendorong, dan menegur orang-orang percaya dengan otoritas.</w:t>
      </w:r>
    </w:p>
    <w:p>
      <w:pPr/>
      <w:r>
        <w:rPr>
          <w:lang w:val="id_ID" w:bidi="id_ID"/>
        </w:rPr>
      </w:r>
      <w:r>
        <w:rPr>
          <w:lang w:val="id_ID" w:bidi="id_ID"/>
        </w:rPr>
        <w:t>Berhenti di sini dan diskusikan pertanyaan ini dalam kelompok: ceritakan tentang suatu waktu ketika seseorang tidak menghormati Anda atau seseorang yang Anda kenal. Apa situasinya? Menurut Anda, mengapa Anda atau orang lain merasa tidak dihormati?</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Dengarkan rekaman suara dari Titus 2:11–15 ini dalam terjemahan yang paling mudah dimengerti.</w:t>
      </w:r>
    </w:p>
    <w:p>
      <w:pPr/>
      <w:r>
        <w:rPr>
          <w:lang w:val="id_ID" w:bidi="id_ID"/>
        </w:rPr>
      </w:r>
      <w:r>
        <w:rPr>
          <w:lang w:val="id_ID" w:bidi="id_ID"/>
        </w:rPr>
        <w:t>Pada langkah ini, kelompok akan menentukan bagian, tokoh, dan latar belakang dari nats ini. Selanjutnya, kelompok akan membayangkan perikop ini.</w:t>
      </w:r>
    </w:p>
    <w:p>
      <w:pPr/>
      <w:r>
        <w:rPr>
          <w:lang w:val="id_ID" w:bidi="id_ID"/>
        </w:rPr>
      </w:r>
      <w:r>
        <w:rPr>
          <w:lang w:val="id_ID" w:bidi="id_ID"/>
        </w:rPr>
        <w:t>Perikop ini memiliki dua bagian.</w:t>
      </w:r>
    </w:p>
    <w:p>
      <w:pPr/>
      <w:r>
        <w:rPr>
          <w:lang w:val="id_ID" w:bidi="id_ID"/>
        </w:rPr>
      </w:r>
      <w:r>
        <w:rPr>
          <w:b/>
          <w:lang w:val="id_ID" w:bidi="id_ID"/>
        </w:rPr>
        <w:t>Pada bagian pertama:</w:t>
      </w:r>
      <w:r>
        <w:rPr>
          <w:lang w:val="id_ID" w:bidi="id_ID"/>
        </w:rPr>
        <w:t xml:space="preserve"> Paulus memberikan alasan bagi orang-orang percaya di Kreta untuk menjalani kehidupan yang benar.</w:t>
      </w:r>
    </w:p>
    <w:p>
      <w:pPr/>
      <w:r>
        <w:rPr>
          <w:lang w:val="id_ID" w:bidi="id_ID"/>
        </w:rPr>
      </w:r>
      <w:r>
        <w:rPr>
          <w:b/>
          <w:lang w:val="id_ID" w:bidi="id_ID"/>
        </w:rPr>
        <w:t>Pada bagian kedua:</w:t>
      </w:r>
      <w:r>
        <w:rPr>
          <w:lang w:val="id_ID" w:bidi="id_ID"/>
        </w:rPr>
        <w:t xml:space="preserve"> Paulus mengingatkan Titus untuk mengajar, mendorong, dan menegur orang-orang di Kreta.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Orang-orang percaya</w:t>
      </w:r>
    </w:p>
    <w:p>
      <w:pPr>
        <w:pStyle w:val="ListBullet"/>
        <w:spacing w:line="240" w:lineRule="auto"/>
        <w:ind w:left="720"/>
      </w:pPr>
      <w:r>
        <w:rPr>
          <w:lang w:val="id_ID" w:bidi="id_ID"/>
        </w:rPr>
      </w:r>
      <w:r>
        <w:rPr>
          <w:lang w:val="id_ID" w:bidi="id_ID"/>
        </w:rPr>
        <w:t xml:space="preserve">Dan Titus </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Penting untuk diingat bahwa perikop ini terkait erat dengan perikop sebelumnya. Ingatlah bahwa sebelum perikop ini, Paulus mengatakan kepada Titus apa yang harus diajarkan Titus kepada berbagai kelompok orang percaya di gereja. Ajaran yang benar ini termasuk mengajar orang-orang percaya untuk menjadi suci, bijaksana, dan menguasai diri. Dalam perikop saat ini, Paulus sekarang memberikan alasan mengapa orang-orang percaya harus suci, bijaksana, dan menguasai diri. Alasannya adalah bahwa Allah memberi kita sebuah hadiah ketika Dia mengutus Yesus untuk menyelamatkan kita dari kehidupan kita yang berdosa terhadap Allah. Karena ini, orang-orang percaya dapat menjalani kehidupan yang murni yang menyenangkan Allah.</w:t>
      </w:r>
    </w:p>
    <w:p>
      <w:pPr/>
      <w:r>
        <w:rPr>
          <w:lang w:val="id_ID" w:bidi="id_ID"/>
        </w:rPr>
      </w:r>
      <w:r>
        <w:rPr>
          <w:lang w:val="id_ID" w:bidi="id_ID"/>
        </w:rPr>
        <w:t xml:space="preserve">Berhenti di sini dan bahas pertanyaan ini dalam kelompok: Bagaimana Anda akan menunjukkan hubungan antara perikop ini dan perikop sebelumnya? Beberapa contohnya adalah: "Alasan mengapa Anda harus mengajar orang-orang percaya untuk berperilaku dengan cara ini adalah karena...," atau "Paulus memberikan alasan bagi orang-orang percaya yang hidup sesuai dengan sifat-sifat ini. Alasannya adalah karena..." Hentikan sebentar rekaman ini di sini. </w:t>
      </w:r>
    </w:p>
    <w:p>
      <w:pPr/>
      <w:r>
        <w:rPr>
          <w:lang w:val="id_ID" w:bidi="id_ID"/>
        </w:rPr>
      </w:r>
      <w:r>
        <w:rPr>
          <w:lang w:val="id_ID" w:bidi="id_ID"/>
        </w:rPr>
        <w:t>Pada bagian pertama dari perikop ini, ingatlah bahwa Allah menunjukkan anugerah dan kebaikan-Nya ketika Dia membawa keselamatan bagi semua manusia, yang berarti bagi semua orang. Orang-orang yang mendengarkan surat ini tahu bahwa "semua orang" adalah cara yang umum untuk menggambarkan laki-laki dan perempuan. Allah menyediakan cara untuk menyelamatkan semua laki-laki dan perempuan. Allah adalah yang menunjukkan anugerah-Nya, dan Allah adalah yang mengajar orang-orang percaya.</w:t>
      </w:r>
    </w:p>
    <w:p>
      <w:pPr/>
      <w:r>
        <w:rPr>
          <w:lang w:val="id_ID" w:bidi="id_ID"/>
        </w:rPr>
      </w:r>
      <w:r>
        <w:rPr>
          <w:lang w:val="id_ID" w:bidi="id_ID"/>
        </w:rPr>
        <w:t xml:space="preserve">Berhenti di sini dan bahas pertanyaan ini dalam kelompok: Bagaimana Anda akan menerjemahkan gagasan tentang anugerah yang muncul dan anugerah yang mengajar kita? Jika bahasa Anda tidak mengizinkan Anda untuk mengatakan bahwa "anugerah" muncul dan mengajar, Anda dapat mencoba salah satu dari gagasan ini: "Allah menunjukkan anugerah-Nya dengan ..." atau "karena anugerah-Nya, Allah mengajar kita." Hentikan sebentar rekaman ini di sini. </w:t>
      </w:r>
    </w:p>
    <w:p>
      <w:pPr/>
      <w:r>
        <w:rPr>
          <w:lang w:val="id_ID" w:bidi="id_ID"/>
        </w:rPr>
      </w:r>
      <w:r>
        <w:rPr>
          <w:lang w:val="id_ID" w:bidi="id_ID"/>
        </w:rPr>
        <w:t>Ingatlah bahwa anugerah Allah melatih atau mengajarkan kita dua cara untuk berhenti hidup seperti orang-orang yang tidak percaya. Pertama, anugerah Allah mengajar kita untuk menolak atau mengatakan "tidak" kepada ketidaksalehan. Ingatlah bahwa ketidaksalehan adalah melakukan hal-hal yang Allah tidak ingin manusia lakukan dan tidak menghormati Allah. Kedua, anugerah Allah mengajar kita untuk menyangkal nafsu duniawi. Nafsu duniawi adalah keinginan yang sangat kuat sehingga mengendalikan bagaimana seseorang bertindak.</w:t>
      </w:r>
    </w:p>
    <w:p>
      <w:pPr/>
      <w:r>
        <w:rPr>
          <w:lang w:val="id_ID" w:bidi="id_ID"/>
        </w:rPr>
      </w:r>
      <w:r>
        <w:rPr>
          <w:lang w:val="id_ID" w:bidi="id_ID"/>
        </w:rPr>
        <w:t xml:space="preserve">Berhenti di sini dan bahas pertanyaan ini dalam kelompok: Bagaimana Anda akan menerjemahkan gagasan tentang ketidaksalehan dan nafsu duniawi ini? Hentikan sebentar rekaman ini di sini. </w:t>
      </w:r>
    </w:p>
    <w:p>
      <w:pPr/>
      <w:r>
        <w:rPr>
          <w:lang w:val="id_ID" w:bidi="id_ID"/>
        </w:rPr>
      </w:r>
      <w:r>
        <w:rPr>
          <w:lang w:val="id_ID" w:bidi="id_ID"/>
        </w:rPr>
        <w:t>Anugerah Allah juga melatih kita untuk hidup dengan pengendalian diri, benar, dan saleh. Seorang yang mengendalikan diri bijaksana dalam cara mereka bertindak, dan seorang yang benar menaati Allah dan hidup sesuai dengan cara Allah. Orang yang saleh adalah seseorang yang melakukan apa yang menyenangkan Allah. Ingatlah bahwa ini adalah sifat yang sama yang dijelaskan Paulus dalam perikop sebelumnya tentang bagaimana orang-orang percaya harus hidup. Orang-orang percaya harus hidup dengan cara ini selama zaman sekarang. Ingatlah ini adalah cara yang umum untuk membicarakan waktu saat ini.</w:t>
      </w:r>
    </w:p>
    <w:p>
      <w:pPr/>
      <w:r>
        <w:rPr>
          <w:lang w:val="id_ID" w:bidi="id_ID"/>
        </w:rPr>
      </w:r>
      <w:r>
        <w:rPr>
          <w:lang w:val="id_ID" w:bidi="id_ID"/>
        </w:rPr>
        <w:t xml:space="preserve">Berhenti di sini dan bahas pertanyaan ini dalam kelompok: Bagaimana Anda akan menerjemahkan gagasan tentang kehidupan yang penuh penguasaan diri, benar, dan saleh? Juga, bagaimana Anda menggambarkan waktu atau zaman saat ini? Hentikan sebentar rekaman ini di sini. </w:t>
      </w:r>
    </w:p>
    <w:p>
      <w:pPr/>
      <w:r>
        <w:rPr>
          <w:lang w:val="id_ID" w:bidi="id_ID"/>
        </w:rPr>
      </w:r>
      <w:r>
        <w:rPr>
          <w:lang w:val="id_ID" w:bidi="id_ID"/>
        </w:rPr>
        <w:t>Ingatlah bahwa Paulus mengatakan orang-orang percaya harus menjalani kehidupan yang benar sementara mereka menantikan munculnya atau kembalinya Yesus ke bumi dengan penuh harapan. Ini adalah penampakan kedua dalam perikop ini—yang pertama adalah ketika anugerah muncul, yang adalah ketika Yesus datang untuk mati di atas salib. Ingatlah bahwa kembalinya Yesus disebut "harapan yang diberkati" yang dimiliki orang-orang percaya karena mereka yakin peristiwa bahagia ini akan terjadi.</w:t>
      </w:r>
    </w:p>
    <w:p>
      <w:pPr/>
      <w:r>
        <w:rPr>
          <w:lang w:val="id_ID" w:bidi="id_ID"/>
        </w:rPr>
      </w:r>
      <w:r>
        <w:rPr>
          <w:lang w:val="id_ID" w:bidi="id_ID"/>
        </w:rPr>
        <w:t>Ingatlah bahwa Paulus mengatakan kemunculan Yesus akan menunjukkan kemuliaan Allah, yang berarti orang-orang akan melihat kebesaran Allah ketika Yesus datang lagi. Cara lain untuk menggambarkan hal ini adalah "penampakan Yesus yang mulia." Ingatlah juga bahwa ada beberapa cara untuk memahami bagian ini karena sulit untuk mengetahui bagaimana frasa "kemuliaan," "penampakan," “Allah kita yang Mahabesar," "Juruselamat," dan "Yesus Kristus” saling berhubungan. Ingatlah bahwa "Allah dan Juruselamat kita yang besar" mungkin merujuk kepada Yesus Kristus, meskipun beberapa orang berpikir bahwa itu bisa berarti Allah Bapa dan Juruselamat kita Yesus Kristus akan kembali. Ingatlah bahwa Yesus adalah Ia yang akan kembali, namun bukan Allah Bapa.</w:t>
      </w:r>
    </w:p>
    <w:p>
      <w:pPr/>
      <w:r>
        <w:rPr>
          <w:lang w:val="id_ID" w:bidi="id_ID"/>
        </w:rPr>
      </w:r>
      <w:r>
        <w:rPr>
          <w:lang w:val="id_ID" w:bidi="id_ID"/>
        </w:rPr>
        <w:t>Ingatlah bahwa mungkin juga Paulus bermaksud bahwa Yesus Kristus adalah kemuliaan Allah dan Juruselamat kita yang mahabesar. Kemuliaan atau kebesaran Allah dan Juruselamat kita yang Mahabesar akan muncul, yang berarti orang-orang akan melihat Yesus Kristus, yang adalah kemuliaan ini. Kemungkinan besar, Paulus mengatakan bahwa Yesus adalah Allah dan Juruselamat kita yang besar dalam perikop ini, yang merupakan pernyataan yang sangat penting yang menunjukkan bahwa Yesus adalah Allah dan Juruselamat. Ingatlah bagian berikutnya hanya merujuk kepada Yesus, jadi ini juga menunjukkan bahwa Paulus hanya berbicara tentang Yesus di sini.</w:t>
      </w:r>
    </w:p>
    <w:p>
      <w:pPr/>
      <w:r>
        <w:rPr>
          <w:lang w:val="id_ID" w:bidi="id_ID"/>
        </w:rPr>
      </w:r>
      <w:r>
        <w:rPr>
          <w:lang w:val="id_ID" w:bidi="id_ID"/>
        </w:rPr>
        <w:t xml:space="preserve">Berhenti di sini dan diskusikan pertanyaan ini dalam kelompok: Bagaimana Anda akan menerjemahkan "penampakan yang mulia dari Allah yang Mahabesar dan Juruselamat kita Yesus Kristus?" Mengapa Anda memilih untuk menerjemahkan dengan cara ini? Hentikan sebentar rekaman ini di sini. </w:t>
      </w:r>
    </w:p>
    <w:p>
      <w:pPr/>
      <w:r>
        <w:rPr>
          <w:lang w:val="id_ID" w:bidi="id_ID"/>
        </w:rPr>
      </w:r>
      <w:r>
        <w:rPr>
          <w:lang w:val="id_ID" w:bidi="id_ID"/>
        </w:rPr>
        <w:t>Pada bagian terakhir dari bagian ini, Paulus menjelaskan lebih lanjut tentang apa yang dilakukan Yesus ketika ia datang untuk pertama kalinya. Ingatlah bahwa Yesus mati dengan sukarela bagi kita, dan Paulus memberikan dua alasan mengapa Yesus melakukan ini. Pertama, Yesus memberikan diri-Nya untuk menebus atau membebaskan kita dari segala kedurhakaan. Orang-orang durhaka melanggar hukum Allah dan melakukan hal-hal yang salah. Orang-orang percaya di Kreta tahu bagaimana Allah menebus umat-Nya dari perbudakan di Mesir, dan sekarang Paulus menunjukkan bahwa Yesus menebus atau menyelamatkan orang-orang dari menjalani jenis kehidupan di mana mereka melakukan hal-hal salah setiap saat.</w:t>
      </w:r>
    </w:p>
    <w:p>
      <w:pPr/>
      <w:r>
        <w:rPr>
          <w:lang w:val="id_ID" w:bidi="id_ID"/>
        </w:rPr>
      </w:r>
      <w:r>
        <w:rPr>
          <w:lang w:val="id_ID" w:bidi="id_ID"/>
        </w:rPr>
        <w:t>Kedua, Yesus memberikan diri-Nya untuk menyucikan umat-Nya atau membersihkan mereka dari dosa dan kejahatan, sehingga mereka dapat diterima untuk menyembah Allah. Ingatlah bahwa Yesus mentahirkan manusia sebagai umat-Nya sendiri, yang berarti mereka istimewa bagi-Nya. Umat Yesus juga bersemangat melakukan hal baik karena mereka adalah milik Yesus.</w:t>
      </w:r>
    </w:p>
    <w:p>
      <w:pPr/>
      <w:r>
        <w:rPr>
          <w:lang w:val="id_ID" w:bidi="id_ID"/>
        </w:rPr>
      </w:r>
      <w:r>
        <w:rPr>
          <w:lang w:val="id_ID" w:bidi="id_ID"/>
        </w:rPr>
        <w:t>Pada bagian kedua dari perikop ini, ingatlah bahwa Paulus mengingatkan Titus apa yang harus diajarkan kepada orang-orang percaya. Paulus menyuruh Titus untuk mengajarkan hal-hal ini kepada orang-orang percaya, yang merujuk kepada semua hal dalam perikop sebelumnya tentang cara hidup, dan semua hal dalam perikop saat ini tentang mengapa orang-orang percaya harus hidup dengan cara ini. Paulus sangat tegas ketika mengatakan kepada Titus secara langsung untuk "menguatkan orang-orang percaya!" dan "Tegurlah mereka yang salah!"</w:t>
      </w:r>
    </w:p>
    <w:p>
      <w:pPr/>
      <w:r>
        <w:rPr>
          <w:lang w:val="id_ID" w:bidi="id_ID"/>
        </w:rPr>
      </w:r>
      <w:r>
        <w:rPr>
          <w:lang w:val="id_ID" w:bidi="id_ID"/>
        </w:rPr>
        <w:t xml:space="preserve">Berhenti di sini dan diskusikan pertanyaan ini dalam kelompok: Bagaimana Anda akan menunjukkan bahwa Paulus sekarang berbicara langsung kepada Titus? Bagaimana Anda dapat menerjemahkan perintah langsung Paulus kepada Titus untuk mendorong orang-orang percaya dan menegur mereka yang salah? Hentikan sebentar rekaman ini di sini. </w:t>
      </w:r>
    </w:p>
    <w:p>
      <w:pPr/>
      <w:r>
        <w:rPr>
          <w:lang w:val="id_ID" w:bidi="id_ID"/>
        </w:rPr>
      </w:r>
      <w:r>
        <w:rPr>
          <w:lang w:val="id_ID" w:bidi="id_ID"/>
        </w:rPr>
        <w:t>Ingatlah bahwa Titus memiliki semua otoritas untuk mengajar, mendorong, dan menegur orang-orang percaya. Paulus menggunakan kata-kata yang sama untuk "menasihati" dan "menegur" seperti yang ia gunakan dalam perikop sebelumnya ketika ia mengatakan kepada Titus bagaimana menasihati orang-orang percaya dan bagaimana menegur para guru palsu itu. Paulus telah mengatakan kepada Titus apa yang harus diajarkan, dan sekarang Paulus dengan tegas mengingatkan Titus untuk mengajarkan hal-hal ini. Ingat, Titus juga tidak boleh membiarkan siapa pun tidak menghormatinya atau memandang rendah dia karena mengajar, mendorong, dan menegur. Bagian ini adalah bagian akhir dari bagian surat kepada Titus.</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p>
    <w:p>
      <w:pPr/>
      <w:r>
        <w:rPr>
          <w:lang w:val="id_ID" w:bidi="id_ID"/>
        </w:rPr>
      </w:r>
      <w:r>
        <w:rPr>
          <w:lang w:val="id_ID" w:bidi="id_ID"/>
        </w:rPr>
        <w:t>Pilihlah orang, gambar, atau benda untuk menjadi masing-masing karakter. Ketika Anda mulai menceritakan kembali kisah dalam ayat-ayat ini, tunjukkan apa yang dijelaskan oleh Paulus. Paulus memberikan alasan bagi orang-orang percaya untuk hidup sesuai dengan cara Allah. Saat Paulus memberi tahu orang-orang percaya bahwa anugerah Allah telah tampak, buatlah Allah datang dan menyaksikan Yesus mati di atas salib. Ketika ini terjadi, Allah membawa keselamatan kepada semua orang.</w:t>
      </w:r>
    </w:p>
    <w:p>
      <w:pPr/>
      <w:r>
        <w:rPr>
          <w:lang w:val="id_ID" w:bidi="id_ID"/>
        </w:rPr>
      </w:r>
      <w:r>
        <w:rPr>
          <w:lang w:val="id_ID" w:bidi="id_ID"/>
        </w:rPr>
        <w:t>Tunjukkan kepada orang-orang yang tidak mengikuti Allah, tetapi malah melakukan hal-hal buruk, hampir seperti mereka terpaksa melakukan hal-hal buruk ini. Kemudian orang-orang ini menyaksikan Yesus mati di salib dan mereka menerima keselamatan Allah. Tunjukkan bagaimana Yesus membasuh orang-orang ini hingga bersih untuk melambangkan bagaimana Yesus menyucikan umat-Nya. Tunjukkan bagaimana orang-orang itu menjadi milik Yesus sekarang. Tunjukkan orang-orang yang bertindak seolah-olah mereka sekarang terbebas dari hal-hal buruk! Mereka sangat bersemangat untuk mulai belajar bagaimana mengendalikan diri, hidup dengan benar, dan mengikuti jalan-jalan Allah. Tunjukkan bagaimana orang-orang melakukan hal-hal ini, tetapi Yesus tidak berada di antara mereka ketika mereka melakukan hal-hal baik. Tunjukkan bahwa orang-orang ini sedang menunggu sesuatu dengan penuh harapan. Kemudian tunjukkan Yesus yang datang kepada orang-orang ini lagi, dan orang-orang itu sangat kagum akan kebesaran Allah. Yesus adalah Allah dan Juruselamat kita!</w:t>
      </w:r>
    </w:p>
    <w:p>
      <w:pPr/>
      <w:r>
        <w:rPr>
          <w:lang w:val="id_ID" w:bidi="id_ID"/>
        </w:rPr>
      </w:r>
      <w:r>
        <w:rPr>
          <w:lang w:val="id_ID" w:bidi="id_ID"/>
        </w:rPr>
        <w:t>Paulus mengingatkan Titus untuk mengajar, mendorong, dan menegur orang-orang percaya dalam semua hal ini. Tunjukkan Titus mengajar dengan otoritas. Seperti apa hal itu dalam kebudayaan Anda? Titus tidak boleh membiarkan siapa pun mengabaikan dia atau ajarannya.</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Dengarkan rekaman suara dari Titus 2:11–15 ini dalam terjemahan yang paling mudah dimengerti.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dua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Orang-orang percaya</w:t>
      </w:r>
    </w:p>
    <w:p>
      <w:pPr>
        <w:pStyle w:val="ListBullet"/>
        <w:spacing w:line="240" w:lineRule="auto"/>
        <w:ind w:left="720"/>
      </w:pPr>
      <w:r>
        <w:rPr>
          <w:lang w:val="id_ID" w:bidi="id_ID"/>
        </w:rPr>
      </w:r>
      <w:r>
        <w:rPr>
          <w:lang w:val="id_ID" w:bidi="id_ID"/>
        </w:rPr>
        <w:t xml:space="preserve">Dan Titus </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Paulus melanjutkan suratnya kepada Titus dan mengatakan bahwa anugerah Tuhan muncul, membawa keselamatan kepada semua orang. Anugerah Tuhan melatih dan mengajarkan orang-orang percaya untuk menolak ketidaksalehan dan nafsu duniawi. Anugerah Tuhan juga melatih orang-orang percaya untuk menjalani kehidupan dengan pengendalian diri, benar, dan saleh pada masa ini.</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 xml:space="preserve">Tanyakan kepada yang memerankan orang-orang percaya, "Apa yang sedang kamu rasakan atau pikirkan?" Orang-orang mungkin menjawab hal-hal seperti "kagum dan bersyukur karena Tuhan memberikan anugerah-Nya kepada kita," atau "bersyukur atas anugerah Tuhan yang dapat mengajari kita bagaimana menolak nafsu duniawi dan menjalani kehidupan yang saleh," atau "bertanya-tanya bagaimana anugerah Tuhan dapat mengajari kita hal-hal ini." </w:t>
      </w:r>
    </w:p>
    <w:p>
      <w:pPr>
        <w:pStyle w:val="ListBullet"/>
        <w:spacing w:line="240" w:lineRule="auto"/>
        <w:ind w:left="720"/>
      </w:pPr>
      <w:r>
        <w:rPr>
          <w:lang w:val="id_ID" w:bidi="id_ID"/>
        </w:rPr>
      </w:r>
      <w:r>
        <w:rPr>
          <w:lang w:val="id_ID" w:bidi="id_ID"/>
        </w:rPr>
        <w:t xml:space="preserve">Tanyakan kepada orang yang memerankan Titus, "Apa yang sedang kamu rasakan atau pikirkan?" Orang itu mungkin menjawab hal-hal seperti "senang karena Paulus memberikan alasan mengapa orang percaya harus berperilaku baik," atau "bersyukur karena melayani Tuhan yang mengutus Yesus untuk menyelamatkan kita," atau "berharap agar orang-orang percaya memahami betapa pentingnya anugerah Tuhan bagi bagaimana kita menjalani kehidupan kita hari ini."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Orang-orang percaya seharusnya hidup seperti ini sambil menunggu kedatangan Yesus kembali. Kedatangan Yesus kembali akan mulia dan Ia akan menunjukkan kebesaran Tuhan. Paulus menyebut Yesus sebagai "Tuhan dan Juru Selamat kita yang agung."</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yang memerankan orang-orang percaya, "Apa yang sedang kamu rasakan atau pikirkan?" Orang-orang mungkin akan menjawab seperti "menantikan kedatangan Yesus kembali!" atau "bertanya-tanya berapa lama kita harus menunggu Yesus datang kembali,” atau "kagum bahwa Yesus adalah Tuhan dan Juru Selamat."</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Yesus menyerahkan diri-Nya bagi orang-orang percaya. Yesus melakukan ini untuk menebus orang-orang percaya dari semua kesalahan dan mentahirkan orang-orang percaya agar menjadi umat pilihan-Nya. Umat pilihan Yesus sangat ingin melakukan perbuatan baik. </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"senang memberikan diriku bagi umatku,” atau "ingin umatku menjalani kehidupan yang murni dan melakukan perbuatan baik," atau "senang memiliki umatku sendiri."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menyuruh Titus untuk mengajar orang-orang percaya. Titus harus mendorong dan menegur mereka dengan seluruh otoritas. Titus tidak boleh membiarkan siapa pun memandang rendah dirinya karena ajaran ini.</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Titus, "Apa yang sedang kamu rasakan atau pikirkan?" Orang itu mungkin menjawab hal-hal seperti "merasa bertanggung jawab untuk mengajar, mendorong, dan menegur orang-orang percaya," atau "berharap orang-orang percaya menghormati otoritas saya," atau merasa terdorong karena Paulus memercayakan tugas mengajar orang-orang percaya ini kepada saya," atau "sakit hati karena orang-orang tidak menghormati saya dan mengabaikan saya serta pengajaran saya."</w:t>
      </w:r>
    </w:p>
    <w:p>
      <w:pPr>
        <w:pStyle w:val="ListBullet"/>
        <w:spacing w:line="240" w:lineRule="auto"/>
        <w:ind w:left="720"/>
      </w:pPr>
      <w:r>
        <w:rPr>
          <w:lang w:val="id_ID" w:bidi="id_ID"/>
        </w:rPr>
      </w:r>
      <w:r>
        <w:rPr>
          <w:lang w:val="id_ID" w:bidi="id_ID"/>
        </w:rPr>
        <w:t xml:space="preserve">Tanyakan juga kepada orang yang memerankan Paulus, "Apa yang kamu rasakan atau pikirkan?" Orang itu mungkin menjawab hal-hal seperti "ingin Titus mengajar orang-orang percaya dengan otoritas," atau "berdoa agar orang-orang percaya menerima ajaran yang diberikan Titus kepada mereka," atau "berharap agar tidak ada seorangpun orang percaya yang tidak menghormati Titus karena mengajarkan hal-hal ini kepada mereka." </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Dengarkan rekaman suara dari Titus 2:11–15 ini dalam terjemahan yang paling mudah dimengerti.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mengatakan bahwa anugerah Allah </w:t>
      </w:r>
      <w:r>
        <w:rPr>
          <w:b/>
          <w:lang w:val="id_ID" w:bidi="id_ID"/>
        </w:rPr>
        <w:t>sudah</w:t>
      </w:r>
      <w:r>
        <w:rPr>
          <w:lang w:val="id_ID" w:bidi="id_ID"/>
        </w:rPr>
        <w:t xml:space="preserve"> nyata. Allah menunjukkan anugerah kepada manusia ketika Dia mengampuni dosa-dosa mereka meskipun mereka tidak layak mendapatkannya, seperti yang terjadi ketika Yesus mati di atas kayu salib. Terjemahkan kata anugerah yang sama seperti yang telah Anda lakukan di perikop sebelumnya. Untuk informasi lebih lanjut tentang </w:t>
      </w:r>
      <w:r>
        <w:rPr>
          <w:lang w:val="id_ID" w:bidi="id_ID"/>
        </w:rPr>
        <w:t>kata anugerah</w:t>
      </w:r>
      <w:r>
        <w:rPr>
          <w:lang w:val="id_ID" w:bidi="id_ID"/>
        </w:rPr>
        <w:t xml:space="preserve">, lihat Daftar Kata Utama. </w:t>
      </w:r>
    </w:p>
    <w:p>
      <w:pPr/>
      <w:r>
        <w:rPr>
          <w:lang w:val="id_ID" w:bidi="id_ID"/>
        </w:rPr>
      </w:r>
      <w:r>
        <w:rPr>
          <w:lang w:val="id_ID" w:bidi="id_ID"/>
        </w:rPr>
        <w:t xml:space="preserve">Anugerah Allah membawa </w:t>
      </w:r>
      <w:r>
        <w:rPr>
          <w:b/>
          <w:lang w:val="id_ID" w:bidi="id_ID"/>
        </w:rPr>
        <w:t>keselamatan</w:t>
      </w:r>
      <w:r>
        <w:rPr>
          <w:lang w:val="id_ID" w:bidi="id_ID"/>
        </w:rPr>
        <w:t xml:space="preserve"> kepada semua manusia. Keselamatan berarti Allah menyelamatkan manusia dari kematian dan hukuman. Allah melakukan ini dengan mengutus Anak-Nya Yesus ke dunia untuk mati.</w:t>
      </w:r>
    </w:p>
    <w:p>
      <w:pPr/>
      <w:r>
        <w:rPr>
          <w:lang w:val="id_ID" w:bidi="id_ID"/>
        </w:rPr>
      </w:r>
      <w:r>
        <w:rPr>
          <w:lang w:val="id_ID" w:bidi="id_ID"/>
        </w:rPr>
        <w:t xml:space="preserve">Berhenti di sini dan diskusikan pertanyaan ini dalam kelompok: Bagaimana Anda akan menggambarkan gagasan keselamatan dalam perikop ini? Untuk petunjuk lebih lanjut tentang </w:t>
      </w:r>
      <w:r>
        <w:rPr>
          <w:lang w:val="id_ID" w:bidi="id_ID"/>
        </w:rPr>
        <w:t>keselamatan</w:t>
      </w:r>
      <w:r>
        <w:rPr>
          <w:lang w:val="id_ID" w:bidi="id_ID"/>
        </w:rPr>
        <w:t xml:space="preserve">, lihat Glosarium Utama. Terjemahkan keselamatan sama seperti yang telah Anda lakukan di bagian lain dari Perjanjian Baru. Hentikan sebentar rekaman ini di sini. </w:t>
      </w:r>
    </w:p>
    <w:p>
      <w:pPr/>
      <w:r>
        <w:rPr>
          <w:lang w:val="id_ID" w:bidi="id_ID"/>
        </w:rPr>
      </w:r>
      <w:r>
        <w:rPr>
          <w:lang w:val="id_ID" w:bidi="id_ID"/>
        </w:rPr>
        <w:t xml:space="preserve">Anugerah Tuhan melatih dan mengajarkan orang-orang percaya untuk menolak ketidaksalehan dan nafsu duniawi. Anugerah Tuhan juga mengajar orang-orang percaya untuk menjalani kehidupan dengan pengendalian diri, </w:t>
      </w:r>
      <w:r>
        <w:rPr>
          <w:b/>
          <w:lang w:val="id_ID" w:bidi="id_ID"/>
        </w:rPr>
        <w:t>benar</w:t>
      </w:r>
      <w:r>
        <w:rPr>
          <w:lang w:val="id_ID" w:bidi="id_ID"/>
        </w:rPr>
        <w:t xml:space="preserve">, dan saleh pada masa ini. Benar berarti hidup sesuai dengan cara Allah. Seorang yang benar berada dalam hubungan yang benar dengan Allah dan diterima oleh Allah. Terjemahkan kata benar dengan cara yang sama seperti yang telah Anda lakukan di bagian-bagian sebelumnya. Untuk informasi lebih lanjut tentang kebenaran lihat </w:t>
      </w:r>
      <w:r>
        <w:rPr>
          <w:lang w:val="id_ID" w:bidi="id_ID"/>
        </w:rPr>
        <w:t>kebenaran</w:t>
      </w:r>
      <w:r>
        <w:rPr>
          <w:lang w:val="id_ID" w:bidi="id_ID"/>
        </w:rPr>
        <w:t xml:space="preserve"> di Glosarium Utama.</w:t>
      </w:r>
    </w:p>
    <w:p>
      <w:pPr/>
      <w:r>
        <w:rPr>
          <w:lang w:val="id_ID" w:bidi="id_ID"/>
        </w:rPr>
      </w:r>
      <w:r>
        <w:rPr>
          <w:lang w:val="id_ID" w:bidi="id_ID"/>
        </w:rPr>
        <w:t xml:space="preserve">Orang-orang percaya harus menantikan dengan penuh </w:t>
      </w:r>
      <w:r>
        <w:rPr>
          <w:b/>
          <w:lang w:val="id_ID" w:bidi="id_ID"/>
        </w:rPr>
        <w:t>pengharapan</w:t>
      </w:r>
      <w:r>
        <w:rPr>
          <w:lang w:val="id_ID" w:bidi="id_ID"/>
        </w:rPr>
        <w:t xml:space="preserve"> yang penuh berkat akan </w:t>
      </w:r>
      <w:r>
        <w:rPr>
          <w:b/>
          <w:lang w:val="id_ID" w:bidi="id_ID"/>
        </w:rPr>
        <w:t>kedatangan</w:t>
      </w:r>
      <w:r>
        <w:rPr>
          <w:lang w:val="id_ID" w:bidi="id_ID"/>
        </w:rPr>
        <w:t xml:space="preserve"> Yesus kembali. Di tempat lain dalam Perjanjian Baru, yang diberkati biasanya menggambarkan seorang pribadi atau Allah. Ini adalah satu-satunya tempat di mana harapan disebut penuh berkah. Dalam perikop ini, harapan yang penuh keyakinan, atau harapan akan kedatangan Yesus kembali adalah peristiwa yang membahagiakan dan baik. Terjemahkan harapan dengan cara yang sama seperti yang telah Anda lakukan di bagian-bagian sebelumnya, dan ingatlah bahwa kata </w:t>
      </w:r>
      <w:r>
        <w:rPr>
          <w:b/>
          <w:lang w:val="id_ID" w:bidi="id_ID"/>
        </w:rPr>
        <w:t>harapan</w:t>
      </w:r>
      <w:r>
        <w:rPr>
          <w:lang w:val="id_ID" w:bidi="id_ID"/>
        </w:rPr>
        <w:t xml:space="preserve"> terdapat di Glosarium Utama jika Anda memerlukan informasi lebih lanjut.</w:t>
      </w:r>
    </w:p>
    <w:p>
      <w:pPr/>
      <w:r>
        <w:rPr>
          <w:lang w:val="id_ID" w:bidi="id_ID"/>
        </w:rPr>
      </w:r>
      <w:r>
        <w:rPr>
          <w:lang w:val="id_ID" w:bidi="id_ID"/>
        </w:rPr>
        <w:t xml:space="preserve">Berhenti di sini dan diskusikan sebagai tim bagaimana Anda akan menerjemahkan kata </w:t>
      </w:r>
      <w:r>
        <w:rPr>
          <w:b/>
          <w:lang w:val="id_ID" w:bidi="id_ID"/>
        </w:rPr>
        <w:t>diberkati</w:t>
      </w:r>
      <w:r>
        <w:rPr>
          <w:lang w:val="id_ID" w:bidi="id_ID"/>
        </w:rPr>
        <w:t xml:space="preserve">. Terjemahkan kata diberkati dengan cara yang sama seperti yang digunakan di bagian lain Perjanjian Baru, atau Anda dapat menyebutnya sebagai harapan yang "bahagia" atau "baik". Untuk informasi lebih lanjut tentang kata diberkati, lihat </w:t>
      </w:r>
      <w:r>
        <w:rPr>
          <w:lang w:val="id_ID" w:bidi="id_ID"/>
        </w:rPr>
        <w:t>memberkati</w:t>
      </w:r>
      <w:r>
        <w:rPr>
          <w:lang w:val="id_ID" w:bidi="id_ID"/>
        </w:rPr>
        <w:t xml:space="preserve"> di Glosarium Utama. Hentikan sebentar rekaman ini di sini. </w:t>
      </w:r>
    </w:p>
    <w:p>
      <w:pPr/>
      <w:r>
        <w:rPr>
          <w:lang w:val="id_ID" w:bidi="id_ID"/>
        </w:rPr>
      </w:r>
      <w:r>
        <w:rPr>
          <w:lang w:val="id_ID" w:bidi="id_ID"/>
        </w:rPr>
        <w:t xml:space="preserve">Penampakan Yesus Kristus akan menunjukkan </w:t>
      </w:r>
      <w:r>
        <w:rPr>
          <w:b/>
          <w:lang w:val="id_ID" w:bidi="id_ID"/>
        </w:rPr>
        <w:t>kemuliaan</w:t>
      </w:r>
      <w:r>
        <w:rPr>
          <w:lang w:val="id_ID" w:bidi="id_ID"/>
        </w:rPr>
        <w:t>, atau kebesaran, keagungan, dan kuasa Allah.</w:t>
      </w:r>
    </w:p>
    <w:p>
      <w:pPr/>
      <w:r>
        <w:rPr>
          <w:lang w:val="id_ID" w:bidi="id_ID"/>
        </w:rPr>
      </w:r>
      <w:r>
        <w:rPr>
          <w:lang w:val="id_ID" w:bidi="id_ID"/>
        </w:rPr>
        <w:t xml:space="preserve">Berhenti di sini dan diskusikan bagaimana Anda akan menerjemahkan </w:t>
      </w:r>
      <w:r>
        <w:rPr>
          <w:b/>
          <w:lang w:val="id_ID" w:bidi="id_ID"/>
        </w:rPr>
        <w:t>kata kemuliaan</w:t>
      </w:r>
      <w:r>
        <w:rPr>
          <w:lang w:val="id_ID" w:bidi="id_ID"/>
        </w:rPr>
        <w:t xml:space="preserve">. Terjemahkan kata kemuliaan dengan cara yang sama seperti yang telah Anda lakukan di bagian lain dari Perjanjian Baru. Untuk informasi lebih lanjut tentang </w:t>
      </w:r>
      <w:r>
        <w:rPr>
          <w:lang w:val="id_ID" w:bidi="id_ID"/>
        </w:rPr>
        <w:t>kemuliaan</w:t>
      </w:r>
      <w:r>
        <w:rPr>
          <w:lang w:val="id_ID" w:bidi="id_ID"/>
        </w:rPr>
        <w:t xml:space="preserve">, lihat di Glosarium Utama. Hentikan sebentar rekaman ini di sini. </w:t>
      </w:r>
    </w:p>
    <w:p>
      <w:pPr/>
      <w:r>
        <w:rPr>
          <w:lang w:val="id_ID" w:bidi="id_ID"/>
        </w:rPr>
      </w:r>
      <w:r>
        <w:rPr>
          <w:lang w:val="id_ID" w:bidi="id_ID"/>
        </w:rPr>
        <w:t xml:space="preserve">Paulus mengatakan bahwa Yesus Kristus adalah Allah yang besar dan Juruselamat kita. </w:t>
      </w:r>
      <w:r>
        <w:rPr>
          <w:b/>
          <w:lang w:val="id_ID" w:bidi="id_ID"/>
        </w:rPr>
        <w:t>Kristus</w:t>
      </w:r>
      <w:r>
        <w:rPr>
          <w:lang w:val="id_ID" w:bidi="id_ID"/>
        </w:rPr>
        <w:t xml:space="preserve"> berarti Yang diurapi, dan </w:t>
      </w:r>
      <w:r>
        <w:rPr>
          <w:b/>
          <w:lang w:val="id_ID" w:bidi="id_ID"/>
        </w:rPr>
        <w:t>Juruselamat</w:t>
      </w:r>
      <w:r>
        <w:rPr>
          <w:lang w:val="id_ID" w:bidi="id_ID"/>
        </w:rPr>
        <w:t xml:space="preserve"> adalah orang yang menyelamatkan manusia dari dosa-dosa mereka. Terjemahkan kata Kristus dan Juruselamat yang sama seperti yang telah Anda lakukan di perikop sebelumnya. Untuk informasi lebih lanjut tentang </w:t>
      </w:r>
      <w:r>
        <w:rPr>
          <w:lang w:val="id_ID" w:bidi="id_ID"/>
        </w:rPr>
        <w:t>Kristus</w:t>
      </w:r>
      <w:r>
        <w:rPr>
          <w:lang w:val="id_ID" w:bidi="id_ID"/>
        </w:rPr>
        <w:t xml:space="preserve"> dan </w:t>
      </w:r>
      <w:r>
        <w:rPr>
          <w:lang w:val="id_ID" w:bidi="id_ID"/>
        </w:rPr>
        <w:t>Juruselamat</w:t>
      </w:r>
      <w:r>
        <w:rPr>
          <w:lang w:val="id_ID" w:bidi="id_ID"/>
        </w:rPr>
        <w:t>, lihat di Glosarium Utama.</w:t>
      </w:r>
    </w:p>
    <w:p>
      <w:pPr/>
      <w:r>
        <w:rPr>
          <w:lang w:val="id_ID" w:bidi="id_ID"/>
        </w:rPr>
      </w:r>
      <w:r>
        <w:rPr>
          <w:lang w:val="id_ID" w:bidi="id_ID"/>
        </w:rPr>
        <w:t xml:space="preserve">Yesus menyerahkan diri-Nya untuk kita supaya </w:t>
      </w:r>
      <w:r>
        <w:rPr>
          <w:b/>
          <w:lang w:val="id_ID" w:bidi="id_ID"/>
        </w:rPr>
        <w:t>menebus</w:t>
      </w:r>
      <w:r>
        <w:rPr>
          <w:lang w:val="id_ID" w:bidi="id_ID"/>
        </w:rPr>
        <w:t xml:space="preserve"> kita dari segala </w:t>
      </w:r>
      <w:r>
        <w:rPr>
          <w:b/>
          <w:lang w:val="id_ID" w:bidi="id_ID"/>
        </w:rPr>
        <w:t>kedurhakaan</w:t>
      </w:r>
      <w:r>
        <w:rPr>
          <w:lang w:val="id_ID" w:bidi="id_ID"/>
        </w:rPr>
        <w:t xml:space="preserve">. Menebus berarti membebaskan atau melepaskan. Dalam Perjanjian Lama, Allah menebus umat-Nya Israel dari perbudakan di Mesir, dan sekarang Yesus menebus atau membebaskan manusia dari segala cara mereka melanggar hukum Allah. Kedurhakaan merujuk kepada berbuat jahat, atau tidak mengikuti hukum Allah mana pun. </w:t>
      </w:r>
    </w:p>
    <w:p>
      <w:pPr/>
      <w:r>
        <w:rPr>
          <w:lang w:val="id_ID" w:bidi="id_ID"/>
        </w:rPr>
      </w:r>
      <w:r>
        <w:rPr>
          <w:lang w:val="id_ID" w:bidi="id_ID"/>
        </w:rPr>
        <w:t xml:space="preserve">Berhenti di sini dan diskusikan pertanyaan ini dalam kelompok: Bagaimana Anda akan menerjemahkan kata </w:t>
      </w:r>
      <w:r>
        <w:rPr>
          <w:b/>
          <w:lang w:val="id_ID" w:bidi="id_ID"/>
        </w:rPr>
        <w:t>menebus</w:t>
      </w:r>
      <w:r>
        <w:rPr>
          <w:lang w:val="id_ID" w:bidi="id_ID"/>
        </w:rPr>
        <w:t xml:space="preserve"> kita dari segala </w:t>
      </w:r>
      <w:r>
        <w:rPr>
          <w:b/>
          <w:lang w:val="id_ID" w:bidi="id_ID"/>
        </w:rPr>
        <w:t>kedurhakaan</w:t>
      </w:r>
      <w:r>
        <w:rPr>
          <w:lang w:val="id_ID" w:bidi="id_ID"/>
        </w:rPr>
        <w:t xml:space="preserve">? Jika Anda telah menerjemahkan kata ini di kitab lain dari Alkitab, gunakan kata yang sama dengan yang Anda gunakan di sana. Untuk informasi lebih lanjut tentang kata </w:t>
      </w:r>
      <w:r>
        <w:rPr>
          <w:lang w:val="id_ID" w:bidi="id_ID"/>
        </w:rPr>
        <w:t>menebus</w:t>
      </w:r>
      <w:r>
        <w:rPr>
          <w:lang w:val="id_ID" w:bidi="id_ID"/>
        </w:rPr>
        <w:t xml:space="preserve"> dan </w:t>
      </w:r>
      <w:r>
        <w:rPr>
          <w:lang w:val="id_ID" w:bidi="id_ID"/>
        </w:rPr>
        <w:t>kedurhakaan</w:t>
      </w:r>
      <w:r>
        <w:rPr>
          <w:lang w:val="id_ID" w:bidi="id_ID"/>
        </w:rPr>
        <w:t xml:space="preserve">, lihat di Glosarium Utama. Hentikan sebentar rekaman ini di sini. </w:t>
      </w:r>
    </w:p>
    <w:p>
      <w:pPr/>
      <w:r>
        <w:rPr>
          <w:lang w:val="id_ID" w:bidi="id_ID"/>
        </w:rPr>
      </w:r>
      <w:r>
        <w:rPr>
          <w:lang w:val="id_ID" w:bidi="id_ID"/>
        </w:rPr>
        <w:t xml:space="preserve">Yesus menyerahkan diri-Nya untuk </w:t>
      </w:r>
      <w:r>
        <w:rPr>
          <w:b/>
          <w:lang w:val="id_ID" w:bidi="id_ID"/>
        </w:rPr>
        <w:t>menyucikan</w:t>
      </w:r>
      <w:r>
        <w:rPr>
          <w:lang w:val="id_ID" w:bidi="id_ID"/>
        </w:rPr>
        <w:t xml:space="preserve"> orang-orang percaya sebagai umat-Nya sendiri. Memurnikan berarti membuat seseorang bersih secara rohani di hadapan Allah, atau layak untuk melayani atau menyembah Allah. Terjemahkan kata menyucikan, mentahirkan dengan cara yang sama seperti bagaimana Anda telah menerjemahkan kata </w:t>
      </w:r>
      <w:r>
        <w:rPr>
          <w:b/>
          <w:lang w:val="id_ID" w:bidi="id_ID"/>
        </w:rPr>
        <w:t>murni</w:t>
      </w:r>
      <w:r>
        <w:rPr>
          <w:lang w:val="id_ID" w:bidi="id_ID"/>
        </w:rPr>
        <w:t xml:space="preserve"> di perikop sebelumnya. Untuk petunjuk lebih lanjut tentang </w:t>
      </w:r>
      <w:r>
        <w:rPr>
          <w:lang w:val="id_ID" w:bidi="id_ID"/>
        </w:rPr>
        <w:t>menyucikan</w:t>
      </w:r>
      <w:r>
        <w:rPr>
          <w:lang w:val="id_ID" w:bidi="id_ID"/>
        </w:rPr>
        <w:t xml:space="preserve">, lihat di Glosarium Utama. </w:t>
      </w:r>
    </w:p>
    <w:p>
      <w:pPr/>
      <w:r>
        <w:rPr>
          <w:lang w:val="id_ID" w:bidi="id_ID"/>
        </w:rPr>
      </w:r>
      <w:r>
        <w:rPr>
          <w:lang w:val="id_ID" w:bidi="id_ID"/>
        </w:rPr>
        <w:t>Orang-orang yang adalah umat Yesus sangat ingin melakukan perbuatan baik. Dalam bahasa aslinya, dikatakan bahwa mereka "bersemangat" untuk pekerjaan yang baik. Dalam perikop lain dalam Perjanjian Lama dan Baru, kata "bersemangat" digunakan untuk menggambarkan orang-orang yang sangat mengabdikan diri kepada Allah atau sangat mengikuti hukum Allah. Pada zaman Paulus, beberapa orang disebut "zelot," yang berarti mereka adalah orang-orang Yahudi yang ingin menggulingkan pemerintah Romawi. Dalam perikop ini, "bersemangat untuk pekerjaan yang baik" berarti orang-orang yang sangat ingin melakukan hal-hal yang baik.</w:t>
      </w:r>
    </w:p>
    <w:p>
      <w:pPr/>
      <w:r>
        <w:rPr>
          <w:lang w:val="id_ID" w:bidi="id_ID"/>
        </w:rPr>
      </w:r>
      <w:r>
        <w:rPr>
          <w:lang w:val="id_ID" w:bidi="id_ID"/>
        </w:rPr>
        <w:t>Paulus menyuruh Titus untuk mengajar orang-orang percaya. Titus harus mendorong dan menegur mereka dengan seluruh otoritas. Titus tidak boleh membiarkan siapa pun memandang rendah dirinya atau ajarannya.</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suara dari perikop ini dalam bentuk terjemahan yang paling mudah dimengerti. </w:t>
      </w:r>
    </w:p>
    <w:p>
      <w:pPr/>
      <w:r>
        <w:rPr>
          <w:lang w:val="id_ID" w:bidi="id_ID"/>
        </w:rPr>
      </w:r>
      <w:r>
        <w:rPr>
          <w:lang w:val="id_ID" w:bidi="id_ID"/>
        </w:rPr>
        <w:t>Dalam sesi ini, ceritakan kembali ayat-ayat ini,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dapat menggunakan benda apa saja, gerakan, atau papan cerita untuk membantu mereka mengingat bagian ayat-ayat Alkitab tersebut. Hentikan sebentar rekaman ini di sini. </w:t>
      </w:r>
    </w:p>
    <w:p>
      <w:pPr/>
      <w:r>
        <w:rPr>
          <w:lang w:val="id_ID" w:bidi="id_ID"/>
        </w:rPr>
      </w:r>
      <w:r>
        <w:rPr>
          <w:lang w:val="id_ID" w:bidi="id_ID"/>
        </w:rPr>
        <w:t xml:space="preserve">Selanjutnya, kelompok dapat memutuskan versi mana dari ayat-ayat tersebut yang paling disukai. Anda mungkin memutuskan untuk menyukai cara bercerita salah satu anggota kelompok untuk suatu adegan, tetapi menyukai cara bercerita anggota lain untuk adegan lainnya. Hentikan sebentar rekaman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Titus 3:1–11</w:t>
      </w:r>
      <w:r>
        <w:rPr>
          <w:lang w:val="id_ID" w:bidi="id_ID"/>
        </w:rPr>
      </w:r>
    </w:p>
    <w:p>
      <w:pPr>
        <w:pStyle w:val="Heading3"/>
      </w:pPr>
      <w:r>
        <w:rPr>
          <w:lang w:val="id_ID" w:bidi="id_ID"/>
        </w:rPr>
        <w:t>Dengar dan Renungkan</w:t>
      </w:r>
    </w:p>
    <w:p>
      <w:pPr/>
      <w:r>
        <w:rPr>
          <w:lang w:val="id_ID" w:bidi="id_ID"/>
        </w:rPr>
      </w:r>
      <w:r>
        <w:rPr>
          <w:lang w:val="id_ID" w:bidi="id_ID"/>
        </w:rPr>
        <w:t>Dalam tahap ini, dengarkan Titus 3:1–11 dan simpanlah di dalam hati kalian.</w:t>
      </w:r>
    </w:p>
    <w:p>
      <w:pPr/>
      <w:r>
        <w:rPr>
          <w:lang w:val="id_ID" w:bidi="id_ID"/>
        </w:rPr>
      </w:r>
      <w:r>
        <w:rPr>
          <w:lang w:val="id_ID" w:bidi="id_ID"/>
        </w:rPr>
        <w:t>Jika memungkinkan, dengarkan versi audio dari Titus 3:1–11 sebanyak tiga kali, dalam tiga versi terjemahan yang berbeda.</w:t>
      </w:r>
    </w:p>
    <w:p>
      <w:pPr/>
      <w:r>
        <w:rPr>
          <w:lang w:val="id_ID" w:bidi="id_ID"/>
        </w:rPr>
      </w:r>
      <w:r>
        <w:rPr>
          <w:lang w:val="id_ID" w:bidi="id_ID"/>
        </w:rPr>
        <w:t>Jeda audio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 xml:space="preserve">Apa yang kamu sukai dari perikop ini? Hentikan sebentar rekaman ini di sini. </w:t>
      </w:r>
    </w:p>
    <w:p>
      <w:pPr>
        <w:pStyle w:val="ListBullet"/>
        <w:spacing w:line="240" w:lineRule="auto"/>
        <w:ind w:left="720"/>
      </w:pPr>
      <w:r>
        <w:rPr>
          <w:lang w:val="id_ID" w:bidi="id_ID"/>
        </w:rPr>
      </w:r>
      <w:r>
        <w:rPr>
          <w:lang w:val="id_ID" w:bidi="id_ID"/>
        </w:rPr>
        <w:t xml:space="preserve">Apa yang kamu tidak sukai atau tidak mengerti dari perikop ini? Hentikan sebentar rekaman ini di sini. </w:t>
      </w:r>
    </w:p>
    <w:p>
      <w:pPr>
        <w:pStyle w:val="ListBullet"/>
        <w:spacing w:line="240" w:lineRule="auto"/>
        <w:ind w:left="720"/>
      </w:pPr>
      <w:r>
        <w:rPr>
          <w:lang w:val="id_ID" w:bidi="id_ID"/>
        </w:rPr>
      </w:r>
      <w:r>
        <w:rPr>
          <w:lang w:val="id_ID" w:bidi="id_ID"/>
        </w:rPr>
        <w:t xml:space="preserve">Apa yang dikatakan perikop ini kepada kita tentang Allah atau Yesus? Hentikan sebentar rekaman ini di sini. </w:t>
      </w:r>
    </w:p>
    <w:p>
      <w:pPr>
        <w:pStyle w:val="ListBullet"/>
        <w:spacing w:line="240" w:lineRule="auto"/>
        <w:ind w:left="720"/>
      </w:pPr>
      <w:r>
        <w:rPr>
          <w:lang w:val="id_ID" w:bidi="id_ID"/>
        </w:rPr>
      </w:r>
      <w:r>
        <w:rPr>
          <w:lang w:val="id_ID" w:bidi="id_ID"/>
        </w:rPr>
        <w:t xml:space="preserve">Apa yang diceritakan perikop ini kepada kita tentang manusia?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Hentikan sebentar rekaman ini di sini. </w:t>
      </w:r>
    </w:p>
    <w:p>
      <w:pPr>
        <w:pStyle w:val="ListBullet"/>
        <w:spacing w:line="240" w:lineRule="auto"/>
        <w:ind w:left="720"/>
      </w:pPr>
      <w:r>
        <w:rPr>
          <w:lang w:val="id_ID" w:bidi="id_ID"/>
        </w:rPr>
      </w:r>
      <w:r>
        <w:rPr>
          <w:lang w:val="id_ID" w:bidi="id_ID"/>
        </w:rPr>
        <w:t>Siapa yang kamu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rekaman dari Titus 3:1–11 ini dalam terjemahan yang paling mudah dimengerti. </w:t>
      </w:r>
    </w:p>
    <w:p>
      <w:pPr/>
      <w:r>
        <w:rPr>
          <w:lang w:val="id_ID" w:bidi="id_ID"/>
        </w:rPr>
      </w:r>
      <w:r>
        <w:rPr>
          <w:lang w:val="id_ID" w:bidi="id_ID"/>
        </w:rPr>
        <w:t>Paulus melanjutkan suratnya kepada Titus di Kreta. Dalam perikop sebelumnya, Paulus menggambarkan pengajaran yang palsu dan pengajaran yang benar. Paulus memberi tahu Titus apa yang harus diajarkan kepada orang-orang percaya di Kreta, dan mengapa orang-orang percaya harus hidup sesuai dengan cara Allah. Paulus menjelaskan bagaimana orang-orang percaya yang berbeda dalam rumah tangga harus bertindak terhadap orang-orang percaya lainnya. Sekarang, Paulus memberi tahu Titus bagaimana orang-orang percaya harus hidup dengan orang-orang yang tidak percaya di komunitas yang lebih luas. Seperti sebelumnya, Paulus menjelaskan kebenaran tentang Allah yang memungkinkan orang-orang percaya untuk hidup dengan cara ini.</w:t>
      </w:r>
    </w:p>
    <w:p>
      <w:pPr/>
      <w:r>
        <w:rPr>
          <w:lang w:val="id_ID" w:bidi="id_ID"/>
        </w:rPr>
      </w:r>
      <w:r>
        <w:rPr>
          <w:lang w:val="id_ID" w:bidi="id_ID"/>
        </w:rPr>
        <w:t xml:space="preserve">Berhenti di sini dan lihatlah bersama-sama sebagai kelompok pada peta pulau </w:t>
      </w:r>
      <w:r>
        <w:rPr>
          <w:b/>
          <w:lang w:val="id_ID" w:bidi="id_ID"/>
        </w:rPr>
        <w:t>Kreta</w:t>
      </w:r>
      <w:r>
        <w:rPr>
          <w:lang w:val="id_ID" w:bidi="id_ID"/>
        </w:rPr>
        <w:t xml:space="preserve"> jika perlu. Hentikan sebentar rekaman ini di sini. </w:t>
      </w:r>
    </w:p>
    <w:p>
      <w:pPr/>
      <w:r>
        <w:rPr>
          <w:lang w:val="id_ID" w:bidi="id_ID"/>
        </w:rPr>
      </w:r>
      <w:r>
        <w:rPr>
          <w:lang w:val="id_ID" w:bidi="id_ID"/>
        </w:rPr>
        <w:t>Titus harus mengingatkan orang-orang percaya tentang bagaimana bersikap terhadap orang-orang yang tidak percaya, termasuk tunduk kepada para penguasa dan pihak berwenang. Orang-orang percaya harus menghormati otoritas para penguasa dan pemerintah, yang bisa saja siapa pun yang memiliki kuasa atas komunitas dan bangsa-bangsa. Orang-orang percaya sudah tahu bahwa mereka harus menaati para pemimpin mereka, dan Paulus ingin Titus terus mengingatkan dan mendorong orang-orang percaya untuk melakukan ini.</w:t>
      </w:r>
    </w:p>
    <w:p>
      <w:pPr/>
      <w:r>
        <w:rPr>
          <w:lang w:val="id_ID" w:bidi="id_ID"/>
        </w:rPr>
      </w:r>
      <w:r>
        <w:rPr>
          <w:lang w:val="id_ID" w:bidi="id_ID"/>
        </w:rPr>
        <w:t xml:space="preserve">Berhenti di sini dan diskusikan pertanyaan ini dalam kelompok: Jelaskan para pemimpin di komunitas anda. Bagaimana orang-orang menunjukkan kepatuhan kepada para pemimpin atau terhadap hukum yang dibuat oleh para pemimpin? Hentikan sebentar rekaman ini di sini. </w:t>
      </w:r>
    </w:p>
    <w:p>
      <w:pPr/>
      <w:r>
        <w:rPr>
          <w:lang w:val="id_ID" w:bidi="id_ID"/>
        </w:rPr>
      </w:r>
      <w:r>
        <w:rPr>
          <w:lang w:val="id_ID" w:bidi="id_ID"/>
        </w:rPr>
        <w:t>Orang-orang percaya juga harus siap untuk melakukan hal baik untuk kepentingan orang lain di komunitas mereka, termasuk orang-orang yang tidak percaya. Orang-orang percaya tidak boleh hidup seperti budaya orang Kreta yang liar di sekitar mereka. Orang-orang percaya tidak boleh memfitnah siapa pun atau menjelek-jelekkan orang lain. Mereka harus hidup dalam damai dengan semua orang, lemah lembut dan baik kepada orang lain, dan tidak bertindak seolah-olah mereka lebih penting daripada orang lain.</w:t>
      </w:r>
    </w:p>
    <w:p>
      <w:pPr/>
      <w:r>
        <w:rPr>
          <w:lang w:val="id_ID" w:bidi="id_ID"/>
        </w:rPr>
      </w:r>
      <w:r>
        <w:rPr>
          <w:lang w:val="id_ID" w:bidi="id_ID"/>
        </w:rPr>
        <w:t xml:space="preserve">Berhenti di sini dan diskusikan dalam kelompok: Bicarakan tentang seseorang yang anda kenal yang hidup dalam damai dengan orang-orang di sekitar mereka. Hal-hal apakah yang mereka lakukan? Bagaimana orang lain memperlakukan mereka atau berpendapat tentang mereka? Hentikan sebentar rekaman ini di sini. </w:t>
      </w:r>
    </w:p>
    <w:p>
      <w:pPr/>
      <w:r>
        <w:rPr>
          <w:lang w:val="id_ID" w:bidi="id_ID"/>
        </w:rPr>
      </w:r>
      <w:r>
        <w:rPr>
          <w:lang w:val="id_ID" w:bidi="id_ID"/>
        </w:rPr>
        <w:t xml:space="preserve">Sekarang Paulus mulai menjelaskan mengapa orang-orang percaya dapat hidup dengan baik dengan orang-orang yang tidak percaya di masyarakat. Paulus mengingatkan orang-orang percaya bahwa di masa lalu, mereka juga menentang Allah dan orang lain. Mereka tidak memahami Allah, mereka tidak menaati Allah, dan mereka tertipu dalam apa yang mereka percayai. Banyak nafsu dan keinginan yang jahat mengendalikan mereka, dan mereka menghabiskan waktu untuk melakukan hal-hal kejahatan dan iri kepada orang lain. Orang lain membenci mereka, dan mereka juga saling membenci. </w:t>
      </w:r>
    </w:p>
    <w:p>
      <w:pPr/>
      <w:r>
        <w:rPr>
          <w:lang w:val="id_ID" w:bidi="id_ID"/>
        </w:rPr>
      </w:r>
      <w:r>
        <w:rPr>
          <w:lang w:val="id_ID" w:bidi="id_ID"/>
        </w:rPr>
        <w:t>Paulus membedakan cara hidup di masa lalu ini dengan kehidupan baru yang dimiliki orang-orang percaya sekarang. Paulus mengatakan bahwa kebaikan dan kasih Allah kepada manusia sudah nyata, yang berarti bahwa Allah, Juruselamat kita, menunjukkan kebaikan dan kasih kepada orang-orang. Kebanyakan orang percaya bahwa ini terjadi ketika Allah mengutus Yesus ke bumi. Paulus mengatakan bahwa Allah menyelamatkan orang-orang percaya karena belas kasihan Allah, dan bukan karena perbuatan baik yang dilakukan oleh orang-orang percaya sendiri. Orang-orang percaya tidak layak untuk diselamatkan oleh Allah. Karena Allah menunjukkan kasih dan kebaikan kepada manusia ketika mereka masih dalam kejahatan, sekarang kita harus menunjukkan kasih dan kebaikan yang sama kepada orang lain yang belum percaya.</w:t>
      </w:r>
    </w:p>
    <w:p>
      <w:pPr/>
      <w:r>
        <w:rPr>
          <w:lang w:val="id_ID" w:bidi="id_ID"/>
        </w:rPr>
      </w:r>
      <w:r>
        <w:rPr>
          <w:lang w:val="id_ID" w:bidi="id_ID"/>
        </w:rPr>
        <w:t>Rumit untuk memahami bagaimana Allah menyelamatkan orang-orang percaya melalui pembasuhan, kelahiran kembali, dan pembaruan. Mencuci berarti membersihkan dengan air untuk membuat seseorang bersih. Itu juga dapat berarti membersihkan seseorang secara rohani—atau membuat mereka layak untuk menyembah Allah. Di sini, kemungkinan besar berarti pembersihan rohani batin, dan bukan pencucian fisik atau baptisan.</w:t>
      </w:r>
    </w:p>
    <w:p>
      <w:pPr/>
      <w:r>
        <w:rPr>
          <w:lang w:val="id_ID" w:bidi="id_ID"/>
        </w:rPr>
      </w:r>
      <w:r>
        <w:rPr>
          <w:lang w:val="id_ID" w:bidi="id_ID"/>
        </w:rPr>
        <w:t xml:space="preserve">Berhenti di sini dan diskusikan pertanyaan ini dalam kelompok: Bagaimana dan di mana Anda membersihkan seseorang atau sesuatu secara fisik? Bagaimana Anda membersihkan seseorang atau sesuatu secara rohani? Hentikan sebentar rekaman ini di sini. </w:t>
      </w:r>
    </w:p>
    <w:p>
      <w:pPr/>
      <w:r>
        <w:rPr>
          <w:lang w:val="id_ID" w:bidi="id_ID"/>
        </w:rPr>
      </w:r>
      <w:r>
        <w:rPr>
          <w:lang w:val="id_ID" w:bidi="id_ID"/>
        </w:rPr>
        <w:t>Paulus mungkin bermaksud bahwa Allah menyucikan orang-orang percaya secara rohani melalui Roh Kudus, yang adalah Pribadi yang memberikan kelahiran baru dan pembaharuan kepada orang-orang percaya. Kelahiran baru berarti meninggalkan cara hidup yang lama sepenuhnya dan memulai lagi sebagai orang percaya dan pengikut Yesus, hampir seperti orang baru. Pembaharuan adalah kehidupan baru dan perubahan hati dan pikiran yang berasal dari kelahiran baru. Atau, Paulus mungkin bermaksud bahwa kelahiran kembali dan pembaharuan adalah dua peristiwa terpisah bagi seorang percaya. Allah membersihkan hati orang-orang percaya dengan kelahiran baru, dan Roh Kudus memberikan kehidupan baru. Allah memenuhi janji Perjanjian Lama dengan memberikan Roh Kudus-Nya dengan cuma-cuma dan dengan kelimpahan kepada orang-orang percaya melalui Yesus Kristus. Sekarang, Roh Kudus selalu tersedia untuk membantu orang-orang percaya.</w:t>
      </w:r>
    </w:p>
    <w:p>
      <w:pPr/>
      <w:r>
        <w:rPr>
          <w:lang w:val="id_ID" w:bidi="id_ID"/>
        </w:rPr>
      </w:r>
      <w:r>
        <w:rPr>
          <w:lang w:val="id_ID" w:bidi="id_ID"/>
        </w:rPr>
        <w:t>Allah memberikan Roh Kudus-Nya kepada orang-orang percaya sehingga Dia dapat membenarkan orang-orang percaya. Dengan kata lain, Allah memulihkan hubungan yang benar antara Allah dan orang-orang percaya. Allah melakukan ini dengan anugerah-Nya, yang berarti ini adalah pemberian yang tidak layak diterima oleh orang-orang percaya. "Anugerah-Nya" mungkin berarti anugerah Allah atau mungkin berarti anugerah Yesus.</w:t>
      </w:r>
    </w:p>
    <w:p>
      <w:pPr/>
      <w:r>
        <w:rPr>
          <w:lang w:val="id_ID" w:bidi="id_ID"/>
        </w:rPr>
      </w:r>
      <w:r>
        <w:rPr>
          <w:lang w:val="id_ID" w:bidi="id_ID"/>
        </w:rPr>
        <w:t>Paulus mengatakan alasan utama mengapa Allah menyelamatkan orang-orang percaya adalah agar kita dapat menjadi ahli waris Allah. Seorang ahli waris menerima uang atau harta benda dari ayahnya setelah ia meninggal. Dalam Perjanjian Lama, Allah berjanji untuk memberikan tanah dan berkat kepada umat-Nya sebagai warisan mereka. Dalam perikop ini, Allah memberi orang-orang percaya warisan pengharapan akan kehidupan kekal. Kehidupan kekal berarti bahwa orang-orang percaya dapat dengan yakin mengharapkan untuk hidup selamanya dengan Allah. Paulus mengatakan bahwa ajaran tentang bagaimana Allah menyelamatkan orang-orang percaya ini dapat dipercaya. Orang-orang percaya dapat bergantung pada apa yang dikatakan Paulus.</w:t>
      </w:r>
    </w:p>
    <w:p>
      <w:pPr/>
      <w:r>
        <w:rPr>
          <w:lang w:val="id_ID" w:bidi="id_ID"/>
        </w:rPr>
      </w:r>
      <w:r>
        <w:rPr>
          <w:lang w:val="id_ID" w:bidi="id_ID"/>
        </w:rPr>
        <w:t xml:space="preserve">Berhenti di sini dan diskusikan pertanyaan ini dalam kelompok: Jelaskan bagaimana orang-orang mewarisi uang atau harta benda lainnya dalam budaya Anda. Siapa yang dapat mewarisi sesuatu? Siapa yang memutuskan siapa yang menerima warisan? Hentikan sebentar rekaman ini di sini. </w:t>
      </w:r>
    </w:p>
    <w:p>
      <w:pPr/>
      <w:r>
        <w:rPr>
          <w:lang w:val="id_ID" w:bidi="id_ID"/>
        </w:rPr>
      </w:r>
      <w:r>
        <w:rPr>
          <w:lang w:val="id_ID" w:bidi="id_ID"/>
        </w:rPr>
        <w:t>Paulus ingin Titus menekankan pengajaran ini untuk memotivasi orang-orang percaya untuk berpikir dengan hati-hati tentang cara untuk melakukan perbuatan baik. Orang-orang percaya harus memastikan untuk melakukan perbuatan baik ini. Paulus mengatakan "hal-hal ini" baik dan berguna bagi semua orang, termasuk orang-orang yang tidak percaya. Paulus kembali mengingatkan Titus bahwa orang-orang percaya harus menghabiskan waktu untuk melakukan hal-hal yang baik bagi rumah tangga Allah, gereja, dan semua orang di masyarakat, termasuk orang-orang yang tidak percaya.</w:t>
      </w:r>
    </w:p>
    <w:p>
      <w:pPr/>
      <w:r>
        <w:rPr>
          <w:lang w:val="id_ID" w:bidi="id_ID"/>
        </w:rPr>
      </w:r>
      <w:r>
        <w:rPr>
          <w:lang w:val="id_ID" w:bidi="id_ID"/>
        </w:rPr>
        <w:t>Paulus telah berbicara tentang apa yang harus dilakukan orang percaya dengan waktu mereka, dan sekarang Paulus memberi tahu Titus apa yang harus dihindari, atau apa yang tidak perlu menyita waktu mereka. Titus harus menghindari perdebatan yang bodoh, perdebatan tentang silsilah, pertengkaran dan perselisihan mengenai hukum Musa. Paulus mengatakan bahwa alasan Titus harus menghindari perdebatan-perdebatan bodoh itu adalah karena semua itu tidak berguna dan sia-sia. Ini adalah kontras dengan perbuatan baik yang harus dilakukan oleh orang-orang percaya, yang baik dan berguna.</w:t>
      </w:r>
    </w:p>
    <w:p>
      <w:pPr/>
      <w:r>
        <w:rPr>
          <w:lang w:val="id_ID" w:bidi="id_ID"/>
        </w:rPr>
      </w:r>
      <w:r>
        <w:rPr>
          <w:lang w:val="id_ID" w:bidi="id_ID"/>
        </w:rPr>
        <w:t>Paulus memberi tahu Titus apa yang harus dilakukan dengan orang-orang, mungkin para guru palsu, yang berdebat dan menyebabkan perpecahan di antara orang-orang percaya. Paulus mengatakan untuk memperingatkan orang semacam ini sekali atau dua kali tentang perilaku berbahaya mereka dengan harapan bahwa mereka mungkin berubah atau berhenti berperilaku demikian. Jika orang itu tidak mengubah perilaku mereka, maka Titus harus menolak orang ini, atau tidak membiarkan orang ini memengaruhi orang-orang percaya lagi. Ini juga mungkin berarti bahwa Titus harus benar-benar mengeluarkan orang ini dari kelompok orang percaya. Orang ini bejat, atau sesat dalam pikiran dan perilakunya, dan dosa-dosanya akan membuktikan bahwa ia bersalah di hadapan Allah melalui caranya menyebabkan perpecahan.</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rekaman dari Titus 3:1–11 ini dalam terjemahan yang paling mudah dimengerti. </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empat bagian.</w:t>
      </w:r>
    </w:p>
    <w:p>
      <w:pPr/>
      <w:r>
        <w:rPr>
          <w:lang w:val="id_ID" w:bidi="id_ID"/>
        </w:rPr>
      </w:r>
      <w:r>
        <w:rPr>
          <w:b/>
          <w:lang w:val="id_ID" w:bidi="id_ID"/>
        </w:rPr>
        <w:t>Pada bagian pertama:</w:t>
      </w:r>
      <w:r>
        <w:rPr>
          <w:lang w:val="id_ID" w:bidi="id_ID"/>
        </w:rPr>
        <w:t xml:space="preserve"> Paulus memberitahu Titus bagaimana orang-orang percaya seharusnya berhubungan dengan penguasa mereka dan orang-orang yang tidak percaya.</w:t>
      </w:r>
    </w:p>
    <w:p>
      <w:pPr/>
      <w:r>
        <w:rPr>
          <w:lang w:val="id_ID" w:bidi="id_ID"/>
        </w:rPr>
      </w:r>
      <w:r>
        <w:rPr>
          <w:b/>
          <w:lang w:val="id_ID" w:bidi="id_ID"/>
        </w:rPr>
        <w:t>Pada bagian kedua:</w:t>
      </w:r>
      <w:r>
        <w:rPr>
          <w:lang w:val="id_ID" w:bidi="id_ID"/>
        </w:rPr>
        <w:t xml:space="preserve"> Paulus menjelaskan bagaimana orang-orang percaya dulu hidup sebelum mereka mulai mengikuti Yesus.</w:t>
      </w:r>
    </w:p>
    <w:p>
      <w:pPr/>
      <w:r>
        <w:rPr>
          <w:lang w:val="id_ID" w:bidi="id_ID"/>
        </w:rPr>
      </w:r>
      <w:r>
        <w:rPr>
          <w:b/>
          <w:lang w:val="id_ID" w:bidi="id_ID"/>
        </w:rPr>
        <w:t>Pada bagian ketiga:</w:t>
      </w:r>
      <w:r>
        <w:rPr>
          <w:lang w:val="id_ID" w:bidi="id_ID"/>
        </w:rPr>
        <w:t xml:space="preserve"> Paulus menjelaskan bagaimana dan mengapa Allah menyelamatkan orang-orang percaya.</w:t>
      </w:r>
    </w:p>
    <w:p>
      <w:pPr/>
      <w:r>
        <w:rPr>
          <w:lang w:val="id_ID" w:bidi="id_ID"/>
        </w:rPr>
      </w:r>
      <w:r>
        <w:rPr>
          <w:b/>
          <w:lang w:val="id_ID" w:bidi="id_ID"/>
        </w:rPr>
        <w:t>Pada bagian keempat:</w:t>
      </w:r>
      <w:r>
        <w:rPr>
          <w:lang w:val="id_ID" w:bidi="id_ID"/>
        </w:rPr>
        <w:t xml:space="preserve"> Paulus ingin orang-orang percaya melakukan kebaikan, dan ia menjelaskan bagaimana menangani perpecahan di antara orang-orang percaya.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Titus</w:t>
      </w:r>
    </w:p>
    <w:p>
      <w:pPr>
        <w:pStyle w:val="ListBullet"/>
        <w:spacing w:line="240" w:lineRule="auto"/>
        <w:ind w:left="720"/>
      </w:pPr>
      <w:r>
        <w:rPr>
          <w:lang w:val="id_ID" w:bidi="id_ID"/>
        </w:rPr>
      </w:r>
      <w:r>
        <w:rPr>
          <w:lang w:val="id_ID" w:bidi="id_ID"/>
        </w:rPr>
        <w:t>Orang-orang percaya</w:t>
      </w:r>
    </w:p>
    <w:p>
      <w:pPr>
        <w:pStyle w:val="ListBullet"/>
        <w:spacing w:line="240" w:lineRule="auto"/>
        <w:ind w:left="720"/>
      </w:pPr>
      <w:r>
        <w:rPr>
          <w:lang w:val="id_ID" w:bidi="id_ID"/>
        </w:rPr>
      </w:r>
      <w:r>
        <w:rPr>
          <w:lang w:val="id_ID" w:bidi="id_ID"/>
        </w:rPr>
        <w:t>Penguasa dan otoritas</w:t>
      </w:r>
    </w:p>
    <w:p>
      <w:pPr>
        <w:pStyle w:val="ListBullet"/>
        <w:spacing w:line="240" w:lineRule="auto"/>
        <w:ind w:left="720"/>
      </w:pPr>
      <w:r>
        <w:rPr>
          <w:lang w:val="id_ID" w:bidi="id_ID"/>
        </w:rPr>
      </w:r>
      <w:r>
        <w:rPr>
          <w:lang w:val="id_ID" w:bidi="id_ID"/>
        </w:rPr>
        <w:t>Orang-orang yang tidak percaya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Dan orang yang menyebabkan perpecahan</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Ingatlah bahwa Paulus melanjutkan suratnya kepada Titus di Kreta. Pada bagian sebelumnya, Paulus mengatakan bahwa orang-orang percaya harus menjalani kehidupan yang benar karena Yesus datang untuk menyelamatkan manusia, dan Yesus akan datang kembali. Perikop sebelumnya adalah tentang bagaimana orang-orang percaya seharusnya memperlakukan orang-orang percaya lainnya, dan sekarang Paulus menjelaskan bagaimana orang-orang percaya seharusnya bertindak terhadap penguasa mereka dan orang-orang yang tidak percaya lainnya. Paulus juga menjelaskan bagaimana dan mengapa Allah menyelamatkan orang-orang percaya sehingga orang-orang percaya dapat memahami mengapa penting untuk bertindak dengan benar terhadap orang-orang yang tidak percaya. Paulus juga menjelaskan apa yang harus dilakukan dengan orang-orang yang menyebabkan perpecahan di gereja.</w:t>
      </w:r>
    </w:p>
    <w:p>
      <w:pPr/>
      <w:r>
        <w:rPr>
          <w:lang w:val="id_ID" w:bidi="id_ID"/>
        </w:rPr>
      </w:r>
      <w:r>
        <w:rPr>
          <w:lang w:val="id_ID" w:bidi="id_ID"/>
        </w:rPr>
        <w:t>Pada bagian pertama dari perikop ini, penting untuk diingat bahwa Paulus menyuruh Titus untuk terus mengingatkan orang-orang percaya tentang tiga hal yang telah ia ajarkan kepada mereka. Pertama, Titus harus terus mengingatkan orang-orang percaya untuk tunduk kepada penguasa mereka, atau mengakui dan menerima posisi otoritas penguasa. Orang-orang percaya juga harus menaati hukum, dan mereka harus melakukan apa yang baik kepada orang lain. Paulus ingin Titus mengingatkan semua orang yang berbeda di rumah tangga yang percaya tentang hal-hal ini. Ingatlah bahwa Kreta memiliki reputasi karena keganasannya, dan Paulus ingin orang-orang percaya menjadi teladan dalam ketaatan dan penyerahan diri agar dapat dilihat oleh orang-orang yang tidak percaya. Cara hidup orang-orang percaya, yaitu dengan taat dan berbuat baik kepada sesama, seharusnya menjadi berbeda dengan cara hidup para guru palsu.</w:t>
      </w:r>
    </w:p>
    <w:p>
      <w:pPr/>
      <w:r>
        <w:rPr>
          <w:lang w:val="id_ID" w:bidi="id_ID"/>
        </w:rPr>
      </w:r>
      <w:r>
        <w:rPr>
          <w:lang w:val="id_ID" w:bidi="id_ID"/>
        </w:rPr>
        <w:t xml:space="preserve">Berhenti di sini dan diskusikan pertanyaan ini dalam kelompok: Bagaimana Anda akan menerjemahkan perintah Paulus kepada Titus untuk "terus mengingatkan" orang-orang percaya tentang hal-hal ini? Hentikan sebentar rekaman ini di sini. </w:t>
      </w:r>
    </w:p>
    <w:p>
      <w:pPr/>
      <w:r>
        <w:rPr>
          <w:lang w:val="id_ID" w:bidi="id_ID"/>
        </w:rPr>
      </w:r>
      <w:r>
        <w:rPr>
          <w:lang w:val="id_ID" w:bidi="id_ID"/>
        </w:rPr>
        <w:t>Paulus mengatakan bahwa ada dua hal yang tidak boleh dilakukan orang-orang percaya dan dua hal yang harus dilakukan orang-orang percaya. Orang-orang percaya tidak boleh memfitnah orang lain atau berbicara buruk tentang orang lain. Mereka juga tidak boleh bertengkar dengan orang lain—sebaliknya, mereka harus hidup damai dengan mereka. Orang-orang percaya harus bersikap lemah lembut dan menunjukkan kerendahan hati yang sejati atau sepenuhnya kepada semua orang, artinya baik laki-laki maupun perempuan. Pada zaman Paulus, sudah umum mengatakan "semua orang" untuk merujuk kepada laki-laki maupun perempuan. Paulus ingin orang-orang percaya tidak bertindak seolah-olah mereka lebih penting daripada orang lain.</w:t>
      </w:r>
    </w:p>
    <w:p>
      <w:pPr/>
      <w:r>
        <w:rPr>
          <w:lang w:val="id_ID" w:bidi="id_ID"/>
        </w:rPr>
      </w:r>
      <w:r>
        <w:rPr>
          <w:lang w:val="id_ID" w:bidi="id_ID"/>
        </w:rPr>
        <w:t xml:space="preserve">Berhenti di sini dan diskusikan pertanyaan ini dalam kelompok: Bagaimana Anda akan menerjemahkan penjelasan yang diberikan Paulus tentang bagaimana orang-orang percaya seharusnya hidup? Bagaimana Anda akan mengatur pikiran untuk tidak memfitnah orang lain, tidak bertengkar dengan orang lain, bersikap lemah lembut, dan menunjukkan kerendahan hati yang sepenuhnya? Hentikan sebentar rekaman ini di sini. </w:t>
      </w:r>
    </w:p>
    <w:p>
      <w:pPr/>
      <w:r>
        <w:rPr>
          <w:lang w:val="id_ID" w:bidi="id_ID"/>
        </w:rPr>
      </w:r>
      <w:r>
        <w:rPr>
          <w:lang w:val="id_ID" w:bidi="id_ID"/>
        </w:rPr>
        <w:t>Bagian kedua dan bagian ketiga dari perikop ini bersama-sama menunjukkan alasan mengapa orang-orang percaya berbuat baik kepada orang-orang yang tidak percaya dan hidup berbeda dari budaya Kreta. Pada bagian kedua dari perikop ini, Paulus menjelaskan bagaimana orang-orang percaya hidup sebelum mereka mengikuti Yesus. Paulus memasukkan dirinya sendiri dalam penjelasan tentang orang-orang percaya sebelum mereka mengikuti Yesus. Dia mengatakan, "kita sendiri" untuk menekankan bahwa inilah cara hidup orang-orang percaya dulu sebelum mengikuti Yesus.</w:t>
      </w:r>
    </w:p>
    <w:p>
      <w:pPr/>
      <w:r>
        <w:rPr>
          <w:lang w:val="id_ID" w:bidi="id_ID"/>
        </w:rPr>
      </w:r>
      <w:r>
        <w:rPr>
          <w:lang w:val="id_ID" w:bidi="id_ID"/>
        </w:rPr>
        <w:t xml:space="preserve">Berhenti di sini dan diskusikan pertanyaan ini dalam kelompok: Bagaimana Anda akan menekankan bahwa Paulus berbicara tentang bagaimana ia dan orang-orang percaya lainnya dulu hidup sebelum mengikuti Yesus? Hentikan sebentar rekaman ini di sini. </w:t>
      </w:r>
    </w:p>
    <w:p>
      <w:pPr/>
      <w:r>
        <w:rPr>
          <w:lang w:val="id_ID" w:bidi="id_ID"/>
        </w:rPr>
      </w:r>
      <w:r>
        <w:rPr>
          <w:lang w:val="id_ID" w:bidi="id_ID"/>
        </w:rPr>
        <w:t>Paulus menjelaskan bagaimana orang-orang percaya dulu hidup sebelum mereka mulai mengikuti Yesus. Mereka dulu hidup seperti orang-orang Kreta karena mereka bodoh dan tidak mau memahami hal-hal tentang Allah. Mereka juga tidak menaati Allah. Orang-orang menipu dan berbohong kepada mereka tentang apa yang harus dipercaya. Orang-orang percaya diperbudak atau dikendalikan oleh nafsu dan keinginan mereka sehingga mereka melakukan apa pun yang mereka inginkan. Mereka menjalani kehidupan yang penuh kejahatan dan iri hati, yang membuat banyak orang membenci mereka, dan mereka juga saling membenci satu sama lain. Ingatlah bahwa semua sifat ini menggambarkan cara hidup di masa lalu sebelum orang-orang percaya mulai mengikuti Yesus.</w:t>
      </w:r>
    </w:p>
    <w:p>
      <w:pPr/>
      <w:r>
        <w:rPr>
          <w:lang w:val="id_ID" w:bidi="id_ID"/>
        </w:rPr>
      </w:r>
      <w:r>
        <w:rPr>
          <w:lang w:val="id_ID" w:bidi="id_ID"/>
        </w:rPr>
        <w:t xml:space="preserve">Berhenti di sini dan diskusikan pertanyaan ini sebagai kelompok: Bagaimana Anda akan menerjemahkan penjelasan Paulus tentang bagaimana orang-orang percaya dulu hidup sebelum mengikuti Yesus? Pertimbangkan untuk mengelompokkan sifat yang berbeda bersama-sama, seperti kebodohan dan tidak taat, disesatkan dan diperbudak oleh nafsu, dan kehidupan yang penuh kejahatan, iri hati, dan kebencian. Hentikan sebentar rekaman ini di sini. </w:t>
      </w:r>
    </w:p>
    <w:p>
      <w:pPr/>
      <w:r>
        <w:rPr>
          <w:lang w:val="id_ID" w:bidi="id_ID"/>
        </w:rPr>
      </w:r>
      <w:r>
        <w:rPr>
          <w:lang w:val="id_ID" w:bidi="id_ID"/>
        </w:rPr>
        <w:t>Pada bagian ketiga dari perikop ini, ingatlah bahwa Paulus sekarang membedakan cara hidup di masa lalu dengan kehidupan baru yang diberikan Allah kepada orang-orang percaya. Ingatlah bahwa Paulus mengatakan bahwa kebaikan dan kasih Allah kepada manusia sudah nyata, yang merupakan gagasan yang sama dengan bagaimana Paulus mengatakan bahwa anugerah Allah sudah nyata pada perikop sebelumnya. Ingatlah bahwa Allah Juruselamat kita adalah Dia yang memberikan kebaikan dan kasih kepada manusia dengan mengutus Yesus ke bumi.</w:t>
      </w:r>
    </w:p>
    <w:p>
      <w:pPr/>
      <w:r>
        <w:rPr>
          <w:lang w:val="id_ID" w:bidi="id_ID"/>
        </w:rPr>
      </w:r>
      <w:r>
        <w:rPr>
          <w:lang w:val="id_ID" w:bidi="id_ID"/>
        </w:rPr>
        <w:t xml:space="preserve">Berhenti di sini dan diskusikan pertanyaan ini dalam kelompok: Bagaimana seharusnya Anda menerjemahkan “kebaikan dan kasih sudah nyata”? Cara lain untuk menerjemahkan ini adalah, "Allah mengirimkan kebaikan dan kasih-Nya kepada manusia." Hentikan sebentar rekaman ini di sini. </w:t>
      </w:r>
    </w:p>
    <w:p>
      <w:pPr/>
      <w:r>
        <w:rPr>
          <w:lang w:val="id_ID" w:bidi="id_ID"/>
        </w:rPr>
      </w:r>
      <w:r>
        <w:rPr>
          <w:lang w:val="id_ID" w:bidi="id_ID"/>
        </w:rPr>
        <w:t>Ingatlah bahwa Paulus menjelaskan dengan gamblang bahwa Allah tidak menyelamatkan orang-orang percaya karena perbuatan baik mereka. Orang-orang percaya tidak dapat memperoleh keselamatan mereka melalui perbuatan baik terhadap orang lain. Alasan Allah menyelamatkan manusia adalah karena kebaikan, kemurahan hati, dan belas kasihan Allah kepada umat-Nya.</w:t>
      </w:r>
    </w:p>
    <w:p>
      <w:pPr/>
      <w:r>
        <w:rPr>
          <w:lang w:val="id_ID" w:bidi="id_ID"/>
        </w:rPr>
      </w:r>
      <w:r>
        <w:rPr>
          <w:lang w:val="id_ID" w:bidi="id_ID"/>
        </w:rPr>
        <w:t>Berhenti di sini dan diskusikan pertanyaan ini dalam kelompok: Dalam bahasa Anda, apa urutan terbaik untuk menekankan mengapa Allah menyelamatkan orang-orang percaya? Apakah kalimat "Allah tidak menyelamatkan orang-orang percaya melalui perbuatan baik mereka" sebaiknya diletakkan sebelum atau sesudah alasan Allah menyelamatkan orang-orang percaya? Hentikan sebentar rekaman ini di sini.</w:t>
      </w:r>
    </w:p>
    <w:p>
      <w:pPr/>
      <w:r>
        <w:rPr>
          <w:lang w:val="id_ID" w:bidi="id_ID"/>
        </w:rPr>
      </w:r>
      <w:r>
        <w:rPr>
          <w:lang w:val="id_ID" w:bidi="id_ID"/>
        </w:rPr>
        <w:t>Ingatlah bahwa Paulus mengatakan Allah menyelamatkan kita melalui pembasuhan kelahiran kembali dan pembaruan oleh Roh Kudus. Ingatlah bahwa kata "pembasuhan" di sini mungkin tidak berarti baptisan, tetapi pembasuhan rohani. Ingatlah bahwa Paulus mungkin sedang menggambarkan satu peristiwa tunggal ketika Allah menyucikan orang-orang percaya melalui Roh Kudus, yang memberikan kepada orang-orang percaya baik kelahiran baru maupun kehidupan baru. Atau, Paulus mungkin menggambarkan dua peristiwa terpisah di mana dalam satu peristiwa, Allah menyucikan orang-orang percaya dengan kelahiran kembali, dan dalam peristiwa lainnya, Roh Kudus memberikan kehidupan baru kepada orang-orang percaya.</w:t>
      </w:r>
    </w:p>
    <w:p>
      <w:pPr/>
      <w:r>
        <w:rPr>
          <w:lang w:val="id_ID" w:bidi="id_ID"/>
        </w:rPr>
      </w:r>
      <w:r>
        <w:rPr>
          <w:lang w:val="id_ID" w:bidi="id_ID"/>
        </w:rPr>
        <w:t>Berhenti di sini dan diskusikan pertanyaan ini dalam kelompok: Bagaimana Anda akan menerjemahkan "melalui pembasuhan kelahiran kembali dan pembaharuan oleh Roh Kudus?” Bagaimana Anda dapat menunjukkan makna kelahiran kembali dan pembaharuan? Apakah terjemahan Anda menunjukkan bahwa ini adalah satu peristiwa atau dua peristiwa? Hentikan sebentar rekaman ini di sini.</w:t>
      </w:r>
    </w:p>
    <w:p>
      <w:pPr/>
      <w:r>
        <w:rPr>
          <w:lang w:val="id_ID" w:bidi="id_ID"/>
        </w:rPr>
      </w:r>
      <w:r>
        <w:rPr>
          <w:lang w:val="id_ID" w:bidi="id_ID"/>
        </w:rPr>
        <w:t>Allah memberikan Roh Kudus dengan kelimpahan kepada orang-orang percaya melalui Yesus. Ini bisa berarti bahwa Allah memberi kita Roh Kudus karena apa yang Yesus lakukan untuk kita, atau bahwa Yesus juga adalah Dia yang memberikan Roh Kudus kepada kita. Ingatlah bahwa ini adalah contoh lain dalam surat kepada Titus di mana Paulus mengatakan dalam perikop yang sama bahwa Allah adalah Juruselamat, dan Yesus juga adalah Juruselamat.</w:t>
      </w:r>
    </w:p>
    <w:p>
      <w:pPr/>
      <w:r>
        <w:rPr>
          <w:lang w:val="id_ID" w:bidi="id_ID"/>
        </w:rPr>
      </w:r>
      <w:r>
        <w:rPr>
          <w:lang w:val="id_ID" w:bidi="id_ID"/>
        </w:rPr>
        <w:t>Selanjutnya, Paulus memberikan ringkasan tentang semua yang telah ia katakan pada bagian ini, termasuk bahwa Allah membenarkan orang-orang percaya dengan anugerah-Nya dan bahwa Allah membuat orang-orang percaya sebagai ahli waris dalam pengharapan akan kehidupan kekal. Anda mungkin ingin mengubah urutan bagian akhir dari bagian ini. Salah satu caranya adalah dengan mengatakan terlebih dahulu bahwa Allah menyelamatkan orang-orang percaya untuk memberikan mereka kehidupan kekal. Kemudian, jelaskan bagaimana Allah membenarkan orang-orang percaya dengan anugerah-Nya.</w:t>
      </w:r>
    </w:p>
    <w:p>
      <w:pPr/>
      <w:r>
        <w:rPr>
          <w:lang w:val="id_ID" w:bidi="id_ID"/>
        </w:rPr>
      </w:r>
      <w:r>
        <w:rPr>
          <w:lang w:val="id_ID" w:bidi="id_ID"/>
        </w:rPr>
        <w:t>Berhenti di sini dan diskusikan pertanyaan ini dalam kelompok: Bagaimana Anda akan menyusun gagasan di akhir bagian ketiga? Hentikan sebentar rekaman ini di sini.</w:t>
      </w:r>
    </w:p>
    <w:p>
      <w:pPr/>
      <w:r>
        <w:rPr>
          <w:lang w:val="id_ID" w:bidi="id_ID"/>
        </w:rPr>
      </w:r>
      <w:r>
        <w:rPr>
          <w:lang w:val="id_ID" w:bidi="id_ID"/>
        </w:rPr>
        <w:t>Ketika Allah membenarkan orang-orang percaya, Dia menyatakan bahwa mereka "tidak bersalah" pada saat yang sama Dia menyelamatkan mereka. Alasan Allah menyelamatkan orang-orang percaya adalah agar mereka dapat menjadi ahli waris Allah, yang berarti orang-orang percaya akan mewarisi kehidupan kekal. Orang-orang percaya dapat dengan yakin berharap untuk hidup selamanya bersama Allah karena Allah membenarkan mereka. Paulus mengakhiri bagian ini dengan mengatakan bahwa semua pengajaran ini dapat dipercaya.</w:t>
      </w:r>
    </w:p>
    <w:p>
      <w:pPr/>
      <w:r>
        <w:rPr>
          <w:lang w:val="id_ID" w:bidi="id_ID"/>
        </w:rPr>
      </w:r>
      <w:r>
        <w:rPr>
          <w:lang w:val="id_ID" w:bidi="id_ID"/>
        </w:rPr>
        <w:t>Pada bagian keempat, ingatlah bahwa Paulus ingin Titus menekankan ajaran ini. Pengajaran ini seharusnya memotivasi orang-orang percaya untuk menghabiskan waktu untuk melakukan perbuatan baik, yang berguna dan baik bagi semua orang. "Hal-hal ini" bisa berarti pengajaran yang diberikan Paulus, atau bisa juga berarti perbuatan baik yang seharusnya dilakukan orang-orang percaya.</w:t>
      </w:r>
    </w:p>
    <w:p>
      <w:pPr/>
      <w:r>
        <w:rPr>
          <w:lang w:val="id_ID" w:bidi="id_ID"/>
        </w:rPr>
      </w:r>
      <w:r>
        <w:rPr>
          <w:lang w:val="id_ID" w:bidi="id_ID"/>
        </w:rPr>
        <w:t>Paulus mengatakan kepada Titus empat hal yang sebaiknya tidak ia habiskan waktunya untuk hal-hal itu. Paulus mengatakan bahwa Titus harus menghindari hal-hal bodoh yang diperdebatkan orang-orang. Titus juga sebaiknya menghindari perdebatan tentang silsilah, yaitu daftar nenek moyang dalam sejarah keluarga. Titus sebaiknya menghindari perdebatan tentang hukum yang diberikan Musa kepada orang-orang Yahudi. Ingatlah bahwa pada perikop sebelumnya, Paulus menggambarkan guru-guru palsu yang ingin agar orang-orang percaya mengikuti hukum Yahudi, dan mungkin beberapa argumen yang sama tentang hukum Musa yang sedang dibicarakan Paulus di sini. Argumen-argumen ini tidak berguna dan kosong, yang bertentangan dengan perbuatan baik dan berguna yang seharusnya dilakukan oleh orang-orang percaya.</w:t>
      </w:r>
    </w:p>
    <w:p>
      <w:pPr/>
      <w:r>
        <w:rPr>
          <w:lang w:val="id_ID" w:bidi="id_ID"/>
        </w:rPr>
      </w:r>
      <w:r>
        <w:rPr>
          <w:lang w:val="id_ID" w:bidi="id_ID"/>
        </w:rPr>
        <w:t>Berhenti di sini dan diskusikan pertanyaan ini dalam kelompok: Bagaimana Anda dapat menyampaikan bahwa Paulus ingin Titus menekankan ajaran ini? Bagaimana Anda akan menunjukkan perbedaan antara perbuatan baik yang seharusnya dilakukan orang-orang percaya dan hal-hal yang Paulus larang untuk Titus lakukan? Apa urutan terbaik untuk menerjemahkan ini? Hentikan sebentar rekaman ini di sini.</w:t>
      </w:r>
    </w:p>
    <w:p>
      <w:pPr/>
      <w:r>
        <w:rPr>
          <w:lang w:val="id_ID" w:bidi="id_ID"/>
        </w:rPr>
      </w:r>
      <w:r>
        <w:rPr>
          <w:lang w:val="id_ID" w:bidi="id_ID"/>
        </w:rPr>
        <w:t>Paulus menyuruh Titus untuk memberikan satu atau dua peringatan kepada seseorang yang berusaha memecah belah orang. Jika orang itu tidak menghentikan perilaku mereka, Paulus menyuruh Titus untuk menolak orang itu, yang mungkin berarti tidak membuang waktu lagi untuk orang itu, tidak berhubungan lagi dengan orang itu, atau bahkan menyuruh orang itu meninggalkan gereja. Paulus mengatakan untuk memperlakukan orang yang memecah belah ini dengan cara ini karena ia sudah sesat. Dosa-dosanya akan membuktikan kesalahannya di hadapan Allah.</w:t>
      </w:r>
    </w:p>
    <w:p>
      <w:pPr/>
      <w:r>
        <w:rPr>
          <w:lang w:val="id_ID" w:bidi="id_ID"/>
        </w:rPr>
      </w:r>
      <w:r>
        <w:rPr>
          <w:lang w:val="id_ID" w:bidi="id_ID"/>
        </w:rPr>
        <w:t>Berhenti di sini dan diskusikan dalam kelompok: Bagaimana Anda akan menggambarkan orang yang memecah belah itu? Ini adalah orang yang berusaha memecah belah orang-orang dengan membuat mereka berdebat tentang hal-hal yang tidak berguna. Hentikan sebentar rekaman ini di sini.</w:t>
      </w:r>
    </w:p>
    <w:p>
      <w:pPr/>
      <w:r>
        <w:rPr>
          <w:lang w:val="id_ID" w:bidi="id_ID"/>
        </w:rPr>
      </w:r>
      <w:r>
        <w:rPr>
          <w:lang w:val="id_ID" w:bidi="id_ID"/>
        </w:rPr>
        <w:t xml:space="preserve">Sekarang, kelompok harus membuat papan cerita, menggambarkan atau menggunakan barang-barang untuk memperagakan perikop ini dan tindakan-tindakan yang ada di dalam cerita. Pilih orang, gambar, atau benda untuk menjadi masing-masing karakter. </w:t>
      </w:r>
    </w:p>
    <w:p>
      <w:pPr/>
      <w:r>
        <w:rPr>
          <w:lang w:val="id_ID" w:bidi="id_ID"/>
        </w:rPr>
      </w:r>
      <w:r>
        <w:rPr>
          <w:lang w:val="id_ID" w:bidi="id_ID"/>
        </w:rPr>
        <w:t>Ketika Anda mulai menceritakan kembali kisah dalam ayat-ayat ini, pilihlah sekelompok orang atau benda untuk menjadi orang-orang percaya, dan sekelompok orang atau benda untuk menjadi orang-orang yang tidak percaya. Paulus menyuruh Titus untuk mengingatkan orang-orang percaya agar tunduk kepada penguasa mereka, yang kemungkinan besar adalah orang-orang yang tidak percaya. Tunjukkan bagaimana orang-orang percaya seharusnya bertindak terhadap para penguasa ini dan terhadap orang-orang yang tidak percaya lainnya.</w:t>
      </w:r>
    </w:p>
    <w:p>
      <w:pPr/>
      <w:r>
        <w:rPr>
          <w:lang w:val="id_ID" w:bidi="id_ID"/>
        </w:rPr>
      </w:r>
      <w:r>
        <w:rPr>
          <w:lang w:val="id_ID" w:bidi="id_ID"/>
        </w:rPr>
        <w:t>Sekarang orang-orang percaya seharusnya bertindak dengan cara yang biasa mereka lakukan. Keinginan mereka mengendalikan mereka, mereka melakukan hal-hal jahat, dan mereka saling iri hati.</w:t>
      </w:r>
    </w:p>
    <w:p>
      <w:pPr/>
      <w:r>
        <w:rPr>
          <w:lang w:val="id_ID" w:bidi="id_ID"/>
        </w:rPr>
      </w:r>
      <w:r>
        <w:rPr>
          <w:lang w:val="id_ID" w:bidi="id_ID"/>
        </w:rPr>
        <w:t>Sekarang tunjukkan bagaimana Allah menunjukkan kebaikan dan kasih-Nya kepada manusia ketika Dia mengutus Yesus ke bumi. Tunjukkan bagaimana Allah membasuh orang-orang percaya dalam kelahiran rohani yang baru melalui Roh Kudus dan bagaimana Allah memberikan Roh Kudus kepada orang-orang percaya dengan kelimpahan melalui Yesus Kristus, Juruselamat kita. Allah menyatakan bahwa orang-orang percaya "tidak bersalah," dan sekarang orang-orang percaya memiliki harapan akan kehidupan kekal.</w:t>
      </w:r>
    </w:p>
    <w:p>
      <w:pPr/>
      <w:r>
        <w:rPr>
          <w:lang w:val="id_ID" w:bidi="id_ID"/>
        </w:rPr>
      </w:r>
      <w:r>
        <w:rPr>
          <w:lang w:val="id_ID" w:bidi="id_ID"/>
        </w:rPr>
        <w:t>Paulus menyuruh Titus untuk menekankan pengajaran ini agar orang-orang percaya akan melakukan perbuatan baik. Tunjukkan Titus menekankan pengajaran itu kepada orang-orang percaya.</w:t>
      </w:r>
    </w:p>
    <w:p>
      <w:pPr/>
      <w:r>
        <w:rPr>
          <w:lang w:val="id_ID" w:bidi="id_ID"/>
        </w:rPr>
      </w:r>
      <w:r>
        <w:rPr>
          <w:lang w:val="id_ID" w:bidi="id_ID"/>
        </w:rPr>
        <w:t>Sekarang tunjukkan seorang yang memecah belah yang datang dengan silsilah dan argumen tentang hukum yang diberikan Musa. Orang yang suka memecah belah seharusnya berusaha memecah belah orang-orang percaya. Orang-orang percaya seharusnya menunjukkan apa yang seharusnya mereka lakukan: memperingatkan orang yang memecah belah itu sekali atau dua kali, lalu mengeluarkannya dari kelompok. Orang ini bejat, dan dosa-dosanya membuktikan kesalahannya.</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rekaman dari Titus 3:1–11 ini dalam terjemahan yang paling mudah dimengerti. </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empat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Titus</w:t>
      </w:r>
    </w:p>
    <w:p>
      <w:pPr>
        <w:pStyle w:val="ListBullet"/>
        <w:spacing w:line="240" w:lineRule="auto"/>
        <w:ind w:left="720"/>
      </w:pPr>
      <w:r>
        <w:rPr>
          <w:lang w:val="id_ID" w:bidi="id_ID"/>
        </w:rPr>
      </w:r>
      <w:r>
        <w:rPr>
          <w:lang w:val="id_ID" w:bidi="id_ID"/>
        </w:rPr>
        <w:t>Orang-orang percaya</w:t>
      </w:r>
    </w:p>
    <w:p>
      <w:pPr>
        <w:pStyle w:val="ListBullet"/>
        <w:spacing w:line="240" w:lineRule="auto"/>
        <w:ind w:left="720"/>
      </w:pPr>
      <w:r>
        <w:rPr>
          <w:lang w:val="id_ID" w:bidi="id_ID"/>
        </w:rPr>
      </w:r>
      <w:r>
        <w:rPr>
          <w:lang w:val="id_ID" w:bidi="id_ID"/>
        </w:rPr>
        <w:t>Penguasa dan otoritas</w:t>
      </w:r>
    </w:p>
    <w:p>
      <w:pPr>
        <w:pStyle w:val="ListBullet"/>
        <w:spacing w:line="240" w:lineRule="auto"/>
        <w:ind w:left="720"/>
      </w:pPr>
      <w:r>
        <w:rPr>
          <w:lang w:val="id_ID" w:bidi="id_ID"/>
        </w:rPr>
      </w:r>
      <w:r>
        <w:rPr>
          <w:lang w:val="id_ID" w:bidi="id_ID"/>
        </w:rPr>
        <w:t>Orang-orang yang tidak percaya</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Dan orang yang menyebabkan perpecahan</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Paulus menyuruh Titus untuk mengingatkan orang-orang percaya agar tunduk dan menaati para penguasa dan otoritas mereka. Orang-orang percaya harus siap untuk melakukan kebaikan. Orang-orang percaya juga tidak boleh memfitnah orang lain atau berdebat dengan mereka. Orang-orang percaya harus bersikap lemah lembut dan menunjukkan kerendahan hati yang sejati kepada semua orang.</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 xml:space="preserve">Tanyakan kepada yang memerankan orang-orang percaya, "Apa yang sedang kamu rasakan atau pikirkan?" Orang-orang mungkin menjawab hal-hal seperti "ingin mengikuti ajaran Paulus tentang bagaimana hidup di sekitar orang-orang yang tidak percaya," atau "berharap bahwa kehidupan kita menunjukkan kepada para penguasa contoh yang baik tentang cara mengikuti Allah," atau "Bagaimana Paulus menyuruh kita untuk menaati para penguasa kita di Kreta?" Mereka adalah orang-orang yang liar dan pemberontak!” </w:t>
      </w:r>
    </w:p>
    <w:p>
      <w:pPr>
        <w:pStyle w:val="ListBullet"/>
        <w:spacing w:line="240" w:lineRule="auto"/>
        <w:ind w:left="720"/>
      </w:pPr>
      <w:r>
        <w:rPr>
          <w:lang w:val="id_ID" w:bidi="id_ID"/>
        </w:rPr>
      </w:r>
      <w:r>
        <w:rPr>
          <w:lang w:val="id_ID" w:bidi="id_ID"/>
        </w:rPr>
        <w:t>Juga, tanyakan kepada orang-orang yang berperan sebagai penguasa dan pihak yang berwenang, "Apa yang sedang Anda rasakan atau pikirkan?” Orang-orang mungkin menjawab seperti "kagum dengan bagaimana orang-orang ini melakukan begitu banyak hal yang baik dan bertindak dengan taat terhadap kita," atau "berpikir bahwa orang-orang ini memiliki reputasi yang baik dalam komunitas kita, sementara kebanyakan orang Kreta liar dan pemberontak," atau "berharap agar semua orang kita bertindak dengan sangat taat terhadap kita dan melakukan kebaikan kepada orang lain."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mengatakan bahwa orang-orang percaya dulunya bodoh, tidak taat, dan tertipu dalam apa yang mereka percayai. Nafsu dan keinginan mereka mengendalikan mereka, mereka melakukan hal-hal jahat, dan mereka iri kepada orang lain. Orang-orang membenci mereka dan mereka juga saling membenci satu sama lain.</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yang memerankan orang-orang percaya, "Apa yang sedang kamu rasakan atau pikirkan?" Orang-orang mungkin akan menjawab seperti "kagum bahwa dulu saya hidup seperti ini sebelum mulai mengikuti Yesus," atau "bersyukur karena saya tidak hidup dengan cara ini lagi karena anugerah Allah bagi saya," atau "mengingat bahwa dulu saya hidup dalam kejahatan tanpa Allah."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Namun Allah menunjukkan kebaikan dan kasih-Nya kepada manusia ketika Dia mengutus Yesus ke bumi. Allah menyelamatkan orang-orang percaya karena belas kasihan-Nya. Orang-orang percaya tidak melakukan perbuatan baik apapun untuk layak mendapatkan keselamatan Allah.</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yang memerankan orang-orang percaya, "Apa yang sedang kamu rasakan atau pikirkan?" Orang-orang mungkin menjawab seperti "bersyukur kepada Allah atas kebaikan, kasih, dan belas kasihan-Nya,” atau "berdamai dengan Allah sekarang bukannya memberontak terhadap-Nya seperti yang saya lakukan di masa lalu," atau "mengingatkan bahwa perbuatan baik saya tidak menghasilkan keselamatan saya dari Allah."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Allah membasuh orang-orang percaya dalam kelahiran rohani yang baru melalui Roh Kudus. Orang-orang percaya sekarang memiliki kehidupan baru. Allah memberikan Roh Kudus dengan kelimpahan kepada orang-orang percaya melalui Yesus Kristus, Juruselamat kita. Allah menyatakan bahwa orang-orang percaya "tidak bersalah" melalui anugerah-Nya, dan sekarang orang-orang percaya memiliki harapan akan kehidupan kekal. Semua ajaran ini dapat dipercaya.</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Tuhan, "Apa yang sedang kamu rasakan atau pikirkan?" Orang itu mungkin menjawab seperti "senang menyatakan bahwa anak-anak saya tidak bersalah," atau "bahagia berbagi kehidupan kekal dengan anak-anak saya," atau "berharap bahwa anak-anak saya menerima karunia keselamatan ini dan hidup sesuai dengan jalan saya."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menyuruh Titus untuk menekankan pengajaran ini agar orang-orang percaya akan melakukan perbuatan baik. Perbuatan baik ini berguna dan bermanfaat bagi semua orang.</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Paulus, "Apa yang kamu rasakan atau pikirkan?" Orang itu mungkin menjawab seperti "berharap bahwa Titus akan menjalankan perannya dengan serius untuk menekankan ajaran saya tentang Allah menyelamatkan orang-orang percaya," atau "mengharapkan orang-orang percaya melakukan perbuatan baik sebagai tanggapan terhadap ajaran saya," atau "ingin orang-orang yang tidak percaya belajar tentang Allah dari perbuatan baik yang dilakukan oleh orang-orang percaya."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juga menyuruh Titus untuk menghindari perdebatan yang tidak penting, silsilah, perkelahian, dan perdebatan tentang hukum yang diberikan Musa kepada orang-orang Yahudi. Semua perdebatan ini tidak berguna dan kosong.</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orang-orang yang berperan sebagai orang-orang yang tidak percaya, "Apa yang kamu rasakan atau pikirkan?" Orang-orang mungkin menjawab seperti “terkejut karena orang-orang percaya begitu banyak berdebat,” atau “orang-orang percaya tidak jauh berbeda dari kita karena mereka banyak berdebat dan memiliki banyak perpecahan,” atau “bertanya-tanya bagaimana para pemimpin mereka akan menangani perpecahan dan perdebatan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mengatakan bahwa Titus harus memperingatkan orang yang suka memecah belah di gereja satu atau dua kali. Jika orang yang menimbulkan perpecahan itu tidak mengubah perilakunya setelah peringatan-peringatan ini, Titus seharusnya tidak lagi berhubungan dengan orang itu setelah itu. Orang ini bejat, dan dosa-dosanya membuktikan kesalahannya.</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berperan sebagai Titus, "Apa yang sedang kamu rasakan atau pikirkan?" Orang itu mungkin menjawab seperti “merasa gugup dengan gagasan memperingatkan orang yang memecah belah tentang perilakunya,” atau berharap bahwa orang yang memecah belah itu akan mengubah perilakunya dan berhenti menyebabkan perpecahan,” atau “siap mengikuti petunjuk Paulus untuk menolak orang yang memecah belah jika ia tidak mengubah perilakunya.”</w:t>
      </w:r>
    </w:p>
    <w:p>
      <w:pPr>
        <w:pStyle w:val="ListBullet"/>
        <w:spacing w:line="240" w:lineRule="auto"/>
        <w:ind w:left="720"/>
      </w:pPr>
      <w:r>
        <w:rPr>
          <w:lang w:val="id_ID" w:bidi="id_ID"/>
        </w:rPr>
      </w:r>
      <w:r>
        <w:rPr>
          <w:lang w:val="id_ID" w:bidi="id_ID"/>
        </w:rPr>
        <w:t>Juga, tanyakan kepada orang yang berperan sebagai sosok yang memecah belah, "Apa yang sedang Anda rasakan atau pikirkan?" Orang itu mungkin menjawab seperti “terkejut bahwa Paulus berpikir bahwa perilaku saya sangat buruk,” atau “ingin mengubah perilaku saya dan berhenti menyebabkan perpecahan di gereja,” atau “berharap Titus tidak akan membuat saya meninggalkan gereja,” atau “tidak mau mengubah perilaku saya.”</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rekaman dari Titus 3:1–11 ini dalam terjemahan yang paling mudah dimengerti.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Paulus mengatakan kepada Titus untuk mengingatkan orang-orang percaya untuk tunduk kepada para penguasa dan pemerintah mereka. Para penguasa dan otoritas adalah para pemimpin pemerintah, bukan para pemimpin gereja. "Para penguasa dan otoritas" dapat mencakup para kepala suku, pemimpin, raja-raja, presiden, gubernur, kaisar, atau siapa pun yang memiliki kuasa atas masyarakat dan bangsa-bangsa. Itu juga bisa berarti dua tingkat penguasa yang berbeda. Ini juga dapat diterjemahkan sebagai "penguasa yang kuat" atau "orang-orang yang memiliki kuasa untuk memerintah."</w:t>
      </w:r>
    </w:p>
    <w:p>
      <w:pPr/>
      <w:r>
        <w:rPr>
          <w:lang w:val="id_ID" w:bidi="id_ID"/>
        </w:rPr>
      </w:r>
      <w:r>
        <w:rPr>
          <w:lang w:val="id_ID" w:bidi="id_ID"/>
        </w:rPr>
        <w:t xml:space="preserve">Jika perlu, berhenti di sini dan diskusikan pertanyaan ini dalam kelompok: Bagaimana Anda akan menerjemahkan "para penguasa dan otoritas?" Tingkat penguasa apa yang Anda miliki di komunitas Anda, atau jenis pemimpin apa saja yang berbeda? Hentikan sebentar rekaman ini di sini. </w:t>
      </w:r>
    </w:p>
    <w:p>
      <w:pPr/>
      <w:r>
        <w:rPr>
          <w:lang w:val="id_ID" w:bidi="id_ID"/>
        </w:rPr>
      </w:r>
      <w:r>
        <w:rPr>
          <w:lang w:val="id_ID" w:bidi="id_ID"/>
        </w:rPr>
        <w:t xml:space="preserve">Orang-orang percaya juga harus menaati para penguasa dan pemerintah mereka dan siap untuk berbuat baik kepada orang lain. Mereka tidak boleh memfitnah siapa pun, dan mereka harus </w:t>
      </w:r>
      <w:r>
        <w:rPr>
          <w:b/>
          <w:lang w:val="id_ID" w:bidi="id_ID"/>
        </w:rPr>
        <w:t>hidup</w:t>
      </w:r>
      <w:r>
        <w:rPr>
          <w:lang w:val="id_ID" w:bidi="id_ID"/>
        </w:rPr>
        <w:t xml:space="preserve"> dalam damai dengan semua orang. Terjemahkan damai dengan cara yang sama seperti yang telah Anda lakukan di perikop-perikop sebelumnya. Untuk informasi lebih lanjut tentang </w:t>
      </w:r>
      <w:r>
        <w:rPr>
          <w:lang w:val="id_ID" w:bidi="id_ID"/>
        </w:rPr>
        <w:t>damai</w:t>
      </w:r>
      <w:r>
        <w:rPr>
          <w:lang w:val="id_ID" w:bidi="id_ID"/>
        </w:rPr>
        <w:t>, lihat Glosarium Utama.</w:t>
      </w:r>
    </w:p>
    <w:p>
      <w:pPr/>
      <w:r>
        <w:rPr>
          <w:lang w:val="id_ID" w:bidi="id_ID"/>
        </w:rPr>
      </w:r>
      <w:r>
        <w:rPr>
          <w:lang w:val="id_ID" w:bidi="id_ID"/>
        </w:rPr>
        <w:t xml:space="preserve">Orang-orang percaya harus bersikap </w:t>
      </w:r>
      <w:r>
        <w:rPr>
          <w:b/>
          <w:lang w:val="id_ID" w:bidi="id_ID"/>
        </w:rPr>
        <w:t>lemah</w:t>
      </w:r>
      <w:r>
        <w:rPr>
          <w:lang w:val="id_ID" w:bidi="id_ID"/>
        </w:rPr>
        <w:t xml:space="preserve"> lembut dan menunjukkan </w:t>
      </w:r>
      <w:r>
        <w:rPr>
          <w:b/>
          <w:lang w:val="id_ID" w:bidi="id_ID"/>
        </w:rPr>
        <w:t>kerendahan</w:t>
      </w:r>
      <w:r>
        <w:rPr>
          <w:lang w:val="id_ID" w:bidi="id_ID"/>
        </w:rPr>
        <w:t xml:space="preserve"> hati yang sejati kepada semua orang. Dalam bahasa aslinya, tertulis "kepada semua orang," yang berarti laki-laki dan perempuan. Kerendahan hati berarti tidak bertindak seperti Anda lebih baik daripada orang lain. Terjemahkan kata lemah lembut dan rendah hati dengan cara yang sama seperti yang telah Anda lakukan di perikop sebelumnya.</w:t>
      </w:r>
    </w:p>
    <w:p>
      <w:pPr/>
      <w:r>
        <w:rPr>
          <w:lang w:val="id_ID" w:bidi="id_ID"/>
        </w:rPr>
      </w:r>
      <w:r>
        <w:rPr>
          <w:lang w:val="id_ID" w:bidi="id_ID"/>
        </w:rPr>
        <w:t xml:space="preserve">Orang-orang percaya dulu bodoh, tidak taat, dan tertipu. Nafsu dan keinginan mereka mengendalikan mereka, mereka melakukan </w:t>
      </w:r>
      <w:r>
        <w:rPr>
          <w:b/>
          <w:lang w:val="id_ID" w:bidi="id_ID"/>
        </w:rPr>
        <w:t>kejahatan</w:t>
      </w:r>
      <w:r>
        <w:rPr>
          <w:lang w:val="id_ID" w:bidi="id_ID"/>
        </w:rPr>
        <w:t xml:space="preserve"> kepada orang lain, dan mereka iri kepada orang lain. Orang lain membenci mereka, dan mereka saling membenci. Terjemahkan kata kejahatan yang sama seperti yang telah Anda lakukan di perikop sebelumnya. Untuk informasi lebih lanjut tentang </w:t>
      </w:r>
      <w:r>
        <w:rPr>
          <w:lang w:val="id_ID" w:bidi="id_ID"/>
        </w:rPr>
        <w:t>kejahatan</w:t>
      </w:r>
      <w:r>
        <w:rPr>
          <w:lang w:val="id_ID" w:bidi="id_ID"/>
        </w:rPr>
        <w:t>, lihat Glosarium Utama.</w:t>
      </w:r>
    </w:p>
    <w:p>
      <w:pPr/>
      <w:r>
        <w:rPr>
          <w:lang w:val="id_ID" w:bidi="id_ID"/>
        </w:rPr>
      </w:r>
      <w:r>
        <w:rPr>
          <w:lang w:val="id_ID" w:bidi="id_ID"/>
        </w:rPr>
        <w:t xml:space="preserve">Ketika kebaikan dan kasih Allah kepada manusia muncul, Dia </w:t>
      </w:r>
      <w:r>
        <w:rPr>
          <w:b/>
          <w:lang w:val="id_ID" w:bidi="id_ID"/>
        </w:rPr>
        <w:t>menyelamatkan</w:t>
      </w:r>
      <w:r>
        <w:rPr>
          <w:lang w:val="id_ID" w:bidi="id_ID"/>
        </w:rPr>
        <w:t xml:space="preserve"> kita. Dalam perikop ini, Paulus menyebut Allah "Juruselamat," dan ia juga menyebut Yesus Kristus "Juruselamat kita." Terjemahkan kata </w:t>
      </w:r>
      <w:r>
        <w:rPr>
          <w:b/>
          <w:lang w:val="id_ID" w:bidi="id_ID"/>
        </w:rPr>
        <w:t>selamat</w:t>
      </w:r>
      <w:r>
        <w:rPr>
          <w:lang w:val="id_ID" w:bidi="id_ID"/>
        </w:rPr>
        <w:t xml:space="preserve"> dan </w:t>
      </w:r>
      <w:r>
        <w:rPr>
          <w:b/>
          <w:lang w:val="id_ID" w:bidi="id_ID"/>
        </w:rPr>
        <w:t>Juruselamat</w:t>
      </w:r>
      <w:r>
        <w:rPr>
          <w:lang w:val="id_ID" w:bidi="id_ID"/>
        </w:rPr>
        <w:t xml:space="preserve"> sama seperti yang telah Anda lakukan pada bagian sebelumnya. Untuk informasi lebih lanjut tentang selamat, lihat </w:t>
      </w:r>
      <w:r>
        <w:rPr>
          <w:lang w:val="id_ID" w:bidi="id_ID"/>
        </w:rPr>
        <w:t>keselamatan</w:t>
      </w:r>
      <w:r>
        <w:rPr>
          <w:lang w:val="id_ID" w:bidi="id_ID"/>
        </w:rPr>
        <w:t xml:space="preserve"> di Glosarium Utama. Untuk informasi lebih lanjut tentang Juruselamat, lihat </w:t>
      </w:r>
      <w:r>
        <w:rPr>
          <w:lang w:val="id_ID" w:bidi="id_ID"/>
        </w:rPr>
        <w:t>Juruselamat</w:t>
      </w:r>
      <w:r>
        <w:rPr>
          <w:lang w:val="id_ID" w:bidi="id_ID"/>
        </w:rPr>
        <w:t xml:space="preserve"> di Glosarium Utama. </w:t>
      </w:r>
    </w:p>
    <w:p>
      <w:pPr/>
      <w:r>
        <w:rPr>
          <w:lang w:val="id_ID" w:bidi="id_ID"/>
        </w:rPr>
      </w:r>
      <w:r>
        <w:rPr>
          <w:lang w:val="id_ID" w:bidi="id_ID"/>
        </w:rPr>
        <w:t xml:space="preserve">Allah tidak menyelamatkan kita karena perbuatan baik yang telah kita lakukan dalam </w:t>
      </w:r>
      <w:r>
        <w:rPr>
          <w:b/>
          <w:lang w:val="id_ID" w:bidi="id_ID"/>
        </w:rPr>
        <w:t>kebenaran</w:t>
      </w:r>
      <w:r>
        <w:rPr>
          <w:lang w:val="id_ID" w:bidi="id_ID"/>
        </w:rPr>
        <w:t xml:space="preserve">. Kebenaran berarti hidup sesuai dengan cara Allah dan melakukan kebaikan. Terjemahkan kata kebenaran sama seperti yang telah Anda lakukan di perikop sebelumnya. Untuk keterangan lebih lanjut tentang </w:t>
      </w:r>
      <w:r>
        <w:rPr>
          <w:lang w:val="id_ID" w:bidi="id_ID"/>
        </w:rPr>
        <w:t>kata kebenaran</w:t>
      </w:r>
      <w:r>
        <w:rPr>
          <w:lang w:val="id_ID" w:bidi="id_ID"/>
        </w:rPr>
        <w:t>, lihat Glosarium Utama.</w:t>
      </w:r>
    </w:p>
    <w:p>
      <w:pPr/>
      <w:r>
        <w:rPr>
          <w:lang w:val="id_ID" w:bidi="id_ID"/>
        </w:rPr>
      </w:r>
      <w:r>
        <w:rPr>
          <w:lang w:val="id_ID" w:bidi="id_ID"/>
        </w:rPr>
        <w:t xml:space="preserve">Allah menyelamatkan manusia karena belas </w:t>
      </w:r>
      <w:r>
        <w:rPr>
          <w:b/>
          <w:lang w:val="id_ID" w:bidi="id_ID"/>
        </w:rPr>
        <w:t>kasihan-Nya</w:t>
      </w:r>
      <w:r>
        <w:rPr>
          <w:lang w:val="id_ID" w:bidi="id_ID"/>
        </w:rPr>
        <w:t>, atau kebaikan-Nya.</w:t>
      </w:r>
    </w:p>
    <w:p>
      <w:pPr/>
      <w:r>
        <w:rPr>
          <w:lang w:val="id_ID" w:bidi="id_ID"/>
        </w:rPr>
      </w:r>
      <w:r>
        <w:rPr>
          <w:lang w:val="id_ID" w:bidi="id_ID"/>
        </w:rPr>
        <w:t xml:space="preserve">Jika perlu, berhenti di sini dan diskusikan dalam kelompok bagaimana Anda akan menerjemahkan belas </w:t>
      </w:r>
      <w:r>
        <w:rPr>
          <w:b/>
          <w:lang w:val="id_ID" w:bidi="id_ID"/>
        </w:rPr>
        <w:t>kasihan</w:t>
      </w:r>
      <w:r>
        <w:rPr>
          <w:lang w:val="id_ID" w:bidi="id_ID"/>
        </w:rPr>
        <w:t xml:space="preserve">. Terjemahkan belas kasihan sama seperti yang telah Anda lakukan di bagian lain dari Perjanjian Baru. Untuk informasi lebih lanjut tentang </w:t>
      </w:r>
      <w:r>
        <w:rPr>
          <w:lang w:val="id_ID" w:bidi="id_ID"/>
        </w:rPr>
        <w:t>belas kasihan</w:t>
      </w:r>
      <w:r>
        <w:rPr>
          <w:lang w:val="id_ID" w:bidi="id_ID"/>
        </w:rPr>
        <w:t xml:space="preserve">, lihat Glosarium Utama. Hentikan sebentar rekaman ini di sini. </w:t>
      </w:r>
    </w:p>
    <w:p>
      <w:pPr/>
      <w:r>
        <w:rPr>
          <w:lang w:val="id_ID" w:bidi="id_ID"/>
        </w:rPr>
      </w:r>
      <w:r>
        <w:rPr>
          <w:lang w:val="id_ID" w:bidi="id_ID"/>
        </w:rPr>
        <w:t xml:space="preserve">Allah membasuh orang-orang percaya untuk membuat mereka tahir. Allah memberikan kelahiran kembali dan kehidupan baru kepada orang-orang percaya melalui </w:t>
      </w:r>
      <w:r>
        <w:rPr>
          <w:b/>
          <w:lang w:val="id_ID" w:bidi="id_ID"/>
        </w:rPr>
        <w:t>Roh Kudus</w:t>
      </w:r>
      <w:r>
        <w:rPr>
          <w:lang w:val="id_ID" w:bidi="id_ID"/>
        </w:rPr>
        <w:t>.</w:t>
      </w:r>
    </w:p>
    <w:p>
      <w:pPr/>
      <w:r>
        <w:rPr>
          <w:lang w:val="id_ID" w:bidi="id_ID"/>
        </w:rPr>
      </w:r>
      <w:r>
        <w:rPr>
          <w:lang w:val="id_ID" w:bidi="id_ID"/>
        </w:rPr>
        <w:t xml:space="preserve">Jika perlu, berhenti di sini dan diskusikan dalam kelompok bagaimana Anda akan menerjemahkan </w:t>
      </w:r>
      <w:r>
        <w:rPr>
          <w:b/>
          <w:lang w:val="id_ID" w:bidi="id_ID"/>
        </w:rPr>
        <w:t>Roh Kudus</w:t>
      </w:r>
      <w:r>
        <w:rPr>
          <w:lang w:val="id_ID" w:bidi="id_ID"/>
        </w:rPr>
        <w:t xml:space="preserve">. Terjemahkan Roh Kudus sama seperti yang telah Anda lakukan di bagian lain dari Perjanjian Baru. Untuk informasi lebih lanjut tentang </w:t>
      </w:r>
      <w:r>
        <w:rPr>
          <w:lang w:val="id_ID" w:bidi="id_ID"/>
        </w:rPr>
        <w:t>Roh Kudus</w:t>
      </w:r>
      <w:r>
        <w:rPr>
          <w:lang w:val="id_ID" w:bidi="id_ID"/>
        </w:rPr>
        <w:t xml:space="preserve">, lihat Glosarium Utama. Hentikan sebentar rekaman ini di sini. </w:t>
      </w:r>
    </w:p>
    <w:p>
      <w:pPr/>
      <w:r>
        <w:rPr>
          <w:lang w:val="id_ID" w:bidi="id_ID"/>
        </w:rPr>
      </w:r>
      <w:r>
        <w:rPr>
          <w:lang w:val="id_ID" w:bidi="id_ID"/>
        </w:rPr>
        <w:t xml:space="preserve">Allah memberikan Roh Kudus kepada umat-Nya. Dalam bahasa aslinya, dikatakan Allah mencurahkan Roh Kudus seperti air. Tim Anda dapat memilih untuk menggunakan bahasa "mencurahkan" atau mengatakan "memberikan dengan murah hati." Paulus mengatakan Allah melakukan ini melalui Yesus </w:t>
      </w:r>
      <w:r>
        <w:rPr>
          <w:b/>
          <w:lang w:val="id_ID" w:bidi="id_ID"/>
        </w:rPr>
        <w:t>Kristus</w:t>
      </w:r>
      <w:r>
        <w:rPr>
          <w:lang w:val="id_ID" w:bidi="id_ID"/>
        </w:rPr>
        <w:t xml:space="preserve">, Juruselamat kita. Terjemahkan kata Kristus sama seperti yang telah Anda lakukan di perikop sebelumnya. Untuk informasi selengkapnya tentang </w:t>
      </w:r>
      <w:r>
        <w:rPr>
          <w:lang w:val="id_ID" w:bidi="id_ID"/>
        </w:rPr>
        <w:t>Kristus</w:t>
      </w:r>
      <w:r>
        <w:rPr>
          <w:lang w:val="id_ID" w:bidi="id_ID"/>
        </w:rPr>
        <w:t xml:space="preserve">, lihat Glosarium Utama. </w:t>
      </w:r>
    </w:p>
    <w:p>
      <w:pPr/>
      <w:r>
        <w:rPr>
          <w:lang w:val="id_ID" w:bidi="id_ID"/>
        </w:rPr>
      </w:r>
      <w:r>
        <w:rPr>
          <w:lang w:val="id_ID" w:bidi="id_ID"/>
        </w:rPr>
        <w:t xml:space="preserve">Allah </w:t>
      </w:r>
      <w:r>
        <w:rPr>
          <w:b/>
          <w:lang w:val="id_ID" w:bidi="id_ID"/>
        </w:rPr>
        <w:t>membenarkan</w:t>
      </w:r>
      <w:r>
        <w:rPr>
          <w:lang w:val="id_ID" w:bidi="id_ID"/>
        </w:rPr>
        <w:t xml:space="preserve"> orang-orang percaya dengan </w:t>
      </w:r>
      <w:r>
        <w:rPr>
          <w:b/>
          <w:lang w:val="id_ID" w:bidi="id_ID"/>
        </w:rPr>
        <w:t>anugerah</w:t>
      </w:r>
      <w:r>
        <w:rPr>
          <w:lang w:val="id_ID" w:bidi="id_ID"/>
        </w:rPr>
        <w:t xml:space="preserve">-Nya. Membenarkan berarti bahwa Allah menyatakan manusia tidak bersalah. Orang-orang percaya dapat memiliki hubungan yang benar dengan Allah. Terjemahkan kata anugerah yang sama seperti yang telah Anda lakukan di perikop sebelumnya. Untuk informasi lebih lanjut tentang </w:t>
      </w:r>
      <w:r>
        <w:rPr>
          <w:lang w:val="id_ID" w:bidi="id_ID"/>
        </w:rPr>
        <w:t>kata anugerah</w:t>
      </w:r>
      <w:r>
        <w:rPr>
          <w:lang w:val="id_ID" w:bidi="id_ID"/>
        </w:rPr>
        <w:t xml:space="preserve">, lihat Daftar Kata Utama. </w:t>
      </w:r>
    </w:p>
    <w:p>
      <w:pPr/>
      <w:r>
        <w:rPr>
          <w:lang w:val="id_ID" w:bidi="id_ID"/>
        </w:rPr>
      </w:r>
      <w:r>
        <w:rPr>
          <w:lang w:val="id_ID" w:bidi="id_ID"/>
        </w:rPr>
        <w:t xml:space="preserve">Jika perlu, berhenti di sini dan diskusikan pertanyaan ini dalam kelompok: Bagaimana Anda akan menerjemahkan gagasan bahwa Allah </w:t>
      </w:r>
      <w:r>
        <w:rPr>
          <w:b/>
          <w:lang w:val="id_ID" w:bidi="id_ID"/>
        </w:rPr>
        <w:t>membenarkan</w:t>
      </w:r>
      <w:r>
        <w:rPr>
          <w:lang w:val="id_ID" w:bidi="id_ID"/>
        </w:rPr>
        <w:t xml:space="preserve"> orang-orang percaya? Untuk informasi lebih lanjut tentang membenarkan diri, lihat </w:t>
      </w:r>
      <w:r>
        <w:rPr>
          <w:lang w:val="id_ID" w:bidi="id_ID"/>
        </w:rPr>
        <w:t>membenarkan</w:t>
      </w:r>
      <w:r>
        <w:rPr>
          <w:lang w:val="id_ID" w:bidi="id_ID"/>
        </w:rPr>
        <w:t xml:space="preserve"> di Glosarium Utama.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Ketika Allah menyelamatkan orang-orang percaya, mereka menjadi </w:t>
      </w:r>
      <w:r>
        <w:rPr>
          <w:b/>
          <w:lang w:val="id_ID" w:bidi="id_ID"/>
        </w:rPr>
        <w:t>ahli</w:t>
      </w:r>
      <w:r>
        <w:rPr>
          <w:lang w:val="id_ID" w:bidi="id_ID"/>
        </w:rPr>
        <w:t xml:space="preserve"> waris Allah. Para ahli waris menerima warisan seperti uang atau harta benda dari ayah mereka setelah ia meninggal. Di sini, warisan adalah </w:t>
      </w:r>
      <w:r>
        <w:rPr>
          <w:b/>
          <w:lang w:val="id_ID" w:bidi="id_ID"/>
        </w:rPr>
        <w:t>harapan</w:t>
      </w:r>
      <w:r>
        <w:rPr>
          <w:lang w:val="id_ID" w:bidi="id_ID"/>
        </w:rPr>
        <w:t xml:space="preserve"> </w:t>
      </w:r>
      <w:r>
        <w:rPr>
          <w:b/>
          <w:lang w:val="id_ID" w:bidi="id_ID"/>
        </w:rPr>
        <w:t>kehidupan kekal</w:t>
      </w:r>
      <w:r>
        <w:rPr>
          <w:lang w:val="id_ID" w:bidi="id_ID"/>
        </w:rPr>
        <w:t xml:space="preserve">. Kehidupan yang kekal berarti kehidupan dengan Allah yang tidak akan pernah berakhir. Terjemahkan "harapan kehidupan kekal" sama seperti yang telah Anda lakukan di perikop sebelumnya. Untuk informasi lebih lanjut tentang </w:t>
      </w:r>
      <w:r>
        <w:rPr>
          <w:b/>
          <w:lang w:val="id_ID" w:bidi="id_ID"/>
        </w:rPr>
        <w:t>harapan dan</w:t>
      </w:r>
      <w:r>
        <w:rPr>
          <w:lang w:val="id_ID" w:bidi="id_ID"/>
        </w:rPr>
        <w:t xml:space="preserve"> </w:t>
      </w:r>
      <w:r>
        <w:rPr>
          <w:lang w:val="id_ID" w:bidi="id_ID"/>
        </w:rPr>
        <w:t>kehidupan kekal</w:t>
      </w:r>
      <w:r>
        <w:rPr>
          <w:lang w:val="id_ID" w:bidi="id_ID"/>
        </w:rPr>
        <w:t>, lihat Glosarium Utama.</w:t>
      </w:r>
    </w:p>
    <w:p>
      <w:pPr/>
      <w:r>
        <w:rPr>
          <w:lang w:val="id_ID" w:bidi="id_ID"/>
        </w:rPr>
      </w:r>
      <w:r>
        <w:rPr>
          <w:lang w:val="id_ID" w:bidi="id_ID"/>
        </w:rPr>
        <w:t xml:space="preserve">Jika perlu, berhenti di sini dan diskusikan dalam kelompok bagaimana Anda akan menerjemahkan ahli waris. Terjemahkan </w:t>
      </w:r>
      <w:r>
        <w:rPr>
          <w:b/>
          <w:lang w:val="id_ID" w:bidi="id_ID"/>
        </w:rPr>
        <w:t>ahli waris</w:t>
      </w:r>
      <w:r>
        <w:rPr>
          <w:lang w:val="id_ID" w:bidi="id_ID"/>
        </w:rPr>
        <w:t xml:space="preserve"> sama seperti yang telah Anda lakukan di bagian lain dari Perjanjian Baru. Untuk informasi lebih lanjut tentang ahli waris lihat </w:t>
      </w:r>
      <w:r>
        <w:rPr>
          <w:lang w:val="id_ID" w:bidi="id_ID"/>
        </w:rPr>
        <w:t>ahli</w:t>
      </w:r>
      <w:r>
        <w:rPr>
          <w:lang w:val="id_ID" w:bidi="id_ID"/>
        </w:rPr>
        <w:t xml:space="preserve"> waris di Glosarium Utama. Hentikan sebentar rekaman ini di sini. </w:t>
      </w:r>
    </w:p>
    <w:p>
      <w:pPr/>
      <w:r>
        <w:rPr>
          <w:lang w:val="id_ID" w:bidi="id_ID"/>
        </w:rPr>
      </w:r>
      <w:r>
        <w:rPr>
          <w:lang w:val="id_ID" w:bidi="id_ID"/>
        </w:rPr>
        <w:t xml:space="preserve">Ajaran Paulus dapat dipercaya. Titus harus menekankan ajaran ini sehingga orang-orang yang menaruh </w:t>
      </w:r>
      <w:r>
        <w:rPr>
          <w:b/>
          <w:lang w:val="id_ID" w:bidi="id_ID"/>
        </w:rPr>
        <w:t>iman</w:t>
      </w:r>
      <w:r>
        <w:rPr>
          <w:lang w:val="id_ID" w:bidi="id_ID"/>
        </w:rPr>
        <w:t xml:space="preserve"> mereka kepada Allah akan melakukan perbuatan baik. Perbuatan baik ini baik dan berguna bagi semua orang. Dalam bahasa aslinya, tertulis "untuk semua orang," yang merujuk kepada laki-laki dan perempuan. Terjemahkan kata iman yang sama seperti yang telah Anda lakukan di perikop sebelumnya. Untuk informasi lebih lanjut tentang </w:t>
      </w:r>
      <w:r>
        <w:rPr>
          <w:lang w:val="id_ID" w:bidi="id_ID"/>
        </w:rPr>
        <w:t>iman</w:t>
      </w:r>
      <w:r>
        <w:rPr>
          <w:lang w:val="id_ID" w:bidi="id_ID"/>
        </w:rPr>
        <w:t xml:space="preserve">, lihat daftar istilah utama. </w:t>
      </w:r>
    </w:p>
    <w:p>
      <w:pPr/>
      <w:r>
        <w:rPr>
          <w:lang w:val="id_ID" w:bidi="id_ID"/>
        </w:rPr>
      </w:r>
      <w:r>
        <w:rPr>
          <w:lang w:val="id_ID" w:bidi="id_ID"/>
        </w:rPr>
        <w:t xml:space="preserve">Titus harus menghindari kontroversi bodoh, </w:t>
      </w:r>
      <w:r>
        <w:rPr>
          <w:b/>
          <w:lang w:val="id_ID" w:bidi="id_ID"/>
        </w:rPr>
        <w:t>silsilah</w:t>
      </w:r>
      <w:r>
        <w:rPr>
          <w:lang w:val="id_ID" w:bidi="id_ID"/>
        </w:rPr>
        <w:t xml:space="preserve">, perselisihan, dan perdebatan tentang </w:t>
      </w:r>
      <w:r>
        <w:rPr>
          <w:b/>
          <w:lang w:val="id_ID" w:bidi="id_ID"/>
        </w:rPr>
        <w:t>hukum</w:t>
      </w:r>
      <w:r>
        <w:rPr>
          <w:lang w:val="id_ID" w:bidi="id_ID"/>
        </w:rPr>
        <w:t xml:space="preserve"> Musa. Hal-hal ini kosong dan tidak berharga. Silsilah adalah kisah dan daftar leluhur.</w:t>
      </w:r>
    </w:p>
    <w:p>
      <w:pPr/>
      <w:r>
        <w:rPr>
          <w:lang w:val="id_ID" w:bidi="id_ID"/>
        </w:rPr>
      </w:r>
      <w:r>
        <w:rPr>
          <w:lang w:val="id_ID" w:bidi="id_ID"/>
        </w:rPr>
        <w:t xml:space="preserve">Jika perlu, berhenti di sini dan diskusikan dalam kelompok bagaimana Anda akan menerjemahkan </w:t>
      </w:r>
      <w:r>
        <w:rPr>
          <w:b/>
          <w:lang w:val="id_ID" w:bidi="id_ID"/>
        </w:rPr>
        <w:t>hukum</w:t>
      </w:r>
      <w:r>
        <w:rPr>
          <w:lang w:val="id_ID" w:bidi="id_ID"/>
        </w:rPr>
        <w:t xml:space="preserve"> dan </w:t>
      </w:r>
      <w:r>
        <w:rPr>
          <w:b/>
          <w:lang w:val="id_ID" w:bidi="id_ID"/>
        </w:rPr>
        <w:t>silsilah</w:t>
      </w:r>
      <w:r>
        <w:rPr>
          <w:lang w:val="id_ID" w:bidi="id_ID"/>
        </w:rPr>
        <w:t xml:space="preserve">. Terjemahkan hukum dan silsilah sama seperti yang telah Anda lakukan di bagian lain dari Perjanjian Baru. Untuk informasi lebih lanjut tentang </w:t>
      </w:r>
      <w:r>
        <w:rPr>
          <w:lang w:val="id_ID" w:bidi="id_ID"/>
        </w:rPr>
        <w:t>hukum</w:t>
      </w:r>
      <w:r>
        <w:rPr>
          <w:lang w:val="id_ID" w:bidi="id_ID"/>
        </w:rPr>
        <w:t xml:space="preserve"> dan </w:t>
      </w:r>
      <w:r>
        <w:rPr>
          <w:lang w:val="id_ID" w:bidi="id_ID"/>
        </w:rPr>
        <w:t>silsilah</w:t>
      </w:r>
      <w:r>
        <w:rPr>
          <w:lang w:val="id_ID" w:bidi="id_ID"/>
        </w:rPr>
        <w:t xml:space="preserve">, lihat Glosarium Utama. Hentikan sebentar rekaman ini di sini. </w:t>
      </w:r>
    </w:p>
    <w:p>
      <w:pPr/>
      <w:r>
        <w:rPr>
          <w:lang w:val="id_ID" w:bidi="id_ID"/>
        </w:rPr>
      </w:r>
      <w:r>
        <w:rPr>
          <w:lang w:val="id_ID" w:bidi="id_ID"/>
        </w:rPr>
        <w:t xml:space="preserve">Titus harus menolak orang yang memecah belah setelah satu atau dua peringatan. Orang yang memecah belah dan menolak untuk mengubah perilakunya adalah orang yang menyimpang dalam pikiran dan perilakunya. </w:t>
      </w:r>
      <w:r>
        <w:rPr>
          <w:b/>
          <w:lang w:val="id_ID" w:bidi="id_ID"/>
        </w:rPr>
        <w:t>Dosa</w:t>
      </w:r>
      <w:r>
        <w:rPr>
          <w:lang w:val="id_ID" w:bidi="id_ID"/>
        </w:rPr>
        <w:t>-dosanya, atau kesalahan-kesalahannya, menunjukkan bahwa ia bersalah di hadapan Allah.</w:t>
      </w:r>
    </w:p>
    <w:p>
      <w:pPr/>
      <w:r>
        <w:rPr>
          <w:lang w:val="id_ID" w:bidi="id_ID"/>
        </w:rPr>
      </w:r>
      <w:r>
        <w:rPr>
          <w:lang w:val="id_ID" w:bidi="id_ID"/>
        </w:rPr>
        <w:t xml:space="preserve">Jika perlu, berhenti di sini dan diskusikan dalam kelompok bagaimana Anda akan menerjemahkan </w:t>
      </w:r>
      <w:r>
        <w:rPr>
          <w:b/>
          <w:lang w:val="id_ID" w:bidi="id_ID"/>
        </w:rPr>
        <w:t>dosa</w:t>
      </w:r>
      <w:r>
        <w:rPr>
          <w:lang w:val="id_ID" w:bidi="id_ID"/>
        </w:rPr>
        <w:t xml:space="preserve">. Terjemahkan dosa sama seperti yang telah Anda lakukan di bagian lain dari Perjanjian Baru. Untuk informasi lebih lanjut tentang </w:t>
      </w:r>
      <w:r>
        <w:rPr>
          <w:lang w:val="id_ID" w:bidi="id_ID"/>
        </w:rPr>
        <w:t>dosa</w:t>
      </w:r>
      <w:r>
        <w:rPr>
          <w:lang w:val="id_ID" w:bidi="id_ID"/>
        </w:rPr>
        <w:t>, lihat Daftar Kata Utama.</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suara dari perikop ini dalam terjemahan yang paling mudah dimengerti. </w:t>
      </w:r>
    </w:p>
    <w:p>
      <w:pPr/>
      <w:r>
        <w:rPr>
          <w:lang w:val="id_ID" w:bidi="id_ID"/>
        </w:rPr>
      </w:r>
      <w:r>
        <w:rPr>
          <w:lang w:val="id_ID" w:bidi="id_ID"/>
        </w:rPr>
        <w:t>Dalam sesi ini, ceritakan kembali ayat-ayat ini,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dapat menggunakan benda apa saja, gerakan, atau papan cerita untuk membantu mereka mengingat bagian ayat-ayat Alkitab tersebut. Hentikan sebentar rekaman ini di sini. </w:t>
      </w:r>
    </w:p>
    <w:p>
      <w:pPr/>
      <w:r>
        <w:rPr>
          <w:lang w:val="id_ID" w:bidi="id_ID"/>
        </w:rPr>
      </w:r>
      <w:r>
        <w:rPr>
          <w:lang w:val="id_ID" w:bidi="id_ID"/>
        </w:rPr>
        <w:t xml:space="preserve">Selanjutnya, kelompok dapat memutuskan versi mana dari ayat-ayat tersebut yang paling disukai. Anda mungkin memutuskan untuk menyukai cara bercerita salah satu anggota kelompok untuk suatu adegan, tetapi menyukai cara bercerita anggota lain untuk adegan lainnya. Hentikan sebentar rekaman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Titus 3:12–15</w:t>
      </w:r>
      <w:r>
        <w:rPr>
          <w:lang w:val="id_ID" w:bidi="id_ID"/>
        </w:rPr>
      </w:r>
    </w:p>
    <w:p>
      <w:pPr>
        <w:pStyle w:val="Heading3"/>
      </w:pPr>
      <w:r>
        <w:rPr>
          <w:lang w:val="id_ID" w:bidi="id_ID"/>
        </w:rPr>
        <w:t>Dengar dan Renungkan</w:t>
      </w:r>
    </w:p>
    <w:p>
      <w:pPr/>
      <w:r>
        <w:rPr>
          <w:lang w:val="id_ID" w:bidi="id_ID"/>
        </w:rPr>
      </w:r>
      <w:r>
        <w:rPr>
          <w:lang w:val="id_ID" w:bidi="id_ID"/>
        </w:rPr>
        <w:t xml:space="preserve">Dalam tahap ini, dengarkan Titus 3:12–15 dan renungkan di dalam hati Anda. </w:t>
      </w:r>
    </w:p>
    <w:p>
      <w:pPr/>
      <w:r>
        <w:rPr>
          <w:lang w:val="id_ID" w:bidi="id_ID"/>
        </w:rPr>
      </w:r>
      <w:r>
        <w:rPr>
          <w:lang w:val="id_ID" w:bidi="id_ID"/>
        </w:rPr>
        <w:t xml:space="preserve">Jika memungkinkan, dengarkan rekaman suara dari Titus 3:12–15 sebanyak tiga kali, dalam tiga versi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ini di sini. </w:t>
      </w:r>
    </w:p>
    <w:p>
      <w:pPr>
        <w:pStyle w:val="ListBullet"/>
        <w:spacing w:line="240" w:lineRule="auto"/>
        <w:ind w:left="720"/>
      </w:pPr>
      <w:r>
        <w:rPr>
          <w:lang w:val="id_ID" w:bidi="id_ID"/>
        </w:rPr>
      </w:r>
      <w:r>
        <w:rPr>
          <w:lang w:val="id_ID" w:bidi="id_ID"/>
        </w:rPr>
        <w:t xml:space="preserve">Apa yang dikatakan perikop ini kepada kita tentang Tuhan atau Yesus? Hentikan sebentar rekaman ini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ini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rekaman dari Titus 3:12–15 ini dalam terjemahan yang paling mudah dimengerti. </w:t>
      </w:r>
    </w:p>
    <w:p>
      <w:pPr/>
      <w:r>
        <w:rPr>
          <w:lang w:val="id_ID" w:bidi="id_ID"/>
        </w:rPr>
      </w:r>
      <w:r>
        <w:rPr>
          <w:lang w:val="id_ID" w:bidi="id_ID"/>
        </w:rPr>
        <w:t>Paulus mengakhiri suratnya kepada Titus di Kreta. Dalam surat ini, Paulus mengatakan kepada Titus bagaimana cara memilih para pemimpin gereja. Paulus mengatakan kepada Titus bagaimana melawan ajaran palsu. Sebaliknya, Paulus mengatakan kepada Titus apa yang harus diajarkan kepada orang-orang percaya di Kreta tentang bagaimana berperilaku satu sama lain dan bagaimana berperilaku terhadap orang-orang yang tidak percaya dalam komunitas sehingga perilaku baik orang-orang percaya dapat menarik orang kepada Tuhan. Paulus mengingatkan Titus tentang alasan perilaku yang baik ini—karena Tuhan mengutus Yesus untuk menyelamatkan mereka. Sekarang, dalam bagian penutup suratnya, Paulus memberikan Titus beberapa petunjuk terakhir dan pengingat terakhir tentang berbuat baik. Paulus mengakhiri surat itu dengan salam kepada orang-orang percaya di Kreta.</w:t>
      </w:r>
    </w:p>
    <w:p>
      <w:pPr/>
      <w:r>
        <w:rPr>
          <w:lang w:val="id_ID" w:bidi="id_ID"/>
        </w:rPr>
      </w:r>
      <w:r>
        <w:rPr>
          <w:lang w:val="id_ID" w:bidi="id_ID"/>
        </w:rPr>
        <w:t xml:space="preserve">Berhenti di sini dan lihatlah bersama-sama sebagai kelompok pada peta pulau </w:t>
      </w:r>
      <w:r>
        <w:rPr>
          <w:b/>
          <w:lang w:val="id_ID" w:bidi="id_ID"/>
        </w:rPr>
        <w:t>Kreta</w:t>
      </w:r>
      <w:r>
        <w:rPr>
          <w:lang w:val="id_ID" w:bidi="id_ID"/>
        </w:rPr>
        <w:t xml:space="preserve"> jika perlu. Hentikan sebentar rekaman ini di sini. </w:t>
      </w:r>
    </w:p>
    <w:p>
      <w:pPr/>
      <w:r>
        <w:rPr>
          <w:lang w:val="id_ID" w:bidi="id_ID"/>
        </w:rPr>
      </w:r>
      <w:r>
        <w:rPr>
          <w:lang w:val="id_ID" w:bidi="id_ID"/>
        </w:rPr>
        <w:t xml:space="preserve">Paulus memberi tahu Titus bahwa ia tidak yakin apakah ia akan mengutus Artemas atau Tikhikus ke Kreta ketika ia menulis surat ini. Artemas dan Tikhikus adalah dua orang percaya lainnya yang bekerja bersama Paulus dan Titus untuk membantu gereja-gereja, dan Paulus ingin salah satu dari mereka untuk menggantikan Titus di Kreta. Ketika Artemas atau Tikhikus tiba di Kreta, Paulus ingin Titus meninggalkan Kreta dan bergegas bertemu Paulus di Nikopolis. Nikopolis adalah sebuah kota di pantai Yunani. </w:t>
      </w:r>
    </w:p>
    <w:p>
      <w:pPr/>
      <w:r>
        <w:rPr>
          <w:lang w:val="id_ID" w:bidi="id_ID"/>
        </w:rPr>
      </w:r>
      <w:r>
        <w:rPr>
          <w:lang w:val="id_ID" w:bidi="id_ID"/>
        </w:rPr>
        <w:t xml:space="preserve">Berhenti di sini dan lihatlah sebagai kelompok pada peta lokasi kota </w:t>
      </w:r>
      <w:r>
        <w:rPr>
          <w:b/>
          <w:lang w:val="id_ID" w:bidi="id_ID"/>
        </w:rPr>
        <w:t>Nikopolis</w:t>
      </w:r>
      <w:r>
        <w:rPr>
          <w:lang w:val="id_ID" w:bidi="id_ID"/>
        </w:rPr>
        <w:t xml:space="preserve"> di Yunani jika diperlukan. Hentikan sebentar rekaman ini di sini. </w:t>
      </w:r>
    </w:p>
    <w:p>
      <w:pPr/>
      <w:r>
        <w:rPr>
          <w:lang w:val="id_ID" w:bidi="id_ID"/>
        </w:rPr>
      </w:r>
      <w:r>
        <w:rPr>
          <w:lang w:val="id_ID" w:bidi="id_ID"/>
        </w:rPr>
        <w:t>Paulus ingin menghabiskan musim dingin, atau waktu dingin tahun itu, di Nikopolis. Paulus belum berada di Nikopolis, tetapi ia berencana untuk melakukan perjalanan ke sana sebelum musim dingin. Musim dingin di Mediterania berlangsung antara bulan November dan Maret, dan itu adalah waktu terdingin dalam setahun. Kapal tidak dapat melakukan perjalanan selama musim dingin karena cuaca sedang badai.</w:t>
      </w:r>
    </w:p>
    <w:p>
      <w:pPr/>
      <w:r>
        <w:rPr>
          <w:lang w:val="id_ID" w:bidi="id_ID"/>
        </w:rPr>
      </w:r>
      <w:r>
        <w:rPr>
          <w:lang w:val="id_ID" w:bidi="id_ID"/>
        </w:rPr>
        <w:t xml:space="preserve">Berhenti di sini dan diskusikan pertanyaan ini dalam kelompok: Jelaskan musim di mana Anda tinggal. Jika Anda tidak memiliki musim dingin dalam setahun, jelaskan musim dengan cuaca terburuk, seperti hujan atau angin. Bagaimana kondisi cuaca di daerah Anda memengaruhi perjalanan Anda? Hentikan sebentar rekaman ini di sini. </w:t>
      </w:r>
    </w:p>
    <w:p>
      <w:pPr/>
      <w:r>
        <w:rPr>
          <w:lang w:val="id_ID" w:bidi="id_ID"/>
        </w:rPr>
      </w:r>
      <w:r>
        <w:rPr>
          <w:lang w:val="id_ID" w:bidi="id_ID"/>
        </w:rPr>
        <w:t>Paulus juga menyuruh Titus untuk membantu dua orang percaya lainnya bernama Zenas dan Apolos. Zenas adalah seorang pengacara, baik dalam hukum Yunani, Romawi, atau Yahudi. Seorang pengacara adalah seseorang yang ahli dalam hukum. Apolos mungkin adalah orang percaya lain yang pernah bekerja bersama Paulus di masa lalu. Zenas dan Apolos mungkin sudah berada di Kreta mengunjungi orang-orang percaya, atau mereka mungkin masih sedang dalam perjalanan ke Kreta. Paulus ingin Titus memberikan Zenas dan Apolos semua yang mereka butuhkan, yang bisa berupa makanan, uang, pakaian, persediaan, atau apa pun yang mungkin mereka butuhkan untuk perjalanan mereka. Paulus tidak mengatakan ke mana Zenas dan Apolos akan pergi setelah mereka meninggalkan Kreta, hanya mengatakan bahwa Titus harus memastikan para musafir memiliki semua yang mereka butuhkan untuk perjalanan mereka ketika mereka siap berangkat. Paulus kemungkinan ingin Titus dan orang-orang percaya lainnya juga menyediakan kebutuhan orang-orang percaya lainnya.</w:t>
      </w:r>
    </w:p>
    <w:p>
      <w:pPr/>
      <w:r>
        <w:rPr>
          <w:lang w:val="id_ID" w:bidi="id_ID"/>
        </w:rPr>
      </w:r>
      <w:r>
        <w:rPr>
          <w:lang w:val="id_ID" w:bidi="id_ID"/>
        </w:rPr>
        <w:t xml:space="preserve">Berhenti di sini dan diskusikan pertanyaan ini dalam kelompok: Jelaskan suatu saat ketika seorang pelancong atau pengunjung datang mengunjungi Anda. Bagaimana Anda merawat mereka? Bagaimana Anda membantu mereka ketika mereka berangkat dalam perjalanan mereka? Hentikan sebentar rekaman ini di sini. </w:t>
      </w:r>
    </w:p>
    <w:p>
      <w:pPr/>
      <w:r>
        <w:rPr>
          <w:lang w:val="id_ID" w:bidi="id_ID"/>
        </w:rPr>
      </w:r>
      <w:r>
        <w:rPr>
          <w:lang w:val="id_ID" w:bidi="id_ID"/>
        </w:rPr>
        <w:t>Paulus mengatakan bahwa orang-orang percaya di Kreta harus belajar berbuat baik secara teratur bagi orang lain. Titus adalah orang yang akan mengajarkan orang-orang percaya bagaimana berbuat baik. Orang-orang percaya harus melakukan kebaikan sehingga mereka dapat memenuhi kebutuhan mendesak orang lain, dan agar mereka memiliki tujuan dalam kehidupan mereka. Berbuat baik kepada orang lain juga menunjukkan anugerah Allah yang bekerja dalam orang-orang percaya. Orang-orang di luar gereja akan melihat contoh orang-orang percaya dalam menjalani kehidupan yang baik, menyediakan kebutuhan, dan berguna dalam komunitas mereka. Orang-orang yang tidak percaya akan melihat hal-hal baik yang dilakukan orang-orang percaya kepada orang lain, dan ini akan menunjukkan kepada mereka lebih banyak tentang siapa Yesus dan apa yang Yesus lakukan.</w:t>
      </w:r>
    </w:p>
    <w:p>
      <w:pPr/>
      <w:r>
        <w:rPr>
          <w:lang w:val="id_ID" w:bidi="id_ID"/>
        </w:rPr>
      </w:r>
      <w:r>
        <w:rPr>
          <w:lang w:val="id_ID" w:bidi="id_ID"/>
        </w:rPr>
        <w:t xml:space="preserve">Berhenti di sini dan diskusikan pertanyaan ini dalam kelompok: Bicarakan tentang saat Anda atau seseorang yang Anda kenal membantu seseorang. Bagaimana mereka membantu orang yang membutuhkan? Hentikan sebentar rekaman ini di sini. </w:t>
      </w:r>
    </w:p>
    <w:p>
      <w:pPr/>
      <w:r>
        <w:rPr>
          <w:lang w:val="id_ID" w:bidi="id_ID"/>
        </w:rPr>
      </w:r>
      <w:r>
        <w:rPr>
          <w:lang w:val="id_ID" w:bidi="id_ID"/>
        </w:rPr>
        <w:t>Semua orang-orang percaya yang bersama Paulus mengirimkan salam kepada Titus. Paulus juga mengatakan untuk menyapa "semua orang yang mengasihi kami di dalam iman," yang merupakan cara yang umum untuk berbicara tentang orang-orang percaya. Hal ini karena para pengikut Yesus saling mengasihi dan memiliki iman yang sama kepada Yesus.</w:t>
      </w:r>
    </w:p>
    <w:p>
      <w:pPr/>
      <w:r>
        <w:rPr>
          <w:lang w:val="id_ID" w:bidi="id_ID"/>
        </w:rPr>
      </w:r>
      <w:r>
        <w:rPr>
          <w:lang w:val="id_ID" w:bidi="id_ID"/>
        </w:rPr>
        <w:t>Paulus mengakhiri suratnya dengan berkat bagi Titus dan orang-orang percaya di Kreta. Berkat ini adalah cara yang umum untuk mengakhiri surat kepada orang-orang percaya lainnya pada zaman Paulus. Paulus berdoa agar Allah menunjukkan anugerah-Nya atau bertindak dengan murah hati kepada orang-orang percaya di Kreta.</w:t>
      </w:r>
    </w:p>
    <w:p>
      <w:pPr/>
      <w:r>
        <w:rPr>
          <w:lang w:val="id_ID" w:bidi="id_ID"/>
        </w:rPr>
      </w:r>
      <w:r>
        <w:rPr>
          <w:lang w:val="id_ID" w:bidi="id_ID"/>
        </w:rPr>
        <w:t>Berhentilah di sini dan diskusikan pertanyaan ini dalam kelompok: Bagaimana cara Anda mengakhiri pesan yang Anda kirim kepada orang lain? Jenis berkat atau salam terakhir apa yang Anda sertakan?</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rekaman dari Titus 3:12–15 ini dalam terjemahan yang paling mudah dimengerti. </w:t>
      </w:r>
    </w:p>
    <w:p>
      <w:pPr/>
      <w:r>
        <w:rPr>
          <w:lang w:val="id_ID" w:bidi="id_ID"/>
        </w:rPr>
      </w:r>
      <w:r>
        <w:rPr>
          <w:lang w:val="id_ID" w:bidi="id_ID"/>
        </w:rPr>
        <w:t>Pada langkah ini, kelompok akan menentukan bagian, tokoh, dan latar belakang dari nats ini. Selanjutnya, kelompok akan membayangkan perikop ini.</w:t>
      </w:r>
    </w:p>
    <w:p>
      <w:pPr/>
      <w:r>
        <w:rPr>
          <w:lang w:val="id_ID" w:bidi="id_ID"/>
        </w:rPr>
      </w:r>
      <w:r>
        <w:rPr>
          <w:lang w:val="id_ID" w:bidi="id_ID"/>
        </w:rPr>
        <w:t xml:space="preserve">Perikop ini memiliki tiga bagian. </w:t>
      </w:r>
    </w:p>
    <w:p>
      <w:pPr/>
      <w:r>
        <w:rPr>
          <w:lang w:val="id_ID" w:bidi="id_ID"/>
        </w:rPr>
      </w:r>
      <w:r>
        <w:rPr>
          <w:b/>
          <w:lang w:val="id_ID" w:bidi="id_ID"/>
        </w:rPr>
        <w:t>Pada bagian pertama:</w:t>
      </w:r>
      <w:r>
        <w:rPr>
          <w:lang w:val="id_ID" w:bidi="id_ID"/>
        </w:rPr>
        <w:t xml:space="preserve"> Paulus mengatakan bahwa ia akan mengutus seorang pengganti untuk Titus, dan kemudian Titus harus menemui Paulus di Nikopolis. Paulus juga mengatakan kepada Titus untuk menolong Zenas dan Apolos dalam perjalanan mereka. </w:t>
      </w:r>
    </w:p>
    <w:p>
      <w:pPr/>
      <w:r>
        <w:rPr>
          <w:lang w:val="id_ID" w:bidi="id_ID"/>
        </w:rPr>
      </w:r>
      <w:r>
        <w:rPr>
          <w:b/>
          <w:lang w:val="id_ID" w:bidi="id_ID"/>
        </w:rPr>
        <w:t>Dalam bagian kedua:</w:t>
      </w:r>
      <w:r>
        <w:rPr>
          <w:lang w:val="id_ID" w:bidi="id_ID"/>
        </w:rPr>
        <w:t xml:space="preserve"> Paulus mengingatkan Titus dan orang-orang percaya untuk melakukan pekerjaan-pekerjaan baik sehingga mereka akan memenuhi kebutuhan orang lain dan memiliki kehidupan yang berguna. </w:t>
      </w:r>
    </w:p>
    <w:p>
      <w:pPr/>
      <w:r>
        <w:rPr>
          <w:lang w:val="id_ID" w:bidi="id_ID"/>
        </w:rPr>
      </w:r>
      <w:r>
        <w:rPr>
          <w:b/>
          <w:lang w:val="id_ID" w:bidi="id_ID"/>
        </w:rPr>
        <w:t>Pada bagian ketiga:</w:t>
      </w:r>
      <w:r>
        <w:rPr>
          <w:lang w:val="id_ID" w:bidi="id_ID"/>
        </w:rPr>
        <w:t xml:space="preserve"> Paulus memberikan salam terakhir kepada Titus dan orang-orang percaya.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Titus</w:t>
      </w:r>
    </w:p>
    <w:p>
      <w:pPr>
        <w:pStyle w:val="ListBullet"/>
        <w:spacing w:line="240" w:lineRule="auto"/>
        <w:ind w:left="720"/>
      </w:pPr>
      <w:r>
        <w:rPr>
          <w:lang w:val="id_ID" w:bidi="id_ID"/>
        </w:rPr>
      </w:r>
      <w:r>
        <w:rPr>
          <w:lang w:val="id_ID" w:bidi="id_ID"/>
        </w:rPr>
        <w:t>Artemas</w:t>
      </w:r>
    </w:p>
    <w:p>
      <w:pPr>
        <w:pStyle w:val="ListBullet"/>
        <w:spacing w:line="240" w:lineRule="auto"/>
        <w:ind w:left="720"/>
      </w:pPr>
      <w:r>
        <w:rPr>
          <w:lang w:val="id_ID" w:bidi="id_ID"/>
        </w:rPr>
      </w:r>
      <w:r>
        <w:rPr>
          <w:lang w:val="id_ID" w:bidi="id_ID"/>
        </w:rPr>
        <w:t>Tikhikus</w:t>
      </w:r>
    </w:p>
    <w:p>
      <w:pPr>
        <w:pStyle w:val="ListBullet"/>
        <w:spacing w:line="240" w:lineRule="auto"/>
        <w:ind w:left="720"/>
      </w:pPr>
      <w:r>
        <w:rPr>
          <w:lang w:val="id_ID" w:bidi="id_ID"/>
        </w:rPr>
      </w:r>
      <w:r>
        <w:rPr>
          <w:lang w:val="id_ID" w:bidi="id_ID"/>
        </w:rPr>
        <w:t xml:space="preserve">Zenas, ahli hukum </w:t>
      </w:r>
    </w:p>
    <w:p>
      <w:pPr>
        <w:pStyle w:val="ListBullet"/>
        <w:spacing w:line="240" w:lineRule="auto"/>
        <w:ind w:left="720"/>
      </w:pPr>
      <w:r>
        <w:rPr>
          <w:lang w:val="id_ID" w:bidi="id_ID"/>
        </w:rPr>
      </w:r>
      <w:r>
        <w:rPr>
          <w:lang w:val="id_ID" w:bidi="id_ID"/>
        </w:rPr>
        <w:t>Apolos</w:t>
      </w:r>
    </w:p>
    <w:p>
      <w:pPr>
        <w:pStyle w:val="ListBullet"/>
        <w:spacing w:line="240" w:lineRule="auto"/>
        <w:ind w:left="720"/>
      </w:pPr>
      <w:r>
        <w:rPr>
          <w:lang w:val="id_ID" w:bidi="id_ID"/>
        </w:rPr>
      </w:r>
      <w:r>
        <w:rPr>
          <w:lang w:val="id_ID" w:bidi="id_ID"/>
        </w:rPr>
        <w:t>Dan orang-orang percaya di Kreta</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 xml:space="preserve">Ingatlah bahwa ini adalah bagian terakhir dari surat Paulus kepada Titus. Paulus memberikan petunjuk-petunjuk tentang bagaimana orang-orang percaya harus bertindak terhadap orang-orang percaya lainnya dan terhadap orang-orang yang tidak percaya. Paulus juga mengatakan bahwa alasan orang-orang percaya harus memiliki perilaku yang baik adalah karena Tuhan mengutus Yesus untuk menyelamatkan mereka. Ingatlah bahwa bagian terakhir ini mencakup petunjuk-petunjuk terakhir Paulus kepada Titus, salam, dan berkat kepada orang-orang percaya di Kreta. Ini seperti akhir dari surat-surat lain yang ditulis Paulus. </w:t>
      </w:r>
    </w:p>
    <w:p>
      <w:pPr/>
      <w:r>
        <w:rPr>
          <w:lang w:val="id_ID" w:bidi="id_ID"/>
        </w:rPr>
      </w:r>
      <w:r>
        <w:rPr>
          <w:lang w:val="id_ID" w:bidi="id_ID"/>
        </w:rPr>
        <w:t xml:space="preserve">Pada bagian pertama dari perikop ini, ingatlah bahwa Paulus mengatakan bahwa ia akan mengutus seorang pengganti untuk Titus di Kreta. Ketika Paulus menulis surat ini, ia tidak yakin apakah ia akan mengutus Artemas atau Tikhikus, tetapi salah satu dari mereka akan datang untuk menggantikan Titus. Ketika Artemas atau Tikhikus datang, Titus harus meninggalkan Kreta dan menemui Paulus di kota Nikopolis. Ingatlah ini adalah sebuah kota di pantai Yunani. </w:t>
      </w:r>
    </w:p>
    <w:p>
      <w:pPr/>
      <w:r>
        <w:rPr>
          <w:lang w:val="id_ID" w:bidi="id_ID"/>
        </w:rPr>
      </w:r>
      <w:r>
        <w:rPr>
          <w:lang w:val="id_ID" w:bidi="id_ID"/>
        </w:rPr>
        <w:t xml:space="preserve">Berhenti di sini dan lihatlah bersama-sama sebagai kelompok pada peta kota </w:t>
      </w:r>
      <w:r>
        <w:rPr>
          <w:b/>
          <w:lang w:val="id_ID" w:bidi="id_ID"/>
        </w:rPr>
        <w:t>Nikopolis</w:t>
      </w:r>
      <w:r>
        <w:rPr>
          <w:lang w:val="id_ID" w:bidi="id_ID"/>
        </w:rPr>
        <w:t xml:space="preserve"> di Yunani, jika perlu. Hentikan sebentar rekaman ini di sini. </w:t>
      </w:r>
    </w:p>
    <w:p>
      <w:pPr/>
      <w:r>
        <w:rPr>
          <w:lang w:val="id_ID" w:bidi="id_ID"/>
        </w:rPr>
      </w:r>
      <w:r>
        <w:rPr>
          <w:lang w:val="id_ID" w:bidi="id_ID"/>
        </w:rPr>
        <w:t xml:space="preserve">Paulus berencana untuk menghabiskan musim dingin, atau bulan-bulan yang dingin, di Nikopolis. Ingatlah bahwa Paulus tidak berada di Nikopolis sekarang, tetapi ia berencana untuk menemui Titus di sana. Ingatlah ini adalah sebuah kota di pantai, dan kapal-kapal sering melakukan perjalanan ke dan dari Nikopolis. Ingatlah kapal-kapal tidak dapat melakukan perjalanan selama musim dingin, karena cuaca yang buruk. </w:t>
      </w:r>
    </w:p>
    <w:p>
      <w:pPr/>
      <w:r>
        <w:rPr>
          <w:lang w:val="id_ID" w:bidi="id_ID"/>
        </w:rPr>
      </w:r>
      <w:r>
        <w:rPr>
          <w:lang w:val="id_ID" w:bidi="id_ID"/>
        </w:rPr>
        <w:t xml:space="preserve">Berhenti di sini dan diskusikan pertanyaan ini dalam kelompok: Bagaimana Anda akan mengartikan "musim dingin" dalam bahasa Anda? Pertimbangkan untuk menggunakan sesuatu seperti cuaca dingin, cuaca badai, atau cuaca berangin. Hentikan sebentar rekaman ini di sini. </w:t>
      </w:r>
    </w:p>
    <w:p>
      <w:pPr/>
      <w:r>
        <w:rPr>
          <w:lang w:val="id_ID" w:bidi="id_ID"/>
        </w:rPr>
      </w:r>
      <w:r>
        <w:rPr>
          <w:lang w:val="id_ID" w:bidi="id_ID"/>
        </w:rPr>
        <w:t xml:space="preserve">Ingatlah bahwa Paulus juga mengatakan kepada Titus untuk menolong Zenas dan Apolos dalam perjalanan mereka. Zenas dan Apolos berada di Kreta atau akan segera berada di Kreta. Titus harus mengurus orang-orang yang melakukan perjalanan, sehingga mereka siap untuk perjalanan mereka ketika mereka meninggalkan Kreta. Paulus mengatakan bahwa Titus harus memberikan kepada mereka semua yang mereka butuhkan. Cara lain untuk mengatakan ini adalah bahwa supaya mereka "jangan kekurangan apa pun". </w:t>
      </w:r>
    </w:p>
    <w:p>
      <w:pPr/>
      <w:r>
        <w:rPr>
          <w:lang w:val="id_ID" w:bidi="id_ID"/>
        </w:rPr>
      </w:r>
      <w:r>
        <w:rPr>
          <w:lang w:val="id_ID" w:bidi="id_ID"/>
        </w:rPr>
        <w:t xml:space="preserve">Berhenti di sini dan diskusikan pertanyaan ini dalam kelompok: Bagaimana Anda akan menafsirkan gagasan bahwa Paulus mengatakan kepada Titus untuk memberikan kepada orang-orang yang melakukan perjalanan semua yang mereka butuhkan? Apakah lebih alami untuk mengatakan, "semua yang mereka butuhkan," atau "sehingga mereka jangan kekurangan apa pun?" Hentikan sebentar rekaman ini di sini. </w:t>
      </w:r>
    </w:p>
    <w:p>
      <w:pPr/>
      <w:r>
        <w:rPr>
          <w:lang w:val="id_ID" w:bidi="id_ID"/>
        </w:rPr>
      </w:r>
      <w:r>
        <w:rPr>
          <w:lang w:val="id_ID" w:bidi="id_ID"/>
        </w:rPr>
        <w:t xml:space="preserve">Pada bagian kedua dari perikop ini, Paulus mengatakan bahwa orang-orang percaya di Kreta juga harus menolong orang lain dengan cara yang sama Titus harus menolong orang-orang percaya yang melakukan perjalanan, Zenas dan Apolos. Paulus mengatakan, "orang-orang kita," yang berarti orang-orang percaya di Kreta. Paulus ingin Titus mengajar orang-orang percaya bagaimana secara teratur melakukan pekerjaan yang baik. Ingatlah bahwa ini adalah tema keseluruhan surat kepada Titus. Dalam perikop sebelumnya, Paulus mengatakan bahwa orang-orang percaya harus berpikir dengan hati-hati tentang cara-cara untuk melakukan pekerjaan yang baik bagi orang lain, termasuk orang-orang yang tidak percaya. Ingat, ini bertentangan dengan bagaimana orang-orang biasanya hidup di Kreta. </w:t>
      </w:r>
    </w:p>
    <w:p>
      <w:pPr/>
      <w:r>
        <w:rPr>
          <w:lang w:val="id_ID" w:bidi="id_ID"/>
        </w:rPr>
      </w:r>
      <w:r>
        <w:rPr>
          <w:lang w:val="id_ID" w:bidi="id_ID"/>
        </w:rPr>
        <w:t xml:space="preserve">Berhenti di sini dan diskusikan pertanyaan ini dalam kelompok: Apa cara terbaik untuk menafsirkan "membaktikan diri mereka untuk melakukan pekerjaan yang baik?" Bagaimana cara Anda mengkomunikasikan gagasan untuk berpikir dengan hati-hati untuk menemukan cara-cara untuk berbuat baik bagi orang lain? Hentikan sebentar rekaman ini di sini. </w:t>
      </w:r>
    </w:p>
    <w:p>
      <w:pPr/>
      <w:r>
        <w:rPr>
          <w:lang w:val="id_ID" w:bidi="id_ID"/>
        </w:rPr>
      </w:r>
      <w:r>
        <w:rPr>
          <w:lang w:val="id_ID" w:bidi="id_ID"/>
        </w:rPr>
        <w:t xml:space="preserve">Paulus mengatakan bahwa ada dua alasan bagi orang-orang percaya untuk melakukan pekerjaan yang baik bagi orang lain. Pertama, orang-orang percaya kemudian dapat menyediakan "kebutuhan pokok," atau kebutuhan sehari-hari orang lain. Cara lain untuk menafsirkan ini adalah kebutuhan yang mendesak, nyata, atau tulus. </w:t>
      </w:r>
    </w:p>
    <w:p>
      <w:pPr/>
      <w:r>
        <w:rPr>
          <w:lang w:val="id_ID" w:bidi="id_ID"/>
        </w:rPr>
      </w:r>
      <w:r>
        <w:rPr>
          <w:lang w:val="id_ID" w:bidi="id_ID"/>
        </w:rPr>
        <w:t xml:space="preserve">Berhenti di sini dan diskusikan pertanyaan ini dalam kelompok: Bagaimana Anda akan menafsirkan gagasan bahwa orang-orang percaya harus menyediakan kebutuhan orang lain? Hentikan sebentar rekaman ini di sini. </w:t>
      </w:r>
    </w:p>
    <w:p>
      <w:pPr/>
      <w:r>
        <w:rPr>
          <w:lang w:val="id_ID" w:bidi="id_ID"/>
        </w:rPr>
      </w:r>
      <w:r>
        <w:rPr>
          <w:lang w:val="id_ID" w:bidi="id_ID"/>
        </w:rPr>
        <w:t xml:space="preserve">Kedua, orang-orang percaya harus melakukan perbuatan baik sehingga mereka tidak akan menjalani kehidupan yang tidak produktif atau tidak menghasilkan buah. Dalam bahasa aslinya tidak berbuah adalah cara untuk menggambarkan kehidupan yang tidak berguna sama seperti pohon yang tidak menghasilkan buah adalah pohon yang tidak berguna. Cara lain untuk menafsirkan ini adalah agar orang-orang percaya dapat menjalani kehidupan yang berbuah atau berguna. </w:t>
      </w:r>
    </w:p>
    <w:p>
      <w:pPr/>
      <w:r>
        <w:rPr>
          <w:lang w:val="id_ID" w:bidi="id_ID"/>
        </w:rPr>
      </w:r>
      <w:r>
        <w:rPr>
          <w:lang w:val="id_ID" w:bidi="id_ID"/>
        </w:rPr>
        <w:t xml:space="preserve">Berhenti di sini dan diskusikan pertanyaan ini dalam kelompok: Bagaimana Anda akan menafsirkan gagasan bahwa orang-orang percaya harus berbuat baik sehingga mereka dapat menjalani kehidupan yang berbuah atau berguna? Hentikan sebentar rekaman ini di sini. </w:t>
      </w:r>
    </w:p>
    <w:p>
      <w:pPr/>
      <w:r>
        <w:rPr>
          <w:lang w:val="id_ID" w:bidi="id_ID"/>
        </w:rPr>
      </w:r>
      <w:r>
        <w:rPr>
          <w:lang w:val="id_ID" w:bidi="id_ID"/>
        </w:rPr>
        <w:t xml:space="preserve">Bagian ketiga dari perikop ini berisi salam terakhir dan berkat dalam surat itu. Kesimpulan surat ini mirip seperti salam dan berkat lain yang terdapat di akhir surat-surat lain yang ditulis Paulus. Paulus mengatakan bahwa orang-orang percaya yang berada di dekatnya mengirimkan salam kepada Titus. Kemudian, Paulus mengatakan bahwa Titus harus memberi salam kepada semua orang percaya di Kreta. Paulus menyebut orang-orang percaya sebagai "semua orang yang mengasihi kita dalam iman," yang dapat berarti Paulus ingin menunjukkan perbedaan antara orang-orang percaya yang sejati yang mengikut Yesus, dan guru-guru palsu. Kemungkinan besar Paulus ingin memberi salam kepada semua orang percaya di Kreta. Orang-orang percaya saling mengasihi karena mereka semua memiliki iman, atau kepercayaan yang sama, kepada Yesus. </w:t>
      </w:r>
    </w:p>
    <w:p>
      <w:pPr/>
      <w:r>
        <w:rPr>
          <w:lang w:val="id_ID" w:bidi="id_ID"/>
        </w:rPr>
      </w:r>
      <w:r>
        <w:rPr>
          <w:lang w:val="id_ID" w:bidi="id_ID"/>
        </w:rPr>
        <w:t xml:space="preserve">Berhenti di sini dan diskusikan pertanyaan ini dalam kelompok: Bagaimana Anda akan menunjukkan bahwa orang-orang percaya yang bersama Paulus mengirimkan salam kepada Titus, dan bahwa Paulus mengirimkan salam kepada orang-orang percaya di Kreta? Hentikan sebentar rekaman ini di sini. </w:t>
      </w:r>
    </w:p>
    <w:p>
      <w:pPr/>
      <w:r>
        <w:rPr>
          <w:lang w:val="id_ID" w:bidi="id_ID"/>
        </w:rPr>
      </w:r>
      <w:r>
        <w:rPr>
          <w:lang w:val="id_ID" w:bidi="id_ID"/>
        </w:rPr>
        <w:t xml:space="preserve">Paulus berdoa agar orang-orang percaya akan mengalami anugerah Tuhan. Ingatlah ini adalah berkat yang Paulus doakan bagi orang-orang percaya. </w:t>
      </w:r>
    </w:p>
    <w:p>
      <w:pPr/>
      <w:r>
        <w:rPr>
          <w:lang w:val="id_ID" w:bidi="id_ID"/>
        </w:rPr>
      </w:r>
      <w:r>
        <w:rPr>
          <w:lang w:val="id_ID" w:bidi="id_ID"/>
        </w:rPr>
        <w:t xml:space="preserve">Sekarang, kelompok harus membuat papan cerita, menggambarkan atau menggunakan barang-barang untuk memperagakan perikop ini dan tindakan-tindakan yang ada di dalam cerita. Pilih orang, gambar, atau benda untuk menjadi masing-masing karakter. </w:t>
      </w:r>
    </w:p>
    <w:p>
      <w:pPr/>
      <w:r>
        <w:rPr>
          <w:lang w:val="id_ID" w:bidi="id_ID"/>
        </w:rPr>
      </w:r>
      <w:r>
        <w:rPr>
          <w:lang w:val="id_ID" w:bidi="id_ID"/>
        </w:rPr>
        <w:t xml:space="preserve">Ketika Anda mulai menceritakan kembali kisah dalam ayat-ayat ini, minta Paulus berkumpul bersama Artemas dan Tikhikus di satu tempat dan Titus bersama orang-orang percaya, termasuk Zenas dan Apolos, di tempat lain. Paulus mengatakan kepada Titus bahwa ia akan mengutus Artemas atau Tikhikus ke Kreta untuk menggantikan Titus di Kreta. Salah satu dari dua orang itu harus pergi ke tempat Titus berada, yang mewakili Kreta. Ketika ia tiba, ia harus membacakan surat itu kepada Titus dan orang-orang percaya. Kemudian Titus harus memberikan petunjuk-petunjuk untuk menolong Zena dan Apolos yang berada bersamanya dalam kelompoknya. Orang-orang percaya harus menunjukkan bahwa mereka melakukan hal-hal baik satu sama lain dan bagi orang-orang yang tidak percaya dalam komunitas mereka. Orang-orang percaya harus menunjukkan bahwa mereka berguna. Paulus mengirimkan salam kepada Titus dari orang-orang percaya yang bersama Paulus. Paulus juga memberi salam kepada semua orang percaya di Kreta. Paulus mengakhiri suratnya kepada Titus dengan sebuah berkat. Paulus berdoa agar Tuhan akan menunjukkan anugerah-Nya kepada Titus dan orang-orang percaya di Kreta. Tunjukkan kepada orang-orang percaya yang menerima anugerah itu, atau karunia cuma-cuma dari Tuhan. </w:t>
      </w:r>
    </w:p>
    <w:p>
      <w:pPr/>
      <w:r>
        <w:rPr>
          <w:lang w:val="id_ID" w:bidi="id_ID"/>
        </w:rPr>
      </w:r>
      <w:r>
        <w:rPr>
          <w:lang w:val="id_ID" w:bidi="id_ID"/>
        </w:rPr>
        <w:t xml:space="preserve">Kemudian, Titus dan Paulus, masing-masing dari tempat mereka sendiri, harus bertemu di tempat ketiga untuk mewakili Nikopolis. Paulus ingin menghabiskan musim dingin di Nikopolis bersama Titus. </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rekaman dari Titus 3:12–15 ini dalam terjemahan yang paling mudah dimengerti. </w:t>
      </w:r>
    </w:p>
    <w:p>
      <w:pPr/>
      <w:r>
        <w:rPr>
          <w:lang w:val="id_ID" w:bidi="id_ID"/>
        </w:rPr>
      </w:r>
      <w:r>
        <w:rPr>
          <w:lang w:val="id_ID" w:bidi="id_ID"/>
        </w:rPr>
        <w:t>Pada langkah ini, kelompok akan memperagakan perikop ini.</w:t>
      </w:r>
    </w:p>
    <w:p>
      <w:pPr/>
      <w:r>
        <w:rPr>
          <w:lang w:val="id_ID" w:bidi="id_ID"/>
        </w:rPr>
      </w:r>
      <w:r>
        <w:rPr>
          <w:lang w:val="id_ID" w:bidi="id_ID"/>
        </w:rPr>
        <w:t xml:space="preserve">Perikop ini memiliki tiga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Titus</w:t>
      </w:r>
    </w:p>
    <w:p>
      <w:pPr>
        <w:pStyle w:val="ListBullet"/>
        <w:spacing w:line="240" w:lineRule="auto"/>
        <w:ind w:left="720"/>
      </w:pPr>
      <w:r>
        <w:rPr>
          <w:lang w:val="id_ID" w:bidi="id_ID"/>
        </w:rPr>
      </w:r>
      <w:r>
        <w:rPr>
          <w:lang w:val="id_ID" w:bidi="id_ID"/>
        </w:rPr>
        <w:t>Artemas</w:t>
      </w:r>
    </w:p>
    <w:p>
      <w:pPr>
        <w:pStyle w:val="ListBullet"/>
        <w:spacing w:line="240" w:lineRule="auto"/>
        <w:ind w:left="720"/>
      </w:pPr>
      <w:r>
        <w:rPr>
          <w:lang w:val="id_ID" w:bidi="id_ID"/>
        </w:rPr>
      </w:r>
      <w:r>
        <w:rPr>
          <w:lang w:val="id_ID" w:bidi="id_ID"/>
        </w:rPr>
        <w:t>Tikhikus</w:t>
      </w:r>
    </w:p>
    <w:p>
      <w:pPr>
        <w:pStyle w:val="ListBullet"/>
        <w:spacing w:line="240" w:lineRule="auto"/>
        <w:ind w:left="720"/>
      </w:pPr>
      <w:r>
        <w:rPr>
          <w:lang w:val="id_ID" w:bidi="id_ID"/>
        </w:rPr>
      </w:r>
      <w:r>
        <w:rPr>
          <w:lang w:val="id_ID" w:bidi="id_ID"/>
        </w:rPr>
        <w:t xml:space="preserve">Zenas, ahli hukum </w:t>
      </w:r>
    </w:p>
    <w:p>
      <w:pPr>
        <w:pStyle w:val="ListBullet"/>
        <w:spacing w:line="240" w:lineRule="auto"/>
        <w:ind w:left="720"/>
      </w:pPr>
      <w:r>
        <w:rPr>
          <w:lang w:val="id_ID" w:bidi="id_ID"/>
        </w:rPr>
      </w:r>
      <w:r>
        <w:rPr>
          <w:lang w:val="id_ID" w:bidi="id_ID"/>
        </w:rPr>
        <w:t>Apolos</w:t>
      </w:r>
    </w:p>
    <w:p>
      <w:pPr>
        <w:pStyle w:val="ListBullet"/>
        <w:spacing w:line="240" w:lineRule="auto"/>
        <w:ind w:left="720"/>
      </w:pPr>
      <w:r>
        <w:rPr>
          <w:lang w:val="id_ID" w:bidi="id_ID"/>
        </w:rPr>
      </w:r>
      <w:r>
        <w:rPr>
          <w:lang w:val="id_ID" w:bidi="id_ID"/>
        </w:rPr>
        <w:t>Dan orang-orang percaya di Kreta</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Paulus mengatakan kepada Titus bahwa ia akan mengutus Artemas atau Tikhikus ke Kreta. Orang yang diutus Paulus akan menggantikan Titus di Kreta. Ketika Artemas atau Tikhikus tiba di Kreta, Titus harus meninggalkan Kreta. Paulus ingin Titus melakukan perjalanan ke Nikopolis untuk menemui Paulus di sana. Paulus juga akan melakukan perjalanan ke Nikopolis sehingga ia dapat menghabiskan musim dingin di sana.</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Paulus, "Apa yang kamu rasakan atau pikirkan?" Orang itu mungkin menjawab hal-hal seperti "menantikan untuk bertemu Titus lagi," atau "berdoa agar semua rencana perjalanan ini berjalan lancar sehingga Artemas atau Tikhikus dapat datang ke Kreta, Titus dapat datang ke Nikopolis, dan saya dapat melakukan perjalanan ke Nikopolis," atau "masih mencoba memutuskan apakah saya akan mengirim Artemas atau Tikhikus untuk menggantikan Titus di Kreta."</w:t>
      </w:r>
    </w:p>
    <w:p>
      <w:pPr>
        <w:pStyle w:val="ListBullet"/>
        <w:spacing w:line="240" w:lineRule="auto"/>
        <w:ind w:left="720"/>
      </w:pPr>
      <w:r>
        <w:rPr>
          <w:lang w:val="id_ID" w:bidi="id_ID"/>
        </w:rPr>
      </w:r>
      <w:r>
        <w:rPr>
          <w:lang w:val="id_ID" w:bidi="id_ID"/>
        </w:rPr>
        <w:t>Tanyakan kepada orang yang memerankan Titus, "Apa yang sedang kamu rasakan atau pikirkan?" Orang itu mungkin menjawab seperti "khawatir bahwa saya tidak akan punya waktu untuk menyelesaikan semua instruksi Paulus sebelum saya harus melakukan perjalanan ke Nikopolis untuk musim dingin," atau "berharap dapat bertemu Paulus lagi," atau "berharap dapat beristirahat dari semua kerja keras di sini di Kreta bersama gereja-gereja."</w:t>
      </w:r>
    </w:p>
    <w:p>
      <w:pPr>
        <w:pStyle w:val="ListBullet"/>
        <w:spacing w:line="240" w:lineRule="auto"/>
        <w:ind w:left="720"/>
      </w:pPr>
      <w:r>
        <w:rPr>
          <w:lang w:val="id_ID" w:bidi="id_ID"/>
        </w:rPr>
      </w:r>
      <w:r>
        <w:rPr>
          <w:lang w:val="id_ID" w:bidi="id_ID"/>
        </w:rPr>
        <w:t>Juga, tanyakan kepada orang-orang yang berperan sebagai Artemas dan Tikhikus, "Apa yang Anda rasakan atau pikirkan?" Orang-orang mungkin menjawab seperti "siap menghadapi tantangan melayani gereja-gereja di Kreta," atau "berharap bahwa orang-orang percaya di Kreta akan mempelajari apa yang Paulus sampaikan kepada Titus untuk diajarkan kepada mereka," atau "khawatir pindah ke Kreta—kami telah mendengar tentang reputasi mereka dengan gaya hidup yang liar, dan sepertinya melayani gereja-gereja di sana akan sulit."</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mengatakan kepada Titus untuk melakukan semua yang dapat ia lakukan untuk membantu orang-orang percaya yang melakukan perjalanan, Zenas dan Apollos. Paulus ingin Titus memberikan Zenas dan Apolos segala yang mereka butuhkan untuk perjalanan mereka ketika mereka meninggalkan Kreta. </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Paulus, "Apa yang kamu rasakan atau pikirkan?" Orang itu mungkin menjawab seperti "ingin menyediakan kebutuhan Zenas dan Apolos," atau "berharap saya dapat melihat Zenas dan Apolos sendiri," atau "senang karena Titus akan membantu Zenas dan Apolos dengan segala yang mereka butuhkan untuk perjalanan mereka."</w:t>
      </w:r>
    </w:p>
    <w:p>
      <w:pPr>
        <w:pStyle w:val="ListBullet"/>
        <w:spacing w:line="240" w:lineRule="auto"/>
        <w:ind w:left="720"/>
      </w:pPr>
      <w:r>
        <w:rPr>
          <w:lang w:val="id_ID" w:bidi="id_ID"/>
        </w:rPr>
      </w:r>
      <w:r>
        <w:rPr>
          <w:lang w:val="id_ID" w:bidi="id_ID"/>
        </w:rPr>
        <w:t>Juga, tanyakan kepada orang-orang yang berperan sebagai Zenas dan Apolos, "Apa yang Anda rasakan atau pikirkan?" Orang-orang mungkin menjawab seperti "bersyukur karena kami dapat mengunjungi orang-orang percaya di Kreta," atau "senang karena Titus dan orang-orang percaya di Kreta akan menyediakan kebutuhan kami dalam perjalanan kami berikutnya," atau "bersyukur karena Paulus menyuruh Titus untuk menyediakan kebutuhan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mengatakan bahwa orang-orang percaya di Kreta juga harus belajar berbuat baik kepada orang lain. Orang-orang percaya harus melakukan perbuatan baik sehingga mereka dapat memenuhi kebutuhan orang lain yang mendesak, dan agar mereka dapat menjalani kehidupan yang produktif.</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yang berperan sebagai orang-orang percaya di Kreta, "Apa yang sedang Anda rasakan atau pikirkan?" Orang-orang mungkin menjawab seperti "termotivasi untuk memenuhi kebutuhan orang lain di komunitas saya," atau "setelah membaca surat ini, saya sekarang mengerti dengan lebih baik mengapa sangat penting untuk berbuat baik kepada orang lain dan alasan mengapa saya harus berbuat baik," atau "ingin menjalani kehidupan yang bermanfaat dan produktif."</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memberikan salam terakhir kepada Titus dan orang-orang percaya di Kreta. Paulus berdoa agar anugerah Tuhan menyertai mereka semua. </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Paulus, "Apa yang kamu rasakan atau pikirkan?" Orang itu mungkin menjawab seperti "senang dapat menyelesaikan surat saya kepada Titus," atau "sungguh-sungguh berdoa untuk Titus dan agar orang-orang percaya di Kreta mengenal anugerah Tuhan," atau "berharap agar Titus mengajarkan orang-orang percaya di Kreta untuk melakukan hal-hal yang saya tulis dalam surat ini."</w:t>
      </w:r>
    </w:p>
    <w:p>
      <w:pPr>
        <w:pStyle w:val="ListBullet"/>
        <w:spacing w:line="240" w:lineRule="auto"/>
        <w:ind w:left="720"/>
      </w:pPr>
      <w:r>
        <w:rPr>
          <w:lang w:val="id_ID" w:bidi="id_ID"/>
        </w:rPr>
      </w:r>
      <w:r>
        <w:rPr>
          <w:lang w:val="id_ID" w:bidi="id_ID"/>
        </w:rPr>
        <w:t>Tanyakan kepada orang yang memerankan Titus, "Apa yang sedang kamu rasakan atau pikirkan?" Orang itu mungkin menjawab seperti "bersyukur atas surat dari Paulus ini," atau "siap untuk memulai tugas-tugas dan pengajaran yang Paulus berikan kepada saya untuk dilakukan di sini di Kreta," atau "ingin segera bertemu langsung dengan Paulus di Nikopolis."</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rekaman dari Titus 3:12–15 ini dalam terjemahan yang paling mudah dimengerti. </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Paulus berencana untuk mengutus Artemas atau Tikhikus ke Kreta untuk menggantikan Titus. Artemas dan Tikhikus adalah orang-orang percaya lainnya. Titus harus melakukan perjalanan dari Kreta ke Nikopolis ketika Artemas atau Tikhikus datang ke Kreta. Nikopolis adalah sebuah kota pesisir di Yunani. Paulus berencana untuk menghabiskan musim dingin bersama Titus di kota Nikopolis. </w:t>
      </w:r>
    </w:p>
    <w:p>
      <w:pPr/>
      <w:r>
        <w:rPr>
          <w:lang w:val="id_ID" w:bidi="id_ID"/>
        </w:rPr>
      </w:r>
      <w:r>
        <w:rPr>
          <w:lang w:val="id_ID" w:bidi="id_ID"/>
        </w:rPr>
        <w:t xml:space="preserve">Berhenti di sini dan lihatlah bersama-sama sebagai kelompok pada peta kota </w:t>
      </w:r>
      <w:r>
        <w:rPr>
          <w:b/>
          <w:lang w:val="id_ID" w:bidi="id_ID"/>
        </w:rPr>
        <w:t>Nikopolis</w:t>
      </w:r>
      <w:r>
        <w:rPr>
          <w:lang w:val="id_ID" w:bidi="id_ID"/>
        </w:rPr>
        <w:t xml:space="preserve"> di Yunani, jika perlu. Hentikan sebentar rekaman ini di sini. </w:t>
      </w:r>
    </w:p>
    <w:p>
      <w:pPr/>
      <w:r>
        <w:rPr>
          <w:lang w:val="id_ID" w:bidi="id_ID"/>
        </w:rPr>
      </w:r>
      <w:r>
        <w:rPr>
          <w:lang w:val="id_ID" w:bidi="id_ID"/>
        </w:rPr>
        <w:t xml:space="preserve">Paulus mengatakan kepada Titus untuk menolong dua orang percaya yang melakukan perjalanan lainnya yang bernama Zenas dan Apolos. Zenas adalah seorang pengacara, yang berarti seseorang yang merupakan ahli hukum. Dalam hal ini, Zenas mungkin adalah seorang ahli dalam hukum pemerintah Yunani atau Romawi. Paulus ingin Titus memastikan Zenas dan Apolos memiliki semua yang mereka butuhkan untuk perjalanan mereka ketika mereka meninggalkan Kreta. </w:t>
      </w:r>
    </w:p>
    <w:p>
      <w:pPr/>
      <w:r>
        <w:rPr>
          <w:lang w:val="id_ID" w:bidi="id_ID"/>
        </w:rPr>
      </w:r>
      <w:r>
        <w:rPr>
          <w:lang w:val="id_ID" w:bidi="id_ID"/>
        </w:rPr>
        <w:t xml:space="preserve">Berhenti di sini dan diskusikan pertanyaan ini dalam kelompok: Bagaimana Anda akan menafsirkan gagasan bahwa Zenas adalah seorang pengacara? Hentikan sebentar rekaman ini di sini. </w:t>
      </w:r>
    </w:p>
    <w:p>
      <w:pPr/>
      <w:r>
        <w:rPr>
          <w:lang w:val="id_ID" w:bidi="id_ID"/>
        </w:rPr>
      </w:r>
      <w:r>
        <w:rPr>
          <w:lang w:val="id_ID" w:bidi="id_ID"/>
        </w:rPr>
        <w:t xml:space="preserve">Paulus ingin orang-orang percaya di Kreta untuk secara teratur melakukan pekerjaan yang baik. Titus akan mengajar orang-orang percaya bagaimana melakukan hal ini. Alasan orang-orang percaya harus melakukan perbuatan baik adalah agar mereka akan memenuhi kebutuhan yang mendesak dan agar mereka akan menjalani kehidupan yang produktif. </w:t>
      </w:r>
    </w:p>
    <w:p>
      <w:pPr/>
      <w:r>
        <w:rPr>
          <w:lang w:val="id_ID" w:bidi="id_ID"/>
        </w:rPr>
      </w:r>
      <w:r>
        <w:rPr>
          <w:lang w:val="id_ID" w:bidi="id_ID"/>
        </w:rPr>
        <w:t xml:space="preserve">Paulus mengatakan bahwa orang-orang percaya yang berada di dekatnya mengirimkan salam kepada Titus. Paulus juga memberi salam kepada "semua orang yang mengasihi kita dalam iman," yang mungkin berarti semua orang percaya di Kreta. Orang-orang percaya saling mengasihi dan memiliki satu iman yang sama kepada Yesus. Terjemahkan kata </w:t>
      </w:r>
      <w:r>
        <w:rPr>
          <w:b/>
          <w:lang w:val="id_ID" w:bidi="id_ID"/>
        </w:rPr>
        <w:t>iman</w:t>
      </w:r>
      <w:r>
        <w:rPr>
          <w:lang w:val="id_ID" w:bidi="id_ID"/>
        </w:rPr>
        <w:t xml:space="preserve"> yang sama seperti yang telah Anda lakukan di perikop sebelumnya. Untuk informasi lebih lanjut tentang </w:t>
      </w:r>
      <w:r>
        <w:rPr>
          <w:lang w:val="id_ID" w:bidi="id_ID"/>
        </w:rPr>
        <w:t>iman</w:t>
      </w:r>
      <w:r>
        <w:rPr>
          <w:lang w:val="id_ID" w:bidi="id_ID"/>
        </w:rPr>
        <w:t xml:space="preserve">, lihat daftar istilah utama. </w:t>
      </w:r>
    </w:p>
    <w:p>
      <w:pPr/>
      <w:r>
        <w:rPr>
          <w:lang w:val="id_ID" w:bidi="id_ID"/>
        </w:rPr>
      </w:r>
      <w:r>
        <w:rPr>
          <w:lang w:val="id_ID" w:bidi="id_ID"/>
        </w:rPr>
        <w:t xml:space="preserve">Berhenti di sini dan diskusikan pertanyaan ini dalam kelompok: Bagaimana Anda akan menafsirkan frasa "semua orang yang mengasihi kita dalam iman"? Hentikan sebentar rekaman ini di sini. </w:t>
      </w:r>
    </w:p>
    <w:p>
      <w:pPr/>
      <w:r>
        <w:rPr>
          <w:lang w:val="id_ID" w:bidi="id_ID"/>
        </w:rPr>
      </w:r>
      <w:r>
        <w:rPr>
          <w:lang w:val="id_ID" w:bidi="id_ID"/>
        </w:rPr>
        <w:t xml:space="preserve">Paulus mengakhiri suratnya kepada Titus dengan sebuah berkat. Dia berdoa agar </w:t>
      </w:r>
      <w:r>
        <w:rPr>
          <w:b/>
          <w:lang w:val="id_ID" w:bidi="id_ID"/>
        </w:rPr>
        <w:t>anugerah</w:t>
      </w:r>
      <w:r>
        <w:rPr>
          <w:lang w:val="id_ID" w:bidi="id_ID"/>
        </w:rPr>
        <w:t xml:space="preserve"> Tuhan akan bersama semua orang percaya di Kreta. Terjemahkan kata anugerah yang sama seperti yang telah Anda lakukan di perikop sebelumnya. Untuk informasi lebih lanjut tentang </w:t>
      </w:r>
      <w:r>
        <w:rPr>
          <w:lang w:val="id_ID" w:bidi="id_ID"/>
        </w:rPr>
        <w:t>kata anugerah</w:t>
      </w:r>
      <w:r>
        <w:rPr>
          <w:lang w:val="id_ID" w:bidi="id_ID"/>
        </w:rPr>
        <w:t xml:space="preserve">, lihat Daftar Kata Utama. </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satu versi rekaman suara dari perikop ini dalam bentuk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sebentar. Seorang anggota lain harus menceritakan bagian selanjutnya dari perikop itu dan berhenti sebentar. Lakukan hal ini sampai kelompok itu telah menceritakan kembali semua perikop itu.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perikop itu tanpa gangguan setidaknya satu kali. Seorang anggota kelompok dapat menggunakan benda apa saja, gerakan, atau papan cerita untuk membantu mereka mengingat perikop itu. Hentikan sebentar rekaman ini di 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sebentar rekaman ini di sini. </w:t>
      </w:r>
    </w:p>
    <w:p>
      <w:pPr/>
      <w:r>
        <w:rPr>
          <w:lang w:val="id_ID" w:bidi="id_ID"/>
        </w:rPr>
      </w:r>
      <w:r>
        <w:rPr>
          <w:lang w:val="id_ID" w:bidi="id_ID"/>
        </w:rPr>
        <w:t xml:space="preserve">Akhirnya, kelompok dapat menyusun versi akhir dari perikop itu yang disetujui oleh semua anggota kelompok. Setiap anggota kelompok harus berlatih menceritakan versi akhir dari perikop itu. </w:t>
      </w:r>
    </w:p>
    <w:p>
      <w:pPr/>
      <w:r>
        <w:rPr>
          <w:lang w:val="id_ID" w:bidi="id_ID"/>
        </w:rPr>
      </w:r>
      <w:r>
        <w:rPr>
          <w:b/>
          <w:lang w:val="id_ID" w:bidi="id_ID"/>
        </w:rPr>
        <w:t>Ini adalah bagian akhir dari rekaman.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