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w:t>
      </w:r>
      <w:r>
        <w:rPr>
          <w:lang w:val="id_ID" w:bidi="id_ID"/>
        </w:rPr>
      </w:r>
    </w:p>
    <w:p>
      <w:pPr/>
      <w:r>
        <w:rPr>
          <w:lang w:val="id_ID" w:bidi="id_ID"/>
        </w:rPr>
      </w:r>
      <w:r>
        <w:rPr>
          <w:b/>
          <w:lang w:val="id_ID" w:bidi="id_ID"/>
        </w:rPr>
        <w:t>Familiarization, Internalization, Articulation (FIA) Translation Guide</w:t>
      </w:r>
      <w:r>
        <w:rPr>
          <w:lang w:val="id_ID" w:bidi="id_ID"/>
        </w:rPr>
        <w:t xml:space="preserve"> © 2025 Word Collective Released under CC BY-SA 4.0 license. </w:t>
      </w:r>
      <w:r>
        <w:rPr>
          <w:lang w:val="id_ID" w:bidi="id_ID"/>
        </w:rPr>
        <w:t>Familiarization, Internalization, Articulation (FIA) Translation Guide</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1CO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Korintus 1:1–9</w:t>
      </w:r>
      <w:r>
        <w:rPr>
          <w:lang w:val="id_ID" w:bidi="id_ID"/>
        </w:rPr>
      </w:r>
    </w:p>
    <w:p>
      <w:pPr>
        <w:pStyle w:val="Heading3"/>
      </w:pPr>
      <w:r>
        <w:rPr>
          <w:lang w:val="id_ID" w:bidi="id_ID"/>
        </w:rPr>
        <w:t>Dengar dan Renungkan</w:t>
      </w:r>
    </w:p>
    <w:p>
      <w:pPr/>
      <w:r>
        <w:rPr>
          <w:lang w:val="id_ID" w:bidi="id_ID"/>
        </w:rPr>
      </w:r>
      <w:r>
        <w:rPr>
          <w:lang w:val="id_ID" w:bidi="id_ID"/>
        </w:rPr>
        <w:t>Dalam langkah ini, dengarkan 1 Korintus 1:1–9 dan simpanlah dalam hatimu.</w:t>
      </w:r>
    </w:p>
    <w:p>
      <w:pPr/>
      <w:r>
        <w:rPr>
          <w:lang w:val="id_ID" w:bidi="id_ID"/>
        </w:rPr>
      </w:r>
      <w:r>
        <w:rPr>
          <w:lang w:val="id_ID" w:bidi="id_ID"/>
        </w:rPr>
        <w:t>Jika memungkinkan dengarkan versi audio dari 1 Korintus 1:1–9 sebanyak tiga kali, dalam tiga terjemahan yang berbeda.</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 pertanyaan-pertanyaan berikut:</w:t>
      </w:r>
    </w:p>
    <w:p>
      <w:pPr>
        <w:pStyle w:val="ListBullet"/>
        <w:spacing w:line="240" w:lineRule="auto"/>
        <w:ind w:left="720"/>
      </w:pPr>
      <w:r>
        <w:rPr>
          <w:lang w:val="id_ID" w:bidi="id_ID"/>
        </w:rPr>
      </w:r>
      <w:r>
        <w:rPr>
          <w:lang w:val="id_ID" w:bidi="id_ID"/>
        </w:rPr>
        <w:t xml:space="preserve">Apa yang Anda sukai dari perikop ini? Hentikan sebentar rekaman ini di sini. </w:t>
      </w:r>
    </w:p>
    <w:p>
      <w:pPr>
        <w:pStyle w:val="ListBullet"/>
        <w:spacing w:line="240" w:lineRule="auto"/>
        <w:ind w:left="720"/>
      </w:pPr>
      <w:r>
        <w:rPr>
          <w:lang w:val="id_ID" w:bidi="id_ID"/>
        </w:rPr>
      </w:r>
      <w:r>
        <w:rPr>
          <w:lang w:val="id_ID" w:bidi="id_ID"/>
        </w:rPr>
        <w:t xml:space="preserve">Apa yang tidak Anda sukai atau tidak Anda pahami dari bagian ini? Hentikan sebentar rekaman ini di sini. </w:t>
      </w:r>
    </w:p>
    <w:p>
      <w:pPr>
        <w:pStyle w:val="ListBullet"/>
        <w:spacing w:line="240" w:lineRule="auto"/>
        <w:ind w:left="720"/>
      </w:pPr>
      <w:r>
        <w:rPr>
          <w:lang w:val="id_ID" w:bidi="id_ID"/>
        </w:rPr>
      </w:r>
      <w:r>
        <w:rPr>
          <w:lang w:val="id_ID" w:bidi="id_ID"/>
        </w:rPr>
        <w:t xml:space="preserve">Apa yang perikop ini sampaikan kepada kita tentang Allah, Roh Kudus, atau Yesus? Hentikan sebentar rekaman ini di sini. </w:t>
      </w:r>
    </w:p>
    <w:p>
      <w:pPr>
        <w:pStyle w:val="ListBullet"/>
        <w:spacing w:line="240" w:lineRule="auto"/>
        <w:ind w:left="720"/>
      </w:pPr>
      <w:r>
        <w:rPr>
          <w:lang w:val="id_ID" w:bidi="id_ID"/>
        </w:rPr>
      </w:r>
      <w:r>
        <w:rPr>
          <w:lang w:val="id_ID" w:bidi="id_ID"/>
        </w:rPr>
        <w:t xml:space="preserve">Apa yang diceritakan perikop ini kepada kita tentang manusia? Hentikan sebentar rekaman ini di sini. </w:t>
      </w:r>
    </w:p>
    <w:p>
      <w:pPr>
        <w:pStyle w:val="ListBullet"/>
        <w:spacing w:line="240" w:lineRule="auto"/>
        <w:ind w:left="720"/>
      </w:pPr>
      <w:r>
        <w:rPr>
          <w:lang w:val="id_ID" w:bidi="id_ID"/>
        </w:rPr>
      </w:r>
      <w:r>
        <w:rPr>
          <w:lang w:val="id_ID" w:bidi="id_ID"/>
        </w:rPr>
        <w:t xml:space="preserve">Bagaimana perikop ini memengaruhi kehidupan kita sehari-hari? Hentikan sebentar rekaman ini di sini. </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1:1–9 dalam terjemahan yang paling mudah dimengerti.</w:t>
      </w:r>
    </w:p>
    <w:p>
      <w:pPr/>
      <w:r>
        <w:rPr>
          <w:lang w:val="id_ID" w:bidi="id_ID"/>
        </w:rPr>
      </w:r>
      <w:r>
        <w:rPr>
          <w:lang w:val="id_ID" w:bidi="id_ID"/>
        </w:rPr>
        <w:t>Paulus kemungkinan besar berada di Efesus. Dia secara teratur menerima kabar dari teman-temannya di Korintus. Kloe, Stefanus, dan Apolos menceritakan kepadanya bagaimana keadaan orang-orang percaya di gereja di Korintus. Mereka membawa berita tentang perpecahan dan masalah di gereja, dan mereka membawa pertanyaan dari orang-orang percaya di gereja. Paulus telah menulis kepada anggota-anggota gereja di Korintus beberapa kali, dan ia memutuskan untuk menulis kepada mereka lagi karena orang-orang percaya tampaknya tidak sepenuhnya memahami hal-hal yang telah Paulus ajarkan kepada mereka.</w:t>
      </w:r>
    </w:p>
    <w:p>
      <w:pPr/>
      <w:r>
        <w:rPr>
          <w:lang w:val="id_ID" w:bidi="id_ID"/>
        </w:rPr>
      </w:r>
      <w:r>
        <w:rPr>
          <w:lang w:val="id_ID" w:bidi="id_ID"/>
        </w:rPr>
        <w:t>Paulus memulai surat-suratnya seperti kebanyakan orang memulai surat di wilayah tersebut pada masa itu. Ia mengingatkan mereka tentang siapa dirinya dan kepada siapa ia menulis surat. Kemudian Paulus bersyukur kepada Allah atas orang-orang percaya di gereja di Korintus. Bahkan dalam salamnya, Paulus mulai menyebutkan subjek-subjek yang akan ia bicarakan secara lebih mendalam nanti dalam surat itu. Paulus telah menerima kabar bahwa orang-orang Korintus bangga karena mereka berpikir bahwa mereka tahu lebih banyak daripada yang diketahui orang lain dan berbicara lebih baik daripada orang lain berbicara. Orang-orang Korintus tampaknya berpikir bahwa mereka tahu lebih banyak dan berbicara lebih baik karena sesuatu yang baik yang telah mereka lakukan sendiri.</w:t>
      </w:r>
    </w:p>
    <w:p>
      <w:pPr/>
      <w:r>
        <w:rPr>
          <w:lang w:val="id_ID" w:bidi="id_ID"/>
        </w:rPr>
      </w:r>
      <w:r>
        <w:rPr>
          <w:lang w:val="id_ID" w:bidi="id_ID"/>
        </w:rPr>
        <w:t>Paulus tahu bahwa ia harus mengatasi masalah-masalah ini di gereja Korintus, sehingga Paulus memulai surat ini dengan mengingatkan orang-orang Korintus tentang peran Paulus dalam gereja. Paulus adalah seorang rasul, atau seseorang yang diutus Kristus sendiri untuk memberitakan kabar baik, memulai gereja-gereja, dan membantu gereja-gereja itu belajar bagaimana bertindak sebagai kelompok orang percaya yang baik. Karena Kristus sendiri mengutus para rasul, para rasul memiliki otoritas di gereja mula-mula. Paulus mengingatkan mereka bahwa Allah sendiri adalah Ia yang memanggil atau menunjuk Paulus untuk menjadi seorang rasul. Paulus mengingatkan gereja di Korintus bahwa Allah sendiri juga adalah Dia yang memanggil orang-orang percaya di Korintus untuk menjadi orang-orang kudus Allah, atau umat yang kudus. Ketika Allah menunjuk seseorang untuk melakukan tugas, itu berarti bahwa orang-orang memiliki tanggung jawab untuk menyelesaikan tugas itu. Paulus ingin mengingatkan orang-orang percaya di gereja di Korintus bahwa masing-masing dari mereka memiliki tanggung jawab sebagai bagian dari umat kudus Allah untuk mengikuti ajaran Allah dan mengikuti jalan Kristus.</w:t>
      </w:r>
    </w:p>
    <w:p>
      <w:pPr/>
      <w:r>
        <w:rPr>
          <w:lang w:val="id_ID" w:bidi="id_ID"/>
        </w:rPr>
      </w:r>
      <w:r>
        <w:rPr>
          <w:lang w:val="id_ID" w:bidi="id_ID"/>
        </w:rPr>
        <w:t>Paulus mengatakan bahwa ia bersama Sostenes. Kita tidak tahu apa peran Sostenes dalam surat ini karena Paulus tidak menyebutkannya lagi. Sostenes mungkin entah bagaimana membantu Paulus dengan surat ini, atau ia mungkin hanya menjadi salah satu rekan Paulus sekarang di Efesus. Ada kemungkinan bahwa Sostenes pernah menjadi kepala rumah ibadat di Korintus. Anda akan mengingat dari kisah dalam Kisah Para Rasul bahwa orang-orang memukul, atau menyerang, seseorang bernama Sostenes di pengadilan Galio di Korintus. Bagaimanapun juga, orang-orang Korintus tampaknya mengenal Sostenes ini karena Paulus menyebutnya "saudara." Sostenes pasti istimewa bagi orang-orang Korintus.</w:t>
      </w:r>
    </w:p>
    <w:p>
      <w:pPr/>
      <w:r>
        <w:rPr>
          <w:lang w:val="id_ID" w:bidi="id_ID"/>
        </w:rPr>
      </w:r>
      <w:r>
        <w:rPr>
          <w:lang w:val="id_ID" w:bidi="id_ID"/>
        </w:rPr>
        <w:t>Meskipun kita tidak mendengar apa pun lagi tentang Kloe dalam Kitab Suci, kita mendengar pada perikop berikutnya bahwa seseorang bernama Kloe telah datang dari Korintus dan mungkin telah memberikan kabar kepada Paulus tentang perpecahan di gereja di Korintus. Anda akan mengingat bahwa gereja adalah komunitas orang-orang yang berkumpul untuk tujuan tertentu. Pada masa Perjanjian Baru, sebuah gereja berkumpul untuk tujuan menyembah Kristus Yesus. Paulus berbicara kepada orang-orang percaya kepada Yesus yang bertemu bersama sebagai gereja di Korintus. Segera, Paulus mulai mengatakan hal-hal yang akan mengingatkan orang-orang percaya untuk memandang diri mereka sebagai persekutuan yang bersatu. Paulus memulai dengan menyebut gereja di Korintus sebagai "gereja Allah." Dengan kata lain, Paulus mengatakan bahwa Allah sendiri memiliki gereja di Korintus, sama seperti Allah memiliki semua gereja. Gereja-gereja tidak dimiliki oleh pemimpin manusia manapun.</w:t>
      </w:r>
    </w:p>
    <w:p>
      <w:pPr/>
      <w:r>
        <w:rPr>
          <w:lang w:val="id_ID" w:bidi="id_ID"/>
        </w:rPr>
      </w:r>
      <w:r>
        <w:rPr>
          <w:lang w:val="id_ID" w:bidi="id_ID"/>
        </w:rPr>
        <w:t xml:space="preserve">Oleh karena itu semua orang percaya adalah satu kelompok orang—Allah memanggil mereka semua untuk menjadi orang-orang khusus atau kudus yang Ia khususkan untuk menyembah-Nya. Kami menyebut orang-orang ini sebagai "orang-orang kudus" Allah. Kita kemudian akan melihat bahwa Paulus membandingkan umat kudus Allah dengan bait suci, atau tempat-tempat di mana Allah tinggal. Di sini, ketika Paulus berbicara tentang orang-orang percaya yang disucikan, atau kudus, beberapa orang Korintus akan mengingat bagaimana Allah mengkhususkan peralatan dan barang-barang tertentu di Bait Allah untuk penggunaan khusus-Nya. Paulus mengatakan kepada orang-orang percaya di Korintus bahwa mereka adalah orang-orang khusus yang telah Allah pisahkan untuk diri-Nya. Lalu Paulus mengingatkan mereka bahwa mereka adalah orang-orang kudus bersama dengan semua orang yang memanggil nama Yesus, atau mengikuti Yesus. Para pengikut Yesus ini berada "di mana-mana," tidak hanya di Korintus! Paulus sudah mulai mengingatkan orang-orang percaya di Korintus bahwa mereka adalah bagian dari kelompok orang percaya yang lebih besar—orang-orang percaya di Korintus tidak boleh berpikir bahwa mereka lebih istimewa daripada orang-orang percaya lainnya! </w:t>
      </w:r>
      <w:r>
        <w:rPr>
          <w:b/>
          <w:lang w:val="id_ID" w:bidi="id_ID"/>
        </w:rPr>
        <w:t>Semua</w:t>
      </w:r>
      <w:r>
        <w:rPr>
          <w:lang w:val="id_ID" w:bidi="id_ID"/>
        </w:rPr>
        <w:t xml:space="preserve"> orang percaya adalah khusus bagi Allah.</w:t>
      </w:r>
    </w:p>
    <w:p>
      <w:pPr/>
      <w:r>
        <w:rPr>
          <w:lang w:val="id_ID" w:bidi="id_ID"/>
        </w:rPr>
      </w:r>
      <w:r>
        <w:rPr>
          <w:lang w:val="id_ID" w:bidi="id_ID"/>
        </w:rPr>
        <w:t>Paulus secara resmi menyapa orang-orang percaya di Korintus. Salam yang umum pada masa itu dalam bahasa Yunani, bahasa yang digunakan di Korintus, adalah "bersukacitalah," yang merupakan cara untuk mengucapkan "salam!" atau "halo!" Tetapi alih-alih mengatakan "bersukacita," Paulus memberitahu orang-orang percaya apa yang seharusnya membuat mereka bersukacita. Paulus memberi salam kepada mereka dengan dua gagasan yang penuh sukacita tentang "anugerah dan damai sejahtera." Allah memberikan anugerah kepada kita, atau baik hati kepada kita meskipun kita tidak layak mendapatkannya. Allah memberikan damai kepada kita, yang berarti bahwa Ia membuat kita lengkap dan memberikan kesejahteraan kepada kita dalam semua bagian kehidupan kita. Ini adalah hal-hal yang patut disyukuri! Bahkan ketika Paulus memberi salam kepada orang-orang percaya di Korintus, ia mengingatkan mereka bahwa mereka memiliki anugerah dan damai sejahtera, dan mereka harus bersukacita karena hal itu!</w:t>
      </w:r>
    </w:p>
    <w:p>
      <w:pPr/>
      <w:r>
        <w:rPr>
          <w:lang w:val="id_ID" w:bidi="id_ID"/>
        </w:rPr>
      </w:r>
      <w:r>
        <w:rPr>
          <w:lang w:val="id_ID" w:bidi="id_ID"/>
        </w:rPr>
        <w:t>Siapa yang memberi kita anugerah dan damai sejahtera? Allah melakukannya! Allah adalah Allah Bapa dan Ia adalah Tuhan kita, atau Tuan, Yesus Kristus, Juruselamat kita. Paulus tidak pernah lupa bahwa Yesus adalah Allah dan bahwa Yesus bekerja dalam kerjasama dengan Allah untuk menyelamatkan kita. Paulus terus menekankan bahwa Yesus penting karena Ia adalah Juruselamat kita. Paulus menyebutnya Kristus Yesus, gelar yang mengingatkan semua orang bahwa Yesus adalah Juruselamat kita.</w:t>
      </w:r>
    </w:p>
    <w:p>
      <w:pPr/>
      <w:r>
        <w:rPr>
          <w:lang w:val="id_ID" w:bidi="id_ID"/>
        </w:rPr>
      </w:r>
      <w:r>
        <w:rPr>
          <w:lang w:val="id_ID" w:bidi="id_ID"/>
        </w:rPr>
        <w:t>Paulus terus mengikuti pola sebagian besar surat pada masa itu. Paulus bersyukur kepada Allah atas orang-orang Korintus. Paulus mengatakan kepada mereka bahwa ia bersyukur kepada Allah atas mereka karena Allah telah memberikan anugerah kepada mereka, atau kebaikan yang tidak selayaknya diterima. Paulus akan melanjutkan untuk berbicara tentang karunia rohani yang telah Allah berikan kepada orang-orang percaya. Karena orang-orang percaya ini tidak mendapatkan karunia ini dari Allah, dan karena Allah berbaik hati untuk memberikan karunia ini kepada mereka, Paulus sering berbicara tentang karunia rohani dan anugerah dengan bahasa yang sama. Karunia rohani adalah sesuatu yang patut disyukuri!</w:t>
      </w:r>
    </w:p>
    <w:p>
      <w:pPr/>
      <w:r>
        <w:rPr>
          <w:lang w:val="id_ID" w:bidi="id_ID"/>
        </w:rPr>
      </w:r>
      <w:r>
        <w:rPr>
          <w:lang w:val="id_ID" w:bidi="id_ID"/>
        </w:rPr>
        <w:t>Bahkan ketika Paulus bersyukur kepada Allah atas orang-orang percaya di Korintus, ia mulai membahas masalah di gereja Korintus. Kadang-kadang, ketika orang-orang menerima karunia dari Allah, mereka dapat menggunakan karunia itu dengan tidak bijaksana, berpikir bahwa mereka layak mendapatkan karunia itu, atau berpikir bahwa karunia itu berasal dari bakat atau kekuatan mereka sendiri. Karunia terbesar kita dapat menjadi seperti tantangan terbesar kita. Paulus mengingatkan orang-orang Korintus bahwa mereka memang telah menerima anugerah Allah dalam bentuk karunia rohani. Karunia-karunia ini memungkinkan orang-orang untuk melakukan tindakan Allah dan memiliki karakter Allah. Dua dari karunia ini adalah pengetahuan dan kemampuan untuk berbicara dengan indah. Paulus mengingatkan orang-orang Korintus bahwa karunia ini berasal langsung dari Allah sendiri. Orang-orang Korintus tidak mendapatkan karunia-karunia ini, dan mereka hanya memiliki karunia-karunia ini karena Allah begitu baik untuk memberikan karunia-karunia itu kepada orang-orang percaya di Korintus. Paulus tidak mengatakannya di sini, tetapi ia mungkin mengingatkan orang-orang Korintus bahwa karunia mengetahui banyak hal bukan sesuatu yang harus mereka banggakan. Bahkan, meskipun orang-orang Korintus memiliki banyak karunia rohani dari Allah, mereka masih tidak sempurna. Orang-orang Korintus harus berharap, atau dengan penuh keyakinan mengharapkan, bahwa pemberian mereka akan disempurnakan pada hari terakhir ketika Yesus datang kembali. Kemudian orang-orang percaya di Korintus tidak akan lagi melakukan kesalahan apa pun, dan mereka akan benar-benar kuat dalam iman mereka.</w:t>
      </w:r>
    </w:p>
    <w:p>
      <w:pPr/>
      <w:r>
        <w:rPr>
          <w:lang w:val="id_ID" w:bidi="id_ID"/>
        </w:rPr>
      </w:r>
      <w:r>
        <w:rPr>
          <w:lang w:val="id_ID" w:bidi="id_ID"/>
        </w:rPr>
        <w:t>Paulus mengakhiri dengan pernyataan yang indah tentang ucapan syukur dan penyembahan. Allah setia. Ia sangat mengasihi kita sehingga Ia memanggil kita ke dalam hubungan yang kuat dengan Yesus. Yesus bukan sembarang manusia, Ia adalah anak Allah, dan Ia adalah Kristus, yang menyelamatkan kita dari tawanan dosa!</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1:1–9 dalam terjemahan yang paling mudah dimengerti.</w:t>
      </w:r>
    </w:p>
    <w:p>
      <w:pPr/>
      <w:r>
        <w:rPr>
          <w:lang w:val="id_ID" w:bidi="id_ID"/>
        </w:rPr>
      </w:r>
      <w:r>
        <w:rPr>
          <w:lang w:val="id_ID" w:bidi="id_ID"/>
        </w:rPr>
        <w:t>Pada langkah ini, kelompok akan menentukan bagian, tokoh, dan latar dari perikop ini. Selanjutnya, kelompok akan memvisualisasikan perikop ini.</w:t>
      </w:r>
    </w:p>
    <w:p>
      <w:pPr/>
      <w:r>
        <w:rPr>
          <w:lang w:val="id_ID" w:bidi="id_ID"/>
        </w:rPr>
      </w:r>
      <w:r>
        <w:rPr>
          <w:lang w:val="id_ID" w:bidi="id_ID"/>
        </w:rPr>
        <w:t xml:space="preserve">Perikop ini memiliki tiga bagian. </w:t>
      </w:r>
    </w:p>
    <w:p>
      <w:pPr/>
      <w:r>
        <w:rPr>
          <w:lang w:val="id_ID" w:bidi="id_ID"/>
        </w:rPr>
      </w:r>
      <w:r>
        <w:rPr>
          <w:b/>
          <w:lang w:val="id_ID" w:bidi="id_ID"/>
        </w:rPr>
        <w:t>Pada bagian pertama:</w:t>
      </w:r>
      <w:r>
        <w:rPr>
          <w:lang w:val="id_ID" w:bidi="id_ID"/>
        </w:rPr>
        <w:t xml:space="preserve"> Paulus menyapa orang-orang percaya di gereja di Korintus. Ia menggambarkan siapa dirinya, menggambarkan siapa mereka, dan menyapa mereka secara resmi.</w:t>
      </w:r>
    </w:p>
    <w:p>
      <w:pPr/>
      <w:r>
        <w:rPr>
          <w:lang w:val="id_ID" w:bidi="id_ID"/>
        </w:rPr>
      </w:r>
      <w:r>
        <w:rPr>
          <w:b/>
          <w:lang w:val="id_ID" w:bidi="id_ID"/>
        </w:rPr>
        <w:t>Pada bagian kedua:</w:t>
      </w:r>
      <w:r>
        <w:rPr>
          <w:lang w:val="id_ID" w:bidi="id_ID"/>
        </w:rPr>
        <w:t xml:space="preserve"> Paulus mengucap syukur kepada Allah atas orang-orang percaya di gereja di Korintus dan menyampaikan kepada mereka mengapa Paulus mengucap syukur kepada Allah atas orang-orang Korintus.</w:t>
      </w:r>
    </w:p>
    <w:p>
      <w:pPr/>
      <w:r>
        <w:rPr>
          <w:lang w:val="id_ID" w:bidi="id_ID"/>
        </w:rPr>
      </w:r>
      <w:r>
        <w:rPr>
          <w:b/>
          <w:lang w:val="id_ID" w:bidi="id_ID"/>
        </w:rPr>
        <w:t>Pada bagian ketiga:</w:t>
      </w:r>
      <w:r>
        <w:rPr>
          <w:lang w:val="id_ID" w:bidi="id_ID"/>
        </w:rPr>
        <w:t xml:space="preserve"> Paulus memuji Allah karena Paulus tahu bahwa ia dapat percaya kepada Allah untuk memberikan kekuatan kepada orang-orang percaya di Korintus dan membawa mereka ke dalam hubungan yang baik dengan Anak Allah, Yesus Kristus.</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Sostenes</w:t>
      </w:r>
    </w:p>
    <w:p>
      <w:pPr>
        <w:pStyle w:val="ListBullet"/>
        <w:spacing w:line="240" w:lineRule="auto"/>
        <w:ind w:left="720"/>
      </w:pPr>
      <w:r>
        <w:rPr>
          <w:lang w:val="id_ID" w:bidi="id_ID"/>
        </w:rPr>
      </w:r>
      <w:r>
        <w:rPr>
          <w:lang w:val="id_ID" w:bidi="id_ID"/>
        </w:rPr>
        <w:t>Orang-orang percaya di gereja di Korintus</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Tuhan Yesus Kristus</w:t>
      </w:r>
    </w:p>
    <w:p>
      <w:pPr/>
      <w:r>
        <w:rPr>
          <w:lang w:val="id_ID" w:bidi="id_ID"/>
        </w:rPr>
      </w:r>
      <w:r>
        <w:rPr>
          <w:lang w:val="id_ID" w:bidi="id_ID"/>
        </w:rPr>
        <w:t>Perikop ini adalah awal surat dari Paulus kepada orang-orang percaya di gereja di Korintus. Pada masa itu, kebanyakan orang menulis surat dengan mendiktekannya kepada orang lain yang bertugas menuliskannya. Sering kali lebih dari satu orang mengerjakan surat bersama-sama dan kemudian bersama-sama memberi tahu orang lain apa yang harus ditulis. Kemudian, salah seorang yang membantu menyusun atau menuliskan surat tersebut akan membawa surat tersebut kepada orang-orang. Mereka mungkin memegang surat tertulis di tangan saat membacakannya di hadapan gereja, tetapi mereka akan melisankan isi surat tersebut dengan lantang lebih dari sekadar membacanya.</w:t>
      </w:r>
    </w:p>
    <w:p>
      <w:pPr/>
      <w:r>
        <w:rPr>
          <w:lang w:val="id_ID" w:bidi="id_ID"/>
        </w:rPr>
      </w:r>
      <w:r>
        <w:rPr>
          <w:lang w:val="id_ID" w:bidi="id_ID"/>
        </w:rPr>
        <w:t>Berhenti di sini dan diskusikan ini dalam kelompok: Apa yang perlu Anda pertimbangkan saat menerjemahkan surat ini, setelah Anda tahu bahwa seseorang membacakannya dengan lantang kepada semua orang-orang percaya di Korintus bersama-sama? Bagaimana Anda akan mengubah cara Anda menerjemahkan, atau kata-kata yang Anda gunakan, saat Anda memikirkan hal ini? Hentikan sebentar rekaman ini di sini.</w:t>
      </w:r>
    </w:p>
    <w:p>
      <w:pPr/>
      <w:r>
        <w:rPr>
          <w:lang w:val="id_ID" w:bidi="id_ID"/>
        </w:rPr>
      </w:r>
      <w:r>
        <w:rPr>
          <w:lang w:val="id_ID" w:bidi="id_ID"/>
        </w:rPr>
        <w:t xml:space="preserve">Surat Paulus kepada jemaat di Korintus dimulai seperti kebanyakan surat pada zaman itu. Paulus memulainya dengan informasi umum tentang penulis dan penerima. Informasi yang disampaikan Paulus istimewa karena informasi tersebut juga bersifat rohani. Paulus mengingatkan pembacanya tentang pesan Injil dalam salam dan ucapan syukurnya. </w:t>
      </w:r>
    </w:p>
    <w:p>
      <w:pPr/>
      <w:r>
        <w:rPr>
          <w:lang w:val="id_ID" w:bidi="id_ID"/>
        </w:rPr>
      </w:r>
      <w:r>
        <w:rPr>
          <w:lang w:val="id_ID" w:bidi="id_ID"/>
        </w:rPr>
        <w:t xml:space="preserve">Pada bagian pertama surat ini, Paulus menyebutkan dirinya sebagai penulis dan kepada siapa ia menulis. Setelah itu, Paulus menyampaikan salam resmi. Paulus memperjelas bahwa Allah menghendaki atau menginginkan Paulus menjadi seorang rasul Kristus Yesus. Paulus menyebut seorang pria bernama Sostenes, tetapi ia tidak memperjelas apa peran Sostenes tersebut. Paulus tidak menyebutkan apakah Sostenes membantu menulis surat itu atau apakah Sostenes yang membawa dan membacakannya. Yang kita tahu hanyalah bahwa Paulus menyebut Sostenes "saudara kita". Paulus dan orang-orang percaya di Korintus tampaknya mengenal dan menghormati Sostenes. </w:t>
      </w:r>
    </w:p>
    <w:p>
      <w:pPr/>
      <w:r>
        <w:rPr>
          <w:lang w:val="id_ID" w:bidi="id_ID"/>
        </w:rPr>
      </w:r>
      <w:r>
        <w:rPr>
          <w:lang w:val="id_ID" w:bidi="id_ID"/>
        </w:rPr>
        <w:t>Berhenti disini dan diskusikan dalam kelompok: Disini Paulus menyebut seorang pria sebagai "saudaranya". Paulus juga menyebut orang-orang percaya lainnya "saudara-saudari" beberapa kali dalam surat ini untuk menunjukkan bahwa ia mengasihi mereka dan bahwa semua orang percaya seperti satu keluarga bersama, dengan Allah sebagai Bapa mereka. Apa sapaan yang Anda gunakan untuk satu sama lain sebagai sesama orang percaya? Apa sapaan yang tepat digunakan dalam 1 Korintus untuk sesama orang percaya, baik laki-laki maupun perempuan? Hentikan sebentar rekaman ini di sini.</w:t>
      </w:r>
    </w:p>
    <w:p>
      <w:pPr/>
      <w:r>
        <w:rPr>
          <w:lang w:val="id_ID" w:bidi="id_ID"/>
        </w:rPr>
      </w:r>
      <w:r>
        <w:rPr>
          <w:lang w:val="id_ID" w:bidi="id_ID"/>
        </w:rPr>
        <w:t xml:space="preserve">Kemudian Paulus mengubah fokusnya untuk menggambarkan pendengarnya. Ia menyebut mereka "gereja Allah di Korintus." Gereja merujuk pada sekelompok orang, bukan pada sebuah bangunan. Paulus berbicara kepada setiap orang yang berkumpul di Korintus untuk menyembah Allah bersama-sama. Yesus menguduskan atau menjadikan kudus dan istimewa, orang-orang percaya kepada Yesus ini. Yesus memanggil orang-orang ini untuk menjadi kudus, atau dikhususkan bagi tujuan-tujuan khusus Allah. Dan mereka tidak sendiri! Orang-orang percaya ini adalah bagian dari sekelompok orang dari seluruh penjuru dunia yang berseru kepada nama Tuhan, atau Tuan kita, Yesus Kristus. Ketika seseorang berseru dalam nama seseorang, berarti mereka percaya dan mengikuti orang tersebut. Mereka juga menyembah dia. Yesus Kristus adalah Tuan, atau Tuhan, bagi orang-orang percaya di Korintus sekaligus Tuhan bagi semua orang percaya di mana pun. </w:t>
      </w:r>
    </w:p>
    <w:p>
      <w:pPr/>
      <w:r>
        <w:rPr>
          <w:lang w:val="id_ID" w:bidi="id_ID"/>
        </w:rPr>
      </w:r>
      <w:r>
        <w:rPr>
          <w:lang w:val="id_ID" w:bidi="id_ID"/>
        </w:rPr>
        <w:t>Berhenti di sini dan diskusikan dalam kelompok: Bagaimana Anda menyebut sekelompok orang yang percaya, mengikuti, dan menyembah seseorang? Bagaimana Anda akan membicarakan semua orang percaya di dunia yang berseru kepada nama Yesus Kristus? Hentikan sebentar rekaman ini di sini.</w:t>
      </w:r>
    </w:p>
    <w:p>
      <w:pPr/>
      <w:r>
        <w:rPr>
          <w:lang w:val="id_ID" w:bidi="id_ID"/>
        </w:rPr>
      </w:r>
      <w:r>
        <w:rPr>
          <w:lang w:val="id_ID" w:bidi="id_ID"/>
        </w:rPr>
        <w:t xml:space="preserve">Setelah Paulus menyebutkan siapa dirinya dan kepada siapa ia menulis, ia menyampaikan, "Halo!" kepada orang-orang tersebut. Di masa itu, orang-orang saling menyapa dengan mengatakan "Bersukacitalah!" kepada satu sama lain. Paulus menggunakan salam dasar "bersukacitalah" ini dan menjadikannya sebuah gambaran tentang hal-hal yang patut disukacitakan oleh orang-orang. Paulus berkata, "Kasih karunia dan damai sejahtera dari Allah Bapa kita dan Tuhan Yesus Kristus, Juruselamat kita" Allah dan anak-Nya, Yesus, memberikan anugerah dan damai sejahtera kepada kita. Hal ini penting karena Allah adalah Pencipta segala sesuatu, dan Allah menjadikan Anak-Nya, Yesus, sebagai Tuan dan Juruselamat kita. Orang-orang tahu bahwa Yesus adalah Tuan kita karena Paulus menyebut-Nya Tuhan, dan mereka tahu bahwa Yesus adalah Pribadi yang menyelamatkan kita dari akibat dosa kita karena Paulus menyebut-Nya Kristus. Allah dan Yesus memberikan anugerah kepada kita. Dengan kata lain, mereka baik kepada kita bahkan saat kita tidak layak mendapatkannya. Allah dan Yesus memberikan damai kepada kita. Dengan kata lain, mereka menjadikan hidup kita lengkap dan utuh. Kita hidup dalam keharmonisan dengan Allah dan dengan sesama manusia. Salam "anugerah dan damai" menjadi salam standar di antara orang-orang percaya pada zaman Paulus. </w:t>
      </w:r>
    </w:p>
    <w:p>
      <w:pPr/>
      <w:r>
        <w:rPr>
          <w:lang w:val="id_ID" w:bidi="id_ID"/>
        </w:rPr>
      </w:r>
      <w:r>
        <w:rPr>
          <w:lang w:val="id_ID" w:bidi="id_ID"/>
        </w:rPr>
        <w:t>Berhenti di sini dan diskusikan dalam kelompok: Bagaimana Anda akan menggunakan "anugerah dan damai" sebagai salam dalam bahasa Anda? Hentikan sebentar rekaman ini di sini.</w:t>
      </w:r>
    </w:p>
    <w:p>
      <w:pPr/>
      <w:r>
        <w:rPr>
          <w:lang w:val="id_ID" w:bidi="id_ID"/>
        </w:rPr>
      </w:r>
      <w:r>
        <w:rPr>
          <w:lang w:val="id_ID" w:bidi="id_ID"/>
        </w:rPr>
        <w:t>Pada bagian kedua dari surat ini, Paulus terus mengikuti struktur surat-surat formal pada zamannya. Paulus berkata bahwa ia selalu mengucap syukur atas orang-orang percaya di Korintus. Ini hanya berarti bahwa Paulus sangat sering mengucap syukur kepada Allah atas orang-orang yang dikiriminya surat. Paulus berterima kasih karena Allah telah sangat baik kepada mereka dengan memberikan banyak karunia rohani kepada mereka. Ini adalah anugerah. Orang-orang Korintus tidak layak mendapatkan kebaikan Allah atau karunia-karunia dari Allah. Orang-orang Korintus menerima hal-hal ini hanya karena mereka mengikuti Kristus Yesus. Ini adalah makna frasa "anugerah dalam Kristus Yesus."</w:t>
      </w:r>
    </w:p>
    <w:p>
      <w:pPr/>
      <w:r>
        <w:rPr>
          <w:lang w:val="id_ID" w:bidi="id_ID"/>
        </w:rPr>
      </w:r>
      <w:r>
        <w:rPr>
          <w:lang w:val="id_ID" w:bidi="id_ID"/>
        </w:rPr>
        <w:t>Paulus menjelaskan dengan lebih detail bagaimana Allah menunjukkan anugerah, atau kebaikan-Nya kepada orang-orang percaya di Korintus. Paulus mengatakan bahwa sama seperti orang kaya memiliki banyak uang atau kekayaan, orang-orang percaya menerima banyak kebaikan. Itu seperti orang-orang percaya kaya dengan kebaikan Allah! Orang-orang percaya di Korintus menerima pesan dari Allah. Orang-orang percaya di Korintus menerima pengetahuan tentang hal-hal rohani dari Allah. Inilah cara Allah menegaskan kepada orang-orang bahwa orang-orang Korintus benar-benar adalah pengikut Yesus!</w:t>
      </w:r>
    </w:p>
    <w:p>
      <w:pPr/>
      <w:r>
        <w:rPr>
          <w:lang w:val="id_ID" w:bidi="id_ID"/>
        </w:rPr>
      </w:r>
      <w:r>
        <w:rPr>
          <w:lang w:val="id_ID" w:bidi="id_ID"/>
        </w:rPr>
        <w:t>Paulus bersyukur bahwa orang-orang percaya di Korintus tidak kekurangan karunia rohani apa pun! Dengan kata lain, bersama-sama, orang-orang percaya di gereja memiliki setiap karunia rohani dari Allah. Orang-orang di gereja Korintus dapat menggunakan karunia rohani mereka, dan mereka bahagia meskipun mereka harus menunggu hari ketika Tuan dan Juruselamat kita, Tuhan Yesus Kristus, datang kembali. Pada hari itu, Allah akan menunjukkan kepada semua orang siapa Yesus. Paulus bersyukur bahwa Yesus akan terus memberikan kekuatan kepada orang-orang percaya di Korintus ketika mereka menunggu hari itu. Kekuatan apa yang dibutuhkan orang-orang percaya di Korintus? Mereka perlu tetap bebas dari rasa bersalah. Dengan kata lain, mereka perlu terus percaya kepada Yesus sampai hari Allah mengungkapkan kepada semua orang bahwa Yesus adalah Tuhan dan Juruselamat kita.</w:t>
      </w:r>
    </w:p>
    <w:p>
      <w:pPr/>
      <w:r>
        <w:rPr>
          <w:lang w:val="id_ID" w:bidi="id_ID"/>
        </w:rPr>
      </w:r>
      <w:r>
        <w:rPr>
          <w:lang w:val="id_ID" w:bidi="id_ID"/>
        </w:rPr>
        <w:t>Dalam bagian ketiga dari surat itu, Paulus memuji Allah. Dia merangkum pengantarnya dengan mengatakan bahwa Allah setia. Allah akan melakukan semua yang Ia katakan akan Ia lakukan. Allah memanggil setiap orang percaya di Korintus ke dalam persekutuan atau hubungan dengan Yesus. Ini tidak hanya berarti mengetahui siapa Yesus atau makan bersama dengan-Nya seperti orang-orang percaya mungkin makan bersama di gereja. Ketika kita bersekutu dengan Yesus, kita adalah saudara dan saudari bersama Yesus. Kita bekerja bersama Yesus, dan kita menerima kuasa, kekuatan, dan kasih dari Yesus. Kita dapat percaya kepada Allah. Kita dapat tahu dengan yakin bahwa Allah adalah Dia yang memanggil kita untuk menjadi bagian dari keluarga-Nya dengan anak-Nya Yesus.</w:t>
      </w:r>
    </w:p>
    <w:p>
      <w:pPr/>
      <w:r>
        <w:rPr>
          <w:lang w:val="id_ID" w:bidi="id_ID"/>
        </w:rPr>
      </w:r>
      <w:r>
        <w:rPr>
          <w:lang w:val="id_ID" w:bidi="id_ID"/>
        </w:rPr>
        <w:t>Sekarang, kelompok harus membuat papan cerita, menggambar, atau menggunakan benda-benda untuk memvisualisasikan perikop ini dan tindakan-tindakan yang ada di dalamnya. Anda mungkin ingin menggunakan benda-benda atau orang-orang untuk menunjukkan Paulus, Sostenes, orang-orang percaya di gereja di Korintus, Allah Bapa, dan Tuhan kita Yesus Kristus. Ketika Paulus menyapa orang-orang percaya dan menggambarkan mengapa ia bersyukur kepada Allah atas mereka, mintalah orang-orang percaya atau benda-benda tersebut melakukan hal-hal yang dikatakan Paulus. Tunjukkan orang-orang percaya di Korintus yang teguh atau kuat. Kemudian tunjukkan hari Tuhan kita Yesus Kristus, ketika Kristus kembali. Tunjukkan bagaimana Allah setia, dan tunjukkan bagaimana Allah memanggil orang-orang percaya di Korintus ke dalam persekutuan. Anda mungkin melakukan ini dengan meminta orang atau benda yang memerankan Allah menyatukan semua orang percaya kepada Yesus.</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1:1–9 dalam terjemahan yang paling mudah dimengerti.</w:t>
      </w:r>
    </w:p>
    <w:p>
      <w:pPr/>
      <w:r>
        <w:rPr>
          <w:lang w:val="id_ID" w:bidi="id_ID"/>
        </w:rPr>
      </w:r>
      <w:r>
        <w:rPr>
          <w:lang w:val="id_ID" w:bidi="id_ID"/>
        </w:rPr>
        <w:t>Pada langkah ini, kelompok akan mendramatisasi perikop tersebut.</w:t>
      </w:r>
    </w:p>
    <w:p>
      <w:pPr/>
      <w:r>
        <w:rPr>
          <w:lang w:val="id_ID" w:bidi="id_ID"/>
        </w:rPr>
      </w:r>
      <w:r>
        <w:rPr>
          <w:lang w:val="id_ID" w:bidi="id_ID"/>
        </w:rPr>
        <w:t xml:space="preserve">Perikop ini memiliki tiga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Sostenes</w:t>
      </w:r>
    </w:p>
    <w:p>
      <w:pPr>
        <w:pStyle w:val="ListBullet"/>
        <w:spacing w:line="240" w:lineRule="auto"/>
        <w:ind w:left="720"/>
      </w:pPr>
      <w:r>
        <w:rPr>
          <w:lang w:val="id_ID" w:bidi="id_ID"/>
        </w:rPr>
      </w:r>
      <w:r>
        <w:rPr>
          <w:lang w:val="id_ID" w:bidi="id_ID"/>
        </w:rPr>
        <w:t>Orang-orang percaya di gereja di Korintus</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Tuhan Yesus Kristus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rekaman di sini dan peragakan perikop ini untuk kedua kalinya.</w:t>
      </w:r>
    </w:p>
    <w:p>
      <w:pPr/>
      <w:r>
        <w:rPr>
          <w:lang w:val="id_ID" w:bidi="id_ID"/>
        </w:rPr>
      </w:r>
      <w:r>
        <w:rPr>
          <w:lang w:val="id_ID" w:bidi="id_ID"/>
        </w:rPr>
        <w:t>Berikut ini adalah contoh peragaan dan respon-respon yang diberikan.</w:t>
      </w:r>
    </w:p>
    <w:p>
      <w:pPr/>
      <w:r>
        <w:rPr>
          <w:lang w:val="id_ID" w:bidi="id_ID"/>
        </w:rPr>
      </w:r>
      <w:r>
        <w:rPr>
          <w:lang w:val="id_ID" w:bidi="id_ID"/>
        </w:rPr>
        <w:t>Paulus berbicara kepada seseorang yang menulis apa yang ia katakan. Sostenes bersama Paulus. Ketika Paulus berbicara dan orang itu menulis apa yang ia katakan, orang-orang percaya di Korintus memerankan apa yang dikatakan Paulus.</w:t>
      </w:r>
    </w:p>
    <w:p>
      <w:pPr/>
      <w:r>
        <w:rPr>
          <w:lang w:val="id_ID" w:bidi="id_ID"/>
        </w:rPr>
      </w:r>
      <w:r>
        <w:rPr>
          <w:lang w:val="id_ID" w:bidi="id_ID"/>
        </w:rPr>
        <w:t>Paulus berkata, "Saya adalah Paulus, dan Allah memanggil saya untuk menjadi seorang rasul yang pergi keluar untuk membagikan kabar tentang Yesus Kristus. Sostenes berada di sini juga. Saya menulis kepada kamu masing-masing di gereja Allah di Korintus. Kristus Yesus telah memisahkan kamu bagi diri-Nya, dan Ia telah memanggil kamu untuk menjadi umat khusus-Nya. Anda bersama sekelompok orang di seluruh dunia yang juga menyebut Yesus sebagai Tuan dan Juruselamat mereka—Tuhan kita Yesus Kristus!"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percaya di gereja di Korintus, "Apa yang sedang kalian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menyapa orang-orang. Dia berkata, "Anugerah dan damai dari Allah Bapa kita dan Tuhan kita Yesus Kristus. Aku sangat bersyukur atas kamu karena Allah telah baik kepadamu meskipun kamu tidak layak mendapatkannya. Dia baik kepada Anda karena Anda mengikuti Yesus sebagai Juruselamat, atau Kristus. Dia telah memberikan kepadamu harta yang besar tentang karunia berbicara dengan indah dan memiliki pengetahuan. Ini menunjukkan kepada saya bahwa Anda benar-benar mengikuti Kristus! Anda dengan bersemangat menunggu Allah untuk menunjukkan lebih banyak kepada Anda tentang Tuhan kita Yesus Kristus, dan Allah memberikan kepada Anda setiap karunia rohani yang Anda butuhkan sementara Anda menunggu! Karunia-karunia ini membantu Anda mengikuti Allah dengan baik sampai hari itu ketika Tuhan Yesus Kristus datang kembali."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orang-orang percaya di gereja di Korintus, "Apa yang sedang kalian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menyelesaikan dan berkata, "Allah selalu melakukan apa yang Ia katakan akan Ia lakukan." Allah telah memanggil Anda untuk bekerja bersama dan menjadi bagian dari komunitas Anak Allah, Yesus Juruselamat dan Tuan kita!"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1:1–9 dalam terjemahan yang paling mudah dimengerti.</w:t>
      </w:r>
    </w:p>
    <w:p>
      <w:pPr/>
      <w:r>
        <w:rPr>
          <w:lang w:val="id_ID" w:bidi="id_ID"/>
        </w:rPr>
      </w:r>
      <w:r>
        <w:rPr>
          <w:lang w:val="id_ID" w:bidi="id_ID"/>
        </w:rPr>
        <w:t xml:space="preserve">Pada tahap ini, kelompok akan membahas istilah dan kata kunci dalam perikop ini. </w:t>
      </w:r>
    </w:p>
    <w:p>
      <w:pPr/>
      <w:r>
        <w:rPr>
          <w:lang w:val="id_ID" w:bidi="id_ID"/>
        </w:rPr>
      </w:r>
      <w:r>
        <w:rPr>
          <w:lang w:val="id_ID" w:bidi="id_ID"/>
        </w:rPr>
        <w:t xml:space="preserve">Paulus memulai suratnya kepada orang-orang percaya di gereja di Korintus dengan mengidentifikasi dirinya sebagai seorang </w:t>
      </w:r>
      <w:r>
        <w:rPr>
          <w:b/>
          <w:lang w:val="id_ID" w:bidi="id_ID"/>
        </w:rPr>
        <w:t>rasul</w:t>
      </w:r>
      <w:r>
        <w:rPr>
          <w:lang w:val="id_ID" w:bidi="id_ID"/>
        </w:rPr>
        <w:t>. Seorang rasul adalah seseorang yang Yesus tunjuk untuk berbicara atas nama Yesus dan dengan otoritas Yesus. Paulus telah melihat Yesus, dan Yesus telah mengatakan kepada Paulus untuk pergi menceritakan kabar baik tentang Yesus kepada banyak orang.</w:t>
      </w:r>
    </w:p>
    <w:p>
      <w:pPr/>
      <w:r>
        <w:rPr>
          <w:lang w:val="id_ID" w:bidi="id_ID"/>
        </w:rPr>
      </w:r>
      <w:r>
        <w:rPr>
          <w:lang w:val="id_ID" w:bidi="id_ID"/>
        </w:rPr>
        <w:t xml:space="preserve">Berhenti di sini dan diskusikan kata atau frasa apa yang akan Anda gunakan untuk </w:t>
      </w:r>
      <w:r>
        <w:rPr>
          <w:b/>
          <w:lang w:val="id_ID" w:bidi="id_ID"/>
        </w:rPr>
        <w:t>rasul</w:t>
      </w:r>
      <w:r>
        <w:rPr>
          <w:lang w:val="id_ID" w:bidi="id_ID"/>
        </w:rPr>
        <w:t xml:space="preserve">. Jika Anda telah menerjemahkan rasul di kitab lain dalam Alkitab, gunakan kata yang sama di sini. Lihat Daftar Kata Utama untuk informasi lebih lanjut tentang </w:t>
      </w:r>
      <w:r>
        <w:rPr>
          <w:lang w:val="id_ID" w:bidi="id_ID"/>
        </w:rPr>
        <w:t>rasul</w:t>
      </w:r>
      <w:r>
        <w:rPr>
          <w:lang w:val="id_ID" w:bidi="id_ID"/>
        </w:rPr>
        <w:t>. Hentikan sebentar rekaman ini di sini.</w:t>
      </w:r>
    </w:p>
    <w:p>
      <w:pPr/>
      <w:r>
        <w:rPr>
          <w:lang w:val="id_ID" w:bidi="id_ID"/>
        </w:rPr>
      </w:r>
      <w:r>
        <w:rPr>
          <w:lang w:val="id_ID" w:bidi="id_ID"/>
        </w:rPr>
        <w:t xml:space="preserve">Paulus mengatakan bahwa </w:t>
      </w:r>
      <w:r>
        <w:rPr>
          <w:b/>
          <w:lang w:val="id_ID" w:bidi="id_ID"/>
        </w:rPr>
        <w:t>Kristus</w:t>
      </w:r>
      <w:r>
        <w:rPr>
          <w:lang w:val="id_ID" w:bidi="id_ID"/>
        </w:rPr>
        <w:t xml:space="preserve"> Yesus menunjuk, atau memanggil, dia. Kristus adalah gelar untuk Yesus yang mengingatkan orang-orang percaya bahwa Yesus adalah Mesias, atau Juruselamat dan Raja yang ditunjuk Allah untuk datang dan menyelamatkan umat-Nya dari konsekuensi dosa mereka dan menegakkan kerajaan Allah.</w:t>
      </w:r>
    </w:p>
    <w:p>
      <w:pPr/>
      <w:r>
        <w:rPr>
          <w:lang w:val="id_ID" w:bidi="id_ID"/>
        </w:rPr>
      </w:r>
      <w:r>
        <w:rPr>
          <w:lang w:val="id_ID" w:bidi="id_ID"/>
        </w:rPr>
        <w:t xml:space="preserve">Berhenti di sini dan diskusikan kata atau frasa apa yang akan Anda gunakan untuk </w:t>
      </w:r>
      <w:r>
        <w:rPr>
          <w:b/>
          <w:lang w:val="id_ID" w:bidi="id_ID"/>
        </w:rPr>
        <w:t>Kristus</w:t>
      </w:r>
      <w:r>
        <w:rPr>
          <w:lang w:val="id_ID" w:bidi="id_ID"/>
        </w:rPr>
        <w:t xml:space="preserve">. Jika Anda telah menerjemahkan Kristus di kitab lain dalam Alkitab, gunakan kata yang sama di sini. Lihat Daftar Kata Utama untuk informasi lebih lanjut tentang </w:t>
      </w:r>
      <w:r>
        <w:rPr>
          <w:lang w:val="id_ID" w:bidi="id_ID"/>
        </w:rPr>
        <w:t>Kristus</w:t>
      </w:r>
      <w:r>
        <w:rPr>
          <w:lang w:val="id_ID" w:bidi="id_ID"/>
        </w:rPr>
        <w:t>. Hentikan sebentar rekaman ini di sini.</w:t>
      </w:r>
    </w:p>
    <w:p>
      <w:pPr/>
      <w:r>
        <w:rPr>
          <w:lang w:val="id_ID" w:bidi="id_ID"/>
        </w:rPr>
      </w:r>
      <w:r>
        <w:rPr>
          <w:lang w:val="id_ID" w:bidi="id_ID"/>
        </w:rPr>
        <w:t xml:space="preserve">Kristus </w:t>
      </w:r>
      <w:r>
        <w:rPr>
          <w:b/>
          <w:lang w:val="id_ID" w:bidi="id_ID"/>
        </w:rPr>
        <w:t>memanggil</w:t>
      </w:r>
      <w:r>
        <w:rPr>
          <w:lang w:val="id_ID" w:bidi="id_ID"/>
        </w:rPr>
        <w:t>, atau menunjuk, Paulus. Ketika seseorang memanggil orang lain, mereka sedang mengajak orang tersebut atau berteriak dengan lantang. Dalam perikop ini, Kristus mengundang dan memilih Paulus untuk menjadi rasul-Nya.</w:t>
      </w:r>
    </w:p>
    <w:p>
      <w:pPr/>
      <w:r>
        <w:rPr>
          <w:lang w:val="id_ID" w:bidi="id_ID"/>
        </w:rPr>
      </w:r>
      <w:r>
        <w:rPr>
          <w:lang w:val="id_ID" w:bidi="id_ID"/>
        </w:rPr>
        <w:t xml:space="preserve">Berhenti di sini dan diskusikan dalam kelompok kata atau frasa apa yang akan Anda gunakan untuk </w:t>
      </w:r>
      <w:r>
        <w:rPr>
          <w:b/>
          <w:lang w:val="id_ID" w:bidi="id_ID"/>
        </w:rPr>
        <w:t>dipanggil</w:t>
      </w:r>
      <w:r>
        <w:rPr>
          <w:lang w:val="id_ID" w:bidi="id_ID"/>
        </w:rPr>
        <w:t>. Hentikan sebentar rekaman ini di sini.</w:t>
      </w:r>
    </w:p>
    <w:p>
      <w:pPr/>
      <w:r>
        <w:rPr>
          <w:lang w:val="id_ID" w:bidi="id_ID"/>
        </w:rPr>
      </w:r>
      <w:r>
        <w:rPr>
          <w:lang w:val="id_ID" w:bidi="id_ID"/>
        </w:rPr>
        <w:t xml:space="preserve">Paulus mengatakan bahwa ia menulis kepada </w:t>
      </w:r>
      <w:r>
        <w:rPr>
          <w:b/>
          <w:lang w:val="id_ID" w:bidi="id_ID"/>
        </w:rPr>
        <w:t>gereja</w:t>
      </w:r>
      <w:r>
        <w:rPr>
          <w:lang w:val="id_ID" w:bidi="id_ID"/>
        </w:rPr>
        <w:t xml:space="preserve"> Allah di Korintus. Para penulis Alkitab tidak pernah menggunakan gereja untuk merujuk pada sebuah bangunan. Sebaliknya, gereja dalam Alkitab adalah sebuah komunitas dari orang-orang yang percaya kepada Yesus. Kadang-kadang Paulus menggunakan kata gereja dalam surat ini untuk sekelompok orang percaya di satu tempat tertentu, dan kadang-kadang Paulus menggunakan gereja untuk merujuk kepada semua orang di bumi secara bersama-sama yang percaya kepada Yesus.</w:t>
      </w:r>
    </w:p>
    <w:p>
      <w:pPr/>
      <w:r>
        <w:rPr>
          <w:lang w:val="id_ID" w:bidi="id_ID"/>
        </w:rPr>
      </w:r>
      <w:r>
        <w:rPr>
          <w:lang w:val="id_ID" w:bidi="id_ID"/>
        </w:rPr>
        <w:t xml:space="preserve">Berhenti di sini dan diskusikan kata atau frasa apa yang akan Anda gunakan untuk </w:t>
      </w:r>
      <w:r>
        <w:rPr>
          <w:b/>
          <w:lang w:val="id_ID" w:bidi="id_ID"/>
        </w:rPr>
        <w:t>gereja</w:t>
      </w:r>
      <w:r>
        <w:rPr>
          <w:lang w:val="id_ID" w:bidi="id_ID"/>
        </w:rPr>
        <w:t xml:space="preserve">. Jika Anda telah menerjemahkan gereja di kitab lain dalam Alkitab, gunakan kata yang sama di sini. Lihat Daftar Kata Utama untuk informasi lebih lanjut tentang </w:t>
      </w:r>
      <w:r>
        <w:rPr>
          <w:lang w:val="id_ID" w:bidi="id_ID"/>
        </w:rPr>
        <w:t>gereja</w:t>
      </w:r>
      <w:r>
        <w:rPr>
          <w:lang w:val="id_ID" w:bidi="id_ID"/>
        </w:rPr>
        <w:t>. Hentikan sebentar rekaman ini di sini.</w:t>
      </w:r>
    </w:p>
    <w:p>
      <w:pPr/>
      <w:r>
        <w:rPr>
          <w:lang w:val="id_ID" w:bidi="id_ID"/>
        </w:rPr>
      </w:r>
      <w:r>
        <w:rPr>
          <w:lang w:val="id_ID" w:bidi="id_ID"/>
        </w:rPr>
        <w:t xml:space="preserve">Paulus mengatakan bahwa orang-orang di gereja di Korintus telah </w:t>
      </w:r>
      <w:r>
        <w:rPr>
          <w:b/>
          <w:lang w:val="id_ID" w:bidi="id_ID"/>
        </w:rPr>
        <w:t>dikuduskan</w:t>
      </w:r>
      <w:r>
        <w:rPr>
          <w:lang w:val="id_ID" w:bidi="id_ID"/>
        </w:rPr>
        <w:t xml:space="preserve"> dan bahwa Allah memanggil mereka untuk menjadi </w:t>
      </w:r>
      <w:r>
        <w:rPr>
          <w:b/>
          <w:lang w:val="id_ID" w:bidi="id_ID"/>
        </w:rPr>
        <w:t>orang-orang kudus</w:t>
      </w:r>
      <w:r>
        <w:rPr>
          <w:lang w:val="id_ID" w:bidi="id_ID"/>
        </w:rPr>
        <w:t>, atau orang-orang yang telah Allah panggil untuk menjadi kudus, atau dikhususkan, bagi-Nya. Orang-orang kudus adalah milik Allah karena mereka mengikuti Yesus. Yesus menguduskan orang-orang ketika Ia menjadikan mereka kudus, atau ketika Ia menyebut mereka umat-Nya yang khusus. Umat khusus Allah mengikuti Allah, dan karena itu, mereka ingin bertindak dengan cara yang menyenangkan Allah.</w:t>
      </w:r>
    </w:p>
    <w:p>
      <w:pPr/>
      <w:r>
        <w:rPr>
          <w:lang w:val="id_ID" w:bidi="id_ID"/>
        </w:rPr>
      </w:r>
      <w:r>
        <w:rPr>
          <w:lang w:val="id_ID" w:bidi="id_ID"/>
        </w:rPr>
        <w:t xml:space="preserve">Berhenti di sini dan diskusikan kata atau frasa apa yang akan Anda gunakan untuk </w:t>
      </w:r>
      <w:r>
        <w:rPr>
          <w:b/>
          <w:lang w:val="id_ID" w:bidi="id_ID"/>
        </w:rPr>
        <w:t>menguduskan</w:t>
      </w:r>
      <w:r>
        <w:rPr>
          <w:lang w:val="id_ID" w:bidi="id_ID"/>
        </w:rPr>
        <w:t xml:space="preserve">. Jika Anda telah menerjemahkan menguduskan di kitab lain dalam Alkitab, gunakan kata yang sama di sini. Lihat </w:t>
      </w:r>
      <w:r>
        <w:rPr>
          <w:lang w:val="id_ID" w:bidi="id_ID"/>
        </w:rPr>
        <w:t>pengudusan</w:t>
      </w:r>
      <w:r>
        <w:rPr>
          <w:lang w:val="id_ID" w:bidi="id_ID"/>
        </w:rPr>
        <w:t xml:space="preserve"> di Daftar Kata Utama untuk informasi lebih lanjut tentang menguduskan. Hentikan sebentar rekaman ini di sini.</w:t>
      </w:r>
    </w:p>
    <w:p>
      <w:pPr/>
      <w:r>
        <w:rPr>
          <w:lang w:val="id_ID" w:bidi="id_ID"/>
        </w:rPr>
      </w:r>
      <w:r>
        <w:rPr>
          <w:lang w:val="id_ID" w:bidi="id_ID"/>
        </w:rPr>
        <w:t xml:space="preserve">Berhenti di sini dan diskusikan kata atau frasa apa yang akan Anda gunakan untuk </w:t>
      </w:r>
      <w:r>
        <w:rPr>
          <w:b/>
          <w:lang w:val="id_ID" w:bidi="id_ID"/>
        </w:rPr>
        <w:t>orang-orang kudus</w:t>
      </w:r>
      <w:r>
        <w:rPr>
          <w:lang w:val="id_ID" w:bidi="id_ID"/>
        </w:rPr>
        <w:t xml:space="preserve">, atau orang-orang suci. Jika Anda telah menerjemahkan orang-orang kudus atau orang-orang suci di kitab lain dalam Alkitab, gunakan kata-kata yang sama di sini. Lihat Daftar Kata Utama untuk informasi lebih lanjut tentang </w:t>
      </w:r>
      <w:r>
        <w:rPr>
          <w:lang w:val="id_ID" w:bidi="id_ID"/>
        </w:rPr>
        <w:t>orang-orang kudus</w:t>
      </w:r>
      <w:r>
        <w:rPr>
          <w:lang w:val="id_ID" w:bidi="id_ID"/>
        </w:rPr>
        <w:t>. Hentikan sebentar rekaman ini di sini.</w:t>
      </w:r>
    </w:p>
    <w:p>
      <w:pPr/>
      <w:r>
        <w:rPr>
          <w:lang w:val="id_ID" w:bidi="id_ID"/>
        </w:rPr>
      </w:r>
      <w:r>
        <w:rPr>
          <w:lang w:val="id_ID" w:bidi="id_ID"/>
        </w:rPr>
        <w:t xml:space="preserve">Paulus mengatakan bahwa orang-orang di gereja di Korintus memanggil nama </w:t>
      </w:r>
      <w:r>
        <w:rPr>
          <w:b/>
          <w:lang w:val="id_ID" w:bidi="id_ID"/>
        </w:rPr>
        <w:t>Tuhan</w:t>
      </w:r>
      <w:r>
        <w:rPr>
          <w:lang w:val="id_ID" w:bidi="id_ID"/>
        </w:rPr>
        <w:t xml:space="preserve"> Yesus Kristus. Tuhan adalah gelar untuk Yesus yang berarti bahwa Yesus adalah Tuan kita yang memiliki semua otoritas atas kita. Kita mengikuti apa yang Yesus perintahkan untuk kita lakukan.</w:t>
      </w:r>
    </w:p>
    <w:p>
      <w:pPr/>
      <w:r>
        <w:rPr>
          <w:lang w:val="id_ID" w:bidi="id_ID"/>
        </w:rPr>
      </w:r>
      <w:r>
        <w:rPr>
          <w:lang w:val="id_ID" w:bidi="id_ID"/>
        </w:rPr>
        <w:t xml:space="preserve">Berhenti di sini dan diskusikan kata atau frasa apa yang akan Anda gunakan untuk </w:t>
      </w:r>
      <w:r>
        <w:rPr>
          <w:b/>
          <w:lang w:val="id_ID" w:bidi="id_ID"/>
        </w:rPr>
        <w:t>Tuhan</w:t>
      </w:r>
      <w:r>
        <w:rPr>
          <w:lang w:val="id_ID" w:bidi="id_ID"/>
        </w:rPr>
        <w:t xml:space="preserve">. Jika Anda telah menerjemahkan Tuhan di kitab lain dalam Alkitab, gunakan kata yang sama di sini. Lihat Daftar Kata Utama untuk informasi lebih lanjut tentang </w:t>
      </w:r>
      <w:r>
        <w:rPr>
          <w:lang w:val="id_ID" w:bidi="id_ID"/>
        </w:rPr>
        <w:t>Tuhan</w:t>
      </w:r>
      <w:r>
        <w:rPr>
          <w:lang w:val="id_ID" w:bidi="id_ID"/>
        </w:rPr>
        <w:t>. Hentikan sebentar rekaman ini di sini.</w:t>
      </w:r>
    </w:p>
    <w:p>
      <w:pPr/>
      <w:r>
        <w:rPr>
          <w:lang w:val="id_ID" w:bidi="id_ID"/>
        </w:rPr>
      </w:r>
      <w:r>
        <w:rPr>
          <w:lang w:val="id_ID" w:bidi="id_ID"/>
        </w:rPr>
        <w:t>Paulus menyapa orang-orang di gereja di Korintus dengan kata-kata "</w:t>
      </w:r>
      <w:r>
        <w:rPr>
          <w:b/>
          <w:lang w:val="id_ID" w:bidi="id_ID"/>
        </w:rPr>
        <w:t>kasih karunia</w:t>
      </w:r>
      <w:r>
        <w:rPr>
          <w:lang w:val="id_ID" w:bidi="id_ID"/>
        </w:rPr>
        <w:t xml:space="preserve"> dan </w:t>
      </w:r>
      <w:r>
        <w:rPr>
          <w:b/>
          <w:lang w:val="id_ID" w:bidi="id_ID"/>
        </w:rPr>
        <w:t>damai sejahtera</w:t>
      </w:r>
      <w:r>
        <w:rPr>
          <w:lang w:val="id_ID" w:bidi="id_ID"/>
        </w:rPr>
        <w:t>." Paulus mengingatkan orang-orang percaya bahwa Allah memberikan kasih karunia kepada mereka, atau bahwa Allah baik kepada mereka meskipun mereka tidak layak mendapatkannya. Allah memberikan damai sejahtera kepada mereka, atau memberikan mereka harmoni dengan diri-Nya dan satu sama lain.</w:t>
      </w:r>
    </w:p>
    <w:p>
      <w:pPr/>
      <w:r>
        <w:rPr>
          <w:lang w:val="id_ID" w:bidi="id_ID"/>
        </w:rPr>
      </w:r>
      <w:r>
        <w:rPr>
          <w:lang w:val="id_ID" w:bidi="id_ID"/>
        </w:rPr>
        <w:t xml:space="preserve">Berhenti di sini dan diskusikan kata atau frasa apa yang akan Anda gunakan untuk </w:t>
      </w:r>
      <w:r>
        <w:rPr>
          <w:b/>
          <w:lang w:val="id_ID" w:bidi="id_ID"/>
        </w:rPr>
        <w:t>kasih karunia</w:t>
      </w:r>
      <w:r>
        <w:rPr>
          <w:lang w:val="id_ID" w:bidi="id_ID"/>
        </w:rPr>
        <w:t xml:space="preserve"> dan </w:t>
      </w:r>
      <w:r>
        <w:rPr>
          <w:b/>
          <w:lang w:val="id_ID" w:bidi="id_ID"/>
        </w:rPr>
        <w:t>damai sejahtera</w:t>
      </w:r>
      <w:r>
        <w:rPr>
          <w:lang w:val="id_ID" w:bidi="id_ID"/>
        </w:rPr>
        <w:t xml:space="preserve">. Jika Anda telah menerjemahkan kasih karunia dan damai sejahtera di kitab lain dalam Alkitab, gunakan kata yang sama di sini. Lihat Daftar Kata Utama untuk informasi lebih lanjut tentang </w:t>
      </w:r>
      <w:r>
        <w:rPr>
          <w:lang w:val="id_ID" w:bidi="id_ID"/>
        </w:rPr>
        <w:t>kasih karunia</w:t>
      </w:r>
      <w:r>
        <w:rPr>
          <w:lang w:val="id_ID" w:bidi="id_ID"/>
        </w:rPr>
        <w:t xml:space="preserve"> dan </w:t>
      </w:r>
      <w:r>
        <w:rPr>
          <w:lang w:val="id_ID" w:bidi="id_ID"/>
        </w:rPr>
        <w:t>damai sejahtera</w:t>
      </w:r>
      <w:r>
        <w:rPr>
          <w:lang w:val="id_ID" w:bidi="id_ID"/>
        </w:rPr>
        <w:t>. Hentikan sebentar rekaman ini di sini.</w:t>
      </w:r>
    </w:p>
    <w:p>
      <w:pPr/>
      <w:r>
        <w:rPr>
          <w:lang w:val="id_ID" w:bidi="id_ID"/>
        </w:rPr>
      </w:r>
      <w:r>
        <w:rPr>
          <w:lang w:val="id_ID" w:bidi="id_ID"/>
        </w:rPr>
        <w:t xml:space="preserve">Paulus mengatakan bahwa Allah telah memberikan semua </w:t>
      </w:r>
      <w:r>
        <w:rPr>
          <w:b/>
          <w:lang w:val="id_ID" w:bidi="id_ID"/>
        </w:rPr>
        <w:t>pengetahuan</w:t>
      </w:r>
      <w:r>
        <w:rPr>
          <w:lang w:val="id_ID" w:bidi="id_ID"/>
        </w:rPr>
        <w:t xml:space="preserve"> kepada orang-orang di gereja di Korintus. Paulus mengatakan bahwa Allah telah memberikan kepada orang-orang percaya segala macam informasi tentang Allah dan bagaimana Roh Allah bekerja di dunia.</w:t>
      </w:r>
    </w:p>
    <w:p>
      <w:pPr/>
      <w:r>
        <w:rPr>
          <w:lang w:val="id_ID" w:bidi="id_ID"/>
        </w:rPr>
      </w:r>
      <w:r>
        <w:rPr>
          <w:lang w:val="id_ID" w:bidi="id_ID"/>
        </w:rPr>
        <w:t xml:space="preserve">Berhenti di sini dan diskusikan kata atau frasa apa yang akan Anda gunakan untuk </w:t>
      </w:r>
      <w:r>
        <w:rPr>
          <w:b/>
          <w:lang w:val="id_ID" w:bidi="id_ID"/>
        </w:rPr>
        <w:t>pengetahuan</w:t>
      </w:r>
      <w:r>
        <w:rPr>
          <w:lang w:val="id_ID" w:bidi="id_ID"/>
        </w:rPr>
        <w:t>. Jika Anda telah menerjemahkan pengetahuan semacam ini di kitab lain dari Alkitab, gunakan kata yang sama di sini. Hentikan sebentar rekaman ini di sini.</w:t>
      </w:r>
    </w:p>
    <w:p>
      <w:pPr/>
      <w:r>
        <w:rPr>
          <w:lang w:val="id_ID" w:bidi="id_ID"/>
        </w:rPr>
      </w:r>
      <w:r>
        <w:rPr>
          <w:lang w:val="id_ID" w:bidi="id_ID"/>
        </w:rPr>
        <w:t xml:space="preserve">Allah telah memberikan kemampuan kepada orang-orang percaya di Korintus untuk berbicara dengan baik dan mengetahui banyak hal tentang Allah. Fakta ini menegaskan bahwa pesan, atau </w:t>
      </w:r>
      <w:r>
        <w:rPr>
          <w:b/>
          <w:lang w:val="id_ID" w:bidi="id_ID"/>
        </w:rPr>
        <w:t>kesaksian</w:t>
      </w:r>
      <w:r>
        <w:rPr>
          <w:lang w:val="id_ID" w:bidi="id_ID"/>
        </w:rPr>
        <w:t>, tentang Kristus adalah benar. Ketika seseorang memberikan kesaksian, mereka menyatakan kebenaran tentang sesuatu. Karunia yang Allah berikan kepada orang-orang percaya di Korintus bertindak seperti kesaksian yang membuktikan bahwa pesan tentang Kristus benar-benar nyata.</w:t>
      </w:r>
    </w:p>
    <w:p>
      <w:pPr/>
      <w:r>
        <w:rPr>
          <w:lang w:val="id_ID" w:bidi="id_ID"/>
        </w:rPr>
      </w:r>
      <w:r>
        <w:rPr>
          <w:lang w:val="id_ID" w:bidi="id_ID"/>
        </w:rPr>
        <w:t xml:space="preserve">Berhenti di sini dan diskusikan kata atau frasa apa yang akan Anda gunakan untuk </w:t>
      </w:r>
      <w:r>
        <w:rPr>
          <w:b/>
          <w:lang w:val="id_ID" w:bidi="id_ID"/>
        </w:rPr>
        <w:t>kesaksian</w:t>
      </w:r>
      <w:r>
        <w:rPr>
          <w:lang w:val="id_ID" w:bidi="id_ID"/>
        </w:rPr>
        <w:t xml:space="preserve"> Jika Anda telah menerjemahkan kesaksian di kitab lain dalam Alkitab, gunakan kata yang sama di sini. Lihat Daftar Kata Utama untuk informasi lebih lanjut tentang </w:t>
      </w:r>
      <w:r>
        <w:rPr>
          <w:lang w:val="id_ID" w:bidi="id_ID"/>
        </w:rPr>
        <w:t>kesaksian</w:t>
      </w:r>
      <w:r>
        <w:rPr>
          <w:lang w:val="id_ID" w:bidi="id_ID"/>
        </w:rPr>
        <w:t>. Hentikan sebentar rekaman ini di sini.</w:t>
      </w:r>
    </w:p>
    <w:p>
      <w:pPr/>
      <w:r>
        <w:rPr>
          <w:lang w:val="id_ID" w:bidi="id_ID"/>
        </w:rPr>
      </w:r>
      <w:r>
        <w:rPr>
          <w:lang w:val="id_ID" w:bidi="id_ID"/>
        </w:rPr>
        <w:t xml:space="preserve">Paulus mengatakan bahwa Allah telah memberikan kepada orang-orang di gereja di Korintus setiap </w:t>
      </w:r>
      <w:r>
        <w:rPr>
          <w:b/>
          <w:lang w:val="id_ID" w:bidi="id_ID"/>
        </w:rPr>
        <w:t>karunia rohani</w:t>
      </w:r>
      <w:r>
        <w:rPr>
          <w:lang w:val="id_ID" w:bidi="id_ID"/>
        </w:rPr>
        <w:t xml:space="preserve"> sementara mereka menantikan </w:t>
      </w:r>
      <w:r>
        <w:rPr>
          <w:b/>
          <w:lang w:val="id_ID" w:bidi="id_ID"/>
        </w:rPr>
        <w:t>wahyu</w:t>
      </w:r>
      <w:r>
        <w:rPr>
          <w:lang w:val="id_ID" w:bidi="id_ID"/>
        </w:rPr>
        <w:t xml:space="preserve"> Allah yang utuh dan terakhir tentang Tuhan kita Yesus Kristus. Karunia-karunia rohani ini, atau karunia yang diberikan Roh Allah kepada kita, memungkinkan orang-orang untuk melakukan tindakan Allah dan memiliki karakter Allah. Allah akan memberikan kepada kita wahyu tentang siapa Yesus sebenarnya. Wahyu mirip dengan nubuat. Ketika Allah memberikan wahyu, Ia memberikan pengetahuan khusus yang mungkin mengejutkan, sangat luar biasa, atau yang diketahui sangat sedikit orang.</w:t>
      </w:r>
    </w:p>
    <w:p>
      <w:pPr/>
      <w:r>
        <w:rPr>
          <w:lang w:val="id_ID" w:bidi="id_ID"/>
        </w:rPr>
      </w:r>
      <w:r>
        <w:rPr>
          <w:lang w:val="id_ID" w:bidi="id_ID"/>
        </w:rPr>
        <w:t xml:space="preserve">Berhenti di sini dan diskusikan kata atau frasa apa yang akan Anda gunakan untuk </w:t>
      </w:r>
      <w:r>
        <w:rPr>
          <w:b/>
          <w:lang w:val="id_ID" w:bidi="id_ID"/>
        </w:rPr>
        <w:t>karunia rohani</w:t>
      </w:r>
      <w:r>
        <w:rPr>
          <w:lang w:val="id_ID" w:bidi="id_ID"/>
        </w:rPr>
        <w:t xml:space="preserve"> dan </w:t>
      </w:r>
      <w:r>
        <w:rPr>
          <w:b/>
          <w:lang w:val="id_ID" w:bidi="id_ID"/>
        </w:rPr>
        <w:t>wahyu</w:t>
      </w:r>
      <w:r>
        <w:rPr>
          <w:lang w:val="id_ID" w:bidi="id_ID"/>
        </w:rPr>
        <w:t xml:space="preserve">. Diskusikan bagaimana Anda akan menerjemahkan gagasan ini bahwa orang-orang percaya di Korintus tidak kekurangan, atau memiliki semua, karunia rohani untuk membantu mereka ketika mereka menunggu Allah mengungkapkan semua tentang Tuhan kita Yesus Kristus. Jika Anda telah menerjemahkan karunia rohani atau wahyu di kitab lain dalam Alkitab, gunakan kata yang sama di sini. </w:t>
      </w:r>
      <w:r>
        <w:rPr>
          <w:b/>
          <w:lang w:val="id_ID" w:bidi="id_ID"/>
        </w:rPr>
        <w:t>Karunia</w:t>
      </w:r>
      <w:r>
        <w:rPr>
          <w:lang w:val="id_ID" w:bidi="id_ID"/>
        </w:rPr>
        <w:t xml:space="preserve"> dan </w:t>
      </w:r>
      <w:r>
        <w:rPr>
          <w:b/>
          <w:lang w:val="id_ID" w:bidi="id_ID"/>
        </w:rPr>
        <w:t>wahyu</w:t>
      </w:r>
      <w:r>
        <w:rPr>
          <w:lang w:val="id_ID" w:bidi="id_ID"/>
        </w:rPr>
        <w:t xml:space="preserve"> ada di Daftar Kata Utama. Hentikan sebentar rekaman ini di sini.</w:t>
      </w:r>
    </w:p>
    <w:p>
      <w:pPr/>
      <w:r>
        <w:rPr>
          <w:lang w:val="id_ID" w:bidi="id_ID"/>
        </w:rPr>
      </w:r>
      <w:r>
        <w:rPr>
          <w:lang w:val="id_ID" w:bidi="id_ID"/>
        </w:rPr>
        <w:t>Paulus mengatakan bahwa Allah akan membuat orang-orang di gereja di Korintus tidak bercela, atau tanpa kesalahan. Ini berarti bahwa mereka akan terus percaya dan mengikuti Yesus.</w:t>
      </w:r>
    </w:p>
    <w:p>
      <w:pPr/>
      <w:r>
        <w:rPr>
          <w:lang w:val="id_ID" w:bidi="id_ID"/>
        </w:rPr>
      </w:r>
      <w:r>
        <w:rPr>
          <w:lang w:val="id_ID" w:bidi="id_ID"/>
        </w:rPr>
        <w:t xml:space="preserve">Allah </w:t>
      </w:r>
      <w:r>
        <w:rPr>
          <w:b/>
          <w:lang w:val="id_ID" w:bidi="id_ID"/>
        </w:rPr>
        <w:t>setia</w:t>
      </w:r>
      <w:r>
        <w:rPr>
          <w:lang w:val="id_ID" w:bidi="id_ID"/>
        </w:rPr>
        <w:t xml:space="preserve"> untuk menjaga kita dalam </w:t>
      </w:r>
      <w:r>
        <w:rPr>
          <w:b/>
          <w:lang w:val="id_ID" w:bidi="id_ID"/>
        </w:rPr>
        <w:t>persekutuan</w:t>
      </w:r>
      <w:r>
        <w:rPr>
          <w:lang w:val="id_ID" w:bidi="id_ID"/>
        </w:rPr>
        <w:t>, atau kebersamaan, dengan Anak-Nya Yesus. Dengan kata lain, Allah akan terus melakukan semua hal yang Dia katakan akan Dia lakukan. Allah akan menyatukan kita dengan Anak-Nya Yesus.</w:t>
      </w:r>
    </w:p>
    <w:p>
      <w:pPr/>
      <w:r>
        <w:rPr>
          <w:lang w:val="id_ID" w:bidi="id_ID"/>
        </w:rPr>
      </w:r>
      <w:r>
        <w:rPr>
          <w:lang w:val="id_ID" w:bidi="id_ID"/>
        </w:rPr>
        <w:t xml:space="preserve">Berhenti di sini dan diskusikan kata atau frasa apa yang akan Anda gunakan untuk </w:t>
      </w:r>
      <w:r>
        <w:rPr>
          <w:b/>
          <w:lang w:val="id_ID" w:bidi="id_ID"/>
        </w:rPr>
        <w:t>setia</w:t>
      </w:r>
      <w:r>
        <w:rPr>
          <w:lang w:val="id_ID" w:bidi="id_ID"/>
        </w:rPr>
        <w:t xml:space="preserve"> dan </w:t>
      </w:r>
      <w:r>
        <w:rPr>
          <w:b/>
          <w:lang w:val="id_ID" w:bidi="id_ID"/>
        </w:rPr>
        <w:t>persekutuan</w:t>
      </w:r>
      <w:r>
        <w:rPr>
          <w:lang w:val="id_ID" w:bidi="id_ID"/>
        </w:rPr>
        <w:t>. Jika Anda telah menerjemahkan kata setia dan persekutuan di kitab lain dalam Alkitab, gunakan kata yang sama di sini. Hentikan sebentar rekaman ini di sini.</w:t>
      </w:r>
    </w:p>
    <w:p>
      <w:pPr/>
      <w:r>
        <w:rPr>
          <w:lang w:val="id_ID" w:bidi="id_ID"/>
        </w:rPr>
      </w:r>
      <w:r>
        <w:rPr>
          <w:lang w:val="id_ID" w:bidi="id_ID"/>
        </w:rPr>
        <w:t xml:space="preserve">Berhenti di sini dan diskusikan kata atau frasa apa yang akan Anda gunakan untuk anak-Nya, Yesus. Yesus adalah </w:t>
      </w:r>
      <w:r>
        <w:rPr>
          <w:b/>
          <w:lang w:val="id_ID" w:bidi="id_ID"/>
        </w:rPr>
        <w:t>Anak Allah</w:t>
      </w:r>
      <w:r>
        <w:rPr>
          <w:lang w:val="id_ID" w:bidi="id_ID"/>
        </w:rPr>
        <w:t xml:space="preserve">. Jika Anda telah menerjemahkan Anak Allah di kitab lain dalam Alkitab, gunakan frasa yang sama di sini. Lihat Daftar Kata Utama untuk informasi lebih lanjut tentang </w:t>
      </w:r>
      <w:r>
        <w:rPr>
          <w:lang w:val="id_ID" w:bidi="id_ID"/>
        </w:rPr>
        <w:t>Anak Allah</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rekaman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rekaman ini di sini. </w:t>
      </w:r>
    </w:p>
    <w:p>
      <w:pPr/>
      <w:r>
        <w:rPr>
          <w:lang w:val="id_ID" w:bidi="id_ID"/>
        </w:rPr>
      </w:r>
      <w:r>
        <w:rPr>
          <w:lang w:val="id_ID" w:bidi="id_ID"/>
        </w:rPr>
        <w:t xml:space="preserve">Selanjutnya, kelompok dapat memutuskan versi perikop milik siapa yang paling Anda 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1:10–17</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1:10–17 dan simpanlah dalam hatimu.</w:t>
      </w:r>
    </w:p>
    <w:p>
      <w:pPr/>
      <w:r>
        <w:rPr>
          <w:lang w:val="id_ID" w:bidi="id_ID"/>
        </w:rPr>
      </w:r>
      <w:r>
        <w:rPr>
          <w:lang w:val="id_ID" w:bidi="id_ID"/>
        </w:rPr>
        <w:t>Dengarkan versi audio dari 1 Korintus 1:10–17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pahami dari bagian ini? Hentikan sebentar rekaman ini di sini.</w:t>
      </w:r>
    </w:p>
    <w:p>
      <w:pPr>
        <w:pStyle w:val="ListBullet"/>
        <w:spacing w:line="240" w:lineRule="auto"/>
        <w:ind w:left="720"/>
      </w:pPr>
      <w:r>
        <w:rPr>
          <w:lang w:val="id_ID" w:bidi="id_ID"/>
        </w:rPr>
      </w:r>
      <w:r>
        <w:rPr>
          <w:lang w:val="id_ID" w:bidi="id_ID"/>
        </w:rPr>
        <w:t>Apa yang perikop ini ceritakan kepada kita tentang Allah, Roh Kudus, atau Yesus? Hentikan sebentar rekaman ini di sini.</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1:10–17 dalam terjemahan yang paling mudah dimengerti.</w:t>
      </w:r>
    </w:p>
    <w:p>
      <w:pPr/>
      <w:r>
        <w:rPr>
          <w:lang w:val="id_ID" w:bidi="id_ID"/>
        </w:rPr>
      </w:r>
      <w:r>
        <w:rPr>
          <w:lang w:val="id_ID" w:bidi="id_ID"/>
        </w:rPr>
        <w:t>Paulus memulai bagian terakhir suratnya dengan pengantar singkat. Paulus mengingatkan jemaat bahwa mereka bersatu, atau menjadi satu umat, di bawah otoritas Allah, bukan di bawah otoritas pemimpin manusia yang berbeda-beda. Paulus juga mengingatkan gereja bagaimana Allah memberikan karunia-karunia rohani kepada mereka, termasuk karunia berbicara dengan indah dan dengan pengetahuan. Karena Allah memberikan karunia-karunia ini, jemaat tidak boleh sombong, melainkan harus bersyukur.</w:t>
      </w:r>
    </w:p>
    <w:p>
      <w:pPr/>
      <w:r>
        <w:rPr>
          <w:lang w:val="id_ID" w:bidi="id_ID"/>
        </w:rPr>
      </w:r>
      <w:r>
        <w:rPr>
          <w:lang w:val="id_ID" w:bidi="id_ID"/>
        </w:rPr>
        <w:t>Dalam bagian ini di suratnya, Paulus akan mulai membahas beberapa hal salah yang dilakukan oleh orang-orang di jemaat Korintus. Pertama, Paulus akan memberi tahu kepada jemaat mengapa mereka harus berhenti terpecah-pecah demi mengikuti pemimpin manusia yang berbeda-beda. Kedua, Paulus akan mulai mengingatkan jemaat bahwa kuasa Injil tidak terletak pada kata-kata yang terdengar bijak, melainkan pada Kristus sendiri.</w:t>
      </w:r>
    </w:p>
    <w:p>
      <w:pPr/>
      <w:r>
        <w:rPr>
          <w:lang w:val="id_ID" w:bidi="id_ID"/>
        </w:rPr>
      </w:r>
      <w:r>
        <w:rPr>
          <w:lang w:val="id_ID" w:bidi="id_ID"/>
        </w:rPr>
        <w:t>Paulus memulai dengan meminta dengan sangat kepada jemaat untuk sehati sepikir dan berhenti terpecah-pecah demi mengikuti pemimpin dan pemikiran yang berbeda-beda. Sebaliknya, Paulus meminta mereka untuk bersatu, atau seia sekata, dalam apa yang mereka pikirkan. Paulus tidak bermaksud bahwa semua orang harus berpikir dengan cara yang sama tentang setiap topik. Apa yang Paulus katakan adalah bahwa jemaat harus sepakat tentang kebenaran-kebenaran dasar dari Injil Kristus dan kematian Kristus di kayu salib.</w:t>
      </w:r>
    </w:p>
    <w:p>
      <w:pPr/>
      <w:r>
        <w:rPr>
          <w:lang w:val="id_ID" w:bidi="id_ID"/>
        </w:rPr>
      </w:r>
      <w:r>
        <w:rPr>
          <w:lang w:val="id_ID" w:bidi="id_ID"/>
        </w:rPr>
        <w:t>Berhentilah di sini dan diskusikan pertanyaan ini dalam kelompok: Di komunitas Anda, apa saja hal-hal penting yang dapat disepakati oleh kebanyakan orang, seperti tradisi, keyakinan agama, atau hukum? Apa saja hal-hal yang tidak disepakati oleh kebanyakan orang? Hal-hal apa saja paling penting untuk disepakati bersama oleh orang-orang agar mereka dapat hidup dan bekerja bersama dengan baik? Hentikan sebentar rekaman ini di sini.</w:t>
      </w:r>
    </w:p>
    <w:p>
      <w:pPr/>
      <w:r>
        <w:rPr>
          <w:lang w:val="id_ID" w:bidi="id_ID"/>
        </w:rPr>
      </w:r>
      <w:r>
        <w:rPr>
          <w:lang w:val="id_ID" w:bidi="id_ID"/>
        </w:rPr>
        <w:t>Paulus sekarang menjelaskan bagaimana ia mendengar tentang orang-orang yang terpecah-pecah menjadi golongan-golongan di gereja. Paulus mengatakan bahwa keluarga Kloe memberi tahu Paulus bahwa orang-orang di gereja sedang berselisih, atau bertengkar. Kita tidak tahu siapa Kloe, karena kita tidak mendengar tentang dia di tempat lain dalam Alkitab. Namun, karena cara Paulus berbicara tentang Khloe, kita tidak beranggapan bahwa keluarga Kloe adalah bagian dari jemaat di Korintus, melainkan mungkin melakukan perjalanan ke Korintus dan kemudian menceritakan kepada Paulus apa yang mereka lihat terjadi di sana.</w:t>
      </w:r>
    </w:p>
    <w:p>
      <w:pPr/>
      <w:r>
        <w:rPr>
          <w:lang w:val="id_ID" w:bidi="id_ID"/>
        </w:rPr>
      </w:r>
      <w:r>
        <w:rPr>
          <w:lang w:val="id_ID" w:bidi="id_ID"/>
        </w:rPr>
        <w:t>Paulus sekarang menjelaskan apa yang ia maksud dengan "perselisihan." Paulus mengatakan bahwa setiap orang berkata, "Aku dari golongan Paulus," atau, "Aku Aku dari golongan Apolos," atau, "AkuAku dari golongan Kefas," atau, "Aku Aku dari golongan Kristus." Dari cara Paulus menuliskan hal ini, kita tidak pasti apakah ia maksudkan secara harfiah bahwa setiap orang di gereja tersebut menggunakan kata-kata yang persis sama ini atau terpecah secara merata. Tetapi Paulus menyatakan dengan sangat jelas bahwa mereka yang bertengkar sedang menyebabkan jemaat terpecah-pecah demi mengikuti pemimpin serta pemikiran yang berbeda-beda. Kita tahu bahwa Paulus adalah orang pertama yang datang ke Korintus dan mengajarkan Injil tentang Kristus kepada orang-orang. Apolos terus mengajar orang-orang di Korintus setelah Paulus pergi. Dan Kefas adalah salah satu dari 12 rasul Yesus, juga dikenal sebagai Petrus. Kita tidak pasti apakah Petrus mengunjungi Korintus, tetapi dari hal-hal yang dikatakan Paulus, kemungkinan besar orang-orang di gereja tahu tentang Petrus.</w:t>
      </w:r>
    </w:p>
    <w:p>
      <w:pPr/>
      <w:r>
        <w:rPr>
          <w:lang w:val="id_ID" w:bidi="id_ID"/>
        </w:rPr>
      </w:r>
      <w:r>
        <w:rPr>
          <w:lang w:val="id_ID" w:bidi="id_ID"/>
        </w:rPr>
        <w:t>Sekarang Paulus mengajukan tiga pertanyaan berbeda yang tidak ia harapkan untuk dijawab oleh orang-orang percaya di Korintus. Paulus berkata, "Apakah Kristus terbagi-bagi? Apakah Paulus disalibkan untuk kamu? Apakah kamu dibaptis dalam nama Paulus?" Dengan pertanyaan pertama, "Apakah Kristus terbagi-bagi?" Paulus tampaknya mengatakan bahwa sama seperti gereja tidak mencabik-cabik tubuh fisik Kristus, mereka tidak boleh mencabik-cabik atau memecah-belah gereja, yang adalah tubuh rohani Kristus. Dengan pertanyaan kedua, "Apakah Paulus disalibkan untuk kamu?" Paulus berkmaksud bahwa hanya Kristus saja yang disalibkan bagi orang-orang percaya. Mereka harus mengikuti Kristus, bukan pemimpin manusia seperti Paulus. Dan dengan pertanyaan ketiga, "Apakah kamu dibaptis dalam nama Paulus?" Paulus mengingatkan orang-orang percaya bahwa mereka semua menerima baptisan dalam nama Kristus yang sama. Ketika orang-orang dibaptis pada masa itu, mereka menunjukkan bahwa mereka menjadi bagian kelompok tertentu yang mengikuti guru tertentu. Jadi jika mereka menerima baptisan dalam nama Kristus, itu berarti mereka sekarang menjadi milik Kristus. Ini juga menunjukkan mengapa mereka semua harus mengikuti Kristus saja, bukan mengikuti pemimpin manusia masing-masing.</w:t>
      </w:r>
    </w:p>
    <w:p>
      <w:pPr/>
      <w:r>
        <w:rPr>
          <w:lang w:val="id_ID" w:bidi="id_ID"/>
        </w:rPr>
      </w:r>
      <w:r>
        <w:rPr>
          <w:lang w:val="id_ID" w:bidi="id_ID"/>
        </w:rPr>
        <w:t>Berhentilah di sini dan diskusikan pertanyaan ini dalam kelompok: Ceritakan kisah tentang seorang tokoh masyarakat yang mempekerjakan beberapa orang untuk membantunya. Ceritakan bagaimana para anggota masyarakat mulai lebih banyak mendengarkan orang-orang yang dipekerjakan sang pemimpin daripada mendengarkan pemimpin itu sendiri. Hentikan sebentar rekaman ini di sini.</w:t>
      </w:r>
    </w:p>
    <w:p>
      <w:pPr/>
      <w:r>
        <w:rPr>
          <w:lang w:val="id_ID" w:bidi="id_ID"/>
        </w:rPr>
      </w:r>
      <w:r>
        <w:rPr>
          <w:lang w:val="id_ID" w:bidi="id_ID"/>
        </w:rPr>
        <w:t>Paulus berkata ia bersyukur bahwa satu-satunya orang yang ia baptis di Korintus adalah Krispus dan Gaius, karena dengan begitu orang-orang tidak dapat menyombongkan diri bahwa Pauluslah yang membaptis mereka. Kemudian, seolah-olah Paulus tiba-tiba tergingat akan orang lain, Paulus menulis bahwa ia juga membaptis keluarga Stefanus. Namun, Paulus berkata bahwa ia tidak ingat pernah membaptis orang lain di Korintus. Paulus kemungkinan besar hanya membaptis orang-orang percaya yang paling pertama ketika ia datang ke kota yang baru, dan setelah itu membiarkan orang-orang lain untuk membaptis orang-orang percaya baru lainnya. Kemudian dalam surat ini, kita mengetahui bahwa rumah tangga Stefanus merupakan orang-orang pertama yang menjadi Kristen di wilayah sekitar Korintus. Krispus kemungkinan besar adalah kepala rumah ibadat di Korintus yang menjadi Kristen di masa-masa awal pelayanan Paulus di sana. Gaius adalah seorang anggota gereja yang kaya yang rumahnya digunakan untuk pertemuan-pertemuan gereja.</w:t>
      </w:r>
    </w:p>
    <w:p>
      <w:pPr/>
      <w:r>
        <w:rPr>
          <w:lang w:val="id_ID" w:bidi="id_ID"/>
        </w:rPr>
      </w:r>
      <w:r>
        <w:rPr>
          <w:lang w:val="id_ID" w:bidi="id_ID"/>
        </w:rPr>
        <w:t xml:space="preserve">Sekarang Paulus menjelaskan mengapa ia sendiri tidak membaptis lebih banyak orang di Korintus. Paulus berkata bahwa Kristus tidak mengutus Paulus untuk membaptis, melainkan untuk memberitakan Injil. Perhatikan di sini bahwa Paulus menegaskan bahwa </w:t>
      </w:r>
      <w:r>
        <w:rPr>
          <w:b/>
          <w:lang w:val="id_ID" w:bidi="id_ID"/>
        </w:rPr>
        <w:t>Kristuslah yang</w:t>
      </w:r>
      <w:r>
        <w:rPr>
          <w:lang w:val="id_ID" w:bidi="id_ID"/>
        </w:rPr>
        <w:t xml:space="preserve"> mengutus Paulus. Paulus mengingatkan jemaat bahwa meskipun Paulus yang datang ke Korintus, Kristuslah yang mengutus Paulus. Kristuslah yang seharusnya diikuti oleh jemaat Korintus. Paulus tidak mengatakan bahwa baptisan itu tidak penting. Namun, tujuan dari baptisan itu adalah untuk menunjukkan bahwa jemaat mengikuti Kristus saja. Tujuan baptisan bukanlah untuk menunjukkan bahwa jemaat mengikuti pemimpin manusia yang membaptis mereka.</w:t>
      </w:r>
    </w:p>
    <w:p>
      <w:pPr/>
      <w:r>
        <w:rPr>
          <w:lang w:val="id_ID" w:bidi="id_ID"/>
        </w:rPr>
      </w:r>
      <w:r>
        <w:rPr>
          <w:lang w:val="id_ID" w:bidi="id_ID"/>
        </w:rPr>
        <w:t>Berhentilah di sini dan diskusikan pertanyaan ini dalam kelompok: Ceritakan kisah tentang seorang pemimpin yang menyampaikan atau menulis pesan penting, dan kemudian mengutus orang lain untuk membawa pesan itu ke tempat lain. Ceritakan bagaimana kata-kata dalam pesan tersebut adalah gagasan-gagasan pemimpin itu sendiri, meskipun utusan yang menyampaikannya. Hentikan sebentar rekaman ini di sini.</w:t>
      </w:r>
    </w:p>
    <w:p>
      <w:pPr/>
      <w:r>
        <w:rPr>
          <w:lang w:val="id_ID" w:bidi="id_ID"/>
        </w:rPr>
      </w:r>
      <w:r>
        <w:rPr>
          <w:lang w:val="id_ID" w:bidi="id_ID"/>
        </w:rPr>
        <w:t>Paulus juga mengatakan bahwa Kristus tidak mengutusnya untuk berkhotbah dengan kata-kata hikmat manusia, atau ucapan yang cerdas. Di sini, Paulus bermaksud bahwa orang-orang harus mengikuti Kristus karena kematian Kristus di kayu salib bagi mereka. Kematian Kristus itu sendiri memiliki kuasa untuk menyelamatkan kita. Ketika orang-orang berbicara dengan kata-kata yang terdengar pintar, mereka tidak memiliki kuasa untuk menyelamatkan kita. Dalam budaya Yunani dan Romawi di Korintus pada saat ini, orang-orang yang ingin menjadi pemimpin akan belajar berbicara di depan banyak orang dengan kata-kata yang terdengar sangat bijak atau pintar. Jadi orang-orang pun pasti berharap Paulus akan berbicara dengan cara seperti ini juga Namun, Paulus mengatakan bahwa ia berbicara dengan sangat sederhana tentang Kristus dan Injil supaya orang-orang mengikuti Kristus, bukan Paulus.</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1:10–17 dalam terjemahan yang paling mudah dimengerti.</w:t>
      </w:r>
    </w:p>
    <w:p>
      <w:pPr/>
      <w:r>
        <w:rPr>
          <w:lang w:val="id_ID" w:bidi="id_ID"/>
        </w:rPr>
      </w:r>
      <w:r>
        <w:rPr>
          <w:lang w:val="id_ID" w:bidi="id_ID"/>
        </w:rPr>
        <w:t>Pada langkah ini, kelompok akan menentukan bagian, tokoh, dan latar belakang dari perikop ini. Selanjutnya, kelompok akan memvisualisasikan perikop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mengimbau, atau meminta dengan sangat kepada jemaat Korintus, untuk berhenti terpecah-pecah menjadi beberapa kelompok berbeda. Sebaliknya, Paulus meminta orang-orang percaya untuk bersatu sebagai satu gereja yang menyepakati kebenaran-kebenaran penting dari Injil Kristus.</w:t>
      </w:r>
    </w:p>
    <w:p>
      <w:pPr/>
      <w:r>
        <w:rPr>
          <w:lang w:val="id_ID" w:bidi="id_ID"/>
        </w:rPr>
      </w:r>
      <w:r>
        <w:rPr>
          <w:b/>
          <w:lang w:val="id_ID" w:bidi="id_ID"/>
        </w:rPr>
        <w:t>Pada bagian kedua:</w:t>
      </w:r>
      <w:r>
        <w:rPr>
          <w:lang w:val="id_ID" w:bidi="id_ID"/>
        </w:rPr>
        <w:t xml:space="preserve"> Paulus berkata ia telah mendengar bahwa orang-orang percaya tersebut sedang berselisih, dengan mengatakan bagaimana mereka menjadi milik orang-orang tertentu seperti Paulus, Apolos, Petrus, atau Kristus. Paulus mengajukan tiga pertanyaan yang tidak ia harapkan untuk dijawab oleh orang-orang Korintus. Paulus melakukan hal ini untuk menunjukkan bagaimana orang-orang percaya di Korintus tidak bertindak dengan cara yang masuk akal. Paulus bertanya, "Apakah Kristus terbagi-bagi? Apakah Paulus disalibkan karena kamu? Apakah kamu dibaptis dalam nama Paulus?" Jawaban untuk setiap pertanyaan tersebut jelas adalah, "Tidak!"</w:t>
      </w:r>
    </w:p>
    <w:p>
      <w:pPr/>
      <w:r>
        <w:rPr>
          <w:lang w:val="id_ID" w:bidi="id_ID"/>
        </w:rPr>
      </w:r>
      <w:r>
        <w:rPr>
          <w:b/>
          <w:lang w:val="id_ID" w:bidi="id_ID"/>
        </w:rPr>
        <w:t>Pada bagian ketiga</w:t>
      </w:r>
      <w:r>
        <w:rPr>
          <w:lang w:val="id_ID" w:bidi="id_ID"/>
        </w:rPr>
        <w:t>: Paulus mengatakan ia bersyukur bahwa ia hanya membaptis Krispus, Gaius, dan keluarga Stefanus di Korintus. Kebanyakan orang di Korintus tidak dapat menyombongkan diri bahwa Paulus membaptis mereka. Paulus mengatakan bahwa Kristus tidak mengutus dia untuk membaptis orang-orang, tetapi untuk memberitakan Injil tentang Kristus. Dan Paulus mengatakan bahwa ia tidak berkhotbah dengan kata-kata yang hikmat supaya kematian Kristus di salib tidak kehilangan kuasanya</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Jemaat yang percaya di gereja Korintus</w:t>
      </w:r>
    </w:p>
    <w:p>
      <w:pPr>
        <w:pStyle w:val="ListBullet"/>
        <w:spacing w:line="240" w:lineRule="auto"/>
        <w:ind w:left="720"/>
      </w:pPr>
      <w:r>
        <w:rPr>
          <w:lang w:val="id_ID" w:bidi="id_ID"/>
        </w:rPr>
      </w:r>
      <w:r>
        <w:rPr>
          <w:lang w:val="id_ID" w:bidi="id_ID"/>
        </w:rPr>
        <w:t>Tuhan Yesus Kristus</w:t>
      </w:r>
    </w:p>
    <w:p>
      <w:pPr>
        <w:pStyle w:val="ListBullet"/>
        <w:spacing w:line="240" w:lineRule="auto"/>
        <w:ind w:left="720"/>
      </w:pPr>
      <w:r>
        <w:rPr>
          <w:lang w:val="id_ID" w:bidi="id_ID"/>
        </w:rPr>
      </w:r>
      <w:r>
        <w:rPr>
          <w:lang w:val="id_ID" w:bidi="id_ID"/>
        </w:rPr>
        <w:t>Apolos</w:t>
      </w:r>
    </w:p>
    <w:p>
      <w:pPr>
        <w:pStyle w:val="ListBullet"/>
        <w:spacing w:line="240" w:lineRule="auto"/>
        <w:ind w:left="720"/>
      </w:pPr>
      <w:r>
        <w:rPr>
          <w:lang w:val="id_ID" w:bidi="id_ID"/>
        </w:rPr>
      </w:r>
      <w:r>
        <w:rPr>
          <w:lang w:val="id_ID" w:bidi="id_ID"/>
        </w:rPr>
        <w:t>Kefas, atau Petrus</w:t>
      </w:r>
    </w:p>
    <w:p>
      <w:pPr>
        <w:pStyle w:val="ListBullet"/>
        <w:spacing w:line="240" w:lineRule="auto"/>
        <w:ind w:left="720"/>
      </w:pPr>
      <w:r>
        <w:rPr>
          <w:lang w:val="id_ID" w:bidi="id_ID"/>
        </w:rPr>
      </w:r>
      <w:r>
        <w:rPr>
          <w:lang w:val="id_ID" w:bidi="id_ID"/>
        </w:rPr>
        <w:t>Dan Krispus, Gaius, dan keluarga Stefanus</w:t>
      </w:r>
    </w:p>
    <w:p>
      <w:pPr/>
      <w:r>
        <w:rPr>
          <w:lang w:val="id_ID" w:bidi="id_ID"/>
        </w:rPr>
      </w:r>
      <w:r>
        <w:rPr>
          <w:lang w:val="id_ID" w:bidi="id_ID"/>
        </w:rPr>
        <w:t>Paulus memulai bagian suratnya ini dengan menyebut orang-orang percaya di Korintus sebagai, "saudara-saudari." Dia juga mengimbau kepada mereka, atau meminta mereka dengan sangat untuk melakukan sesuatu, dengan menggunakan frasa, "dalam nama Tuhan kita Yesus Kristus." Kata-kata khusus ini mengingatkan orang-orang percaya akan hubungan dekat mereka dengan Paulus, dan kata-kata tersebut juga menunjukkan bahwa Paulus sedang menyampaikan permohonan resmi dengan menggunakan otoritas dari Allah, Bapa mereka.</w:t>
      </w:r>
    </w:p>
    <w:p>
      <w:pPr/>
      <w:r>
        <w:rPr>
          <w:lang w:val="id_ID" w:bidi="id_ID"/>
        </w:rPr>
      </w:r>
      <w:r>
        <w:rPr>
          <w:lang w:val="id_ID" w:bidi="id_ID"/>
        </w:rPr>
        <w:t>Paulus secara khusus meminta orang-orang percaya untuk saling seia sekata. Paulus mengatakan agar tidak berselisih, melainkan bersatu dalam cara mereka berpikir dan berbicara. Paulus tidak mengatakan bahwa orang-orang percaya semua harus sama satu sama lain dalam segala hal, tetapi Paulus ingin mereka memiliki pikiran dan tujuan yang sama dalam mengikuti Kristus.</w:t>
      </w:r>
    </w:p>
    <w:p>
      <w:pPr/>
      <w:r>
        <w:rPr>
          <w:lang w:val="id_ID" w:bidi="id_ID"/>
        </w:rPr>
      </w:r>
      <w:r>
        <w:rPr>
          <w:lang w:val="id_ID" w:bidi="id_ID"/>
        </w:rPr>
        <w:t>Berhentilah di sini dan diskusikan pertanyaan ini dalam kelompok: Bagaimana Anda menjelaskan dalam terjemahan Anda bahwa Paulus mengatakan orang-orang percaya harus bersatu, atau bersama-sama sebagai satu kesatuan, dalam cara mereka berbicara tentang dan mengikuti Kristus? Jika diperlukan, lihat kembali percakapan Anda dalam skrip kedua untuk melihat kata-kata yang Anda gunakan untuk menggambarkan bagaimana orang-orang dapat setuju dan bekerja sama. Hentikan sebentar rekaman ini di sini.</w:t>
      </w:r>
    </w:p>
    <w:p>
      <w:pPr/>
      <w:r>
        <w:rPr>
          <w:lang w:val="id_ID" w:bidi="id_ID"/>
        </w:rPr>
      </w:r>
      <w:r>
        <w:rPr>
          <w:lang w:val="id_ID" w:bidi="id_ID"/>
        </w:rPr>
        <w:t>Paulus memulai bagian kedua dengan sebuah kata khusus. Dalam bahasa aslinya, Paulus menggunakan kata untuk menunjukkan bahwa apa yang akan ia katakan adalah karena apa yang baru saja ia katakan. Paulus mengatakan bahwa orang-orang dari rumah tangga Khloe menceritakan kepadanya bagaimana jemaat di Korintus sedang berselisih. Sebuah rumah tangga adalah setiap orang yang tinggal di dalam rumah seseorang.</w:t>
      </w:r>
    </w:p>
    <w:p>
      <w:pPr/>
      <w:r>
        <w:rPr>
          <w:lang w:val="id_ID" w:bidi="id_ID"/>
        </w:rPr>
      </w:r>
      <w:r>
        <w:rPr>
          <w:lang w:val="id_ID" w:bidi="id_ID"/>
        </w:rPr>
        <w:t>Orang-orang dari rumah tangga Kloe memberi tahu Paulus bahwa jemaat Korintus mengatakan hal-hal seperti, "Aku dari golongan Paulus," atau, "Aku dari golongan Apolos," atau, "Aku dari golongan Kefas," atau, "Aku dari golongan Kristus." Dalam bahasa aslinya, kelompok-kelompok ini mengatakan bahwa mereka pengikut dari masing-masing orang-orang tersebut. Ingatlah bahwa inilah yang menurut Paulus dikatakan oleh keluarga Khloe kepadanya. Kita tidak tahu apakah maksud Paulus adalah bahwa semua orang menggunakan kata-kata yang persis sama seperti itu. Mungkin yang dimaksudkan oleh Paulus adalah bahwa hal-hal seperti itulah yang sedang dikatakan oleh orang-orang. Dalam bahasa aslinya, Paulus menekankan kata "Aku" dalam setiap pernyataan ini. Alih-alih bertindak sebagai umat yang bersatu, Paulus menunjukkan bagaimana setiap orang mencoba membuat diri mereka sendiri terlihat lebih penting daripada orang lain. Paulus menunjukkan bagaimana setiap orang tidak menjadikan Kristus sebagai yang paling penting.</w:t>
      </w:r>
    </w:p>
    <w:p>
      <w:pPr/>
      <w:r>
        <w:rPr>
          <w:lang w:val="id_ID" w:bidi="id_ID"/>
        </w:rPr>
      </w:r>
      <w:r>
        <w:rPr>
          <w:lang w:val="id_ID" w:bidi="id_ID"/>
        </w:rPr>
        <w:t>Berhentilah di sini dan diskusikan pertanyaan ini dalam kelompok: Bagaimana Anda menjelaskan dalam terjemahan Anda bahwa Paulus menunjukkan bagaimana orang-orang percaya membual, atau bertindak sombong, dengan kata-kata mereka? Bagaimana Anda menjelaskan bahwa setiap orang berusaha membuat diri mereka terlihat lebih penting daripada orang lain? Hentikan sebentar rekaman ini di sini.</w:t>
      </w:r>
    </w:p>
    <w:p>
      <w:pPr/>
      <w:r>
        <w:rPr>
          <w:lang w:val="id_ID" w:bidi="id_ID"/>
        </w:rPr>
      </w:r>
      <w:r>
        <w:rPr>
          <w:lang w:val="id_ID" w:bidi="id_ID"/>
        </w:rPr>
        <w:t>Paulus sekarang mengajukan tiga pertanyaan berbeda yang ia tidak harapkan untuk dijawab oleh orang-orang percaya di Korintus. Paulus berkata, "Apakah Kristus terbagi-bagi? Apakah Paulus disalibkan karena kamu? Apakah kamu dibaptis dalam nama Paulus?" Jawaban yang jelas atas setiap pertanyaan ini adalah, "Tentu saja tidak!" Paulus mencoba menunjukkan kepada orang-orang percaya bahwa cara mereka bertindak sama sekali tidak masuk akal.</w:t>
      </w:r>
    </w:p>
    <w:p>
      <w:pPr/>
      <w:r>
        <w:rPr>
          <w:lang w:val="id_ID" w:bidi="id_ID"/>
        </w:rPr>
      </w:r>
      <w:r>
        <w:rPr>
          <w:lang w:val="id_ID" w:bidi="id_ID"/>
        </w:rPr>
        <w:t>Melalui pertanyaan pertama, Paulus mengatakan bahwa sama seperti orang-orang percaya akan merasa ngeri terhadap gagasan mencabik-cabik tubuh fisik Kristus, mereka juga harus muak terhadap apa pun yang memecah-belah gereja, yang adalah tubuh rohani Kristus. Sama seperti tubuh tidak dapat bertahan hidup ketika dicabik-cabik, demikian pula gereja tidak dapat sehat dan bertahan jika orang-orang memecah-belahnya.</w:t>
      </w:r>
    </w:p>
    <w:p>
      <w:pPr/>
      <w:r>
        <w:rPr>
          <w:lang w:val="id_ID" w:bidi="id_ID"/>
        </w:rPr>
      </w:r>
      <w:r>
        <w:rPr>
          <w:lang w:val="id_ID" w:bidi="id_ID"/>
        </w:rPr>
        <w:t>Berhentilah di sini dan diskusikan pertanyaan ini dalam kelompok: Paulus menggunakan kata "terbagi-bagi" untuk menggambarkan tindakan memotong atau memecah-belah tubuh menjadi bagian-bagian yang berbeda. Bagaimana Anda akan mengungkapkan hal ini dalam terjemahan Anda agar dimaksud Paulus menjadi jelas? Hentikan sebentar rekaman ini di sini.</w:t>
      </w:r>
    </w:p>
    <w:p>
      <w:pPr/>
      <w:r>
        <w:rPr>
          <w:lang w:val="id_ID" w:bidi="id_ID"/>
        </w:rPr>
      </w:r>
      <w:r>
        <w:rPr>
          <w:lang w:val="id_ID" w:bidi="id_ID"/>
        </w:rPr>
        <w:t>Kedua, Paulus mengingatkan orang-orang percaya bahwa Kristus mengutus orang-orang seperti Paulus untuk memberitakan Kristus kepada orang lain. Orang-orang seharusnya mengikut Kristus itu sendiri dan bukan orang-orang yang Kristus utus.</w:t>
      </w:r>
    </w:p>
    <w:p>
      <w:pPr/>
      <w:r>
        <w:rPr>
          <w:lang w:val="id_ID" w:bidi="id_ID"/>
        </w:rPr>
      </w:r>
      <w:r>
        <w:rPr>
          <w:lang w:val="id_ID" w:bidi="id_ID"/>
        </w:rPr>
        <w:t>Ketiga, Paulus mengingatkan gereja bahwa ketika orang-orang membaptis setiap orang percaya, mereka tidak membaptis mereka dalam nama orang-orang seperti Paulus. Semua orang percaya dibaptis dalam nama Kristus. Setiap orang percaya adalah milik Kristus, bukan milik orang-orang yang membaptis mereka.</w:t>
      </w:r>
    </w:p>
    <w:p>
      <w:pPr/>
      <w:r>
        <w:rPr>
          <w:lang w:val="id_ID" w:bidi="id_ID"/>
        </w:rPr>
      </w:r>
      <w:r>
        <w:rPr>
          <w:lang w:val="id_ID" w:bidi="id_ID"/>
        </w:rPr>
        <w:t>Pada bagian ketiga dari perikop ini, Paulus mengatakan bahwa ia bersyukur kepada Allah karena ia hanya membaptis Krispus dan Gaius di Korintus. Tidak ada orang lain yang dapat mengatakan bahwa Paulus membaptis mereka. Kemudian, seolah-olah Paulus tiba-tiba mengingat sesuatu yang lain ketika ia masih menulis, Paulus mengatakan bahwa ia juga membaptis rumah tangga Stefanus. Paulus mengatakan bahwa ia tidak ingat pernah membaptis orang lain. Kita tidak tahu jemaat mana saja di gereja tersebut yang menyombongkan diri tentang siapa yang membaptis mereka. Paulus ingin menegaskan secara sangat jelas bahwa baptisan adalah tentang mengikut Kristus, bukan tentang mengikut tokoh-tokoh pemimpin manusia.</w:t>
      </w:r>
    </w:p>
    <w:p>
      <w:pPr/>
      <w:r>
        <w:rPr>
          <w:lang w:val="id_ID" w:bidi="id_ID"/>
        </w:rPr>
      </w:r>
      <w:r>
        <w:rPr>
          <w:lang w:val="id_ID" w:bidi="id_ID"/>
        </w:rPr>
        <w:t>Berhentilah di sini dan diskusikan pertanyaan ini dalam kelompok: Ketika Paulus mengatakan bahwa ia juga membaptis rumah tangga Stefanus, ia mengatakan hal ini seolah-olah ia mengingatnya setelah ia mengatakan bahwa ia hanya membaptis Krispus dan Gaius. Jadi Paulus sedikit mengubah, atau mengoreksi, apa yang ia katakan sebelumnya. Ingatlah bahwa ada orang lain yang sedang menuliskan kata-kata dalam surat itu sementara Paulus mengucapkannya dengan suara keras. Bagaimana Anda akan memperjelas dalam terjemahan Anda bahwa Paulus sedang mengoreksi apa yang pada awalnya ia katakan? Hentikan sebentar rekaman ini di sini.</w:t>
      </w:r>
    </w:p>
    <w:p>
      <w:pPr/>
      <w:r>
        <w:rPr>
          <w:lang w:val="id_ID" w:bidi="id_ID"/>
        </w:rPr>
      </w:r>
      <w:r>
        <w:rPr>
          <w:lang w:val="id_ID" w:bidi="id_ID"/>
        </w:rPr>
        <w:t>Paulus menjelaskan bahwa Kristus tidak mengutus Paulus ke Korintus untuk membaptis orang-orang. Sebaliknya, Kristus mengutus Paulus untuk memberitakan Injil. Kata-kata Paulus bukan berasal dari hikmat manusia, supaya salib Kristus tidak kehilangan kuasanya. Di sini, Paulus menekankan beberapa hal penting. Pertama, Paulus ingin orang-orang percaya tahu bahwa hikmat manusia tidak dapat memahami atau menjelaskan bagaimana Allah bekerja. Meskipun "salib Kristus" secara harfiah berarti salib kayu tempat Kristus mati, Paulus menggunakan istilah ini sebagai bahasa khusus untuk mengartikan bagaimana Kristus mati untuk menyelamatkan orang-orang percaya. Paulus mengatakan bahwa Allah menunjukkan kuasa-Nya untuk menyelamatkan kita karena Kristus mati di salib dan bangkit kembali. Kematian Kristus di saliblah, bukan hal lainnya, yang telah menyelamatkan kita. Tidak ada kuasa untuk menyelamatkan kita dalam kata-kata yang diucapkan oleh manusia. Kedua, Paulus ingin orang-orang percaya memahami bahwa Paulus tidak memberitakan Kristus kepada jemaat Korintus agar mereka berpikir bahwa Paulus penting, atau agar orang-orang mengikut Paulus. Sebaliknya, Paulus memberitahukannya kepada mereka agar mereka mengikut Kristus.</w:t>
      </w:r>
    </w:p>
    <w:p>
      <w:pPr/>
      <w:r>
        <w:rPr>
          <w:lang w:val="id_ID" w:bidi="id_ID"/>
        </w:rPr>
      </w:r>
      <w:r>
        <w:rPr>
          <w:lang w:val="id_ID" w:bidi="id_ID"/>
        </w:rPr>
        <w:t>Berhentilah di sini dan diskusikan pertanyaan ini dalam kelompok: Paulus menggunakan frasa, "salib Kristus," yang berarti bagaimana Kristus mati di salib. Bagaimana Anda akan memperjelas dalam terjemahan Anda bahwa Paulus menekankan bahwa kematian Kristuslah yang penting, bukanlah salib yang terbuat dari kayu itu yang penting? Hentikan sebentar rekaman ini di sini.</w:t>
      </w:r>
    </w:p>
    <w:p>
      <w:pPr/>
      <w:r>
        <w:rPr>
          <w:lang w:val="id_ID" w:bidi="id_ID"/>
        </w:rPr>
      </w:r>
      <w:r>
        <w:rPr>
          <w:lang w:val="id_ID" w:bidi="id_ID"/>
        </w:rPr>
        <w:t>Sekarang, kelompok harus membuat papan cerita, menggambar, atau menggunakan barang-barang untuk membayangkan perikop ini dan tindakan-tindakan yang ada di dalamnya. Anda mungkin ingin menggunakan benda-enda atau orang-orang untuk memperagakan Paulus, orang-orang percaya di gereja di Korintus, Kristus, Apolos, Kefas atau Petrus, Krispus, Gaius, dan rumah tangga Stefanus. Ketika Paulus memohon kepada orang-orang percaya untuk berhenti memecah-belah diri menjadi kelompok-kelompok yang berbeda, mintalah orang-orang yang memerankan orang-orang percaya di gereja berpura-pura bertengkar dan memisahkan diri. Kemudian, saat Paulus meminta mereka dengan sangat untuk sepakat dan bersatu, mintalah orang-orang tersebut berkumpul kembali dan berpura-pura bersikap ramah satu sama lain. Selanjutnya, ketika Paulus menjelaskan bagaimana orang-orang menyombongkan diri karena mengikut tokoh pemimpin yang berbeda-beda, mintalah orang-orang percaya membagikan diri dan berkumpul secara terpisah di sekitar Paulus, atau Apolos, atau Kefas, atau Kristus sementara mereka berpura-pura membual kepada orang-orang percaya lainnya bagaimana pemimpin merekalah yang terbaik. Akhirnya, ketika Paulus mengajukan pertanyaan-pertanyaan yang tidak menuntut jawaban dari orang-orang percaya, dan Paulus menjelaskan mengapa orang-orang percaya hanya boleh mengikut Kristus, mintalah semua orang percaya, serta Paulus dan Apolos dan Petrus, berkumpul di sekitar Kristus.</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1:10–17 dalam terjemahan yang paling mudah dimengerti.</w:t>
      </w:r>
    </w:p>
    <w:p>
      <w:pPr/>
      <w:r>
        <w:rPr>
          <w:lang w:val="id_ID" w:bidi="id_ID"/>
        </w:rPr>
      </w:r>
      <w:r>
        <w:rPr>
          <w:lang w:val="id_ID" w:bidi="id_ID"/>
        </w:rPr>
        <w:t>Pada langkah ini, kelompok akan mendramatisasi perikop tersebut.</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gereja di Korintus</w:t>
      </w:r>
    </w:p>
    <w:p>
      <w:pPr>
        <w:pStyle w:val="ListBullet"/>
        <w:spacing w:line="240" w:lineRule="auto"/>
        <w:ind w:left="720"/>
      </w:pPr>
      <w:r>
        <w:rPr>
          <w:lang w:val="id_ID" w:bidi="id_ID"/>
        </w:rPr>
      </w:r>
      <w:r>
        <w:rPr>
          <w:lang w:val="id_ID" w:bidi="id_ID"/>
        </w:rPr>
        <w:t>Tuhan Yesus Kristus</w:t>
      </w:r>
    </w:p>
    <w:p>
      <w:pPr>
        <w:pStyle w:val="ListBullet"/>
        <w:spacing w:line="240" w:lineRule="auto"/>
        <w:ind w:left="720"/>
      </w:pPr>
      <w:r>
        <w:rPr>
          <w:lang w:val="id_ID" w:bidi="id_ID"/>
        </w:rPr>
      </w:r>
      <w:r>
        <w:rPr>
          <w:lang w:val="id_ID" w:bidi="id_ID"/>
        </w:rPr>
        <w:t>Apolos</w:t>
      </w:r>
    </w:p>
    <w:p>
      <w:pPr>
        <w:pStyle w:val="ListBullet"/>
        <w:spacing w:line="240" w:lineRule="auto"/>
        <w:ind w:left="720"/>
      </w:pPr>
      <w:r>
        <w:rPr>
          <w:lang w:val="id_ID" w:bidi="id_ID"/>
        </w:rPr>
      </w:r>
      <w:r>
        <w:rPr>
          <w:lang w:val="id_ID" w:bidi="id_ID"/>
        </w:rPr>
        <w:t>Kefas, atau Petrus</w:t>
      </w:r>
    </w:p>
    <w:p>
      <w:pPr>
        <w:pStyle w:val="ListBullet"/>
        <w:spacing w:line="240" w:lineRule="auto"/>
        <w:ind w:left="720"/>
      </w:pPr>
      <w:r>
        <w:rPr>
          <w:lang w:val="id_ID" w:bidi="id_ID"/>
        </w:rPr>
      </w:r>
      <w:r>
        <w:rPr>
          <w:lang w:val="id_ID" w:bidi="id_ID"/>
        </w:rPr>
        <w:t>Dan Krispus, Gaius, dan keluarga Stefanus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peragaan dan respon-respon yang diberikan.</w:t>
      </w:r>
    </w:p>
    <w:p>
      <w:pPr/>
      <w:r>
        <w:rPr>
          <w:lang w:val="id_ID" w:bidi="id_ID"/>
        </w:rPr>
      </w:r>
      <w:r>
        <w:rPr>
          <w:lang w:val="id_ID" w:bidi="id_ID"/>
        </w:rPr>
        <w:t>Untuk memulai perikop ini, Paulus berkata, "Saudara-saudara, demi otoritas Tuhan kita Yesus Kristus, saya meminta dengan sangat agar kamu hidup dalam keharmonisan satu sama lain. Hiduplah bersama sebagai kelompok yang bersatu. Milikilah pikiran dan tujuan yang sama dalam Kristus. Janganlah memecah-belah diri menjadi kelompok-kelompok yang saling bersaing."</w:t>
      </w:r>
    </w:p>
    <w:p>
      <w:pPr>
        <w:pStyle w:val="ListBullet"/>
        <w:spacing w:line="240" w:lineRule="auto"/>
        <w:ind w:left="720"/>
      </w:pPr>
      <w:r>
        <w:rPr>
          <w:lang w:val="id_ID" w:bidi="id_ID"/>
        </w:rPr>
      </w:r>
      <w:r>
        <w:rPr>
          <w:lang w:val="id_ID" w:bidi="id_ID"/>
        </w:rPr>
        <w:t>Hentikan sebentar adegannya.</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Lanjutkan peragaannya.</w:t>
      </w:r>
    </w:p>
    <w:p>
      <w:pPr/>
      <w:r>
        <w:rPr>
          <w:lang w:val="id_ID" w:bidi="id_ID"/>
        </w:rPr>
      </w:r>
      <w:r>
        <w:rPr>
          <w:lang w:val="id_ID" w:bidi="id_ID"/>
        </w:rPr>
        <w:t xml:space="preserve">Paulus melanjutkan, "Saudara-saudara, saya mengatakan hal ini karena beberapa orang dari keluarga Khloe memberitahukan kepada saya bagaimana kamu sedang berselisih tentang pemimpin mana yang paling baik untuk diikuti. Maksud saya adalah bahwa beberapa dari kalian mengaku menjadi miliksebagai pengikut saya. Beberapa orang yang lain mengatakan bahwa mereka termasuk golongan Apolos. Ada yang lain yang berkata bahwa mereka termasuk golongan Petrus. Dan ada yang lain lagi yang mengatakan bahwa mereka termasuk golongan Kristus. Kalian </w:t>
      </w:r>
      <w:r>
        <w:rPr>
          <w:b/>
          <w:lang w:val="id_ID" w:bidi="id_ID"/>
        </w:rPr>
        <w:t>tidak dapat</w:t>
      </w:r>
      <w:r>
        <w:rPr>
          <w:lang w:val="id_ID" w:bidi="id_ID"/>
        </w:rPr>
        <w:t xml:space="preserve"> membagi-bagi Kristus menjadi bagian-bagian yang berbeda! Ingatlah, bukan aku yang disalibkan untuk kamu. Dan kalian tidak dibaptis dalam nama Paulus!"</w:t>
      </w:r>
    </w:p>
    <w:p>
      <w:pPr>
        <w:pStyle w:val="ListBullet"/>
        <w:spacing w:line="240" w:lineRule="auto"/>
        <w:ind w:left="720"/>
      </w:pPr>
      <w:r>
        <w:rPr>
          <w:lang w:val="id_ID" w:bidi="id_ID"/>
        </w:rPr>
      </w:r>
      <w:r>
        <w:rPr>
          <w:lang w:val="id_ID" w:bidi="id_ID"/>
        </w:rPr>
        <w:t>Hentikan sebentar adegannya.</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Tanyakan kepada orang-orang yang memerankan orang-orang percaya di gereja, yang Paulus sebut sebagai saudara-saudari, "Apa yang Anda rasakan atau pikirkan?" Orang-orang mungkin menjawab hal-hal seperti:</w:t>
      </w:r>
    </w:p>
    <w:p>
      <w:pPr>
        <w:pStyle w:val="ListBullet"/>
        <w:spacing w:line="240" w:lineRule="auto"/>
        <w:ind w:left="720"/>
      </w:pPr>
      <w:r>
        <w:rPr>
          <w:lang w:val="id_ID" w:bidi="id_ID"/>
        </w:rPr>
      </w:r>
      <w:r>
        <w:rPr>
          <w:lang w:val="id_ID" w:bidi="id_ID"/>
        </w:rPr>
        <w:t>Lanjutkan peragaannya.</w:t>
      </w:r>
    </w:p>
    <w:p>
      <w:pPr/>
      <w:r>
        <w:rPr>
          <w:lang w:val="id_ID" w:bidi="id_ID"/>
        </w:rPr>
      </w:r>
      <w:r>
        <w:rPr>
          <w:lang w:val="id_ID" w:bidi="id_ID"/>
        </w:rPr>
        <w:t>Sekarang Paulus berkata, "Aku bersyukur kepada Allah karena dari antara kamu anggota gereja, aku hanya membaptis Krispus dan Gaius. Dengan begitu, tidak ada seorang pun dari kamu yang dapat mengatakan bahwa kamu dibaptis sebagai murid-muridku. Oh ya, saya juga membaptis keluarga Stefanus, tetapi saya tidak ingat apakah saya ada membaptis orang lain. Karena Kristus mengutus saya untuk memberi tahu kamu tentang Injil, bukan untuk membaptis orang. Dan Kristus tidak mengutus saya untuk memberi tahu kamu dengan ucapan yang fasih, atau kata-kata yang bijak, sehingga kematian Kristus di salib tidak kehilangan kuasanya, atau menjadi tidak berguna."</w:t>
      </w:r>
    </w:p>
    <w:p>
      <w:pPr>
        <w:pStyle w:val="ListBullet"/>
        <w:spacing w:line="240" w:lineRule="auto"/>
        <w:ind w:left="720"/>
      </w:pPr>
      <w:r>
        <w:rPr>
          <w:lang w:val="id_ID" w:bidi="id_ID"/>
        </w:rPr>
      </w:r>
      <w:r>
        <w:rPr>
          <w:lang w:val="id_ID" w:bidi="id_ID"/>
        </w:rPr>
        <w:t>Hentikan sebentar adegannya.</w:t>
      </w:r>
    </w:p>
    <w:p>
      <w:pPr>
        <w:pStyle w:val="ListBullet"/>
        <w:spacing w:line="240" w:lineRule="auto"/>
        <w:ind w:left="720"/>
      </w:pPr>
      <w:r>
        <w:rPr>
          <w:lang w:val="id_ID" w:bidi="id_ID"/>
        </w:rPr>
      </w:r>
      <w:r>
        <w:rPr>
          <w:lang w:val="id_ID" w:bidi="id_ID"/>
        </w:rPr>
        <w:t>Tanyakan kepada orang-orang yang memerankan orang-orang percaya di gereja, yang Paulus sebut sebagai saudara-saudari, "Apa yang Anda rasakan atau pikirkan?" Orang-orang mungkin menjawab hal-hal seperti:</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1:10–17 dalam terjemahan yang paling mudah dimengerti.</w:t>
      </w:r>
    </w:p>
    <w:p>
      <w:pPr/>
      <w:r>
        <w:rPr>
          <w:lang w:val="id_ID" w:bidi="id_ID"/>
        </w:rPr>
      </w:r>
      <w:r>
        <w:rPr>
          <w:lang w:val="id_ID" w:bidi="id_ID"/>
        </w:rPr>
        <w:t xml:space="preserve">Pada tahap ini, kelompok akan membahas istilah dan kata kunci dalam perikop ini. </w:t>
      </w:r>
    </w:p>
    <w:p>
      <w:pPr/>
      <w:r>
        <w:rPr>
          <w:lang w:val="id_ID" w:bidi="id_ID"/>
        </w:rPr>
      </w:r>
      <w:r>
        <w:rPr>
          <w:lang w:val="id_ID" w:bidi="id_ID"/>
        </w:rPr>
        <w:t xml:space="preserve">Paulus memulai perikop ini dengan </w:t>
      </w:r>
      <w:r>
        <w:rPr>
          <w:b/>
          <w:lang w:val="id_ID" w:bidi="id_ID"/>
        </w:rPr>
        <w:t>memohon</w:t>
      </w:r>
      <w:r>
        <w:rPr>
          <w:lang w:val="id_ID" w:bidi="id_ID"/>
        </w:rPr>
        <w:t xml:space="preserve"> kepada saudara-saudara di gereja Korintus. Memohon berarti meminta sesuatu dengan sungguh-sungguh, atau meminta dengan sangat. Ketika Paulus menyebut orang-orang percaya "saudara-saudara," ia mengatakan bahwa semua orang percaya, baik laki-laki maupun perempuan, memiliki Allah yang sama, yang adalah Bapa mereka. Paulus tidak bermaksud bahwa orang-orang ini secara harfiah adalah saudaranya dari ayah kandung yang sama. Beberapa terjemahan menyebut orang-orang percaya ini "saudara-saudari" untuk menunjukkan bahwa Paulus berbicara kepada semua orang percaya, baik laki-laki maupun perempuan.</w:t>
      </w:r>
    </w:p>
    <w:p>
      <w:pPr/>
      <w:r>
        <w:rPr>
          <w:lang w:val="id_ID" w:bidi="id_ID"/>
        </w:rPr>
      </w:r>
      <w:r>
        <w:rPr>
          <w:lang w:val="id_ID" w:bidi="id_ID"/>
        </w:rPr>
        <w:t xml:space="preserve">Berhentilah di sini dan diskusikan kata-kata atau frasa apa yang akan Anda gunakan untuk </w:t>
      </w:r>
      <w:r>
        <w:rPr>
          <w:b/>
          <w:lang w:val="id_ID" w:bidi="id_ID"/>
        </w:rPr>
        <w:t>memohon</w:t>
      </w:r>
      <w:r>
        <w:rPr>
          <w:lang w:val="id_ID" w:bidi="id_ID"/>
        </w:rPr>
        <w:t xml:space="preserve">dan </w:t>
      </w:r>
      <w:r>
        <w:rPr>
          <w:b/>
          <w:lang w:val="id_ID" w:bidi="id_ID"/>
        </w:rPr>
        <w:t>saudara-saudari</w:t>
      </w:r>
      <w:r>
        <w:rPr>
          <w:lang w:val="id_ID" w:bidi="id_ID"/>
        </w:rPr>
        <w:t xml:space="preserve">. Meskipun Paulus tidak menggunakan kata orang-orang percaya dalam perikop ini, carilah kata </w:t>
      </w:r>
      <w:r>
        <w:rPr>
          <w:lang w:val="id_ID" w:bidi="id_ID"/>
        </w:rPr>
        <w:t>orang percaya</w:t>
      </w:r>
      <w:r>
        <w:rPr>
          <w:lang w:val="id_ID" w:bidi="id_ID"/>
        </w:rPr>
        <w:t xml:space="preserve"> dalam Daftar Kata Utama untuk informasi lebih lanjut tentang kelompok orang ini. Jika Anda telah menerjemahkan kata-kata ini di kitab lain dari Alkitab, gunakan kata-kata yang sama dengan yang Anda gunakan di sana. Hentikan sebentar rekaman ini di sini.</w:t>
      </w:r>
    </w:p>
    <w:p>
      <w:pPr/>
      <w:r>
        <w:rPr>
          <w:lang w:val="id_ID" w:bidi="id_ID"/>
        </w:rPr>
      </w:r>
      <w:r>
        <w:rPr>
          <w:lang w:val="id_ID" w:bidi="id_ID"/>
        </w:rPr>
        <w:t xml:space="preserve">Paulus memohon kepada orang-orang percaya dalam nama </w:t>
      </w:r>
      <w:r>
        <w:rPr>
          <w:b/>
          <w:lang w:val="id_ID" w:bidi="id_ID"/>
        </w:rPr>
        <w:t>Tuhan</w:t>
      </w:r>
      <w:r>
        <w:rPr>
          <w:lang w:val="id_ID" w:bidi="id_ID"/>
        </w:rPr>
        <w:t xml:space="preserve"> Yesus </w:t>
      </w:r>
      <w:r>
        <w:rPr>
          <w:b/>
          <w:lang w:val="id_ID" w:bidi="id_ID"/>
        </w:rPr>
        <w:t>Kristus</w:t>
      </w:r>
      <w:r>
        <w:rPr>
          <w:lang w:val="id_ID" w:bidi="id_ID"/>
        </w:rPr>
        <w:t xml:space="preserve">. Kristus adalah gelar untuk Yesus yang mengingatkan orang-orang percaya bahwa Yesus adalah Mesias, atau Juruselamat dan Raja yang ditetapkan Allah untuk datang dan menyelamatkan umat-Nya dari konsekuensi dosa mereka. Kristus, atau Mesias, juga akan menegakkan kerajaan Allah. Seorang Tuan adalah seseorang yang adalah tuan atas orang lain, yang memiliki otoritas penuh, dan yang layak diberi hormat oleh orang-orang. Ketika Anda menyapa seseorang sebagai "Tuhan," Anda menyatakan bahwa orang itu memiliki otoritas atas diri Anda. Carilah kata </w:t>
      </w:r>
      <w:r>
        <w:rPr>
          <w:lang w:val="id_ID" w:bidi="id_ID"/>
        </w:rPr>
        <w:t>Kristus</w:t>
      </w:r>
      <w:r>
        <w:rPr>
          <w:lang w:val="id_ID" w:bidi="id_ID"/>
        </w:rPr>
        <w:t xml:space="preserve"> dan </w:t>
      </w:r>
      <w:r>
        <w:rPr>
          <w:lang w:val="id_ID" w:bidi="id_ID"/>
        </w:rPr>
        <w:t>Tuhan</w:t>
      </w:r>
      <w:r>
        <w:rPr>
          <w:lang w:val="id_ID" w:bidi="id_ID"/>
        </w:rPr>
        <w:t xml:space="preserve"> dalam Daftar Kata Utama untuk keterangan lebih lanjut. Gunakanlah kata-kata yang sama untuk Kristus dan Tuhan seperti yang Anda gunakan pada perikop sebelumnya.</w:t>
      </w:r>
    </w:p>
    <w:p>
      <w:pPr/>
      <w:r>
        <w:rPr>
          <w:lang w:val="id_ID" w:bidi="id_ID"/>
        </w:rPr>
      </w:r>
      <w:r>
        <w:rPr>
          <w:lang w:val="id_ID" w:bidi="id_ID"/>
        </w:rPr>
        <w:t xml:space="preserve">Paulus meminta dengan sangat kepada orang-orang percaya untuk tidak </w:t>
      </w:r>
      <w:r>
        <w:rPr>
          <w:b/>
          <w:lang w:val="id_ID" w:bidi="id_ID"/>
        </w:rPr>
        <w:t>terpecah</w:t>
      </w:r>
      <w:r>
        <w:rPr>
          <w:lang w:val="id_ID" w:bidi="id_ID"/>
        </w:rPr>
        <w:t xml:space="preserve">-belah, yang berarti terbagi menjadi kelompok-kelompok yang terpisah. Sebaliknya, Paulus meminta orang-orang percaya untuk </w:t>
      </w:r>
      <w:r>
        <w:rPr>
          <w:b/>
          <w:lang w:val="id_ID" w:bidi="id_ID"/>
        </w:rPr>
        <w:t>bersatu</w:t>
      </w:r>
      <w:r>
        <w:rPr>
          <w:lang w:val="id_ID" w:bidi="id_ID"/>
        </w:rPr>
        <w:t>, yang berarti berkumpl sebagai satu kesatuan umat dengan tujuan yang sama.</w:t>
      </w:r>
    </w:p>
    <w:p>
      <w:pPr/>
      <w:r>
        <w:rPr>
          <w:lang w:val="id_ID" w:bidi="id_ID"/>
        </w:rPr>
      </w:r>
      <w:r>
        <w:rPr>
          <w:lang w:val="id_ID" w:bidi="id_ID"/>
        </w:rPr>
        <w:t xml:space="preserve">Berhentilah di sini dan diskusikan kata-kata atau frasa apa yang akan Anda gunakan </w:t>
      </w:r>
      <w:r>
        <w:rPr>
          <w:b/>
          <w:lang w:val="id_ID" w:bidi="id_ID"/>
        </w:rPr>
        <w:t>untuk perpecahan</w:t>
      </w:r>
      <w:r>
        <w:rPr>
          <w:lang w:val="id_ID" w:bidi="id_ID"/>
        </w:rPr>
        <w:t xml:space="preserve"> dan </w:t>
      </w:r>
      <w:r>
        <w:rPr>
          <w:b/>
          <w:lang w:val="id_ID" w:bidi="id_ID"/>
        </w:rPr>
        <w:t>bersatu.</w:t>
      </w:r>
      <w:r>
        <w:rPr>
          <w:lang w:val="id_ID" w:bidi="id_ID"/>
        </w:rPr>
        <w:t xml:space="preserve"> Jika Anda telah menerjemahkan kata-kata ini di kitab lain dari Alkitab, gunakan kata-kata yang sama dengan yang Anda gunakan di sana. Hentikan sebentar rekaman ini di sini.</w:t>
      </w:r>
    </w:p>
    <w:p>
      <w:pPr/>
      <w:r>
        <w:rPr>
          <w:lang w:val="id_ID" w:bidi="id_ID"/>
        </w:rPr>
      </w:r>
      <w:r>
        <w:rPr>
          <w:lang w:val="id_ID" w:bidi="id_ID"/>
        </w:rPr>
        <w:t xml:space="preserve">Paulus meminta jemaat untuk bersatu dalam </w:t>
      </w:r>
      <w:r>
        <w:rPr>
          <w:b/>
          <w:lang w:val="id_ID" w:bidi="id_ID"/>
        </w:rPr>
        <w:t>pikiran</w:t>
      </w:r>
      <w:r>
        <w:rPr>
          <w:lang w:val="id_ID" w:bidi="id_ID"/>
        </w:rPr>
        <w:t xml:space="preserve"> dan </w:t>
      </w:r>
      <w:r>
        <w:rPr>
          <w:b/>
          <w:lang w:val="id_ID" w:bidi="id_ID"/>
        </w:rPr>
        <w:t>pendirian</w:t>
      </w:r>
      <w:r>
        <w:rPr>
          <w:lang w:val="id_ID" w:bidi="id_ID"/>
        </w:rPr>
        <w:t>, atau dalam cara mereka berpikir. Kata "pikiran dan pendirian" memiliki arti yang hampir sama. Dalam beberapa bahasa, mungkin lebih mudah untuk menggunakan satu kata saja untuk menggambarkan bagaimana orang-orang berpikir.</w:t>
      </w:r>
    </w:p>
    <w:p>
      <w:pPr/>
      <w:r>
        <w:rPr>
          <w:lang w:val="id_ID" w:bidi="id_ID"/>
        </w:rPr>
      </w:r>
      <w:r>
        <w:rPr>
          <w:lang w:val="id_ID" w:bidi="id_ID"/>
        </w:rPr>
        <w:t xml:space="preserve">Berhentilah di sini dan diskusikan kata-kata atau frasa apa yang akan Anda gunakan untuk </w:t>
      </w:r>
      <w:r>
        <w:rPr>
          <w:b/>
          <w:lang w:val="id_ID" w:bidi="id_ID"/>
        </w:rPr>
        <w:t>pikiran</w:t>
      </w:r>
      <w:r>
        <w:rPr>
          <w:lang w:val="id_ID" w:bidi="id_ID"/>
        </w:rPr>
        <w:t xml:space="preserve"> dan </w:t>
      </w:r>
      <w:r>
        <w:rPr>
          <w:b/>
          <w:lang w:val="id_ID" w:bidi="id_ID"/>
        </w:rPr>
        <w:t>pendirian</w:t>
      </w:r>
      <w:r>
        <w:rPr>
          <w:lang w:val="id_ID" w:bidi="id_ID"/>
        </w:rPr>
        <w:t>. Jika Anda telah menerjemahkan kata-kata ini di kitab lain dari Alkitab, gunakan kata-kata yang sama dengan yang Anda gunakan di sana. Hentikan sebentar rekaman ini di sini.</w:t>
      </w:r>
    </w:p>
    <w:p>
      <w:pPr/>
      <w:r>
        <w:rPr>
          <w:lang w:val="id_ID" w:bidi="id_ID"/>
        </w:rPr>
      </w:r>
      <w:r>
        <w:rPr>
          <w:lang w:val="id_ID" w:bidi="id_ID"/>
        </w:rPr>
        <w:t>Paulus mengatakan bahwa orang-orang dari keluarga Kloe telah memberi tahu Paulus apa yang dikatakan orang-orang di gereja Korintus. Keluarga seseorang berarti siapa pun yang tinggal di rumah orang itu. Beberapa terjemahan bahasa Inggris menyebutkan "orang-orang Kloe" dan yang lain menyebutkan "keluarga Kloe."</w:t>
      </w:r>
    </w:p>
    <w:p>
      <w:pPr/>
      <w:r>
        <w:rPr>
          <w:lang w:val="id_ID" w:bidi="id_ID"/>
        </w:rPr>
      </w:r>
      <w:r>
        <w:rPr>
          <w:lang w:val="id_ID" w:bidi="id_ID"/>
        </w:rPr>
        <w:t xml:space="preserve">Berhentilah di sini dan diskusikan kata atau frasa apa yang akan Anda gunakan untuk </w:t>
      </w:r>
      <w:r>
        <w:rPr>
          <w:b/>
          <w:lang w:val="id_ID" w:bidi="id_ID"/>
        </w:rPr>
        <w:t>orang-orang</w:t>
      </w:r>
      <w:r>
        <w:rPr>
          <w:lang w:val="id_ID" w:bidi="id_ID"/>
        </w:rPr>
        <w:t xml:space="preserve"> Kloe atau </w:t>
      </w:r>
      <w:r>
        <w:rPr>
          <w:b/>
          <w:lang w:val="id_ID" w:bidi="id_ID"/>
        </w:rPr>
        <w:t>keluarga</w:t>
      </w:r>
      <w:r>
        <w:rPr>
          <w:lang w:val="id_ID" w:bidi="id_ID"/>
        </w:rPr>
        <w:t xml:space="preserve"> Kloe. Lihat Daftar Kata Utama untuk informasi lebih lanjut tentang </w:t>
      </w:r>
      <w:r>
        <w:rPr>
          <w:lang w:val="id_ID" w:bidi="id_ID"/>
        </w:rPr>
        <w:t>istilah keluarga</w:t>
      </w:r>
      <w:r>
        <w:rPr>
          <w:lang w:val="id_ID" w:bidi="id_ID"/>
        </w:rPr>
        <w:t>. Jika Anda telah menerjemahkan kata ini di kitab lain dalam Alkitab, gunakan kata yang sama dengan yang Anda gunakan di sana. Hentikan sebentar rekaman ini di sini.</w:t>
      </w:r>
    </w:p>
    <w:p>
      <w:pPr/>
      <w:r>
        <w:rPr>
          <w:lang w:val="id_ID" w:bidi="id_ID"/>
        </w:rPr>
      </w:r>
      <w:r>
        <w:rPr>
          <w:lang w:val="id_ID" w:bidi="id_ID"/>
        </w:rPr>
        <w:t xml:space="preserve">Orang-orang dari keluarga Kloe memberi tahu Paulus bahwa jemaat di gereja Korintus sedang </w:t>
      </w:r>
      <w:r>
        <w:rPr>
          <w:b/>
          <w:lang w:val="id_ID" w:bidi="id_ID"/>
        </w:rPr>
        <w:t>bertengkar</w:t>
      </w:r>
      <w:r>
        <w:rPr>
          <w:lang w:val="id_ID" w:bidi="id_ID"/>
        </w:rPr>
        <w:t>. Bertengkar berarti berdebat dan saling menjelekkan satu sama lain.</w:t>
      </w:r>
    </w:p>
    <w:p>
      <w:pPr/>
      <w:r>
        <w:rPr>
          <w:lang w:val="id_ID" w:bidi="id_ID"/>
        </w:rPr>
      </w:r>
      <w:r>
        <w:rPr>
          <w:lang w:val="id_ID" w:bidi="id_ID"/>
        </w:rPr>
        <w:t xml:space="preserve">Berhentilah di sini dan diskusikan kata atau frasa apa yang akan Anda gunakan untuk </w:t>
      </w:r>
      <w:r>
        <w:rPr>
          <w:b/>
          <w:lang w:val="id_ID" w:bidi="id_ID"/>
        </w:rPr>
        <w:t>bertengkar</w:t>
      </w:r>
      <w:r>
        <w:rPr>
          <w:lang w:val="id_ID" w:bidi="id_ID"/>
        </w:rPr>
        <w:t>. Jika Anda telah menerjemahkan kata ini di kitab lain dari Alkitab, gunakanlah kata-kata yang sama yang Anda gunakan di sana. Hentikan sebentar rekaman ini di sini.</w:t>
      </w:r>
    </w:p>
    <w:p>
      <w:pPr/>
      <w:r>
        <w:rPr>
          <w:lang w:val="id_ID" w:bidi="id_ID"/>
        </w:rPr>
      </w:r>
      <w:r>
        <w:rPr>
          <w:lang w:val="id_ID" w:bidi="id_ID"/>
        </w:rPr>
        <w:t xml:space="preserve">Paulus mengatakan bahwa salah satu orang yang didebatkan oleh jemaat adalah </w:t>
      </w:r>
      <w:r>
        <w:rPr>
          <w:b/>
          <w:lang w:val="id_ID" w:bidi="id_ID"/>
        </w:rPr>
        <w:t>Kefas</w:t>
      </w:r>
      <w:r>
        <w:rPr>
          <w:lang w:val="id_ID" w:bidi="id_ID"/>
        </w:rPr>
        <w:t>. Kefas adalah nama lain untuk Petrus, seorang nelayan yang menjadi salah satu dari 12 rasul Kristus dan seorang pemimpin gereja mula-mula.</w:t>
      </w:r>
    </w:p>
    <w:p>
      <w:pPr/>
      <w:r>
        <w:rPr>
          <w:lang w:val="id_ID" w:bidi="id_ID"/>
        </w:rPr>
      </w:r>
      <w:r>
        <w:rPr>
          <w:lang w:val="id_ID" w:bidi="id_ID"/>
        </w:rPr>
        <w:t xml:space="preserve">Berhentilah di sini dan diskusikan kata atau frasa apa yang akan Anda gunakan untuk </w:t>
      </w:r>
      <w:r>
        <w:rPr>
          <w:b/>
          <w:lang w:val="id_ID" w:bidi="id_ID"/>
        </w:rPr>
        <w:t>Kefas</w:t>
      </w:r>
      <w:r>
        <w:rPr>
          <w:lang w:val="id_ID" w:bidi="id_ID"/>
        </w:rPr>
        <w:t xml:space="preserve"> atau </w:t>
      </w:r>
      <w:r>
        <w:rPr>
          <w:b/>
          <w:lang w:val="id_ID" w:bidi="id_ID"/>
        </w:rPr>
        <w:t>Petrus</w:t>
      </w:r>
      <w:r>
        <w:rPr>
          <w:lang w:val="id_ID" w:bidi="id_ID"/>
        </w:rPr>
        <w:t>. Jika Anda telah menerjemahkan kata ini di kitab lain dari Alkitab, gunakanlah kata-kata yang sama yang Anda gunakan di sana. Hentikan sebentar rekaman ini di sini.</w:t>
      </w:r>
    </w:p>
    <w:p>
      <w:pPr/>
      <w:r>
        <w:rPr>
          <w:lang w:val="id_ID" w:bidi="id_ID"/>
        </w:rPr>
      </w:r>
      <w:r>
        <w:rPr>
          <w:lang w:val="id_ID" w:bidi="id_ID"/>
        </w:rPr>
        <w:t>Paulus mengingatkan gereja bahwa Kristuslah yang di</w:t>
      </w:r>
      <w:r>
        <w:rPr>
          <w:b/>
          <w:lang w:val="id_ID" w:bidi="id_ID"/>
        </w:rPr>
        <w:t>salibkan</w:t>
      </w:r>
      <w:r>
        <w:rPr>
          <w:lang w:val="id_ID" w:bidi="id_ID"/>
        </w:rPr>
        <w:t xml:space="preserve"> bagi orang-orang percaya. Penyaliban adalah cara Romawi untuk mengeksekusi manusia. Itu hanya digunakan untuk budak dan penjahat-penjahat yang paling jahat. Itu adalah cara mati yang sangat menyakitkan. Penyaliban berarti bahwa seseorang dipaku di kayu salib dan kemudian dibiarkan untuk mati.</w:t>
      </w:r>
    </w:p>
    <w:p>
      <w:pPr/>
      <w:r>
        <w:rPr>
          <w:lang w:val="id_ID" w:bidi="id_ID"/>
        </w:rPr>
      </w:r>
      <w:r>
        <w:rPr>
          <w:lang w:val="id_ID" w:bidi="id_ID"/>
        </w:rPr>
        <w:t xml:space="preserve">Berhentilah di sini dan diskusikan kata atau frasa apa yang akan Anda gunakan untuk </w:t>
      </w:r>
      <w:r>
        <w:rPr>
          <w:b/>
          <w:lang w:val="id_ID" w:bidi="id_ID"/>
        </w:rPr>
        <w:t>disalibkan</w:t>
      </w:r>
      <w:r>
        <w:rPr>
          <w:lang w:val="id_ID" w:bidi="id_ID"/>
        </w:rPr>
        <w:t xml:space="preserve">. Carilah </w:t>
      </w:r>
      <w:r>
        <w:rPr>
          <w:lang w:val="id_ID" w:bidi="id_ID"/>
        </w:rPr>
        <w:t>istilah penyaliban</w:t>
      </w:r>
      <w:r>
        <w:rPr>
          <w:lang w:val="id_ID" w:bidi="id_ID"/>
        </w:rPr>
        <w:t xml:space="preserve"> dalam Daftar Kata Utama untuk informasi lebih lanjut. Jika Anda telah menerjemahkan kata ini di kitab lain dari Alkitab, gunakanlah kata-kata yang sama yang Anda gunakan di sana. Hentikan sebentar rekaman ini di sini.</w:t>
      </w:r>
    </w:p>
    <w:p>
      <w:pPr/>
      <w:r>
        <w:rPr>
          <w:lang w:val="id_ID" w:bidi="id_ID"/>
        </w:rPr>
      </w:r>
      <w:r>
        <w:rPr>
          <w:lang w:val="id_ID" w:bidi="id_ID"/>
        </w:rPr>
        <w:t xml:space="preserve">Paulus juga mengingatkan jemaat bahwa mereka </w:t>
      </w:r>
      <w:r>
        <w:rPr>
          <w:b/>
          <w:lang w:val="id_ID" w:bidi="id_ID"/>
        </w:rPr>
        <w:t>dibaptis</w:t>
      </w:r>
      <w:r>
        <w:rPr>
          <w:lang w:val="id_ID" w:bidi="id_ID"/>
        </w:rPr>
        <w:t xml:space="preserve"> dalam nama Kristus. Ketika seseorang dalam Perjanjian Baru membaptis orang lain, orang pertama memasukkan orang kedua ke dalam air untuk menunjukkan bahwa mereka telah bertobat, atau berpaling dari dosa-dosa mereka dan berbalik kepada Allah melalui iman kepada Yesus. Tepat sebelum Yesus kembali ke surga, Ia menyuruh para murid-Nya untuk pergi dan memberi tahu kepada orang-orang di mana saja bahwa Yesus memiliki segala kuasa. Yesus juga menyuruh mereka untuk menjadikan semua orang murid Yesus, dan membaptis mereka dalam nama Bapa, anak, dan Roh Kudus. Baptisan adalah simbol yang menunjukkan bahwa kehidupan lama kita telah mati dan bahwa sekarang kita adalah milik Yesus. Sekarang kita memiliki kehidupan yang baru karena kita adalah milik Yesus. </w:t>
      </w:r>
    </w:p>
    <w:p>
      <w:pPr/>
      <w:r>
        <w:rPr>
          <w:lang w:val="id_ID" w:bidi="id_ID"/>
        </w:rPr>
      </w:r>
      <w:r>
        <w:rPr>
          <w:lang w:val="id_ID" w:bidi="id_ID"/>
        </w:rPr>
        <w:t xml:space="preserve">Berhentilah di sini dan diskusikan kata atau frasa apa yang akan Anda gunakan untuk </w:t>
      </w:r>
      <w:r>
        <w:rPr>
          <w:b/>
          <w:lang w:val="id_ID" w:bidi="id_ID"/>
        </w:rPr>
        <w:t>dibaptis</w:t>
      </w:r>
      <w:r>
        <w:rPr>
          <w:lang w:val="id_ID" w:bidi="id_ID"/>
        </w:rPr>
        <w:t xml:space="preserve">. Carilah </w:t>
      </w:r>
      <w:r>
        <w:rPr>
          <w:lang w:val="id_ID" w:bidi="id_ID"/>
        </w:rPr>
        <w:t>istilah baptisan</w:t>
      </w:r>
      <w:r>
        <w:rPr>
          <w:lang w:val="id_ID" w:bidi="id_ID"/>
        </w:rPr>
        <w:t xml:space="preserve"> dalam Daftar Kata Utama untuk informasi lebih lanjut. Jika Anda telah menerjemahkan kata ini di kitab lain dari Alkitab, gunakanlah kata-kata yang sama yang Anda gunakan di sana. Hentikan sebentar rekaman ini di sini.</w:t>
      </w:r>
    </w:p>
    <w:p>
      <w:pPr/>
      <w:r>
        <w:rPr>
          <w:lang w:val="id_ID" w:bidi="id_ID"/>
        </w:rPr>
      </w:r>
      <w:r>
        <w:rPr>
          <w:lang w:val="id_ID" w:bidi="id_ID"/>
        </w:rPr>
        <w:t xml:space="preserve">Paulus mengatakan bahwa ia tidak berkhotbah dengan hikmat atau kata-kata yang indah. Berkhotbah berarti menyampaikan kabar baik, atau </w:t>
      </w:r>
      <w:r>
        <w:rPr>
          <w:b/>
          <w:lang w:val="id_ID" w:bidi="id_ID"/>
        </w:rPr>
        <w:t>Injil</w:t>
      </w:r>
      <w:r>
        <w:rPr>
          <w:lang w:val="id_ID" w:bidi="id_ID"/>
        </w:rPr>
        <w:t xml:space="preserve">, tentang pesan bahwa Kristus mati untuk menyelamatkan kita dari dosa-dosa kita. Di sini, kefasihan berbicara berarti perkataan cerdas atau hikmat yang ditunjukkan seseorang melalui ucapannya. Dalam beberapa perikop berikutnya, Paulus akan berbicara tentang </w:t>
      </w:r>
      <w:r>
        <w:rPr>
          <w:b/>
          <w:lang w:val="id_ID" w:bidi="id_ID"/>
        </w:rPr>
        <w:t>hikmat</w:t>
      </w:r>
      <w:r>
        <w:rPr>
          <w:lang w:val="id_ID" w:bidi="id_ID"/>
        </w:rPr>
        <w:t xml:space="preserve"> manusia dan bagaimana hal itu berbeda dari hikmat Allah. Dalam perikop ini, Paulus bermaksud bahwa ia tidak menggunakan hikmat manusia atau berbicara dengan cara yang fasih atau bijaksana seperti yang diharapkan orang-orang Korintus dari seorang pemimpin yang penting.</w:t>
      </w:r>
    </w:p>
    <w:p>
      <w:pPr/>
      <w:r>
        <w:rPr>
          <w:lang w:val="id_ID" w:bidi="id_ID"/>
        </w:rPr>
      </w:r>
      <w:r>
        <w:rPr>
          <w:lang w:val="id_ID" w:bidi="id_ID"/>
        </w:rPr>
        <w:t xml:space="preserve">Berhentilah di sini dan diskusikan kata atau frasa apa yang akan Anda gunakan untuk </w:t>
      </w:r>
      <w:r>
        <w:rPr>
          <w:b/>
          <w:lang w:val="id_ID" w:bidi="id_ID"/>
        </w:rPr>
        <w:t>Injil</w:t>
      </w:r>
      <w:r>
        <w:rPr>
          <w:lang w:val="id_ID" w:bidi="id_ID"/>
        </w:rPr>
        <w:t xml:space="preserve"> dan untuk </w:t>
      </w:r>
      <w:r>
        <w:rPr>
          <w:b/>
          <w:lang w:val="id_ID" w:bidi="id_ID"/>
        </w:rPr>
        <w:t>hikmat</w:t>
      </w:r>
      <w:r>
        <w:rPr>
          <w:lang w:val="id_ID" w:bidi="id_ID"/>
        </w:rPr>
        <w:t xml:space="preserve">. Carilah </w:t>
      </w:r>
      <w:r>
        <w:rPr>
          <w:lang w:val="id_ID" w:bidi="id_ID"/>
        </w:rPr>
        <w:t xml:space="preserve">istilah Injil </w:t>
      </w:r>
      <w:r>
        <w:rPr>
          <w:lang w:val="id_ID" w:bidi="id_ID"/>
        </w:rPr>
        <w:t xml:space="preserve">dan </w:t>
      </w:r>
      <w:r>
        <w:rPr>
          <w:lang w:val="id_ID" w:bidi="id_ID"/>
        </w:rPr>
        <w:t>hikmat</w:t>
      </w:r>
      <w:r>
        <w:rPr>
          <w:lang w:val="id_ID" w:bidi="id_ID"/>
        </w:rPr>
        <w:t xml:space="preserve"> dalam Daftar Kata Utama untuk informasi lebih lanjut. Jika Anda telah menerjemahkan kata-kata ini di kitab lain dari Alkitab, gunakan kata-kata yang sama dengan yang Anda gunakan di sana. Hentikan sebentar rekaman ini di sini.</w:t>
      </w:r>
      <w:r>
        <w:rPr>
          <w:lang w:val="id_ID" w:bidi="id_ID"/>
        </w:rPr>
      </w:r>
    </w:p>
    <w:p>
      <w:pPr>
        <w:pStyle w:val="Heading3"/>
      </w:pPr>
      <w:r>
        <w:rPr>
          <w:lang w:val="id_ID" w:bidi="id_ID"/>
        </w:rPr>
        <w:t>Menyampaikan Firman Tuhan</w:t>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sejenak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sejenak audio ini di sini. </w:t>
      </w:r>
    </w:p>
    <w:p>
      <w:pPr/>
      <w:r>
        <w:rPr>
          <w:lang w:val="id_ID" w:bidi="id_ID"/>
        </w:rPr>
      </w:r>
      <w:r>
        <w:rPr>
          <w:lang w:val="id_ID" w:bidi="id_ID"/>
        </w:rPr>
        <w:t xml:space="preserve">Selanjutnya, kelompok dapat memutuskan versi perikop milik siapa yang paling Anda sukai. Anda mungkin merasa bahwa Anda menyukai cara salah satu anggota kelompok menceritakan suatu adegan, tetapi menyukai cara anggota kelompok lain menceritakan adegan lainnya. Hentikan sejenak audio ini di sini. </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1:18–25</w:t>
      </w:r>
      <w:r>
        <w:rPr>
          <w:lang w:val="id_ID" w:bidi="id_ID"/>
        </w:rPr>
      </w:r>
    </w:p>
    <w:p>
      <w:pPr>
        <w:pStyle w:val="Heading3"/>
      </w:pPr>
      <w:r>
        <w:rPr>
          <w:lang w:val="id_ID" w:bidi="id_ID"/>
        </w:rPr>
        <w:t>Dengar dan Renungkan</w:t>
      </w:r>
    </w:p>
    <w:p>
      <w:pPr/>
      <w:r>
        <w:rPr>
          <w:lang w:val="id_ID" w:bidi="id_ID"/>
        </w:rPr>
      </w:r>
      <w:r>
        <w:rPr>
          <w:lang w:val="id_ID" w:bidi="id_ID"/>
        </w:rPr>
        <w:t>Dalam tahap ini, dengarkan 1 Korintus 1:18–25 dan simpanlah dalam hatimu.</w:t>
      </w:r>
    </w:p>
    <w:p>
      <w:pPr/>
      <w:r>
        <w:rPr>
          <w:lang w:val="id_ID" w:bidi="id_ID"/>
        </w:rPr>
      </w:r>
      <w:r>
        <w:rPr>
          <w:lang w:val="id_ID" w:bidi="id_ID"/>
        </w:rPr>
        <w:t>Dengarkan versi audio dari 1 Korintus 1:18–25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pahami dari perikop ini? Hentikan sementara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sementara audio ini di sini.</w:t>
      </w:r>
    </w:p>
    <w:p>
      <w:pPr>
        <w:pStyle w:val="ListBullet"/>
        <w:spacing w:line="240" w:lineRule="auto"/>
        <w:ind w:left="720"/>
      </w:pPr>
      <w:r>
        <w:rPr>
          <w:lang w:val="id_ID" w:bidi="id_ID"/>
        </w:rPr>
      </w:r>
      <w:r>
        <w:rPr>
          <w:lang w:val="id_ID" w:bidi="id_ID"/>
        </w:rPr>
        <w:t>Apa yang disampaikan perikop ini kepada kita tentang manusia? Hentikan sementara audio ini di sini.</w:t>
      </w:r>
    </w:p>
    <w:p>
      <w:pPr>
        <w:pStyle w:val="ListBullet"/>
        <w:spacing w:line="240" w:lineRule="auto"/>
        <w:ind w:left="720"/>
      </w:pPr>
      <w:r>
        <w:rPr>
          <w:lang w:val="id_ID" w:bidi="id_ID"/>
        </w:rPr>
      </w:r>
      <w:r>
        <w:rPr>
          <w:lang w:val="id_ID" w:bidi="id_ID"/>
        </w:rPr>
        <w:t>Bagaimana perikop ini memengaruhi kehidupan kita sehari-hari? Hentikan sementara audio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1:18–25 dalam terjemahan yang paling mudah dimengerti.</w:t>
      </w:r>
    </w:p>
    <w:p>
      <w:pPr/>
      <w:r>
        <w:rPr>
          <w:lang w:val="id_ID" w:bidi="id_ID"/>
        </w:rPr>
      </w:r>
      <w:r>
        <w:rPr>
          <w:lang w:val="id_ID" w:bidi="id_ID"/>
        </w:rPr>
        <w:t>Dalam bagian terakhir suratnya, Paulus meminta orang-orang percaya di Korintus untuk berhenti bertengkar dan sebaliknya berkumpul sebagai satu jemaat. Paulus juga mengingatkan orang-orang percaya itu bahwa kuasa Injil tidak berada dalam kata-kata yang terdengar bijaksana, tetapi dalam Kristus sendiri.</w:t>
      </w:r>
    </w:p>
    <w:p>
      <w:pPr/>
      <w:r>
        <w:rPr>
          <w:lang w:val="id_ID" w:bidi="id_ID"/>
        </w:rPr>
      </w:r>
      <w:r>
        <w:rPr>
          <w:lang w:val="id_ID" w:bidi="id_ID"/>
        </w:rPr>
        <w:t>Dalam bagian suratnya ini, Paulus akan mulai menjelaskan perbedaan antara hikmat manusia dan hikmat Allah. Di akhir dari perikop terakhir, Paulus mengatakan bahwa ketika ia datang ke Korintus untuk menceritakan kepada orang-orang tentang Kristus untuk pertama kalinya, Paulus tidak berkhotbah dengan kata-kata yang cerdas. Paulus mengatakan bahwa ia berbicara dengan cara itu sehingga kematian Kristus di salib tidak akan kehilangan kuasanya. Paulus menjelaskan bahwa pesan tentang salib tampaknya hal yang bodoh bagi orang-orang yang tidak percaya. Tetapi meskipun banyak orang berpikir bahwa berita ini adalah kebodohan, kematian Kristus di salib sebenarnya adalah kuasa Allah untuk menyelamatkan mereka yang percaya.</w:t>
      </w:r>
    </w:p>
    <w:p>
      <w:pPr/>
      <w:r>
        <w:rPr>
          <w:lang w:val="id_ID" w:bidi="id_ID"/>
        </w:rPr>
      </w:r>
      <w:r>
        <w:rPr>
          <w:lang w:val="id_ID" w:bidi="id_ID"/>
        </w:rPr>
        <w:t>Untuk menunjukkan bahwa ia mengatakan kebenaran, Paulus mengutip dari, atau mengucapkan kata-kata dari, kitab Nabi Yesaya dalam Perjanjian Lama. Paulus berkata, "Aku akan menghancurkan hikmat orang-orang bijaksana." Aku akan menggagalkan rencana cerdas mereka." Anda mungkin ingat bahwa dalam kitab yang ditulis Nabi Yesaya, Allah menghakimi umat-Nya, orang-orang Israel. Bangsa Israel mengucapkan kata-kata dan mengikuti aturan seolah-olah mereka menghormati Allah, tetapi mereka tidak benar-benar mengikuti Allah dalam sikap mereka. Dalam bagian dari kitab Yesaya ini, Allah menghakimi Bangsa Israel yang berencana untuk meminta bantuan Mesir. Bangsa Israel tidak berencana untuk meminta bantuan kepada Allah ketika musuh-musuh menyerang Bangsa Israel, sehingga Allah menggunakan musuh-musuh Bangsa Israel untuk menghukum Bangsa Israel. Dengan cara ini, Allah "menggagalkan rencana cerdas mereka." Paulus mengatakan bahwa dengan cara yang sama, Allah akan menggagalkan hikmat orang-orang yang tidak percaya kepada Kristus.</w:t>
      </w:r>
    </w:p>
    <w:p>
      <w:pPr/>
      <w:r>
        <w:rPr>
          <w:lang w:val="id_ID" w:bidi="id_ID"/>
        </w:rPr>
      </w:r>
      <w:r>
        <w:rPr>
          <w:lang w:val="id_ID" w:bidi="id_ID"/>
        </w:rPr>
        <w:t>Berhenti di sini dan diskusikan pertanyaan ini dalam kelompok: Ceritakan tentang seorang anak kecil yang ingin bertindak dewasa dan melakukan hal-hal dengan caranya sendiri, dibanding meminta bantuan kepada ayah atau ibunya. Ceritakan kisah tentang bagaimana anak ini mencoba memecahkan masalah atau melakukan tugas yang sulit dengan kekuatannya sendiri. Apa yang terjadi ketika itu tidak berhasil? Ketika orang dewasa membiarkan anak itu gagal, apa yang dipelajari anak itu? Hentikan sebentar audio ini di sini.</w:t>
      </w:r>
    </w:p>
    <w:p>
      <w:pPr/>
      <w:r>
        <w:rPr>
          <w:lang w:val="id_ID" w:bidi="id_ID"/>
        </w:rPr>
      </w:r>
      <w:r>
        <w:rPr>
          <w:lang w:val="id_ID" w:bidi="id_ID"/>
        </w:rPr>
        <w:t>Paulus mengajukan empat pertanyaan yang tidak ia harapkan untuk dijawab oleh orang-orang percaya Korintus. Paulus berkata, "Di manakah orang berhikmat? " Di manakah orang berpendidikan? Dimanakah pembicara yang terampil di dunia ini? Bukankah Allah membuat hikmat dunia ini bodoh?" Paulus tidak sedang mencari tahu di mana orang-orang ini tinggal, atau di mana Paulus dapat menemukan orang-orang ini. Paulus menggunakan pertanyaan-pertanyaan ini untuk menunjukkan bahwa manusia tidak dapat mengenal Allah dan rencana kekal Allah dengan menggunakan hikmat dunia. Orang-orang yang disebut berhikmat oleh dunia tidak berhikmat menurut pikiran dan rencana Allah. Allah menyebut gagasan orang-orang ini omong kosong yang bodoh.</w:t>
      </w:r>
    </w:p>
    <w:p>
      <w:pPr/>
      <w:r>
        <w:rPr>
          <w:lang w:val="id_ID" w:bidi="id_ID"/>
        </w:rPr>
      </w:r>
      <w:r>
        <w:rPr>
          <w:lang w:val="id_ID" w:bidi="id_ID"/>
        </w:rPr>
        <w:t xml:space="preserve">Beberapa sarjana Alkitab beranggapan bahwa orang berhikmat yang dibicarakan Paulus mungkin para filsuf Yunani. Para filsuf adalah orang-orang dari Yunani, negara tempat Korintus berada. Para filsuf menggunakan kata-kata dan gagasan yang terdengar penting untuk mencoba menjelaskan bagaimana manusia harus berpikir tentang kehidupan dan dunia. Beberapa sarjana Alkitab juga beranggapan bahwa orang berpendidikan yang dibicarakan Paulus mungkin adalah orang-orang yang mempelajari Hukum Yahudi, atau Hukum Israel, Namun, kita tidak tahu apakah Paulus berpikir tentang jenis orang tertentu, karena apa yang dikatakan Paulus bisa siapa saja yang dianggap manusia seorang yang berhikmat. </w:t>
      </w:r>
    </w:p>
    <w:p>
      <w:pPr/>
      <w:r>
        <w:rPr>
          <w:lang w:val="id_ID" w:bidi="id_ID"/>
        </w:rPr>
      </w:r>
      <w:r>
        <w:rPr>
          <w:lang w:val="id_ID" w:bidi="id_ID"/>
        </w:rPr>
        <w:t xml:space="preserve">Berhenti di sini dalam kelompok dan lihatlah peta </w:t>
      </w:r>
      <w:r>
        <w:rPr>
          <w:b/>
          <w:lang w:val="id_ID" w:bidi="id_ID"/>
        </w:rPr>
        <w:t>Yunani</w:t>
      </w:r>
      <w:r>
        <w:rPr>
          <w:lang w:val="id_ID" w:bidi="id_ID"/>
        </w:rPr>
        <w:t xml:space="preserve"> yang menunjukkan kota Korintus. Hentikan sebentar audio ini di sini.</w:t>
      </w:r>
    </w:p>
    <w:p>
      <w:pPr/>
      <w:r>
        <w:rPr>
          <w:lang w:val="id_ID" w:bidi="id_ID"/>
        </w:rPr>
      </w:r>
      <w:r>
        <w:rPr>
          <w:lang w:val="id_ID" w:bidi="id_ID"/>
        </w:rPr>
        <w:t>Berhenti di sini dan diskusikan pertanyaan ini secara berkelompok: Bicarakan tentang orang seperti apa dan tindakan seperti apa yang dianggap bijaksana dalam budaya Anda. Sekarang bicarakan tentang orang seperti apa dan tindakan seperti apa yang dianggap bodoh dalam budaya Anda. Hentikan sebentar audio ini di sini.</w:t>
      </w:r>
    </w:p>
    <w:p>
      <w:pPr/>
      <w:r>
        <w:rPr>
          <w:lang w:val="id_ID" w:bidi="id_ID"/>
        </w:rPr>
      </w:r>
      <w:r>
        <w:rPr>
          <w:lang w:val="id_ID" w:bidi="id_ID"/>
        </w:rPr>
        <w:t>Paulus mengatakan bahwa hikmat Allah membuat tidak mungkin bagi manusia untuk menggunakan hikmatnya sendiri untuk mengenal Allah. Sebaliknya, Allah mengirim berita yang dianggap bodoh oleh orang-orang di dunia ini untuk menyelamatkan orang-orang yang percaya kepada berita itu. Orang-orang Yahudi, atau orang-orang Israel yang dipilih Allah untuk menjadi umat Allah sendiri, menuntut agar orang-orang seperti Paulus menunjukkan tanda-tanda, atau mujizat-mujizat kepada mereka, untuk membuktikan bahwa Injil adalah benar. Dan orang-orang Yunani, yang berarti siapa pun di Korintus yang bukan orang Yahudi, menginginkan orang-orang seperti Paulus menjelaskan Injil menggunakan ucapan yang terdengar bijaksana seperti yang biasa mereka gunakan. Tetapi Paulus mengatakan bahwa orang-orang seperti Paulus hanya berkhotbah tentang Kristus dan penyaliban Kristus.</w:t>
      </w:r>
    </w:p>
    <w:p>
      <w:pPr/>
      <w:r>
        <w:rPr>
          <w:lang w:val="id_ID" w:bidi="id_ID"/>
        </w:rPr>
      </w:r>
      <w:r>
        <w:rPr>
          <w:lang w:val="id_ID" w:bidi="id_ID"/>
        </w:rPr>
        <w:t>Paulus mengatakan bahwa penyaliban Kristus adalah batu sandungan bagi orang Yahudi dan kebodohan bagi orang-orang bukan Yahudi, atau siapa pun yang bukan Yahudi. Paulus bermaksud bahwa berita tentang Kristus dan kematian-Nya di atas salib menyinggung orang-orang Yahudi. Orang-orang Yahudi mengikuti Perjanjian Lama dan sedang menunggu Mesias untuk datang dan menyelamatkan mereka. Namun, orang-orang Yahudi mempercayai bahwa Mesias adalah seorang pemimpin militer yang kuat untuk membebaskan mereka dari musuh-musuh mereka. Orang-orang Yahudi tidak percaya bahwa Mesias akan menjadi seorang pemimpin rohani yang akan mati dengan cara yang memalukan seperti seorang penjahat. Jadi ketika orang-orang mengatakan bahwa Yesus adalah Mesias, ini membuat orang-orang Yahudi sangat marah.</w:t>
      </w:r>
    </w:p>
    <w:p>
      <w:pPr/>
      <w:r>
        <w:rPr>
          <w:lang w:val="id_ID" w:bidi="id_ID"/>
        </w:rPr>
      </w:r>
      <w:r>
        <w:rPr>
          <w:lang w:val="id_ID" w:bidi="id_ID"/>
        </w:rPr>
        <w:t>Berhenti di sini dan diskusikan pertanyaan ini secara berkelompok: Ceritakan kisah tentang seseorang yang sudah lama menantikan terjadinya suatu peristiwa yang menarik. Apa yang terjadi ketika hal yang menarik itu terjadi? Apakah itu persis seperti yang telah dibayangkan orang itu? Bagaimana tanggapan orang tersebut ketika hal itu terjadi secara berbeda? Hentikan sebentar audio ini di sini.</w:t>
      </w:r>
    </w:p>
    <w:p>
      <w:pPr/>
      <w:r>
        <w:rPr>
          <w:lang w:val="id_ID" w:bidi="id_ID"/>
        </w:rPr>
      </w:r>
      <w:r>
        <w:rPr>
          <w:lang w:val="id_ID" w:bidi="id_ID"/>
        </w:rPr>
        <w:t>Injil adalah batu sandungan dan kebodohan bagi orang-orang dunia. Paulus mengatakan sesuatu yang berbeda tentang umat Allah. Bagi umat Allah, apakah mereka adalah orang Yahudi atau orang-orang Yunani, Kristus adalah kekuatan Allah dan hikmat Allah. Karena bahkan ketika Allah tampaknya bertindak dengan bodoh, Ia masih lebih bijaksana daripada manusia. Dan bahkan ketika Allah terlihat lemah, Ia masih lebih kuat daripada manusia. Dengan kata lain, kelihatannya bodoh bagi Allah mengutus Kristus untuk mati di atas kayu salib. Ini membuat Allah terlihat lemah. Paulus mengatakan bahwa ini sebenarnya adalah hikmat dan kekuatan Allah untuk menyelamatkan orang-orang yang mempercayai bahwa Allah dapat menyelamatkan mereka melalui Kristus.</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1:18–25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 xml:space="preserve">Perikop ini mempunyai dua bagian. </w:t>
      </w:r>
    </w:p>
    <w:p>
      <w:pPr/>
      <w:r>
        <w:rPr>
          <w:lang w:val="id_ID" w:bidi="id_ID"/>
        </w:rPr>
      </w:r>
      <w:r>
        <w:rPr>
          <w:b/>
          <w:lang w:val="id_ID" w:bidi="id_ID"/>
        </w:rPr>
        <w:t>Pada bagian pertama:</w:t>
      </w:r>
      <w:r>
        <w:rPr>
          <w:lang w:val="id_ID" w:bidi="id_ID"/>
        </w:rPr>
        <w:t xml:space="preserve"> Paulus mengatakan bahwa berita tentang salib tampak seperti kebodohan bagi orang-orang yang tidak percaya, tetapi hal itu sebenarnya adalah kekuatan Allah untuk menyelamatkan manusia. Paulus mengutip dari kitab Nabi Yesaya, di mana Allah mengatakan bahwa Ia akan menghancurkan rencana cerdas dari orang-orang berhikmat. Allah telah membuat hikmat manusia terlihat bodoh. Hikmat Allah membuat tidak mungkin bagi manusia untuk menggunakan hikmatnya sendiri untuk mengenal Allah. Sebaliknya, Allah mengirim berita yang dianggap bodoh oleh orang-orang di dunia ini, untuk menyelamatkan orang-orang yang percaya kepada berita itu.</w:t>
      </w:r>
    </w:p>
    <w:p>
      <w:pPr/>
      <w:r>
        <w:rPr>
          <w:lang w:val="id_ID" w:bidi="id_ID"/>
        </w:rPr>
      </w:r>
      <w:r>
        <w:rPr>
          <w:b/>
          <w:lang w:val="id_ID" w:bidi="id_ID"/>
        </w:rPr>
        <w:t>Pada bagian kedua:</w:t>
      </w:r>
      <w:r>
        <w:rPr>
          <w:lang w:val="id_ID" w:bidi="id_ID"/>
        </w:rPr>
        <w:t xml:space="preserve"> Paulus berbicara tentang dua kelompok orang tertentu—orang-orang Yahudi dan orang-orang Yunani. Orang-orang Yahudi meminta tanda-tanda, atau mujizat, dan orang-orang Yunani hanya ingin mendengarkan kata-kata yang terdengar bijaksana. Paulus dan orang lain seperti dia hanya berbicara tentang Kristus yang disalibkan. Berita ini adalah batu sandungan bagi orang Yahudi dan kebodohan bagi orang-orang bukan Yahudi. Berita ini adalah kekuatan dan hikmat Allah bagi mereka yang percaya. Karena bahkan ketika Allah tampaknya bertindak dengan bodoh, Ia masih lebih bijaksana daripada manusia. Dan bahkan ketika Allah terlihat lemah, Ia masih lebih kuat daripada manusia.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jemaat Korintus</w:t>
      </w:r>
    </w:p>
    <w:p>
      <w:pPr>
        <w:pStyle w:val="ListBullet"/>
        <w:spacing w:line="240" w:lineRule="auto"/>
        <w:ind w:left="720"/>
      </w:pPr>
      <w:r>
        <w:rPr>
          <w:lang w:val="id_ID" w:bidi="id_ID"/>
        </w:rPr>
      </w:r>
      <w:r>
        <w:rPr>
          <w:lang w:val="id_ID" w:bidi="id_ID"/>
        </w:rPr>
        <w:t>Orang-orang yang tidak percaya kepada Kristus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Kristus</w:t>
      </w:r>
    </w:p>
    <w:p>
      <w:pPr>
        <w:pStyle w:val="ListBullet"/>
        <w:spacing w:line="240" w:lineRule="auto"/>
        <w:ind w:left="720"/>
      </w:pPr>
      <w:r>
        <w:rPr>
          <w:lang w:val="id_ID" w:bidi="id_ID"/>
        </w:rPr>
      </w:r>
      <w:r>
        <w:rPr>
          <w:lang w:val="id_ID" w:bidi="id_ID"/>
        </w:rPr>
        <w:t xml:space="preserve">Orang-orang Yahudi, atau Orang Israel </w:t>
      </w:r>
    </w:p>
    <w:p>
      <w:pPr>
        <w:pStyle w:val="ListBullet"/>
        <w:spacing w:line="240" w:lineRule="auto"/>
        <w:ind w:left="720"/>
      </w:pPr>
      <w:r>
        <w:rPr>
          <w:lang w:val="id_ID" w:bidi="id_ID"/>
        </w:rPr>
      </w:r>
      <w:r>
        <w:rPr>
          <w:lang w:val="id_ID" w:bidi="id_ID"/>
        </w:rPr>
        <w:t>Dan orang-orang Yunani, atau orang-orang bukan Yahudi</w:t>
      </w:r>
    </w:p>
    <w:p>
      <w:pPr/>
      <w:r>
        <w:rPr>
          <w:lang w:val="id_ID" w:bidi="id_ID"/>
        </w:rPr>
      </w:r>
      <w:r>
        <w:rPr>
          <w:lang w:val="id_ID" w:bidi="id_ID"/>
        </w:rPr>
        <w:t>Paulus memulai dengan mengatakan bahwa berita tentang salib tampaknya seperti kebodohan bagi orang-orang yang akan binasa, tetapi bagi orang-orang yang percaya, itu adalah kekuatan Allah. Penting untuk memahami bahwa ketika Paulus mengatakan bahwa itu adalah kebodohan bagi mereka yang akan binasa, Paulus tidak bermaksud bahwa itu sebenarnya bodoh. Ketika Paulus mengatakan "mereka yang akan binasa," yang Paulus maksudkan adalah mereka yang suatu hari nanti akan dihancurkan Allah karena mereka tidak percaya kepada Kristus. Yang dimaksud Paulus adalah bahwa orang-orang itu tidak dapat memahami makna salib. Mereka yang akan binasa hanya menganggap salib itu sebagai suatu kebodohan. Yang dimaksud Paulus adalah bahwa salib sebenarnya adalah hikmat yang sejati. Penting juga untuk memahami bahwa "kekuatan" yang dibicarakan Paulus di sini bukan kekuatan fisik atau tenaga. Itu secara khusus berarti bahwa Allah melakukan hal yang sangat berkuasa ketika Ia mengutus Kristus untuk mati di salib. Ketika Kristus mati di salib, Ia menyelamatkan manusia dari hukuman karena ketidaktaatan mereka kepada Allah.</w:t>
      </w:r>
    </w:p>
    <w:p>
      <w:pPr/>
      <w:r>
        <w:rPr>
          <w:lang w:val="id_ID" w:bidi="id_ID"/>
        </w:rPr>
      </w:r>
      <w:r>
        <w:rPr>
          <w:lang w:val="id_ID" w:bidi="id_ID"/>
        </w:rPr>
        <w:t>Berhenti di sini dan diskusikan pertanyaan ini dalam kelompok: Bagaimana Anda akan menjelaskan dalam terjemahan Anda bahwa Paulus tidak sedang mengatakan bahwa salib itu benar-benar kebodohan, tetapi hanya orang-orang yang tidak percaya yang berpikir bahwa itu adalah kebodohan? Hentikan sebentar audio ini di sini.</w:t>
      </w:r>
    </w:p>
    <w:p>
      <w:pPr/>
      <w:r>
        <w:rPr>
          <w:lang w:val="id_ID" w:bidi="id_ID"/>
        </w:rPr>
      </w:r>
      <w:r>
        <w:rPr>
          <w:lang w:val="id_ID" w:bidi="id_ID"/>
        </w:rPr>
        <w:t>Paulus menggunakan sebuah frasa dalam bahasa aslinya yang diterjemahkan beberapa orang sebagai, "Karena ada tertulis." Frasa ini berarti bahwa kata-kata yang ditulis orang-orang dalam Kitab Suci menegaskan apa yang baru saja dikatakan Paulus, dan Paulus mengutip kata-kata ini dari Kitab Suci. Kutipan itu sebenarnya adalah firman Allah yang ditulis Nabi Yesaya. Allah mengatakan bahwa Ia akan menghancurkan hikmat orang-orang bijaksana. Kemudian Allah mengulangi gagasan yang sama dengan cara yang berbeda. Dia mengatakan bahwa Ia akan menggagalkan, atau mengalahkan, rencana cerdas orang-orang bijaksana. Yesaya menulis dengan cara ini karena bahasa itu terdengar indah dan kuat bagi orang-orang Yahudi. Yesaya ingin menekankan bahwa Allah lebih bijaksana daripada siapa saja. Jika tidak umum dalam bahasa Anda untuk berbicara tentang "menghancurkan" hikmat, Anda bisa mengatakan sesuatu seperti "Allah akan menyebabkan orang-orang bijaksana kehilangan hikmat mereka," atau, "Allah akan membuat hikmat orang-orang bijaksana menjadi tidak berguna."</w:t>
      </w:r>
    </w:p>
    <w:p>
      <w:pPr/>
      <w:r>
        <w:rPr>
          <w:lang w:val="id_ID" w:bidi="id_ID"/>
        </w:rPr>
      </w:r>
      <w:r>
        <w:rPr>
          <w:lang w:val="id_ID" w:bidi="id_ID"/>
        </w:rPr>
        <w:t>Berhenti di sini dan diskusikan pertanyaan ini dalam kelompok: Bagaimana Anda akan menjelaskan dalam terjemahan Anda bahwa Paulus sedang mengutip dari Kitab Suci untuk menunjukkan bahwa apa yang ia katakan adalah kebenaran? Hentikan sebentar audio ini di sini.</w:t>
      </w:r>
    </w:p>
    <w:p>
      <w:pPr/>
      <w:r>
        <w:rPr>
          <w:lang w:val="id_ID" w:bidi="id_ID"/>
        </w:rPr>
      </w:r>
      <w:r>
        <w:rPr>
          <w:lang w:val="id_ID" w:bidi="id_ID"/>
        </w:rPr>
        <w:t>Paulus mengajukan beberapa pertanyaan yang tidak ia harapkan dijawab orang-orang percaya. Paulus bertanya di manakah orang bijaksana itu. Paulus bertanya di manakah ahli hukum atau orang yang berpendidikan. Paulus bertanya di manakah pendebat atau ahli debat. Anda akan ingat bahwa Paulus tidak mencari lokasi orang-orang ini. Paulus menggunakan pertanyaan-pertanyaan ini untuk menunjukkan bahwa orang-orang tidak dapat mengenal Allah dan rencana kekal Allah dengan menggunakan hikmat dunia, atau pembelajaran, atau keterampilan bicara. Jika Anda mau, Anda dapat menggabungkan pertanyaan-pertanyaan ini dalam terjemahan Anda. Misalnya, Anda dapat berkata, "Jadi apa yang benar-benar diketahui oleh orang-orang bijaksana, atau para cendekiawan, atau para ahli debat dunia ini?" Juga, jika menggunakan pertanyaan untuk membuat suatu pernyataan tidak umum dalam bahasa Anda, Anda dapat mengubah pertanyaan-pertanyaan itu menjadi pernyataan-pernyataan. Misalnya, Anda dapat berkata, "Orang bijaksana itu telah gagal." Orang yang berpendidikan itu telah gagal. Pembicara yang terampil itu telah gagal." Dengan cara yang sama, ketika Paulus berkata, "Bukankah Allah mengubah hikmat dunia ini menjadi omong kosong?" Anda dapat membuat hal ini menjadi suatu pernyataan dengan mengatakan sesuatu seperti, "Allah telah menunjukkan bahwa hikmat dunia ini adalah kebodohan!"</w:t>
      </w:r>
    </w:p>
    <w:p>
      <w:pPr/>
      <w:r>
        <w:rPr>
          <w:lang w:val="id_ID" w:bidi="id_ID"/>
        </w:rPr>
      </w:r>
      <w:r>
        <w:rPr>
          <w:lang w:val="id_ID" w:bidi="id_ID"/>
        </w:rPr>
        <w:t>Berhenti di sini dan diskusikan pertanyaan ini dalam kelompok: Dalam terjemahan Anda, bagaimana Anda akan menerjemahkan pertanyaan-pertanyaan ini? Apakah Anda akan menerjemahkannya dalam bentuk pertanyaan atau pernyataan? Jika Anda menggabungkannya, bagaimana Anda menunjukkan bahwa Paulus sedang membuat suatu pernyataan yang kuat? Hentikan sebentar audio ini di sini.</w:t>
      </w:r>
    </w:p>
    <w:p>
      <w:pPr/>
      <w:r>
        <w:rPr>
          <w:lang w:val="id_ID" w:bidi="id_ID"/>
        </w:rPr>
      </w:r>
      <w:r>
        <w:rPr>
          <w:lang w:val="id_ID" w:bidi="id_ID"/>
        </w:rPr>
        <w:t>Paulus berkata, "Karena Allah telah memutuskan dengan bijaksana bahwa tidak mungkin bagi manusia untuk mengenal Allah dengan menggunakan hikmatnya sendiri." Sebaliknya, Allah memilih untuk menyelamatkan hanya orang-orang yang percaya kepada berita bodoh yang kami khotbahkan." Paulus tidak sedang mengatakan bahwa hikmat manusia itu jahat. Paulus sedang mengatakan bahwa manusia menggunakannya untuk hal-hal yang salah. Manusia mencoba mengenal Allah dengan cara mereka sendiri, atau dengan hikmat mereka sendiri, daripada percaya kepada hikmat Allah. Hikmat Allah adalah bahwa Kristus mati di kayu salib untuk memulihkan hubungan kita dengan Allah. Ketika Paulus berbicara tentang manusia mengenal Allah, ia tidak bermaksud hanya mengetahui tentang Allah. Semua orang mengetahui sesuatu tentang Allah. Manusia yang tidak mengenal dan mengikuti hikmat Allah akan binasa, yang berarti bahwa Allah akan menghancurkan mereka. Manusia yang tidak percaya kepada kematian Yesus Kristus di kayu salib akan binasa. Ingatlah bahwa Paulus tidak mengatakan bahwa hikmat Allah adalah kebodohan. Sebaliknya, yang dimaksud Paulus adalah bahwa mereka yang akan binasa beranggapan bahwa hal itu adalah kebodohan karena mereka tidak memahami hal itu.</w:t>
      </w:r>
    </w:p>
    <w:p>
      <w:pPr/>
      <w:r>
        <w:rPr>
          <w:lang w:val="id_ID" w:bidi="id_ID"/>
        </w:rPr>
      </w:r>
      <w:r>
        <w:rPr>
          <w:lang w:val="id_ID" w:bidi="id_ID"/>
        </w:rPr>
        <w:t>Pada bagian kedua, Paulus mulai berbicara tentang orang-orang Yahudi dan orang-orang Yunani. Pertama, Paulus mengatakan bahwa orang-orang Yahudi menuntut, atau sangat menghendaki, tanda-tanda untuk membuktikan bahwa berita tentang Kristus adalah benar. Kata lain untuk tanda-tanda adalah mujizat. Seseorang yang melakukan mujizat membuat hal yang tidak biasa dan yang tidak mungkin terjadi. Orang-orang Yahudi percaya bahwa jika seseorang melakukan tanda, atau mujizat, itu membuktikan bahwa orang itu benar-benar diutus dari Allah dan mengatakan yang sebenarnya. Anda akan mengingat bahwa para pemimpin agama orang Yahudi sering meminta Yesus melakukan tanda-tanda untuk membuktikan bahwa Ia adalah Mesias. Yesus berkata tegas kepada orang-orang Yahudi bahwa mereka salah karena meminta tanda-tanda.</w:t>
      </w:r>
    </w:p>
    <w:p>
      <w:pPr/>
      <w:r>
        <w:rPr>
          <w:lang w:val="id_ID" w:bidi="id_ID"/>
        </w:rPr>
      </w:r>
      <w:r>
        <w:rPr>
          <w:lang w:val="id_ID" w:bidi="id_ID"/>
        </w:rPr>
        <w:t>Berhenti di sini dan diskusikan pertanyaan ini dalam kelompok: Suatu tanda adalah peristiwa ajaib yang dapat dilihat orang-orang, yang menunjukkan kepada mereka bahwa sesuatu adalah benar. Dalam budaya dan bahasa Anda, apa cara terbaik untuk menerjemahkan bahwa orang-orang Yahudi meminta tanda-tanda kepada Paulus? Hentikan sebentar audio ini di sini.</w:t>
      </w:r>
    </w:p>
    <w:p>
      <w:pPr/>
      <w:r>
        <w:rPr>
          <w:lang w:val="id_ID" w:bidi="id_ID"/>
        </w:rPr>
      </w:r>
      <w:r>
        <w:rPr>
          <w:lang w:val="id_ID" w:bidi="id_ID"/>
        </w:rPr>
        <w:t>Paulus mengatakan bahwa orang-orang Yunani biasanya mencari, atau melihat dan mendengarkan, hikmat. Di sini Paulus tidak memaksudkan hikmat Allah itu, yaitu Yesus Kristus. Yang Paulus maksudkan adalah jenis pembicaraan yang kedengarannya penting yang biasa digunakan dan didengarkan oleh orang Yunani dalam budaya mereka. Paulus mengatakan bahwa orang-orang Yahudi ingin melihat tanda-tanda, dan orang-orang Yunani ingin mendengar pembicaraan yang terdengar bijaksana. Paulus tidak akan memberikan tanda-tanda atau menggunakan pembicaraan yang terampil. Paulus dan orang lain seperti dia hanya berkhotbah tentang penyaliban Kristus, atau kematian di atas kayu salib. Paulus mengatakan bahwa berita Allah adalah batu sandungan bagi orang Yahudi dan kebodohan bagi orang-orang bukan Yahudi. Allah telah memanggil beberapa orang, baik orang-orang Yahudi maupun orang-orang bukan Yahudi, untuk menjadi bagian dari umat-Nya sendiri. Ketika orang-orang ini mendengar berita ini, mereka mendengar berita tentang Kristus yang mengungkapkan kekuatan dan hikmat Allah. Yahudi adalah nama lain untuk orang Israel, dan bangsa-bangsa lain adalah orang-orang yang bukan Yahudi. Jadi siapa pun yang berdarah Yunani, atau berasal dari negara Yunani, tetapi bukan juga seorang Yahudi, adalah orang bukan Yahudi.</w:t>
      </w:r>
    </w:p>
    <w:p>
      <w:pPr/>
      <w:r>
        <w:rPr>
          <w:lang w:val="id_ID" w:bidi="id_ID"/>
        </w:rPr>
      </w:r>
      <w:r>
        <w:rPr>
          <w:lang w:val="id_ID" w:bidi="id_ID"/>
        </w:rPr>
        <w:t>Istilah "batu sandungan" adalah bahasa khusus yang artinya sebuah batu yang membuat orang-orang tersandung. Dalam bagian lain dari suratnya, Paulus akan berbicara lebih banyak tentang gagasan "tersandung" ini atau sesuatu yang menyebabkan orang jatuh, atau berpaling dari Allah, dengan cara yang menghancurkan mereka. Baik Perjanjian Lama maupun Perjanjian Baru menggunakan bahasa khusus mengenai batu ini untuk membicarakan gagasan-gagasan rohani. Misalnya, "batu" mungkin menyebabkan tersandung dan kehancuran, atau mungkin menjadi fondasi yang aman. Fondasi yang aman adalah bagian bawah sebuah bangunan. Orang-orang membangun bagian bangunan lainnya di atas fondasi yang aman. Di bagian dunia ini, secara tradisional orang-orang membangun bangunan dengan batu, dan hal pertama yang harus mereka lakukan adalah meletakkan lantai batu yang kuat di tanah sebelum membangun dinding dan bagian bangunan lainnya. Jadi dalam perikop ini, Paulus mengatakan bahwa Kristus dan salib adalah seperti batu yang diletakkan Allah di atas tanah. Orang-orang mungkin tersandung batu dan jatuh. Mereka dihancurkan karena mereka tidak percaya berita tentang Kristus. Atau orang-orang mungkin membangun rumah di atas batu dan berdiri kuat dalam badai. Mereka percaya kepada berita tentang Kristus, yang akan menyebabkan mereka menjadi kuat dan hidup selamanya bersama Allah.</w:t>
      </w:r>
    </w:p>
    <w:p>
      <w:pPr/>
      <w:r>
        <w:rPr>
          <w:lang w:val="id_ID" w:bidi="id_ID"/>
        </w:rPr>
      </w:r>
      <w:r>
        <w:rPr>
          <w:lang w:val="id_ID" w:bidi="id_ID"/>
        </w:rPr>
        <w:t>Berhenti di sini dan diskusikan pertanyaan ini secara berkelompok: Batu sandungan adalah sesuatu yang tidak dilihat orang-orang, sehingga mereka tersandung dan jatuh. Bagaimana Anda akan menyampaikan hal ini dalam terjemahan Anda agar ide ini menjadi jelas? Hentikan sebentar audio ini di sini.</w:t>
      </w:r>
    </w:p>
    <w:p>
      <w:pPr/>
      <w:r>
        <w:rPr>
          <w:lang w:val="id_ID" w:bidi="id_ID"/>
        </w:rPr>
      </w:r>
      <w:r>
        <w:rPr>
          <w:lang w:val="id_ID" w:bidi="id_ID"/>
        </w:rPr>
        <w:t>Pada akhir perikop ini, Paulus mengatakan bahwa bahkan jika manusia berpikir bahwa Allah bertindak dengan bodoh, Allah lebih bijaksana daripada manusia. Dan bahkan jika orang-orang berpikir bahwa Allah terlihat lemah, Allah sebenarnya lebih kuat daripada manusia.</w:t>
      </w:r>
    </w:p>
    <w:p>
      <w:pPr/>
      <w:r>
        <w:rPr>
          <w:lang w:val="id_ID" w:bidi="id_ID"/>
        </w:rPr>
      </w:r>
      <w:r>
        <w:rPr>
          <w:lang w:val="id_ID" w:bidi="id_ID"/>
        </w:rPr>
        <w:t>Sekarang, kelompok harus membuat papan cerita, menggambar, atau menggunakan benda-benda untuk memvisualisasikan perikop dan tindakan di dalamnya. Anda mungkin ingin menggunakan benda-benda atau orang-orang untuk menunjukkan Paulus, orang-orang percaya dalam jemaat Korintus, Allah, Kristus, orang-orang Yahudi atau orang-orang Israel, dan orang-orang Yunani atau orang-orang bukan Yahudi. Saat Paulus menjelaskan bagaimana orang-orang yang tidak percaya menganggap salib itu konyol, mintalah kelompok tersebut menunjuk kepada Kristus dan tertawa atau bertingkah konyol. Kemudian saat Paulus menggambarkan orang-orang percaya dalam jemaat, mintalah Kristus menghampiri dan melindungi orang-orang percaya dari Allah yang sedang membinasakan mereka, tetapi biarkan Allah membinasakan orang-orang yang tidak percaya. Ketika Paulus menggambarkan orang-orang yang tidak percaya mencoba mengenal Allah melalui hikmat mereka sendiri, Anda dapat membuat Allah berdiri di belakang sebuah penghalang, seperti dinding rendah, yang mencegah orang-orang sampai kepada-Nya. Mintalah orang-orang yang tidak percaya mencoba menyampaikan rencana cerdas untuk mengatasi penghalang itu, tetapi tunjukkan bagaimana mereka tidak dapat melakukannya. Kemudian mintalah Kristus membantu orang-orang percaya melewati penghalang. Akhirnya, ketika Paulus berbicara tentang Kristus dan salib menjadi batu sandungan bagi orang Yahudi, mintalah Kristus duduk atau berbaring di tanah. Biarkan orang-orang Yahudi tersandung pada Kristus dan jatuh, tetapi biarkan orang-orang percaya berpura-pura membangun sebuah bangunan di atas Kristus di mana mereka dapat tinggal dan aman.</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1:18–25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mempunyai dua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jemaat Korintus</w:t>
      </w:r>
    </w:p>
    <w:p>
      <w:pPr>
        <w:pStyle w:val="ListBullet"/>
        <w:spacing w:line="240" w:lineRule="auto"/>
        <w:ind w:left="720"/>
      </w:pPr>
      <w:r>
        <w:rPr>
          <w:lang w:val="id_ID" w:bidi="id_ID"/>
        </w:rPr>
      </w:r>
      <w:r>
        <w:rPr>
          <w:lang w:val="id_ID" w:bidi="id_ID"/>
        </w:rPr>
        <w:t>Orang-orang yang tidak percaya kepada Kristus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Kristus</w:t>
      </w:r>
    </w:p>
    <w:p>
      <w:pPr>
        <w:pStyle w:val="ListBullet"/>
        <w:spacing w:line="240" w:lineRule="auto"/>
        <w:ind w:left="720"/>
      </w:pPr>
      <w:r>
        <w:rPr>
          <w:lang w:val="id_ID" w:bidi="id_ID"/>
        </w:rPr>
      </w:r>
      <w:r>
        <w:rPr>
          <w:lang w:val="id_ID" w:bidi="id_ID"/>
        </w:rPr>
        <w:t xml:space="preserve">Orang-orang Yahudi, atau orang Israel </w:t>
      </w:r>
    </w:p>
    <w:p>
      <w:pPr>
        <w:pStyle w:val="ListBullet"/>
        <w:spacing w:line="240" w:lineRule="auto"/>
        <w:ind w:left="720"/>
      </w:pPr>
      <w:r>
        <w:rPr>
          <w:lang w:val="id_ID" w:bidi="id_ID"/>
        </w:rPr>
      </w:r>
      <w:r>
        <w:rPr>
          <w:lang w:val="id_ID" w:bidi="id_ID"/>
        </w:rPr>
        <w:t>Dan orang-orang Yunani, atau orang-orang bukan Yahudi</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perikop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Paulus berkata, "Karena berita tentang salib tidak masuk akal bagi orang-orang yang sedang dibinasakan." Tetapi orang-orang yang Allah selamatkan, seperti kita, mengetahui bahwa berita ini adalah cara Allah bekerja dengan kuat dalam hati manusia untuk menyelamatkan mereka. Seperti yang dikatakan Allah dalam Kitab Suci, "Beberapa orang berpikir bahwa mereka memiliki rencana yang bijaksana, tetapi Aku akan menggagalkan rencana mereka." Jadi di manakah orang bijak, atau para cendekiawan, atau para ahli debat dunia ini? Allah telah membuat hikmat manusia terlihat bodoh. Hikmat Allah membuat mustahil bagi manusia untuk menggunakan hikmat mereka sendiri untuk mengenal Allah. Sebaliknya, Allah menyampaikan berita yang menurut orang-orang dunia ini adalah kebodohan, untuk menyelamatkan orang-orang yang percaya akan berita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yang memerankan orang-orang percaya, "Apa yang sedang Anda rasakan atau pikirkan?" Orang-orang mungkin menjawab hal-hal seperti:</w:t>
      </w:r>
    </w:p>
    <w:p>
      <w:pPr>
        <w:pStyle w:val="ListBullet"/>
        <w:spacing w:line="240" w:lineRule="auto"/>
        <w:ind w:left="720"/>
      </w:pPr>
      <w:r>
        <w:rPr>
          <w:lang w:val="id_ID" w:bidi="id_ID"/>
        </w:rPr>
      </w:r>
      <w:r>
        <w:rPr>
          <w:lang w:val="id_ID" w:bidi="id_ID"/>
        </w:rPr>
        <w:t>Tanyakan kepada orang-orang yang memerankan orang yang tidak percaya, "Apa yang Anda rasakan atau pikirkan?"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"Orang Yahudi ingin mujizat sebagai bukti, dan orang-orang Yunani mencari hikmat manusia, tetapi kami memberitakan tentang bagaimana Kristus mati di atas kayu salib. Orang-orang Yahudi menolak untuk percaya berita ini, karena itu menyinggung mereka. Orang-orang yang bukan Yahudi berpikir bahwa berita ini adalah omong kosong. Tetapi Allah telah memanggil beberapa orang, baik orang Yahudi maupun orang-orang bukan Yahudi, untuk menjadi milik-Nya. Ketika orang-orang ini mendengar berita kita, mereka mendengar pesan tentang Kristus yang menyatakan kekuatan dan hikmat Allah. Karena bahkan jika manusia berpikir bahwa Allah bertindak dengan bodoh, Allah lebih bijaksana daripada manusia. Dan bahkan jika orang-orang berpikir bahwa Allah terlihat lemah, Allah sebenarnya lebih kuat daripada manusia."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pada orang-orang yang memerankan orang Yahudi, "Apa yang Anda rasakan atau pikirkan?" Orang-orang mungkin menjawab hal-hal seperti:</w:t>
      </w:r>
    </w:p>
    <w:p>
      <w:pPr>
        <w:pStyle w:val="ListBullet"/>
        <w:spacing w:line="240" w:lineRule="auto"/>
        <w:ind w:left="720"/>
      </w:pPr>
      <w:r>
        <w:rPr>
          <w:lang w:val="id_ID" w:bidi="id_ID"/>
        </w:rPr>
      </w:r>
      <w:r>
        <w:rPr>
          <w:lang w:val="id_ID" w:bidi="id_ID"/>
        </w:rPr>
        <w:t>Tanyakan kepada orang-orang yang memerankan orang-orang Yunani, "Apa yang sedang Anda rasakan atau pikirkan?" Orang-orang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1:18–25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Paulus memulai dengan mengatakan bahwa berita tentang </w:t>
      </w:r>
      <w:r>
        <w:rPr>
          <w:b/>
          <w:lang w:val="id_ID" w:bidi="id_ID"/>
        </w:rPr>
        <w:t>salib</w:t>
      </w:r>
      <w:r>
        <w:rPr>
          <w:lang w:val="id_ID" w:bidi="id_ID"/>
        </w:rPr>
        <w:t xml:space="preserve"> adalah kebodohan bagi orang-orang yang akan binasa. Salib adalah alat yang digunakan orang Romawi untuk membunuh para penjahat. Sebuah salib dibuat dengan sepotong kayu tegak dengan sepotong kayu lainnya, yang disebut "palang salib," yang dipasang secara melintang di dekat bagian atasnya. Ketika orang-orang Romawi </w:t>
      </w:r>
      <w:r>
        <w:rPr>
          <w:b/>
          <w:lang w:val="id_ID" w:bidi="id_ID"/>
        </w:rPr>
        <w:t>menyalibkan</w:t>
      </w:r>
      <w:r>
        <w:rPr>
          <w:lang w:val="id_ID" w:bidi="id_ID"/>
        </w:rPr>
        <w:t xml:space="preserve"> seseorang, mereka akan memakukan orang itu pada salib dan kemudian membiarkan mereka mati. Gunakan kata-kata atau frasa yang sama untuk salib dan disalibkan seperti yang telah Anda gunakan pada perikop sebelumnya. Untuk informasi lebih lanjut, cari </w:t>
      </w:r>
      <w:r>
        <w:rPr>
          <w:lang w:val="id_ID" w:bidi="id_ID"/>
        </w:rPr>
        <w:t>salib</w:t>
      </w:r>
      <w:r>
        <w:rPr>
          <w:lang w:val="id_ID" w:bidi="id_ID"/>
        </w:rPr>
        <w:t xml:space="preserve"> dan </w:t>
      </w:r>
      <w:r>
        <w:rPr>
          <w:lang w:val="id_ID" w:bidi="id_ID"/>
        </w:rPr>
        <w:t>penyaliban</w:t>
      </w:r>
      <w:r>
        <w:rPr>
          <w:lang w:val="id_ID" w:bidi="id_ID"/>
        </w:rPr>
        <w:t xml:space="preserve"> di Daftar Kata Utama.</w:t>
      </w:r>
    </w:p>
    <w:p>
      <w:pPr/>
      <w:r>
        <w:rPr>
          <w:lang w:val="id_ID" w:bidi="id_ID"/>
        </w:rPr>
      </w:r>
      <w:r>
        <w:rPr>
          <w:b/>
          <w:lang w:val="id_ID" w:bidi="id_ID"/>
        </w:rPr>
        <w:t>Kebodohan</w:t>
      </w:r>
      <w:r>
        <w:rPr>
          <w:lang w:val="id_ID" w:bidi="id_ID"/>
        </w:rPr>
        <w:t xml:space="preserve"> berarti omong kosong, atau sesuatu yang tidak masuk akal, dan </w:t>
      </w:r>
      <w:r>
        <w:rPr>
          <w:b/>
          <w:lang w:val="id_ID" w:bidi="id_ID"/>
        </w:rPr>
        <w:t>binasa</w:t>
      </w:r>
      <w:r>
        <w:rPr>
          <w:lang w:val="id_ID" w:bidi="id_ID"/>
        </w:rPr>
        <w:t xml:space="preserve"> berarti benar-benar dihancurkan atau dibunuh.</w:t>
      </w:r>
    </w:p>
    <w:p>
      <w:pPr/>
      <w:r>
        <w:rPr>
          <w:lang w:val="id_ID" w:bidi="id_ID"/>
        </w:rPr>
      </w:r>
      <w:r>
        <w:rPr>
          <w:lang w:val="id_ID" w:bidi="id_ID"/>
        </w:rPr>
        <w:t xml:space="preserve">Berhenti di sini dan diskusikan dalam kelompok, kata atau frasa apa yang akan Anda gunakan untuk </w:t>
      </w:r>
      <w:r>
        <w:rPr>
          <w:b/>
          <w:lang w:val="id_ID" w:bidi="id_ID"/>
        </w:rPr>
        <w:t>kebodohan</w:t>
      </w:r>
      <w:r>
        <w:rPr>
          <w:lang w:val="id_ID" w:bidi="id_ID"/>
        </w:rPr>
        <w:t xml:space="preserve"> dan </w:t>
      </w:r>
      <w:r>
        <w:rPr>
          <w:b/>
          <w:lang w:val="id_ID" w:bidi="id_ID"/>
        </w:rPr>
        <w:t>binasa</w:t>
      </w:r>
      <w:r>
        <w:rPr>
          <w:lang w:val="id_ID" w:bidi="id_ID"/>
        </w:rPr>
        <w:t>. Jika Anda telah menerjemahkan kata-kata ini di kitab lain dari Alkitab, gunakan kata-kata yang sama dengan yang telah Anda gunakan di sana. Hentikan sebentar audio ini di sini.</w:t>
      </w:r>
    </w:p>
    <w:p>
      <w:pPr/>
      <w:r>
        <w:rPr>
          <w:lang w:val="id_ID" w:bidi="id_ID"/>
        </w:rPr>
      </w:r>
      <w:r>
        <w:rPr>
          <w:lang w:val="id_ID" w:bidi="id_ID"/>
        </w:rPr>
        <w:t xml:space="preserve">Paulus mengatakan bahwa berita tentang salib sangat berkuasa bagi kita yang sedang </w:t>
      </w:r>
      <w:r>
        <w:rPr>
          <w:b/>
          <w:lang w:val="id_ID" w:bidi="id_ID"/>
        </w:rPr>
        <w:t>diselamatkan</w:t>
      </w:r>
      <w:r>
        <w:rPr>
          <w:lang w:val="id_ID" w:bidi="id_ID"/>
        </w:rPr>
        <w:t>. Allah menyelamatkan kita ketika kita percaya bahwa berita tentang kematian Yesus di atas kayu salib adalah benar dan kita memilih untuk mengikuti Yesus sebagai Juruselamat kita.</w:t>
      </w:r>
    </w:p>
    <w:p>
      <w:pPr/>
      <w:r>
        <w:rPr>
          <w:lang w:val="id_ID" w:bidi="id_ID"/>
        </w:rPr>
      </w:r>
      <w:r>
        <w:rPr>
          <w:lang w:val="id_ID" w:bidi="id_ID"/>
        </w:rPr>
        <w:t xml:space="preserve">Berhenti di sini dan diskusikan dalam kelompok kata atau frasa apa yang akan Anda gunakan untuk "kita yang sedang diselamatkan Allah." Untuk informasi lebih lanjut tentang cara diselamatkan, carilah </w:t>
      </w:r>
      <w:r>
        <w:rPr>
          <w:lang w:val="id_ID" w:bidi="id_ID"/>
        </w:rPr>
        <w:t xml:space="preserve">keselamatan </w:t>
      </w:r>
      <w:r>
        <w:rPr>
          <w:lang w:val="id_ID" w:bidi="id_ID"/>
        </w:rPr>
        <w:t xml:space="preserve"> di Daftar Kata Utama. Hentikan sebentar audio ini di sini.</w:t>
      </w:r>
    </w:p>
    <w:p>
      <w:pPr/>
      <w:r>
        <w:rPr>
          <w:lang w:val="id_ID" w:bidi="id_ID"/>
        </w:rPr>
      </w:r>
      <w:r>
        <w:rPr>
          <w:lang w:val="id_ID" w:bidi="id_ID"/>
        </w:rPr>
        <w:t xml:space="preserve">Paulus mengatakan kata-kata dari Perjanjian Lama di mana Allah mengatakan bahwa Ia akan menghancurkan </w:t>
      </w:r>
      <w:r>
        <w:rPr>
          <w:b/>
          <w:lang w:val="id_ID" w:bidi="id_ID"/>
        </w:rPr>
        <w:t>hikmat</w:t>
      </w:r>
      <w:r>
        <w:rPr>
          <w:lang w:val="id_ID" w:bidi="id_ID"/>
        </w:rPr>
        <w:t xml:space="preserve"> orang-orang bijaksana. Jika seseorang bijak, ia memiliki hikmat. Dalam Alkitab, seseorang yang memiliki hikmat mengerti banyak hal, dan dapat membuat keputusan yang baik yang mengarah pada hasil yang baik. Namun, Allahlah yang memberikan hikmat kepada manusia. Jika seseorang berpura-pura menjadi bijak tetapi tidak menerima Allah, maka hikmatnya tidak berguna, dan akhirnya rencananya akan gagal. Oleh karena itu, Allah juga mengatakan bahwa Ia akan </w:t>
      </w:r>
      <w:r>
        <w:rPr>
          <w:b/>
          <w:lang w:val="id_ID" w:bidi="id_ID"/>
        </w:rPr>
        <w:t>menggagalkan</w:t>
      </w:r>
      <w:r>
        <w:rPr>
          <w:lang w:val="id_ID" w:bidi="id_ID"/>
        </w:rPr>
        <w:t xml:space="preserve"> </w:t>
      </w:r>
      <w:r>
        <w:rPr>
          <w:b/>
          <w:lang w:val="id_ID" w:bidi="id_ID"/>
        </w:rPr>
        <w:t>kecerdasan</w:t>
      </w:r>
      <w:r>
        <w:rPr>
          <w:lang w:val="id_ID" w:bidi="id_ID"/>
        </w:rPr>
        <w:t xml:space="preserve"> orang-orang cerdas. Ketika seseorang menggagalkan sesuatu, mereka menghalangi atau mencegah hal itu terjadi. Dalam hal ini, Allah menolak kecerdasan manusia, yaitu pemahaman atau hikmat mereka sendiri, yang tidak mereka terima dari Allah.</w:t>
      </w:r>
    </w:p>
    <w:p>
      <w:pPr/>
      <w:r>
        <w:rPr>
          <w:lang w:val="id_ID" w:bidi="id_ID"/>
        </w:rPr>
      </w:r>
      <w:r>
        <w:rPr>
          <w:lang w:val="id_ID" w:bidi="id_ID"/>
        </w:rPr>
        <w:t xml:space="preserve">Berhenti di sini dan diskusikan dalam kelompok kata-kata atau frasa apa yang akan Anda gunakan untuk </w:t>
      </w:r>
      <w:r>
        <w:rPr>
          <w:b/>
          <w:lang w:val="id_ID" w:bidi="id_ID"/>
        </w:rPr>
        <w:t>hikmat</w:t>
      </w:r>
      <w:r>
        <w:rPr>
          <w:lang w:val="id_ID" w:bidi="id_ID"/>
        </w:rPr>
        <w:t xml:space="preserve">, </w:t>
      </w:r>
      <w:r>
        <w:rPr>
          <w:b/>
          <w:lang w:val="id_ID" w:bidi="id_ID"/>
        </w:rPr>
        <w:t>menggagalkan</w:t>
      </w:r>
      <w:r>
        <w:rPr>
          <w:lang w:val="id_ID" w:bidi="id_ID"/>
        </w:rPr>
        <w:t xml:space="preserve">, dan </w:t>
      </w:r>
      <w:r>
        <w:rPr>
          <w:b/>
          <w:lang w:val="id_ID" w:bidi="id_ID"/>
        </w:rPr>
        <w:t>kecerdasan</w:t>
      </w:r>
      <w:r>
        <w:rPr>
          <w:lang w:val="id_ID" w:bidi="id_ID"/>
        </w:rPr>
        <w:t xml:space="preserve">. Jika Anda telah menerjemahkan kata-kata ini di kitab lain dari Alkitab, gunakan kata-kata yang sama dengan yang telah Anda gunakan di sana. </w:t>
      </w:r>
      <w:r>
        <w:rPr>
          <w:lang w:val="id_ID" w:bidi="id_ID"/>
        </w:rPr>
        <w:t>Hikmat</w:t>
      </w:r>
      <w:r>
        <w:rPr>
          <w:lang w:val="id_ID" w:bidi="id_ID"/>
        </w:rPr>
        <w:t xml:space="preserve"> ada di Daftar Kata Utama. Hentikan sebentar audio ini di sini.</w:t>
      </w:r>
    </w:p>
    <w:p>
      <w:pPr/>
      <w:r>
        <w:rPr>
          <w:lang w:val="id_ID" w:bidi="id_ID"/>
        </w:rPr>
      </w:r>
      <w:r>
        <w:rPr>
          <w:lang w:val="id_ID" w:bidi="id_ID"/>
        </w:rPr>
        <w:t xml:space="preserve">Paulus bertanya, "Di manakah orang </w:t>
      </w:r>
      <w:r>
        <w:rPr>
          <w:b/>
          <w:lang w:val="id_ID" w:bidi="id_ID"/>
        </w:rPr>
        <w:t>bijaksana</w:t>
      </w:r>
      <w:r>
        <w:rPr>
          <w:lang w:val="id_ID" w:bidi="id_ID"/>
        </w:rPr>
        <w:t xml:space="preserve"> itu? Di manakah </w:t>
      </w:r>
      <w:r>
        <w:rPr>
          <w:b/>
          <w:lang w:val="id_ID" w:bidi="id_ID"/>
        </w:rPr>
        <w:t>ahli hukum</w:t>
      </w:r>
      <w:r>
        <w:rPr>
          <w:lang w:val="id_ID" w:bidi="id_ID"/>
        </w:rPr>
        <w:t xml:space="preserve"> itu? Di manakah </w:t>
      </w:r>
      <w:r>
        <w:rPr>
          <w:b/>
          <w:lang w:val="id_ID" w:bidi="id_ID"/>
        </w:rPr>
        <w:t>pendebat pada zaman ini</w:t>
      </w:r>
      <w:r>
        <w:rPr>
          <w:lang w:val="id_ID" w:bidi="id_ID"/>
        </w:rPr>
        <w:t>?" Dalam bahasa aslinya, kata untuk bijaksana ini berarti cerdas, pintar, atau bijaksana secara umum. Seorang ahli hukum adalah seorang yang memiliki tingkat pendidikan yang tinggi atau seorang guru. Kata yang diterjemahkan sebagai pendebat artinya adalah seseorang yang pandai berbicara tentang perbedaan pendapat yang kuat. "Zaman ini" merujuk pada aturan dan cara hidup dunia yang berbeda dari cara Allah dan yang akan Allah hancurkan suatu hari nanti. Seorang "pendebat pada zaman ini" adalah seseorang yang berdebat tentang bagaimana harus hidup, tetapi mereka tidak berbicara tentang bagaimana mengikut Allah.</w:t>
      </w:r>
    </w:p>
    <w:p>
      <w:pPr/>
      <w:r>
        <w:rPr>
          <w:lang w:val="id_ID" w:bidi="id_ID"/>
        </w:rPr>
      </w:r>
      <w:r>
        <w:rPr>
          <w:lang w:val="id_ID" w:bidi="id_ID"/>
        </w:rPr>
        <w:t xml:space="preserve">Berhenti di sini dan diskusikan dalam kelompok, kata-kata atau frasa apa yang akan Anda gunakan untuk </w:t>
      </w:r>
      <w:r>
        <w:rPr>
          <w:b/>
          <w:lang w:val="id_ID" w:bidi="id_ID"/>
        </w:rPr>
        <w:t>orang bijaksana</w:t>
      </w:r>
      <w:r>
        <w:rPr>
          <w:lang w:val="id_ID" w:bidi="id_ID"/>
        </w:rPr>
        <w:t xml:space="preserve">, </w:t>
      </w:r>
      <w:r>
        <w:rPr>
          <w:b/>
          <w:lang w:val="id_ID" w:bidi="id_ID"/>
        </w:rPr>
        <w:t>ahli hukum</w:t>
      </w:r>
      <w:r>
        <w:rPr>
          <w:lang w:val="id_ID" w:bidi="id_ID"/>
        </w:rPr>
        <w:t xml:space="preserve">, </w:t>
      </w:r>
      <w:r>
        <w:rPr>
          <w:b/>
          <w:lang w:val="id_ID" w:bidi="id_ID"/>
        </w:rPr>
        <w:t>ahli debat</w:t>
      </w:r>
      <w:r>
        <w:rPr>
          <w:lang w:val="id_ID" w:bidi="id_ID"/>
        </w:rPr>
        <w:t xml:space="preserve">, dan </w:t>
      </w:r>
      <w:r>
        <w:rPr>
          <w:b/>
          <w:lang w:val="id_ID" w:bidi="id_ID"/>
        </w:rPr>
        <w:t>pada zaman ini</w:t>
      </w:r>
      <w:r>
        <w:rPr>
          <w:lang w:val="id_ID" w:bidi="id_ID"/>
        </w:rPr>
        <w:t xml:space="preserve">. Carilah </w:t>
      </w:r>
      <w:r>
        <w:rPr>
          <w:lang w:val="id_ID" w:bidi="id_ID"/>
        </w:rPr>
        <w:t>ahli hukum</w:t>
      </w:r>
      <w:r>
        <w:rPr>
          <w:lang w:val="id_ID" w:bidi="id_ID"/>
        </w:rPr>
        <w:t xml:space="preserve"> di Daftar Kata Utama untuk informasi lebih lanjut. Jika Anda telah menerjemahkan kata-kata ini di kitab lain dari Alkitab, gunakan kata-kata yang sama dengan yang telah Anda gunakan di sana. Hentikan sebentar audio ini di sini.</w:t>
      </w:r>
    </w:p>
    <w:p>
      <w:pPr/>
      <w:r>
        <w:rPr>
          <w:lang w:val="id_ID" w:bidi="id_ID"/>
        </w:rPr>
      </w:r>
      <w:r>
        <w:rPr>
          <w:lang w:val="id_ID" w:bidi="id_ID"/>
        </w:rPr>
        <w:t xml:space="preserve">Allah menyelamatkan mereka yang </w:t>
      </w:r>
      <w:r>
        <w:rPr>
          <w:b/>
          <w:lang w:val="id_ID" w:bidi="id_ID"/>
        </w:rPr>
        <w:t>percaya</w:t>
      </w:r>
      <w:r>
        <w:rPr>
          <w:lang w:val="id_ID" w:bidi="id_ID"/>
        </w:rPr>
        <w:t xml:space="preserve"> akan berita tentang Kristus. Ketika seseorang percaya kepada berita tentang Kristus, mereka percaya bahwa apa yang dikatakan Allah adalah benar, dan mereka berkomitmen untuk melakukan apa yang Allah katakan untuk dilakukan.</w:t>
      </w:r>
    </w:p>
    <w:p>
      <w:pPr/>
      <w:r>
        <w:rPr>
          <w:lang w:val="id_ID" w:bidi="id_ID"/>
        </w:rPr>
      </w:r>
      <w:r>
        <w:rPr>
          <w:lang w:val="id_ID" w:bidi="id_ID"/>
        </w:rPr>
        <w:t xml:space="preserve">Berhenti di sini dan diskusikan dalam kelompok, kata atau frasa apa yang akan Anda gunakan untuk </w:t>
      </w:r>
      <w:r>
        <w:rPr>
          <w:b/>
          <w:lang w:val="id_ID" w:bidi="id_ID"/>
        </w:rPr>
        <w:t>percaya</w:t>
      </w:r>
      <w:r>
        <w:rPr>
          <w:lang w:val="id_ID" w:bidi="id_ID"/>
        </w:rPr>
        <w:t xml:space="preserve">. Carilah </w:t>
      </w:r>
      <w:r>
        <w:rPr>
          <w:lang w:val="id_ID" w:bidi="id_ID"/>
        </w:rPr>
        <w:t>kepercayaan</w:t>
      </w:r>
      <w:r>
        <w:rPr>
          <w:lang w:val="id_ID" w:bidi="id_ID"/>
        </w:rPr>
        <w:t xml:space="preserve"> di Daftar Kata Utama untuk informasi lebih lanjut. Hentikan sebentar audio ini di sini.</w:t>
      </w:r>
    </w:p>
    <w:p>
      <w:pPr/>
      <w:r>
        <w:rPr>
          <w:lang w:val="id_ID" w:bidi="id_ID"/>
        </w:rPr>
      </w:r>
      <w:r>
        <w:rPr>
          <w:lang w:val="id_ID" w:bidi="id_ID"/>
        </w:rPr>
        <w:t xml:space="preserve">Paulus mengatakan bahwa </w:t>
      </w:r>
      <w:r>
        <w:rPr>
          <w:b/>
          <w:lang w:val="id_ID" w:bidi="id_ID"/>
        </w:rPr>
        <w:t>orang-orang Yahudi</w:t>
      </w:r>
      <w:r>
        <w:rPr>
          <w:lang w:val="id_ID" w:bidi="id_ID"/>
        </w:rPr>
        <w:t xml:space="preserve"> meminta </w:t>
      </w:r>
      <w:r>
        <w:rPr>
          <w:b/>
          <w:lang w:val="id_ID" w:bidi="id_ID"/>
        </w:rPr>
        <w:t>tanda-tanda</w:t>
      </w:r>
      <w:r>
        <w:rPr>
          <w:lang w:val="id_ID" w:bidi="id_ID"/>
        </w:rPr>
        <w:t xml:space="preserve"> dan </w:t>
      </w:r>
      <w:r>
        <w:rPr>
          <w:b/>
          <w:lang w:val="id_ID" w:bidi="id_ID"/>
        </w:rPr>
        <w:t>orang-orang Yunani</w:t>
      </w:r>
      <w:r>
        <w:rPr>
          <w:lang w:val="id_ID" w:bidi="id_ID"/>
        </w:rPr>
        <w:t xml:space="preserve"> atau </w:t>
      </w:r>
      <w:r>
        <w:rPr>
          <w:b/>
          <w:lang w:val="id_ID" w:bidi="id_ID"/>
        </w:rPr>
        <w:t>bangsa lain</w:t>
      </w:r>
      <w:r>
        <w:rPr>
          <w:lang w:val="id_ID" w:bidi="id_ID"/>
        </w:rPr>
        <w:t xml:space="preserve"> mencari hikmat. Orang Yahudi adalah sebutan lain untuk orang Israel, umat pilihan Allah yang merupakan keturunan Yakub. Tanda-tanda adalah kata lain untuk mujizat. Seseorang yang melakukan mujizat membuat hal yang tidak biasa dan tidak mungkin, terjadi. Orang-orang Yunani adalah orang-orang yang berasal dari negara yang disebut Yunani. Dalam hal ini, orang-orang Yunani juga merujuk pada siapa pun yang bukan orang Yahudi. Paulus menggunakan kedua istilah, baik untuk orang-orang Yunani maupun untuk bangsa-bangsa lain, untuk merujuk pada kelompok orang yang sama. Karena jemaat di Korintus berada di Yunani, ia sering menyebut orang-orang non-Yahudi hanya dengan "orang-orang Yunani."</w:t>
      </w:r>
    </w:p>
    <w:p>
      <w:pPr/>
      <w:r>
        <w:rPr>
          <w:lang w:val="id_ID" w:bidi="id_ID"/>
        </w:rPr>
      </w:r>
      <w:r>
        <w:rPr>
          <w:lang w:val="id_ID" w:bidi="id_ID"/>
        </w:rPr>
        <w:t xml:space="preserve">Berhenti di sini dan diskusikan dalam kelompok kata-kata atau frasa apa yang akan Anda gunakan untuk </w:t>
      </w:r>
      <w:r>
        <w:rPr>
          <w:b/>
          <w:lang w:val="id_ID" w:bidi="id_ID"/>
        </w:rPr>
        <w:t>orang-orang Yahudi</w:t>
      </w:r>
      <w:r>
        <w:rPr>
          <w:lang w:val="id_ID" w:bidi="id_ID"/>
        </w:rPr>
        <w:t xml:space="preserve">, </w:t>
      </w:r>
      <w:r>
        <w:rPr>
          <w:b/>
          <w:lang w:val="id_ID" w:bidi="id_ID"/>
        </w:rPr>
        <w:t>tanda-tanda</w:t>
      </w:r>
      <w:r>
        <w:rPr>
          <w:lang w:val="id_ID" w:bidi="id_ID"/>
        </w:rPr>
        <w:t xml:space="preserve">, dan </w:t>
      </w:r>
      <w:r>
        <w:rPr>
          <w:b/>
          <w:lang w:val="id_ID" w:bidi="id_ID"/>
        </w:rPr>
        <w:t xml:space="preserve">orang-orang Yunani </w:t>
      </w:r>
      <w:r>
        <w:rPr>
          <w:lang w:val="id_ID" w:bidi="id_ID"/>
        </w:rPr>
        <w:t xml:space="preserve">atau </w:t>
      </w:r>
      <w:r>
        <w:rPr>
          <w:b/>
          <w:lang w:val="id_ID" w:bidi="id_ID"/>
        </w:rPr>
        <w:t>bangsa-bangsa lain</w:t>
      </w:r>
      <w:r>
        <w:rPr>
          <w:lang w:val="id_ID" w:bidi="id_ID"/>
        </w:rPr>
        <w:t xml:space="preserve">. Carilah </w:t>
      </w:r>
      <w:r>
        <w:rPr>
          <w:lang w:val="id_ID" w:bidi="id_ID"/>
        </w:rPr>
        <w:t>orang-orang Yahudi</w:t>
      </w:r>
      <w:r>
        <w:rPr>
          <w:lang w:val="id_ID" w:bidi="id_ID"/>
        </w:rPr>
        <w:t xml:space="preserve">, </w:t>
      </w:r>
      <w:r>
        <w:rPr>
          <w:lang w:val="id_ID" w:bidi="id_ID"/>
        </w:rPr>
        <w:t>tanda-tanda</w:t>
      </w:r>
      <w:r>
        <w:rPr>
          <w:lang w:val="id_ID" w:bidi="id_ID"/>
        </w:rPr>
        <w:t xml:space="preserve">, </w:t>
      </w:r>
      <w:r>
        <w:rPr>
          <w:lang w:val="id_ID" w:bidi="id_ID"/>
        </w:rPr>
        <w:t>orang-orang Yunani</w:t>
      </w:r>
      <w:r>
        <w:rPr>
          <w:lang w:val="id_ID" w:bidi="id_ID"/>
        </w:rPr>
        <w:t xml:space="preserve">, dan </w:t>
      </w:r>
      <w:r>
        <w:rPr>
          <w:lang w:val="id_ID" w:bidi="id_ID"/>
        </w:rPr>
        <w:t>bangsa-bangsa lain</w:t>
      </w:r>
      <w:r>
        <w:rPr>
          <w:lang w:val="id_ID" w:bidi="id_ID"/>
        </w:rPr>
        <w:t xml:space="preserve"> dalam Daftar Kata Utama untuk informasi lebih lanjut. Jika Anda telah menerjemahkan kata-kata ini di kitab lain dari Alkitab, gunakan kata-kata yang sama dengan yang telah Anda gunakan di sana. Hentikan sebentar audio ini di sini.</w:t>
      </w:r>
    </w:p>
    <w:p>
      <w:pPr/>
      <w:r>
        <w:rPr>
          <w:lang w:val="id_ID" w:bidi="id_ID"/>
        </w:rPr>
      </w:r>
      <w:r>
        <w:rPr>
          <w:lang w:val="id_ID" w:bidi="id_ID"/>
        </w:rPr>
        <w:t xml:space="preserve">Paulus mengatakan bahwa ia dan orang lain seperti dia </w:t>
      </w:r>
      <w:r>
        <w:rPr>
          <w:b/>
          <w:lang w:val="id_ID" w:bidi="id_ID"/>
        </w:rPr>
        <w:t>berkhotbah</w:t>
      </w:r>
      <w:r>
        <w:rPr>
          <w:lang w:val="id_ID" w:bidi="id_ID"/>
        </w:rPr>
        <w:t xml:space="preserve"> tentang Kristus dan salib. Berkhotbah berarti memberitakan, atau berbicara tentang, kabar baik tentang Kristus di depan umum, atau dengan cara yang dapat diketahui semua orang.</w:t>
      </w:r>
    </w:p>
    <w:p>
      <w:pPr/>
      <w:r>
        <w:rPr>
          <w:lang w:val="id_ID" w:bidi="id_ID"/>
        </w:rPr>
      </w:r>
      <w:r>
        <w:rPr>
          <w:lang w:val="id_ID" w:bidi="id_ID"/>
        </w:rPr>
        <w:t xml:space="preserve">Berhenti di sini dan diskusikan dalam kelompok kata atau frasa apa yang akan Anda gunakan untuk </w:t>
      </w:r>
      <w:r>
        <w:rPr>
          <w:b/>
          <w:lang w:val="id_ID" w:bidi="id_ID"/>
        </w:rPr>
        <w:t>berkhotbah</w:t>
      </w:r>
      <w:r>
        <w:rPr>
          <w:lang w:val="id_ID" w:bidi="id_ID"/>
        </w:rPr>
        <w:t>. Jika Anda telah menerjemahkan kata ini di kitab lain dalam Alkitab, gunakan kata yang sama dengan yang Anda gunakan di sana. Hentikan sebentar audio ini di sini.</w:t>
      </w:r>
    </w:p>
    <w:p>
      <w:pPr/>
      <w:r>
        <w:rPr>
          <w:lang w:val="id_ID" w:bidi="id_ID"/>
        </w:rPr>
      </w:r>
      <w:r>
        <w:rPr>
          <w:lang w:val="id_ID" w:bidi="id_ID"/>
        </w:rPr>
        <w:t xml:space="preserve">Paulus mengatakan bahwa berita tentang Kristus dan salib adalah </w:t>
      </w:r>
      <w:r>
        <w:rPr>
          <w:b/>
          <w:lang w:val="id_ID" w:bidi="id_ID"/>
        </w:rPr>
        <w:t>batu sandungan</w:t>
      </w:r>
      <w:r>
        <w:rPr>
          <w:lang w:val="id_ID" w:bidi="id_ID"/>
        </w:rPr>
        <w:t xml:space="preserve"> bagi orang-orang Yahudi dan kebodohan bagi orang-orang bukan Yahudi. "Batu sandungan" adalah bahasa khusus yang secara harfiah berarti sebuah batu yang membuat orang tersandung. Namun, Paulus menggunakannya di sini untuk mengartikan sesuatu yang menyinggung orang-orang tetapi itu juga menyebabkan mereka berpaling dari Allah dengan cara yang menghancurkan mereka.</w:t>
      </w:r>
    </w:p>
    <w:p>
      <w:pPr/>
      <w:r>
        <w:rPr>
          <w:lang w:val="id_ID" w:bidi="id_ID"/>
        </w:rPr>
      </w:r>
      <w:r>
        <w:rPr>
          <w:lang w:val="id_ID" w:bidi="id_ID"/>
        </w:rPr>
        <w:t xml:space="preserve">Berhenti di sini dan diskusikan dalam kelompok kata atau frasa apa yang akan Anda gunakan untuk </w:t>
      </w:r>
      <w:r>
        <w:rPr>
          <w:b/>
          <w:lang w:val="id_ID" w:bidi="id_ID"/>
        </w:rPr>
        <w:t>batu sandungan</w:t>
      </w:r>
      <w:r>
        <w:rPr>
          <w:lang w:val="id_ID" w:bidi="id_ID"/>
        </w:rPr>
        <w:t>. Jika Anda telah menerjemahkan kata-kata ini dalam kitab lain dalam Alkitab, gunakan kata-kata yang sama dengan yang Anda gunakan di sana.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Anda sukai. Anda mungkin merasa bahwa Anda menyukai cara salah satu anggota kelompok menceritakan satu adegan, tetapi Anda menyukai cara anggota kelompok yang berbeda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1:26–31</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1:26–31 dan simpanlah dalam hatimu.</w:t>
      </w:r>
    </w:p>
    <w:p>
      <w:pPr/>
      <w:r>
        <w:rPr>
          <w:lang w:val="id_ID" w:bidi="id_ID"/>
        </w:rPr>
      </w:r>
      <w:r>
        <w:rPr>
          <w:lang w:val="id_ID" w:bidi="id_ID"/>
        </w:rPr>
        <w:t>Dengarkan versi audio dari 1 Korintus 1:26–31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pahami dari bagian ini? Hentikan sebentar rekaman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rekaman ini di sini.</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rekaman suara dari 1 Korintus 1:26–31 dalam versi terjemahan yang paling mudah dimengerti.</w:t>
      </w:r>
    </w:p>
    <w:p>
      <w:pPr/>
      <w:r>
        <w:rPr>
          <w:lang w:val="id_ID" w:bidi="id_ID"/>
        </w:rPr>
      </w:r>
      <w:r>
        <w:rPr>
          <w:lang w:val="id_ID" w:bidi="id_ID"/>
        </w:rPr>
        <w:t>Paulus sedang menulis surat kepada gereja di Korintus, di mana orang-orang percaya saling berdebat tentang siapa di antara mereka yang paling bijaksana. Dalam perikop terakhir, Paulus menjelaskan bagaimana hikmat Allah sangat berbeda dari hikmat manusia. Hikmat Allah adalah rencana Allah untuk mengutus Kristus mati di kayu salib guna menyelamatkan orang-orang yang percaya. Paulus mengatakan bahwa, bagi orang-orang yang tidak percaya, ini terdengar seperti kebodohan daripada hikmat. Tetapi kenyataannya adalah bahwa "kebodohan" ini lebih bijak daripada hikmat manusia mana pun, dan apa yang tampak sebagai kelemahan Allah sebenarnya lebih kuat daripada kekuatan manusia.</w:t>
      </w:r>
    </w:p>
    <w:p>
      <w:pPr/>
      <w:r>
        <w:rPr>
          <w:lang w:val="id_ID" w:bidi="id_ID"/>
        </w:rPr>
      </w:r>
      <w:r>
        <w:rPr>
          <w:lang w:val="id_ID" w:bidi="id_ID"/>
        </w:rPr>
        <w:t>Dalam perikop ini, Paulus sekarang mengingatkan gereja bahwa ketika Paulus pertama kali datang untuk memberi tahu mereka tentang Kristus, tidak banyak dari mereka yang bijak menurut cara dunia menyebutnya bijak. Orang-orang percaya itu tidak pintar atau orang berpendidikan tinggi, tetapi orang-orang sederhana yang tidak dianggap bijak atau layak didengarkan oleh orang lain. Hanya sedikit dari mereka yang berkuasa atau kaya. Dalam budaya Korintus, orang-orang menjadi berkuasa ketika mereka lahir dalam keluarga yang sudah kaya atau berkuasa. Orang-orang menjadi penting karena mereka memang pintar secara alami. Orang-orang menjadi penting karena mereka menghasilkan banyak uang. Orang-orang menjadi penting karena mereka belajar untuk menjadi orang yang pandai berbicara.</w:t>
      </w:r>
    </w:p>
    <w:p>
      <w:pPr/>
      <w:r>
        <w:rPr>
          <w:lang w:val="id_ID" w:bidi="id_ID"/>
        </w:rPr>
      </w:r>
      <w:r>
        <w:rPr>
          <w:lang w:val="id_ID" w:bidi="id_ID"/>
        </w:rPr>
        <w:t>Berhentilah di sini dan diskusikan pertanyaan ini dalam kelompok: Dalam budaya anda, bagaimana orang menjadi penting atau berkuasa? Dengan cara bagaimana orang mendapatkan kekuasaan atau kedudukan penting dari apa yang mereka lakukan atau katakan? Hentikan sebentar rekaman ini di sini.</w:t>
      </w:r>
    </w:p>
    <w:p>
      <w:pPr/>
      <w:r>
        <w:rPr>
          <w:lang w:val="id_ID" w:bidi="id_ID"/>
        </w:rPr>
      </w:r>
      <w:r>
        <w:rPr>
          <w:lang w:val="id_ID" w:bidi="id_ID"/>
        </w:rPr>
        <w:t>Orang-orang percaya saling berdebat tentang siapa yang paling bijaksana. Paulus mengingatkan mereka bahwa Allah tidak memanggil mereka karena mereka bijak atau penting. Allah secara khusus memilih orang-orang yang tidak dianggap penting seperti mereka karena suatu alasan. Paulus mengatakan bahwa Allah memilih hal-hal yang dianggap dunia bodoh untuk mempermalukan mereka yang berpikir bahwa mereka bijak. Allah memilih yang lemah, atau tidak berdaya, untuk mempermalukan mereka yang kuat, atau berkuasa. Dan Allah memilih hal-hal yang dibenci dunia dan dianggap tidak berharga untuk menghancurkan apa yang dunia anggap penting.</w:t>
      </w:r>
    </w:p>
    <w:p>
      <w:pPr/>
      <w:r>
        <w:rPr>
          <w:lang w:val="id_ID" w:bidi="id_ID"/>
        </w:rPr>
      </w:r>
      <w:r>
        <w:rPr>
          <w:lang w:val="id_ID" w:bidi="id_ID"/>
        </w:rPr>
        <w:t>Berhentilah di sini dan diskusikan pertanyaan ini dalam kelompok: Bicarakan tentang jenis-jenis orang dalam budaya anda yang dihina atau dianggap tidak berharga oleh orang lain. Apa yang dilakukan atau dikatakan oleh orang-orang ini yang membuat orang lain menghina mereka? Hal apa yang membuat orang lain menghina mereka, yang tidak bisa mereka ubah dari diri mereka sendiri? Hentikan sebentar rekaman ini di sini.</w:t>
      </w:r>
    </w:p>
    <w:p>
      <w:pPr/>
      <w:r>
        <w:rPr>
          <w:lang w:val="id_ID" w:bidi="id_ID"/>
        </w:rPr>
      </w:r>
      <w:r>
        <w:rPr>
          <w:lang w:val="id_ID" w:bidi="id_ID"/>
        </w:rPr>
        <w:t>Paulus mengatakan bahwa karena Allah memanggil orang yang tidak dianggap penting, tidak ada seorang pun yang dapat menyombongkan diri di hadapan Allah tentang betapa pentingnya mereka atau hal-hal yang telah mereka capai. Dengan kata lain, Allah telah memberikan segala sesuatu kepada manusia, sehingga orang-orang percaya tidak boleh sombong atau mengira Allah memilih mereka karena mereka lebih baik daripada orang lain. Allahlah yang memanggil orang-orang percaya untuk menjadi milik Kristus, atau untuk menjadi orang Kristen. Dan Kristuslah yang telah menjadi sumber hikmat Allah yang sejati bagi orang-orang percaya. Kristus adalah hikmat Allah yang membawa kebenaran, kekudusan, dan penebusan.</w:t>
      </w:r>
    </w:p>
    <w:p>
      <w:pPr/>
      <w:r>
        <w:rPr>
          <w:lang w:val="id_ID" w:bidi="id_ID"/>
        </w:rPr>
      </w:r>
      <w:r>
        <w:rPr>
          <w:lang w:val="id_ID" w:bidi="id_ID"/>
        </w:rPr>
        <w:t>Ketika Paulus berbicara tentang kebenaran, kekudusan, dan penebusan dalam perikop ini, Paulus tidak bermaksud bahwa orang-orang percaya atas usaha mereka sendiri melakukan tindakan-tindakan tersebut dengan bantuan Kristus. Ini adalah hal-hal yang telah Kristus lakukan bagi orang-orang percaya.</w:t>
      </w:r>
    </w:p>
    <w:p>
      <w:pPr/>
      <w:r>
        <w:rPr>
          <w:lang w:val="id_ID" w:bidi="id_ID"/>
        </w:rPr>
      </w:r>
      <w:r>
        <w:rPr>
          <w:lang w:val="id_ID" w:bidi="id_ID"/>
        </w:rPr>
        <w:t>Berhentilah di sini dan diskusikan pertanyaan ini dalam kelompok: Ceritakan kisah tentang seseorang yang diperlakukan sebagai orang penting oleh orang lain, entah karena latar belakang keluarganya atau dengan siapa ia berteman, bukan karena apa pun yang orang itu lakukan sendiri. Hentikan sebentar rekaman ini di sini.</w:t>
      </w:r>
    </w:p>
    <w:p>
      <w:pPr/>
      <w:r>
        <w:rPr>
          <w:lang w:val="id_ID" w:bidi="id_ID"/>
        </w:rPr>
      </w:r>
      <w:r>
        <w:rPr>
          <w:lang w:val="id_ID" w:bidi="id_ID"/>
        </w:rPr>
        <w:t>Kristus membuat orang-orang percaya menjadi benar, atau berada dalam hubungan yang benar dengan Allah, karena Kristus telah mati di salib. Kebenaran ini bukanlah sesuatu yang bisa diupayakan atau layak didapatkan oleh orang-orang percaya. Kristus melakukan pekerjaan ini bagi orang-orang percaya.</w:t>
      </w:r>
    </w:p>
    <w:p>
      <w:pPr/>
      <w:r>
        <w:rPr>
          <w:lang w:val="id_ID" w:bidi="id_ID"/>
        </w:rPr>
      </w:r>
      <w:r>
        <w:rPr>
          <w:lang w:val="id_ID" w:bidi="id_ID"/>
        </w:rPr>
        <w:t>Kristus membuat orang-orang percaya menjadi kudus, atau dikuduskan. Anda mungkin ingat dalam Perjanjian Lama bahwa para imam di kemah suci menyimpan barang-barang khusus yang mereka gunakan hanya untuk melayani Allah. Para imam tidak menggunakan barang-barang khusus ini untuk hal lain apa pun. Paulus memberi tahu orang-orang Korintus bahwa Kristus memisahkan orang-orang percaya untuk tujuan khusus Allah. Orang-orang percaya tidak lagi menjadi orang yang "awam" atau "biasa." Kristus menggunakan orang-orang percaya untuk membawa kemuliaan bagi Allah.</w:t>
      </w:r>
    </w:p>
    <w:p>
      <w:pPr/>
      <w:r>
        <w:rPr>
          <w:lang w:val="id_ID" w:bidi="id_ID"/>
        </w:rPr>
      </w:r>
      <w:r>
        <w:rPr>
          <w:lang w:val="id_ID" w:bidi="id_ID"/>
        </w:rPr>
        <w:t>Kristus menebus orang-orang percaya ketika Ia membebaskan mereka dari perbudakan. Anda mungkin ingat dalam Perjanjian Lama bahwa Allah membebaskan bangsa Israel dari perbudakan di Mesir dan membawa mereka ke Tanah Perjanjian. Paulus memberi tahu jemaat Korintus bahwa Kristus membebaskan orang-orang percaya dari perbudakan dosa dan kematian dan memberikan kehidupan kekal kepada orang-orang percaya dalam kerajaan Allah.</w:t>
      </w:r>
    </w:p>
    <w:p>
      <w:pPr/>
      <w:r>
        <w:rPr>
          <w:lang w:val="id_ID" w:bidi="id_ID"/>
        </w:rPr>
      </w:r>
      <w:r>
        <w:rPr>
          <w:lang w:val="id_ID" w:bidi="id_ID"/>
        </w:rPr>
        <w:t>Pada akhir perikop ini, Paulus memberi tahu orang-orang percaya bahwa mereka boleh memilih untuk bermegah hanya seperti yang dikatakan oleh Kitab Suci. Paulus mengatakan untuk hanya menyombongkan diri tentang apa yang telah Tuhan lakukan bagi orang-orang percaya dalam Kristus.</w:t>
      </w:r>
      <w:r>
        <w:rPr>
          <w:lang w:val="id_ID" w:bidi="id_ID"/>
        </w:rPr>
      </w:r>
    </w:p>
    <w:p>
      <w:pPr>
        <w:pStyle w:val="Heading3"/>
      </w:pPr>
      <w:r>
        <w:rPr>
          <w:lang w:val="id_ID" w:bidi="id_ID"/>
        </w:rPr>
        <w:t>Menjelaskan Adegan</w:t>
      </w:r>
    </w:p>
    <w:p>
      <w:pPr/>
      <w:r>
        <w:rPr>
          <w:lang w:val="id_ID" w:bidi="id_ID"/>
        </w:rPr>
      </w:r>
      <w:r>
        <w:rPr>
          <w:lang w:val="id_ID" w:bidi="id_ID"/>
        </w:rPr>
        <w:t>Mendefinisikan Bagian-bagian (1 Korintus 1:26–31)</w:t>
      </w:r>
    </w:p>
    <w:p>
      <w:pPr/>
      <w:r>
        <w:rPr>
          <w:lang w:val="id_ID" w:bidi="id_ID"/>
        </w:rPr>
      </w:r>
      <w:r>
        <w:rPr>
          <w:lang w:val="id_ID" w:bidi="id_ID"/>
        </w:rPr>
        <w:t>Dengarkan rekaman suara dari 1 Korintus 1:26–31 dalam versi terjemahan yang paling mudah dimengerti.</w:t>
      </w:r>
    </w:p>
    <w:p>
      <w:pPr/>
      <w:r>
        <w:rPr>
          <w:lang w:val="id_ID" w:bidi="id_ID"/>
        </w:rPr>
      </w:r>
      <w:r>
        <w:rPr>
          <w:lang w:val="id_ID" w:bidi="id_ID"/>
        </w:rPr>
        <w:t>Pada langkah ini, kelompok akan menentukan bagian, tokoh, dan latar belakang dari perikop ini. Selanjutnya, kelompok akan membayangkan perikop ini.</w:t>
      </w:r>
    </w:p>
    <w:p>
      <w:pPr/>
      <w:r>
        <w:rPr>
          <w:lang w:val="id_ID" w:bidi="id_ID"/>
        </w:rPr>
      </w:r>
      <w:r>
        <w:rPr>
          <w:lang w:val="id_ID" w:bidi="id_ID"/>
        </w:rPr>
        <w:t>Perikop ini mempunyai dua bagian.</w:t>
      </w:r>
    </w:p>
    <w:p>
      <w:pPr/>
      <w:r>
        <w:rPr>
          <w:lang w:val="id_ID" w:bidi="id_ID"/>
        </w:rPr>
      </w:r>
      <w:r>
        <w:rPr>
          <w:b/>
          <w:lang w:val="id_ID" w:bidi="id_ID"/>
        </w:rPr>
        <w:t>Pada bagian pertama:</w:t>
      </w:r>
      <w:r>
        <w:rPr>
          <w:lang w:val="id_ID" w:bidi="id_ID"/>
        </w:rPr>
        <w:t xml:space="preserve"> Paulus mengingatkan gereja bahwa ketika Allah memanggil mereka untuk percaya kepada Kristus, tidak banyak dari mereka yang bijak, atau berpengaruh, atau lahir dalam keluarga yang terpandang. Allah secara khusus memilih apa yang oleh dunia dianggap tidak bijak atau tidak kuat, atau tidak penting untuk menghancurkan apa yang disebut dunia penting.</w:t>
      </w:r>
    </w:p>
    <w:p>
      <w:pPr/>
      <w:r>
        <w:rPr>
          <w:lang w:val="id_ID" w:bidi="id_ID"/>
        </w:rPr>
      </w:r>
      <w:r>
        <w:rPr>
          <w:b/>
          <w:lang w:val="id_ID" w:bidi="id_ID"/>
        </w:rPr>
        <w:t>Pada bagian kedua:</w:t>
      </w:r>
      <w:r>
        <w:rPr>
          <w:lang w:val="id_ID" w:bidi="id_ID"/>
        </w:rPr>
        <w:t xml:space="preserve"> Paulus mengatakan bahwa tidak ada seorang pun yang dapat memegahkan diri di hadapan Allah atas apa yang telah mereka capai, karena segala sesuatu berasal dari Allah. Allah membenarkan orang-orang percaya di hadapan-Nya melalui Kristus, dan telah menjadikan mereka sebagai umat-Nya dan memerdekakan mereka. Jadi jika orang-orang percaya ingin bangga, mereka hanya boleh membanggakan apa yang telah Tuhan lakukan untuk mereka.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di gereja di Korintus</w:t>
      </w:r>
    </w:p>
    <w:p>
      <w:pPr>
        <w:pStyle w:val="ListBullet"/>
        <w:spacing w:line="240" w:lineRule="auto"/>
        <w:ind w:left="720"/>
      </w:pPr>
      <w:r>
        <w:rPr>
          <w:lang w:val="id_ID" w:bidi="id_ID"/>
        </w:rPr>
      </w:r>
      <w:r>
        <w:rPr>
          <w:lang w:val="id_ID" w:bidi="id_ID"/>
        </w:rPr>
        <w:t>Orang-orang di dunia</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Dan Kristus</w:t>
      </w:r>
    </w:p>
    <w:p>
      <w:pPr/>
      <w:r>
        <w:rPr>
          <w:lang w:val="id_ID" w:bidi="id_ID"/>
        </w:rPr>
      </w:r>
      <w:r>
        <w:rPr>
          <w:lang w:val="id_ID" w:bidi="id_ID"/>
        </w:rPr>
        <w:t>Pada awal perikop ini, Paulus sekali lagi menyebut orang-orang percaya di Korintus, "saudara-saudari." Anda tentu ingat bahwa maksud Paulus bukanlah bahwa mereka ini adalah saudara laki-laki dan perempuan kandungnya dari ayah dan ibu duniawi yang sama. Sebaliknya, Paulus mengatakan hal ini untuk mengingatkan orang-orang percaya tentang hubungan erat mereka satu sama lain. Gereja di Korintus dan Paulus memiliki Allah yang sama, yang adalah Bapa mereka.</w:t>
      </w:r>
    </w:p>
    <w:p>
      <w:pPr/>
      <w:r>
        <w:rPr>
          <w:lang w:val="id_ID" w:bidi="id_ID"/>
        </w:rPr>
      </w:r>
      <w:r>
        <w:rPr>
          <w:lang w:val="id_ID" w:bidi="id_ID"/>
        </w:rPr>
        <w:t>Paulus meminta orang-orang percaya untuk merenungkan panggilan mereka. Paulus ingin orang-orang percaya mengingat kehidupan mereka pada saat Allah pertama kali mengutus Paulus ke Korintus. Paulus ingin mereka mengingat saat Paulus menyampaikan berita tentang Yesus Kristus dan "memanggil," atau mengundang, mereka untuk percaya kepada Kristus. Paulus mengatakan bahwa pada saat itu, sebagian besar jemaat Korintus ini bukanlah orang-orang yang dianggap bijak, atau berpendidikan tinggi, atau cerdas. Sebagian besar dari mereka tidak memiliki pengaruh atau kekuasaan dalam komunitas mereka, dan mereka bukan bagian dari keluarga terpandang. Dengan kata lain, orang-orang ini tidak memiliki apa pun untuk dibanggakan.</w:t>
      </w:r>
    </w:p>
    <w:p>
      <w:pPr/>
      <w:r>
        <w:rPr>
          <w:lang w:val="id_ID" w:bidi="id_ID"/>
        </w:rPr>
      </w:r>
      <w:r>
        <w:rPr>
          <w:lang w:val="id_ID" w:bidi="id_ID"/>
        </w:rPr>
        <w:t>Berhentilah di sini dan diskusikan pertanyaan ini dalam kelompok: Ceritakan kisah tentang seseorang yang mengundang orang lain untuk menjadi bagian dari sebuah komunitas, atau mengundang mereka untuk melakukan sesuatu yang penting. Bagaimana anda menyebut orang yang "memanggil" atau mengundang orang lain untuk melakukan sesuatu? Dalam terjemahan anda, bagaimana anda akan menjelaskan tentang cara Allah memanggil jemaat Korintus untuk percaya kepada Kristus? Hentikan sebentar rekaman ini di sini.</w:t>
      </w:r>
    </w:p>
    <w:p>
      <w:pPr/>
      <w:r>
        <w:rPr>
          <w:lang w:val="id_ID" w:bidi="id_ID"/>
        </w:rPr>
      </w:r>
      <w:r>
        <w:rPr>
          <w:lang w:val="id_ID" w:bidi="id_ID"/>
        </w:rPr>
        <w:t>Paulus mengatakan bahwa Allah tidak membuat kesalahan ketika Ia memilih orang-orang yang tidak dianggap penting. Allah memilih orang-orang seperti ini karena alasan yang sangat khusus. Paulus mengatakan bahwa Allah memilih apa yang oleh dunia dianggap bodoh untuk mempermalukan orang-orang bijak. Allah memilih apa yang lemah untuk mempermalukan orang-orang yang kuat. Dan Allah memilih apa yang dihina orang, atau apa yang mereka sebut tidak berharga, untuk menunjukkan kepada dunia bahwa apa yang disebutnya penting sebenarnya tidak berharga. Dengan kata lain, dunia akan memilih orang-orang yang paling pintar, atau paling berpengaruh, atau yang paling berpenampilan menarik. Allah memilih orang-orang yang ditolak dunia. Alih-alih mengikuti aturan dunia dalam memilih orang, Allah membuat seperangkat aturan baru untuk menggantikan aturan dunia tersebut. Allah ingin merendahkan orang-orang yang sombong di dunia dengan membuat hal-hal yang mereka banggakan atau percayai menjadi tidak berharga.</w:t>
      </w:r>
    </w:p>
    <w:p>
      <w:pPr/>
      <w:r>
        <w:rPr>
          <w:lang w:val="id_ID" w:bidi="id_ID"/>
        </w:rPr>
      </w:r>
      <w:r>
        <w:rPr>
          <w:lang w:val="id_ID" w:bidi="id_ID"/>
        </w:rPr>
        <w:t>Berhentilah di sini dan diskusikan pertanyaan ini dalam kelompok: Paulus mengatakan bahwa Allah memilih "hal-hal" yang lemah atau bodoh dari dunia untuk memalukan orang-orang yang bijak dan berkuasa. "Hal-hal" dapat mencakup orang serta pikiran, rencana, dan benda. Dengan kata lain, Allah tidak hanya memilih orang-orang yang oleh dunia dianggap bodoh, tetapi Ia juga memilih pemikiran dan rencana yang dianggap bodoh oleh dunia. Bagaimana anda akan memperjelas hal ini dalam terjemahan anda? Hentikan sebentar rekaman ini di sini.</w:t>
      </w:r>
    </w:p>
    <w:p>
      <w:pPr/>
      <w:r>
        <w:rPr>
          <w:lang w:val="id_ID" w:bidi="id_ID"/>
        </w:rPr>
      </w:r>
      <w:r>
        <w:rPr>
          <w:lang w:val="id_ID" w:bidi="id_ID"/>
        </w:rPr>
        <w:t>Dalam bagian kedua dari perikop ini, Paulus mengatakan bahwa tidak ada seorang pun yang dapat menyombongkan diri di hadapan Allah karena Allah memilih orang-orang yang tidak dianggap penting. Dengan kata lain, karena Allah tidak kagum pada seberapa pintar atau berpengaruhnya seseorang, atau bahkan dari keluarga mana mereka berasal, maka bagi Allah tidak ada seorang pun yang lebih baik daripada yang lain. Jadi seseorang tidak dapat mengatakan kepada Allah bahwa Allah harus memilih mereka karena siapa diri mereka atau apa yang telah mereka lakukan. Bukan karena itulah Allah memilih manusia.</w:t>
      </w:r>
    </w:p>
    <w:p>
      <w:pPr/>
      <w:r>
        <w:rPr>
          <w:lang w:val="id_ID" w:bidi="id_ID"/>
        </w:rPr>
      </w:r>
      <w:r>
        <w:rPr>
          <w:lang w:val="id_ID" w:bidi="id_ID"/>
        </w:rPr>
        <w:t>Untuk membuat pernyataannya semakin kuat, Paulus mengatakan bahwa karena Allah orang-orang percaya berada di dalam Kristus. Dengan kata lain, Allah memberikan Kristus kepada mereka sebagai anugerah, bukan karena mereka melakukan sesuatu untuk mendapatkan Kristus. Dan Kristus menjadi hikmat bagi orang-orang percaya. Anda pasti mengingat bahwa orang-orang percaya telah menyombongkan diri tentang siapa yang paling bijak. Jemaat Korintus bertindak seolah-olah hikmat adalah sesuatu yang diperoleh orang-orang untuk diri mereka sendiri. Jemaat Korintus menggunakan kata "hikmat" untuk merujuk pada pendidikan atau perkataan yang terdengar pintar atau pembicaraan rohani. Paulus mengatakan bahwa hikmat yang sejati adalah kebenaran, kekudusan, dan penebusan yang hanya dapat diberikan oleh Kristus kepada manusia.</w:t>
      </w:r>
    </w:p>
    <w:p>
      <w:pPr/>
      <w:r>
        <w:rPr>
          <w:lang w:val="id_ID" w:bidi="id_ID"/>
        </w:rPr>
      </w:r>
      <w:r>
        <w:rPr>
          <w:lang w:val="id_ID" w:bidi="id_ID"/>
        </w:rPr>
        <w:t>Berhentilah di sini dan diskusikan pertanyaan ini dalam kelompok: Paulus mengatakan bahwa "hikmat" yang sejati adalah kebenaran, kekudusan, dan penebusan yang diberikan Kristus kepada orang-orang percaya. Ini adalah cara menggambarkan hikmat yang sangat berbeda dari apa yang biasanya dipikirkan orang. Bagaimana anda akan menerjemahkan perikop ini untuk menjelaskan bahwa maksud Paulus adalah hikmat Allah berarti ketiga hal ini, yang diberikan Kristus kepada orang-orang percaya? Hentikan sebentar rekaman ini di sini.</w:t>
      </w:r>
    </w:p>
    <w:p>
      <w:pPr/>
      <w:r>
        <w:rPr>
          <w:lang w:val="id_ID" w:bidi="id_ID"/>
        </w:rPr>
      </w:r>
      <w:r>
        <w:rPr>
          <w:lang w:val="id_ID" w:bidi="id_ID"/>
        </w:rPr>
        <w:t>Orang-orang tidak melakukan apa pun untuk mendapatkan kebenaran, kekudusan, atau penebusan bagi diri mereka sendiri. Hanya Kristus yang dapat melakukan hal-hal ini bagi orang-orang yang percaya, atau menaruh kepercayaan mereka, kepada Kristus. Kata "kebenaran," atau pembenaran, berarti bahwa Kristus membuat orang-orang percaya menjadi benar, atau berada dalam hubungan yang benar, dengan Allah. Kata "pengudusan", atau kekudusan, berarti bahwa Kristus memisahkan orang-orang percaya, atau menjadikan mereka istimewa dan dikhususkan bagi Allah. Dan kata "penebusan" berarti dibebaskan, atau dimerdekakan, karena Kristus membebaskan orang-orang percaya dari kuasa dosa, kejahatan, dan kematian.</w:t>
      </w:r>
    </w:p>
    <w:p>
      <w:pPr/>
      <w:r>
        <w:rPr>
          <w:lang w:val="id_ID" w:bidi="id_ID"/>
        </w:rPr>
      </w:r>
      <w:r>
        <w:rPr>
          <w:lang w:val="id_ID" w:bidi="id_ID"/>
        </w:rPr>
        <w:t>Berhentilah di sini dan diskusikan pertanyaan ini dalam kelompok: Bagaimana anda akan menyampaikan gagasan tentang kebenaran, pengudusan, dan penebusan dalam terjemahan anda agar orang-orang akan memahami dengan jelas hal-hal yang Kristus lakukan bagi mereka yang percaya dan menaruh kepercayaan kepada-Nya? Hentikan sebentar rekaman ini di sini.</w:t>
      </w:r>
    </w:p>
    <w:p>
      <w:pPr/>
      <w:r>
        <w:rPr>
          <w:lang w:val="id_ID" w:bidi="id_ID"/>
        </w:rPr>
      </w:r>
      <w:r>
        <w:rPr>
          <w:lang w:val="id_ID" w:bidi="id_ID"/>
        </w:rPr>
        <w:t>Pada akhir perikop ini, Paulus berkata, "Karena itu, seperti yang dikatakan Kitab Suci, 'Jika kamu ingin bermegah, bermegahlah atas apa yang telah Tuhan lakukan untuk kamu.'" Di sini, Paulus mengutip, atau mengucapkan kata-kata dari, kitab Yeremia dalam Perjanjian Lama. Paulus menggunakan kata-kata ini untuk menunjukkan bahwa karena kebenaran yang ia sampaikan, orang-orang percaya harus berhenti menyombongkan seberapa bijak dan berkuasanya manusia. Mereka hanya boleh membanggakan hal-hal baik yang telah Allah lakukan bagi mereka.</w:t>
      </w:r>
    </w:p>
    <w:p>
      <w:pPr/>
      <w:r>
        <w:rPr>
          <w:lang w:val="id_ID" w:bidi="id_ID"/>
        </w:rPr>
      </w:r>
      <w:r>
        <w:rPr>
          <w:lang w:val="id_ID" w:bidi="id_ID"/>
        </w:rPr>
        <w:t>Sekarang kelompok harus membuat papan cerita, menggambar, atau menggunakan benda-benda untuk memvisualisasikan perikop dan tindakan di dalamnya. Anda mungkin ingin menggunakan benda-benda atau orang untuk menunjukkan Paulus, orang-orang percaya di gereja di Korintus, orang-orang di dunia, Allah, dan Kristus. Saat Paulus menggambarkan bagaimana sebagian besar orang-orang percaya tidak bijak, berpengaruh, atau lahir dalam keluarga terpandang, Anda dapat terlebih dahulu meminta orang-orang dalam kelompok yang mewakili dunia memerankan bagaimana mereka memiliki sifat-sifat tersebut. Kemudian anda dapat meminta orang-orang yang mewakili orang-orang percaya memperagakan bahwa diri mereka bukanlah hal-hal tersebut. Maka Allah bisa saja memilih orang-orang percaya meskipun mereka tidak bijak, atau berpengaruh, atau penting.</w:t>
      </w:r>
    </w:p>
    <w:p>
      <w:pPr/>
      <w:r>
        <w:rPr>
          <w:lang w:val="id_ID" w:bidi="id_ID"/>
        </w:rPr>
      </w:r>
      <w:r>
        <w:rPr>
          <w:lang w:val="id_ID" w:bidi="id_ID"/>
        </w:rPr>
        <w:t>Selanjutnya Anda bisa meminta Kristus membawa orang-orang percaya dari sisi ruangan tempat dunia berada dan membawa mereka ke sisi ruangan tempat Allah berdiri untuk menunjukkan bagaimana Kristus menempatkan orang-orang percaya dalam hubungan yang benar dengan Allah dan juga memisahkan mereka dari dunia. Anda juga dapat memperagakan bagaimana sebelumnya mereka menjadi budak dosa ketika mereka berada di sisi ruangan di mana dunia berada, tetapi bagaimana Kristus membebaskan mereka dari dosa dan kehancuran ketika Ia membawa mereka ke sisi tempat Allah berada.</w:t>
      </w:r>
      <w:r>
        <w:rPr>
          <w:lang w:val="id_ID" w:bidi="id_ID"/>
        </w:rPr>
      </w:r>
    </w:p>
    <w:p>
      <w:pPr>
        <w:pStyle w:val="Heading3"/>
      </w:pPr>
      <w:r>
        <w:rPr>
          <w:lang w:val="id_ID" w:bidi="id_ID"/>
        </w:rPr>
        <w:t>Memperagakan Bacaan</w:t>
      </w:r>
    </w:p>
    <w:p>
      <w:pPr/>
      <w:r>
        <w:rPr>
          <w:lang w:val="id_ID" w:bidi="id_ID"/>
        </w:rPr>
      </w:r>
      <w:r>
        <w:rPr>
          <w:lang w:val="id_ID" w:bidi="id_ID"/>
        </w:rPr>
        <w:t>Dengarkan rekaman suara dari 1 Korintus 1:26–31 dalam versi terjemahan yang paling mudah dimengerti.</w:t>
      </w:r>
    </w:p>
    <w:p>
      <w:pPr/>
      <w:r>
        <w:rPr>
          <w:lang w:val="id_ID" w:bidi="id_ID"/>
        </w:rPr>
      </w:r>
      <w:r>
        <w:rPr>
          <w:lang w:val="id_ID" w:bidi="id_ID"/>
        </w:rPr>
        <w:t>Pada langkah ini, kelompok akan mendramatisasi perikop tersebut.</w:t>
      </w:r>
    </w:p>
    <w:p>
      <w:pPr/>
      <w:r>
        <w:rPr>
          <w:lang w:val="id_ID" w:bidi="id_ID"/>
        </w:rPr>
      </w:r>
      <w:r>
        <w:rPr>
          <w:lang w:val="id_ID" w:bidi="id_ID"/>
        </w:rPr>
        <w:t xml:space="preserve">Perikop ini mempunyai dua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di gereja di Korintus</w:t>
      </w:r>
    </w:p>
    <w:p>
      <w:pPr>
        <w:pStyle w:val="ListBullet"/>
        <w:spacing w:line="240" w:lineRule="auto"/>
        <w:ind w:left="720"/>
      </w:pPr>
      <w:r>
        <w:rPr>
          <w:lang w:val="id_ID" w:bidi="id_ID"/>
        </w:rPr>
      </w:r>
      <w:r>
        <w:rPr>
          <w:lang w:val="id_ID" w:bidi="id_ID"/>
        </w:rPr>
        <w:t>Orang-orang di dunia</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Dan Kristus</w:t>
      </w:r>
    </w:p>
    <w:p>
      <w:pPr/>
      <w:r>
        <w:rPr>
          <w:lang w:val="id_ID" w:bidi="id_ID"/>
        </w:rPr>
      </w:r>
      <w:r>
        <w:rPr>
          <w:lang w:val="id_ID" w:bidi="id_ID"/>
        </w:rPr>
        <w:t>Sebagai kelompok, peragakan kisah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peragaan dan respon-respon yang diberikan.</w:t>
      </w:r>
    </w:p>
    <w:p>
      <w:pPr/>
      <w:r>
        <w:rPr>
          <w:lang w:val="id_ID" w:bidi="id_ID"/>
        </w:rPr>
      </w:r>
      <w:r>
        <w:rPr>
          <w:lang w:val="id_ID" w:bidi="id_ID"/>
        </w:rPr>
        <w:t>Paulus berkata, "Saudara dan saudari, ketika Allah memanggil kalian untuk mengikuti Kristus, orang-orang dunia tidak menganggap banyak di antara kalian yang bijaksana. Hanya sedikit dari kalian yang menjadi pemimpin dalam masyarakat atau berasal dari keluarga terpandang. Allah memilih apa yang dibenci dunia untuk mengakhiri hal-hal yang dianggap penting oleh dunia."</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Tanyakan kepada orang-orang yang berperan sebagai orang-orang percaya di gereja, "Apa yang sedang kalian rasakan atau pikirkan?" Orang-orang mungkin menjawab hal-hal seperti:</w:t>
      </w:r>
    </w:p>
    <w:p>
      <w:pPr>
        <w:pStyle w:val="ListBullet"/>
        <w:spacing w:line="240" w:lineRule="auto"/>
        <w:ind w:left="720"/>
      </w:pPr>
      <w:r>
        <w:rPr>
          <w:lang w:val="id_ID" w:bidi="id_ID"/>
        </w:rPr>
      </w:r>
      <w:r>
        <w:rPr>
          <w:lang w:val="id_ID" w:bidi="id_ID"/>
        </w:rPr>
        <w:t>Tanyakan kepada orang-orang yang memerankan orang-orang di dunia, "Apa yang Anda rasakan atau pikirkan?"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"Allah melakukan semua ini agar tidak ada seorang pun yang dapat dengan bangga berkata bahwa Allah harus memilih mereka karena mereka lebih baik daripada orang lain. Allah mengutus Kristus yang menjadi hikmat Allah bagi kita. Yaitu, Kristus membuat kita benar di hadapan Allah dengan mengkhususkan kita sebagai umat pilihan Allah. Dan Ia membebaskan kita dari perbudakan dosa dan kematian. Sehingga, jika ada yang ingin berbangga, mereka harus berbangga tentang apa yang telah Tuhan lakukan untuk kita!"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Tuhan, "Apa yang sedang kamu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Kristus,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rekaman suara dari 1 Korintus 1:26–31 dalam versi terjemahan yang paling mudah dimengerti.</w:t>
      </w:r>
    </w:p>
    <w:p>
      <w:pPr/>
      <w:r>
        <w:rPr>
          <w:lang w:val="id_ID" w:bidi="id_ID"/>
        </w:rPr>
      </w:r>
      <w:r>
        <w:rPr>
          <w:lang w:val="id_ID" w:bidi="id_ID"/>
        </w:rPr>
        <w:t xml:space="preserve">Pada tahap ini, kelompok akan membahas istilah dan kata kunci dalam perikop ini. </w:t>
      </w:r>
    </w:p>
    <w:p>
      <w:pPr/>
      <w:r>
        <w:rPr>
          <w:lang w:val="id_ID" w:bidi="id_ID"/>
        </w:rPr>
      </w:r>
      <w:r>
        <w:rPr>
          <w:lang w:val="id_ID" w:bidi="id_ID"/>
        </w:rPr>
        <w:t xml:space="preserve">Paulus memulai perikop ini dengan kembali menyebut orang-orang percaya di gereja di Korintus sebagai </w:t>
      </w:r>
      <w:r>
        <w:rPr>
          <w:b/>
          <w:lang w:val="id_ID" w:bidi="id_ID"/>
        </w:rPr>
        <w:t>saudara-saudara</w:t>
      </w:r>
      <w:r>
        <w:rPr>
          <w:lang w:val="id_ID" w:bidi="id_ID"/>
        </w:rPr>
        <w:t xml:space="preserve">. Anda pasti mengingat bahwa Paulus tidak bermaksud bahwa orang-orang ini secara harfiah adalah saudaranya dari ayah manusia yang sama. Sebaliknya, Paulus menggunakan kata ini untuk bermaksud bahwa semua orang-orang percaya, baik laki-laki maupun perempuan, memiliki Allah yang sama, yang adalah Bapa mereka. Carilah </w:t>
      </w:r>
      <w:r>
        <w:rPr>
          <w:lang w:val="id_ID" w:bidi="id_ID"/>
        </w:rPr>
        <w:t>orang-orang percaya</w:t>
      </w:r>
      <w:r>
        <w:rPr>
          <w:lang w:val="id_ID" w:bidi="id_ID"/>
        </w:rPr>
        <w:t xml:space="preserve"> di Daftar Kata Utama untuk informasi lebih lanjut tentang siapa orang-orang ini. Gunakanlah kata atau frasa yang sama untuk saudara-saudara seperti yang anda gunakan pada bagian sebelumnya.</w:t>
      </w:r>
    </w:p>
    <w:p>
      <w:pPr/>
      <w:r>
        <w:rPr>
          <w:lang w:val="id_ID" w:bidi="id_ID"/>
        </w:rPr>
      </w:r>
      <w:r>
        <w:rPr>
          <w:lang w:val="id_ID" w:bidi="id_ID"/>
        </w:rPr>
        <w:t xml:space="preserve">Paulus menyuruh orang-orang percaya untuk memikirkan </w:t>
      </w:r>
      <w:r>
        <w:rPr>
          <w:b/>
          <w:lang w:val="id_ID" w:bidi="id_ID"/>
        </w:rPr>
        <w:t>panggilan</w:t>
      </w:r>
      <w:r>
        <w:rPr>
          <w:lang w:val="id_ID" w:bidi="id_ID"/>
        </w:rPr>
        <w:t xml:space="preserve"> mereka. Apa yang dimaksud Paulus adalah bahwa ia ingin orang-orang berpikir tentang keadaan mereka ketika Allah pertama kali mengutus Paulus kepada mereka untuk menceritakan tentang Kristus dan mengundang mereka untuk menjadi orang-orang percaya. Ingatlah bagaimana anda berbicara tentang Kristus memanggil Paulus dalam perikop-perikop sebelumnya, dan gunakanlah kata-kata atau ungkapan yang sama di sini.</w:t>
      </w:r>
    </w:p>
    <w:p>
      <w:pPr/>
      <w:r>
        <w:rPr>
          <w:lang w:val="id_ID" w:bidi="id_ID"/>
        </w:rPr>
      </w:r>
      <w:r>
        <w:rPr>
          <w:lang w:val="id_ID" w:bidi="id_ID"/>
        </w:rPr>
        <w:t>Paulus mengatakan bahwa ketika ia pertama kali menceritakan tentang Kristus kepada orang-orang di Korintus ini, hanya sedikit dari mereka yang "bijak menurut standar duniawi." Anda tentu mengingat dari perikop sebelumnya bahwa orang-orang di Korintus menggunakan kata bijak untuk merujuk kepada orang-orang yang berpendidikan baik, cerdas, dan dapat berbicara dengan baik di hadapan orang banyak. Jadi di sini Paulus mengatakan bahwa sebagian besar orang-orang percaya tidak memiliki satu pun dari hal-hal tersebut. Ini berbeda dari apa yang Allah sebut hikmat, yang akan dijelaskan Paulus berikutnya.</w:t>
      </w:r>
    </w:p>
    <w:p>
      <w:pPr/>
      <w:r>
        <w:rPr>
          <w:lang w:val="id_ID" w:bidi="id_ID"/>
        </w:rPr>
      </w:r>
      <w:r>
        <w:rPr>
          <w:lang w:val="id_ID" w:bidi="id_ID"/>
        </w:rPr>
        <w:t xml:space="preserve">Berhentilah di sini dan diskusikan dalam kelompok bagaimana anda akan mengatakan bahwa sebagian besar orang-orang percaya tidak </w:t>
      </w:r>
      <w:r>
        <w:rPr>
          <w:b/>
          <w:lang w:val="id_ID" w:bidi="id_ID"/>
        </w:rPr>
        <w:t>bijak menurut standar dunia</w:t>
      </w:r>
      <w:r>
        <w:rPr>
          <w:lang w:val="id_ID" w:bidi="id_ID"/>
        </w:rPr>
        <w:t>. Jika anda telah menerjemahkan kata atau ungkapan ini di kitab lain dari Alkitab, gunakanlah kata-kata yang sama dengan yang Anda gunakan di sana. Hentikan sebentar rekaman ini di sini.</w:t>
      </w:r>
    </w:p>
    <w:p>
      <w:pPr/>
      <w:r>
        <w:rPr>
          <w:lang w:val="id_ID" w:bidi="id_ID"/>
        </w:rPr>
      </w:r>
      <w:r>
        <w:rPr>
          <w:lang w:val="id_ID" w:bidi="id_ID"/>
        </w:rPr>
        <w:t xml:space="preserve">Paulus mengatakan bahwa sebagian besar orang-orang percaya tidak </w:t>
      </w:r>
      <w:r>
        <w:rPr>
          <w:b/>
          <w:lang w:val="id_ID" w:bidi="id_ID"/>
        </w:rPr>
        <w:t>berpengaruh</w:t>
      </w:r>
      <w:r>
        <w:rPr>
          <w:lang w:val="id_ID" w:bidi="id_ID"/>
        </w:rPr>
        <w:t>. Kata berpengaruh berarti bahwa seseorang memiliki kuasa dan otoritas atas orang lain karena posisi atau pangkat mereka di dalam masyarakat.</w:t>
      </w:r>
    </w:p>
    <w:p>
      <w:pPr/>
      <w:r>
        <w:rPr>
          <w:lang w:val="id_ID" w:bidi="id_ID"/>
        </w:rPr>
      </w:r>
      <w:r>
        <w:rPr>
          <w:lang w:val="id_ID" w:bidi="id_ID"/>
        </w:rPr>
        <w:t xml:space="preserve">Berhentilah di sini dan diskusikan dalam kelompok bagaimana anda akan menyatakan bahwa sebagian besar orang-orang percaya tidak </w:t>
      </w:r>
      <w:r>
        <w:rPr>
          <w:b/>
          <w:lang w:val="id_ID" w:bidi="id_ID"/>
        </w:rPr>
        <w:t>berpengaruh</w:t>
      </w:r>
      <w:r>
        <w:rPr>
          <w:lang w:val="id_ID" w:bidi="id_ID"/>
        </w:rPr>
        <w:t>. Jika anda telah menerjemahkan kata atau ungkapan ini di kitab lain dari Alkitab, gunakanlah kata-kata yang sama dengan yang Anda gunakan di sana. Hentikan sebentar rekaman ini di sini.</w:t>
      </w:r>
    </w:p>
    <w:p>
      <w:pPr/>
      <w:r>
        <w:rPr>
          <w:lang w:val="id_ID" w:bidi="id_ID"/>
        </w:rPr>
      </w:r>
      <w:r>
        <w:rPr>
          <w:lang w:val="id_ID" w:bidi="id_ID"/>
        </w:rPr>
        <w:t>Paulus mengatakan bahwa sebagian besar orang-orang percaya juga tidak "berasal dari keturunan bangsawan." Ini adalah cara lain untuk mengatakan bahwa keluarga mereka tidak kaya atau terpandang dan berkuasa dalam masyarakat.</w:t>
      </w:r>
    </w:p>
    <w:p>
      <w:pPr/>
      <w:r>
        <w:rPr>
          <w:lang w:val="id_ID" w:bidi="id_ID"/>
        </w:rPr>
      </w:r>
      <w:r>
        <w:rPr>
          <w:lang w:val="id_ID" w:bidi="id_ID"/>
        </w:rPr>
        <w:t xml:space="preserve">Berhentilah di sini dan diskusikan dalam kelompok kata atau frasa apa yang akan Anda gunakan untuk </w:t>
      </w:r>
      <w:r>
        <w:rPr>
          <w:b/>
          <w:lang w:val="id_ID" w:bidi="id_ID"/>
        </w:rPr>
        <w:t>keturunan bangsawan</w:t>
      </w:r>
      <w:r>
        <w:rPr>
          <w:lang w:val="id_ID" w:bidi="id_ID"/>
        </w:rPr>
        <w:t>. Jika anda telah menerjemahkan kata atau ungkapan ini di kitab lain dari Alkitab, gunakanlah kata-kata yang sama dengan yang Anda gunakan di sana. Hentikan sebentar rekaman ini di sini.</w:t>
      </w:r>
    </w:p>
    <w:p>
      <w:pPr/>
      <w:r>
        <w:rPr>
          <w:lang w:val="id_ID" w:bidi="id_ID"/>
        </w:rPr>
      </w:r>
      <w:r>
        <w:rPr>
          <w:lang w:val="id_ID" w:bidi="id_ID"/>
        </w:rPr>
        <w:t xml:space="preserve">Sebaliknya, Paulus mengatakan bahwa Allah memilih apa yang </w:t>
      </w:r>
      <w:r>
        <w:rPr>
          <w:b/>
          <w:lang w:val="id_ID" w:bidi="id_ID"/>
        </w:rPr>
        <w:t>bodoh</w:t>
      </w:r>
      <w:r>
        <w:rPr>
          <w:lang w:val="id_ID" w:bidi="id_ID"/>
        </w:rPr>
        <w:t xml:space="preserve"> bagi dunia untuk memalukan orang-orang yang bijak dan apa yang lemah bagi dunia untuk memalukan orang-orang yang kuat. Kata bodoh berarti omong kosong, atau pikiran yang tidak masuk akal. Anda akan mengingat dari perikop sebelumnya bahwa bagi orang-orang yang tidak percaya kepada Kristus, rencana Allah tampaknya bodoh. Gunakan kata atau ungkapan yang sama untuk bodoh seperti yang Anda gunakan pada perikop-perikop sebelumnya.</w:t>
      </w:r>
    </w:p>
    <w:p>
      <w:pPr/>
      <w:r>
        <w:rPr>
          <w:lang w:val="id_ID" w:bidi="id_ID"/>
        </w:rPr>
      </w:r>
      <w:r>
        <w:rPr>
          <w:lang w:val="id_ID" w:bidi="id_ID"/>
        </w:rPr>
        <w:t>Kata mempermalukan berarti merendahkan, mencoreng nama baik, atau membuat malu.</w:t>
      </w:r>
    </w:p>
    <w:p>
      <w:pPr/>
      <w:r>
        <w:rPr>
          <w:lang w:val="id_ID" w:bidi="id_ID"/>
        </w:rPr>
      </w:r>
      <w:r>
        <w:rPr>
          <w:lang w:val="id_ID" w:bidi="id_ID"/>
        </w:rPr>
        <w:t xml:space="preserve">Berhenti di sini dan diskusikan dalam kelompok kata atau ungkapan apa yang akan anda gunakan untuk </w:t>
      </w:r>
      <w:r>
        <w:rPr>
          <w:b/>
          <w:lang w:val="id_ID" w:bidi="id_ID"/>
        </w:rPr>
        <w:t>mempermalukan</w:t>
      </w:r>
      <w:r>
        <w:rPr>
          <w:lang w:val="id_ID" w:bidi="id_ID"/>
        </w:rPr>
        <w:t>. Jika anda telah menerjemahkan kata atau ungkapan ini di kitab lain dari Alkitab, gunakanlah kata-kata yang sama dengan yang Anda gunakan di sana. Hentikan sebentar rekaman ini di sini.</w:t>
      </w:r>
    </w:p>
    <w:p>
      <w:pPr/>
      <w:r>
        <w:rPr>
          <w:lang w:val="id_ID" w:bidi="id_ID"/>
        </w:rPr>
      </w:r>
      <w:r>
        <w:rPr>
          <w:lang w:val="id_ID" w:bidi="id_ID"/>
        </w:rPr>
        <w:t xml:space="preserve">Dalam perikop ini, Paulus menggunakan kata </w:t>
      </w:r>
      <w:r>
        <w:rPr>
          <w:b/>
          <w:lang w:val="id_ID" w:bidi="id_ID"/>
        </w:rPr>
        <w:t>lemah</w:t>
      </w:r>
      <w:r>
        <w:rPr>
          <w:lang w:val="id_ID" w:bidi="id_ID"/>
        </w:rPr>
        <w:t xml:space="preserve"> untuk merujuk kepada orang-orang atau hal-hal yang merupakan kebalikan dari berpengaruh atau berkuasa, dan ia menggunakan kata </w:t>
      </w:r>
      <w:r>
        <w:rPr>
          <w:b/>
          <w:lang w:val="id_ID" w:bidi="id_ID"/>
        </w:rPr>
        <w:t>kuat</w:t>
      </w:r>
      <w:r>
        <w:rPr>
          <w:lang w:val="id_ID" w:bidi="id_ID"/>
        </w:rPr>
        <w:t xml:space="preserve"> untuk merujuk kepada yang berpengaruh atau berkuasa. Gunakan kata yang sama untuk kuat seperti yang anda gunakan pada perikop-perikop sebelumnya.</w:t>
      </w:r>
    </w:p>
    <w:p>
      <w:pPr/>
      <w:r>
        <w:rPr>
          <w:lang w:val="id_ID" w:bidi="id_ID"/>
        </w:rPr>
      </w:r>
      <w:r>
        <w:rPr>
          <w:lang w:val="id_ID" w:bidi="id_ID"/>
        </w:rPr>
        <w:t xml:space="preserve">Berhentilah di sini dan diskusikan dalam kelompok bagaimana anda akan berbicara tentang orang-orang </w:t>
      </w:r>
      <w:r>
        <w:rPr>
          <w:b/>
          <w:lang w:val="id_ID" w:bidi="id_ID"/>
        </w:rPr>
        <w:t>lemah</w:t>
      </w:r>
      <w:r>
        <w:rPr>
          <w:lang w:val="id_ID" w:bidi="id_ID"/>
        </w:rPr>
        <w:t xml:space="preserve"> dan orang-orang </w:t>
      </w:r>
      <w:r>
        <w:rPr>
          <w:b/>
          <w:lang w:val="id_ID" w:bidi="id_ID"/>
        </w:rPr>
        <w:t>kuat</w:t>
      </w:r>
      <w:r>
        <w:rPr>
          <w:lang w:val="id_ID" w:bidi="id_ID"/>
        </w:rPr>
        <w:t>. Jika Anda telah menerjemahkan ungkapan ini di kitab lain dari Alkitab, gunakan kata-kata yang sama dengan yang anda pakai di sana. Hentikan sebentar rekaman ini di sini.</w:t>
      </w:r>
    </w:p>
    <w:p>
      <w:pPr/>
      <w:r>
        <w:rPr>
          <w:lang w:val="id_ID" w:bidi="id_ID"/>
        </w:rPr>
      </w:r>
      <w:r>
        <w:rPr>
          <w:lang w:val="id_ID" w:bidi="id_ID"/>
        </w:rPr>
        <w:t xml:space="preserve">Paulus mengatakan bahwa Allah secara khusus memilih hal-hal yang </w:t>
      </w:r>
      <w:r>
        <w:rPr>
          <w:b/>
          <w:lang w:val="id_ID" w:bidi="id_ID"/>
        </w:rPr>
        <w:t>rendah</w:t>
      </w:r>
      <w:r>
        <w:rPr>
          <w:lang w:val="id_ID" w:bidi="id_ID"/>
        </w:rPr>
        <w:t xml:space="preserve"> dan </w:t>
      </w:r>
      <w:r>
        <w:rPr>
          <w:b/>
          <w:lang w:val="id_ID" w:bidi="id_ID"/>
        </w:rPr>
        <w:t>dibenci</w:t>
      </w:r>
      <w:r>
        <w:rPr>
          <w:lang w:val="id_ID" w:bidi="id_ID"/>
        </w:rPr>
        <w:t xml:space="preserve"> oleh dunia untuk meniadakan, atau membuat tidak berdaya, hal-hal yang dianggap penting oleh dunia. Hal-hal yang rendah dan hina adalah hal-hal yang dianggap orang tidak penting atau tidak berharga, dan mereka memperlakukan hal-hal tersebut dengan kebencian.</w:t>
      </w:r>
    </w:p>
    <w:p>
      <w:pPr/>
      <w:r>
        <w:rPr>
          <w:lang w:val="id_ID" w:bidi="id_ID"/>
        </w:rPr>
      </w:r>
      <w:r>
        <w:rPr>
          <w:lang w:val="id_ID" w:bidi="id_ID"/>
        </w:rPr>
        <w:t xml:space="preserve">Berhentilah di sini dan diskusikan dalam kelompok bagaimana Anda akan menyampaikan tentang hal-hal yang </w:t>
      </w:r>
      <w:r>
        <w:rPr>
          <w:b/>
          <w:lang w:val="id_ID" w:bidi="id_ID"/>
        </w:rPr>
        <w:t>rendah</w:t>
      </w:r>
      <w:r>
        <w:rPr>
          <w:lang w:val="id_ID" w:bidi="id_ID"/>
        </w:rPr>
        <w:t xml:space="preserve"> dan </w:t>
      </w:r>
      <w:r>
        <w:rPr>
          <w:b/>
          <w:lang w:val="id_ID" w:bidi="id_ID"/>
        </w:rPr>
        <w:t>dihina</w:t>
      </w:r>
      <w:r>
        <w:rPr>
          <w:lang w:val="id_ID" w:bidi="id_ID"/>
        </w:rPr>
        <w:t xml:space="preserve"> yang membuat hal-hal penting menjadi tidak berdaya. Hentikan sebentar rekaman ini di sini.</w:t>
      </w:r>
    </w:p>
    <w:p>
      <w:pPr/>
      <w:r>
        <w:rPr>
          <w:lang w:val="id_ID" w:bidi="id_ID"/>
        </w:rPr>
      </w:r>
      <w:r>
        <w:rPr>
          <w:lang w:val="id_ID" w:bidi="id_ID"/>
        </w:rPr>
        <w:t xml:space="preserve">Paulus memberi tahu orang-orang percaya bahwa Allah memberi mereka </w:t>
      </w:r>
      <w:r>
        <w:rPr>
          <w:b/>
          <w:lang w:val="id_ID" w:bidi="id_ID"/>
        </w:rPr>
        <w:t>Kristus</w:t>
      </w:r>
      <w:r>
        <w:rPr>
          <w:lang w:val="id_ID" w:bidi="id_ID"/>
        </w:rPr>
        <w:t xml:space="preserve"> Yesus, dan Kristuslah yang menjadi </w:t>
      </w:r>
      <w:r>
        <w:rPr>
          <w:b/>
          <w:lang w:val="id_ID" w:bidi="id_ID"/>
        </w:rPr>
        <w:t>hikmat</w:t>
      </w:r>
      <w:r>
        <w:rPr>
          <w:lang w:val="id_ID" w:bidi="id_ID"/>
        </w:rPr>
        <w:t xml:space="preserve"> Allah bagi orang-orang percaya. Di sini kata hikmat berarti hikmat Allah yang sejati yang adalah kebenaran, kekudusan, dan penebusan. Ketika seseorang </w:t>
      </w:r>
      <w:r>
        <w:rPr>
          <w:b/>
          <w:lang w:val="id_ID" w:bidi="id_ID"/>
        </w:rPr>
        <w:t>dibenarkan</w:t>
      </w:r>
      <w:r>
        <w:rPr>
          <w:lang w:val="id_ID" w:bidi="id_ID"/>
        </w:rPr>
        <w:t xml:space="preserve">, Allah membuatnya benar di hadapan-Nya. Ketika Allah menjadikan seseorang kudus atau </w:t>
      </w:r>
      <w:r>
        <w:rPr>
          <w:b/>
          <w:lang w:val="id_ID" w:bidi="id_ID"/>
        </w:rPr>
        <w:t>menguduskan</w:t>
      </w:r>
      <w:r>
        <w:rPr>
          <w:lang w:val="id_ID" w:bidi="id_ID"/>
        </w:rPr>
        <w:t xml:space="preserve"> mereka, Allah mengkhususkan mereka sebagai milik yang istimewa bagi diri-Nya. Ketika seseorang </w:t>
      </w:r>
      <w:r>
        <w:rPr>
          <w:b/>
          <w:lang w:val="id_ID" w:bidi="id_ID"/>
        </w:rPr>
        <w:t>menebus</w:t>
      </w:r>
      <w:r>
        <w:rPr>
          <w:lang w:val="id_ID" w:bidi="id_ID"/>
        </w:rPr>
        <w:t xml:space="preserve"> orang lain, mereka membebaskannya dari sesuatu yang memperbudaknya. Gunakanlah kata yang sama untuk Kristus seperti yang telah anda gunakan pada perikop-perikop sebelumnya, dan lihat Daftar Kata Utama jika anda membutuhkan informasi lebih lanjut tentang </w:t>
      </w:r>
      <w:r>
        <w:rPr>
          <w:lang w:val="id_ID" w:bidi="id_ID"/>
        </w:rPr>
        <w:t>Kristus</w:t>
      </w:r>
      <w:r>
        <w:rPr>
          <w:lang w:val="id_ID" w:bidi="id_ID"/>
        </w:rPr>
        <w:t>.</w:t>
      </w:r>
    </w:p>
    <w:p>
      <w:pPr/>
      <w:r>
        <w:rPr>
          <w:lang w:val="id_ID" w:bidi="id_ID"/>
        </w:rPr>
      </w:r>
      <w:r>
        <w:rPr>
          <w:lang w:val="id_ID" w:bidi="id_ID"/>
        </w:rPr>
        <w:t xml:space="preserve">Berhentilah di sini dan diskusikanlah dalam kelompok kata atau ungkapan apa yang akan anda gunakan untuk </w:t>
      </w:r>
      <w:r>
        <w:rPr>
          <w:b/>
          <w:lang w:val="id_ID" w:bidi="id_ID"/>
        </w:rPr>
        <w:t>hikmat</w:t>
      </w:r>
      <w:r>
        <w:rPr>
          <w:lang w:val="id_ID" w:bidi="id_ID"/>
        </w:rPr>
        <w:t xml:space="preserve">, </w:t>
      </w:r>
      <w:r>
        <w:rPr>
          <w:b/>
          <w:lang w:val="id_ID" w:bidi="id_ID"/>
        </w:rPr>
        <w:t>kebenaran</w:t>
      </w:r>
      <w:r>
        <w:rPr>
          <w:lang w:val="id_ID" w:bidi="id_ID"/>
        </w:rPr>
        <w:t xml:space="preserve">, </w:t>
      </w:r>
      <w:r>
        <w:rPr>
          <w:b/>
          <w:lang w:val="id_ID" w:bidi="id_ID"/>
        </w:rPr>
        <w:t>kekudusan</w:t>
      </w:r>
      <w:r>
        <w:rPr>
          <w:lang w:val="id_ID" w:bidi="id_ID"/>
        </w:rPr>
        <w:t xml:space="preserve"> atau </w:t>
      </w:r>
      <w:r>
        <w:rPr>
          <w:b/>
          <w:lang w:val="id_ID" w:bidi="id_ID"/>
        </w:rPr>
        <w:t>pengudusan</w:t>
      </w:r>
      <w:r>
        <w:rPr>
          <w:lang w:val="id_ID" w:bidi="id_ID"/>
        </w:rPr>
        <w:t xml:space="preserve">, dan </w:t>
      </w:r>
      <w:r>
        <w:rPr>
          <w:b/>
          <w:lang w:val="id_ID" w:bidi="id_ID"/>
        </w:rPr>
        <w:t>penebusan</w:t>
      </w:r>
      <w:r>
        <w:rPr>
          <w:lang w:val="id_ID" w:bidi="id_ID"/>
        </w:rPr>
        <w:t xml:space="preserve">. Carilah </w:t>
      </w:r>
      <w:r>
        <w:rPr>
          <w:lang w:val="id_ID" w:bidi="id_ID"/>
        </w:rPr>
        <w:t>hikmat</w:t>
      </w:r>
      <w:r>
        <w:rPr>
          <w:lang w:val="id_ID" w:bidi="id_ID"/>
        </w:rPr>
        <w:t xml:space="preserve">, </w:t>
      </w:r>
      <w:r>
        <w:rPr>
          <w:lang w:val="id_ID" w:bidi="id_ID"/>
        </w:rPr>
        <w:t>kebenaran</w:t>
      </w:r>
      <w:r>
        <w:rPr>
          <w:lang w:val="id_ID" w:bidi="id_ID"/>
        </w:rPr>
        <w:t xml:space="preserve">, </w:t>
      </w:r>
      <w:r>
        <w:rPr>
          <w:lang w:val="id_ID" w:bidi="id_ID"/>
        </w:rPr>
        <w:t>pengudusan</w:t>
      </w:r>
      <w:r>
        <w:rPr>
          <w:lang w:val="id_ID" w:bidi="id_ID"/>
        </w:rPr>
        <w:t xml:space="preserve">, dan </w:t>
      </w:r>
      <w:r>
        <w:rPr>
          <w:lang w:val="id_ID" w:bidi="id_ID"/>
        </w:rPr>
        <w:t>penebusan</w:t>
      </w:r>
      <w:r>
        <w:rPr>
          <w:lang w:val="id_ID" w:bidi="id_ID"/>
        </w:rPr>
        <w:t xml:space="preserve"> dalam Daftar Kata Utama untuk informasi lebih lanjut. Jika Anda telah menerjemahkan ungkapan ini di kitab lain dari Alkitab, gunakan kata-kata yang sama dengan yang anda pakai di sana. Hentikan sebentar rekaman ini di sini.</w:t>
      </w:r>
    </w:p>
    <w:p>
      <w:pPr/>
      <w:r>
        <w:rPr>
          <w:lang w:val="id_ID" w:bidi="id_ID"/>
        </w:rPr>
      </w:r>
      <w:r>
        <w:rPr>
          <w:lang w:val="id_ID" w:bidi="id_ID"/>
        </w:rPr>
        <w:t xml:space="preserve">Paulus mengatakan bahwa seperti yang dikatakan Kitab Suci, jika ada orang yang ingin bermegah, baiklah ia </w:t>
      </w:r>
      <w:r>
        <w:rPr>
          <w:b/>
          <w:lang w:val="id_ID" w:bidi="id_ID"/>
        </w:rPr>
        <w:t>bermegah</w:t>
      </w:r>
      <w:r>
        <w:rPr>
          <w:lang w:val="id_ID" w:bidi="id_ID"/>
        </w:rPr>
        <w:t xml:space="preserve"> di dalam </w:t>
      </w:r>
      <w:r>
        <w:rPr>
          <w:b/>
          <w:lang w:val="id_ID" w:bidi="id_ID"/>
        </w:rPr>
        <w:t>Tuhan</w:t>
      </w:r>
      <w:r>
        <w:rPr>
          <w:lang w:val="id_ID" w:bidi="id_ID"/>
        </w:rPr>
        <w:t xml:space="preserve">. Bermegah dapat berarti menaruh rasa percaya yang sangat tinggi kepada seseorang atau sesuatu. Jadi Paulus mengatakan bahwa mereka tidak boleh berbicara terlalu banyak tentang hal-hal yang luar biasa yang telah mereka lakukan, atau mereka tidak boleh menaruh terlalu banyak kepercayaan kepada diri mereka sendiri atau orang lain, tetapi mereka hanya boleh percaya kepada Tuhan. Tuhan adalah gelar untuk Yesus yang berarti bahwa Yesus adalah Tuan kita yang memiliki semua otoritas atas kita. Carilah kata </w:t>
      </w:r>
      <w:r>
        <w:rPr>
          <w:lang w:val="id_ID" w:bidi="id_ID"/>
        </w:rPr>
        <w:t>Tuhan</w:t>
      </w:r>
      <w:r>
        <w:rPr>
          <w:lang w:val="id_ID" w:bidi="id_ID"/>
        </w:rPr>
        <w:t xml:space="preserve"> dalam Daftar Kata Utama untuk informasi lebih lanjut. Gunakanlah kata yang sama untuk Tuhan seperti yang Anda gunakan pada perikop-perikop sebelumnya.</w:t>
      </w:r>
    </w:p>
    <w:p>
      <w:pPr/>
      <w:r>
        <w:rPr>
          <w:lang w:val="id_ID" w:bidi="id_ID"/>
        </w:rPr>
      </w:r>
      <w:r>
        <w:rPr>
          <w:lang w:val="id_ID" w:bidi="id_ID"/>
        </w:rPr>
        <w:t xml:space="preserve">Berhentilah di sini dan diskusikanlah dalam kelompok kata atau frasa apa yang akan anda gunakan untuk </w:t>
      </w:r>
      <w:r>
        <w:rPr>
          <w:b/>
          <w:lang w:val="id_ID" w:bidi="id_ID"/>
        </w:rPr>
        <w:t>bermegah</w:t>
      </w:r>
      <w:r>
        <w:rPr>
          <w:lang w:val="id_ID" w:bidi="id_ID"/>
        </w:rPr>
        <w:t>. Jika anda telah menerjemahkan kata atau ungkapan ini di kitab lain dari Alkitab, gunakanlah kata yang sama dengan yang telah anda gunakan di sana.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masing-masing.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sejenak audio ini di sini. </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sejenak audio ini di sini.</w:t>
      </w:r>
    </w:p>
    <w:p>
      <w:pPr/>
      <w:r>
        <w:rPr>
          <w:lang w:val="id_ID" w:bidi="id_ID"/>
        </w:rPr>
      </w:r>
      <w:r>
        <w:rPr>
          <w:lang w:val="id_ID" w:bidi="id_ID"/>
        </w:rPr>
        <w:t>Selanjutnya, kelompok dapat memutuskan versi perikop milik siapa yang paling Anda sukai. Anda mungkin merasa bahwa Anda menyukai cara salah satu anggota kelompok menceritakan suatu adegan, tetapi menyukai cara anggota kelompok lain menceritakan adegan lainnya. Hentikan sejenak audio ini di sini.</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2:1–5</w:t>
      </w:r>
      <w:r>
        <w:rPr>
          <w:lang w:val="id_ID" w:bidi="id_ID"/>
        </w:rPr>
      </w:r>
    </w:p>
    <w:p>
      <w:pPr>
        <w:pStyle w:val="Heading3"/>
      </w:pPr>
      <w:r>
        <w:rPr>
          <w:lang w:val="id_ID" w:bidi="id_ID"/>
        </w:rPr>
        <w:t>Dengar dan Renungkan</w:t>
      </w:r>
    </w:p>
    <w:p>
      <w:pPr/>
      <w:r>
        <w:rPr>
          <w:lang w:val="id_ID" w:bidi="id_ID"/>
        </w:rPr>
      </w:r>
      <w:r>
        <w:rPr>
          <w:lang w:val="id_ID" w:bidi="id_ID"/>
        </w:rPr>
        <w:t xml:space="preserve">Dalam langkah ini, dengarkan 1 Korintus 2:1–5 dan simpanlah dalam hatimu. </w:t>
      </w:r>
    </w:p>
    <w:p>
      <w:pPr/>
      <w:r>
        <w:rPr>
          <w:lang w:val="id_ID" w:bidi="id_ID"/>
        </w:rPr>
      </w:r>
      <w:r>
        <w:rPr>
          <w:lang w:val="id_ID" w:bidi="id_ID"/>
        </w:rPr>
        <w:t>Dengarkan versi audio dari 1 Korintus 2:1–5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pahami dari bagian ini? Hentikan sebentar rekaman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rekaman ini di sini.</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2:1–5 dalam terjemahan yang paling mudah dimengerti.</w:t>
      </w:r>
    </w:p>
    <w:p>
      <w:pPr/>
      <w:r>
        <w:rPr>
          <w:lang w:val="id_ID" w:bidi="id_ID"/>
        </w:rPr>
      </w:r>
      <w:r>
        <w:rPr>
          <w:lang w:val="id_ID" w:bidi="id_ID"/>
        </w:rPr>
        <w:t>Paulus telah menulis surat kepada jemaat di kota Korintus. Paulus telah mendengar bahwa orang-orang di jemaat Korintus terpecah, atau berpisah, menjadi berbagai kelompok karena mereka tidak setuju satu sama lain tentang guru, atau pemimpin mana yang harus diikuti. Paulus telah mengingatkan orang-orang di gereja bahwa mereka semua mengikuti Kristus, dan bahwa Kristus tidak terbagi-bagi. Paulus telah mengatakan bahwa pesan tentang Yesus Kristus yang mati di salib tidak berasal dari hikmat manusia, tetapi dari Allah.</w:t>
      </w:r>
    </w:p>
    <w:p>
      <w:pPr/>
      <w:r>
        <w:rPr>
          <w:lang w:val="id_ID" w:bidi="id_ID"/>
        </w:rPr>
      </w:r>
      <w:r>
        <w:rPr>
          <w:lang w:val="id_ID" w:bidi="id_ID"/>
        </w:rPr>
        <w:t>Dalam bagian dari suratnya ini, Paulus mengingatkan jemaat bagaimana Paulus bertindak sebagai seorang pemimpin ketika ia pertama kali datang ke Korintus dan mengajar mereka tentang Kristus. Dengan mengingatkan orang-orang Korintus bagaimana Paulus bertindak, Paulus akan menunjukkan kepada orang-orang Korintus bahwa betapa bodohnya tertarik dengan hikmat dan kecerdasan para pemimpin manusia. Paulus mengatakan bahwa ketika ia datang ke Korintus untuk menceritakan kepada mereka tentang kebenaran rahasia Allah, Paulus tidak menggunakan kata-kata cerdas untuk terdengar lebih bijaksana daripada orang-orang lain. Sebaliknya, Paulus memutuskan untuk hanya berbicara tentang Yesus Kristus, dan terutama kematian Kristus di salib.</w:t>
      </w:r>
    </w:p>
    <w:p>
      <w:pPr/>
      <w:r>
        <w:rPr>
          <w:lang w:val="id_ID" w:bidi="id_ID"/>
        </w:rPr>
      </w:r>
      <w:r>
        <w:rPr>
          <w:lang w:val="id_ID" w:bidi="id_ID"/>
        </w:rPr>
        <w:t>Dalam budaya Yunani dan Romawi pada saat ini, orang-orang yang ingin menjadi pemimpin akan belajar berbicara menggunakan kata-kata yang terdengar sangat cerdas dan penting. Orang-orang lain suka berkumpul di kerumunan untuk mendengar para pemimpin ini berbicara, dan banyak orang mengikuti para pemimpin ini dan melakukan apa yang mereka katakan.</w:t>
      </w:r>
    </w:p>
    <w:p>
      <w:pPr/>
      <w:r>
        <w:rPr>
          <w:lang w:val="id_ID" w:bidi="id_ID"/>
        </w:rPr>
      </w:r>
      <w:r>
        <w:rPr>
          <w:lang w:val="id_ID" w:bidi="id_ID"/>
        </w:rPr>
        <w:t>Berhenti di sini dan diskusikan pertanyaan ini dalam kelompok: Bagaimana orang-orang dalam budaya Anda berbicara ketika mereka ingin orang lain setuju dengan gagasan mereka dan melakukan apa yang mereka katakan? Bagaimana mereka bertindak atau berkomunikasi dengan gerakan tubuh mereka? Kata-kata apa yang mereka gunakan, dan bagaimana mereka mengatakannya? Hentikan sebentar rekaman ini di sini.</w:t>
      </w:r>
    </w:p>
    <w:p>
      <w:pPr/>
      <w:r>
        <w:rPr>
          <w:lang w:val="id_ID" w:bidi="id_ID"/>
        </w:rPr>
      </w:r>
      <w:r>
        <w:rPr>
          <w:lang w:val="id_ID" w:bidi="id_ID"/>
        </w:rPr>
        <w:t>Paulus mengingatkan jemaat bagaimana ia bertindak dan berbicara sangat berbeda dari para pemimpin lain ini ketika ia berada di Korintus. Paulus mengatakan bahwa ia bertindak lemah dan takut, dan bahwa ia gemetar atau terguncang. Paulus mengatakan bahwa pesan Injil, atau hal-hal yang Paulus katakan kepada orang-orang di Korintus tentang Yesus Kristus dan salib, terdengar sangat jelas, bukan cerdas atau berkhikmat. Paulus mengatakan bahwa ia tidak menggunakan kata-kata yang terdengar penting untuk meyakinkan orang-orang. Sebaliknya, ketika Paulus berbicara tentang Kristus, adalah kuasa Roh Allah yang menunjukkan kepada orang-orang Korintus bahwa pesan itu benar.</w:t>
      </w:r>
    </w:p>
    <w:p>
      <w:pPr/>
      <w:r>
        <w:rPr>
          <w:lang w:val="id_ID" w:bidi="id_ID"/>
        </w:rPr>
      </w:r>
      <w:r>
        <w:rPr>
          <w:lang w:val="id_ID" w:bidi="id_ID"/>
        </w:rPr>
        <w:t>Berhenti di sini dan diskusikan pertanyaan ini dalam kelompok: Dalam budaya Anda, bagaimana orang-orang mengharapkan seorang pemimpin untuk bertindak dan berbicara? Jika pemimpin bertindak lemah, takut, atau gugup, bagaimana orang-orang menanggapi? Hentikan sebentar rekaman ini di sini.</w:t>
      </w:r>
    </w:p>
    <w:p>
      <w:pPr/>
      <w:r>
        <w:rPr>
          <w:lang w:val="id_ID" w:bidi="id_ID"/>
        </w:rPr>
      </w:r>
      <w:r>
        <w:rPr>
          <w:lang w:val="id_ID" w:bidi="id_ID"/>
        </w:rPr>
        <w:t>Akhirnya, Paulus mengatakan bahwa ia tidak menggunakan kata-kata yang bijaksana atau cerdas karena ia ingin kuasa Allah menyebabkan orang-orang memiliki iman, atau percaya kepada pesan tentang Yesus. Dia tidak ingin orang-orang percaya kepada pesan tentang Yesus karena hikmat manusia. Kita tidak tahu apa yang membuat Paulus terdengar lemah dan takut. Mungkin Paulus memiliki penyakit fisik atau masalah dengan tubuhnya, atau mungkin ia takut ia tidak akan mengajar dengan baik.</w:t>
      </w:r>
    </w:p>
    <w:p>
      <w:pPr/>
      <w:r>
        <w:rPr>
          <w:lang w:val="id_ID" w:bidi="id_ID"/>
        </w:rPr>
      </w:r>
      <w:r>
        <w:rPr>
          <w:lang w:val="id_ID" w:bidi="id_ID"/>
        </w:rPr>
        <w:t>Berhenti di sini dan diskusikan pertanyaan ini dalam kelompok: Bagaimana Anda tahu dari tindakan atau cara berbicara seseorang bahwa mereka lemah atau takut? Bergiliran berbicara kepada kelompok dengan cara yang lemah atau takut. Perhatikan cara setiap orang bertindak dengan tubuh mereka serta bagaimana mereka berbicara. Hentikan sebentar rekaman ini di sini.</w:t>
      </w:r>
    </w:p>
    <w:p>
      <w:pPr/>
      <w:r>
        <w:rPr>
          <w:lang w:val="id_ID" w:bidi="id_ID"/>
        </w:rPr>
      </w:r>
      <w:r>
        <w:rPr>
          <w:lang w:val="id_ID" w:bidi="id_ID"/>
        </w:rPr>
        <w:t>Paulus mengatakan bahwa kelemahan ini membuktikan bahwa bukan hikmat atau kecerdasan Paulus sendiri yang meyakinkan orang-orang Korintus tentang kebenaran tentang Kristus dan salib. Sebaliknya, kuasa Roh Allah yang menunjukkan kebenaran kepada orang-orang Korintus. Oleh karena itu, orang-orang Korintus tidak boleh mengikuti hikmat para guru manusia, tetapi mereka hanya boleh mengikuti Kristus .</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audio dari 1 Korintus 2:1–5 dalam terjemahan yang paling mudah dimengerti. </w:t>
      </w:r>
    </w:p>
    <w:p>
      <w:pPr/>
      <w:r>
        <w:rPr>
          <w:lang w:val="id_ID" w:bidi="id_ID"/>
        </w:rPr>
      </w:r>
      <w:r>
        <w:rPr>
          <w:lang w:val="id_ID" w:bidi="id_ID"/>
        </w:rPr>
        <w:t>Pada langkah ini, kelompok akan menentukan bagian, tokoh, dan latar belakang dari perikop ini. Selanjutnya, kelompok akan membayangkan perikop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mengatakan bahwa ketika ia berada di Korintus, Paulus tidak menggunakan kata-kata yang terdengar penting untuk menceritakan kepada orang-orang Korintus tentang misteri Allah. Sebaliknya, Paulus memutuskan untuk hanya berbicara tentang Kristus dan kematian Kristus di salib.</w:t>
      </w:r>
    </w:p>
    <w:p>
      <w:pPr/>
      <w:r>
        <w:rPr>
          <w:lang w:val="id_ID" w:bidi="id_ID"/>
        </w:rPr>
      </w:r>
      <w:r>
        <w:rPr>
          <w:b/>
          <w:lang w:val="id_ID" w:bidi="id_ID"/>
        </w:rPr>
        <w:t>Pada bagian kedua:</w:t>
      </w:r>
      <w:r>
        <w:rPr>
          <w:lang w:val="id_ID" w:bidi="id_ID"/>
        </w:rPr>
        <w:t xml:space="preserve"> Paulus mengatakan bahwa ia bertindak lemah dan takut, dan ia gemetar ketika ia berbicara. Jadi Paulus mengatakan bahwa orang-orang Korintus percaya kepada kebenaran tentang Kristus dan salib bukan karena Paulus berbicara dengan baik, tetapi karena Roh Allah menunjukkan kebenaran kepada orang-orang Korintus.</w:t>
      </w:r>
    </w:p>
    <w:p>
      <w:pPr/>
      <w:r>
        <w:rPr>
          <w:lang w:val="id_ID" w:bidi="id_ID"/>
        </w:rPr>
      </w:r>
      <w:r>
        <w:rPr>
          <w:b/>
          <w:lang w:val="id_ID" w:bidi="id_ID"/>
        </w:rPr>
        <w:t>Pada bagian ketiga:</w:t>
      </w:r>
      <w:r>
        <w:rPr>
          <w:lang w:val="id_ID" w:bidi="id_ID"/>
        </w:rPr>
        <w:t xml:space="preserve"> Paulus mengatakan kepada orang-orang Korintus bahwa ia berbicara dengan cara ini sehingga orang-orang Korintus tidak menaruh iman mereka kepada hikmat manusia tetapi kepada kuasa Allah.</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Jemaat di gereja Korintus.</w:t>
      </w:r>
    </w:p>
    <w:p>
      <w:pPr>
        <w:pStyle w:val="ListBullet"/>
        <w:spacing w:line="240" w:lineRule="auto"/>
        <w:ind w:left="720"/>
      </w:pPr>
      <w:r>
        <w:rPr>
          <w:lang w:val="id_ID" w:bidi="id_ID"/>
        </w:rPr>
      </w:r>
      <w:r>
        <w:rPr>
          <w:lang w:val="id_ID" w:bidi="id_ID"/>
        </w:rPr>
        <w:t>Para pemimpin berbeda yang diikuti orang-orang di gereja</w:t>
      </w:r>
    </w:p>
    <w:p>
      <w:pPr>
        <w:pStyle w:val="ListBullet"/>
        <w:spacing w:line="240" w:lineRule="auto"/>
        <w:ind w:left="720"/>
      </w:pPr>
      <w:r>
        <w:rPr>
          <w:lang w:val="id_ID" w:bidi="id_ID"/>
        </w:rPr>
      </w:r>
      <w:r>
        <w:rPr>
          <w:lang w:val="id_ID" w:bidi="id_ID"/>
        </w:rPr>
        <w:t>Roh Allah</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Yesus Kristus</w:t>
      </w:r>
    </w:p>
    <w:p>
      <w:pPr/>
      <w:r>
        <w:rPr>
          <w:lang w:val="id_ID" w:bidi="id_ID"/>
        </w:rPr>
      </w:r>
      <w:r>
        <w:rPr>
          <w:lang w:val="id_ID" w:bidi="id_ID"/>
        </w:rPr>
        <w:t xml:space="preserve">Paulus memulai bagian dari suratnya ini dengan berkata, "Itu adalah cara yang sama bagiku." Dalam bahasa aslinya, ini adalah cara untuk menghubungkan apa yang akan dikatakan Paulus dengan apa yang baru saja ia katakan di bagian sebelumnya dari suratnya. Paulus baru saja mengatakan bahwa orang-orang harus berbicara dengan kuasa dan hikmat Allah, bukan dengan kata-kata yang terdengar penting. Orang-orang di Korintus menyukai para guru yang terdengar penting, tetapi sekarang Paulus akan membandingkan apa yang mereka sukai dengan bagaimana ia mengajar orang-orang Korintus ketika ia berada di Korintus. </w:t>
      </w:r>
    </w:p>
    <w:p>
      <w:pPr/>
      <w:r>
        <w:rPr>
          <w:lang w:val="id_ID" w:bidi="id_ID"/>
        </w:rPr>
      </w:r>
      <w:r>
        <w:rPr>
          <w:lang w:val="id_ID" w:bidi="id_ID"/>
        </w:rPr>
        <w:t>Berhenti di sini dan diskusikan pertanyaan ini dalam kelompok: Ketika Anda mengatakan sesuatu yang penting kepada orang-orang, kata-kata atau frasa apa yang Anda gunakan untuk menyampaikan bahwa hal baru yang akan Anda katakan memiliki hubungan penting dengan poin sebelumnya? Hentikan sebentar rekaman ini di sini.</w:t>
      </w:r>
    </w:p>
    <w:p>
      <w:pPr/>
      <w:r>
        <w:rPr>
          <w:lang w:val="id_ID" w:bidi="id_ID"/>
        </w:rPr>
      </w:r>
      <w:r>
        <w:rPr>
          <w:lang w:val="id_ID" w:bidi="id_ID"/>
        </w:rPr>
        <w:t>Paulus berbicara tentang apa yang ia lakukan ketika ia datang kepada mereka. Anda akan mengingat bahwa Paulus menulis ini kepada gereja di Korintus dari jarak yang jauh. Jadi ia berbicara tentang saat di masa lalu ketika ia datang ke Korintus. Paulus mengatakan bahwa ketika ia datang ke Korintus untuk menceritakan kepada mereka tentang kebenaran rahasia Allah, atau misteri Allah, Paulus tidak menggunakan kata-kata yang rumit dan penting seperti yang mungkin digunakan seseorang dengan banyak pembelajaran atau pendidikan. Dalam bahasa aslinya, kata yang diterjemahkan oleh beberapa orang sebagai "misteri" merujuk pada pesan atau kebenaran yang tidak dikatakan Allah kepada orang-orang di masa lalu, tetapi bahwa Allah sekarang telah mengungkapkan kepada umat-Nya.</w:t>
      </w:r>
    </w:p>
    <w:p>
      <w:pPr/>
      <w:r>
        <w:rPr>
          <w:lang w:val="id_ID" w:bidi="id_ID"/>
        </w:rPr>
      </w:r>
      <w:r>
        <w:rPr>
          <w:lang w:val="id_ID" w:bidi="id_ID"/>
        </w:rPr>
        <w:t>Berhenti di sini dan diskusikan pertanyaan ini dalam kelompok: Ceritakan kisah tentang sesuatu yang tidak diketahui atau dipahami orang-orang di masa lalu, tetapi yang mereka ketahui sekarang. Perhatikan kata-kata atau frasa yang Anda gunakan untuk menggambarkan bagaimana orang-orang bingung atau tidak yakin tentang hal itu sebelumnya, dan kemudian bagaimana perasaan mereka ketika mereka akhirnya mengerti. Hentikan sebentar rekaman ini di sini.</w:t>
      </w:r>
    </w:p>
    <w:p>
      <w:pPr/>
      <w:r>
        <w:rPr>
          <w:lang w:val="id_ID" w:bidi="id_ID"/>
        </w:rPr>
      </w:r>
      <w:r>
        <w:rPr>
          <w:lang w:val="id_ID" w:bidi="id_ID"/>
        </w:rPr>
        <w:t>Paulus menjelaskan mengapa ia bertindak dan berbicara dengan cara ini ketika ia berada di Korintus. Paulus mengatakan bahwa ia "memutuskan untuk tidak tahu apa pun" ketika ia berada di Korintus kecuali Yesus Kristus yang disalibkan. Paulus tidak bermaksud secara harfiah bahwa ia melupakan semua hal lain yang ia ketahui. Paulus menggunakan bahasa khusus untuk menunjukkan bahwa ia tidak ingin melakukan atau mengatakan apa pun untuk membuat orang-orang di Korintus berpikir bahwa ia sendiri bijaksana atau penting. Sebaliknya, Paulus hanya ingin berbicara tentang Kristus sehingga orang-orang mengikuti Kristus dan bukan Paulus.</w:t>
      </w:r>
    </w:p>
    <w:p>
      <w:pPr/>
      <w:r>
        <w:rPr>
          <w:lang w:val="id_ID" w:bidi="id_ID"/>
        </w:rPr>
      </w:r>
      <w:r>
        <w:rPr>
          <w:lang w:val="id_ID" w:bidi="id_ID"/>
        </w:rPr>
        <w:t>Berhenti di sini dan diskusikan pertanyaan ini dalam kelompok: Kata-kata atau frasa khusus apa yang Anda gunakan dalam bahasa Anda ketika Anda ingin menjelaskan mengapa hal tertentu adalah hal yang paling penting untuk diketahui atau dibicarakan? Hentikan sebentar rekaman ini di sini.</w:t>
      </w:r>
    </w:p>
    <w:p>
      <w:pPr/>
      <w:r>
        <w:rPr>
          <w:lang w:val="id_ID" w:bidi="id_ID"/>
        </w:rPr>
      </w:r>
      <w:r>
        <w:rPr>
          <w:lang w:val="id_ID" w:bidi="id_ID"/>
        </w:rPr>
        <w:t>Pada bagian kedua, Paulus mengingatkan orang-orang Korintus bahwa ia bertindak secara berbeda dari para pemimpin lain di Korintus. Paulus mengatakan bahwa ia merasakan tiga hal: kelemahan, takut, dan gemetar. Mungkin Paulus bermaksud bahwa ia lemah ketika ia pertama kali tiba di Korintus, atau mungkin itu selama masa tinggalnya yang lama. Kita tidak yakin apakah Paulus bermaksud bahwa ia lemah secara fisik dari penyakit, atau apakah ia bermaksud ia takut ia tidak akan mengajar dengan baik. Karena kita tidak yakin kelemahan seperti apa yang dimaksud Paulus, cobalah menggunakan kata atau frasa untuk kelemahan dalam bahasa Anda yang dapat berarti kelemahan apa pun.</w:t>
      </w:r>
    </w:p>
    <w:p>
      <w:pPr/>
      <w:r>
        <w:rPr>
          <w:lang w:val="id_ID" w:bidi="id_ID"/>
        </w:rPr>
      </w:r>
      <w:r>
        <w:rPr>
          <w:lang w:val="id_ID" w:bidi="id_ID"/>
        </w:rPr>
        <w:t>Berhenti di sini dalam kelompok dan diskusikan bagaimana Anda akan menerjemahkan untuk menunjukkan bahwa Paulus menunjukkan kelemahan, takut, dan gemetar. Jika diperlukan, lihat kembali langkah kedua di mana Anda memerankan seorang pemimpin yang berbicara dengan lemah atau dengan takut. Hentikan sebentar rekaman ini di sini.</w:t>
      </w:r>
    </w:p>
    <w:p>
      <w:pPr/>
      <w:r>
        <w:rPr>
          <w:lang w:val="id_ID" w:bidi="id_ID"/>
        </w:rPr>
      </w:r>
      <w:r>
        <w:rPr>
          <w:lang w:val="id_ID" w:bidi="id_ID"/>
        </w:rPr>
        <w:t>Paulus mengatakan bahwa dalam "pesan dan khotbahnya," Paulus tidak menggunakan kata-kata cerdas untuk membuat dirinya terlihat seperti seorang guru yang bijaksana atau meyakinkan. Dalam bahasa aslinya, kata-kata yang diterjemahkan beberapa orang sebagai "pesan dan berkhotbah" berbeda dari kata yang digunakan Paulus dalam perikop sebelumnya untuk menggambarkan cara guru-guru lain di Korintus berbicara. Dengan tidak menggunakan kata-kata yang diharapkan dan pikirkan orang-orang Korintus sangat penting, Paulus kembali menunjukkan kepada mereka bahwa bodoh untuk mengikuti seseorang hanya karena mereka dapat berbicara dengan cara yang cerdas.</w:t>
      </w:r>
    </w:p>
    <w:p>
      <w:pPr/>
      <w:r>
        <w:rPr>
          <w:lang w:val="id_ID" w:bidi="id_ID"/>
        </w:rPr>
      </w:r>
      <w:r>
        <w:rPr>
          <w:lang w:val="id_ID" w:bidi="id_ID"/>
        </w:rPr>
        <w:t>Paulus mengatakan bahwa itu adalah "Roh" dan "kuasa" Allah yang menunjukkan kebenaran kepada orang-orang Korintus. Paulus tidak mengatakan bahwa Roh dan kuasa adalah dua hal yang berbeda, tetapi satu hal bersama-sama. Di sini Paulus berbicara tentang kuasa Roh Allah, yang tidak hanya menunjukkan kebenaran kepada orang-orang, tetapi juga mengubah tindakan orang-orang dan membuat hal-hal yang salah di sini di bumi.</w:t>
      </w:r>
    </w:p>
    <w:p>
      <w:pPr/>
      <w:r>
        <w:rPr>
          <w:lang w:val="id_ID" w:bidi="id_ID"/>
        </w:rPr>
      </w:r>
      <w:r>
        <w:rPr>
          <w:lang w:val="id_ID" w:bidi="id_ID"/>
        </w:rPr>
        <w:t>Berhenti di sini dalam kelompok dan diskusikan bagaimana Anda akan menjelaskan dalam terjemahan Anda bahwa Roh Allah adalah berkuasa dan bekerja. Hentikan sebentar rekaman ini di sini.</w:t>
      </w:r>
    </w:p>
    <w:p>
      <w:pPr/>
      <w:r>
        <w:rPr>
          <w:lang w:val="id_ID" w:bidi="id_ID"/>
        </w:rPr>
      </w:r>
      <w:r>
        <w:rPr>
          <w:lang w:val="id_ID" w:bidi="id_ID"/>
        </w:rPr>
        <w:t>Pada bagian ketiga, Paulus mengatakan bahwa ia berbicara seperti yang ia lakukan sehingga orang-orang Korintus tidak percaya kepada hikmat manusia, tetapi kepada kuasa Allah. Paulus bermaksud bahwa seorang guru tidak dapat membuktikan bahwa pesan tentang Kristus dan kematian-Nya di salib adalah benar. Kita tahu bahwa pesan adalah benar ketika Allah mengubah kehidupan dan tindakan orang-orang ketika mereka mengikuti Kristus.</w:t>
      </w:r>
    </w:p>
    <w:p>
      <w:pPr/>
      <w:r>
        <w:rPr>
          <w:lang w:val="id_ID" w:bidi="id_ID"/>
        </w:rPr>
      </w:r>
      <w:r>
        <w:rPr>
          <w:lang w:val="id_ID" w:bidi="id_ID"/>
        </w:rPr>
        <w:t>Sekarang, kelompok harus membuat papan cerita, menggambar, atau menggunakan barang-barang untuk membayangkan perikop ini dan tindakan-tindakan yang ada di dalam cerita.</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2:1–5 dalam terjemahan yang paling mudah dimengerti.</w:t>
      </w:r>
    </w:p>
    <w:p>
      <w:pPr/>
      <w:r>
        <w:rPr>
          <w:lang w:val="id_ID" w:bidi="id_ID"/>
        </w:rPr>
      </w:r>
      <w:r>
        <w:rPr>
          <w:lang w:val="id_ID" w:bidi="id_ID"/>
        </w:rPr>
        <w:t>Pada langkah ini, kelompok akan mendramatisasi perikop tersebut.</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Jemaat di gereja Korintus. </w:t>
      </w:r>
    </w:p>
    <w:p>
      <w:pPr>
        <w:pStyle w:val="ListBullet"/>
        <w:spacing w:line="240" w:lineRule="auto"/>
        <w:ind w:left="720"/>
      </w:pPr>
      <w:r>
        <w:rPr>
          <w:lang w:val="id_ID" w:bidi="id_ID"/>
        </w:rPr>
      </w:r>
      <w:r>
        <w:rPr>
          <w:lang w:val="id_ID" w:bidi="id_ID"/>
        </w:rPr>
        <w:t>Para pemimpin berbeda yang diikuti orang-orang di gereja</w:t>
      </w:r>
    </w:p>
    <w:p>
      <w:pPr>
        <w:pStyle w:val="ListBullet"/>
        <w:spacing w:line="240" w:lineRule="auto"/>
        <w:ind w:left="720"/>
      </w:pPr>
      <w:r>
        <w:rPr>
          <w:lang w:val="id_ID" w:bidi="id_ID"/>
        </w:rPr>
      </w:r>
      <w:r>
        <w:rPr>
          <w:lang w:val="id_ID" w:bidi="id_ID"/>
        </w:rPr>
        <w:t>Roh Allah</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Yesus Kristus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peragaan dan respon-respon yang diberikan.</w:t>
      </w:r>
    </w:p>
    <w:p>
      <w:pPr/>
      <w:r>
        <w:rPr>
          <w:lang w:val="id_ID" w:bidi="id_ID"/>
        </w:rPr>
      </w:r>
      <w:r>
        <w:rPr>
          <w:lang w:val="id_ID" w:bidi="id_ID"/>
        </w:rPr>
        <w:t>Pada bagian pertama dari perikop ini, Paulus terus memperingatkan orang-orang Korintus untuk tidak mengikuti guru yang mengandalkan hikmat manusia dan ucapan terampil mereka sendiri. Paulus melakukan ini dengan mengingatkan orang-orang Korintus bahwa ketika ia mengajar mereka, Paulus tidak berbicara seperti seseorang yang ingin menunjukkan betapa cerdasnya mereka. Sebaliknya, Paulus hanya berbicara tentang Yesus Kristus dan bagaimana Kristus mati di salib.</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Tanyakan kepada orang-orang yang memerankan para guru, "Apa yang sedang Anda rasakan atau pikirkan?" Orang-orang mungkin menjawab hal-hal seperti:</w:t>
      </w:r>
    </w:p>
    <w:p>
      <w:pPr>
        <w:pStyle w:val="ListBullet"/>
        <w:spacing w:line="240" w:lineRule="auto"/>
        <w:ind w:left="720"/>
      </w:pPr>
      <w:r>
        <w:rPr>
          <w:lang w:val="id_ID" w:bidi="id_ID"/>
        </w:rPr>
      </w:r>
      <w:r>
        <w:rPr>
          <w:lang w:val="id_ID" w:bidi="id_ID"/>
        </w:rPr>
        <w:t>Tanyakan kepada yang memerankan orang-orang percaya, "Apa yang sedang kamu rasakan atau pikirkan?" Orang-orang mungkin menjawab hal-hal seperti:</w:t>
      </w:r>
    </w:p>
    <w:p>
      <w:pPr>
        <w:pStyle w:val="ListBullet"/>
        <w:spacing w:line="240" w:lineRule="auto"/>
        <w:ind w:left="720"/>
      </w:pPr>
      <w:r>
        <w:rPr>
          <w:lang w:val="id_ID" w:bidi="id_ID"/>
        </w:rPr>
      </w:r>
      <w:r>
        <w:rPr>
          <w:lang w:val="id_ID" w:bidi="id_ID"/>
        </w:rPr>
        <w:t xml:space="preserve">Lanjutkan dramanya. </w:t>
      </w:r>
    </w:p>
    <w:p>
      <w:pPr/>
      <w:r>
        <w:rPr>
          <w:lang w:val="id_ID" w:bidi="id_ID"/>
        </w:rPr>
      </w:r>
      <w:r>
        <w:rPr>
          <w:lang w:val="id_ID" w:bidi="id_ID"/>
        </w:rPr>
        <w:t xml:space="preserve">Dalam bagian kedua dari perikop ini, Paulus mengingatkan orang-orang Korintus bahwa ketika ia berada di Korintus mengajar mereka, ia lemah dan takut, dan ia gemetar. Jadi orang-orang Korintus percaya kepada kebenaran tentang Kristus dan salib bukan karena Paulus berbicara dengan baik, tetapi karena Roh Allah mengubah kehidupan mereka. </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Tanyakan kepada yang memerankan orang-orang percaya, "Apa yang sedang kamu rasakan atau pikirkan?" Orang-orang mungkin menjawab hal-hal seperti:</w:t>
      </w:r>
    </w:p>
    <w:p>
      <w:pPr>
        <w:pStyle w:val="ListBullet"/>
        <w:spacing w:line="240" w:lineRule="auto"/>
        <w:ind w:left="720"/>
      </w:pPr>
      <w:r>
        <w:rPr>
          <w:lang w:val="id_ID" w:bidi="id_ID"/>
        </w:rPr>
      </w:r>
      <w:r>
        <w:rPr>
          <w:lang w:val="id_ID" w:bidi="id_ID"/>
        </w:rPr>
        <w:t xml:space="preserve">Lanjutkan dramanya. </w:t>
      </w:r>
    </w:p>
    <w:p>
      <w:pPr/>
      <w:r>
        <w:rPr>
          <w:lang w:val="id_ID" w:bidi="id_ID"/>
        </w:rPr>
      </w:r>
      <w:r>
        <w:rPr>
          <w:lang w:val="id_ID" w:bidi="id_ID"/>
        </w:rPr>
        <w:t>Dalam bagian terakhir dari perikop ini, Paulus mengatakan kepada orang-orang Korintus bahwa ia berbicara dengan cara ini sehingga mereka tidak menaruh iman mereka kepada hikmat manusia, tetapi kepada kuasa Allah.</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Tanyakan kepada yang memerankan orang-orang percaya, "Apa yang sedang kamu rasakan atau pikirkan?" Orang-orang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2:1–5 dalam terjemahan yang paling mudah dimengerti.</w:t>
      </w:r>
    </w:p>
    <w:p>
      <w:pPr/>
      <w:r>
        <w:rPr>
          <w:lang w:val="id_ID" w:bidi="id_ID"/>
        </w:rPr>
      </w:r>
      <w:r>
        <w:rPr>
          <w:lang w:val="id_ID" w:bidi="id_ID"/>
        </w:rPr>
        <w:t xml:space="preserve">Pada tahap ini, kelompok akan membahas istilah dan kata kunci dalam perikop ini. </w:t>
      </w:r>
    </w:p>
    <w:p>
      <w:pPr/>
      <w:r>
        <w:rPr>
          <w:lang w:val="id_ID" w:bidi="id_ID"/>
        </w:rPr>
      </w:r>
      <w:r>
        <w:rPr>
          <w:lang w:val="id_ID" w:bidi="id_ID"/>
        </w:rPr>
        <w:t xml:space="preserve">Paulus memulai perikop ini dengan menyebut orang-orang di gereja Korintus </w:t>
      </w:r>
      <w:r>
        <w:rPr>
          <w:b/>
          <w:lang w:val="id_ID" w:bidi="id_ID"/>
        </w:rPr>
        <w:t>saudara-saudara</w:t>
      </w:r>
      <w:r>
        <w:rPr>
          <w:lang w:val="id_ID" w:bidi="id_ID"/>
        </w:rPr>
        <w:t>. Paulus tidak bermaksud bahwa orang-orang ini secara harfiah adalah saudara-saudaranya dari ayah yang sama. Paulus menggunakan bahasa khusus ini untuk merujuk kepada orang-orang, baik laki-laki maupun perempuan, yang percaya dan mengikuti Kristus. Gunakan kata-kata yang sama untuk saudara-saudara, atau saudara-saudari, seperti yang telah Anda gunakan pada perikop sebelumnya.</w:t>
      </w:r>
    </w:p>
    <w:p>
      <w:pPr/>
      <w:r>
        <w:rPr>
          <w:lang w:val="id_ID" w:bidi="id_ID"/>
        </w:rPr>
      </w:r>
      <w:r>
        <w:rPr>
          <w:lang w:val="id_ID" w:bidi="id_ID"/>
        </w:rPr>
        <w:t xml:space="preserve">Paulus mengatakan bahwa ketika ia bersama orang-orang percaya di Korintus, ia tidak datang dengan menggunakan </w:t>
      </w:r>
      <w:r>
        <w:rPr>
          <w:b/>
          <w:lang w:val="id_ID" w:bidi="id_ID"/>
        </w:rPr>
        <w:t>pidato yang terdengar tinggi</w:t>
      </w:r>
      <w:r>
        <w:rPr>
          <w:lang w:val="id_ID" w:bidi="id_ID"/>
        </w:rPr>
        <w:t xml:space="preserve"> untuk </w:t>
      </w:r>
      <w:r>
        <w:rPr>
          <w:b/>
          <w:lang w:val="id_ID" w:bidi="id_ID"/>
        </w:rPr>
        <w:t>memberitakan</w:t>
      </w:r>
      <w:r>
        <w:rPr>
          <w:lang w:val="id_ID" w:bidi="id_ID"/>
        </w:rPr>
        <w:t xml:space="preserve"> </w:t>
      </w:r>
      <w:r>
        <w:rPr>
          <w:b/>
          <w:lang w:val="id_ID" w:bidi="id_ID"/>
        </w:rPr>
        <w:t>misteri</w:t>
      </w:r>
      <w:r>
        <w:rPr>
          <w:lang w:val="id_ID" w:bidi="id_ID"/>
        </w:rPr>
        <w:t xml:space="preserve"> Allah. Ketika seseorang menggunakan "pidato yang terdengar tinggi," mereka berbicara dengan cara yang bangga yang membuat mereka terdengar lebih bijaksana atau cerdas daripada orang-orang lain. Ketika orang-orang memberitakan sesuatu, mereka menyampaikan pesan penting kepada orang lain. Pesan penting ini adalah misteri atau kebenaran yang telah Allah ungkapkan. Gunakan kata atau frasa yang sama untuk misteri seperti yang Anda gunakan pada perikop sebelumnya.</w:t>
      </w:r>
    </w:p>
    <w:p>
      <w:pPr/>
      <w:r>
        <w:rPr>
          <w:lang w:val="id_ID" w:bidi="id_ID"/>
        </w:rPr>
      </w:r>
      <w:r>
        <w:rPr>
          <w:lang w:val="id_ID" w:bidi="id_ID"/>
        </w:rPr>
        <w:t xml:space="preserve">Berhenti di sini dan diskusikan dalam kelompok kata atau frasa apa yang akan Anda gunakan untuk </w:t>
      </w:r>
      <w:r>
        <w:rPr>
          <w:b/>
          <w:lang w:val="id_ID" w:bidi="id_ID"/>
        </w:rPr>
        <w:t>pidato yang terdengar tinggi</w:t>
      </w:r>
      <w:r>
        <w:rPr>
          <w:lang w:val="id_ID" w:bidi="id_ID"/>
        </w:rPr>
        <w:t xml:space="preserve"> dan </w:t>
      </w:r>
      <w:r>
        <w:rPr>
          <w:b/>
          <w:lang w:val="id_ID" w:bidi="id_ID"/>
        </w:rPr>
        <w:t>diberitakan</w:t>
      </w:r>
      <w:r>
        <w:rPr>
          <w:lang w:val="id_ID" w:bidi="id_ID"/>
        </w:rPr>
        <w:t xml:space="preserve"> Jika Anda telah menerjemahkan kata-kata ini di kitab lain dari Alkitab, gunakan kata yang sama dengan yang Anda gunakan di sana. Hentikan sebentar rekaman ini di sini.</w:t>
      </w:r>
    </w:p>
    <w:p>
      <w:pPr/>
      <w:r>
        <w:rPr>
          <w:lang w:val="id_ID" w:bidi="id_ID"/>
        </w:rPr>
      </w:r>
      <w:r>
        <w:rPr>
          <w:lang w:val="id_ID" w:bidi="id_ID"/>
        </w:rPr>
        <w:t xml:space="preserve">Paulus menggunakan kata </w:t>
      </w:r>
      <w:r>
        <w:rPr>
          <w:b/>
          <w:lang w:val="id_ID" w:bidi="id_ID"/>
        </w:rPr>
        <w:t>hikmat</w:t>
      </w:r>
      <w:r>
        <w:rPr>
          <w:lang w:val="id_ID" w:bidi="id_ID"/>
        </w:rPr>
        <w:t xml:space="preserve"> beberapa kali dalam perikop ini. Dalam setiap kasus, Paulus tidak bermaksud hikmat ilahi Allah, tetapi pengetahuan atau kecerdasan manusia. Gunakan kata atau frasa yang sama untuk ‘hikmat’ seperti yang telah anda gunakan pada perikop sebelumnya. Untuk informasi lebih lanjut mengenai </w:t>
      </w:r>
      <w:r>
        <w:rPr>
          <w:lang w:val="id_ID" w:bidi="id_ID"/>
        </w:rPr>
        <w:t>hikmat</w:t>
      </w:r>
      <w:r>
        <w:rPr>
          <w:lang w:val="id_ID" w:bidi="id_ID"/>
        </w:rPr>
        <w:t>, lihat Daftar Kata Utama.</w:t>
      </w:r>
    </w:p>
    <w:p>
      <w:pPr/>
      <w:r>
        <w:rPr>
          <w:lang w:val="id_ID" w:bidi="id_ID"/>
        </w:rPr>
      </w:r>
      <w:r>
        <w:rPr>
          <w:lang w:val="id_ID" w:bidi="id_ID"/>
        </w:rPr>
        <w:t xml:space="preserve">Ketika Paulus berada di Korintus, ia hanya mengajar tentang Yesus </w:t>
      </w:r>
      <w:r>
        <w:rPr>
          <w:b/>
          <w:lang w:val="id_ID" w:bidi="id_ID"/>
        </w:rPr>
        <w:t>Kristus</w:t>
      </w:r>
      <w:r>
        <w:rPr>
          <w:lang w:val="id_ID" w:bidi="id_ID"/>
        </w:rPr>
        <w:t xml:space="preserve"> yang </w:t>
      </w:r>
      <w:r>
        <w:rPr>
          <w:b/>
          <w:lang w:val="id_ID" w:bidi="id_ID"/>
        </w:rPr>
        <w:t>disalibkan</w:t>
      </w:r>
      <w:r>
        <w:rPr>
          <w:lang w:val="id_ID" w:bidi="id_ID"/>
        </w:rPr>
        <w:t xml:space="preserve">. Penyaliban adalah cara Romawi untuk mengeksekusi manusia. Penyaliban berarti bahwa seseorang dipaku di kayu salib dan kemudian dibiarkan untuk mati. Orang-orang membunuh Yesus dengan menyalibkan-Nya di atas salib. Gunakan kata atau frasa yang sama untuk Kristus dan disalibkan seperti yang Anda gunakan pada perikop sebelumnya. Untuk informasi lebih lanjut tentang </w:t>
      </w:r>
      <w:r>
        <w:rPr>
          <w:lang w:val="id_ID" w:bidi="id_ID"/>
        </w:rPr>
        <w:t>Kristus</w:t>
      </w:r>
      <w:r>
        <w:rPr>
          <w:lang w:val="id_ID" w:bidi="id_ID"/>
        </w:rPr>
        <w:t xml:space="preserve"> dan </w:t>
      </w:r>
      <w:r>
        <w:rPr>
          <w:lang w:val="id_ID" w:bidi="id_ID"/>
        </w:rPr>
        <w:t>penyaliban</w:t>
      </w:r>
      <w:r>
        <w:rPr>
          <w:lang w:val="id_ID" w:bidi="id_ID"/>
        </w:rPr>
        <w:t>, lihat Daftar Kata Utama.</w:t>
      </w:r>
    </w:p>
    <w:p>
      <w:pPr/>
      <w:r>
        <w:rPr>
          <w:lang w:val="id_ID" w:bidi="id_ID"/>
        </w:rPr>
      </w:r>
      <w:r>
        <w:rPr>
          <w:lang w:val="id_ID" w:bidi="id_ID"/>
        </w:rPr>
        <w:t xml:space="preserve">Paulus tidak hanya bertindak lemah dan takut di Korintus, tetapi ia juga </w:t>
      </w:r>
      <w:r>
        <w:rPr>
          <w:b/>
          <w:lang w:val="id_ID" w:bidi="id_ID"/>
        </w:rPr>
        <w:t>gemetar</w:t>
      </w:r>
      <w:r>
        <w:rPr>
          <w:lang w:val="id_ID" w:bidi="id_ID"/>
        </w:rPr>
        <w:t>. Ketika seseorang gemetar, tubuh mereka bergetar, biasanya karena mereka merasa takut atau cemas. Namun, jika Paulus memiliki penyakit fisik, itu mungkin juga menyebabkannya gemetar.</w:t>
      </w:r>
    </w:p>
    <w:p>
      <w:pPr/>
      <w:r>
        <w:rPr>
          <w:lang w:val="id_ID" w:bidi="id_ID"/>
        </w:rPr>
      </w:r>
      <w:r>
        <w:rPr>
          <w:lang w:val="id_ID" w:bidi="id_ID"/>
        </w:rPr>
        <w:t xml:space="preserve">Berhenti di sini dan diskusikan dalam kelompok kata atau frasa apa yang akan Anda gunakan untuk </w:t>
      </w:r>
      <w:r>
        <w:rPr>
          <w:b/>
          <w:lang w:val="id_ID" w:bidi="id_ID"/>
        </w:rPr>
        <w:t>gemetar</w:t>
      </w:r>
      <w:r>
        <w:rPr>
          <w:lang w:val="id_ID" w:bidi="id_ID"/>
        </w:rPr>
        <w:t>. Jika Anda telah menerjemahkan kata ini di kitab lain dalam Alkitab, gunakan kata yang sama dengan yang Anda gunakan di sana. Hentikan sebentar rekaman ini di sini.</w:t>
      </w:r>
    </w:p>
    <w:p>
      <w:pPr/>
      <w:r>
        <w:rPr>
          <w:lang w:val="id_ID" w:bidi="id_ID"/>
        </w:rPr>
      </w:r>
      <w:r>
        <w:rPr>
          <w:lang w:val="id_ID" w:bidi="id_ID"/>
        </w:rPr>
        <w:t xml:space="preserve">Paulus mengatakan bahwa ia mengajar tidak dengan kata-kata yang terdengar bijaksana dan </w:t>
      </w:r>
      <w:r>
        <w:rPr>
          <w:b/>
          <w:lang w:val="id_ID" w:bidi="id_ID"/>
        </w:rPr>
        <w:t>meyakinkan</w:t>
      </w:r>
      <w:r>
        <w:rPr>
          <w:lang w:val="id_ID" w:bidi="id_ID"/>
        </w:rPr>
        <w:t xml:space="preserve">, tetapi dengan </w:t>
      </w:r>
      <w:r>
        <w:rPr>
          <w:b/>
          <w:lang w:val="id_ID" w:bidi="id_ID"/>
        </w:rPr>
        <w:t>demonstrasi</w:t>
      </w:r>
      <w:r>
        <w:rPr>
          <w:lang w:val="id_ID" w:bidi="id_ID"/>
        </w:rPr>
        <w:t xml:space="preserve"> tentang kuasa </w:t>
      </w:r>
      <w:r>
        <w:rPr>
          <w:b/>
          <w:lang w:val="id_ID" w:bidi="id_ID"/>
        </w:rPr>
        <w:t>Roh Allah</w:t>
      </w:r>
      <w:r>
        <w:rPr>
          <w:lang w:val="id_ID" w:bidi="id_ID"/>
        </w:rPr>
        <w:t xml:space="preserve">. Ketika seseorang membujuk orang lain, mereka mengucapkan kata-kata yang membuat orang-orang setuju dengan mereka atau melakukan sesuatu yang diinginkan agar orang tersebut lakukan. Demonstrasi adalah fakta yang mendukung atau bukti yang menunjukkan kepada orang-orang sesuatu adalah benar. Dalam hal ini, orang-orang tahu bahwa ajaran Paulus adalah benar karena mereka melihat Roh Allah bekerja. Roh Allah adalah kuasa yang berasal dari Allah. Kuasa ini menciptakan, memberikan kehidupan, melakukan mujizat, dan mengubah hidup orang-orang. </w:t>
      </w:r>
    </w:p>
    <w:p>
      <w:pPr/>
      <w:r>
        <w:rPr>
          <w:lang w:val="id_ID" w:bidi="id_ID"/>
        </w:rPr>
      </w:r>
      <w:r>
        <w:rPr>
          <w:lang w:val="id_ID" w:bidi="id_ID"/>
        </w:rPr>
        <w:t xml:space="preserve">Berhenti di sini dan diskusikan dalam kelompok kata atau frasa apa yang akan Anda gunakan untuk </w:t>
      </w:r>
      <w:r>
        <w:rPr>
          <w:b/>
          <w:lang w:val="id_ID" w:bidi="id_ID"/>
        </w:rPr>
        <w:t>Roh Allah</w:t>
      </w:r>
      <w:r>
        <w:rPr>
          <w:lang w:val="id_ID" w:bidi="id_ID"/>
        </w:rPr>
        <w:t xml:space="preserve">. Roh Allah merujuk pada Roh Kudus, tetapi di sini Ia hanya disebut "Roh" Lihat </w:t>
      </w:r>
      <w:r>
        <w:rPr>
          <w:lang w:val="id_ID" w:bidi="id_ID"/>
        </w:rPr>
        <w:t>Roh Kudus</w:t>
      </w:r>
      <w:r>
        <w:rPr>
          <w:lang w:val="id_ID" w:bidi="id_ID"/>
        </w:rPr>
        <w:t xml:space="preserve"> di Daftar Kata Utama untuk informasi lengkap tentang Roh Allah. Jika Anda telah menerjemahkan kata-kata ini di kitab lain dari Alkitab, gunakan kata-kata yang sama dengan yang Anda gunakan di sana.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sejenak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sejenak audio ini di sini. </w:t>
      </w:r>
    </w:p>
    <w:p>
      <w:pPr/>
      <w:r>
        <w:rPr>
          <w:lang w:val="id_ID" w:bidi="id_ID"/>
        </w:rPr>
      </w:r>
      <w:r>
        <w:rPr>
          <w:lang w:val="id_ID" w:bidi="id_ID"/>
        </w:rPr>
        <w:t xml:space="preserve">Selanjutnya, kelompok dapat memutuskan versi perikop milik siapa yang paling Anda sukai. Anda mungkin merasa bahwa Anda menyukai cara salah satu anggota kelompok menceritakan suatu adegan, tetapi menyukai cara anggota kelompok lain menceritakan adegan lainnya. Hentikan sejenak audio ini di sini. </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2:6–16</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2:6–16 dan simpanlah dalam hatimu.</w:t>
      </w:r>
    </w:p>
    <w:p>
      <w:pPr/>
      <w:r>
        <w:rPr>
          <w:lang w:val="id_ID" w:bidi="id_ID"/>
        </w:rPr>
      </w:r>
      <w:r>
        <w:rPr>
          <w:lang w:val="id_ID" w:bidi="id_ID"/>
        </w:rPr>
        <w:t>Dengarkan versi audio dari 1 Korintus 2:6–16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pahami dari bagian ini? Hentikan sebentar rekaman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rekaman ini di sini.</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2:6–16 dalam terjemahan yang paling mudah dimengerti.</w:t>
      </w:r>
    </w:p>
    <w:p>
      <w:pPr/>
      <w:r>
        <w:rPr>
          <w:lang w:val="id_ID" w:bidi="id_ID"/>
        </w:rPr>
      </w:r>
      <w:r>
        <w:rPr>
          <w:lang w:val="id_ID" w:bidi="id_ID"/>
        </w:rPr>
        <w:t>Paulus sedang menulis surat kepada gereja di Korintus tempat orang-orang berdebat tentang guru mana yang harus diikuti. Paulus baru saja selesai mengatakan kepada orang-orang percaya untuk tidak terkesan dengan hikmat manusia, tetapi hanya mengikuti Kristus. Paulus mengingatkan orang-orang Korintus bahwa Paulus sendiri tidak berbicara dengan baik ketika ia mengajar di Korintus. Paulus mengatakan bahwa ia berbicara dengan cara ini sehingga orang-orang Korintus percaya kepada Kristus karena kuasa Roh Allah, bukan karena Paulus terdengar bijaksana.</w:t>
      </w:r>
    </w:p>
    <w:p>
      <w:pPr/>
      <w:r>
        <w:rPr>
          <w:lang w:val="id_ID" w:bidi="id_ID"/>
        </w:rPr>
      </w:r>
      <w:r>
        <w:rPr>
          <w:lang w:val="id_ID" w:bidi="id_ID"/>
        </w:rPr>
        <w:t>Paulus mulai menjelaskan perbedaan antara hikmat manusia dan hikmat Allah. Paulus mengatakan bahwa mereka yang mengajar tentang Kristus sebenarnya mengajarkan hikmat kepada mereka yang dewasa, atau bertumbuh dewasa, dalam iman mereka. Tetapi Paulus mengatakan bahwa hikmat yang diajarkan orang-orang ini sangat berbeda dari hikmat para pemimpin manusia, seperti raja-raja dan gubernur. Paulus mengingatkan orang-orang Korintus bahwa sementara para pemimpin manusia ini tampaknya bijaksana dan berkuasa sekarang, mereka akan pergi, atau mati, dan orang-orang akan melupakan para pemimpin ini.</w:t>
      </w:r>
    </w:p>
    <w:p>
      <w:pPr/>
      <w:r>
        <w:rPr>
          <w:lang w:val="id_ID" w:bidi="id_ID"/>
        </w:rPr>
      </w:r>
      <w:r>
        <w:rPr>
          <w:lang w:val="id_ID" w:bidi="id_ID"/>
        </w:rPr>
        <w:t>Berhenti di sini dan diskusikan pertanyaan ini dalam kelompok: Ceritakan kisah tentang seseorang yang sangat bijaksana. Bagaimana Anda tahu bahwa orang ini bijaksana? Bagaimana mereka bertindak atau berbicara secara berbeda dari orang lain? Hentikan sebentar rekaman ini di sini.</w:t>
      </w:r>
    </w:p>
    <w:p>
      <w:pPr/>
      <w:r>
        <w:rPr>
          <w:lang w:val="id_ID" w:bidi="id_ID"/>
        </w:rPr>
      </w:r>
      <w:r>
        <w:rPr>
          <w:lang w:val="id_ID" w:bidi="id_ID"/>
        </w:rPr>
        <w:t>Paulus mengatakan bahwa mereka yang mengajar tentang Kristus mengajarkan jenis hikmat yang berbeda. Hikmat ini adalah rahasia di masa lalu. Allah sekarang telah mengungkapkan hikmat ini melalui Roh Allah kepada orang-orang yang percaya. "Rahasia" ini adalah rencana Allah untuk mengutus Kristus untuk mati di salib untuk menyelamatkan umat Allah. Paulus mengatakan bahwa Allah mengutus, atau memutuskan, rencana ini bahkan sebelum Allah menciptakan dunia. Allah melakukan ini untuk menghormati setiap orang yang percaya kepada Kristus sehingga orang-orang percaya dapat tinggal dekat dengan Allah dan mengalami keajaiban dan kuasa-Nya. Paulus mengatakan bahwa para penguasa pada zaman ini, atau para pemimpin manusia di dunia ini, tidak memahami hikmat rencana rahasia Allah. Karena para pemimpin ini tidak memahami rencana itu, mereka menyalibkan Yesus Kristus di atas salib.</w:t>
      </w:r>
    </w:p>
    <w:p>
      <w:pPr/>
      <w:r>
        <w:rPr>
          <w:lang w:val="id_ID" w:bidi="id_ID"/>
        </w:rPr>
      </w:r>
      <w:r>
        <w:rPr>
          <w:lang w:val="id_ID" w:bidi="id_ID"/>
        </w:rPr>
        <w:t>Sekarang, Paulus mengutip seseorang, atau mengucapkan kata-kata orang lain. Kita tidak yakin siapa yang dikutip Paulus. Paulus mungkin mengutip tulisan-tulisan para guru Yahudi yang menggunakan kata-kata dari Perjanjian Lama untuk mengajar orang-orang. Atau Paulus mungkin menyusun kata-kata dari Perjanjian Lama sendiri. Bagaimanapun juga, Paulus mengucapkan kata-kata ini dengan cara yang menunjukkan bahwa kata-kata ini sangat penting dan bahwa seseorang yang memiliki hikmat, atau otoritas, dari Allah pertama-tama mengucapkan kata-kata ini. Paulus mengatakan bahwa hal-hal yang Allah rencanakan bagi orang-orang yang mengasihi Allah lebih baik daripada yang pernah dilihat, didengar, atau dibayangkan oleh siapa pun. Hal-hal yang luar biasa ini adalah apa yang telah Allah ungkapkan, atau tunjukkan kepada kita melalui Roh Allah. Hanya umat Allah yang dapat memahami hikmat Allah. Orang-orang yang mengikuti Kristus adalah satu-satunya orang yang memiliki Roh Allah.</w:t>
      </w:r>
    </w:p>
    <w:p>
      <w:pPr/>
      <w:r>
        <w:rPr>
          <w:lang w:val="id_ID" w:bidi="id_ID"/>
        </w:rPr>
      </w:r>
      <w:r>
        <w:rPr>
          <w:lang w:val="id_ID" w:bidi="id_ID"/>
        </w:rPr>
        <w:t>Berhenti di sini dan diskusikan pertanyaan ini dalam kelompok: Ceritakan kisah tentang saat sekelompok orang melihat sesuatu terjadi tetapi tidak memahaminya. Apa yang terjadi ketika hanya satu orang dalam kelompok yang memahami apa yang terjadi atau mengapa itu terjadi? Bagaimana orang itu berbeda dari orang lain yang tidak mengerti? Hentikan sebentar rekaman ini di sini.</w:t>
      </w:r>
    </w:p>
    <w:p>
      <w:pPr/>
      <w:r>
        <w:rPr>
          <w:lang w:val="id_ID" w:bidi="id_ID"/>
        </w:rPr>
      </w:r>
      <w:r>
        <w:rPr>
          <w:lang w:val="id_ID" w:bidi="id_ID"/>
        </w:rPr>
        <w:t>Paulus mengajukan pertanyaan yang tidak ia harapkan untuk dijawab oleh orang-orang percaya di Korintus. Paulus berkata, "Siapa yang tahu pikiran orang lain?" Hanya roh seseorang, atau orang itu sendiri, yang tahu pikiran orang itu. Dengan cara yang sama, tidak ada yang dapat mengetahui pikiran Allah kecuali Roh Allah sendiri. Orang-orang yang mengikuti Kristus dapat memahami hal-hal yang telah Allah berikan dengan bebas kepada kita karena kita memiliki Roh yang berasal dari Allah ini. Dan karena ini, kita dapat memahami rencana bijaksana Allah.</w:t>
      </w:r>
    </w:p>
    <w:p>
      <w:pPr/>
      <w:r>
        <w:rPr>
          <w:lang w:val="id_ID" w:bidi="id_ID"/>
        </w:rPr>
      </w:r>
      <w:r>
        <w:rPr>
          <w:lang w:val="id_ID" w:bidi="id_ID"/>
        </w:rPr>
        <w:t>Paulus mengatakan bahwa orang-orang seperti dia, yang mengajar tentang Kristus, tidak menggunakan kata-kata yang diajarkan kepada mereka oleh orang-orang yang terdengar bijaksana. Sebaliknya, para guru ini menggunakan kata-kata yang diajarkan Roh Allah kepada mereka. Dan para guru ini menjelaskan kebenaran ini kepada orang-orang yang memiliki Roh Allah.</w:t>
      </w:r>
    </w:p>
    <w:p>
      <w:pPr/>
      <w:r>
        <w:rPr>
          <w:lang w:val="id_ID" w:bidi="id_ID"/>
        </w:rPr>
      </w:r>
      <w:r>
        <w:rPr>
          <w:lang w:val="id_ID" w:bidi="id_ID"/>
        </w:rPr>
        <w:t>Orang-orang yang tidak memiliki Roh Allah tidak menerima, atau percaya, hal-hal yang dikatakan Roh Allah. Orang-orang ini berpikir bahwa apa yang dikatakan Roh Allah adalah bodoh, atau omong kosong. Tetapi orang-orang yang memiliki Roh Allah dapat menghakimi, atau mengevaluasi, apakah sesuatu itu bijaksana atau bodoh. Paulus mengatakan bahwa orang-orang yang tidak memiliki Roh Allah tidak dapat menghakimi apakah orang yang memiliki Roh Allah bijaksana atau bodoh. Paulus mengatakan ini karena orang-orang Korintus menghakimi para guru berdasarkan seberapa bijaksana kedengarannya guru itu oleh orang-orang Korintus. Paulus tahu bahwa orang-orang Korintus percaya bahwa orang-orang Korintus sangat rohani dan bijaksana. Paulus mengingatkan orang-orang Korintus bahwa hikmat manusia mereka tidak dapat menghakimi hikmat yang berasal dari Roh Allah.</w:t>
      </w:r>
    </w:p>
    <w:p>
      <w:pPr/>
      <w:r>
        <w:rPr>
          <w:lang w:val="id_ID" w:bidi="id_ID"/>
        </w:rPr>
      </w:r>
      <w:r>
        <w:rPr>
          <w:lang w:val="id_ID" w:bidi="id_ID"/>
        </w:rPr>
        <w:t>Berhenti di sini dan diskusikan pertanyaan ini dalam kelompok: Ceritakan kisah tentang seseorang yang ingin menjadi bijaksana. Apa yang dilakukan orang itu untuk membantu mereka belajar atau mendapatkan lebih banyak hikmat? Bagaimana orang-orang lain membantu mereka menjadi lebih bijaksana? Hentikan sebentar rekaman ini di sini.</w:t>
      </w:r>
    </w:p>
    <w:p>
      <w:pPr/>
      <w:r>
        <w:rPr>
          <w:lang w:val="id_ID" w:bidi="id_ID"/>
        </w:rPr>
      </w:r>
      <w:r>
        <w:rPr>
          <w:lang w:val="id_ID" w:bidi="id_ID"/>
        </w:rPr>
        <w:t>Paulus mengajukan pertanyaan lain yang tidak ia harapkan untuk dijawab orang-orang Korintus. Paulus berkata, "Siapa yang tahu pikiran Tuhan?" Siapa yang cukup tahu untuk mengajar Tuhan?" Paulus kemudian mengatakan bahwa kita memiliki pikiran, atau pendapat-pendapat, dari Kristus. Ketika Paulus mengatakan "pikiran Kristus," ia menggunakan kata-kata dari kitab yang ditulis Nabi Yesaya. Dalam Perjanjian Lama, Yesaya menggunakan kata-kata "pikiran Tuhan" atau "pikiran Yahweh." Paulus mengatakan ini karena ia tahu bahwa Yesus Kristus adalah Allah yang sama yang kita dengar dalam Perjanjian Lama, yang disebut Yahweh. Paulus bermaksud menunjukkan bahwa Roh Allah, yang membimbing pikiran-pikiran tentang Kristus, juga membimbing pikiran-pikiran orang-orang yang percaya kepada Kristus dan mengikuti Kristus.</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2:6–16 dalam terjemahan yang paling mudah dimengerti.</w:t>
      </w:r>
    </w:p>
    <w:p>
      <w:pPr/>
      <w:r>
        <w:rPr>
          <w:lang w:val="id_ID" w:bidi="id_ID"/>
        </w:rPr>
      </w:r>
      <w:r>
        <w:rPr>
          <w:lang w:val="id_ID" w:bidi="id_ID"/>
        </w:rPr>
        <w:t>Pada langkah ini, kelompok akan menentukan bagian, tokoh, dan latar belakang dari perikop ini. Selanjutnya, kelompok akan memeragakan perikop ini.</w:t>
      </w:r>
    </w:p>
    <w:p>
      <w:pPr/>
      <w:r>
        <w:rPr>
          <w:lang w:val="id_ID" w:bidi="id_ID"/>
        </w:rPr>
      </w:r>
      <w:r>
        <w:rPr>
          <w:lang w:val="id_ID" w:bidi="id_ID"/>
        </w:rPr>
        <w:t>Perikop ini memiliki empat bagian.</w:t>
      </w:r>
    </w:p>
    <w:p>
      <w:pPr/>
      <w:r>
        <w:rPr>
          <w:lang w:val="id_ID" w:bidi="id_ID"/>
        </w:rPr>
      </w:r>
      <w:r>
        <w:rPr>
          <w:b/>
          <w:lang w:val="id_ID" w:bidi="id_ID"/>
        </w:rPr>
        <w:t>Pada bagian pertama:</w:t>
      </w:r>
      <w:r>
        <w:rPr>
          <w:lang w:val="id_ID" w:bidi="id_ID"/>
        </w:rPr>
        <w:t xml:space="preserve"> Paulus mengatakan bahwa ia dan orang lain seperti dia mengajarkan hikmat, tetapi bukan hikmat yang para penguasa manusia ajarkan.</w:t>
      </w:r>
    </w:p>
    <w:p>
      <w:pPr/>
      <w:r>
        <w:rPr>
          <w:lang w:val="id_ID" w:bidi="id_ID"/>
        </w:rPr>
      </w:r>
      <w:r>
        <w:rPr>
          <w:b/>
          <w:lang w:val="id_ID" w:bidi="id_ID"/>
        </w:rPr>
        <w:t>Pada bagian kedua:</w:t>
      </w:r>
      <w:r>
        <w:rPr>
          <w:lang w:val="id_ID" w:bidi="id_ID"/>
        </w:rPr>
        <w:t xml:space="preserve"> Paulus mengatakan bahwa hal-hal yang Allah rencanakan bagi orang-orang yang mengasihi Allah lebih baik daripada yang pernah dilihat, didengar, atau dibayangkan oleh siapa pun.</w:t>
      </w:r>
    </w:p>
    <w:p>
      <w:pPr/>
      <w:r>
        <w:rPr>
          <w:lang w:val="id_ID" w:bidi="id_ID"/>
        </w:rPr>
      </w:r>
      <w:r>
        <w:rPr>
          <w:b/>
          <w:lang w:val="id_ID" w:bidi="id_ID"/>
        </w:rPr>
        <w:t>Pada bagian ketiga:</w:t>
      </w:r>
      <w:r>
        <w:rPr>
          <w:lang w:val="id_ID" w:bidi="id_ID"/>
        </w:rPr>
        <w:t xml:space="preserve"> Paulus mengatakan bahwa satu-satunya yang tahu apa yang ada di dalam hati seseorang adalah orang itu. Dengan cara yang sama, tidak ada yang mengetahui hal-hal tentang Allah kecuali Roh Allah.</w:t>
      </w:r>
    </w:p>
    <w:p>
      <w:pPr/>
      <w:r>
        <w:rPr>
          <w:lang w:val="id_ID" w:bidi="id_ID"/>
        </w:rPr>
      </w:r>
      <w:r>
        <w:rPr>
          <w:b/>
          <w:lang w:val="id_ID" w:bidi="id_ID"/>
        </w:rPr>
        <w:t>Pada bagian keempat:</w:t>
      </w:r>
      <w:r>
        <w:rPr>
          <w:lang w:val="id_ID" w:bidi="id_ID"/>
        </w:rPr>
        <w:t xml:space="preserve"> Orang-orang tanpa Roh Allah berpikir bahwa apa yang dikatakan Roh Allah adalah bodoh, tetapi orang-orang yang memiliki Roh Allah dapat menilai segalanya. Orang yang mempunyai Roh Allah membagikan hikmat yang berasal dari Kristus, yang adalah Allah sendiri.</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Orang-orang yang mengajar dengan firman dari Roh Kudus Allah</w:t>
      </w:r>
    </w:p>
    <w:p>
      <w:pPr>
        <w:pStyle w:val="ListBullet"/>
        <w:spacing w:line="240" w:lineRule="auto"/>
        <w:ind w:left="720"/>
      </w:pPr>
      <w:r>
        <w:rPr>
          <w:lang w:val="id_ID" w:bidi="id_ID"/>
        </w:rPr>
      </w:r>
      <w:r>
        <w:rPr>
          <w:lang w:val="id_ID" w:bidi="id_ID"/>
        </w:rPr>
        <w:t>Orang-orang yang mengajar orang lain dengan menggunakan hikmat manusia mereka sendiri</w:t>
      </w:r>
    </w:p>
    <w:p>
      <w:pPr>
        <w:pStyle w:val="ListBullet"/>
        <w:spacing w:line="240" w:lineRule="auto"/>
        <w:ind w:left="720"/>
      </w:pPr>
      <w:r>
        <w:rPr>
          <w:lang w:val="id_ID" w:bidi="id_ID"/>
        </w:rPr>
      </w:r>
      <w:r>
        <w:rPr>
          <w:lang w:val="id_ID" w:bidi="id_ID"/>
        </w:rPr>
        <w:t>Allah, yang nama pribadinya disebut Yahweh</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Pikirkan bersama tentang bagian dari surat ini. Meskipun Paulus mengatakan banyak hal dalam perikop ini, ia membagikan empat gagasan besar. Pertama, hikmat Allah berbeda dari hikmat manusia. Kedua, hikmat Allah, atau rencana Allah, jauh lebih baik daripada hikmat manusia. Ketiga, orang-orang tidak dapat memahami rencana Allah kecuali Roh Allah menunjukkan kepada mereka. Dan keempat, orang-orang tanpa Roh Allah tidak dapat menghakimi mereka yang berbicara dari Roh Allah.</w:t>
      </w:r>
    </w:p>
    <w:p>
      <w:pPr/>
      <w:r>
        <w:rPr>
          <w:lang w:val="id_ID" w:bidi="id_ID"/>
        </w:rPr>
      </w:r>
      <w:r>
        <w:rPr>
          <w:lang w:val="id_ID" w:bidi="id_ID"/>
        </w:rPr>
        <w:t>Pada bagian sebelumnya dari suratnya, Paulus mengatakan kepada orang-orang Korintus untuk tidak terkesan dengan hikmat manusia dan hanya mengikuti Kristus. Pada bagian ini, Paulus memulai pemikiran baru ini dengan kata yang jelas membedakan bagian sebelumnya dengan cara ia memulai pemikiran baru ini. Paulus akan menunjukkan bahwa ada dua jenis hikmat—hikmat manusia dan hikmat Allah sejati, atau rencana Allah. Paulus mengatakan bahwa orang-orang mengikuti hikmat Allah ketika mereka mengikuti Kristus.</w:t>
      </w:r>
    </w:p>
    <w:p>
      <w:pPr/>
      <w:r>
        <w:rPr>
          <w:lang w:val="id_ID" w:bidi="id_ID"/>
        </w:rPr>
      </w:r>
      <w:r>
        <w:rPr>
          <w:lang w:val="id_ID" w:bidi="id_ID"/>
        </w:rPr>
        <w:t>Paulus mengatakan bahwa ia dan orang-orang lain seperti dia mengajarkan hikmat kepada orang-orang yang dewasa secara rohani, atau yang percaya dengan teguh kepada Kristus. Hikmat ini sangat berbeda dari hikmat yang diajarkan para pemimpin manusia. Paulus mengingatkan orang-orang Korintus bahwa para pemimpin manusia ini hanya hidup sebentar dan akan segera meninggal, atau mati. Sebagai perbandingan, hikmat Allah adalah rencana yang dibuat Allah sejak lama, bahkan sebelum Allah menciptakan dunia. Di sini, Paulus mengatakan bahwa Allah "menakdirkan" hal ini terjadi. Takdir adalah menentukan sesuatu sebelum itu terjadi. Rencana yang ditakdirkan Allah ini, yang dulunya merupakan misteri atau rahasia bagi manusia, adalah pesan Injil tentang Yesus Kristus dan penyaliban Kristus. Di sini, Paulus menggunakan kata misteri untuk merujuk kepada kebenaran rahasia yang roh Allah sekarang tunjukkan kepada orang-orang. Paulus mengatakan bahwa tidak ada penguasa pada zaman ini, atau para pemimpin manusia di dunia, yang memahami kebenaran ini. Jika mereka memahaminya, kata Paulus, mereka tidak akan menghukum Kristus di atas salib.</w:t>
      </w:r>
    </w:p>
    <w:p>
      <w:pPr/>
      <w:r>
        <w:rPr>
          <w:lang w:val="id_ID" w:bidi="id_ID"/>
        </w:rPr>
      </w:r>
      <w:r>
        <w:rPr>
          <w:lang w:val="id_ID" w:bidi="id_ID"/>
        </w:rPr>
        <w:t>Berhenti di sini dan diskusikan pertanyaan ini dalam kelompok: Ceritakan kisah tentang sesuatu yang dulu merupakan rahasia antara dua orang, tetapi kemudian satu orang menceritakan kepada orang lain, dan kemudian orang itu menceritakan kepada orang lain sampai banyak orang mengetahuinya. Bagaimana Anda berbicara tentang rahasia itu sekarang karena banyak orang tahu tentang hal itu? Hentikan sebentar rekaman ini di sini.</w:t>
      </w:r>
    </w:p>
    <w:p>
      <w:pPr/>
      <w:r>
        <w:rPr>
          <w:lang w:val="id_ID" w:bidi="id_ID"/>
        </w:rPr>
      </w:r>
      <w:r>
        <w:rPr>
          <w:lang w:val="id_ID" w:bidi="id_ID"/>
        </w:rPr>
        <w:t>Pada bagian kedua, Paulus membagikan beberapa kata yang mungkin berasal dari bagian lain dari Alkitab. Paulus mengatakan bahwa tidak ada mata yang melihat, tidak ada telinga yang mendengar, dan tidak ada hati manusia, atau pikiran, telah membayangkan hal-hal yang sangat baik yang telah disiapkan Allah bagi mereka yang mengasihi Allah. Di sini, Paulus berbicara tentang mata, telinga, dan hati, atau pikiran. Masing-masing bagian tubuh ini menggambarkan bagian-bagian dari pikiran dan emosi seseorang. Orang-orang menggunakan mata dan telinga mereka untuk mempelajari hal-hal baru. Orang-orang menggunakan pikiran mereka untuk memahami apa yang mereka pelajari dan untuk menciptakan gagasan. Pada zaman Paulus, orang-orang berpikir bahwa hati adalah pusat kehidupan batin mereka, atau tempat di mana pikiran dan perasaan orang-orang berasal. Jadi frasa ini berarti bahwa tidak ada yang pernah berpikir tentang rencana bijaksana Allah sebelum Allah menyampaikannya kepada manusia. Inilah sebabnya beberapa terjemahan menggunakan kata pikiran sebagai pengganti hati. Anda harus menerjemahkan frasa ini dengan cara yang alami dalam bahasa Anda sendiri.</w:t>
      </w:r>
    </w:p>
    <w:p>
      <w:pPr/>
      <w:r>
        <w:rPr>
          <w:lang w:val="id_ID" w:bidi="id_ID"/>
        </w:rPr>
      </w:r>
      <w:r>
        <w:rPr>
          <w:lang w:val="id_ID" w:bidi="id_ID"/>
        </w:rPr>
        <w:t>Berhenti di sini dan diskusikan pertanyaan ini dalam kelompok: Dalam bahasa Anda, bagaimana Anda menggambarkan bagian dalam diri seseorang di mana mereka mengerti dan membentuk gagasan? Apa bagian dari tubuh seseorang yang menggambarkan tempat mereka merasakan emosi yang paling dalam? Hentikan sebentar rekaman ini di sini.</w:t>
      </w:r>
    </w:p>
    <w:p>
      <w:pPr/>
      <w:r>
        <w:rPr>
          <w:lang w:val="id_ID" w:bidi="id_ID"/>
        </w:rPr>
      </w:r>
      <w:r>
        <w:rPr>
          <w:lang w:val="id_ID" w:bidi="id_ID"/>
        </w:rPr>
        <w:t>Paulus mengatakan bahwa hal-hal yang tidak dapat dibayangkan di masa lalu Allah telah menyatakan kepada kita, atau kepada semua orang yang percaya. Allah mengungkapkan Injil kepada Paulus dan para rasul terlebih dahulu, tetapi kemudian Paulus dan para rasul membagikan Injil ini dengan orang-orang Korintus. Roh Kudus Allah menunjukkan kepada setiap orang dari mereka masing-masing hal-hal baik yang disiapkan Allah untuk mereka. Dan sekarang Roh Kudus Allah juga menunjukkan hal-hal ini kepada semua orang yang percaya kepada Kristus.</w:t>
      </w:r>
    </w:p>
    <w:p>
      <w:pPr/>
      <w:r>
        <w:rPr>
          <w:lang w:val="id_ID" w:bidi="id_ID"/>
        </w:rPr>
      </w:r>
      <w:r>
        <w:rPr>
          <w:lang w:val="id_ID" w:bidi="id_ID"/>
        </w:rPr>
        <w:t>Paulus mengatakan bahwa Roh Kudus menyelidiki segalanya. Ini adalah bahasa khusus yang berarti Roh Kudus tahu tentang segalanya. Ini tidak berarti bahwa Roh berkeliling mencari informasi. Roh tidak "mencari" seolah-olah ada hal-hal yang Ia coba ketahui. Paulus mengatakan bahwa Roh menelusuri bahkan "hal-hal Allah yang dalam itu." Ini juga adalah bahasa yang khusus. Ini berarti Roh mengetahui hal-hal yang paling sulit untuk diketahui tentang Allah. Roh juga tahu segala sesuatu tentang sifat, tindakan, dan pikiran Allah. Dan Roh Kudus mengetahui semua tentang hikmat rahasia Allah, termasuk semua hal yang telah Allah siapkan untuk mereka yang mengasihi Allah.</w:t>
      </w:r>
    </w:p>
    <w:p>
      <w:pPr/>
      <w:r>
        <w:rPr>
          <w:lang w:val="id_ID" w:bidi="id_ID"/>
        </w:rPr>
      </w:r>
      <w:r>
        <w:rPr>
          <w:lang w:val="id_ID" w:bidi="id_ID"/>
        </w:rPr>
        <w:t>Pada bagian ketiga, Paulus mengajukan pertanyaan yang tidak ia harapkan untuk dijawab orang-orang Korintus. Paulus berkata, "Siapa yang tahu pikiran orang lain?" Paulus mengingatkan orang-orang Korintus bahwa hanya roh seseorang yang hidup di dalam orang itu yang tahu pikiran orang itu. Dengan cara yang sama, kata Paulus, Roh Allah sendiri adalah satu-satunya yang tahu apa yang ada dalam pikiran Allah.</w:t>
      </w:r>
    </w:p>
    <w:p>
      <w:pPr/>
      <w:r>
        <w:rPr>
          <w:lang w:val="id_ID" w:bidi="id_ID"/>
        </w:rPr>
      </w:r>
      <w:r>
        <w:rPr>
          <w:lang w:val="id_ID" w:bidi="id_ID"/>
        </w:rPr>
        <w:t>Berhenti di sini dan diskusikan pertanyaan ini dalam kelompok: Dalam budaya Anda, bagaimana Anda berbicara tentang pikiran dan perasaan batin seseorang yang tidak diketahui oleh orang lain? Jika orang itu hanya membagikan pikiran atau perasaan itu dengan seseorang yang sangat dekat dengan mereka, bagaimana Anda menggambarkan hubungan dekat kedua orang itu? Hentikan sebentar rekaman ini di sini.</w:t>
      </w:r>
    </w:p>
    <w:p>
      <w:pPr/>
      <w:r>
        <w:rPr>
          <w:lang w:val="id_ID" w:bidi="id_ID"/>
        </w:rPr>
      </w:r>
      <w:r>
        <w:rPr>
          <w:lang w:val="id_ID" w:bidi="id_ID"/>
        </w:rPr>
        <w:t>Paulus menggunakan kata dalam bahasa aslinya yang menghubungkan pemikiran berikutnya dengan apa yang baru saja ia katakan. Paulus mengatakan bahwa Allah tidak memberikan roh dunia kepada kita, tetapi Allah memberikan Roh Allah kepada kita. Paulus menggunakan frasa "roh dunia" di sini untuk merujuk kepada cara orang-orang di dunia ini berpikir tentang sesuatu. Kata yang digunakan Paulus tidak merujuk pada roh jahat atau setan. Paulus hanya mengatakan bahwa orang-orang yang tidak percaya kepada Kristus bergantung pada kemampuan mereka sendiri untuk berpikir tentang berbagai hal. Orang-orang ini tidak memiliki cara untuk mengetahui cara Allah berpikir tentang sesuatu.</w:t>
      </w:r>
    </w:p>
    <w:p>
      <w:pPr/>
      <w:r>
        <w:rPr>
          <w:lang w:val="id_ID" w:bidi="id_ID"/>
        </w:rPr>
      </w:r>
      <w:r>
        <w:rPr>
          <w:lang w:val="id_ID" w:bidi="id_ID"/>
        </w:rPr>
        <w:t>Hal-hal yang ditunjukkan Roh kepada Paulus dan orang lain yang mengajarkan Injil adalah apa yang sekarang mereka ajarkan kepada orang lain. Para guru ini tidak menggunakan kata-kata yang diajarkan orang-orang bijaksana kepada mereka, tetapi sebaliknya, mereka menggunakan kata-kata yang diajarkan Roh kepada mereka. Paulus mengatakan bahwa Roh Allah membantu Paulus dan guru-guru lainnya ini mengetahui kata-kata apa yang harus dikatakan.</w:t>
      </w:r>
    </w:p>
    <w:p>
      <w:pPr/>
      <w:r>
        <w:rPr>
          <w:lang w:val="id_ID" w:bidi="id_ID"/>
        </w:rPr>
      </w:r>
      <w:r>
        <w:rPr>
          <w:lang w:val="id_ID" w:bidi="id_ID"/>
        </w:rPr>
        <w:t>Pada bagian keempat, Paulus mengatakan bahwa manusia itu, atau orang itu, tanpa Roh tidak menerima hal-hal dari Roh Allah. Paulus mengatakan bahwa orang-orang seperti ini menganggap apa yang dikatakan Roh adalah bodoh, atau omong kosong. Orang-orang ini mungkin membaca kebenaran dalam Alkitab, dan melihat atau mendengar pesan Injil, tetapi kecuali Roh Kudus membantu mereka, mereka tidak dapat mengerti. Paulus mengatakan bahwa orang-orang harus memahami hal-hal ini secara rohani. Ini berarti mereka harus belajar, memeriksa, atau menyelidiki sesuatu dengan teliti untuk mempelajari semua hal itu. Seseorang tanpa Roh Allah tidak dapat memahami nilai rencana Allah atau memahami betapa bijaksana rencana itu, tidak peduli berapa banyak mereka belajar. Hanya Roh yang dapat menunjukkan kebenaran kepada mereka.</w:t>
      </w:r>
    </w:p>
    <w:p>
      <w:pPr/>
      <w:r>
        <w:rPr>
          <w:lang w:val="id_ID" w:bidi="id_ID"/>
        </w:rPr>
      </w:r>
      <w:r>
        <w:rPr>
          <w:lang w:val="id_ID" w:bidi="id_ID"/>
        </w:rPr>
        <w:t>Berhenti di sini dan diskusikan pertanyaan ini dalam kelompok: Kata-kata apa yang Anda gunakan untuk berbicara tentang cara seseorang bekerja untuk mempelajari sesuatu yang baru? Jika diperlukan, lihat kembali langkah kedua untuk melihat kata-kata yang Anda gunakan dalam kisah Anda tentang seseorang yang ingin menjadi bijaksana. Hentikan sebentar rekaman ini di sini.</w:t>
      </w:r>
    </w:p>
    <w:p>
      <w:pPr/>
      <w:r>
        <w:rPr>
          <w:lang w:val="id_ID" w:bidi="id_ID"/>
        </w:rPr>
      </w:r>
      <w:r>
        <w:rPr>
          <w:lang w:val="id_ID" w:bidi="id_ID"/>
        </w:rPr>
        <w:t>Paulus mengatakan bahwa orang rohani itu menghakimi semua hal, tetapi tidak ada yang dapat menghakimi orang rohani itu. Paulus bermaksud menunjukkan bahwa seseorang yang tidak memiliki Roh Allah tidak akan dapat memeriksa dan mengevaluasi seseorang yang memang memiliki Roh Allah dengan benar. Jadi orang itu tidak akan memahami atau menghargai apa yang dikatakan orang yang memiliki Roh itu.</w:t>
      </w:r>
    </w:p>
    <w:p>
      <w:pPr/>
      <w:r>
        <w:rPr>
          <w:lang w:val="id_ID" w:bidi="id_ID"/>
        </w:rPr>
      </w:r>
      <w:r>
        <w:rPr>
          <w:lang w:val="id_ID" w:bidi="id_ID"/>
        </w:rPr>
        <w:t>Paulus sekarang mengajukan pertanyaan lain yang tidak ia harapkan untuk dijawab oleh orang-orang Korintus. Paulus berkata, "Siapa yang mengetahui pikiran Tuhan untuk menginstruksikan Dia?" Dalam bahasa aslinya, frasa "pikiran Tuhan" berarti memahami apa yang Tuhan pikirkan tentang sesuatu. Orang-orang Yahudi menyebut Allah, yang nama pribadinya disebut Yahweh, dengan gelar terhormat "Tuhan." Dengan mengajukan pertanyaan ini, Paulus sebenarnya mengatakan bahwa tidak ada yang berani mengatakan bahwa mereka cukup bijaksana untuk memahami pikiran Yahweh yang mahakuasa dan berkuasa. "Tetapi," Paulus berkata, "kita memiliki pikiran Kristus." Dengan mengatakan hal ini, Paulus membuat pernyataan yang sangat berani dan terakhir: Yesus Kristus adalah Allah yang sama dengan Yahweh yang kita dengar dalam Perjanjian Lama. Pesan tentang Kristus dan salib ini adalah pikiran-pikiran yang bijaksana tentang Allah sendiri.</w:t>
      </w:r>
    </w:p>
    <w:p>
      <w:pPr/>
      <w:r>
        <w:rPr>
          <w:lang w:val="id_ID" w:bidi="id_ID"/>
        </w:rPr>
      </w:r>
      <w:r>
        <w:rPr>
          <w:lang w:val="id_ID" w:bidi="id_ID"/>
        </w:rPr>
        <w:t>Sekarang, kelompok harus membuat papan cerita, menggambar, atau menggunakan barang-barang untuk membayangkan perikop ini dan tindakan-tindakan yang ada di dalamnya. Ketika Anda melakukan ini, Anda mungkin ingin memiliki gambar atau benda untuk mewakili keempat kategori yang ditulis oleh Paulus. Kategori itu adalah: hikmat manusia, hikmat Allah, orang-orang yang tidak memahami hikmat Allah, dan orang-orang yang mengerti karena Roh Allah membantu mereka. Ketika Anda mulai menceritakan kembali kisah tentang bagian dari surat Paulus ini, tunjukkan bagaimana gagasan-gagasan Paulus bergerak bolak-balik di antara setiap kategori. Gerakan-gerakan ini dapat membantu orang-orang dalam kelompok untuk membayangkan aliran pemikiran dari surat Paulus ini.</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2:6–16 dalam terjemahan yang paling mudah dimengerti.</w:t>
      </w:r>
    </w:p>
    <w:p>
      <w:pPr/>
      <w:r>
        <w:rPr>
          <w:lang w:val="id_ID" w:bidi="id_ID"/>
        </w:rPr>
      </w:r>
      <w:r>
        <w:rPr>
          <w:lang w:val="id_ID" w:bidi="id_ID"/>
        </w:rPr>
        <w:t>Pada langkah ini, kelompok akan mendramatisasi perikop tersebut.</w:t>
      </w:r>
    </w:p>
    <w:p>
      <w:pPr/>
      <w:r>
        <w:rPr>
          <w:lang w:val="id_ID" w:bidi="id_ID"/>
        </w:rPr>
      </w:r>
      <w:r>
        <w:rPr>
          <w:lang w:val="id_ID" w:bidi="id_ID"/>
        </w:rPr>
        <w:t>Perikop ini memiliki empat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Orang-orang yang mengajar dengan firman dari Roh Kudus Allah</w:t>
      </w:r>
    </w:p>
    <w:p>
      <w:pPr>
        <w:pStyle w:val="ListBullet"/>
        <w:spacing w:line="240" w:lineRule="auto"/>
        <w:ind w:left="720"/>
      </w:pPr>
      <w:r>
        <w:rPr>
          <w:lang w:val="id_ID" w:bidi="id_ID"/>
        </w:rPr>
      </w:r>
      <w:r>
        <w:rPr>
          <w:lang w:val="id_ID" w:bidi="id_ID"/>
        </w:rPr>
        <w:t>Orang-orang yang mengajar orang lain dengan menggunakan hikmat manusia mereka sendiri</w:t>
      </w:r>
    </w:p>
    <w:p>
      <w:pPr>
        <w:pStyle w:val="ListBullet"/>
        <w:spacing w:line="240" w:lineRule="auto"/>
        <w:ind w:left="720"/>
      </w:pPr>
      <w:r>
        <w:rPr>
          <w:lang w:val="id_ID" w:bidi="id_ID"/>
        </w:rPr>
      </w:r>
      <w:r>
        <w:rPr>
          <w:lang w:val="id_ID" w:bidi="id_ID"/>
        </w:rPr>
        <w:t>Allah, yang nama pribadinya disebut Yahweh</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peragaan dan respon-respon yang diberikan.</w:t>
      </w:r>
    </w:p>
    <w:p>
      <w:pPr/>
      <w:r>
        <w:rPr>
          <w:lang w:val="id_ID" w:bidi="id_ID"/>
        </w:rPr>
      </w:r>
      <w:r>
        <w:rPr>
          <w:lang w:val="id_ID" w:bidi="id_ID"/>
        </w:rPr>
        <w:t>Dalam perikop ini, Paulus berbicara tentang empat gagasan atau kategori utama: hikmat manusia, hikmat Allah, orang-orang yang tidak memahami hikmat Allah, dan orang-orang yang mengerti karena Roh Allah membantu mereka. Ketika Anda berbicara melalui perikop ini, Paulus sering bergerak bolak-balik antara gagasan-gagasan ini dan bagaimana gagasan-gagasan itu bekerja, atau tidak, bekerja bersama. Untuk membantu kelompok memvisualisasikan apa yang dikatakan Paulus dengan lebih baik, Anda mungkin ingin membagi ruangan menjadi empat sudut. Di satu sisi ruangan, letakkan hikmat manusia di satu sudut dan hikmat Allah di sudut yang lain. Kemudian di sisi lain ruangan, tempatkan orang-orang yang hanya memahami hikmat manusia di satu sudut, dan orang-orang percaya yang memahami hikmat Allah di sudut lainnya. Sekarang, ketika Anda berbicara tentang setiap hal yang dikatakan Paulus dalam perikop itu, Anda dapat bergerak di antara keempat gagasan itu untuk menunjukkan bagaimana Paulus menjelaskan hubungan antara masing-masing gagasan itu.</w:t>
      </w:r>
    </w:p>
    <w:p>
      <w:pPr/>
      <w:r>
        <w:rPr>
          <w:lang w:val="id_ID" w:bidi="id_ID"/>
        </w:rPr>
      </w:r>
      <w:r>
        <w:rPr>
          <w:lang w:val="id_ID" w:bidi="id_ID"/>
        </w:rPr>
        <w:t>Ketika perikop itu dimulai, Paulus mengatakan bahwa ada dua jenis hikmat yang sangat berbeda, yaitu hikmat manusia dan hikmat Allah. Hikmat Allah tidak seperti hikmat manusia sama sekali. Hikmat Allah adalah rencana yang dibuat Allah bahkan sebelum Ia menciptakan dunia untuk mengutus Yesus Kristus ke bumi untuk mati di atas salib, tetapi orang-orang yang memerintah dunia, seperti raja-raja, tidak memahami hal ini. Jika mereka mengerti, mereka tidak akan membunuh Kristus di salib.</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Lanjutkan peragaannya.</w:t>
      </w:r>
    </w:p>
    <w:p>
      <w:pPr/>
      <w:r>
        <w:rPr>
          <w:lang w:val="id_ID" w:bidi="id_ID"/>
        </w:rPr>
      </w:r>
      <w:r>
        <w:rPr>
          <w:lang w:val="id_ID" w:bidi="id_ID"/>
        </w:rPr>
        <w:t>Paulus mengingatkan orang-orang Korintus bahwa rencana Allah melalui Yesus Kristus jauh lebih baik daripada gagasan apa pun yang dibuat orang-orang untuk mencoba memperbaiki masalah dunia ini. Tetapi orang-orang hanya dapat memahami hikmat Allah jika Roh Kudus Allah menunjukkan kepada mereka bahwa kata-kata ini benar.</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orang-orang yang memerankan orang percaya di Korintus, "Apa yang Anda rasakan atau pikirkan?" Orang-orang mungkin menjawab hal-hal seperti:</w:t>
      </w:r>
    </w:p>
    <w:p>
      <w:pPr>
        <w:pStyle w:val="ListBullet"/>
        <w:spacing w:line="240" w:lineRule="auto"/>
        <w:ind w:left="720"/>
      </w:pPr>
      <w:r>
        <w:rPr>
          <w:lang w:val="id_ID" w:bidi="id_ID"/>
        </w:rPr>
      </w:r>
      <w:r>
        <w:rPr>
          <w:lang w:val="id_ID" w:bidi="id_ID"/>
        </w:rPr>
        <w:t>Lanjutkan peragaannya.</w:t>
      </w:r>
    </w:p>
    <w:p>
      <w:pPr/>
      <w:r>
        <w:rPr>
          <w:lang w:val="id_ID" w:bidi="id_ID"/>
        </w:rPr>
      </w:r>
      <w:r>
        <w:rPr>
          <w:lang w:val="id_ID" w:bidi="id_ID"/>
        </w:rPr>
        <w:t>Paulus mengatakan bahwa satu-satunya yang tahu apa yang ada di dalam hati seseorang adalah orang itu. Dengan cara yang sama, tidak ada seorang pun yang tahu hal-hal Allah kecuali Roh Allah. Jadi guru seperti Paulus tidak menggunakan kata-kata yang mereka pelajari dari hikmat manusia. Sebaliknya, para guru ini menggunakan kata-kata yang diajarkan Roh Allah kepada mereka untuk menjelaskan kebenaran ini kepada umat Allah.</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orang-orang yang mengajar dengan menggunakan kata-kata dari Roh Allah, "Apa yang sedang Anda rasakan atau pikirkan?" Orang-orang mungkin menjawab hal-hal seperti:</w:t>
      </w:r>
    </w:p>
    <w:p>
      <w:pPr>
        <w:pStyle w:val="ListBullet"/>
        <w:spacing w:line="240" w:lineRule="auto"/>
        <w:ind w:left="720"/>
      </w:pPr>
      <w:r>
        <w:rPr>
          <w:lang w:val="id_ID" w:bidi="id_ID"/>
        </w:rPr>
      </w:r>
      <w:r>
        <w:rPr>
          <w:lang w:val="id_ID" w:bidi="id_ID"/>
        </w:rPr>
        <w:t>Lanjutkan peragaannya.</w:t>
      </w:r>
    </w:p>
    <w:p>
      <w:pPr/>
      <w:r>
        <w:rPr>
          <w:lang w:val="id_ID" w:bidi="id_ID"/>
        </w:rPr>
      </w:r>
      <w:r>
        <w:rPr>
          <w:lang w:val="id_ID" w:bidi="id_ID"/>
        </w:rPr>
        <w:t>Akhirnya, Paulus mengatakan bahwa orang-orang yang tidak percaya berpikir bahwa apa yang dikatakan Roh Allah adalah bodoh, tetapi orang-orang yang memiliki Roh Allah tahu apa yang benar. Orang-orang yang tidak percaya tidak dapat memahami hikmat yang diberikan Roh Allah kepada orang percaya untuk dikatakan, karena orang itu berbicara dengan pikiran-pikiran Kristus sendiri.</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orang-orang yang memerankan orang-orang yang memimpin orang lain dengan menggunakan hikmat manusia mereka sendiri, "Apa yang Anda rasakan atau pikirkan?" Orang-orang mungkin menjawab hal-hal seperti:</w:t>
      </w:r>
    </w:p>
    <w:p>
      <w:pPr>
        <w:pStyle w:val="ListBullet"/>
        <w:spacing w:line="240" w:lineRule="auto"/>
        <w:ind w:left="720"/>
      </w:pPr>
      <w:r>
        <w:rPr>
          <w:lang w:val="id_ID" w:bidi="id_ID"/>
        </w:rPr>
      </w:r>
      <w:r>
        <w:rPr>
          <w:lang w:val="id_ID" w:bidi="id_ID"/>
        </w:rPr>
        <w:t>Tanyakan kepada orang-orang yang memerankan orang percaya di Korintus, "Apa yang Anda rasakan atau pikirkan?" Orang-orang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2:6–16 dalam terjemahan yang paling mudah dimengerti.</w:t>
      </w:r>
    </w:p>
    <w:p>
      <w:pPr/>
      <w:r>
        <w:rPr>
          <w:lang w:val="id_ID" w:bidi="id_ID"/>
        </w:rPr>
      </w:r>
      <w:r>
        <w:rPr>
          <w:lang w:val="id_ID" w:bidi="id_ID"/>
        </w:rPr>
        <w:t xml:space="preserve">Pada tahap ini, kelompok akan membahas istilah dan kata kunci dalam perikop ini. </w:t>
      </w:r>
    </w:p>
    <w:p>
      <w:pPr/>
      <w:r>
        <w:rPr>
          <w:lang w:val="id_ID" w:bidi="id_ID"/>
        </w:rPr>
      </w:r>
      <w:r>
        <w:rPr>
          <w:lang w:val="id_ID" w:bidi="id_ID"/>
        </w:rPr>
        <w:t xml:space="preserve">Paulus mengatakan bahwa ia dan orang lain seperti dia mengajarkan </w:t>
      </w:r>
      <w:r>
        <w:rPr>
          <w:b/>
          <w:lang w:val="id_ID" w:bidi="id_ID"/>
        </w:rPr>
        <w:t>hikmat</w:t>
      </w:r>
      <w:r>
        <w:rPr>
          <w:lang w:val="id_ID" w:bidi="id_ID"/>
        </w:rPr>
        <w:t xml:space="preserve"> kepada mereka yang dewasa dalam Kristus. Tetapi Paulus mengatakan bahwa hikmat dari Allah ini sangat berbeda dari hikmat manusia. Gunakan kata atau frasa yang sama untuk ‘hikmat’ seperti yang anda gunakan pada perikop sebelumnya. Untuk informasi lebih lanjut mengenai </w:t>
      </w:r>
      <w:r>
        <w:rPr>
          <w:lang w:val="id_ID" w:bidi="id_ID"/>
        </w:rPr>
        <w:t>hikmat</w:t>
      </w:r>
      <w:r>
        <w:rPr>
          <w:lang w:val="id_ID" w:bidi="id_ID"/>
        </w:rPr>
        <w:t>, lihat Daftar Kata Utama.</w:t>
      </w:r>
    </w:p>
    <w:p>
      <w:pPr/>
      <w:r>
        <w:rPr>
          <w:lang w:val="id_ID" w:bidi="id_ID"/>
        </w:rPr>
      </w:r>
      <w:r>
        <w:rPr>
          <w:lang w:val="id_ID" w:bidi="id_ID"/>
        </w:rPr>
        <w:t xml:space="preserve">Seseorang yang telah </w:t>
      </w:r>
      <w:r>
        <w:rPr>
          <w:b/>
          <w:lang w:val="id_ID" w:bidi="id_ID"/>
        </w:rPr>
        <w:t>dewasa</w:t>
      </w:r>
      <w:r>
        <w:rPr>
          <w:lang w:val="id_ID" w:bidi="id_ID"/>
        </w:rPr>
        <w:t xml:space="preserve"> telah berkembang atau tumbuh sepenuhnya. Mereka adalah orang dewasa. Mereka bukan anak-anak lagi. Mereka berpikir dan bertindak seperti orang dewasa. Dalam hal ini, Paulus mengatakan bahwa orang-orang ini sudah dewasa secara rohani, atau dapat memahami dan menerima pesan tentang Kristus. Ini adalah satu-satunya tempat dalam Alkitab yang menggunakan kata khusus ini dalam bahasa aslinya.</w:t>
      </w:r>
    </w:p>
    <w:p>
      <w:pPr/>
      <w:r>
        <w:rPr>
          <w:lang w:val="id_ID" w:bidi="id_ID"/>
        </w:rPr>
      </w:r>
      <w:r>
        <w:rPr>
          <w:lang w:val="id_ID" w:bidi="id_ID"/>
        </w:rPr>
        <w:t xml:space="preserve">Berhenti di sini dan diskusikan dalam kelompok kata atau frasa apa yang akan Anda gunakan untuk </w:t>
      </w:r>
      <w:r>
        <w:rPr>
          <w:b/>
          <w:lang w:val="id_ID" w:bidi="id_ID"/>
        </w:rPr>
        <w:t>dewasa</w:t>
      </w:r>
      <w:r>
        <w:rPr>
          <w:lang w:val="id_ID" w:bidi="id_ID"/>
        </w:rPr>
        <w:t>. Hentikan sebentar rekaman ini di sini.</w:t>
      </w:r>
    </w:p>
    <w:p>
      <w:pPr/>
      <w:r>
        <w:rPr>
          <w:lang w:val="id_ID" w:bidi="id_ID"/>
        </w:rPr>
      </w:r>
      <w:r>
        <w:rPr>
          <w:lang w:val="id_ID" w:bidi="id_ID"/>
        </w:rPr>
        <w:t>Paulus mengatakan bahwa para penguasa pada zaman ini tidak memahami hikmat dari Allah ini. Paulus juga mengingatkan orang-orang Korintus bahwa para penguasa ini akan segera berlalu. Para penguasa adalah orang-orang yang memiliki posisi kepemimpinan penting, seperti raja-raja, pangeran, atau kepala. Usia adalah periode waktu yang signifikan, seperti era, atau sepanjang hidup. Meninggal berarti mati dan dilupakan oleh orang lain.</w:t>
      </w:r>
    </w:p>
    <w:p>
      <w:pPr/>
      <w:r>
        <w:rPr>
          <w:lang w:val="id_ID" w:bidi="id_ID"/>
        </w:rPr>
      </w:r>
      <w:r>
        <w:rPr>
          <w:lang w:val="id_ID" w:bidi="id_ID"/>
        </w:rPr>
        <w:t xml:space="preserve">Berhenti di sini dan diskusikan dalam kelompok kata atau frasa apa yang akan Anda gunakan untuk para </w:t>
      </w:r>
      <w:r>
        <w:rPr>
          <w:b/>
          <w:lang w:val="id_ID" w:bidi="id_ID"/>
        </w:rPr>
        <w:t>penguasa</w:t>
      </w:r>
      <w:r>
        <w:rPr>
          <w:lang w:val="id_ID" w:bidi="id_ID"/>
        </w:rPr>
        <w:t xml:space="preserve">, </w:t>
      </w:r>
      <w:r>
        <w:rPr>
          <w:b/>
          <w:lang w:val="id_ID" w:bidi="id_ID"/>
        </w:rPr>
        <w:t>zaman ini</w:t>
      </w:r>
      <w:r>
        <w:rPr>
          <w:lang w:val="id_ID" w:bidi="id_ID"/>
        </w:rPr>
        <w:t xml:space="preserve">, dan </w:t>
      </w:r>
      <w:r>
        <w:rPr>
          <w:b/>
          <w:lang w:val="id_ID" w:bidi="id_ID"/>
        </w:rPr>
        <w:t>meninggal</w:t>
      </w:r>
      <w:r>
        <w:rPr>
          <w:lang w:val="id_ID" w:bidi="id_ID"/>
        </w:rPr>
        <w:t>. Jika Anda telah menerjemahkan kata-kata ini di kitab lain dari Alkitab, gunakan kata-kata yang sama dengan yang Anda gunakan di sana. Hentikan sebentar rekaman ini di sini.</w:t>
      </w:r>
    </w:p>
    <w:p>
      <w:pPr/>
      <w:r>
        <w:rPr>
          <w:lang w:val="id_ID" w:bidi="id_ID"/>
        </w:rPr>
      </w:r>
      <w:r>
        <w:rPr>
          <w:lang w:val="id_ID" w:bidi="id_ID"/>
        </w:rPr>
        <w:t xml:space="preserve">Hikmat yang dibagikan Paulus dan orang-orang seperti dia ini tentang Kristus dulunya merupakan </w:t>
      </w:r>
      <w:r>
        <w:rPr>
          <w:b/>
          <w:lang w:val="id_ID" w:bidi="id_ID"/>
        </w:rPr>
        <w:t>misteri</w:t>
      </w:r>
      <w:r>
        <w:rPr>
          <w:lang w:val="id_ID" w:bidi="id_ID"/>
        </w:rPr>
        <w:t>. Di sini, kata misteri berarti sesuatu adalah rahasia tetapi Allah sekarang menceritakan atau mengungkapkannya. Ini bukan rahasia yang ditemukan orang-orang untuk diri mereka sendiri, tetapi Roh Allah menunjukkan kebenaran ini kepada orang-orang.</w:t>
      </w:r>
    </w:p>
    <w:p>
      <w:pPr/>
      <w:r>
        <w:rPr>
          <w:lang w:val="id_ID" w:bidi="id_ID"/>
        </w:rPr>
      </w:r>
      <w:r>
        <w:rPr>
          <w:lang w:val="id_ID" w:bidi="id_ID"/>
        </w:rPr>
        <w:t xml:space="preserve">Berhenti di sini dan diskusikan dalam kelompok kata atau frasa apa yang akan Anda gunakan untuk </w:t>
      </w:r>
      <w:r>
        <w:rPr>
          <w:b/>
          <w:lang w:val="id_ID" w:bidi="id_ID"/>
        </w:rPr>
        <w:t>misteri</w:t>
      </w:r>
      <w:r>
        <w:rPr>
          <w:lang w:val="id_ID" w:bidi="id_ID"/>
        </w:rPr>
        <w:t>. Jika Anda telah menerjemahkan kata ini di kitab lain dalam Alkitab, gunakan kata yang sama dengan yang Anda gunakan di sana. Hentikan sebentar rekaman ini di sini.</w:t>
      </w:r>
    </w:p>
    <w:p>
      <w:pPr/>
      <w:r>
        <w:rPr>
          <w:lang w:val="id_ID" w:bidi="id_ID"/>
        </w:rPr>
      </w:r>
      <w:r>
        <w:rPr>
          <w:lang w:val="id_ID" w:bidi="id_ID"/>
        </w:rPr>
        <w:t xml:space="preserve">Paulus mengatakan bahwa Allah menakdirkan </w:t>
      </w:r>
      <w:r>
        <w:rPr>
          <w:b/>
          <w:lang w:val="id_ID" w:bidi="id_ID"/>
        </w:rPr>
        <w:t>rencana</w:t>
      </w:r>
      <w:r>
        <w:rPr>
          <w:lang w:val="id_ID" w:bidi="id_ID"/>
        </w:rPr>
        <w:t xml:space="preserve"> ini sebelum Allah menciptakan dunia untuk </w:t>
      </w:r>
      <w:r>
        <w:rPr>
          <w:b/>
          <w:lang w:val="id_ID" w:bidi="id_ID"/>
        </w:rPr>
        <w:t>kemuliaan</w:t>
      </w:r>
      <w:r>
        <w:rPr>
          <w:lang w:val="id_ID" w:bidi="id_ID"/>
        </w:rPr>
        <w:t xml:space="preserve"> semua yang percaya kepada Kristus. Takdir berarti merancang atau menentukan sesuatu sebelum Anda melakukannya. Kemuliaan biasanya berarti kuasa dan keindahan Allah atau Yesus sendiri. Ketika Allah melakukan sesuatu untuk kemuliaan </w:t>
      </w:r>
      <w:r>
        <w:rPr>
          <w:b/>
          <w:lang w:val="id_ID" w:bidi="id_ID"/>
        </w:rPr>
        <w:t>kita</w:t>
      </w:r>
      <w:r>
        <w:rPr>
          <w:lang w:val="id_ID" w:bidi="id_ID"/>
        </w:rPr>
        <w:t>, kita dapat mengalami dalam kehidupan kita sendiri betapa indah dan berkuasanya Allah. Dengan kata lain, Allah memutuskan untuk melakukan rencana-Nya sejak dahulu sehingga orang-orang dapat menerima hal-hal yang indah dan berkuasa dari Allah.</w:t>
      </w:r>
    </w:p>
    <w:p>
      <w:pPr/>
      <w:r>
        <w:rPr>
          <w:lang w:val="id_ID" w:bidi="id_ID"/>
        </w:rPr>
      </w:r>
      <w:r>
        <w:rPr>
          <w:lang w:val="id_ID" w:bidi="id_ID"/>
        </w:rPr>
        <w:t xml:space="preserve">Berhenti di sini dan diskusikan dalam kelompok kata atau frasa apa yang akan Anda gunakan untuk </w:t>
      </w:r>
      <w:r>
        <w:rPr>
          <w:b/>
          <w:lang w:val="id_ID" w:bidi="id_ID"/>
        </w:rPr>
        <w:t>penakdiran</w:t>
      </w:r>
      <w:r>
        <w:rPr>
          <w:lang w:val="id_ID" w:bidi="id_ID"/>
        </w:rPr>
        <w:t xml:space="preserve"> dan </w:t>
      </w:r>
      <w:r>
        <w:rPr>
          <w:b/>
          <w:lang w:val="id_ID" w:bidi="id_ID"/>
        </w:rPr>
        <w:t>kemuliaan</w:t>
      </w:r>
      <w:r>
        <w:rPr>
          <w:lang w:val="id_ID" w:bidi="id_ID"/>
        </w:rPr>
        <w:t xml:space="preserve">. Jika Anda telah menerjemahkan kata-kata ini di kitab lain dari Alkitab, gunakan kata-kata yang sama dengan yang Anda gunakan di sana. Carilah </w:t>
      </w:r>
      <w:r>
        <w:rPr>
          <w:lang w:val="id_ID" w:bidi="id_ID"/>
        </w:rPr>
        <w:t xml:space="preserve"> mulia</w:t>
      </w:r>
      <w:r>
        <w:rPr>
          <w:lang w:val="id_ID" w:bidi="id_ID"/>
        </w:rPr>
        <w:t xml:space="preserve"> di Daftar Kata Utama untuk informasi lebih lanjut. Hentikan sebentar rekaman ini di sini.</w:t>
      </w:r>
    </w:p>
    <w:p>
      <w:pPr/>
      <w:r>
        <w:rPr>
          <w:lang w:val="id_ID" w:bidi="id_ID"/>
        </w:rPr>
      </w:r>
      <w:r>
        <w:rPr>
          <w:lang w:val="id_ID" w:bidi="id_ID"/>
        </w:rPr>
        <w:t xml:space="preserve">Paulus mengatakan bahwa jika para penguasa pada zaman ini telah memahami hikmat rencana Allah, mereka tidak akan </w:t>
      </w:r>
      <w:r>
        <w:rPr>
          <w:b/>
          <w:lang w:val="id_ID" w:bidi="id_ID"/>
        </w:rPr>
        <w:t>menyalibkan</w:t>
      </w:r>
      <w:r>
        <w:rPr>
          <w:lang w:val="id_ID" w:bidi="id_ID"/>
        </w:rPr>
        <w:t xml:space="preserve"> Tuhan yang mulia. Penyaliban adalah cara Romawi untuk mengeksekusi manusia. Gunakan kata atau frasa yang sama untuk disalibkan seperti yang Anda gunakan pada perikop sebelumnya. Untuk informasi lebih lanjut tentang </w:t>
      </w:r>
      <w:r>
        <w:rPr>
          <w:lang w:val="id_ID" w:bidi="id_ID"/>
        </w:rPr>
        <w:t>penyaliban</w:t>
      </w:r>
      <w:r>
        <w:rPr>
          <w:lang w:val="id_ID" w:bidi="id_ID"/>
        </w:rPr>
        <w:t>, lihat Daftar Kata Utama.</w:t>
      </w:r>
    </w:p>
    <w:p>
      <w:pPr/>
      <w:r>
        <w:rPr>
          <w:lang w:val="id_ID" w:bidi="id_ID"/>
        </w:rPr>
      </w:r>
      <w:r>
        <w:rPr>
          <w:lang w:val="id_ID" w:bidi="id_ID"/>
        </w:rPr>
        <w:t xml:space="preserve">Seorang </w:t>
      </w:r>
      <w:r>
        <w:rPr>
          <w:b/>
          <w:lang w:val="id_ID" w:bidi="id_ID"/>
        </w:rPr>
        <w:t>tuan</w:t>
      </w:r>
      <w:r>
        <w:rPr>
          <w:lang w:val="id_ID" w:bidi="id_ID"/>
        </w:rPr>
        <w:t xml:space="preserve"> adalah seseorang yang menjadi tuan atas orang lain, yang memiliki otoritas penuh, dan yang layak dihormati oleh orang-orang. Allah disebut Tuhan karena Ia memiliki otoritas atas seluruh dunia. Setelah Yesus disalibkan dan bangkit dari kematian, orang-orang menyebut Yesus Tuhan karena Yesus memiliki otoritas atas orang-orang ini sama seperti Allah Bapa. Gunakan kata atau frasa yang sama untuk Tuhan seperti yang Anda gunakan pada perikop sebelumnya. Untuk petunjuk lebih lagi tentang </w:t>
      </w:r>
      <w:r>
        <w:rPr>
          <w:lang w:val="id_ID" w:bidi="id_ID"/>
        </w:rPr>
        <w:t>Tuhan</w:t>
      </w:r>
      <w:r>
        <w:rPr>
          <w:lang w:val="id_ID" w:bidi="id_ID"/>
        </w:rPr>
        <w:t>, lihat Daftar Kata Utama.</w:t>
      </w:r>
    </w:p>
    <w:p>
      <w:pPr/>
      <w:r>
        <w:rPr>
          <w:lang w:val="id_ID" w:bidi="id_ID"/>
        </w:rPr>
      </w:r>
      <w:r>
        <w:rPr>
          <w:lang w:val="id_ID" w:bidi="id_ID"/>
        </w:rPr>
        <w:t xml:space="preserve">Paulus mengatakan bahwa </w:t>
      </w:r>
      <w:r>
        <w:rPr>
          <w:b/>
          <w:lang w:val="id_ID" w:bidi="id_ID"/>
        </w:rPr>
        <w:t>Roh Kudus</w:t>
      </w:r>
      <w:r>
        <w:rPr>
          <w:lang w:val="id_ID" w:bidi="id_ID"/>
        </w:rPr>
        <w:t xml:space="preserve"> Allah yang mengungkapkan hal-hal ini kepada orang-orang yang percaya kepada Kristus. Dia mengatakan bahwa hanya </w:t>
      </w:r>
      <w:r>
        <w:rPr>
          <w:b/>
          <w:lang w:val="id_ID" w:bidi="id_ID"/>
        </w:rPr>
        <w:t>roh</w:t>
      </w:r>
      <w:r>
        <w:rPr>
          <w:lang w:val="id_ID" w:bidi="id_ID"/>
        </w:rPr>
        <w:t xml:space="preserve"> seseorang di dalam mereka yang dapat memahami hal-hal yang mereka pikirkan. Roh seseorang adalah bagian dari seseorang yang tidak dapat kita lihat—itu adalah perasaan dan pikiran kita. Ketika Paulus berbicara tentang roh dunia, ia sedang berbicara tentang pikiran orang-orang di dunia yang tidak memiliki Roh Kudus Allah. Namun, Roh Kudus adalah Roh Allah. Kadang-kadang Alkitab menyebut ini Roh Allah, Roh Tuhan, atau kadang-kadang hanya Roh. Roh Kudus adalah bagian dari Tritunggal — Allah yang adalah satu, tetapi terdiri dari tiga pribadi. Allah bapa, Allah Anak yang adalah Yesus, dan Allah Roh Kudus, adalah tiga Pribadi yang berbeda, tetapi bersama-sama mereka adalah satu Allah Gunakan kata atau frasa yang sama untuk Roh seperti yang Anda gunakan pada perikop sebelumnya. Untuk informasi lebih lanjut tentang </w:t>
      </w:r>
      <w:r>
        <w:rPr>
          <w:lang w:val="id_ID" w:bidi="id_ID"/>
        </w:rPr>
        <w:t>roh seseorang</w:t>
      </w:r>
      <w:r>
        <w:rPr>
          <w:lang w:val="id_ID" w:bidi="id_ID"/>
        </w:rPr>
        <w:t xml:space="preserve"> dan tentang </w:t>
      </w:r>
      <w:r>
        <w:rPr>
          <w:lang w:val="id_ID" w:bidi="id_ID"/>
        </w:rPr>
        <w:t>Roh Kudus</w:t>
      </w:r>
      <w:r>
        <w:rPr>
          <w:lang w:val="id_ID" w:bidi="id_ID"/>
        </w:rPr>
        <w:t xml:space="preserve"> lihat Daftar Kata Utama.</w:t>
      </w:r>
    </w:p>
    <w:p>
      <w:pPr/>
      <w:r>
        <w:rPr>
          <w:lang w:val="id_ID" w:bidi="id_ID"/>
        </w:rPr>
      </w:r>
      <w:r>
        <w:rPr>
          <w:lang w:val="id_ID" w:bidi="id_ID"/>
        </w:rPr>
        <w:t xml:space="preserve">Ketika seseorang </w:t>
      </w:r>
      <w:r>
        <w:rPr>
          <w:b/>
          <w:lang w:val="id_ID" w:bidi="id_ID"/>
        </w:rPr>
        <w:t>mengungkapkan</w:t>
      </w:r>
      <w:r>
        <w:rPr>
          <w:lang w:val="id_ID" w:bidi="id_ID"/>
        </w:rPr>
        <w:t xml:space="preserve"> sesuatu, mereka mengumumkan, atau membuat sesuatu muncul yang tidak dapat dilihat atau diketahui sebelumnya oleh seorang pun. Gunakan kata-kata atau frasa yang sama untuk wahyu seperti yang telah Anda gunakan pada perikop sebelumnya. Wahyu adalah hal yang diungkapkan seseorang. Lihat </w:t>
      </w:r>
      <w:r>
        <w:rPr>
          <w:b/>
          <w:lang w:val="id_ID" w:bidi="id_ID"/>
        </w:rPr>
        <w:t>Daftar Kata</w:t>
      </w:r>
      <w:r>
        <w:rPr>
          <w:lang w:val="id_ID" w:bidi="id_ID"/>
        </w:rPr>
        <w:t xml:space="preserve"> Utama untuk informasi lebih lanjut tentang wahyu.</w:t>
      </w:r>
    </w:p>
    <w:p>
      <w:pPr/>
      <w:r>
        <w:rPr>
          <w:lang w:val="id_ID" w:bidi="id_ID"/>
        </w:rPr>
      </w:r>
      <w:r>
        <w:rPr>
          <w:lang w:val="id_ID" w:bidi="id_ID"/>
        </w:rPr>
        <w:t xml:space="preserve">Paulus mengatakan bahwa orang </w:t>
      </w:r>
      <w:r>
        <w:rPr>
          <w:b/>
          <w:lang w:val="id_ID" w:bidi="id_ID"/>
        </w:rPr>
        <w:t>alami</w:t>
      </w:r>
      <w:r>
        <w:rPr>
          <w:lang w:val="id_ID" w:bidi="id_ID"/>
        </w:rPr>
        <w:t xml:space="preserve"> itu tidak menerima apa yang dikatakan Roh Allah, karena orang itu berpikir bahwa hikmat Allah adalah omong kosong. Kata alami berarti kebalikan dari hal-hal rohani yang tidak dapat dilihat atau disentuh orang. Hal-hal alami adalah hal-hal yang akan berlalu, atau mati.</w:t>
      </w:r>
    </w:p>
    <w:p>
      <w:pPr/>
      <w:r>
        <w:rPr>
          <w:lang w:val="id_ID" w:bidi="id_ID"/>
        </w:rPr>
      </w:r>
      <w:r>
        <w:rPr>
          <w:lang w:val="id_ID" w:bidi="id_ID"/>
        </w:rPr>
        <w:t xml:space="preserve">Berhenti di sini dan diskusikan dalam kelompok kata atau frasa apa yang akan Anda gunakan untuk </w:t>
      </w:r>
      <w:r>
        <w:rPr>
          <w:b/>
          <w:lang w:val="id_ID" w:bidi="id_ID"/>
        </w:rPr>
        <w:t>alami</w:t>
      </w:r>
      <w:r>
        <w:rPr>
          <w:lang w:val="id_ID" w:bidi="id_ID"/>
        </w:rPr>
        <w:t>. Jika Anda telah menerjemahkan kata ini di kitab lain dalam Alkitab, gunakan kata yang sama dengan yang Anda gunakan di sana. Hentikan sebentar rekaman ini di sini.</w:t>
      </w:r>
    </w:p>
    <w:p>
      <w:pPr/>
      <w:r>
        <w:rPr>
          <w:lang w:val="id_ID" w:bidi="id_ID"/>
        </w:rPr>
      </w:r>
      <w:r>
        <w:rPr>
          <w:lang w:val="id_ID" w:bidi="id_ID"/>
        </w:rPr>
        <w:t xml:space="preserve">Paulus mengatakan bahwa orang-orang tanpa Roh Allah tidak dapat </w:t>
      </w:r>
      <w:r>
        <w:rPr>
          <w:b/>
          <w:lang w:val="id_ID" w:bidi="id_ID"/>
        </w:rPr>
        <w:t>membedakan</w:t>
      </w:r>
      <w:r>
        <w:rPr>
          <w:lang w:val="id_ID" w:bidi="id_ID"/>
        </w:rPr>
        <w:t xml:space="preserve"> hal-hal rohani dari Allah, sehingga mereka tidak dapat </w:t>
      </w:r>
      <w:r>
        <w:rPr>
          <w:b/>
          <w:lang w:val="id_ID" w:bidi="id_ID"/>
        </w:rPr>
        <w:t>menghakimi</w:t>
      </w:r>
      <w:r>
        <w:rPr>
          <w:lang w:val="id_ID" w:bidi="id_ID"/>
        </w:rPr>
        <w:t xml:space="preserve"> orang yang berbicara dengan Roh Allah. Menghakimi berarti memeriksa atau menyelidiki dengan hati-hati. Membedakan berarti membuat penilaian berdasarkan informasi yang cermat teliti dan terperinci.</w:t>
      </w:r>
    </w:p>
    <w:p>
      <w:pPr/>
      <w:r>
        <w:rPr>
          <w:lang w:val="id_ID" w:bidi="id_ID"/>
        </w:rPr>
      </w:r>
      <w:r>
        <w:rPr>
          <w:lang w:val="id_ID" w:bidi="id_ID"/>
        </w:rPr>
        <w:t xml:space="preserve">Berhenti di sini dan diskusikan dalam kelompok kata atau frasa apa yang akan Anda gunakan untuk </w:t>
      </w:r>
      <w:r>
        <w:rPr>
          <w:b/>
          <w:lang w:val="id_ID" w:bidi="id_ID"/>
        </w:rPr>
        <w:t>membedakan</w:t>
      </w:r>
      <w:r>
        <w:rPr>
          <w:lang w:val="id_ID" w:bidi="id_ID"/>
        </w:rPr>
        <w:t xml:space="preserve"> dan </w:t>
      </w:r>
      <w:r>
        <w:rPr>
          <w:b/>
          <w:lang w:val="id_ID" w:bidi="id_ID"/>
        </w:rPr>
        <w:t>menghakimi</w:t>
      </w:r>
      <w:r>
        <w:rPr>
          <w:lang w:val="id_ID" w:bidi="id_ID"/>
        </w:rPr>
        <w:t>. Jika Anda telah menerjemahkan kata-kata ini di kitab lain dari Alkitab, gunakan kata-kata yang sama dengan yang Anda gunakan di sana. Hentikan sebentar rekaman ini di sini.</w:t>
      </w:r>
    </w:p>
    <w:p>
      <w:pPr/>
      <w:r>
        <w:rPr>
          <w:lang w:val="id_ID" w:bidi="id_ID"/>
        </w:rPr>
      </w:r>
      <w:r>
        <w:rPr>
          <w:lang w:val="id_ID" w:bidi="id_ID"/>
        </w:rPr>
        <w:t xml:space="preserve">Paulus mengatakan bahwa mereka yang percaya dapat memahami hikmat Allah karena kita memiliki pikiran </w:t>
      </w:r>
      <w:r>
        <w:rPr>
          <w:b/>
          <w:lang w:val="id_ID" w:bidi="id_ID"/>
        </w:rPr>
        <w:t>Kristus</w:t>
      </w:r>
      <w:r>
        <w:rPr>
          <w:lang w:val="id_ID" w:bidi="id_ID"/>
        </w:rPr>
        <w:t xml:space="preserve">. Kristus adalah gelar khusus yang diberikan kepada Yesus untuk menunjukkan bahwa Yesus adalah Mesias, atau Juruselamat, yang dijanjikan Allah untuk diutus kepada orang-orang Israel. Gunakan kata atau frasa yang sama untuk Kristus seperti yang Anda gunakan dalam perikop sebelumnya. Untuk informasi selengkapnya tentang </w:t>
      </w:r>
      <w:r>
        <w:rPr>
          <w:lang w:val="id_ID" w:bidi="id_ID"/>
        </w:rPr>
        <w:t>Kristus</w:t>
      </w:r>
      <w:r>
        <w:rPr>
          <w:lang w:val="id_ID" w:bidi="id_ID"/>
        </w:rPr>
        <w:t xml:space="preserve">, lihat Glosarium Utama. </w:t>
      </w:r>
      <w:r>
        <w:rPr>
          <w:lang w:val="id_ID" w:bidi="id_ID"/>
        </w:rPr>
      </w:r>
    </w:p>
    <w:p>
      <w:pPr>
        <w:pStyle w:val="Heading3"/>
      </w:pPr>
      <w:r>
        <w:rPr>
          <w:lang w:val="id_ID" w:bidi="id_ID"/>
        </w:rPr>
        <w:t>Menyampaikan Firman Tuhan</w:t>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sejenak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sejenak audio ini di sini. </w:t>
      </w:r>
    </w:p>
    <w:p>
      <w:pPr/>
      <w:r>
        <w:rPr>
          <w:lang w:val="id_ID" w:bidi="id_ID"/>
        </w:rPr>
      </w:r>
      <w:r>
        <w:rPr>
          <w:lang w:val="id_ID" w:bidi="id_ID"/>
        </w:rPr>
        <w:t xml:space="preserve">Selanjutnya, kelompok dapat memutuskan versi perikop milik siapa yang paling Anda sukai. Anda mungkin merasa bahwa Anda menyukai cara salah satu anggota kelompok menceritakan suatu adegan, tetapi menyukai cara anggota kelompok lain menceritakan adegan lainnya. Hentikan sejenak audio ini di sini. </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3:1–4</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3:1–4 dan simpanlah dalam hatimu.</w:t>
      </w:r>
    </w:p>
    <w:p>
      <w:pPr/>
      <w:r>
        <w:rPr>
          <w:lang w:val="id_ID" w:bidi="id_ID"/>
        </w:rPr>
      </w:r>
      <w:r>
        <w:rPr>
          <w:lang w:val="id_ID" w:bidi="id_ID"/>
        </w:rPr>
        <w:t>Dengarkan versi audio dari 1 Korintus 3:1–4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pahami dari bagian ini? Hentikan sebentar rekaman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rekaman ini di sini.</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3:1–4 dalam terjemahan yang paling mudah dimengerti.</w:t>
      </w:r>
    </w:p>
    <w:p>
      <w:pPr/>
      <w:r>
        <w:rPr>
          <w:lang w:val="id_ID" w:bidi="id_ID"/>
        </w:rPr>
      </w:r>
      <w:r>
        <w:rPr>
          <w:lang w:val="id_ID" w:bidi="id_ID"/>
        </w:rPr>
        <w:t>Paulus sedang menulis surat kepada gereja di Korintus, tempat orang-orang berdebat tentang guru mana yang paling bijaksana. Paulus baru saja mengingatkan orang-orang percaya ini bahwa hikmat manusia tidak sama dengan hikmat Allah. Hikmat sejati adalah rencana Allah untuk membawa orang-orang dekat kepada Allah melalui kematian Kristus di atas salib. Tetapi orang-orang hanya dapat memahami hikmat Allah jika Roh Kudus menunjukkan kebenaran kepada mereka.</w:t>
      </w:r>
    </w:p>
    <w:p>
      <w:pPr/>
      <w:r>
        <w:rPr>
          <w:lang w:val="id_ID" w:bidi="id_ID"/>
        </w:rPr>
      </w:r>
      <w:r>
        <w:rPr>
          <w:lang w:val="id_ID" w:bidi="id_ID"/>
        </w:rPr>
        <w:t>Dalam bagian suratnya ini, Paulus mengatakan bahwa ketika ia berada di Korintus, Paulus tidak dapat berbicara kepada orang-orang percaya di sana seperti orang-orang rohani. Orang-orang rohani adalah orang-orang yang dibimbing Roh Kudus. Sebaliknya, Paulus mengatakan bahwa ia berbicara seolah-olah orang-orang percaya adalah milik dunia. Paulus berbicara seperti orang-orang percaya berperilaku seperti bayi, atau bayi-bayi, dalam iman mereka, bukan seperti orang-orang Kristen yang dewasa.</w:t>
      </w:r>
    </w:p>
    <w:p>
      <w:pPr/>
      <w:r>
        <w:rPr>
          <w:lang w:val="id_ID" w:bidi="id_ID"/>
        </w:rPr>
      </w:r>
      <w:r>
        <w:rPr>
          <w:lang w:val="id_ID" w:bidi="id_ID"/>
        </w:rPr>
        <w:t>Berhenti di sini dan diskusikan pertanyaan ini dalam kelompok: Ceritakan sebuah kisah tentang seorang anak yang mencoba bertindak seperti orang dewasa. Apa yang dilakukan atau dikatakan anak itu? Bagaimana kata-kata dan tindakan anak itu berbeda dari orang dewasa meskipun mereka mencoba bertindak seperti orang dewasa? Hentikan sebentar rekaman ini di sini.</w:t>
      </w:r>
    </w:p>
    <w:p>
      <w:pPr/>
      <w:r>
        <w:rPr>
          <w:lang w:val="id_ID" w:bidi="id_ID"/>
        </w:rPr>
      </w:r>
      <w:r>
        <w:rPr>
          <w:lang w:val="id_ID" w:bidi="id_ID"/>
        </w:rPr>
        <w:t>Paulus mengatakan bahwa karena orang-orang Korintus belum dewasa dalam iman mereka, Paulus hanya dapat mengajarkan kebenaran dasar dari Injil kepada orang-orang percaya. Seorang ibu memberikan bayinya susu karena bayi tersebut tidak dapat mencerna makanan padat. Paulus hanya dapat mengajarkan kebenaran dasar tentang Kristus dan bagaimana Ia mati di atas salib. Orang-orang Korintus tidak siap untuk mendengar ajaran yang lebih keras tentang bagaimana mereka mengikuti Kristus, mereka perlu mengubah pikiran dan tindakan mereka.</w:t>
      </w:r>
    </w:p>
    <w:p>
      <w:pPr/>
      <w:r>
        <w:rPr>
          <w:lang w:val="id_ID" w:bidi="id_ID"/>
        </w:rPr>
      </w:r>
      <w:r>
        <w:rPr>
          <w:lang w:val="id_ID" w:bidi="id_ID"/>
        </w:rPr>
        <w:t>Berhenti di sini dan diskusikan pertanyaan ini dalam kelompok: Ceritakan sebuah kisah tentang seseorang yang mengetahui banyak perkataan bijaksana tetapi bertindak dengan bodoh. Sekarang ceritakan sebuah kisah tentang seseorang yang mengikuti kata-kata bijaksana tersebut dalam tindakan-tindakan mereka. Hentikan sebentar rekaman ini di sini.</w:t>
      </w:r>
    </w:p>
    <w:p>
      <w:pPr/>
      <w:r>
        <w:rPr>
          <w:lang w:val="id_ID" w:bidi="id_ID"/>
        </w:rPr>
      </w:r>
      <w:r>
        <w:rPr>
          <w:lang w:val="id_ID" w:bidi="id_ID"/>
        </w:rPr>
        <w:t>Bahkan sekarang, Paulus berkata, orang-orang percaya belum siap untuk mencerna, atau menyerap, makanan padat dari pesan ini. Perut seorang dewasa dapat memecah makanan padat menjadi hal-hal yang dibutuhkan tubuh untuk sehat. Seorang percaya yang dewasa dapat menyerap pesan Injil sehingga Injil membawa perubahan pada setiap bagian dari pikiran dan tindakan orang itu. Paulus mengatakan bahwa ketika orang-orang percaya di Korintus mendengar pesan Injil, mereka tidak memahaminya atau membiarkannya mengubah pikiran dan tindakan mereka seperti orang percaya yang dewasa. Paulus mengatakan bahwa ini karena orang-orang percaya di Korintus tidak mengikuti Roh Kudus. Sebaliknya, orang-orang percaya mengikuti keinginan manusia yang alami, sama seperti orang-orang di dunia yang bukan orang percaya. Paulus mengatakan bahwa orang-orang percaya saling iri hati. Oleh karena itu, orang-orang percaya berdebat satu sama lain.</w:t>
      </w:r>
    </w:p>
    <w:p>
      <w:pPr/>
      <w:r>
        <w:rPr>
          <w:lang w:val="id_ID" w:bidi="id_ID"/>
        </w:rPr>
      </w:r>
      <w:r>
        <w:rPr>
          <w:lang w:val="id_ID" w:bidi="id_ID"/>
        </w:rPr>
        <w:t>Berhenti di sini dan diskusikan pertanyaan ini dalam kelompok: Perankan sekelompok anak yang memainkan permainan di mana salah satu anak harus memberikan instruksi kepada anak-anak lainnya. Perankan bagaimana anak-anak ingin menjadi pemimpin dan bagaimana mereka berdebat tentang anak mana yang paling penting. Hentikan sebentar rekaman ini di sini.</w:t>
      </w:r>
    </w:p>
    <w:p>
      <w:pPr/>
      <w:r>
        <w:rPr>
          <w:lang w:val="id_ID" w:bidi="id_ID"/>
        </w:rPr>
      </w:r>
      <w:r>
        <w:rPr>
          <w:lang w:val="id_ID" w:bidi="id_ID"/>
        </w:rPr>
        <w:t>Sekarang, Paulus mengajukan sebuah pertanyaan kepada orang-orang Korintus yang tidak ia harapkan untuk dijawab. Paulus berkata, "Bukankah ini membuktikan bahwa kamu adalah milik dunia?" Ketika Paulus mengajukan pertanyaan ini, Paulus mengatakan kepada orang-orang Korintus bahwa ketika mereka cemburu dan bertengkar, mereka bertindak seperti orang-orang dunia ini. Orang-orang percaya tidak bertindak seperti orang-orang bijak dan rohani seperti yang dipikirkan.</w:t>
      </w:r>
    </w:p>
    <w:p>
      <w:pPr/>
      <w:r>
        <w:rPr>
          <w:lang w:val="id_ID" w:bidi="id_ID"/>
        </w:rPr>
      </w:r>
      <w:r>
        <w:rPr>
          <w:lang w:val="id_ID" w:bidi="id_ID"/>
        </w:rPr>
        <w:t>Paulus mengajukan pertanyaan lain yang tidak ia harapkan untuk dijawab orang-orang Korintus. Paulus berkata, "Bukankah kamu bertindak seperti orang-orang dunia ini?" Sekali lagi, Paulus menggunakan pertanyaan untuk mengatakan bahwa orang-orang Korintus berperilaku sama seperti orang-orang biasa. Orang-orang Korintus tidak bertindak seperti seharusnya orang-orang percaya kepada Kristus.</w:t>
      </w:r>
    </w:p>
    <w:p>
      <w:pPr/>
      <w:r>
        <w:rPr>
          <w:lang w:val="id_ID" w:bidi="id_ID"/>
        </w:rPr>
      </w:r>
      <w:r>
        <w:rPr>
          <w:lang w:val="id_ID" w:bidi="id_ID"/>
        </w:rPr>
        <w:t>Akhirnya, Paulus mengajukan sebuah pertanyaan yang serupa lagi dan ia tidak mengharapkan orang-orang Korintus menjawabnya. Paulus berkata, "Karena ketika salah satu dari kamu berkata, 'Saya mengikuti Paulus,' dan yang lain, 'Saya mengikuti Apolos,' bukankah itu cara orang-orang biasa berperi-laku?" Dengan pertanyaan ini, Paulus mengatakan untuk ketiga kalinya bahwa orang-orang Korintus bertindak seperti orang-orang di dunia ini. Paulus juga mengingatkan orang-orang Korintus apa yang dikatakan Paulus dalam perikop terakhir. Anda akan mengingat bahwa orang-orang percaya di Korintus telah mengikuti guru-guru yang berbicara dengan kata-kata yang terdengar sangat bijaksana. Kata-kata para guru membuat orang-orang percaya merasa lebih penting dan lebih rohani daripada orang-orang lain. Dengan pertanyaan ini, Paulus sekali lagi menunjukkan kepada orang-orang Korintus bahwa mereka sama sekali tidak bertindak seperti orang-orang yang bijaksana dan rohani. Sebaliknya, orang-orang Korintus berperilaku seperti orang-orang yang tidak percaya.</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3:1–4 dalam terjemahan yang paling mudah dimengerti.</w:t>
      </w:r>
    </w:p>
    <w:p>
      <w:pPr/>
      <w:r>
        <w:rPr>
          <w:lang w:val="id_ID" w:bidi="id_ID"/>
        </w:rPr>
      </w:r>
      <w:r>
        <w:rPr>
          <w:lang w:val="id_ID" w:bidi="id_ID"/>
        </w:rPr>
        <w:t>Pada langkah ini, kelompok akan menentukan bagian, tokoh, dan latar belakang dari perikop ini. Selanjutnya, kelompok akan membayangkan perikop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mengatakan ketika ia berada di Korintus, Paulus berbicara seolah-olah orang-orang percaya adalah bayi Kristen dan tidak dewasa secara rohani. Paulus mengatakan bahwa ia mengajarkan Injil kepada orang-orang Korintus seolah-olah ia memberikan susu kepada mereka, bukan makanan padat.</w:t>
      </w:r>
    </w:p>
    <w:p>
      <w:pPr/>
      <w:r>
        <w:rPr>
          <w:lang w:val="id_ID" w:bidi="id_ID"/>
        </w:rPr>
      </w:r>
      <w:r>
        <w:rPr>
          <w:b/>
          <w:lang w:val="id_ID" w:bidi="id_ID"/>
        </w:rPr>
        <w:t>Pada bagian kedua:</w:t>
      </w:r>
      <w:r>
        <w:rPr>
          <w:lang w:val="id_ID" w:bidi="id_ID"/>
        </w:rPr>
        <w:t xml:space="preserve"> Paulus mengatakan bahwa bahkan sekarang orang-orang Korintus masih merupakan bayi-bayi rohani. Ini karena orang-orang percaya mengikuti keinginan manusia mereka sendiri, bukan Roh Kudus. Paulus mengatakan bahwa cara orang-orang percaya saling iri dan berdebat menunjukkan bahwa mereka bukan rohani, tetapi seperti orang-orang di dunia.</w:t>
      </w:r>
    </w:p>
    <w:p>
      <w:pPr/>
      <w:r>
        <w:rPr>
          <w:lang w:val="id_ID" w:bidi="id_ID"/>
        </w:rPr>
      </w:r>
      <w:r>
        <w:rPr>
          <w:b/>
          <w:lang w:val="id_ID" w:bidi="id_ID"/>
        </w:rPr>
        <w:t>Pada bagian ketiga:</w:t>
      </w:r>
      <w:r>
        <w:rPr>
          <w:lang w:val="id_ID" w:bidi="id_ID"/>
        </w:rPr>
        <w:t xml:space="preserve"> Paulus kembali mengingatkan orang-orang percaya bagaimana mereka berdebat tentang guru mana yang harus diikuti. Paulus mengatakan bahwa ini juga menunjukkan bahwa orang-orang percaya bertindak seperti orang-orang di dunia ini daripada orang-orang yang mengikuti Roh Allah.</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Kristus</w:t>
      </w:r>
    </w:p>
    <w:p>
      <w:pPr>
        <w:pStyle w:val="ListBullet"/>
        <w:spacing w:line="240" w:lineRule="auto"/>
        <w:ind w:left="720"/>
      </w:pPr>
      <w:r>
        <w:rPr>
          <w:lang w:val="id_ID" w:bidi="id_ID"/>
        </w:rPr>
      </w:r>
      <w:r>
        <w:rPr>
          <w:lang w:val="id_ID" w:bidi="id_ID"/>
        </w:rPr>
        <w:t xml:space="preserve">Dan Roh Kudus </w:t>
      </w:r>
    </w:p>
    <w:p>
      <w:pPr/>
      <w:r>
        <w:rPr>
          <w:lang w:val="id_ID" w:bidi="id_ID"/>
        </w:rPr>
      </w:r>
      <w:r>
        <w:rPr>
          <w:lang w:val="id_ID" w:bidi="id_ID"/>
        </w:rPr>
        <w:t>Pertama, pikirkan bersama tentang bagian dari surat ini. Paulus menggunakan bahasa dan contoh khusus untuk menunjukkan kepada orang-orang percaya bahwa apa yang mereka pikirkan adalah rohani sebenarnya adalah apa yang dipikirkan orang-orang biasa. Apa yang mereka anggap sebagai dewasa, atau bijaksana, sebenarnya sangat tidak dewasa. Ketika Anda membaca perikop ini, mungkin membantu kelompok untuk membayangkan aliran bolak-balik antara cara orang-orang Korintus melihat diri mereka sendiri dan bagaimana Paulus melihat orang-orang Korintus.</w:t>
      </w:r>
    </w:p>
    <w:p>
      <w:pPr/>
      <w:r>
        <w:rPr>
          <w:lang w:val="id_ID" w:bidi="id_ID"/>
        </w:rPr>
      </w:r>
      <w:r>
        <w:rPr>
          <w:lang w:val="id_ID" w:bidi="id_ID"/>
        </w:rPr>
        <w:t>Pada awal bagian surat ini, Paulus menyebut orang-orang percaya "saudara-saudara." Paulus tidak bermaksud bahwa ini adalah saudara-saudara yang sebenarnya dari ayah duniawi yang sama. Ini adalah cara khusus untuk berbicara yang berarti bahwa Paulus dan semua orang percaya, baik laki-laki maupun perempuan, di jemaat di Korintus memiliki Allah yang sama, yang adalah Bapa rohani mereka. Ini sangat penting karena menunjukkan bahwa Paulus tahu bahwa ini adalah orang-orang yang benar percaya kepada Kristus, meskipun Paulus akan mengatakan bahwa mereka tidak bertindak seperti itu.</w:t>
      </w:r>
    </w:p>
    <w:p>
      <w:pPr/>
      <w:r>
        <w:rPr>
          <w:lang w:val="id_ID" w:bidi="id_ID"/>
        </w:rPr>
      </w:r>
      <w:r>
        <w:rPr>
          <w:lang w:val="id_ID" w:bidi="id_ID"/>
        </w:rPr>
        <w:t>Paulus mengatakan ketika ia berada di Korintus, Paulus tidak dapat berbicara kepada orang-orang percaya sebagai orang-orang rohani, tetapi sebagai orang-orang "daging," atau orang-orang yang mengikuti apa yang diperintahkan oleh tubuh mereka sendiri untuk dilakukan. Dalam bahasa aslinya, kata rohani menggambarkan orang-orang yang dikendalikan dan dibimbing oleh Roh Kudus. Orang-orang daging adalah orang-orang yang hanya berpikir tentang kebutuhan fisik dan keinginan mereka sendiri. Jadi ketika Paulus mengatakan bahwa orang-orang percaya tidak rohani, Paulus bermaksud bahwa mereka hidup seperti orang-orang yang tidak percaya yang mengikuti keinginan mereka sendiri, bukan hidup seperti pengikut Kristus.</w:t>
      </w:r>
    </w:p>
    <w:p>
      <w:pPr/>
      <w:r>
        <w:rPr>
          <w:lang w:val="id_ID" w:bidi="id_ID"/>
        </w:rPr>
      </w:r>
      <w:r>
        <w:rPr>
          <w:lang w:val="id_ID" w:bidi="id_ID"/>
        </w:rPr>
        <w:t>Berhenti di sini dan diskusikan pertanyaan ini dalam kelompok: Ceritakan kisah tentang seseorang yang tidak mengendalikan tindakan mereka, tetapi sebaliknya melakukan apa pun yang mereka rasakan. Bagaimana tindakan orang itu memengaruhi orang lain? Hentikan sebentar rekaman ini di sini.</w:t>
      </w:r>
    </w:p>
    <w:p>
      <w:pPr/>
      <w:r>
        <w:rPr>
          <w:lang w:val="id_ID" w:bidi="id_ID"/>
        </w:rPr>
      </w:r>
      <w:r>
        <w:rPr>
          <w:lang w:val="id_ID" w:bidi="id_ID"/>
        </w:rPr>
        <w:t>Paulus mengatakan bahwa secara rohani orang-orang percaya adalah anak-anak kecil, atau bayi. Ini adalah bahasa khusus yang berarti orang-orang percaya tidak dewasa secara rohani, atau tidak sepenuhnya mengikuti Kristus dalam segala hal. Ketika Paulus mengajar mereka di Korintus, Paulus mengatakan bahwa ia harus memberi makan susu Injil kepada orang-orang percaya, bukan makanan padat. Paulus mengatakan bahwa ia seperti seorang ibu yang merawat, atau menyusui, bayinya. Paulus bermaksud bahwa ia mengajarkan kepada orang-orang percaya baru di Korintus hal-hal sederhana yang dapat mereka dengar dan menerima dengan mudah, seperti bayi yang dapat minum dan menyerap susu dengan mudah. Paulus mengatakan bahwa ia tidak dapat memberikan "makanan padat" kepada orang-orang Korintus, yang berarti orang-orang percaya tidak siap untuk mendengar ajaran yang lebih menantang tentang bagaimana Injil harus mengubah pikiran dan tindakan orang-orang percaya.</w:t>
      </w:r>
    </w:p>
    <w:p>
      <w:pPr/>
      <w:r>
        <w:rPr>
          <w:lang w:val="id_ID" w:bidi="id_ID"/>
        </w:rPr>
      </w:r>
      <w:r>
        <w:rPr>
          <w:lang w:val="id_ID" w:bidi="id_ID"/>
        </w:rPr>
        <w:t>Berhenti di sini dan diskusikan pertanyaan ini dalam kelompok: Kata-kata apa yang Anda gunakan untuk berbicara tentang orang dewasa yang tidak bertindak dewasa? Jika diperlukan, lihatlah kembali kisah-kisah yang Anda ceritakan pada langkah kedua tentang anak yang mencoba bertindak seperti orang dewasa dan juga orang yang mengetahui kata-kata bijaksana tetapi bertindak dengan bodoh. Hentikan sebentar rekaman ini di sini.</w:t>
      </w:r>
    </w:p>
    <w:p>
      <w:pPr/>
      <w:r>
        <w:rPr>
          <w:lang w:val="id_ID" w:bidi="id_ID"/>
        </w:rPr>
      </w:r>
      <w:r>
        <w:rPr>
          <w:lang w:val="id_ID" w:bidi="id_ID"/>
        </w:rPr>
        <w:t>Dalam bagian kedua dari perikop ini, Paulus sangat menekankan, "kamu masih tidak siap." Paulus bermaksud bahwa orang-orang percaya masih tidak siap untuk makan makanan padat dari Injil. Ini karena orang-orang percaya mengikuti keinginan egois mereka sendiri, bukan mengikuti apa yang diperintahkan Roh Kudus kepada mereka. Paulus menyebutkan bagaimana orang-orang percaya saling iri, dan bagaimana ini menyebabkan perselisihan, yang berarti mereka berdebat atau berkelahi dengan kata-kata. Orang-orang percaya ingin orang-orang berpikir bahwa mereka sangat bijaksana dan penting, dan mereka berdebat tentang siapa yang paling penting. Jadi Paulus bertanya, "Bukankah ini membuktikan bahwa kamu adalah milik dunia?" Ini bukan pertanyaan yang Paulus harapkan untuk dijawab oleh orang-orang percaya. Paulus menggunakan pertanyaan ini sebagai pernyataan untuk mengatakan bahwa orang-orang Korintus bertindak seperti orang-orang yang tidak percaya.</w:t>
      </w:r>
    </w:p>
    <w:p>
      <w:pPr/>
      <w:r>
        <w:rPr>
          <w:lang w:val="id_ID" w:bidi="id_ID"/>
        </w:rPr>
      </w:r>
      <w:r>
        <w:rPr>
          <w:lang w:val="id_ID" w:bidi="id_ID"/>
        </w:rPr>
        <w:t>Berhenti di sini dan diskusikan dalam kelompok: Bagaimana Anda akan berbicara tentang perbedaan antara bayi yang hanya minum susu dan orang dewasa yang makan makanan padat? Bagaimana Anda akan menjelaskan bahwa Paulus membandingkan orang-orang percaya di Korintus dengan bayi-bayi? Hentikan sebentar rekaman ini di sini.</w:t>
      </w:r>
    </w:p>
    <w:p>
      <w:pPr/>
      <w:r>
        <w:rPr>
          <w:lang w:val="id_ID" w:bidi="id_ID"/>
        </w:rPr>
      </w:r>
      <w:r>
        <w:rPr>
          <w:lang w:val="id_ID" w:bidi="id_ID"/>
        </w:rPr>
        <w:t>Paulus menyampaikan maksudnya dengan lebih tegas dengan mengajukan pertanyaan kedua: "Bukankah kamu bertindak seperti orang-orang di dunia ini?" Dalam bahasa aslinya, pertanyaan ini dan pertanyaan yang diajukan sebelumnya oleh Paulus adalah bagian dari kalimat yang sama. Itu seolah-olah Paulus berkata, "bukankah kamu berasal dari daging, atau duniawi, dan berperilaku seperti orang-orang biasa?" Dengan mengajukan dua pertanyaan secara bersama-sama, Paulus membuat pernyataannya semakin kuat. Paulus mengatakan bahwa orang-orang percaya tidak hanya bertindak seperti orang-orang yang tidak percaya, tetapi mereka juga bertindak dengan bodoh.</w:t>
      </w:r>
    </w:p>
    <w:p>
      <w:pPr/>
      <w:r>
        <w:rPr>
          <w:lang w:val="id_ID" w:bidi="id_ID"/>
        </w:rPr>
      </w:r>
      <w:r>
        <w:rPr>
          <w:lang w:val="id_ID" w:bidi="id_ID"/>
        </w:rPr>
        <w:t>Dalam bahasa aslinya, Paulus mengatakan bahwa orang-orang Korintus "berjalan-jalan" seperti orang-orang biasa. Ini adalah bahasa khusus yang berarti bagaimana seseorang hidup dan berperilaku dalam kehidupan sehari-hari yang normal. Paulus mengatakan bahwa orang-orang tidak dewasa secara rohani hanya karena mereka mengatakan hal-hal yang benar. Mereka dewasa secara rohani ketika mereka bertindak dengan benar dalam kehidupan sehari-hari.</w:t>
      </w:r>
    </w:p>
    <w:p>
      <w:pPr/>
      <w:r>
        <w:rPr>
          <w:lang w:val="id_ID" w:bidi="id_ID"/>
        </w:rPr>
      </w:r>
      <w:r>
        <w:rPr>
          <w:lang w:val="id_ID" w:bidi="id_ID"/>
        </w:rPr>
        <w:t>Berhenti di sini dan diskusikan pertanyaan ini secara berkelompok: Dalam kebudayaan Anda, bagaimana Anda memutuskan apakah seseorang bijaksana? Kata-kata atau tindakan apa yang membuat seseorang bijaksana? Jika seseorang mengatakan hal-hal yang bijaksana, tetapi mereka melakukan hal-hal yang tidak bijaksana, bagaimana Anda berbicara tentang orang itu? Hentikan sebentar rekaman ini di sini.</w:t>
      </w:r>
    </w:p>
    <w:p>
      <w:pPr/>
      <w:r>
        <w:rPr>
          <w:lang w:val="id_ID" w:bidi="id_ID"/>
        </w:rPr>
      </w:r>
      <w:r>
        <w:rPr>
          <w:lang w:val="id_ID" w:bidi="id_ID"/>
        </w:rPr>
        <w:t>Dalam bagian ketiga dari perikop ini, Paulus mengajukan pertanyaan ketiga dan terakhir yang tidak ia harapkan untuk dijawab. Pertanyaan ini tidak hanya menguatkan apa yang baru saja dikatakan Paulus, tetapi juga mengingatkan orang-orang percaya tentang apa yang dikatakan Paulus dalam perikop terakhir. Paulus bertanya, "Karena ketika salah satu dari kamu berkata, 'Saya mengikuti Paulus,' dan yang lain, 'Saya mengikuti Apolos,' bukankah itu cara orang-orang biasa bekerja?" Paulus tidak mengatakan bahwa hanya satu orang yang mengatakan hal-hal ini atau mengikuti guru-guru yang berbeda. Ini adalah contoh bagaimana semua orang di jemaat Korintus berbicara dan terpecah menjadi kelompok-kelompok yang terpisah. Paulus mengatakan bahwa ketika orang-orang percaya melakukan hal ini, mereka bertindak sama seperti dunia, atau seperti orang-orang yang tidak percaya.</w:t>
      </w:r>
    </w:p>
    <w:p>
      <w:pPr/>
      <w:r>
        <w:rPr>
          <w:lang w:val="id_ID" w:bidi="id_ID"/>
        </w:rPr>
      </w:r>
      <w:r>
        <w:rPr>
          <w:lang w:val="id_ID" w:bidi="id_ID"/>
        </w:rPr>
        <w:t>Sekarang, kelompok harus membuat papan cerita, menggambar, atau menggunakan barang-barang untuk membayangkan perikop ini dan tindakan-tindakan yang ada di dalamnya. Ketika Anda melakukan ini, Anda mungkin ingin memiliki gambar atau benda-benda untuk mewakili Paulus dan orang-orang percaya di Korintus, serta kata-kata kunci yang digunakan Paulus, seperti "rohani" dan "dewasa." Kemudian, ketika Anda mulai menceritakan kembali kisah itu, mungkin membantu untuk memvisualisasikan bagaimana Paulus mengubah cara orang-orang Korintus berpikir tentang setiap kata ketika ia bergerak melalui bagian surat ini.</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3:1–4 dalam terjemahan yang paling mudah dimengerti.</w:t>
      </w:r>
    </w:p>
    <w:p>
      <w:pPr/>
      <w:r>
        <w:rPr>
          <w:lang w:val="id_ID" w:bidi="id_ID"/>
        </w:rPr>
      </w:r>
      <w:r>
        <w:rPr>
          <w:lang w:val="id_ID" w:bidi="id_ID"/>
        </w:rPr>
        <w:t>Pada langkah ini, kelompok akan mendramatisasi perikop tersebut.</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Kristus</w:t>
      </w:r>
    </w:p>
    <w:p>
      <w:pPr>
        <w:pStyle w:val="ListBullet"/>
        <w:spacing w:line="240" w:lineRule="auto"/>
        <w:ind w:left="720"/>
      </w:pPr>
      <w:r>
        <w:rPr>
          <w:lang w:val="id_ID" w:bidi="id_ID"/>
        </w:rPr>
      </w:r>
      <w:r>
        <w:rPr>
          <w:lang w:val="id_ID" w:bidi="id_ID"/>
        </w:rPr>
        <w:t xml:space="preserve">Dan Roh Kudus </w:t>
      </w:r>
    </w:p>
    <w:p>
      <w:pPr/>
      <w:r>
        <w:rPr>
          <w:lang w:val="id_ID" w:bidi="id_ID"/>
        </w:rPr>
      </w:r>
      <w:r>
        <w:rPr>
          <w:lang w:val="id_ID" w:bidi="id_ID"/>
        </w:rPr>
        <w:t>Sebagai kelompok, peragakan kisah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peragaan dan respon-respon yang diberikan.</w:t>
      </w:r>
    </w:p>
    <w:p>
      <w:pPr/>
      <w:r>
        <w:rPr>
          <w:lang w:val="id_ID" w:bidi="id_ID"/>
        </w:rPr>
      </w:r>
      <w:r>
        <w:rPr>
          <w:lang w:val="id_ID" w:bidi="id_ID"/>
        </w:rPr>
        <w:t>Dalam perikop ini, Paulus menggunakan bahasa dan contoh khusus untuk menunjukkan kepada gereja di Korintus bahwa apa yang mereka anggap rohani sebenarnya bersifat duniawi, dan apa yang mereka anggap dewasa, atau bijaksana, sebenarnya belum matang.</w:t>
      </w:r>
    </w:p>
    <w:p>
      <w:pPr/>
      <w:r>
        <w:rPr>
          <w:lang w:val="id_ID" w:bidi="id_ID"/>
        </w:rPr>
      </w:r>
      <w:r>
        <w:rPr>
          <w:lang w:val="id_ID" w:bidi="id_ID"/>
        </w:rPr>
        <w:t>Pada bagian pertama, Paulus mengatakan kepada orang-orang percaya bahwa ketika ia berada di Korintus, Paulus mengajar seolah-olah mereka adalah bayi-bayi Kristen, bukan orang-orang Kristen yang dewasa. Paulus mengatakan bahwa ia hanya dapat memberikan susu Injil kepada orang-orang percaya, karena mereka belum siap untuk makanan padat. Paulus bermaksud bahwa ia mengajarkan apa yang dapat dengan mudah diterima oleh orang-orang percaya, sama seperti bayi yang dapat minum dan menyerap susu dengan mudah. Paulus mengatakan bahwa ia tidak dapat memberikan "makanan padat" kepada orang-orang Korintus, atau mengajarkan tentang bagaimana pikiran dan tindakan orang-orang percaya harus berubah ketika mereka mengikuti Kristus.</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Tanyakan kepada orang-orang yang memerankan orang-orang Korintus, "Apa yang Anda rasakan atau pikirkan?"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mengatakan bahwa bahkan sekarang, orang-orang Korintus masih bertindak seperti bayi-bayi rohani. Meskipun mereka adalah orang-orang percaya, mereka tidak hidup seperti yang ditunjukkan Roh Allah kepada mereka. Sebaliknya, mereka melakukan apa pun yang mereka suka lakukan. Paulus mengatakan bahwa cara mereka cemburu dan berdebat tentang siapa yang paling penting membuktikan bahwa mereka adalah orang-orang dalam kedagingan, atau bertindak seperti orang-orang di dunia, bukan rohani, atau bertindak seperti yang ditunjukkan Roh Allah kepada mereka.</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 yang memerankan Roh Kudus, "Apa yang kamu rasakan atau pikirkan?" Orang tersebut mungkin menjawab hal-hal seperti:</w:t>
      </w:r>
    </w:p>
    <w:p>
      <w:pPr>
        <w:pStyle w:val="ListBullet"/>
        <w:spacing w:line="240" w:lineRule="auto"/>
        <w:ind w:left="720"/>
      </w:pPr>
      <w:r>
        <w:rPr>
          <w:lang w:val="id_ID" w:bidi="id_ID"/>
        </w:rPr>
      </w:r>
      <w:r>
        <w:rPr>
          <w:lang w:val="id_ID" w:bidi="id_ID"/>
        </w:rPr>
        <w:t>Tanyakan kepada yang memerankan orang-orang percaya, "Apa yang sedang kamu rasakan atau pikirkan?"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Sama seperti yang dilakukan Paulus dalam perikop terakhir, Paulus mengingatkan orang-orang percaya lagi bagaimana mereka berdebat tentang guru mana yang harus diikuti. Paulus mengatakan bahwa ini menunjukkan bahwa orang-orang percaya bertindak seperti orang-orang di dunia ini, bukan orang-orang yang mengikuti Roh Allah.</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Tanyakan kepada yang memerankan orang-orang percaya, "Apa yang sedang kamu rasakan atau pikirkan?" Orang-orang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3:1–4 dalam terjemahan yang paling mudah dimengerti.</w:t>
      </w:r>
    </w:p>
    <w:p>
      <w:pPr/>
      <w:r>
        <w:rPr>
          <w:lang w:val="id_ID" w:bidi="id_ID"/>
        </w:rPr>
      </w:r>
      <w:r>
        <w:rPr>
          <w:lang w:val="id_ID" w:bidi="id_ID"/>
        </w:rPr>
        <w:t xml:space="preserve">Pada tahap ini, kelompok akan membahas istilah dan kata kunci dalam perikop ini. </w:t>
      </w:r>
    </w:p>
    <w:p>
      <w:pPr/>
      <w:r>
        <w:rPr>
          <w:lang w:val="id_ID" w:bidi="id_ID"/>
        </w:rPr>
      </w:r>
      <w:r>
        <w:rPr>
          <w:lang w:val="id_ID" w:bidi="id_ID"/>
        </w:rPr>
        <w:t xml:space="preserve">Pada awal perikop ini, Paulus menggunakan kata dalam bahasa aslinya yang sering diterjemahkan ke dalam bahasa Inggris sebagai </w:t>
      </w:r>
      <w:r>
        <w:rPr>
          <w:b/>
          <w:lang w:val="id_ID" w:bidi="id_ID"/>
        </w:rPr>
        <w:t>saudara-saudara</w:t>
      </w:r>
      <w:r>
        <w:rPr>
          <w:lang w:val="id_ID" w:bidi="id_ID"/>
        </w:rPr>
        <w:t xml:space="preserve">. Ketika Paulus menyebut orang-orang percaya "saudara-saudara," ia mengatakan bahwa semua orang percaya, baik laki-laki maupun perempuan, memiliki Allah yang sama, yang adalah Bapa mereka. Gunakan kata atau sebutan yang sama untuk saudara atau saudara dan saudari seperti yang telah Anda pakai pada perikop sebelumnya. </w:t>
      </w:r>
    </w:p>
    <w:p>
      <w:pPr/>
      <w:r>
        <w:rPr>
          <w:lang w:val="id_ID" w:bidi="id_ID"/>
        </w:rPr>
      </w:r>
      <w:r>
        <w:rPr>
          <w:lang w:val="id_ID" w:bidi="id_ID"/>
        </w:rPr>
        <w:t xml:space="preserve">Paulus mengatakan bahwa ketika ia bersama orang-orang Korintus, ia tidak dapat berbicara kepada mereka sebagai orang-orang </w:t>
      </w:r>
      <w:r>
        <w:rPr>
          <w:b/>
          <w:lang w:val="id_ID" w:bidi="id_ID"/>
        </w:rPr>
        <w:t>rohani</w:t>
      </w:r>
      <w:r>
        <w:rPr>
          <w:lang w:val="id_ID" w:bidi="id_ID"/>
        </w:rPr>
        <w:t xml:space="preserve">, tetapi sebagai orang-orang </w:t>
      </w:r>
      <w:r>
        <w:rPr>
          <w:b/>
          <w:lang w:val="id_ID" w:bidi="id_ID"/>
        </w:rPr>
        <w:t>daging(duniawi)</w:t>
      </w:r>
      <w:r>
        <w:rPr>
          <w:lang w:val="id_ID" w:bidi="id_ID"/>
        </w:rPr>
        <w:t xml:space="preserve">. Hal-hal rohani adalah hal-hal yang tidak dapat dilihat atau disentuh orang-orang. Allah menciptakan manusia dengan pikiran, perasaan, dan keinginan. Kita tidak dapat melihat bagian ini dari seseorang, tetapi kita tahu itu ada di sana Dalam bahasa aslinya, kata khusus yang digunakan Paulus untuk rohani menggambarkan orang-orang yang memiliki pikiran dan keinginan agar Roh Kudus mengendalikan serta membimbing mereka. Tetapi kata yang digunakan Paulus untuk daging merujuk pada tubuh manusia. Di sini, Paulus berbicara tentang orang-orang yang dibimbing oleh keinginan fisik mereka sendiri. Jadi ketika Paulus mengatakan orang-orang percaya bukan rohani, tetapi daging, Paulus bermaksud bahwa orang-orang percaya ini hidup seperti orang-orang yang tidak percaya yang mengikuti keinginan mereka sendiri, bukan mengikuti apa yang diperintahkan Roh Kudus kepada mereka. Gunakan kata-kata atau frasa yang sama untuk rohani seperti yang telah Anda gunakan pada perikop sebelumnya. Untuk informasi lebih lanjut, lihat </w:t>
      </w:r>
      <w:r>
        <w:rPr>
          <w:lang w:val="id_ID" w:bidi="id_ID"/>
        </w:rPr>
        <w:t>roh seseorang</w:t>
      </w:r>
      <w:r>
        <w:rPr>
          <w:lang w:val="id_ID" w:bidi="id_ID"/>
        </w:rPr>
        <w:t xml:space="preserve"> dan </w:t>
      </w:r>
      <w:r>
        <w:rPr>
          <w:lang w:val="id_ID" w:bidi="id_ID"/>
        </w:rPr>
        <w:t>Roh Kudus</w:t>
      </w:r>
      <w:r>
        <w:rPr>
          <w:lang w:val="id_ID" w:bidi="id_ID"/>
        </w:rPr>
        <w:t xml:space="preserve"> dalam Daftar Kata Utama.</w:t>
      </w:r>
    </w:p>
    <w:p>
      <w:pPr/>
      <w:r>
        <w:rPr>
          <w:lang w:val="id_ID" w:bidi="id_ID"/>
        </w:rPr>
      </w:r>
      <w:r>
        <w:rPr>
          <w:lang w:val="id_ID" w:bidi="id_ID"/>
        </w:rPr>
        <w:t xml:space="preserve">Berhenti di sini dan diskusikan dalam kelompok kata atau frasa apa yang akan Anda gunakan untuk </w:t>
      </w:r>
      <w:r>
        <w:rPr>
          <w:b/>
          <w:lang w:val="id_ID" w:bidi="id_ID"/>
        </w:rPr>
        <w:t>manusia-manusia dalam kedagingan</w:t>
      </w:r>
      <w:r>
        <w:rPr>
          <w:lang w:val="id_ID" w:bidi="id_ID"/>
        </w:rPr>
        <w:t>. Jika Anda telah menerjemahkan kata ini di kitab lain dalam Alkitab, gunakan kata yang sama dengan yang Anda gunakan di sana. Hentikan sebentar rekaman ini di sini.</w:t>
      </w:r>
    </w:p>
    <w:p>
      <w:pPr/>
      <w:r>
        <w:rPr>
          <w:lang w:val="id_ID" w:bidi="id_ID"/>
        </w:rPr>
      </w:r>
      <w:r>
        <w:rPr>
          <w:lang w:val="id_ID" w:bidi="id_ID"/>
        </w:rPr>
        <w:t xml:space="preserve">Paulus mengatakan bahwa orang-orang percaya adalah seperti </w:t>
      </w:r>
      <w:r>
        <w:rPr>
          <w:b/>
          <w:lang w:val="id_ID" w:bidi="id_ID"/>
        </w:rPr>
        <w:t>bayi</w:t>
      </w:r>
      <w:r>
        <w:rPr>
          <w:lang w:val="id_ID" w:bidi="id_ID"/>
        </w:rPr>
        <w:t xml:space="preserve">-bayi dalam </w:t>
      </w:r>
      <w:r>
        <w:rPr>
          <w:b/>
          <w:lang w:val="id_ID" w:bidi="id_ID"/>
        </w:rPr>
        <w:t>Kristus</w:t>
      </w:r>
      <w:r>
        <w:rPr>
          <w:lang w:val="id_ID" w:bidi="id_ID"/>
        </w:rPr>
        <w:t xml:space="preserve">, sehingga Paulus hanya dapat memberikan susu rohani kepada </w:t>
      </w:r>
      <w:r>
        <w:rPr>
          <w:b/>
          <w:lang w:val="id_ID" w:bidi="id_ID"/>
        </w:rPr>
        <w:t>orang-orang</w:t>
      </w:r>
      <w:r>
        <w:rPr>
          <w:lang w:val="id_ID" w:bidi="id_ID"/>
        </w:rPr>
        <w:t xml:space="preserve"> percaya, bukan </w:t>
      </w:r>
      <w:r>
        <w:rPr>
          <w:b/>
          <w:lang w:val="id_ID" w:bidi="id_ID"/>
        </w:rPr>
        <w:t>makanan padat</w:t>
      </w:r>
      <w:r>
        <w:rPr>
          <w:lang w:val="id_ID" w:bidi="id_ID"/>
        </w:rPr>
        <w:t xml:space="preserve">. Paulus menggunakan bahasa khusus untuk menunjukkan bahwa orang-orang percaya masih belum dewasa dan tidak siap untuk menyerap ajaran-ajaran yang lebih sulit dari Injil. Seorang bayi adalah bayi yang masih minum susu dari payudara ibunya. Susu adalah cairan yang diminum oleh bayi dari payudara ibunya. Makanan padat adalah makanan yang harus dikunyah seseorang sebelum menelan makanan. Gunakan kata yang sama untuk Kristus seperti yang telah Anda gunakan di perikop sebelumnya, dan ingatlah bahwa </w:t>
      </w:r>
      <w:r>
        <w:rPr>
          <w:lang w:val="id_ID" w:bidi="id_ID"/>
        </w:rPr>
        <w:t>Kristus</w:t>
      </w:r>
      <w:r>
        <w:rPr>
          <w:lang w:val="id_ID" w:bidi="id_ID"/>
        </w:rPr>
        <w:t xml:space="preserve"> ada dalam Daftar Kata Utama.</w:t>
      </w:r>
    </w:p>
    <w:p>
      <w:pPr/>
      <w:r>
        <w:rPr>
          <w:lang w:val="id_ID" w:bidi="id_ID"/>
        </w:rPr>
      </w:r>
      <w:r>
        <w:rPr>
          <w:lang w:val="id_ID" w:bidi="id_ID"/>
        </w:rPr>
        <w:t xml:space="preserve">Berhenti di sini dan diskusikan dalam kelompok kata-kata atau frasa apa yang akan Anda gunakan untuk </w:t>
      </w:r>
      <w:r>
        <w:rPr>
          <w:b/>
          <w:lang w:val="id_ID" w:bidi="id_ID"/>
        </w:rPr>
        <w:t>bayi</w:t>
      </w:r>
      <w:r>
        <w:rPr>
          <w:lang w:val="id_ID" w:bidi="id_ID"/>
        </w:rPr>
        <w:t xml:space="preserve">, </w:t>
      </w:r>
      <w:r>
        <w:rPr>
          <w:b/>
          <w:lang w:val="id_ID" w:bidi="id_ID"/>
        </w:rPr>
        <w:t>susu</w:t>
      </w:r>
      <w:r>
        <w:rPr>
          <w:lang w:val="id_ID" w:bidi="id_ID"/>
        </w:rPr>
        <w:t xml:space="preserve">, dan </w:t>
      </w:r>
      <w:r>
        <w:rPr>
          <w:b/>
          <w:lang w:val="id_ID" w:bidi="id_ID"/>
        </w:rPr>
        <w:t>makanan padat</w:t>
      </w:r>
      <w:r>
        <w:rPr>
          <w:lang w:val="id_ID" w:bidi="id_ID"/>
        </w:rPr>
        <w:t>. Jika Anda telah menerjemahkan kata-kata ini di kitab lain dari Alkitab, gunakan kata-kata yang sama dengan yang Anda gunakan di sana. Hentikan sebentar rekaman ini di sini.</w:t>
      </w:r>
    </w:p>
    <w:p>
      <w:pPr/>
      <w:r>
        <w:rPr>
          <w:lang w:val="id_ID" w:bidi="id_ID"/>
        </w:rPr>
      </w:r>
      <w:r>
        <w:rPr>
          <w:lang w:val="id_ID" w:bidi="id_ID"/>
        </w:rPr>
        <w:t xml:space="preserve">Paulus mengatakan bahwa orang-orang percaya </w:t>
      </w:r>
      <w:r>
        <w:rPr>
          <w:b/>
          <w:lang w:val="id_ID" w:bidi="id_ID"/>
        </w:rPr>
        <w:t>saling</w:t>
      </w:r>
      <w:r>
        <w:rPr>
          <w:lang w:val="id_ID" w:bidi="id_ID"/>
        </w:rPr>
        <w:t xml:space="preserve"> iri dan ini menyebabkan </w:t>
      </w:r>
      <w:r>
        <w:rPr>
          <w:b/>
          <w:lang w:val="id_ID" w:bidi="id_ID"/>
        </w:rPr>
        <w:t>perselisihan</w:t>
      </w:r>
      <w:r>
        <w:rPr>
          <w:lang w:val="id_ID" w:bidi="id_ID"/>
        </w:rPr>
        <w:t>. Dalam perikop ini, ketika orang-orang percaya saling iri, mereka benar-benar menginginkan keterampilan yang dimiliki orang-orang lain, sehingga mereka saling bersaing dengan cara yang buruk. Kata perselisihan adalah kata lain untuk konflik antara orang-orang yang menyebabkan mereka berdebat satu sama lain. Gunakan kata yang sama untuk pertengkaran atau perselisihan seperti yang Anda gunakan pada perikop sebelumnya.</w:t>
      </w:r>
    </w:p>
    <w:p>
      <w:pPr/>
      <w:r>
        <w:rPr>
          <w:lang w:val="id_ID" w:bidi="id_ID"/>
        </w:rPr>
      </w:r>
      <w:r>
        <w:rPr>
          <w:lang w:val="id_ID" w:bidi="id_ID"/>
        </w:rPr>
        <w:t xml:space="preserve">Berhenti di sini dan diskusikan dalam kelompok kata atau frasa apa yang akan Anda gunakan untuk </w:t>
      </w:r>
      <w:r>
        <w:rPr>
          <w:b/>
          <w:lang w:val="id_ID" w:bidi="id_ID"/>
        </w:rPr>
        <w:t>kecemburuan</w:t>
      </w:r>
      <w:r>
        <w:rPr>
          <w:lang w:val="id_ID" w:bidi="id_ID"/>
        </w:rPr>
        <w:t xml:space="preserve">. Jika Anda telah menerjemahkan kata ini di kitab lain dari Alkitab, gunakan kata yang sama dengan yang Anda gunakan di sana. </w:t>
      </w:r>
      <w:r>
        <w:rPr>
          <w:lang w:val="id_ID" w:bidi="id_ID"/>
        </w:rPr>
      </w:r>
    </w:p>
    <w:p>
      <w:pPr>
        <w:pStyle w:val="Heading3"/>
      </w:pPr>
      <w:r>
        <w:rPr>
          <w:lang w:val="id_ID" w:bidi="id_ID"/>
        </w:rPr>
        <w:t>Menyampaikan Firman Tuhan</w:t>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sejenak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sejenak audio ini di sini. </w:t>
      </w:r>
    </w:p>
    <w:p>
      <w:pPr/>
      <w:r>
        <w:rPr>
          <w:lang w:val="id_ID" w:bidi="id_ID"/>
        </w:rPr>
      </w:r>
      <w:r>
        <w:rPr>
          <w:lang w:val="id_ID" w:bidi="id_ID"/>
        </w:rPr>
        <w:t xml:space="preserve">Selanjutnya, kelompok dapat memutuskan versi perikop milik siapa yang paling Anda sukai. Anda mungkin merasa bahwa Anda menyukai cara salah satu anggota kelompok menceritakan suatu adegan, tetapi menyukai cara anggota kelompok lain menceritakan adegan lainnya. Hentikan sejenak audio ini di sini. </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3:5–9</w:t>
      </w:r>
      <w:r>
        <w:rPr>
          <w:lang w:val="id_ID" w:bidi="id_ID"/>
        </w:rPr>
      </w:r>
    </w:p>
    <w:p>
      <w:pPr>
        <w:pStyle w:val="Heading3"/>
      </w:pPr>
      <w:r>
        <w:rPr>
          <w:lang w:val="id_ID" w:bidi="id_ID"/>
        </w:rPr>
        <w:t>Dengar dan Renungkan</w:t>
      </w:r>
    </w:p>
    <w:p>
      <w:pPr/>
      <w:r>
        <w:rPr>
          <w:lang w:val="id_ID" w:bidi="id_ID"/>
        </w:rPr>
      </w:r>
      <w:r>
        <w:rPr>
          <w:lang w:val="id_ID" w:bidi="id_ID"/>
        </w:rPr>
        <w:t xml:space="preserve">Pada bagian ini, dengarkan 1 Korintus 3:5–9 dan simpanlah dalam hati Anda. </w:t>
      </w:r>
    </w:p>
    <w:p>
      <w:pPr/>
      <w:r>
        <w:rPr>
          <w:lang w:val="id_ID" w:bidi="id_ID"/>
        </w:rPr>
      </w:r>
      <w:r>
        <w:rPr>
          <w:lang w:val="id_ID" w:bidi="id_ID"/>
        </w:rPr>
        <w:t>Dengarkan versi audio dari 1 Korintus 3:5–9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pahami dari bagian ini? Hentikan sebentar rekaman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rekaman ini di sini.</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3:5–9 dalam terjemahan yang paling mudah dimengerti.</w:t>
      </w:r>
    </w:p>
    <w:p>
      <w:pPr/>
      <w:r>
        <w:rPr>
          <w:lang w:val="id_ID" w:bidi="id_ID"/>
        </w:rPr>
      </w:r>
      <w:r>
        <w:rPr>
          <w:lang w:val="id_ID" w:bidi="id_ID"/>
        </w:rPr>
        <w:t xml:space="preserve">Paulus sedang menulis surat kepada gereja di Korintus, di mana orang-orang percaya telah berdebat tentang siapa yang paling rohani. Dalam bagian terakhir dari suratnya, Paulus mengatakan kepada orang-orang percaya bahwa mereka tidak bertindak rohani sama sekali, tetapi sebaliknya mereka bertindak seperti orang-orang lain di dunia ini. Alih-alih mengikuti apa yang dikatakan Roh Allah untuk dilakukan, orang-orang percaya membiarkan keinginan manusiawi mereka sendiri memberi tahu mereka apa yang harus dilakukan. Paulus berkata bahwa inilah sebabnya orang-orang percaya bertengkar tentang siapa guru yang harus diikuti, seperti Apolos atau Paulus. </w:t>
      </w:r>
    </w:p>
    <w:p>
      <w:pPr/>
      <w:r>
        <w:rPr>
          <w:lang w:val="id_ID" w:bidi="id_ID"/>
        </w:rPr>
      </w:r>
      <w:r>
        <w:rPr>
          <w:lang w:val="id_ID" w:bidi="id_ID"/>
        </w:rPr>
        <w:t>Paulus memulai bagian dari suratnya ini dengan mengajukan beberapa pertanyaan yang tidak ia harapkan untuk dijawab oleh orang-orang Korintus. Paulus berkata, "Apakah Apolos? Atau apakah Paulus?" Ini adalah cara untuk bertanya kepada orang-orang Korintus mengapa mereka berpikir Apolos atau Paulus sangat penting. Paulus menjawab pertanyaannya sendiri dengan mengatakan bahwa Apolos dan Paulus hanyalah hamba yang diutus Tuhan kepada orang-orang Korintus. Allah mengutus Paulus dan Apolos sehingga orang-orang Korintus percaya kepada Kristus.</w:t>
      </w:r>
    </w:p>
    <w:p>
      <w:pPr/>
      <w:r>
        <w:rPr>
          <w:lang w:val="id_ID" w:bidi="id_ID"/>
        </w:rPr>
      </w:r>
      <w:r>
        <w:rPr>
          <w:lang w:val="id_ID" w:bidi="id_ID"/>
        </w:rPr>
        <w:t>Berhenti di sini dan diskusikan pertanyaan ini dalam kelompok: Ceritakan kisah tentang pekerjaan besar yang membutuhkan kerja sama banyak orang untuk menyelesaikannya. Ceritakan tentang keterampilan atau tugas yang berbeda yang dilakukan setiap orang untuk membantu menyelesaikan pekerjaan itu. Setelah semua orang selesai, siapakah yang paling mendapatkan kehormatan atau pujian atas pekerjaan itu? Hentikan sebentar rekaman ini di sini.</w:t>
      </w:r>
    </w:p>
    <w:p>
      <w:pPr/>
      <w:r>
        <w:rPr>
          <w:lang w:val="id_ID" w:bidi="id_ID"/>
        </w:rPr>
      </w:r>
      <w:r>
        <w:rPr>
          <w:lang w:val="id_ID" w:bidi="id_ID"/>
        </w:rPr>
        <w:t>Paulus menggunakan bahasa khusus dari dunia pertanian untuk membantu orang-orang Korintus memahami siapa yang benar-benar penting. Paulus mengatakan bahwa Paulus seperti seseorang yang menanam benih di tanah. Apolos seperti orang lain yang kemudian menyiram benih-benih itu. Paulus mengatakan bahwa Allah-lah yang benar-benar membuat benih itu tumbuh. Benih itu seperti pesan Injil yang pertama kali dibagikan kepada orang-orang Korintus. Air itu seperti ajaran yang diberikan Apolos kepada orang-orang Korintus setelah Paulus pergi. Orang-orang Korintus tidak tumbuh dari pesan Injil yang diibaratkan seperti benih itu. Orang-orang Korintus juga tidak tumbuh dari ajaran yang diibaratkan seperti air itu. Allah-lah yang membuat kepercayaan orang-orang Korintus kepada Allah tumbuh lebih kuat. Paulus mengatakan bahwa yang terpenting bukanlah orang yang menanam benih—yaitu Paulus—atau orang yang menyiram benih—yaitu Apolos. Hanya Allah saja yang terpenting.</w:t>
      </w:r>
    </w:p>
    <w:p>
      <w:pPr/>
      <w:r>
        <w:rPr>
          <w:lang w:val="id_ID" w:bidi="id_ID"/>
        </w:rPr>
      </w:r>
      <w:r>
        <w:rPr>
          <w:lang w:val="id_ID" w:bidi="id_ID"/>
        </w:rPr>
        <w:t>Berhenti di sini dan diskusikan pertanyaan ini dalam kelompok: Dalam budaya Anda, jenis tanaman apa saja yang ditanam orang-orang? Jika Anda tidak menanam tanaman, hal-hal apa yang biasanya Anda pelihara atau rawat? Hal-hal apa saja yang Anda lakukan untuk memastikan bahwa tanaman itu tumbuh dengan baik? Hentikan sebentar rekaman ini di sini.</w:t>
      </w:r>
    </w:p>
    <w:p>
      <w:pPr/>
      <w:r>
        <w:rPr>
          <w:lang w:val="id_ID" w:bidi="id_ID"/>
        </w:rPr>
      </w:r>
      <w:r>
        <w:rPr>
          <w:lang w:val="id_ID" w:bidi="id_ID"/>
        </w:rPr>
        <w:t>Paulus terus membandingkan pesan tentang Yesus Kristus dengan benih. Paulus mengatakan bahwa tidak ada perbedaan antara orang-orang yang menanam dan orang-orang yang menyiram benih itu. Orang-orang yang menanam dan orang-orang yang menyiram memiliki tujuan yang sama. Mereka bekerja bersama untuk Allah, bukan bersaing satu sama lain. Orang-orang Korintus telah membandingkan dan menghakimi setiap orang untuk memutuskan siapa yang paling layak mereka hormati, tetapi Paulus mengatakan bahwa mereka tidak boleh melakukan ini. Hanya Allah yang tahu nilai sejati dari pekerjaan yang dilakukan setiap orang, dan suatu hari Allah akan memberi upah kepada setiap orang atas pekerjaan mereka.</w:t>
      </w:r>
    </w:p>
    <w:p>
      <w:pPr/>
      <w:r>
        <w:rPr>
          <w:lang w:val="id_ID" w:bidi="id_ID"/>
        </w:rPr>
      </w:r>
      <w:r>
        <w:rPr>
          <w:lang w:val="id_ID" w:bidi="id_ID"/>
        </w:rPr>
        <w:t>Berhenti di sini dan diskusikan pertanyaan ini dalam kelompok: Ceritakan kisah tentang bagaimana seseorang mempekerjakan orang-orang lain dengan keterampilan yang berbeda untuk melakukan bagian-bagian yang berbeda dari sebuah pekerjaan besar. Ceritakan bagaimana orang yang mempekerjakan orang-orang lain tersebut menentukan berapa banyak yang harus dibayarkan kepada setiap orang atas berbagai keterampilan yang telah mereka berikan. Hentikan sebentar rekaman ini di sini.</w:t>
      </w:r>
    </w:p>
    <w:p>
      <w:pPr/>
      <w:r>
        <w:rPr>
          <w:lang w:val="id_ID" w:bidi="id_ID"/>
        </w:rPr>
      </w:r>
      <w:r>
        <w:rPr>
          <w:lang w:val="id_ID" w:bidi="id_ID"/>
        </w:rPr>
        <w:t>Akhirnya, untuk memperkuat argumennya, Paulus sekali lagi mengatakan bahwa Apolos dan Paulus adalah rekan sekerja, atau orang-orang yang bekerja bersama, untuk Allah. Tetapi kali ini Paulus menggunakan bahasa khusus yang berbeda untuk berbicara tentang umat Allah. Kali ini, Paulus mengatakan bahwa orang-orang percaya di Korintus seperti ladang tanaman yang menjadi milik Allah. Orang-orang percaya juga seperti bangunan atau struktur yang sedang dibangun Allah. Paulus akan membahas lebih lanjut tentang gagasan ini di bagian berikutnya dari suratnya, tetapi hal penting untuk diingat di sini adalah bahwa Paulus mengatakan bahwa semua orang—Paulus, Apolos, dan orang orang percaya—adalah milik Allah.</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3:5–9 dalam terjemahan yang paling mudah dimengerti.</w:t>
      </w:r>
    </w:p>
    <w:p>
      <w:pPr/>
      <w:r>
        <w:rPr>
          <w:lang w:val="id_ID" w:bidi="id_ID"/>
        </w:rPr>
      </w:r>
      <w:r>
        <w:rPr>
          <w:lang w:val="id_ID" w:bidi="id_ID"/>
        </w:rPr>
        <w:t>Pada langkah ini, kelompok akan menentukan adegan, tokoh, dan latar belakang dari perikop ini. Selanjutnya, kelompok akan memvisualisasikan perikop ini.</w:t>
      </w:r>
    </w:p>
    <w:p>
      <w:pPr/>
      <w:r>
        <w:rPr>
          <w:lang w:val="id_ID" w:bidi="id_ID"/>
        </w:rPr>
      </w:r>
      <w:r>
        <w:rPr>
          <w:lang w:val="id_ID" w:bidi="id_ID"/>
        </w:rPr>
        <w:t>Perikop ini memiliki tiga adegan.</w:t>
      </w:r>
    </w:p>
    <w:p>
      <w:pPr/>
      <w:r>
        <w:rPr>
          <w:lang w:val="id_ID" w:bidi="id_ID"/>
        </w:rPr>
      </w:r>
      <w:r>
        <w:rPr>
          <w:b/>
          <w:lang w:val="id_ID" w:bidi="id_ID"/>
        </w:rPr>
        <w:t>Pada adegan pertama:</w:t>
      </w:r>
      <w:r>
        <w:rPr>
          <w:lang w:val="id_ID" w:bidi="id_ID"/>
        </w:rPr>
        <w:t xml:space="preserve"> Paulus menjelaskan bahwa Apolos dan Paulus hanyalah hamba yang diutus Tuhan kepada orang-orang Korintus untuk menceritakan kepada mereka tentang Kristus. </w:t>
      </w:r>
    </w:p>
    <w:p>
      <w:pPr/>
      <w:r>
        <w:rPr>
          <w:lang w:val="id_ID" w:bidi="id_ID"/>
        </w:rPr>
      </w:r>
      <w:r>
        <w:rPr>
          <w:b/>
          <w:lang w:val="id_ID" w:bidi="id_ID"/>
        </w:rPr>
        <w:t>Pada adegan kedua:</w:t>
      </w:r>
      <w:r>
        <w:rPr>
          <w:lang w:val="id_ID" w:bidi="id_ID"/>
        </w:rPr>
        <w:t xml:space="preserve"> Paulus menggunakan bahasa khusus untuk menunjukkan bahwa Allah-lah yang benar-benar penting. Paulus ibarat seseorang yang menanam benih di tanah, dan Apolos ibarat seseorang yang menyiram benih itu. Tetapi benih itu tumbuh hanya karena Allah yang menumbuhkannya.</w:t>
      </w:r>
    </w:p>
    <w:p>
      <w:pPr/>
      <w:r>
        <w:rPr>
          <w:lang w:val="id_ID" w:bidi="id_ID"/>
        </w:rPr>
      </w:r>
      <w:r>
        <w:rPr>
          <w:b/>
          <w:lang w:val="id_ID" w:bidi="id_ID"/>
        </w:rPr>
        <w:t>Pada adegan ketiga:</w:t>
      </w:r>
      <w:r>
        <w:rPr>
          <w:lang w:val="id_ID" w:bidi="id_ID"/>
        </w:rPr>
        <w:t xml:space="preserve"> Paulus mengatakan sekali lagi bahwa Apolos dan Paulus bekerja bersama untuk Allah. Kemudian Paulus menggunakan bahasa khusus yang berbeda. Paulus mengatakan bahwa orang-orang percaya di Korintus itu ibarat ladang, dan bersama-sama mereka seperti sebuah bangunan, atau struktur, yang sedang dibangun Allah.</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Apolos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Pertama, pikirkan bagian surat ini secara keseluruhan. Ingatlah bahwa Paulus menulis surat ini kepada gereja di Korintus, di mana orang-orang percaya sedang berdebat dan terpecah belah karena mengikuti para pemimpin yang berbeda yang mereka anggap paling bijaksana dan paling rohani. Paulus telah menunjukkan kepada orang-orang percaya bahwa apa yang mereka sebut rohani, dan cara mereka berperilaku, bukan berasal dari Roh Allah sama sekali. Sebaliknya, orang-orang percaya hidup sama seperti orang-orang duniawi.</w:t>
      </w:r>
    </w:p>
    <w:p>
      <w:pPr/>
      <w:r>
        <w:rPr>
          <w:lang w:val="id_ID" w:bidi="id_ID"/>
        </w:rPr>
      </w:r>
      <w:r>
        <w:rPr>
          <w:lang w:val="id_ID" w:bidi="id_ID"/>
        </w:rPr>
        <w:t>Dalam bagian surat ini, Paulus sekarang menunjukkan bahwa semua orang percaya hanyalah hamba-hamba Allah yang bekerja secara bersama-sama. Orang-orang Korintus seharusnya tidak menganggap para pemimpin manusia sebagai yang penting. Satu-satunya yang penting adalah Allah sendiri. Dan hanya Allah yang dapat menghakimi dan memberi upah atas apa yang dilakukan oleh setiap orang percaya.</w:t>
      </w:r>
    </w:p>
    <w:p>
      <w:pPr/>
      <w:r>
        <w:rPr>
          <w:lang w:val="id_ID" w:bidi="id_ID"/>
        </w:rPr>
      </w:r>
      <w:r>
        <w:rPr>
          <w:lang w:val="id_ID" w:bidi="id_ID"/>
        </w:rPr>
        <w:t>Paulus menghubungkan bagian dari suratnya ini dengan apa yang ia katakan sebelumnya tentang bagaimana orang-orang percaya di Korintus terpecah dan mengikuti Paulus atau mengikuti Apolos. Dia menunjukkan bahwa ia terus berbicara tentang Paulus dan tentang Apolos.</w:t>
      </w:r>
    </w:p>
    <w:p>
      <w:pPr/>
      <w:r>
        <w:rPr>
          <w:lang w:val="id_ID" w:bidi="id_ID"/>
        </w:rPr>
      </w:r>
      <w:r>
        <w:rPr>
          <w:lang w:val="id_ID" w:bidi="id_ID"/>
        </w:rPr>
        <w:t>Berhenti di sini dan diskusikan pertanyaan ini dalam kelompok: Paulus terus berbicara tentang dirinya dan tentang Apolos. Bagaimana Anda akan memulai bagian dari surat Paulus ini untuk menunjukkan bahwa ia masih melanjutkan pembahasan yang sama? Hentikan sebentar rekaman ini di sini.</w:t>
      </w:r>
    </w:p>
    <w:p>
      <w:pPr/>
      <w:r>
        <w:rPr>
          <w:lang w:val="id_ID" w:bidi="id_ID"/>
        </w:rPr>
      </w:r>
      <w:r>
        <w:rPr>
          <w:lang w:val="id_ID" w:bidi="id_ID"/>
        </w:rPr>
        <w:t>Paulus mengajukan dua pertanyaan yang tidak diharapkan untuk dijawab oleh orang-orang Korintus. Paulus bertanya, "Sebenarnya apa Apolos itu?. Atau apa itu Paulus?." Biasanya kita berbicara tentang Paulus dan Apolos sebagai orang, tetapi di sini Paulus berbicara seolah-olah mereka adalah benda-benda yang tidak hidup. Mungkin Paulus melakukan ini untuk menunjukkan bahwa Apolos dan Paulus hanya melakukan apa yang Allah izinkan, atau perintahkan kepada mereka, untuk dilakukan. Paulus akan menjelaskan lebih lanjut tentang gagasan ini.</w:t>
      </w:r>
    </w:p>
    <w:p>
      <w:pPr/>
      <w:r>
        <w:rPr>
          <w:lang w:val="id_ID" w:bidi="id_ID"/>
        </w:rPr>
      </w:r>
      <w:r>
        <w:rPr>
          <w:lang w:val="id_ID" w:bidi="id_ID"/>
        </w:rPr>
        <w:t>Berhenti di sini dan diskusikan pertanyaan ini dalam kelompok: Ceritakan kisah tentang seseorang yang bekerja keras untuk melakukan sesuatu yang sudah ia putuskan untuk dilakukan. Kemudian ceritakan kisah tentang seseorang yang bekerja keras untuk melakukan pekerjaan yang diperintahkan orang lain kepadanya. Perhatikanlah perbedaan cara Anda ketika berbicara tentang kedua orang ini dan siapa yang membuat keputusan. Hentikan sebentar rekaman ini di sini.</w:t>
      </w:r>
    </w:p>
    <w:p>
      <w:pPr/>
      <w:r>
        <w:rPr>
          <w:lang w:val="id_ID" w:bidi="id_ID"/>
        </w:rPr>
      </w:r>
      <w:r>
        <w:rPr>
          <w:lang w:val="id_ID" w:bidi="id_ID"/>
        </w:rPr>
        <w:t>Paulus kemudian menjawab pertanyaannya sendiri. Paulus mengatakan bahwa Apolos dan Paulus hanyalah hamba yang diutus Tuhan ke Korintus sehingga orang-orang dapat percaya kepada kabar baik tentang Yesus Kristus. Dalam bahasa aslinya, kata yang digunakan Paulus di sini untuk kata hamba memiliki arti seseorang yang melayani orang lain dengan sukarela, bukan dipaksa. Jadi Paulus mengatakan bahwa Apolos dan Paulus ingin bekerja untuk Allah. Adalah rencana Allah untuk mengutus Apolos dan Paulus untuk menolong orang-orang Korintus menjadi percaya.</w:t>
      </w:r>
    </w:p>
    <w:p>
      <w:pPr/>
      <w:r>
        <w:rPr>
          <w:lang w:val="id_ID" w:bidi="id_ID"/>
        </w:rPr>
      </w:r>
      <w:r>
        <w:rPr>
          <w:lang w:val="id_ID" w:bidi="id_ID"/>
        </w:rPr>
        <w:t>Dalam bagian kedua dari perikop ini, Paulus menggunakan bahasa khusus untuk menunjukkan bahwa orang-orang percaya di Korintus seperti tanaman yang sedang ditumbuhkan oleh Allah. Paulus mengatakan bahwa dirinya seperti seseorang yang menanam benih karena Allah telah mengutusnya untuk membagikan kabar baik tentang Yesus. Apolos seperti seseorang yang menyiram benih itu karena Allah mengutus Apolos untuk terus mengajar orang-orang percaya di Korintus. Tetapi sama seperti Allah menolong tanaman untuk tumbuh, Allah-lah pribadi yang harus menolong orang-orang Korintus supaya mereka percaya pada berita Injil dan bertumbuh dalam iman mereka. Dalam bahasa aslinya, Paulus menggunakan kata umum untuk menanam, alih-alih menyebutkan jenis benih atau cara menanam tertentu. Hal ini karena detail-detail itu tidak bermanfaat untuk membantu orang-orang Korintus memahami apa yang dimaksud Paulus.</w:t>
      </w:r>
    </w:p>
    <w:p>
      <w:pPr/>
      <w:r>
        <w:rPr>
          <w:lang w:val="id_ID" w:bidi="id_ID"/>
        </w:rPr>
      </w:r>
      <w:r>
        <w:rPr>
          <w:lang w:val="id_ID" w:bidi="id_ID"/>
        </w:rPr>
        <w:t>Berhenti di sini dan diskusikan pertanyaan ini dalam kelompok: Dalam budaya Anda, apa cara terbaik untuk membicarakan gagasan tentang menanam benih dan merawatnya supaya bisa bertumbuh? Hentikan sebentar rekaman ini di sini.</w:t>
      </w:r>
    </w:p>
    <w:p>
      <w:pPr/>
      <w:r>
        <w:rPr>
          <w:lang w:val="id_ID" w:bidi="id_ID"/>
        </w:rPr>
      </w:r>
      <w:r>
        <w:rPr>
          <w:lang w:val="id_ID" w:bidi="id_ID"/>
        </w:rPr>
        <w:t>Paulus memberikan kesimpulan penting tentang semua yang telah ia katakan. Paulus berkata, "Jadi orang yang menanam dan orang yang menyiram tidaklah penting." Sebaliknya, Allah adalah pribadi penting, karena Allah adalah pribadi yang membuat benih itu tumbuh.</w:t>
      </w:r>
    </w:p>
    <w:p>
      <w:pPr/>
      <w:r>
        <w:rPr>
          <w:lang w:val="id_ID" w:bidi="id_ID"/>
        </w:rPr>
      </w:r>
      <w:r>
        <w:rPr>
          <w:lang w:val="id_ID" w:bidi="id_ID"/>
        </w:rPr>
        <w:t>Paulus mengatakan bahwa orang yang menanam dan orang yang menyiram adalah satu, atau memiliki tujuan yang sama. Paulus tidak mengatakan bahwa orang-orang ini adalah orang yang sama. Allah memberikan setiap orang tugas yang berbeda. Semua orang bekerja bersama untuk menolong apa yang sedang Allah tumbuhkan. Dan sama seperti seorang tuan yang mempekerjakan orang-orang untuk bekerja bersama dalam suatu pekerjaan, Paulus mengatakan bahwa suatu hari Allah akan memberikan upah kepada setiap orang, untuk pekerjaan yang telah mereka lakukan bagi Allah. Ketika Paulus mengatakan bahwa "setiap orang akan menerima upah mereka masing-masing," Paulus percaya bahwa Allah akan memberikan upah kepada Apolos dan Paulus secara berbeda. Hanya Allah yang tahu bagaimana Ia akan memberi upah kepada orang-orang atas pekerjaan mereka. Penting untuk dipahami bahwa kata "upah" tidak berarti sesuatu yang Allah berikan kepada seseorang di bumi. Bahkan, Paulus mengingatkan kita dalam surat-suratnya yang lain bahwa mengikut Kristus sering menyebabkan penderitaan atau kesulitan di bumi. Paulus juga tidak berbicara tentang orang-orang yang menghormati orang-orang percaya di bumi ini. Sebenarnya, Paulus baru saja selesai mengatakan kepada orang-orang Korintus untuk tidak mengikuti atau menghormati orang-orang tertentu, tetapi sebaliknya menghormati Allah. Maksud Paulus adalah bahwa Allah akan memberi upah kepada orang-orang ketika Kristus kembali ke bumi untuk menghakimi semua orang dan mendirikan kerajaan-Nya yang sempurna.</w:t>
      </w:r>
    </w:p>
    <w:p>
      <w:pPr/>
      <w:r>
        <w:rPr>
          <w:lang w:val="id_ID" w:bidi="id_ID"/>
        </w:rPr>
      </w:r>
      <w:r>
        <w:rPr>
          <w:lang w:val="id_ID" w:bidi="id_ID"/>
        </w:rPr>
        <w:t>Berhenti di sini dan diskusikan pertanyaan ini dalam kelompok: Dalam budaya Anda, apakah orang-orang lebih mementingkan mendapatkan uang dan harta benda dalam kehidupan sekarang ini, atau apakah mereka lebih mementingkan apa yang akan terjadi pada mereka setelah mereka mati? Dalam terjemahan Anda, bagaimana Anda dapat menunjukkan bahwa yang Paulus maksudkan adalah Allah akan memberi upah atau imbalan kepada orang-orang percaya di kehidupan yang akan datang bersama Kristus? Hentikan sebentar rekaman ini di sini.</w:t>
      </w:r>
    </w:p>
    <w:p>
      <w:pPr/>
      <w:r>
        <w:rPr>
          <w:lang w:val="id_ID" w:bidi="id_ID"/>
        </w:rPr>
      </w:r>
      <w:r>
        <w:rPr>
          <w:lang w:val="id_ID" w:bidi="id_ID"/>
        </w:rPr>
        <w:t>Dalam bagian ketiga dari perikop ini, Paulus mengingatkan orang-orang Korintus sekali lagi bahwa Apolos dan Paulus adalah sesama pekerja Allah, atau orang-orang yang bekerja bersama untuk Allah.</w:t>
      </w:r>
    </w:p>
    <w:p>
      <w:pPr/>
      <w:r>
        <w:rPr>
          <w:lang w:val="id_ID" w:bidi="id_ID"/>
        </w:rPr>
      </w:r>
      <w:r>
        <w:rPr>
          <w:lang w:val="id_ID" w:bidi="id_ID"/>
        </w:rPr>
        <w:t>Berhenti di sini dan diskusikan pertanyaan ini dalam kelompok: Bagaimana Anda akan menjelaskan dalam terjemahan Anda bahwa Apolos dan Paulus bekerja untuk Allah, bukan dengan Allah. Allah-lah yang berkuasa, dan Apolos serta Paulus hanyalah hamba-hamba Allah. Jika diperlukan, pikirkan kembali kisah-kisah yang Anda ceritakan pada langkah kedua untuk melihat kata-kata dan frasa apa yang Anda gunakan untuk menggambarkan orang-orang yang memiliki kuasa dan orang-orang yang bekerja untuk mereka, atau melayani orang-orang yang memiliki kuasa tersebut. Hentikan sebentar rekaman ini di sini.</w:t>
      </w:r>
    </w:p>
    <w:p>
      <w:pPr/>
      <w:r>
        <w:rPr>
          <w:lang w:val="id_ID" w:bidi="id_ID"/>
        </w:rPr>
      </w:r>
      <w:r>
        <w:rPr>
          <w:lang w:val="id_ID" w:bidi="id_ID"/>
        </w:rPr>
        <w:t>Paulus memperkenalkan bahasa khusus yang berbeda. Paulus mengatakan bahwa orang-orang percaya di Korintus ibarat ladang milik Allah. Paulus juga mengatakan bahwa orang-orang percaya di Korintus ibarat bangunan milik Allah. Ladang ini adalah jenis ladang tempat orang-orang menanam tanaman. Paulus mengatakan bahwa Allah-lah yang memiliki orang-orang percaya, sama seperti seseorang memiliki ladang dengan tanaman dan memiliki sebuah bangunan. Dengan berbicara tentang orang-orang percaya sebagai satu ladang dan satu bangunan, Paulus kembali menjelaskan bahwa orang-orang percaya tidak boleh terpecah-belah. Sebaliknya, orang-orang percaya harus mengikuti Kristus bersama-sama sebagai satu gereja.</w:t>
      </w:r>
    </w:p>
    <w:p>
      <w:pPr/>
      <w:r>
        <w:rPr>
          <w:lang w:val="id_ID" w:bidi="id_ID"/>
        </w:rPr>
      </w:r>
      <w:r>
        <w:rPr>
          <w:lang w:val="id_ID" w:bidi="id_ID"/>
        </w:rPr>
        <w:t>Sekarang, kelompok harus membuat papan cerita, menggambar, atau menggunakan barang-barang untuk membayangkan perikop ini dan tindakan-tindakan yang ada di dalamnya. Ketika Anda melakukan ini, Anda mungkin ingin menggunakan gambar, benda-benda, atau bahkan orang-orang untuk mewakili Paulus, Apolos, orang-orang percaya di Korintus, dan Allah.</w:t>
      </w:r>
    </w:p>
    <w:p>
      <w:pPr/>
      <w:r>
        <w:rPr>
          <w:lang w:val="id_ID" w:bidi="id_ID"/>
        </w:rPr>
      </w:r>
      <w:r>
        <w:rPr>
          <w:lang w:val="id_ID" w:bidi="id_ID"/>
        </w:rPr>
        <w:t>Pilihlah orang, gambar, atau benda untuk mewakili masing-masing hal ini. Ketika Anda mulai menceritakan kembali kisah tentang bagian dari surat ini, ingatlah bahwa Paulus menggunakan gagasan-gagasan yang berbeda, seperti benih dan bangunan, semuanya untuk membantu orang-orang Korintus memahami satu hal utama: bahwa Allah adalah satu-satunya pribadi yang harus dihormati. Anda dapat memerankan Paulus menanam benih, Apolos menyiram benih itu, dan Allah yang membuat benih itu tumbuh. Anda juga dapat memeragakan orang-orang Korintus menjadi satu ladang bersama, misalnya dengan menyuruh mereka berbaring di tanah. Kemudian Anda dapat meminta orang yang memerankan Allah untuk membuat beberapa orang berdiri dan kemudian memposisikan orang-orang itu membentuk sebuah bangunan.</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3:5–9 dalam terjemahan yang paling mudah dimengerti.</w:t>
      </w:r>
    </w:p>
    <w:p>
      <w:pPr/>
      <w:r>
        <w:rPr>
          <w:lang w:val="id_ID" w:bidi="id_ID"/>
        </w:rPr>
      </w:r>
      <w:r>
        <w:rPr>
          <w:lang w:val="id_ID" w:bidi="id_ID"/>
        </w:rPr>
        <w:t>Pada langkah ini, kelompok akan mendramatisasi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Apolos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Sebagai kelompok, peragakan kisah ini dua kali. Anda harus memeragakan perikop ini dalam bahasa Anda sendiri.</w:t>
      </w:r>
    </w:p>
    <w:p>
      <w:pPr/>
      <w:r>
        <w:rPr>
          <w:lang w:val="id_ID" w:bidi="id_ID"/>
        </w:rPr>
      </w:r>
      <w:r>
        <w:rPr>
          <w:lang w:val="id_ID" w:bidi="id_ID"/>
        </w:rPr>
        <w:t>Pertama, peragakan perikop ini tanpa berhenti. Perhatikan percakapan, alur, jalan cerita, dan kronologi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harus memperagakan perikop ini untuk kedua kalinya. Pada bagian-bagian tertentu dalam drama, hentikan sebentar dramanya dan tanyakan pada orang yang sedang memerankan karakter di dalamnya,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peragaan dan respon-respon yang diberikan.</w:t>
      </w:r>
    </w:p>
    <w:p>
      <w:pPr/>
      <w:r>
        <w:rPr>
          <w:lang w:val="id_ID" w:bidi="id_ID"/>
        </w:rPr>
      </w:r>
      <w:r>
        <w:rPr>
          <w:lang w:val="id_ID" w:bidi="id_ID"/>
        </w:rPr>
        <w:t>Pada bagian pertama, Paulus menjelaskan kepada orang-orang percaya di Korintus bahwa Apolos dan Paulus tidaklah penting. Apolos dan Paulus hanyalah hamba yang diutus Tuhan ke Korintus untuk mewartakan kepada orang-orang Korintus tentang Kristus.</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peragaannya.</w:t>
      </w:r>
    </w:p>
    <w:p>
      <w:pPr/>
      <w:r>
        <w:rPr>
          <w:lang w:val="id_ID" w:bidi="id_ID"/>
        </w:rPr>
      </w:r>
      <w:r>
        <w:rPr>
          <w:lang w:val="id_ID" w:bidi="id_ID"/>
        </w:rPr>
        <w:t>Pada adegan kedua, Paulus menggunakan bahasa khusus untuk menunjukkan bahwa Allah adalah satu-satunya yang benar-benar penting. Paulus mengatakan bahwa ketika ia datang ke Korintus dan menceritakan kepada mereka tentang Injil, Paulus seperti seseorang yang menanam benih di tanah. Dan Paulus mengatakan bahwa ketika Apolos melanjutkan pelayanan itu dengan mengajar orang-orang Korintus setelah Paulus pergi, Apolos seperti seseorang yang menyiram benih di tanah. Akhirnya, Paulus mengatakan bahwa sebagaimana hanya Allah yang berkuasa menumbuhkan tanaman, demikian pula hanya Allah yang mampu membuat orang-orang Korintus tumbuh secara rohani.</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orang-orang yang memerankan orang percaya di Korintus, "Apa yang Anda rasakan atau pikirkan?" Orang-orang mungkin menjawab hal-hal seperti:</w:t>
      </w:r>
    </w:p>
    <w:p>
      <w:pPr>
        <w:pStyle w:val="ListBullet"/>
        <w:spacing w:line="240" w:lineRule="auto"/>
        <w:ind w:left="720"/>
      </w:pPr>
      <w:r>
        <w:rPr>
          <w:lang w:val="id_ID" w:bidi="id_ID"/>
        </w:rPr>
      </w:r>
      <w:r>
        <w:rPr>
          <w:lang w:val="id_ID" w:bidi="id_ID"/>
        </w:rPr>
        <w:t>Lanjutkan peragaannya.</w:t>
      </w:r>
    </w:p>
    <w:p>
      <w:pPr/>
      <w:r>
        <w:rPr>
          <w:lang w:val="id_ID" w:bidi="id_ID"/>
        </w:rPr>
      </w:r>
      <w:r>
        <w:rPr>
          <w:lang w:val="id_ID" w:bidi="id_ID"/>
        </w:rPr>
        <w:t>Pada adegan ketiga, Paulus mengatakan sekali lagi bagaimana Apolos dan Paulus bekerja bersama untuk Allah. Ini berarti bahwa Apolos dan Paulus tidak bersaing satu sama lain. Kemudian Paulus menggunakan bahasa khusus yang berbeda. Paulus mengatakan bahwa orang-orang percaya di Korintus juga seperti ladang tempat orang-orang menanam tanaman. Dan bersama-sama, orang-orang percaya seperti struktur yang sedang dibangun Allah.</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 yang memerankan Apolos, "Apa yang Anda rasakan atau pikirkan?" Orang tersebut mungkin menjawab hal-hal seperti:</w:t>
      </w:r>
    </w:p>
    <w:p>
      <w:pPr>
        <w:pStyle w:val="ListBullet"/>
        <w:spacing w:line="240" w:lineRule="auto"/>
        <w:ind w:left="720"/>
      </w:pPr>
      <w:r>
        <w:rPr>
          <w:lang w:val="id_ID" w:bidi="id_ID"/>
        </w:rPr>
      </w:r>
      <w:r>
        <w:rPr>
          <w:lang w:val="id_ID" w:bidi="id_ID"/>
        </w:rPr>
        <w:t>Sekarang tanyakan kepada orang yang memerankan Allah,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3:5–9 dalam terjemahan yang paling mudah dimengerti.</w:t>
      </w:r>
    </w:p>
    <w:p>
      <w:pPr/>
      <w:r>
        <w:rPr>
          <w:lang w:val="id_ID" w:bidi="id_ID"/>
        </w:rPr>
      </w:r>
      <w:r>
        <w:rPr>
          <w:lang w:val="id_ID" w:bidi="id_ID"/>
        </w:rPr>
        <w:t xml:space="preserve">Pada tahap ini, kelompok akan membahas istilah dan kata kunci dalam perikop ini. </w:t>
      </w:r>
    </w:p>
    <w:p>
      <w:pPr/>
      <w:r>
        <w:rPr>
          <w:lang w:val="id_ID" w:bidi="id_ID"/>
        </w:rPr>
      </w:r>
      <w:r>
        <w:rPr>
          <w:lang w:val="id_ID" w:bidi="id_ID"/>
        </w:rPr>
        <w:t>Paulus mengatakan bahwa Apolos dan dirinya adalah hamba Allah. Kata untuk hamba dalam konteks ini adalah seorang pria atau seorang wanita yang bekerja untuk orang lain. Pekerja ini bukanlah budak yang dipaksa bekerja oleh orang lain. Jika Anda adalah seorang hamba, Anda biasanya memiliki posisi yang rendah dalam masyarakat.</w:t>
      </w:r>
    </w:p>
    <w:p>
      <w:pPr/>
      <w:r>
        <w:rPr>
          <w:lang w:val="id_ID" w:bidi="id_ID"/>
        </w:rPr>
      </w:r>
      <w:r>
        <w:rPr>
          <w:lang w:val="id_ID" w:bidi="id_ID"/>
        </w:rPr>
        <w:t xml:space="preserve">Berhenti di sini dan diskusikan di dalam kelompok kata atau frasa apa yang akan Anda </w:t>
      </w:r>
      <w:r>
        <w:rPr>
          <w:b/>
          <w:lang w:val="id_ID" w:bidi="id_ID"/>
        </w:rPr>
        <w:t>pakai untuk hamba</w:t>
      </w:r>
      <w:r>
        <w:rPr>
          <w:lang w:val="id_ID" w:bidi="id_ID"/>
        </w:rPr>
        <w:t>. Carilah kata "hamba" di Daftar Kata Utama untuk informasi lebih lanjut. Jika Anda telah menerjemahkan kata ini di kitab lain dalam Alkitab, gunakan kata yang sama dengan yang Anda gunakan di sana. Hentikan sebentar rekaman ini di sini.</w:t>
      </w:r>
    </w:p>
    <w:p>
      <w:pPr/>
      <w:r>
        <w:rPr>
          <w:lang w:val="id_ID" w:bidi="id_ID"/>
        </w:rPr>
      </w:r>
      <w:r>
        <w:rPr>
          <w:lang w:val="id_ID" w:bidi="id_ID"/>
        </w:rPr>
        <w:t xml:space="preserve">Allah menolong orang-orang Korintus </w:t>
      </w:r>
      <w:r>
        <w:rPr>
          <w:b/>
          <w:lang w:val="id_ID" w:bidi="id_ID"/>
        </w:rPr>
        <w:t>untuk percaya</w:t>
      </w:r>
      <w:r>
        <w:rPr>
          <w:lang w:val="id_ID" w:bidi="id_ID"/>
        </w:rPr>
        <w:t xml:space="preserve"> kepada Kristus melalui ajaran-ajaran Paulus dan Apolos. Gunakan kata atau frasa yang sama untuk percaya seperti yang Anda gunakan pada perikop sebelumnya. Untuk informasi lebih lanjut tentang </w:t>
      </w:r>
      <w:r>
        <w:rPr>
          <w:lang w:val="id_ID" w:bidi="id_ID"/>
        </w:rPr>
        <w:t>percaya</w:t>
      </w:r>
      <w:r>
        <w:rPr>
          <w:lang w:val="id_ID" w:bidi="id_ID"/>
        </w:rPr>
        <w:t>, lihat Daftar Kata Utama.</w:t>
      </w:r>
    </w:p>
    <w:p>
      <w:pPr/>
      <w:r>
        <w:rPr>
          <w:lang w:val="id_ID" w:bidi="id_ID"/>
        </w:rPr>
      </w:r>
      <w:r>
        <w:rPr>
          <w:lang w:val="id_ID" w:bidi="id_ID"/>
        </w:rPr>
        <w:t xml:space="preserve">Paulus mengatakan bahwa </w:t>
      </w:r>
      <w:r>
        <w:rPr>
          <w:b/>
          <w:lang w:val="id_ID" w:bidi="id_ID"/>
        </w:rPr>
        <w:t>Tuhan</w:t>
      </w:r>
      <w:r>
        <w:rPr>
          <w:lang w:val="id_ID" w:bidi="id_ID"/>
        </w:rPr>
        <w:t xml:space="preserve"> </w:t>
      </w:r>
      <w:r>
        <w:rPr>
          <w:b/>
          <w:lang w:val="id_ID" w:bidi="id_ID"/>
        </w:rPr>
        <w:t>menugaskan</w:t>
      </w:r>
      <w:r>
        <w:rPr>
          <w:lang w:val="id_ID" w:bidi="id_ID"/>
        </w:rPr>
        <w:t xml:space="preserve"> Apolos dan Paulus untuk mengajarkan Injil kepada orang-orang Korintus. Gunakan kata yang sama untuk Tuhan seperti yang telah Anda gunakan pada perikop sebelumnya, dan lihat kata </w:t>
      </w:r>
      <w:r>
        <w:rPr>
          <w:lang w:val="id_ID" w:bidi="id_ID"/>
        </w:rPr>
        <w:t>"Tuhan"</w:t>
      </w:r>
      <w:r>
        <w:rPr>
          <w:lang w:val="id_ID" w:bidi="id_ID"/>
        </w:rPr>
        <w:t xml:space="preserve"> di Daftar Kata Utama untuk informasi lebih lanjut. Menugaskan berarti memberikan tugas atau pekerjaan tertentu untuk dilakukan kepada seseorang.</w:t>
      </w:r>
    </w:p>
    <w:p>
      <w:pPr/>
      <w:r>
        <w:rPr>
          <w:lang w:val="id_ID" w:bidi="id_ID"/>
        </w:rPr>
      </w:r>
      <w:r>
        <w:rPr>
          <w:lang w:val="id_ID" w:bidi="id_ID"/>
        </w:rPr>
        <w:t xml:space="preserve">Berhenti di sini dan diskusikan dalam kelompok kata atau frasa apa yang akan Anda gunakan untuk </w:t>
      </w:r>
      <w:r>
        <w:rPr>
          <w:b/>
          <w:lang w:val="id_ID" w:bidi="id_ID"/>
        </w:rPr>
        <w:t>ditugaskan</w:t>
      </w:r>
      <w:r>
        <w:rPr>
          <w:lang w:val="id_ID" w:bidi="id_ID"/>
        </w:rPr>
        <w:t>. Jika Anda telah menerjemahkan kata ini di kitab lain dalam Alkitab, gunakan kata yang sama dengan yang Anda gunakan di sana. Hentikan sebentar rekaman ini di sini.</w:t>
      </w:r>
    </w:p>
    <w:p>
      <w:pPr/>
      <w:r>
        <w:rPr>
          <w:lang w:val="id_ID" w:bidi="id_ID"/>
        </w:rPr>
      </w:r>
      <w:r>
        <w:rPr>
          <w:lang w:val="id_ID" w:bidi="id_ID"/>
        </w:rPr>
        <w:t xml:space="preserve">Paulus berbicara bahwa pekerjaan yang dia dan Apolos lakukan di antara orang-orang Korintus itu seperti </w:t>
      </w:r>
      <w:r>
        <w:rPr>
          <w:b/>
          <w:lang w:val="id_ID" w:bidi="id_ID"/>
        </w:rPr>
        <w:t>menanam</w:t>
      </w:r>
      <w:r>
        <w:rPr>
          <w:lang w:val="id_ID" w:bidi="id_ID"/>
        </w:rPr>
        <w:t xml:space="preserve"> dan menyiram benih dan </w:t>
      </w:r>
      <w:r>
        <w:rPr>
          <w:b/>
          <w:lang w:val="id_ID" w:bidi="id_ID"/>
        </w:rPr>
        <w:t>Allah</w:t>
      </w:r>
      <w:r>
        <w:rPr>
          <w:lang w:val="id_ID" w:bidi="id_ID"/>
        </w:rPr>
        <w:t xml:space="preserve"> akan membuatnya </w:t>
      </w:r>
      <w:r>
        <w:rPr>
          <w:b/>
          <w:lang w:val="id_ID" w:bidi="id_ID"/>
        </w:rPr>
        <w:t>tumbuh</w:t>
      </w:r>
      <w:r>
        <w:rPr>
          <w:lang w:val="id_ID" w:bidi="id_ID"/>
        </w:rPr>
        <w:t xml:space="preserve">. </w:t>
      </w:r>
      <w:r>
        <w:rPr>
          <w:b/>
          <w:lang w:val="id_ID" w:bidi="id_ID"/>
        </w:rPr>
        <w:t>Benih</w:t>
      </w:r>
      <w:r>
        <w:rPr>
          <w:lang w:val="id_ID" w:bidi="id_ID"/>
        </w:rPr>
        <w:t xml:space="preserve"> adalah bagian kecil dari tanaman yang darinya sebuah tanaman baru dapat tumbuh. Orang-orang dapat mengumpulkan benih dari sebuah tanaman dan memasukkannya ke dalam tanah untuk menumbuhkan lebih banyak tanaman. Ketika seseorang melakukan tindakan tersebut, itu disebut menanam. Setelah orang itu memasukkan benih ke dalam tanah, seseorang harus secara teratur menyiramkan cukup air ke dalam tanah untuk membantu tanaman itu tumbuh. Hal ini disebut menyiram. Dalam bahasa asli pada bagian surat ini, Paulus tidak menggunakan kata "benih", tetapi Anda boleh menggunakannya apabila diperlukan untuk memperjelas apa yang ditanam dan disiram.</w:t>
      </w:r>
    </w:p>
    <w:p>
      <w:pPr/>
      <w:r>
        <w:rPr>
          <w:lang w:val="id_ID" w:bidi="id_ID"/>
        </w:rPr>
      </w:r>
      <w:r>
        <w:rPr>
          <w:lang w:val="id_ID" w:bidi="id_ID"/>
        </w:rPr>
        <w:t xml:space="preserve">Berhenti di sini dan diskusikan dalam kelompok kata atau frasa apa yang akan Anda gunakan untuk </w:t>
      </w:r>
      <w:r>
        <w:rPr>
          <w:b/>
          <w:lang w:val="id_ID" w:bidi="id_ID"/>
        </w:rPr>
        <w:t>tanaman</w:t>
      </w:r>
      <w:r>
        <w:rPr>
          <w:lang w:val="id_ID" w:bidi="id_ID"/>
        </w:rPr>
        <w:t xml:space="preserve">, </w:t>
      </w:r>
      <w:r>
        <w:rPr>
          <w:b/>
          <w:lang w:val="id_ID" w:bidi="id_ID"/>
        </w:rPr>
        <w:t>air</w:t>
      </w:r>
      <w:r>
        <w:rPr>
          <w:lang w:val="id_ID" w:bidi="id_ID"/>
        </w:rPr>
        <w:t xml:space="preserve">, dan </w:t>
      </w:r>
      <w:r>
        <w:rPr>
          <w:b/>
          <w:lang w:val="id_ID" w:bidi="id_ID"/>
        </w:rPr>
        <w:t>tumbuh</w:t>
      </w:r>
      <w:r>
        <w:rPr>
          <w:lang w:val="id_ID" w:bidi="id_ID"/>
        </w:rPr>
        <w:t xml:space="preserve">. Carilah </w:t>
      </w:r>
      <w:r>
        <w:rPr>
          <w:lang w:val="id_ID" w:bidi="id_ID"/>
        </w:rPr>
        <w:t>kata benih</w:t>
      </w:r>
      <w:r>
        <w:rPr>
          <w:lang w:val="id_ID" w:bidi="id_ID"/>
        </w:rPr>
        <w:t xml:space="preserve"> di Daftar Kata Utama untuk informasi lebih lanjut. Jika Anda telah menerjemahkan kata-kata ini di kitab lain dari Alkitab, gunakan kata yang sama dengan yang Anda gunakan di sana. Hentikan sebentar rekaman ini di sini.</w:t>
      </w:r>
    </w:p>
    <w:p>
      <w:pPr/>
      <w:r>
        <w:rPr>
          <w:lang w:val="id_ID" w:bidi="id_ID"/>
        </w:rPr>
      </w:r>
      <w:r>
        <w:rPr>
          <w:lang w:val="id_ID" w:bidi="id_ID"/>
        </w:rPr>
        <w:t xml:space="preserve">Paulus mengatakan bahwa Allah akan memberikan </w:t>
      </w:r>
      <w:r>
        <w:rPr>
          <w:b/>
          <w:lang w:val="id_ID" w:bidi="id_ID"/>
        </w:rPr>
        <w:t>upah</w:t>
      </w:r>
      <w:r>
        <w:rPr>
          <w:lang w:val="id_ID" w:bidi="id_ID"/>
        </w:rPr>
        <w:t xml:space="preserve"> atau </w:t>
      </w:r>
      <w:r>
        <w:rPr>
          <w:b/>
          <w:lang w:val="id_ID" w:bidi="id_ID"/>
        </w:rPr>
        <w:t>imbalan</w:t>
      </w:r>
      <w:r>
        <w:rPr>
          <w:lang w:val="id_ID" w:bidi="id_ID"/>
        </w:rPr>
        <w:t xml:space="preserve"> kepada setiap </w:t>
      </w:r>
      <w:r>
        <w:rPr>
          <w:b/>
          <w:lang w:val="id_ID" w:bidi="id_ID"/>
        </w:rPr>
        <w:t>orang atas kerja</w:t>
      </w:r>
      <w:r>
        <w:rPr>
          <w:lang w:val="id_ID" w:bidi="id_ID"/>
        </w:rPr>
        <w:t xml:space="preserve"> mereka. Upah adalah sesuatu yang diberikan seseorang kepada Anda karena sesuatu yang Anda lakukan atau dapatkan. Biasanya upah adalah sesuatu yang baik, tetapi jika Anda melakukan sesuatu yang salah, Anda mungkin mendapatkan upah yang buruk, atau hukuman. Bekerja berarti melakukan pekerjaan. Jika seseorang memberikan upah kepada Anda atas kerja Anda, biasanya itu berarti suatu bentuk pembayaran atas pekerjaan yang Anda lakukan untuk mereka.</w:t>
      </w:r>
    </w:p>
    <w:p>
      <w:pPr/>
      <w:r>
        <w:rPr>
          <w:lang w:val="id_ID" w:bidi="id_ID"/>
        </w:rPr>
      </w:r>
      <w:r>
        <w:rPr>
          <w:lang w:val="id_ID" w:bidi="id_ID"/>
        </w:rPr>
        <w:t xml:space="preserve">Berhenti di sini dan diskusikan dalam kelompok kata atau frasa apa yang akan Anda gunakan untuk </w:t>
      </w:r>
      <w:r>
        <w:rPr>
          <w:b/>
          <w:lang w:val="id_ID" w:bidi="id_ID"/>
        </w:rPr>
        <w:t>upah</w:t>
      </w:r>
      <w:r>
        <w:rPr>
          <w:lang w:val="id_ID" w:bidi="id_ID"/>
        </w:rPr>
        <w:t xml:space="preserve"> dan </w:t>
      </w:r>
      <w:r>
        <w:rPr>
          <w:b/>
          <w:lang w:val="id_ID" w:bidi="id_ID"/>
        </w:rPr>
        <w:t>kerja</w:t>
      </w:r>
      <w:r>
        <w:rPr>
          <w:lang w:val="id_ID" w:bidi="id_ID"/>
        </w:rPr>
        <w:t>. Jika Anda telah menerjemahkan kata-kata ini di kitab lain dari Alkitab, gunakan kata yang sama dengan yang Anda gunakan di sana. Hentikan sebentar rekaman ini di sini.</w:t>
      </w:r>
    </w:p>
    <w:p>
      <w:pPr/>
      <w:r>
        <w:rPr>
          <w:lang w:val="id_ID" w:bidi="id_ID"/>
        </w:rPr>
      </w:r>
      <w:r>
        <w:rPr>
          <w:lang w:val="id_ID" w:bidi="id_ID"/>
        </w:rPr>
        <w:t xml:space="preserve">Paulus mengatakan bahwa orang-orang percaya di Korintus adalah seperti </w:t>
      </w:r>
      <w:r>
        <w:rPr>
          <w:b/>
          <w:lang w:val="id_ID" w:bidi="id_ID"/>
        </w:rPr>
        <w:t>ladang</w:t>
      </w:r>
      <w:r>
        <w:rPr>
          <w:lang w:val="id_ID" w:bidi="id_ID"/>
        </w:rPr>
        <w:t xml:space="preserve"> Allah dan juga seperti </w:t>
      </w:r>
      <w:r>
        <w:rPr>
          <w:b/>
          <w:lang w:val="id_ID" w:bidi="id_ID"/>
        </w:rPr>
        <w:t>bangunan</w:t>
      </w:r>
      <w:r>
        <w:rPr>
          <w:lang w:val="id_ID" w:bidi="id_ID"/>
        </w:rPr>
        <w:t xml:space="preserve"> Allah. Ladang adalah sebidang tanah yang digunakan orang-orang untuk menanam tanaman atau pohon supaya menghasilkan makanan. Dalam bahasa aslinya, kata "ladang" ini hanya digunakan sebagai bahasa khusus untuk menggambarkan bagaimana Allah merawat dan memelihara umat-Nya. Istilah itu tidak merujuk kepada tanah secara harfiah. Demikian pula, dalam bahasa aslinya, kata "bangunan" berarti membangun, atau menyusun suatu struktur tempat Allah dapat berdiam di dalamnya. Paulus menggunakan kata ini untuk menggambarkan bagaimana Allah mengubah cara berpikir dan bertindak orang-orang percaya di Korintus supaya orang-orang yang tidak percaya dapat melihat seperti apa Allah sebenarnya.</w:t>
      </w:r>
    </w:p>
    <w:p>
      <w:pPr/>
      <w:r>
        <w:rPr>
          <w:lang w:val="id_ID" w:bidi="id_ID"/>
        </w:rPr>
      </w:r>
      <w:r>
        <w:rPr>
          <w:lang w:val="id_ID" w:bidi="id_ID"/>
        </w:rPr>
        <w:t xml:space="preserve">Berhenti di sini dan diskusikan dalam kelompok kata atau frasa apa yang akan Anda gunakan untuk </w:t>
      </w:r>
      <w:r>
        <w:rPr>
          <w:b/>
          <w:lang w:val="id_ID" w:bidi="id_ID"/>
        </w:rPr>
        <w:t>ladang</w:t>
      </w:r>
      <w:r>
        <w:rPr>
          <w:lang w:val="id_ID" w:bidi="id_ID"/>
        </w:rPr>
        <w:t xml:space="preserve"> dan </w:t>
      </w:r>
      <w:r>
        <w:rPr>
          <w:b/>
          <w:lang w:val="id_ID" w:bidi="id_ID"/>
        </w:rPr>
        <w:t>bangunan</w:t>
      </w:r>
      <w:r>
        <w:rPr>
          <w:lang w:val="id_ID" w:bidi="id_ID"/>
        </w:rPr>
        <w:t>. Jika Anda telah menerjemahkan kata-kata ini di kitab lain dari Alkitab, gunakan kata yang sama dengan yang Anda gunakan di sana. Hentikan rekaman ini di sini.</w:t>
      </w:r>
      <w:r>
        <w:rPr>
          <w:lang w:val="id_ID" w:bidi="id_ID"/>
        </w:rPr>
      </w:r>
    </w:p>
    <w:p>
      <w:pPr>
        <w:pStyle w:val="Heading3"/>
      </w:pPr>
      <w:r>
        <w:rPr>
          <w:lang w:val="id_ID" w:bidi="id_ID"/>
        </w:rPr>
        <w:t>Menyampaikan Firman Tuhan</w:t>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sejenak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sejenak audio ini di sini. </w:t>
      </w:r>
    </w:p>
    <w:p>
      <w:pPr/>
      <w:r>
        <w:rPr>
          <w:lang w:val="id_ID" w:bidi="id_ID"/>
        </w:rPr>
      </w:r>
      <w:r>
        <w:rPr>
          <w:lang w:val="id_ID" w:bidi="id_ID"/>
        </w:rPr>
        <w:t xml:space="preserve">Selanjutnya, kelompok dapat memutuskan versi perikop milik siapa yang paling Anda sukai. Anda mungkin merasa bahwa Anda menyukai cara salah satu anggota kelompok menceritakan suatu adegan, tetapi menyukai cara anggota kelompok lain menceritakan adegan lainnya. Hentikan sejenak audio ini di sini. </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3:10–17</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3:10–17 dan simpanlah dalam hatimu.</w:t>
      </w:r>
    </w:p>
    <w:p>
      <w:pPr/>
      <w:r>
        <w:rPr>
          <w:lang w:val="id_ID" w:bidi="id_ID"/>
        </w:rPr>
      </w:r>
      <w:r>
        <w:rPr>
          <w:lang w:val="id_ID" w:bidi="id_ID"/>
        </w:rPr>
        <w:t>Dengarkan versi audio dari 1 Korintus 3:10–17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pahami dari bagian ini? Hentikan sebentar rekaman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rekaman ini di sini.</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3:10–17 dalam terjemahan yang paling mudah dimengerti.</w:t>
      </w:r>
    </w:p>
    <w:p>
      <w:pPr/>
      <w:r>
        <w:rPr>
          <w:lang w:val="id_ID" w:bidi="id_ID"/>
        </w:rPr>
      </w:r>
      <w:r>
        <w:rPr>
          <w:lang w:val="id_ID" w:bidi="id_ID"/>
        </w:rPr>
        <w:t>Paulus terus menulis suratnya kepada gereja di Korintus, tempat orang-orang percaya telah berdebat tentang siapa guru terbaik. Pada akhir bagian sebelumnya dari suratnya, Paulus mulai membandingkan komunitas gereja di Korintus dengan bangunan yang sedang dibangun Allah.</w:t>
      </w:r>
    </w:p>
    <w:p>
      <w:pPr/>
      <w:r>
        <w:rPr>
          <w:lang w:val="id_ID" w:bidi="id_ID"/>
        </w:rPr>
      </w:r>
      <w:r>
        <w:rPr>
          <w:lang w:val="id_ID" w:bidi="id_ID"/>
        </w:rPr>
        <w:t>Pada bagian suratnya ini, Paulus terus berbicara tentang struktur ini. Paulus mengatakan bahwa Allah memberikan Paulus anugerah, atau kemampuan, untuk meletakkan fondasi bangunan ini. Paulus tidak layak mendapatkan kemampuan untuk dapat meletakkan dasar ini, tetapi Allah memberinya kemampuan karena Allah baik. Ketika seseorang meletakkan fondasi, mereka membuat bagian pertama dari sebuah bangunan yang dapat digunakan orang untuk membangun bagian bangunan lainnya di atasnya. Fondasi itu perlu kuat agar bangunan itu tetap kuat.</w:t>
      </w:r>
    </w:p>
    <w:p>
      <w:pPr/>
      <w:r>
        <w:rPr>
          <w:lang w:val="id_ID" w:bidi="id_ID"/>
        </w:rPr>
      </w:r>
      <w:r>
        <w:rPr>
          <w:lang w:val="id_ID" w:bidi="id_ID"/>
        </w:rPr>
        <w:t xml:space="preserve">Berhenti di sini dan lihatlah foto </w:t>
      </w:r>
      <w:r>
        <w:rPr>
          <w:lang w:val="id_ID" w:bidi="id_ID"/>
        </w:rPr>
        <w:t>fondasi bangunan</w:t>
      </w:r>
      <w:r>
        <w:rPr>
          <w:lang w:val="id_ID" w:bidi="id_ID"/>
        </w:rPr>
        <w:t xml:space="preserve"> dari zaman Paulus. Hentikan sebentar rekaman ini di sini.</w:t>
      </w:r>
    </w:p>
    <w:p>
      <w:pPr/>
      <w:r>
        <w:rPr>
          <w:lang w:val="id_ID" w:bidi="id_ID"/>
        </w:rPr>
      </w:r>
      <w:r>
        <w:rPr>
          <w:lang w:val="id_ID" w:bidi="id_ID"/>
        </w:rPr>
        <w:t>Berhenti di sini dan diskusikan pertanyaan ini dalam kelompok: Dalam budaya Anda, ketika Anda ingin membangun bangunan yang kuat yang akan bertahan lama, apa yang Anda letakkan terlebih dahulu? Apakah Anda membuat fondasi dengan sesuatu seperti batu atau beton? Apakah Anda menanam tiang jauh ke dalam tanah, atau memasang tiang tengah? Hentikan sebentar rekaman ini di sini.</w:t>
      </w:r>
    </w:p>
    <w:p>
      <w:pPr/>
      <w:r>
        <w:rPr>
          <w:lang w:val="id_ID" w:bidi="id_ID"/>
        </w:rPr>
      </w:r>
      <w:r>
        <w:rPr>
          <w:lang w:val="id_ID" w:bidi="id_ID"/>
        </w:rPr>
        <w:t>Paulus mengatakan bahwa ia membangun fondasi ini seperti seorang tukang bangunan yang bijaksana, atau seseorang yang tahu bagaimana membangun struktur yang kuat. Di sini, Paulus berbicara tentang ketika ia datang ke Korintus dan menceritakan kepada orang-orang tentang Kristus dan kematian-Nya di atas salib untuk pertama kalinya. Orang-orang Korintus belum pernah mendengar kebenaran-kebenaran tentang rencana Allah ini sebelumnya. Tetapi melalui pengajaran Paulus, beberapa orang di Korintus menjadi orang-orang percaya, atau orang-orang yang mengikuti Kristus. Kelompok orang-orang percaya baru menjadi gereja di Korintus. Paulus mengatakan bahwa Yesus Kristus sendiri adalah fondasi gereja. Meskipun orang-orang lain selain Paulus akan terus mengajar komunitas orang-orang percaya, orang-orang tumbuh kuat secara rohani karena mereka mengenal Kristus sendiri dan mengikuti-Nya.</w:t>
      </w:r>
    </w:p>
    <w:p>
      <w:pPr/>
      <w:r>
        <w:rPr>
          <w:lang w:val="id_ID" w:bidi="id_ID"/>
        </w:rPr>
      </w:r>
      <w:r>
        <w:rPr>
          <w:lang w:val="id_ID" w:bidi="id_ID"/>
        </w:rPr>
        <w:t>Paulus sekarang memberikan peringatan yang keras. Setiap orang yang mengajar atau memimpin di gereja harus sangat berhati-hati terhadap apa yang mereka ajarkan. Mengajar adalah seperti membangun fondasi sebuah bangunan. Tidak ada yang dapat meletakkan fondasi yang berbeda dari yang telah diletakkan Allah, yaitu Yesus Kristus. Paulus memperingatkan orang-orang untuk tidak mengajarkan hal-hal atau melakukan hal-hal yang tidak sesuai dengan ajaran yang benar tentang Yesus Kristus dan penyaliban-Nya.</w:t>
      </w:r>
    </w:p>
    <w:p>
      <w:pPr/>
      <w:r>
        <w:rPr>
          <w:lang w:val="id_ID" w:bidi="id_ID"/>
        </w:rPr>
      </w:r>
      <w:r>
        <w:rPr>
          <w:lang w:val="id_ID" w:bidi="id_ID"/>
        </w:rPr>
        <w:t>Berhenti di sini dan diskusikan pertanyaan ini dalam kelompok: Ceritakan kisah tentang seseorang yang membangun di atas fondasi yang buruk. Mungkin mereka membangun di atas pasir, bukan batu, atau mereka meletakkan tiang di atas tanah, bukan menggali jauh ke dalam. Mengapa mereka membangun struktur itu dengan buruk? Apa yang terjadi pada struktur yang mereka bangun dengan buruk? Hentikan sebentar rekaman ini di sini.</w:t>
      </w:r>
    </w:p>
    <w:p>
      <w:pPr/>
      <w:r>
        <w:rPr>
          <w:lang w:val="id_ID" w:bidi="id_ID"/>
        </w:rPr>
      </w:r>
      <w:r>
        <w:rPr>
          <w:lang w:val="id_ID" w:bidi="id_ID"/>
        </w:rPr>
        <w:t>Paulus terus berbicara tentang gereja, atau komunitas orang-orang percaya, seolah-olah itu adalah sebuah bangunan. Paulus mengatakan bahwa ketika orang-orang membangun di atas fondasi, beberapa pekerja menggunakan bahan yang tahan lama seperti emas, perak, atau batu berharga. Pekerja lainnya menggunakan bahan yang tidak akan bertahan, seperti kayu, rumput kering, atau jerami. Paulus bermaksud bahwa beberapa orang melakukan hal-hal atau mengajarkan hal-hal yang membantu gereja mendengarkan Roh Allah dan menjadi lebih seperti Kristus. Tetapi orang lain melakukan hal-hal atau mengajarkan hal-hal yang menyebabkan orang-orang tidak mengikuti Kristus dengan baik.</w:t>
      </w:r>
    </w:p>
    <w:p>
      <w:pPr/>
      <w:r>
        <w:rPr>
          <w:lang w:val="id_ID" w:bidi="id_ID"/>
        </w:rPr>
      </w:r>
      <w:r>
        <w:rPr>
          <w:lang w:val="id_ID" w:bidi="id_ID"/>
        </w:rPr>
        <w:t>Paulus mengatakan bahwa orang-orang akan melihat seberapa baik setiap pemimpin atau guru membantu membangun gereja ketika Kristus menghakimi pekerjaan guru dengan api pada "Hari itu." "Hari itu" adalah waktu ketika Kristus akan kembali untuk menghakimi dunia. Allah berbicara tentang menghakimi orang-orang dan segala sesuatu dengan cara yang sama seperti api menguji bahan-bahan untuk melihat apakah bahan-bahan itu kuat. Paulus mengatakan bahwa ketika Kristus kembali untuk menghakimi dunia, Kristus akan menguji kualitas pekerjaan setiap orang untuk melihat apakah itu baik. Jika pekerjaan orang itu baik, Allah akan memberi upah kepada mereka. Tetapi jika pekerjaan orang itu tidak baik, Allah akan menghancurkan pekerjaan itu. Namun, Allah akan menyelamatkan orang itu dengan cara yang sama seperti seseorang yang menyelamatkan diri dari kobaran api dengan berlari menembusnya dengan cepat.</w:t>
      </w:r>
    </w:p>
    <w:p>
      <w:pPr/>
      <w:r>
        <w:rPr>
          <w:lang w:val="id_ID" w:bidi="id_ID"/>
        </w:rPr>
      </w:r>
      <w:r>
        <w:rPr>
          <w:lang w:val="id_ID" w:bidi="id_ID"/>
        </w:rPr>
        <w:t>Berhenti di sini dan diskusikan pertanyaan ini dalam kelompok: Ceritakan kisah tentang sebuah rumah atau semacam bangunan yang dihancurkan api. Hal-hal apa saja di rumah itu yang benar-benar hangus terbakar dalam kebakaran tersebut? Hal-hal apa saja yang tidak terbakar? Hentikan sebentar rekaman ini di sini.</w:t>
      </w:r>
    </w:p>
    <w:p>
      <w:pPr/>
      <w:r>
        <w:rPr>
          <w:lang w:val="id_ID" w:bidi="id_ID"/>
        </w:rPr>
      </w:r>
      <w:r>
        <w:rPr>
          <w:lang w:val="id_ID" w:bidi="id_ID"/>
        </w:rPr>
        <w:t>Mengapa sangat penting untuk membangun gereja dengan baik dengan mengajarkan hal-hal yang baik dan merawat gereja dengan baik? Karena gereja adalah Bait Suci Allah, gereja adalah tempat di mana Roh Allah tinggal. Anda akan mengingat bahwa Bait Suci Yahudi adalah tempat di mana Allah bertemu dengan umat-Nya dan di mana orang-orang menyembah Allah. Nama lain untuk Bait Suci adalah rumah Allah. Paulus telah mengajarkan orang-orang Korintus bahwa gereja, atau orang-orang percaya yang mengikuti Yesus bersama, sekarang menjadi Bait Suci atau rumah Allah.</w:t>
      </w:r>
    </w:p>
    <w:p>
      <w:pPr/>
      <w:r>
        <w:rPr>
          <w:lang w:val="id_ID" w:bidi="id_ID"/>
        </w:rPr>
      </w:r>
      <w:r>
        <w:rPr>
          <w:lang w:val="id_ID" w:bidi="id_ID"/>
        </w:rPr>
        <w:t>Paulus mengatakan bahwa jika ada yang menghancurkan Bait Suci ini, atau komunitas orang-orang percaya, Allah akan menghancurkan orang itu. Ini adalah peringatan yang sangat serius. Paulus memperingatkan bahwa Allah akan menghancurkan siapa pun yang mengajarkan hal-hal yang menghancurkan gereja. Allah akan membinasakan siapa pun yang menyebabkan orang-orang percaya terpecah atau mengikuti gagasan-gagasan selain Kristus dan kematian-Nya di atas salib. Paulus mengatakan bahwa ini karena komunitas orang-orang percaya adalah kudus, atau dikhususkan, sebagai tempat khusus di mana Roh Allah tinggal. Gereja itu kudus dengan cara yang sama seperti struktur Bait Suci tempat orang-orang Yahudi menyembah Allah adalah kudus.</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3:10–17 dalam terjemahan yang paling mudah dimengerti.</w:t>
      </w:r>
    </w:p>
    <w:p>
      <w:pPr/>
      <w:r>
        <w:rPr>
          <w:lang w:val="id_ID" w:bidi="id_ID"/>
        </w:rPr>
      </w:r>
      <w:r>
        <w:rPr>
          <w:lang w:val="id_ID" w:bidi="id_ID"/>
        </w:rPr>
        <w:t>Pada tahap ini, kelompok akan menentukan adegan, tokoh, dan latar belakang perikop ini. Selanjutnya, kelompok akan membayangkan perikop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mengatakan bahwa ketika ia mengajar orang-orang Korintus tentang Kristus untuk pertama kalinya, ia seperti seseorang yang meletakkan fondasi yang kuat sehingga orang-orang lain dapat membangun di atas fondasi itu. Paulus memperingatkan bahwa tidak ada orang yang dapat membangun di atas fondasi yang berbeda dari Yesus Kristus.</w:t>
      </w:r>
    </w:p>
    <w:p>
      <w:pPr/>
      <w:r>
        <w:rPr>
          <w:lang w:val="id_ID" w:bidi="id_ID"/>
        </w:rPr>
      </w:r>
      <w:r>
        <w:rPr>
          <w:b/>
          <w:lang w:val="id_ID" w:bidi="id_ID"/>
        </w:rPr>
        <w:t>Pada bagian kedua:</w:t>
      </w:r>
      <w:r>
        <w:rPr>
          <w:lang w:val="id_ID" w:bidi="id_ID"/>
        </w:rPr>
        <w:t xml:space="preserve"> Paulus mengatakan bahwa suatu hari Kristus akan memberi upah kepada orang-orang yang membangun di atas bangunan ini dengan bahan yang akan bertahan. Tetapi Kristus akan menghukum orang-orang yang membangun dengan bahan yang akan dihancurkan pada Hari ketika Kristus menghakimi pekerjaan itu.</w:t>
      </w:r>
    </w:p>
    <w:p>
      <w:pPr/>
      <w:r>
        <w:rPr>
          <w:lang w:val="id_ID" w:bidi="id_ID"/>
        </w:rPr>
      </w:r>
      <w:r>
        <w:rPr>
          <w:b/>
          <w:lang w:val="id_ID" w:bidi="id_ID"/>
        </w:rPr>
        <w:t>Pada bagian ketiga:</w:t>
      </w:r>
      <w:r>
        <w:rPr>
          <w:lang w:val="id_ID" w:bidi="id_ID"/>
        </w:rPr>
        <w:t xml:space="preserve"> Paulus mengingatkan orang-orang Korintus bahwa gereja, atau komunitas orang-orang percaya, adalah Bait Suci Allah, dan bahwa Roh Allah tinggal di antara mereka. Jadi jika seseorang menghancurkan komunitas itu, Allah akan menghancurkan orang itu. Ini karena komunitas orang-orang percaya adalah kudus, sama seperti Bait Suci fisik di mana orang-orang Yahudi menyembah Allah adalah kudus.</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Roh Kudus Allah</w:t>
      </w:r>
    </w:p>
    <w:p>
      <w:pPr>
        <w:pStyle w:val="ListBullet"/>
        <w:spacing w:line="240" w:lineRule="auto"/>
        <w:ind w:left="720"/>
      </w:pPr>
      <w:r>
        <w:rPr>
          <w:lang w:val="id_ID" w:bidi="id_ID"/>
        </w:rPr>
      </w:r>
      <w:r>
        <w:rPr>
          <w:lang w:val="id_ID" w:bidi="id_ID"/>
        </w:rPr>
        <w:t>Orang-orang yang mengajarkan hal-hal yang akan bertahan pada Hari Penghakiman</w:t>
      </w:r>
    </w:p>
    <w:p>
      <w:pPr>
        <w:pStyle w:val="ListBullet"/>
        <w:spacing w:line="240" w:lineRule="auto"/>
        <w:ind w:left="720"/>
      </w:pPr>
      <w:r>
        <w:rPr>
          <w:lang w:val="id_ID" w:bidi="id_ID"/>
        </w:rPr>
      </w:r>
      <w:r>
        <w:rPr>
          <w:lang w:val="id_ID" w:bidi="id_ID"/>
        </w:rPr>
        <w:t>Orang-orang yang mengajarkan hal-hal yang akan Allah hancurkan pada Hari Penghakiman</w:t>
      </w:r>
    </w:p>
    <w:p>
      <w:pPr>
        <w:pStyle w:val="ListBullet"/>
        <w:spacing w:line="240" w:lineRule="auto"/>
        <w:ind w:left="720"/>
      </w:pPr>
      <w:r>
        <w:rPr>
          <w:lang w:val="id_ID" w:bidi="id_ID"/>
        </w:rPr>
      </w:r>
      <w:r>
        <w:rPr>
          <w:lang w:val="id_ID" w:bidi="id_ID"/>
        </w:rPr>
        <w:t>Gereja, atau komunitas orang-orang percaya, di Korintus</w:t>
      </w:r>
    </w:p>
    <w:p>
      <w:pPr>
        <w:pStyle w:val="ListBullet"/>
        <w:spacing w:line="240" w:lineRule="auto"/>
        <w:ind w:left="720"/>
      </w:pPr>
      <w:r>
        <w:rPr>
          <w:lang w:val="id_ID" w:bidi="id_ID"/>
        </w:rPr>
      </w:r>
      <w:r>
        <w:rPr>
          <w:lang w:val="id_ID" w:bidi="id_ID"/>
        </w:rPr>
        <w:t>Dan orang yang menghancurkan Bait Suci Allah</w:t>
      </w:r>
    </w:p>
    <w:p>
      <w:pPr/>
      <w:r>
        <w:rPr>
          <w:lang w:val="id_ID" w:bidi="id_ID"/>
        </w:rPr>
      </w:r>
      <w:r>
        <w:rPr>
          <w:lang w:val="id_ID" w:bidi="id_ID"/>
        </w:rPr>
        <w:t>Pertama, pikirkan tentang bagian dari surat Paulus ini secara keseluruhan. Ingatlah bahwa Paulus telah menulis surat ini kepada gereja di Korintus, di mana orang-orang percaya telah berdebat dan terpecah belah karena berbagai guru. Dalam perikop ini, Paulus akan menunjukkan bahwa guru lain dapat membantu orang-orang Korintus terus tumbuh secara rohani hanya jika pengajaran itu juga dibangun di atas injil Yesus Kristus. Dan jika ada yang menghancurkan komunitas Allah yang terdiri dari orang-orang percaya, Allah akan menghancurkan orang itu.</w:t>
      </w:r>
    </w:p>
    <w:p>
      <w:pPr/>
      <w:r>
        <w:rPr>
          <w:lang w:val="id_ID" w:bidi="id_ID"/>
        </w:rPr>
      </w:r>
      <w:r>
        <w:rPr>
          <w:lang w:val="id_ID" w:bidi="id_ID"/>
        </w:rPr>
        <w:t>Pada awal perikop ini, Paulus mengatakan bahwa itu adalah anugerah, atau karunia Allah, yang memungkinkan Paulus untuk meletakkan dasar injil di Korintus. Paulus seperti seorang pekerja yang meletakkan fondasi untuk sebuah bangunan untuk membuatnya kuat. Banyak orang akan membantu membangun di atas fondasi ini, dan Paulus mengatakan bahwa setiap orang harus membangun dengan hati-hati. Paulus mungkin berpikir secara khusus tentang para pemimpin di gereja Korintus. Paulus akan segera menunjukkan bahwa Allah memberikan tanggung jawab kepada semua orang Kristen untuk membangun gereja secara rohani.</w:t>
      </w:r>
    </w:p>
    <w:p>
      <w:pPr/>
      <w:r>
        <w:rPr>
          <w:lang w:val="id_ID" w:bidi="id_ID"/>
        </w:rPr>
      </w:r>
      <w:r>
        <w:rPr>
          <w:lang w:val="id_ID" w:bidi="id_ID"/>
        </w:rPr>
        <w:t>Paulus mengingatkan orang-orang Korintus bahwa dasar gereja adalah Yesus Kristus sendiri. Ketika Paulus menyebut Kristus sebagai dasar, Paulus menggunakan bahasa khusus dari kitab yang ditulis Nabi Yesaya dalam Perjanjian Lama. Di sana, Allah telah mengatakan bahwa Ia akan meletakkan fondasi batu. Allah sedang berbicara tentang Mesias atau Juruselamat yang dijanjikan yang akan Allah utus, yaitu Kristus. Paulus mengatakan bahwa Allah sebenarnya meletakkan dasar ini sendiri dengan mengutus Paulus untuk menceritakan kepada orang-orang Korintus tentang Kristus. Apa pun yang dilakukan atau diajarkan Paulus kepada jemaat Korintus hanyalah karena anugerah Allah, atau kebaikan-Nya. Allah juga mengatakan dalam Yesaya bahwa alih-alih mengakui Juruselamat, atau Kristus, sebagai batu dasar, banyak orang akan tersandung pada batu itu. Ini juga adalah peringatan kepada orang-orang Korintus untuk tidak tersandung dengan mengikuti ajaran palsu tentang Kristus.</w:t>
      </w:r>
    </w:p>
    <w:p>
      <w:pPr/>
      <w:r>
        <w:rPr>
          <w:lang w:val="id_ID" w:bidi="id_ID"/>
        </w:rPr>
      </w:r>
      <w:r>
        <w:rPr>
          <w:lang w:val="id_ID" w:bidi="id_ID"/>
        </w:rPr>
        <w:t>Berhenti di sini dan diskusikan pertanyaan ini dalam kelompok: Ceritakan kisah tentang seseorang yang membangun rumah. Perhatikan kata-kata yang Anda gunakan untuk menggambarkan langkah pertama dalam meletakkan fondasi agar rumah tersebut menjadi kuat. Jika diperlukan, lihatlah kembali apa yang Anda diskusikan pada langkah kedua tentang bagaimana Anda membangun bangunan yang kuat dalam budaya Anda. Hentikan sebentar rekaman ini di sini.</w:t>
      </w:r>
    </w:p>
    <w:p>
      <w:pPr/>
      <w:r>
        <w:rPr>
          <w:lang w:val="id_ID" w:bidi="id_ID"/>
        </w:rPr>
      </w:r>
      <w:r>
        <w:rPr>
          <w:lang w:val="id_ID" w:bidi="id_ID"/>
        </w:rPr>
        <w:t>Dalam bagian kedua dari perikop ini, Paulus berbicara tentang cara Allah akan menghukum atau memberi upah kepada orang-orang atas cara mereka membangun. Di sini, Paulus tidak hanya berbicara tentang para pemimpin, atau guru, di gereja. Paulus berbicara tentang semua orang percaya. Paulus mengatakan bahwa bahan-bahan yang digunakan orang untuk membangun bersifat kuat seperti emas, perak, dan batu berharga, atau lemah seperti kayu, rumput kering, dan jerami. Paulus tidak mencoba menunjukkan bagaimana bahan-bahan itu memiliki nilai-nilai yang berbeda. Poin penting adalah seberapa baik setiap bahan akan bertahan dalam api. Ini penting karena Paulus akan menunjukkan bahwa Kristus akan menguji apa yang telah dibangun setiap orang ketika Kristus kembali untuk menghakimi dunia. Paulus menyebut kembalinya Kristus "Hari," atau dalam perikop sebelumnya, "hari Tuhan kita." Dalam bahasa aslinya, gagasan tentang "Hari" berasal dari Perjanjian Lama. Dalam perikop itu, para nabi mengatakan bahwa Kristus akan datang untuk menyelamatkan orang-orang percaya dan menghancurkan bumi. Para nabi Perjanjian Lama juga mengatakan bahwa Kristus akan menghakimi pekerjaan orang-orang percaya dengan api. Paulus mengatakan bahwa jika hal-hal yang dibangun oleh orang percaya selamat dari ujian yang berapi-api ini, Allah akan memberi upah kepada pembangun itu. Paulus juga mengatakan bahwa jika api memusnahkan atau membakar pekerjaan orang percaya itu, orang itu akan kehilangan upah mereka. Paulus mengakhiri bagian tentang api ini dengan poin penting. Paulus mengatakan bahwa Allah akan menyelamatkan dari api orang percaya yang membangun di atas Kristus. Paulus mengatakan bahwa ini seperti seseorang yang berlari dari api, atau seperti seseorang yang menarik orang lain dari api.</w:t>
      </w:r>
    </w:p>
    <w:p>
      <w:pPr/>
      <w:r>
        <w:rPr>
          <w:lang w:val="id_ID" w:bidi="id_ID"/>
        </w:rPr>
      </w:r>
      <w:r>
        <w:rPr>
          <w:lang w:val="id_ID" w:bidi="id_ID"/>
        </w:rPr>
        <w:t>Berhenti di sini dan diskusikan pertanyaan ini dalam kelompok: Kumpulkan beberapa benda yang berbeda untuk dilihat bersama. Bicarakan tentang benda-benda mana yang dapat bertahan dalam api dan mana yang akan terbakar dengan cepat. Perhatikan kata-kata yang Anda gunakan untuk menggambarkan apa yang dilakukan api pada setiap benda. Hentikan sebentar rekaman ini di sini.</w:t>
      </w:r>
    </w:p>
    <w:p>
      <w:pPr/>
      <w:r>
        <w:rPr>
          <w:lang w:val="id_ID" w:bidi="id_ID"/>
        </w:rPr>
      </w:r>
      <w:r>
        <w:rPr>
          <w:lang w:val="id_ID" w:bidi="id_ID"/>
        </w:rPr>
        <w:t>Kita tidak tahu persis apa yang dimaksud Paulus dengan upah. Mungkin Paulus berbicara tentang bagaimana Allah akan memberikan pujian kepada setiap orang atas pekerjaan yang telah mereka lakukan. Apa pun maksud Paulus, kita dapat yakin bahwa orang-orang percaya akan merasakan kesedihan yang besar jika Allah menghancurkan pekerjaan mereka dengan api.</w:t>
      </w:r>
    </w:p>
    <w:p>
      <w:pPr/>
      <w:r>
        <w:rPr>
          <w:lang w:val="id_ID" w:bidi="id_ID"/>
        </w:rPr>
      </w:r>
      <w:r>
        <w:rPr>
          <w:lang w:val="id_ID" w:bidi="id_ID"/>
        </w:rPr>
        <w:t>Berhenti di sini dan diskusikan pertanyaan ini dalam kelompok: Ceritakan kisah tentang seseorang yang rumah atau barang-barangnya dibakar oleh api. Bagaimana orang itu menanggapi? Perhatikan cara Anda menggambarkan duka dan kesedihan orang itu. Hentikan sebentar rekaman ini di sini.</w:t>
      </w:r>
    </w:p>
    <w:p>
      <w:pPr/>
      <w:r>
        <w:rPr>
          <w:lang w:val="id_ID" w:bidi="id_ID"/>
        </w:rPr>
      </w:r>
      <w:r>
        <w:rPr>
          <w:lang w:val="id_ID" w:bidi="id_ID"/>
        </w:rPr>
        <w:t>Dalam bagian ketiga dari perikop ini, Paulus mengajukan pertanyaan yang tidak diharapkan Paulus untuk dijawab oleh jemaat Korintus. Paulus bertanya, "Tidakkah kamu tahu bahwa kamu sendiri adalah Bait Allah tempat Roh Allah tinggal?" Paulus ingin mengingatkan orang-orang Korintus tentang sesuatu yang penting yang seharusnya sudah mereka ketahui. Kata yang digunakan Paulus di sini untuk Bait Suci berarti bagian dalam Bait Suci, tempat khusus di Bait Suci tempat kehadiran Allah tinggal. Bersama-sama, orang-orang percaya seperti Bait Suci Allah karena Roh Kudus Allah tinggal di antara mereka, atau di dalam mereka. Kota Korintus memiliki banyak kuil untuk dewa-dewa palsu. Paulus menunjukkan dengan kuat bahwa hanya ada satu Allah yang benar. Paulus menunjukkan dengan kuat bahwa Allah hanya dapat memiliki satu Bait Suci di Korintus. Bait Suci Allah adalah komunitas orang-orang percaya itu sendiri. Inilah sebabnya mengapa sangat penting bagi orang-orang percaya untuk bersatu dengan tujuan yang sama, bukan terpecah-belah.</w:t>
      </w:r>
    </w:p>
    <w:p>
      <w:pPr/>
      <w:r>
        <w:rPr>
          <w:lang w:val="id_ID" w:bidi="id_ID"/>
        </w:rPr>
      </w:r>
      <w:r>
        <w:rPr>
          <w:lang w:val="id_ID" w:bidi="id_ID"/>
        </w:rPr>
        <w:t>Berhenti di sini dan diskusikan pertanyaan ini dalam kelompok: Jelaskan saat Anda membandingkan seluruh kelompok orang dengan sesuatu seperti bangunan atau hewan. Perhatikan bagaimana Anda membandingkan kelompok orang dengan hal itu, dan bicarakan tentang bagaimana Anda akan membandingkan kelompok orang percaya dengan Bait Allah. Hentikan sebentar rekaman ini di sini.</w:t>
      </w:r>
    </w:p>
    <w:p>
      <w:pPr/>
      <w:r>
        <w:rPr>
          <w:lang w:val="id_ID" w:bidi="id_ID"/>
        </w:rPr>
      </w:r>
      <w:r>
        <w:rPr>
          <w:lang w:val="id_ID" w:bidi="id_ID"/>
        </w:rPr>
        <w:t>Paulus mengatakan bahwa jika ada yang menghancurkan Bait Suci Allah, Allah akan menghancurkan orang itu. Ketika Paulus mengatakan Bait Suci, yang Paulus maksudkan secara khusus adalah komunitas orang-orang percaya. Kita tidak tahu apa yang dimaksud Paulus ketika ia berbicara tentang menghancurkan Bait Suci Allah. Mungkin Paulus bermaksud bahwa orang-orang akan menyebabkan perpecahan atas kepemimpinan atau hal-hal tertentu yang diyakini orang-orang. Atau mungkin Paulus memperingatkan agar tidak mengajarkan hal-hal palsu yang menambah pesan Allah atau mengurangi pesan Allah. Apa pun yang dimaksud Paulus, Paulus mengatakan bahwa ketika Kristus kembali, Allah akan membinasakan atau menghancurkan orang yang merusak Bait Suci Allah.</w:t>
      </w:r>
    </w:p>
    <w:p>
      <w:pPr/>
      <w:r>
        <w:rPr>
          <w:lang w:val="id_ID" w:bidi="id_ID"/>
        </w:rPr>
      </w:r>
      <w:r>
        <w:rPr>
          <w:lang w:val="id_ID" w:bidi="id_ID"/>
        </w:rPr>
        <w:t>Akhirnya, Paulus mengingatkan gereja di Korintus sekali lagi bahwa mereka adalah Bait Suci Allah. Dalam bahasa aslinya, Paulus menjelaskan bahwa Bait Suci ini adalah satu hal, tidak banyak hal. Paulus menjelaskan bahwa banyak orang percaya secara bersama-sama adalah satu Bait Suci. Paulus mengakhiri perikop ini dengan mengatakan bahwa Bait Suci ini adalah kudus karena di situlah Allah tinggal.</w:t>
      </w:r>
    </w:p>
    <w:p>
      <w:pPr/>
      <w:r>
        <w:rPr>
          <w:lang w:val="id_ID" w:bidi="id_ID"/>
        </w:rPr>
      </w:r>
      <w:r>
        <w:rPr>
          <w:lang w:val="id_ID" w:bidi="id_ID"/>
        </w:rPr>
        <w:t>Sekarang, kelompok harus membuat papan cerita, menggambar, atau menggunakan barang-barang untuk membayangkan perikop ini dan tindakan-tindakan yang ada di dalamnya. Ketika Anda melakukan ini, Anda mungkin ingin menggunakan gambar, benda-benda, atau bahkan orang-orang untuk mewakili Paulus, Allah, Yesus Kristus, Roh Kudus Allah, orang-orang yang mengajarkan hal-hal yang akan bertahan pada Hari Penghakiman, orang-orang yang mengajarkan hal-hal yang akan Allah hancurkan pada Hari Penghakiman, gereja atau komunitas orang-orang percaya di Korintus, dan orang yang menghancurkan Bait Suci Allah.</w:t>
      </w:r>
    </w:p>
    <w:p>
      <w:pPr/>
      <w:r>
        <w:rPr>
          <w:lang w:val="id_ID" w:bidi="id_ID"/>
        </w:rPr>
      </w:r>
      <w:r>
        <w:rPr>
          <w:lang w:val="id_ID" w:bidi="id_ID"/>
        </w:rPr>
        <w:t>Pilih orang, gambar, atau benda untuk menjadi masing-masing dari ini. Ketika Anda mulai menceritakan kembali kisah tentang ayat-ayat ini, ingatlah bahwa Paulus menggunakan gagasan-gagasan yang berbeda ini tentang meletakkan fondasi dan membangun sebuah bangunan untuk menggambarkan gereja Allah, atau komunitas orang-orang percaya. Anda dapat menunjukkan Paulus sedang meletakkan fondasi bangunan dan kemudian orang-orang yang berbeda membangun dengan bahan yang baik atau bahan yang buruk di atas fondasi itu. Anda juga dapat menunjukkan Kristus kembali untuk menguji bangunan itu dengan api. Anda mungkin ingin menunjukkan bahwa Allah memberi upah kepada orang-orang atas pekerjaan baik yang telah mereka lakukan atau menghukum mereka dengan membakar pekerjaan mereka. Anda juga dapat menunjukkan orang-orang percaya datang bersama sebagai satu kelompok untuk mewakili Bait Allah dengan Roh Kudus Allah di antara mereka. Dan akhirnya, Anda dapat menunjukkan seseorang mencoba menghancurkan gereja, atau tubuh orang-orang percaya, tetapi kemudian membuat Allah menghancurkan orang itu.</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3:10–17 dalam terjemahan yang paling mudah dimengerti.</w:t>
      </w:r>
    </w:p>
    <w:p>
      <w:pPr/>
      <w:r>
        <w:rPr>
          <w:lang w:val="id_ID" w:bidi="id_ID"/>
        </w:rPr>
      </w:r>
      <w:r>
        <w:rPr>
          <w:lang w:val="id_ID" w:bidi="id_ID"/>
        </w:rPr>
        <w:t>Pada langkah ini, kelompok akan mendramatisasi perikop tersebut.</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Roh Kudus Allah</w:t>
      </w:r>
    </w:p>
    <w:p>
      <w:pPr>
        <w:pStyle w:val="ListBullet"/>
        <w:spacing w:line="240" w:lineRule="auto"/>
        <w:ind w:left="720"/>
      </w:pPr>
      <w:r>
        <w:rPr>
          <w:lang w:val="id_ID" w:bidi="id_ID"/>
        </w:rPr>
      </w:r>
      <w:r>
        <w:rPr>
          <w:lang w:val="id_ID" w:bidi="id_ID"/>
        </w:rPr>
        <w:t>Orang-orang yang mengajarkan hal-hal yang akan bertahan pada Hari Penghakiman</w:t>
      </w:r>
    </w:p>
    <w:p>
      <w:pPr>
        <w:pStyle w:val="ListBullet"/>
        <w:spacing w:line="240" w:lineRule="auto"/>
        <w:ind w:left="720"/>
      </w:pPr>
      <w:r>
        <w:rPr>
          <w:lang w:val="id_ID" w:bidi="id_ID"/>
        </w:rPr>
      </w:r>
      <w:r>
        <w:rPr>
          <w:lang w:val="id_ID" w:bidi="id_ID"/>
        </w:rPr>
        <w:t>Orang-orang yang mengajarkan hal-hal yang akan Allah hancurkan pada Hari Penghakiman</w:t>
      </w:r>
    </w:p>
    <w:p>
      <w:pPr>
        <w:pStyle w:val="ListBullet"/>
        <w:spacing w:line="240" w:lineRule="auto"/>
        <w:ind w:left="720"/>
      </w:pPr>
      <w:r>
        <w:rPr>
          <w:lang w:val="id_ID" w:bidi="id_ID"/>
        </w:rPr>
      </w:r>
      <w:r>
        <w:rPr>
          <w:lang w:val="id_ID" w:bidi="id_ID"/>
        </w:rPr>
        <w:t>Gereja, atau komunitas orang-orang percaya, di Korintus</w:t>
      </w:r>
    </w:p>
    <w:p>
      <w:pPr>
        <w:pStyle w:val="ListBullet"/>
        <w:spacing w:line="240" w:lineRule="auto"/>
        <w:ind w:left="720"/>
      </w:pPr>
      <w:r>
        <w:rPr>
          <w:lang w:val="id_ID" w:bidi="id_ID"/>
        </w:rPr>
      </w:r>
      <w:r>
        <w:rPr>
          <w:lang w:val="id_ID" w:bidi="id_ID"/>
        </w:rPr>
        <w:t>Dan orang yang menghancurkan Bait Suci Allah</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peragaan dan respon-respon yang diberikan.</w:t>
      </w:r>
    </w:p>
    <w:p>
      <w:pPr/>
      <w:r>
        <w:rPr>
          <w:lang w:val="id_ID" w:bidi="id_ID"/>
        </w:rPr>
      </w:r>
      <w:r>
        <w:rPr>
          <w:lang w:val="id_ID" w:bidi="id_ID"/>
        </w:rPr>
        <w:t>Paulus berkata, "Allah mengizinkan saya untuk meletakkan dasar karena Ia cukup baik untuk memberikan saya kemampuan untuk melakukan hal ini. Dan sekarang orang-orang lain sedang membangun di atas fondasi itu. Tetapi orang-orang perlu membangun dengan hati-hati, karena Yesus Kristus adalah fondasi!"</w:t>
      </w:r>
    </w:p>
    <w:p>
      <w:pPr>
        <w:pStyle w:val="ListBullet"/>
        <w:spacing w:line="240" w:lineRule="auto"/>
        <w:ind w:left="720"/>
      </w:pPr>
      <w:r>
        <w:rPr>
          <w:lang w:val="id_ID" w:bidi="id_ID"/>
        </w:rPr>
      </w:r>
      <w:r>
        <w:rPr>
          <w:lang w:val="id_ID" w:bidi="id_ID"/>
        </w:rPr>
        <w:t>Hentikan sebentar adegannya.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Kristus, "Apa yang Anda rasakan atau pikirkan?" Orang tersebut mungkin menjawab hal-hal seperti:</w:t>
      </w:r>
    </w:p>
    <w:p>
      <w:pPr>
        <w:pStyle w:val="ListBullet"/>
        <w:spacing w:line="240" w:lineRule="auto"/>
        <w:ind w:left="720"/>
      </w:pPr>
      <w:r>
        <w:rPr>
          <w:lang w:val="id_ID" w:bidi="id_ID"/>
        </w:rPr>
      </w:r>
      <w:r>
        <w:rPr>
          <w:lang w:val="id_ID" w:bidi="id_ID"/>
        </w:rPr>
        <w:t>Lanjutkan peragaannya.</w:t>
      </w:r>
    </w:p>
    <w:p>
      <w:pPr/>
      <w:r>
        <w:rPr>
          <w:lang w:val="id_ID" w:bidi="id_ID"/>
        </w:rPr>
      </w:r>
      <w:r>
        <w:rPr>
          <w:lang w:val="id_ID" w:bidi="id_ID"/>
        </w:rPr>
        <w:t>Paulus berkata, "Beberapa pekerja membangun di atas fondasi ini menggunakan bahan yang tahan lama seperti emas, perak, atau batu-batu berharga. Pekerja lainnya membangun menggunakan bahan yang tidak tahan lama, seperti kayu, rumput kering, atau jerami. Tetapi ketika Kristus kembali untuk menghakimi, semua orang akan melihat pekerjaan siapa yang akan selamat dari api. Jika pekerjaan seseorang bertahan, Allah akan memberi upah kepada orang itu. Jika pekerjaan mereka terbakar, Allah akan menyelamatkan orang itu, tetapi mereka akan kehilangan upahnya."</w:t>
      </w:r>
    </w:p>
    <w:p>
      <w:pPr>
        <w:pStyle w:val="ListBullet"/>
        <w:spacing w:line="240" w:lineRule="auto"/>
        <w:ind w:left="720"/>
      </w:pPr>
      <w:r>
        <w:rPr>
          <w:lang w:val="id_ID" w:bidi="id_ID"/>
        </w:rPr>
      </w:r>
      <w:r>
        <w:rPr>
          <w:lang w:val="id_ID" w:bidi="id_ID"/>
        </w:rPr>
        <w:t>Hentikan sebentar adegannya.</w:t>
      </w:r>
    </w:p>
    <w:p>
      <w:pPr>
        <w:pStyle w:val="ListBullet"/>
        <w:spacing w:line="240" w:lineRule="auto"/>
        <w:ind w:left="720"/>
      </w:pPr>
      <w:r>
        <w:rPr>
          <w:lang w:val="id_ID" w:bidi="id_ID"/>
        </w:rPr>
      </w:r>
      <w:r>
        <w:rPr>
          <w:lang w:val="id_ID" w:bidi="id_ID"/>
        </w:rPr>
        <w:t>Tanyakan kepada orang-orang yang memerankan orang-orang yang pekerjaannya selamat dari kebakaran, "Apa yang kalian rasakan atau pikirkan?" Orang-orang mungkin menjawab hal-hal seperti:</w:t>
      </w:r>
    </w:p>
    <w:p>
      <w:pPr>
        <w:pStyle w:val="ListBullet"/>
        <w:spacing w:line="240" w:lineRule="auto"/>
        <w:ind w:left="720"/>
      </w:pPr>
      <w:r>
        <w:rPr>
          <w:lang w:val="id_ID" w:bidi="id_ID"/>
        </w:rPr>
      </w:r>
      <w:r>
        <w:rPr>
          <w:lang w:val="id_ID" w:bidi="id_ID"/>
        </w:rPr>
        <w:t>Tanyakan kepada orang-orang yang memerankan orang-orang yang pekerjaannya tidak selamat dari api, "Apa yang sedang Anda rasakan atau pikirkan?" Orang-orang mungkin menjawab hal-hal seperti:</w:t>
      </w:r>
    </w:p>
    <w:p>
      <w:pPr>
        <w:pStyle w:val="ListBullet"/>
        <w:spacing w:line="240" w:lineRule="auto"/>
        <w:ind w:left="720"/>
      </w:pPr>
      <w:r>
        <w:rPr>
          <w:lang w:val="id_ID" w:bidi="id_ID"/>
        </w:rPr>
      </w:r>
      <w:r>
        <w:rPr>
          <w:lang w:val="id_ID" w:bidi="id_ID"/>
        </w:rPr>
        <w:t>Lanjutkan peragaannya.</w:t>
      </w:r>
    </w:p>
    <w:p>
      <w:pPr/>
      <w:r>
        <w:rPr>
          <w:lang w:val="id_ID" w:bidi="id_ID"/>
        </w:rPr>
      </w:r>
      <w:r>
        <w:rPr>
          <w:lang w:val="id_ID" w:bidi="id_ID"/>
        </w:rPr>
        <w:t>Paulus berkata, "Tidakkah kamu tahu bahwa kamu seperti Bait Suci Allah, atau rumah khusus, dan roh Allah tinggal di antara kamu? Jika seseorang menghancurkan Bait Suci Allah, Allah akan menghancurkan orang itu! Bait Allah itu suci, atau kudus, dan kamu adalah Bait Suci Allah."</w:t>
      </w:r>
    </w:p>
    <w:p>
      <w:pPr>
        <w:pStyle w:val="ListBullet"/>
        <w:spacing w:line="240" w:lineRule="auto"/>
        <w:ind w:left="720"/>
      </w:pPr>
      <w:r>
        <w:rPr>
          <w:lang w:val="id_ID" w:bidi="id_ID"/>
        </w:rPr>
      </w:r>
      <w:r>
        <w:rPr>
          <w:lang w:val="id_ID" w:bidi="id_ID"/>
        </w:rPr>
        <w:t>Tanyakan kepada orang yang memerankan Roh Kudus,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gereja atau komunitas orang-orang percaya, "Apa yang sedang kalian rasakan atau pikirkan?" Orang-orang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3:10–17 dalam terjemahan yang paling mudah dimengerti.</w:t>
      </w:r>
    </w:p>
    <w:p>
      <w:pPr/>
      <w:r>
        <w:rPr>
          <w:lang w:val="id_ID" w:bidi="id_ID"/>
        </w:rPr>
      </w:r>
      <w:r>
        <w:rPr>
          <w:lang w:val="id_ID" w:bidi="id_ID"/>
        </w:rPr>
        <w:t xml:space="preserve">Pada tahap ini, kelompok akan membahas istilah dan kata kunci dalam perikop ini. </w:t>
      </w:r>
    </w:p>
    <w:p>
      <w:pPr/>
      <w:r>
        <w:rPr>
          <w:lang w:val="id_ID" w:bidi="id_ID"/>
        </w:rPr>
      </w:r>
      <w:r>
        <w:rPr>
          <w:lang w:val="id_ID" w:bidi="id_ID"/>
        </w:rPr>
        <w:t xml:space="preserve">Pada awal perikop ini, Paulus mengatakan bahwa dengan </w:t>
      </w:r>
      <w:r>
        <w:rPr>
          <w:b/>
          <w:lang w:val="id_ID" w:bidi="id_ID"/>
        </w:rPr>
        <w:t>anugerah</w:t>
      </w:r>
      <w:r>
        <w:rPr>
          <w:lang w:val="id_ID" w:bidi="id_ID"/>
        </w:rPr>
        <w:t xml:space="preserve"> Allah, Paulus meletakkan </w:t>
      </w:r>
      <w:r>
        <w:rPr>
          <w:b/>
          <w:lang w:val="id_ID" w:bidi="id_ID"/>
        </w:rPr>
        <w:t>fondasi</w:t>
      </w:r>
      <w:r>
        <w:rPr>
          <w:lang w:val="id_ID" w:bidi="id_ID"/>
        </w:rPr>
        <w:t xml:space="preserve"> seperti seorang tukang bangunan yang </w:t>
      </w:r>
      <w:r>
        <w:rPr>
          <w:b/>
          <w:lang w:val="id_ID" w:bidi="id_ID"/>
        </w:rPr>
        <w:t>bijaksana</w:t>
      </w:r>
      <w:r>
        <w:rPr>
          <w:lang w:val="id_ID" w:bidi="id_ID"/>
        </w:rPr>
        <w:t xml:space="preserve">. Anugerah berarti melakukan sesuatu yang baik kepada seseorang, atau memberikan sesuatu yang baik kepada mereka yang tidak layak mereka dapatkan. Dalam hal ini, anugerah juga mungkin merujuk pada karunia atau kemampuan khusus yang Allah berikan kepada Paulus karena Allah baik kepada Paulus. Ketika orang-orang meletakkan pondasi, mereka menanamkan ke dalam tanah bagian pertama dari bangunan yang akan menopang sisa strukturnya. Para pembangun yang bijaksana tahu bagaimana membangun bangunan dengan cara yang benar sehingga tetap kuat untuk waktu yang lama. Gunakan kata atau frasa yang sama untuk bijaksana dan anugerah seperti yang telah Anda gunakan pada bagian sebelumnya. Untuk informasi lebih lanjut tentang </w:t>
      </w:r>
      <w:r>
        <w:rPr>
          <w:lang w:val="id_ID" w:bidi="id_ID"/>
        </w:rPr>
        <w:t>hikmat</w:t>
      </w:r>
      <w:r>
        <w:rPr>
          <w:lang w:val="id_ID" w:bidi="id_ID"/>
        </w:rPr>
        <w:t xml:space="preserve"> dan </w:t>
      </w:r>
      <w:r>
        <w:rPr>
          <w:lang w:val="id_ID" w:bidi="id_ID"/>
        </w:rPr>
        <w:t>anugerah</w:t>
      </w:r>
      <w:r>
        <w:rPr>
          <w:lang w:val="id_ID" w:bidi="id_ID"/>
        </w:rPr>
        <w:t>, lihat Daftar Kata Utama.</w:t>
      </w:r>
    </w:p>
    <w:p>
      <w:pPr/>
      <w:r>
        <w:rPr>
          <w:lang w:val="id_ID" w:bidi="id_ID"/>
        </w:rPr>
      </w:r>
      <w:r>
        <w:rPr>
          <w:lang w:val="id_ID" w:bidi="id_ID"/>
        </w:rPr>
        <w:t xml:space="preserve">Berhenti di sini dan diskusikan dalam kelompok kata atau frasa apa yang akan Anda gunakan untuk </w:t>
      </w:r>
      <w:r>
        <w:rPr>
          <w:b/>
          <w:lang w:val="id_ID" w:bidi="id_ID"/>
        </w:rPr>
        <w:t>meletakkan fondasi</w:t>
      </w:r>
      <w:r>
        <w:rPr>
          <w:lang w:val="id_ID" w:bidi="id_ID"/>
        </w:rPr>
        <w:t>. Jika Anda telah menerjemahkan frasa ini di kitab lain dari Alkitab, pakailah kata-kata yang sama dengan yang Anda pakai di sana. Hentikan sebentar rekaman ini di sini.</w:t>
      </w:r>
    </w:p>
    <w:p>
      <w:pPr/>
      <w:r>
        <w:rPr>
          <w:lang w:val="id_ID" w:bidi="id_ID"/>
        </w:rPr>
      </w:r>
      <w:r>
        <w:rPr>
          <w:lang w:val="id_ID" w:bidi="id_ID"/>
        </w:rPr>
        <w:t xml:space="preserve">Paulus mengatakan bahwa orang-orang percaya lainnya sekarang membangun struktur di atas fondasi, yang adalah Yesus </w:t>
      </w:r>
      <w:r>
        <w:rPr>
          <w:b/>
          <w:lang w:val="id_ID" w:bidi="id_ID"/>
        </w:rPr>
        <w:t>Kristus</w:t>
      </w:r>
      <w:r>
        <w:rPr>
          <w:lang w:val="id_ID" w:bidi="id_ID"/>
        </w:rPr>
        <w:t xml:space="preserve">. Gunakan kata yang sama untuk Kristus yang telah Anda gunakan di perikop sebelumnya, dan ingatlah bahwa </w:t>
      </w:r>
      <w:r>
        <w:rPr>
          <w:lang w:val="id_ID" w:bidi="id_ID"/>
        </w:rPr>
        <w:t>Kristus</w:t>
      </w:r>
      <w:r>
        <w:rPr>
          <w:lang w:val="id_ID" w:bidi="id_ID"/>
        </w:rPr>
        <w:t xml:space="preserve"> ada dalam Daftar Kata Utama.</w:t>
      </w:r>
    </w:p>
    <w:p>
      <w:pPr/>
      <w:r>
        <w:rPr>
          <w:lang w:val="id_ID" w:bidi="id_ID"/>
        </w:rPr>
      </w:r>
      <w:r>
        <w:rPr>
          <w:lang w:val="id_ID" w:bidi="id_ID"/>
        </w:rPr>
        <w:t xml:space="preserve">Paulus mengatakan bahwa beberapa orang membangun dengan bahan yang tahan lama seperti emas, perak, atau batu berharga. Tetapi yang lain membangun dengan bahan yang tidak akan bertahan, seperti kayu, rumput kering, atau jerami. </w:t>
      </w:r>
      <w:r>
        <w:rPr>
          <w:b/>
          <w:lang w:val="id_ID" w:bidi="id_ID"/>
        </w:rPr>
        <w:t>Emas</w:t>
      </w:r>
      <w:r>
        <w:rPr>
          <w:lang w:val="id_ID" w:bidi="id_ID"/>
        </w:rPr>
        <w:t xml:space="preserve"> dan </w:t>
      </w:r>
      <w:r>
        <w:rPr>
          <w:b/>
          <w:lang w:val="id_ID" w:bidi="id_ID"/>
        </w:rPr>
        <w:t>perak</w:t>
      </w:r>
      <w:r>
        <w:rPr>
          <w:lang w:val="id_ID" w:bidi="id_ID"/>
        </w:rPr>
        <w:t xml:space="preserve"> adalah logam berharga, atau mahal, yang tidak berkarat seperti besi. </w:t>
      </w:r>
      <w:r>
        <w:rPr>
          <w:b/>
          <w:lang w:val="id_ID" w:bidi="id_ID"/>
        </w:rPr>
        <w:t>Batu-batu berharga</w:t>
      </w:r>
      <w:r>
        <w:rPr>
          <w:lang w:val="id_ID" w:bidi="id_ID"/>
        </w:rPr>
        <w:t xml:space="preserve"> adalah batu yang indah dan juga kuat sehingga bertahan lama. Dalam Perjanjian Lama, emas, perak, dan batu-batu berharga adalah bahan penting yang digunakan orang-orang Israel untuk membangun Bait Suci. </w:t>
      </w:r>
      <w:r>
        <w:rPr>
          <w:b/>
          <w:lang w:val="id_ID" w:bidi="id_ID"/>
        </w:rPr>
        <w:t>Kayu</w:t>
      </w:r>
      <w:r>
        <w:rPr>
          <w:lang w:val="id_ID" w:bidi="id_ID"/>
        </w:rPr>
        <w:t xml:space="preserve">, </w:t>
      </w:r>
      <w:r>
        <w:rPr>
          <w:b/>
          <w:lang w:val="id_ID" w:bidi="id_ID"/>
        </w:rPr>
        <w:t>rumput kering</w:t>
      </w:r>
      <w:r>
        <w:rPr>
          <w:lang w:val="id_ID" w:bidi="id_ID"/>
        </w:rPr>
        <w:t xml:space="preserve">, dan </w:t>
      </w:r>
      <w:r>
        <w:rPr>
          <w:b/>
          <w:lang w:val="id_ID" w:bidi="id_ID"/>
        </w:rPr>
        <w:t>jerami</w:t>
      </w:r>
      <w:r>
        <w:rPr>
          <w:lang w:val="id_ID" w:bidi="id_ID"/>
        </w:rPr>
        <w:t xml:space="preserve"> adalah bahan yang diperoleh orang-orang dari pohon atau tanaman. Rumput kering adalah rumput yang dikeringkan, dan jerami adalah batang biji-bijian yang dikeringkan. Orang-orang dapat menggunakan bahan-bahan ini untuk membuat sesuatu, termasuk membangun struktur seperti rumah. Namun, bahan-bahan ini tidak bertahan lama seperti logam dan batu, dan api dapat dengan mudah menghancurkannya.</w:t>
      </w:r>
    </w:p>
    <w:p>
      <w:pPr/>
      <w:r>
        <w:rPr>
          <w:lang w:val="id_ID" w:bidi="id_ID"/>
        </w:rPr>
      </w:r>
      <w:r>
        <w:rPr>
          <w:lang w:val="id_ID" w:bidi="id_ID"/>
        </w:rPr>
        <w:t xml:space="preserve">Berhenti di sini dan diskusikan dalam kelompok kata atau frasa apa yang akan Anda gunakan untuk </w:t>
      </w:r>
      <w:r>
        <w:rPr>
          <w:b/>
          <w:lang w:val="id_ID" w:bidi="id_ID"/>
        </w:rPr>
        <w:t>emas</w:t>
      </w:r>
      <w:r>
        <w:rPr>
          <w:lang w:val="id_ID" w:bidi="id_ID"/>
        </w:rPr>
        <w:t xml:space="preserve">, </w:t>
      </w:r>
      <w:r>
        <w:rPr>
          <w:b/>
          <w:lang w:val="id_ID" w:bidi="id_ID"/>
        </w:rPr>
        <w:t>perak</w:t>
      </w:r>
      <w:r>
        <w:rPr>
          <w:lang w:val="id_ID" w:bidi="id_ID"/>
        </w:rPr>
        <w:t xml:space="preserve">, </w:t>
      </w:r>
      <w:r>
        <w:rPr>
          <w:b/>
          <w:lang w:val="id_ID" w:bidi="id_ID"/>
        </w:rPr>
        <w:t>batu mulia</w:t>
      </w:r>
      <w:r>
        <w:rPr>
          <w:lang w:val="id_ID" w:bidi="id_ID"/>
        </w:rPr>
        <w:t xml:space="preserve">, </w:t>
      </w:r>
      <w:r>
        <w:rPr>
          <w:b/>
          <w:lang w:val="id_ID" w:bidi="id_ID"/>
        </w:rPr>
        <w:t>kayu</w:t>
      </w:r>
      <w:r>
        <w:rPr>
          <w:lang w:val="id_ID" w:bidi="id_ID"/>
        </w:rPr>
        <w:t xml:space="preserve">, </w:t>
      </w:r>
      <w:r>
        <w:rPr>
          <w:b/>
          <w:lang w:val="id_ID" w:bidi="id_ID"/>
        </w:rPr>
        <w:t>rumput kering</w:t>
      </w:r>
      <w:r>
        <w:rPr>
          <w:lang w:val="id_ID" w:bidi="id_ID"/>
        </w:rPr>
        <w:t xml:space="preserve">, dan </w:t>
      </w:r>
      <w:r>
        <w:rPr>
          <w:b/>
          <w:lang w:val="id_ID" w:bidi="id_ID"/>
        </w:rPr>
        <w:t>jerami</w:t>
      </w:r>
      <w:r>
        <w:rPr>
          <w:lang w:val="id_ID" w:bidi="id_ID"/>
        </w:rPr>
        <w:t>. Jika Anda telah menerjemahkan kata-kata ini di kitab lain dari Alkitab, gunakan kata-kata yang sama dengan yang Anda gunakan di sana. Hentikan sebentar rekaman ini di sini.</w:t>
      </w:r>
    </w:p>
    <w:p>
      <w:pPr/>
      <w:r>
        <w:rPr>
          <w:lang w:val="id_ID" w:bidi="id_ID"/>
        </w:rPr>
      </w:r>
      <w:r>
        <w:rPr>
          <w:lang w:val="id_ID" w:bidi="id_ID"/>
        </w:rPr>
        <w:t xml:space="preserve">Paulus mengatakan bahwa Allah akan </w:t>
      </w:r>
      <w:r>
        <w:rPr>
          <w:b/>
          <w:lang w:val="id_ID" w:bidi="id_ID"/>
        </w:rPr>
        <w:t>mengungkapkan</w:t>
      </w:r>
      <w:r>
        <w:rPr>
          <w:lang w:val="id_ID" w:bidi="id_ID"/>
        </w:rPr>
        <w:t xml:space="preserve"> kualitas pekerjaan setiap orang dengan api pada </w:t>
      </w:r>
      <w:r>
        <w:rPr>
          <w:b/>
          <w:lang w:val="id_ID" w:bidi="id_ID"/>
        </w:rPr>
        <w:t>Hari</w:t>
      </w:r>
      <w:r>
        <w:rPr>
          <w:lang w:val="id_ID" w:bidi="id_ID"/>
        </w:rPr>
        <w:t xml:space="preserve"> ketika Kristus kembali untuk menghakimi pekerjaan mereka. Mengungkapkan berarti menunjukkan kepada semua orang sesuatu yang sebelumnya dirahasiakan atau tersembunyi. Jadi mengungkapkan melalui api berarti menggunakan api untuk menyebabkan orang-orang melihat apa yang tidak dapat mereka lihat sebelumnya. Paulus menggunakan "Hari" untuk merujuk pada waktu di masa depan ketika Kristus akan kembali ke bumi dan menghakimi orang-orang. Kristus akan memeriksa cara orang-orang percaya bekerja bagi-Nya.</w:t>
      </w:r>
    </w:p>
    <w:p>
      <w:pPr/>
      <w:r>
        <w:rPr>
          <w:lang w:val="id_ID" w:bidi="id_ID"/>
        </w:rPr>
      </w:r>
      <w:r>
        <w:rPr>
          <w:lang w:val="id_ID" w:bidi="id_ID"/>
        </w:rPr>
        <w:t xml:space="preserve">Berhenti di sini dan diskusikan dalam kelompok kata atau frasa apa yang akan Anda gunakan untuk </w:t>
      </w:r>
      <w:r>
        <w:rPr>
          <w:b/>
          <w:lang w:val="id_ID" w:bidi="id_ID"/>
        </w:rPr>
        <w:t>disingkapkan oleh api</w:t>
      </w:r>
      <w:r>
        <w:rPr>
          <w:lang w:val="id_ID" w:bidi="id_ID"/>
        </w:rPr>
        <w:t xml:space="preserve"> dan untuk </w:t>
      </w:r>
      <w:r>
        <w:rPr>
          <w:b/>
          <w:lang w:val="id_ID" w:bidi="id_ID"/>
        </w:rPr>
        <w:t>Hari itu</w:t>
      </w:r>
      <w:r>
        <w:rPr>
          <w:lang w:val="id_ID" w:bidi="id_ID"/>
        </w:rPr>
        <w:t>. Jika Anda telah menerjemahkan kata-kata ini di kitab lain dari Alkitab, gunakan kata-kata yang sama dengan yang Anda gunakan di sana. Hentikan sebentar rekaman ini di sini.</w:t>
      </w:r>
    </w:p>
    <w:p>
      <w:pPr/>
      <w:r>
        <w:rPr>
          <w:lang w:val="id_ID" w:bidi="id_ID"/>
        </w:rPr>
      </w:r>
      <w:r>
        <w:rPr>
          <w:lang w:val="id_ID" w:bidi="id_ID"/>
        </w:rPr>
        <w:t xml:space="preserve">Paulus mengatakan bahwa jika pekerjaan seseorang tetap ada, mereka akan </w:t>
      </w:r>
      <w:r>
        <w:rPr>
          <w:b/>
          <w:lang w:val="id_ID" w:bidi="id_ID"/>
        </w:rPr>
        <w:t>menerima upah</w:t>
      </w:r>
      <w:r>
        <w:rPr>
          <w:lang w:val="id_ID" w:bidi="id_ID"/>
        </w:rPr>
        <w:t xml:space="preserve">. Tetapi jika pekerjaan orang itu terbakar, mereka akan </w:t>
      </w:r>
      <w:r>
        <w:rPr>
          <w:b/>
          <w:lang w:val="id_ID" w:bidi="id_ID"/>
        </w:rPr>
        <w:t>menderita kerugian</w:t>
      </w:r>
      <w:r>
        <w:rPr>
          <w:lang w:val="id_ID" w:bidi="id_ID"/>
        </w:rPr>
        <w:t>. Menerima imbalan berarti seseorang memberikan sesuatu yang baik kepada Anda karena sesuatu yang baik yang telah Anda lakukan. Menderita kerugian berarti bahwa sesuatu yang baik diambil dari Anda.</w:t>
      </w:r>
    </w:p>
    <w:p>
      <w:pPr/>
      <w:r>
        <w:rPr>
          <w:lang w:val="id_ID" w:bidi="id_ID"/>
        </w:rPr>
      </w:r>
      <w:r>
        <w:rPr>
          <w:lang w:val="id_ID" w:bidi="id_ID"/>
        </w:rPr>
        <w:t xml:space="preserve">Berhenti di sini dan diskusikan dalam kelompok kata atau frasa apa yang akan Anda gunakan untuk </w:t>
      </w:r>
      <w:r>
        <w:rPr>
          <w:b/>
          <w:lang w:val="id_ID" w:bidi="id_ID"/>
        </w:rPr>
        <w:t>menerima imbalan</w:t>
      </w:r>
      <w:r>
        <w:rPr>
          <w:lang w:val="id_ID" w:bidi="id_ID"/>
        </w:rPr>
        <w:t xml:space="preserve"> dan </w:t>
      </w:r>
      <w:r>
        <w:rPr>
          <w:b/>
          <w:lang w:val="id_ID" w:bidi="id_ID"/>
        </w:rPr>
        <w:t>menderita kerugian</w:t>
      </w:r>
      <w:r>
        <w:rPr>
          <w:lang w:val="id_ID" w:bidi="id_ID"/>
        </w:rPr>
        <w:t>. Jika Anda telah menerjemahkan kata-kata ini di kitab lain dari Alkitab, gunakan kata-kata yang sama dengan yang Anda gunakan di sana. Hentikan sebentar rekaman ini di sini.</w:t>
      </w:r>
    </w:p>
    <w:p>
      <w:pPr/>
      <w:r>
        <w:rPr>
          <w:lang w:val="id_ID" w:bidi="id_ID"/>
        </w:rPr>
      </w:r>
      <w:r>
        <w:rPr>
          <w:lang w:val="id_ID" w:bidi="id_ID"/>
        </w:rPr>
        <w:t xml:space="preserve">Allah akan </w:t>
      </w:r>
      <w:r>
        <w:rPr>
          <w:b/>
          <w:lang w:val="id_ID" w:bidi="id_ID"/>
        </w:rPr>
        <w:t>menyelamatkan</w:t>
      </w:r>
      <w:r>
        <w:rPr>
          <w:lang w:val="id_ID" w:bidi="id_ID"/>
        </w:rPr>
        <w:t xml:space="preserve"> orang yang menderita kerugian dalam api. Orang itu melewati api dan selamat. Gunakan kata yang sama untuk diselamatkan seperti yang Anda gunakan pada bagian sebelumnya, dan lihat </w:t>
      </w:r>
      <w:r>
        <w:rPr>
          <w:lang w:val="id_ID" w:bidi="id_ID"/>
        </w:rPr>
        <w:t>keselamatan</w:t>
      </w:r>
      <w:r>
        <w:rPr>
          <w:lang w:val="id_ID" w:bidi="id_ID"/>
        </w:rPr>
        <w:t xml:space="preserve"> di Daftar Kata Utama untuk informasi lebih lanjut jika diperlukan.</w:t>
      </w:r>
    </w:p>
    <w:p>
      <w:pPr/>
      <w:r>
        <w:rPr>
          <w:lang w:val="id_ID" w:bidi="id_ID"/>
        </w:rPr>
      </w:r>
      <w:r>
        <w:rPr>
          <w:lang w:val="id_ID" w:bidi="id_ID"/>
        </w:rPr>
        <w:t xml:space="preserve">Paulus mengatakan bahwa orang-orang percaya di gereja adalah Bait Suci Allah. Sebuah </w:t>
      </w:r>
      <w:r>
        <w:rPr>
          <w:b/>
          <w:lang w:val="id_ID" w:bidi="id_ID"/>
        </w:rPr>
        <w:t>bait suci</w:t>
      </w:r>
      <w:r>
        <w:rPr>
          <w:lang w:val="id_ID" w:bidi="id_ID"/>
        </w:rPr>
        <w:t xml:space="preserve"> adalah tempat di mana orang-orang menyembah Allah Bait Suci adalah bangunan fisik di mana orang-orang menyembah Allah dan tempat kehadiran Allah tinggal. Tetapi dalam surat ini, Paulus mengajarkan bahwa orang-orang percaya adalah Bait Suci Allah karena </w:t>
      </w:r>
      <w:r>
        <w:rPr>
          <w:b/>
          <w:lang w:val="id_ID" w:bidi="id_ID"/>
        </w:rPr>
        <w:t>Roh Allah</w:t>
      </w:r>
      <w:r>
        <w:rPr>
          <w:lang w:val="id_ID" w:bidi="id_ID"/>
        </w:rPr>
        <w:t xml:space="preserve"> tinggal di antara mereka. Gunakan kata yang sama untuk Roh Allah seperti yang telah Anda gunakan di perikop sebelumnya, dan lihatlah </w:t>
      </w:r>
      <w:r>
        <w:rPr>
          <w:lang w:val="id_ID" w:bidi="id_ID"/>
        </w:rPr>
        <w:t>Roh Kudus</w:t>
      </w:r>
      <w:r>
        <w:rPr>
          <w:lang w:val="id_ID" w:bidi="id_ID"/>
        </w:rPr>
        <w:t xml:space="preserve"> di Daftar Kata Utama untuk informasi lebih lanjut.</w:t>
      </w:r>
    </w:p>
    <w:p>
      <w:pPr/>
      <w:r>
        <w:rPr>
          <w:lang w:val="id_ID" w:bidi="id_ID"/>
        </w:rPr>
      </w:r>
      <w:r>
        <w:rPr>
          <w:lang w:val="id_ID" w:bidi="id_ID"/>
        </w:rPr>
        <w:t xml:space="preserve">Berhenti di sini dan diskusikan sebagai kelompok kata atau frasa apa yang akan Anda gunakan untuk </w:t>
      </w:r>
      <w:r>
        <w:rPr>
          <w:b/>
          <w:lang w:val="id_ID" w:bidi="id_ID"/>
        </w:rPr>
        <w:t>Bait Suci</w:t>
      </w:r>
      <w:r>
        <w:rPr>
          <w:lang w:val="id_ID" w:bidi="id_ID"/>
        </w:rPr>
        <w:t xml:space="preserve">. Carilah kata </w:t>
      </w:r>
      <w:r>
        <w:rPr>
          <w:lang w:val="id_ID" w:bidi="id_ID"/>
        </w:rPr>
        <w:t>Bait Suci</w:t>
      </w:r>
      <w:r>
        <w:rPr>
          <w:lang w:val="id_ID" w:bidi="id_ID"/>
        </w:rPr>
        <w:t xml:space="preserve"> di Daftar Kata Utama untuk informasi lebih lanjut. Jika Anda telah menerjemahkan kata ini di kitab lain dari Alkitab, gunakan kata yang sama dengan yang Anda gunakan di sana. Hentikan sebentar rekaman ini di sini.</w:t>
      </w:r>
    </w:p>
    <w:p>
      <w:pPr/>
      <w:r>
        <w:rPr>
          <w:lang w:val="id_ID" w:bidi="id_ID"/>
        </w:rPr>
      </w:r>
      <w:r>
        <w:rPr>
          <w:lang w:val="id_ID" w:bidi="id_ID"/>
        </w:rPr>
        <w:t xml:space="preserve">Paulus mengatakan bahwa jika ada yang menghancurkan Bait Suci ini, atau komunitas orang-orang percaya, Allah akan menghancurkan atau menghukum orang itu, karena Bait Suci Allah adalah </w:t>
      </w:r>
      <w:r>
        <w:rPr>
          <w:b/>
          <w:lang w:val="id_ID" w:bidi="id_ID"/>
        </w:rPr>
        <w:t>kudus</w:t>
      </w:r>
      <w:r>
        <w:rPr>
          <w:lang w:val="id_ID" w:bidi="id_ID"/>
        </w:rPr>
        <w:t xml:space="preserve">. Menjadi kudus berarti benar-benar baik, benar-benar murni, berkuasa, dan penuh kemuliaan. Gunakan kata yang sama untuk kudus seperti yang Anda pakai pada perikop sebelumnya, dan carilah kata </w:t>
      </w:r>
      <w:r>
        <w:rPr>
          <w:lang w:val="id_ID" w:bidi="id_ID"/>
        </w:rPr>
        <w:t>kudus</w:t>
      </w:r>
      <w:r>
        <w:rPr>
          <w:lang w:val="id_ID" w:bidi="id_ID"/>
        </w:rPr>
        <w:t xml:space="preserve"> di Daftar Kata Utama untuk informasi lebih lanjut.</w:t>
      </w:r>
      <w:r>
        <w:rPr>
          <w:lang w:val="id_ID" w:bidi="id_ID"/>
        </w:rPr>
      </w:r>
    </w:p>
    <w:p>
      <w:pPr>
        <w:pStyle w:val="Heading3"/>
      </w:pPr>
      <w:r>
        <w:rPr>
          <w:lang w:val="id_ID" w:bidi="id_ID"/>
        </w:rPr>
        <w:t>Menyampaikan Firman Tuhan</w:t>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Anda sukai. Anda mungkin merasa bahwa Anda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3:18–23</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3:18–23 dan simpanlah dalam hati Anda.</w:t>
      </w:r>
    </w:p>
    <w:p>
      <w:pPr/>
      <w:r>
        <w:rPr>
          <w:lang w:val="id_ID" w:bidi="id_ID"/>
        </w:rPr>
      </w:r>
      <w:r>
        <w:rPr>
          <w:lang w:val="id_ID" w:bidi="id_ID"/>
        </w:rPr>
        <w:t>Dengarkan versi audio dari 1 Korintus 3:18–23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pahami dari bagian ini? Hentikan sebentar rekaman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rekaman ini di sini.</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3:18–23 dalam terjemahan yang paling mudah dimengerti.</w:t>
      </w:r>
    </w:p>
    <w:p>
      <w:pPr/>
      <w:r>
        <w:rPr>
          <w:lang w:val="id_ID" w:bidi="id_ID"/>
        </w:rPr>
      </w:r>
      <w:r>
        <w:rPr>
          <w:lang w:val="id_ID" w:bidi="id_ID"/>
        </w:rPr>
        <w:t>Paulus terus menulis suratnya kepada gereja di Korintus. Pada bagian sebelumnya dari suratnya, Paulus mengingatkan orang-orang Korintus bahwa Yesus Kristus adalah fondasi gereja. Orang-orang percaya harus membangun di atas fondasi itu menggunakan hal-hal yang benar karena Kristus akan menghakimi perbuatan setiap orang suatu hari nanti. Gereja, atau komunitas orang-orang percaya, adalah Bait Suci Allah, dan Allah akan menghancurkan siapa pun yang menghancurkan Bait Suci Allah.</w:t>
      </w:r>
    </w:p>
    <w:p>
      <w:pPr/>
      <w:r>
        <w:rPr>
          <w:lang w:val="id_ID" w:bidi="id_ID"/>
        </w:rPr>
      </w:r>
      <w:r>
        <w:rPr>
          <w:lang w:val="id_ID" w:bidi="id_ID"/>
        </w:rPr>
        <w:t>Dalam bagian suratnya ini, Paulus akan berbicara lagi dan menyimpulkan gagasan yang ia diskusikan di bagian sebelumnya dari suratnya. Paulus akan mengatakan bahwa hikmat manusia adalah kebodohan bagi Allah. Orang-orang percaya tidak boleh menyombongkan diri tentang para pemimpin manusia, atau bertindak seolah-olah orang-orang percaya adalah milik para pemimpin manusia itu. Sebaliknya, orang-orang percaya harus memahami bahwa segala sesuatu adalah milik orang-orang percaya sebagai satu gereja. Dan gereja adalah milik Kristus. Dan Kristus adalah milik Allah.</w:t>
      </w:r>
    </w:p>
    <w:p>
      <w:pPr/>
      <w:r>
        <w:rPr>
          <w:lang w:val="id_ID" w:bidi="id_ID"/>
        </w:rPr>
      </w:r>
      <w:r>
        <w:rPr>
          <w:lang w:val="id_ID" w:bidi="id_ID"/>
        </w:rPr>
        <w:t>Paulus memulai dengan mengatakan kepada jemaat Korintus agar tidak menipu, atau membodohi diri mereka sendiri. Setiap orang yang berpikir bahwa dirinya bijaksana karena apa yang dunia sebut bijaksana harus menjadi seperti orang bodoh untuk menjadi benar-benar bijaksana. Anda mungkin ingat bahwa Paulus mengatakan hal yang serupa di bagian sebelumnya dari suratnya. Di sana, Paulus mengatakan bahwa kebodohan Allah lebih bijaksana daripada hikmat manusia. Dengan mengulangi gagasan ini dengan cara yang berbeda, Paulus mempertegas maksudnya. Apa pun yang oleh orang-orang di dunia disebut bijaksana, Allah menyebutnya bodoh. Apa pun yang Allah sebut bijaksana, orang-orang di dunia menyebutnya bodoh. Oleh karena itu, orang-orang percaya harus hidup menurut hikmat Allah atau hikmat dunia. Orang-orang percaya tidak dapat mengikuti baik Allah maupun pemikiran orang-orang di dunia.</w:t>
      </w:r>
    </w:p>
    <w:p>
      <w:pPr/>
      <w:r>
        <w:rPr>
          <w:lang w:val="id_ID" w:bidi="id_ID"/>
        </w:rPr>
      </w:r>
      <w:r>
        <w:rPr>
          <w:lang w:val="id_ID" w:bidi="id_ID"/>
        </w:rPr>
        <w:t>Berhenti di sini dan diskusikan pertanyaan ini dalam kelompok: Ceritakan kisah tentang seseorang yang mencoba berteman dengan dua kelompok orang yang berbeda yang merupakan musuh satu sama lain. Bagaimana orang itu mencoba menyenangkan kedua kelompok orang? Apa yang terjadi ketika mereka melakukannya? Hentikan sebentar rekaman ini di sini.</w:t>
      </w:r>
    </w:p>
    <w:p>
      <w:pPr/>
      <w:r>
        <w:rPr>
          <w:lang w:val="id_ID" w:bidi="id_ID"/>
        </w:rPr>
      </w:r>
      <w:r>
        <w:rPr>
          <w:lang w:val="id_ID" w:bidi="id_ID"/>
        </w:rPr>
        <w:t>Paulus sekarang mengutip, atau mengucapkan kata-kata dari, dua bagian lain dari Alkitab. Pertama, Paulus mengutip dari kitab Ayub ketika ia berkata, "Ia menjerat orang berhikmat dalam kecerdikannya." Anda tentu ingat bahwa Kitab Ayub bercerita tentang seorang pria bernama Ayub yang mengalami kehilangan dan penderitaan yang luar biasa. Ayub tidak memahami mengapa Allah mengizinkan hal-hal yang mengerikan ini terjadi pada Ayub. Meskipun Ayub mengatakan bahwa ia tidak melakukan kesalahan apa pun, teman-teman Ayub berpikir bahwa Ayub berbohong dan bahwa Allah pasti sedang menghukum Ayub. Jadi dalam kutipan ini, salah satu teman Ayub mengatakan bahwa Allah lebih bijaksana daripada manusia. Ayub tidak dapat menipu, atau lebih cerdas daripada, Allah. Melalui kutipan ini, Paulus mengingatkan orang-orang Korintus bahwa Allah lebih bijaksana daripada manusia. Paulus mengingatkan orang-orang Korintus bahwa manusia tidak dapat lebih cerdas daripada Allah.</w:t>
      </w:r>
    </w:p>
    <w:p>
      <w:pPr/>
      <w:r>
        <w:rPr>
          <w:lang w:val="id_ID" w:bidi="id_ID"/>
        </w:rPr>
      </w:r>
      <w:r>
        <w:rPr>
          <w:lang w:val="id_ID" w:bidi="id_ID"/>
        </w:rPr>
        <w:t>Berhenti di sini dan diskusikan pertanyaan ini dalam kelompok: Ceritakan kisah tentang sekelompok orang yang melakukan kegiatan dengan baik. Ceritakan bagaimana satu orang melakukan kegiatan itu secara berbeda dari orang lain karena mereka merasa lebih cerdas, padahal kenyataannya mereka tidak lebih cerdas. Apa yang terjadi pada orang itu? Hentikan sebentar rekaman ini di sini.</w:t>
      </w:r>
    </w:p>
    <w:p>
      <w:pPr/>
      <w:r>
        <w:rPr>
          <w:lang w:val="id_ID" w:bidi="id_ID"/>
        </w:rPr>
      </w:r>
      <w:r>
        <w:rPr>
          <w:lang w:val="id_ID" w:bidi="id_ID"/>
        </w:rPr>
        <w:t>Selanjutnya, Paulus mengutip dari kitab Mazmur ketika ia berkata, "Tuhan tahu bahwa pikiran orang-orang bijaksana adalah sia-sia." Ini berarti bahwa Allah tahu bahwa rencana dan gagasan yang disebut bijaksana oleh orang-orang di dunia sebenarnya tidak berharga dan tidak akan membantu siapa pun. Sebaliknya, rencana Allah melalui Kristus adalah satu-satunya hikmat yang benar. Rencana Allah adalah satu-satunya yang akan bertahan selamanya.</w:t>
      </w:r>
    </w:p>
    <w:p>
      <w:pPr/>
      <w:r>
        <w:rPr>
          <w:lang w:val="id_ID" w:bidi="id_ID"/>
        </w:rPr>
      </w:r>
      <w:r>
        <w:rPr>
          <w:lang w:val="id_ID" w:bidi="id_ID"/>
        </w:rPr>
        <w:t>Berhenti di sini dan diskusikan pertanyaan ini dalam kelompok: Ceritakan kisah tentang saat seseorang yang biasa saja atau tidak terduga mencetuskan rencana yang baik untuk menyelesaikan masalah besar. Bagaimana orang lain menanggapi ketika gagasan orang itu berhasil? Hentikan sebentar rekaman ini di sini.</w:t>
      </w:r>
    </w:p>
    <w:p>
      <w:pPr/>
      <w:r>
        <w:rPr>
          <w:lang w:val="id_ID" w:bidi="id_ID"/>
        </w:rPr>
      </w:r>
      <w:r>
        <w:rPr>
          <w:lang w:val="id_ID" w:bidi="id_ID"/>
        </w:rPr>
        <w:t>Berhenti di sini dan diskusikan pertanyaan ini dalam kelompok: Sekarang ceritakan kisah tentang saat seorang tokoh penting mencetuskan rencana yang buruk untuk menyelesaikan masalah besar. Bagaimana orang lain menanggapi ketika gagasan orang itu tidak berhasil? Hentikan sebentar rekaman ini di sini.</w:t>
      </w:r>
    </w:p>
    <w:p>
      <w:pPr/>
      <w:r>
        <w:rPr>
          <w:lang w:val="id_ID" w:bidi="id_ID"/>
        </w:rPr>
      </w:r>
      <w:r>
        <w:rPr>
          <w:lang w:val="id_ID" w:bidi="id_ID"/>
        </w:rPr>
        <w:t>Paulus mengatakan bahwa karena semua hal yang benar yang baru saja ia katakan, orang-orang percaya harus berhenti menyombongkan diri tentang para pemimpin manusia, karena Allah telah memberikan semua hal kepada orang-orang percaya. Paulus mengatakan bahwa Paulus, Apolos, Kefas, dunia, kehidupan, kematian, saat ini, dan masa depan semua adalah milik orang-orang percaya, karena Allah telah memberikan hal-hal ini kepada mereka. Untuk semakin menegaskan poin ini, Paulus mengatakan untuk kedua kalinya bahwa Allah telah memberikan segala sesuatu kepada orang-orang percaya, yang berarti Allah telah menjadikan mereka penguasa atas segala sesuatu. Allah bahkan mengendalikan hal-hal di dunia seperti kehidupan dan kematian, penderitaan, dan apa yang terjadi di masa depan. Paulus juga mengingatkan orang-orang percaya bahwa mereka adalah milik Kristus, yang berarti Kristus memegang kendali atas orang-orang percaya. Dan Kristus adalah milik Allah, artinya Kristus adalah kepunyaan Allah dan Kristus melakukan hal-hal yang Allah minta untuk Dia lakukan untuk menyelamatkan dunia.</w:t>
      </w:r>
    </w:p>
    <w:p>
      <w:pPr/>
      <w:r>
        <w:rPr>
          <w:lang w:val="id_ID" w:bidi="id_ID"/>
        </w:rPr>
      </w:r>
      <w:r>
        <w:rPr>
          <w:lang w:val="id_ID" w:bidi="id_ID"/>
        </w:rPr>
        <w:t>Berhenti sejenak di sini dan diskusikan pertanyaan ini dalam kelompok: Bicarakan tentang jenis-jenis pemimpin dan tanggung jawab mereka dalam budaya Anda. Misalnya, siapa yang bertanggung jawab untuk membuat keputusan terbesar bagi kelompok orang terbanyak? Siapa pemimpin-pemimpin penting berikutnya yang menerima perintah dari pemimpin tertinggi tersebut, namun juga membuat keputusan penting atas kelompok-kelompok orang yang lebih kecil? Ketika seorang pemimpin harus membuat keputusan tertentu, bagaimana Anda tahu jenis pemimpin mana yang harus membuatnya? Hentikan sebentar rekaman ini di sini.</w:t>
      </w:r>
    </w:p>
    <w:p>
      <w:pPr/>
      <w:r>
        <w:rPr>
          <w:lang w:val="id_ID" w:bidi="id_ID"/>
        </w:rPr>
      </w:r>
      <w:r>
        <w:rPr>
          <w:lang w:val="id_ID" w:bidi="id_ID"/>
        </w:rPr>
        <w:t>Apa yang Paulus katakan adalah bahwa orang-orang percaya harus berhenti bertindak seolah-olah Allah menciptakan orang-orang percaya untuk melayani para pemimpin manusia, atau seolah-olah dunia berkuasa atas gereja. Sebaliknya, Paulus mengatakan bahwa Allah mengutus para pemimpin manusia ini untuk melayani gereja. Kristus adalah milik Allah, gereja adalah milik Kristus, dan para pemimpin gereja adalah milik gereja. Oleh karena itu, alih-alih membiarkan hikmat dunia memberitahukan gereja bagaimana berpikir dan bertindak, gereja harus menunjukkan kepada orang-orang di dunia bahwa hikmat dan rencana Allah berlawanan dengan, atau benar-benar berbeda dari, hikmat dunia. Orang-orang percaya harus melakukan ini dengan mengikuti Kristus saja, sebagai satu gereja yang bersatu, bukan menyombongkan diri dan berdebat seperti yang dilakukan dunia.</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3:18–23 dalam terjemahan yang paling mudah dimengerti.</w:t>
      </w:r>
    </w:p>
    <w:p>
      <w:pPr/>
      <w:r>
        <w:rPr>
          <w:lang w:val="id_ID" w:bidi="id_ID"/>
        </w:rPr>
      </w:r>
      <w:r>
        <w:rPr>
          <w:lang w:val="id_ID" w:bidi="id_ID"/>
        </w:rPr>
        <w:t>Pada langkah ini, kelompok akan menentukan bagian, tokoh, dan latar belakang dari perikop ini. Selanjutnya, kelompok akan membayangkan perikop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mengatakan kepada orang-orang percaya untuk tidak menipu diri mereka sendiri. Jika seseorang menganggap dirinya bijaksana menurut standar dunia ini, ia harus menjadi bodoh agar benar-benar bijaksana. Ini karena hikmat dunia adalah kebodohan bagi Allah.</w:t>
      </w:r>
    </w:p>
    <w:p>
      <w:pPr/>
      <w:r>
        <w:rPr>
          <w:lang w:val="id_ID" w:bidi="id_ID"/>
        </w:rPr>
      </w:r>
      <w:r>
        <w:rPr>
          <w:b/>
          <w:lang w:val="id_ID" w:bidi="id_ID"/>
        </w:rPr>
        <w:t>Pada bagian kedua:</w:t>
      </w:r>
      <w:r>
        <w:rPr>
          <w:lang w:val="id_ID" w:bidi="id_ID"/>
        </w:rPr>
        <w:t xml:space="preserve"> Paulus mengutip dua kitab Perjanjian Lama untuk membuat maksudnya semakin kuat. Kutipan pertama mengatakan bahwa Allah menangkap orang-orang bijaksana dalam tipu daya mereka sendiri. Kutipan kedua mengatakan bahwa Tuhan tahu bahwa pikiran orang-orang bijaksana tidak berguna.</w:t>
      </w:r>
    </w:p>
    <w:p>
      <w:pPr/>
      <w:r>
        <w:rPr>
          <w:lang w:val="id_ID" w:bidi="id_ID"/>
        </w:rPr>
      </w:r>
      <w:r>
        <w:rPr>
          <w:b/>
          <w:lang w:val="id_ID" w:bidi="id_ID"/>
        </w:rPr>
        <w:t>Pada bagian ketiga:</w:t>
      </w:r>
      <w:r>
        <w:rPr>
          <w:lang w:val="id_ID" w:bidi="id_ID"/>
        </w:rPr>
        <w:t xml:space="preserve"> Paulus mengatakan bahwa karena apa yang ia katakan adalah benar, orang-orang percaya harus berhenti menyombongkan diri tentang mengikuti pemimpin manusia tertentu. Paulus mengatakan bahwa semuanya adalah milik orang-orang percaya, entah itu para pemimpin seperti Paulus atau Apolos atau Kefas, atau dunia, atau kehidupan dan kematian, atau masa kini dan masa depan. Paulus mengatakan sekali lagi bahwa semua hal adalah milik orang-orang percaya. Dan orang-orang percaya adalah milik Kristus. Dan Kristus adalah milik Allah.</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gereja</w:t>
      </w:r>
    </w:p>
    <w:p>
      <w:pPr>
        <w:pStyle w:val="ListBullet"/>
        <w:spacing w:line="240" w:lineRule="auto"/>
        <w:ind w:left="720"/>
      </w:pPr>
      <w:r>
        <w:rPr>
          <w:lang w:val="id_ID" w:bidi="id_ID"/>
        </w:rPr>
      </w:r>
      <w:r>
        <w:rPr>
          <w:lang w:val="id_ID" w:bidi="id_ID"/>
        </w:rPr>
        <w:t>Orang-orang yang menurut dunia bijaksana</w:t>
      </w:r>
    </w:p>
    <w:p>
      <w:pPr>
        <w:pStyle w:val="ListBullet"/>
        <w:spacing w:line="240" w:lineRule="auto"/>
        <w:ind w:left="720"/>
      </w:pPr>
      <w:r>
        <w:rPr>
          <w:lang w:val="id_ID" w:bidi="id_ID"/>
        </w:rPr>
      </w:r>
      <w:r>
        <w:rPr>
          <w:lang w:val="id_ID" w:bidi="id_ID"/>
        </w:rPr>
        <w:t>Orang-orang yang menurut Allah bijaksana</w:t>
      </w:r>
    </w:p>
    <w:p>
      <w:pPr>
        <w:pStyle w:val="ListBullet"/>
        <w:spacing w:line="240" w:lineRule="auto"/>
        <w:ind w:left="720"/>
      </w:pPr>
      <w:r>
        <w:rPr>
          <w:lang w:val="id_ID" w:bidi="id_ID"/>
        </w:rPr>
      </w:r>
      <w:r>
        <w:rPr>
          <w:lang w:val="id_ID" w:bidi="id_ID"/>
        </w:rPr>
        <w:t>Paulus, Apolos, dan Kefas, atau Petrus</w:t>
      </w:r>
    </w:p>
    <w:p>
      <w:pPr>
        <w:pStyle w:val="ListBullet"/>
        <w:spacing w:line="240" w:lineRule="auto"/>
        <w:ind w:left="720"/>
      </w:pPr>
      <w:r>
        <w:rPr>
          <w:lang w:val="id_ID" w:bidi="id_ID"/>
        </w:rPr>
      </w:r>
      <w:r>
        <w:rPr>
          <w:lang w:val="id_ID" w:bidi="id_ID"/>
        </w:rPr>
        <w:t>Kristus</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Pertama, pikirkan bagian surat ini secara keseluruhan. Ingatlah bahwa Paulus telah menulis surat ini kepada gereja di Korintus, di mana orang-orang percaya berdebat dan terpecah belah untuk mengikuti guru yang berbeda yang menurut orang-orang percaya terdengar paling bijaksana. Dalam bagian surat ini, Paulus akan sekali lagi menjelaskan bagaimana hikmat Allah adalah kebalikan dari hikmat manusia. Kemudian Paulus akan mengatakan kepada orang-orang percaya untuk tidak menyombongkan diri tentang mengikuti pemimpin manusia. Akhirnya, Paulus akan menunjukkan bagaimana aturan Allah mengenai siapa yang memegang kendali sangat berbeda dari aturan dunia yang telah diikuti orang-orang percaya.</w:t>
      </w:r>
    </w:p>
    <w:p>
      <w:pPr/>
      <w:r>
        <w:rPr>
          <w:lang w:val="id_ID" w:bidi="id_ID"/>
        </w:rPr>
      </w:r>
      <w:r>
        <w:rPr>
          <w:lang w:val="id_ID" w:bidi="id_ID"/>
        </w:rPr>
        <w:t>Paulus memulai bagian pertama dengan pernyataan yang kuat. Paulus berkata, "Berhenti menipu diri sendiri." Anda akan mengingat bahwa dalam perikop terakhir, Paulus memperingatkan orang-orang percaya bahwa suatu hari ketika Kristus kembali untuk menghakimi dunia, hanya hal-hal berharga yang dibangun orang-orang percaya yang akan bertahan. Sekarang, Paulus akan memperingatkan bahwa hal-hal yang Allah sebut berharga, atau bijaksana, adalah apa yang dunia sebut bodoh. Dan apa yang disebut dunia bijaksana, atau berharga, adalah apa yang Allah sebut bodoh. Jadi orang-orang percaya tidak boleh menipu diri mereka sendiri dengan memercayai bahwa apa yang dikatakan dunia itu berharga. Semua kebijaksanaan dunia sia-sia dan akan berakhir dengan kehampaan, atau dihancurkan.</w:t>
      </w:r>
    </w:p>
    <w:p>
      <w:pPr/>
      <w:r>
        <w:rPr>
          <w:lang w:val="id_ID" w:bidi="id_ID"/>
        </w:rPr>
      </w:r>
      <w:r>
        <w:rPr>
          <w:lang w:val="id_ID" w:bidi="id_ID"/>
        </w:rPr>
        <w:t>Berhenti di sini dan diskusikan pertanyaan ini dalam kelompok: Ceritakan kisah tentang seseorang yang bertindak seolah-olah sesuatu yang tidak benar adalah benar. Bagaimana pendapat orang-orang tentang mereka? Apa yang terjadi pada orang itu? Pikirkan tentang cara Anda menggambarkan orang yang menganggap sesuatu benar padahal sebenarnya tidak. Kata-kata atau ungkapan apa yang Anda gunakan untuk membicarakan bagaimana mereka berbohong kepada diri mereka sendiri, atau menipu diri sendiri? Hentikan sebentar rekaman ini di sini.</w:t>
      </w:r>
    </w:p>
    <w:p>
      <w:pPr/>
      <w:r>
        <w:rPr>
          <w:lang w:val="id_ID" w:bidi="id_ID"/>
        </w:rPr>
      </w:r>
      <w:r>
        <w:rPr>
          <w:lang w:val="id_ID" w:bidi="id_ID"/>
        </w:rPr>
        <w:t>Paulus mengatakan bahwa jika ada orang-orang percaya yang berpikir bahwa mereka lebih bijaksana daripada orang-orang percaya lainnya, orang-orang itu harus menjadi bodoh dengan standar dunia. Dalam bahasa aslinya, kata-kata yang digunakan Paulus hampir pasti berarti bahwa beberapa dari orang-orang percaya di Korintus memang berpikir bahwa mereka lebih bijaksana daripada orang lain. Tetapi Paulus mengatakan bahwa hikmat ini adalah "dari zaman ini." Dalam bahasa aslinya, frasa ini merujuk pada zaman sekarang ketika standar dunia, atau sistem, mengarahkan pemikiran dan perilaku orang-orang. Jadi dengan menggunakan frasa ini, Paulus mengingatkan orang-orang percaya bahwa meskipun kebanyakan orang saat ini mengikuti standar dunia, Kristus akan segera kembali untuk menghakimi dunia dengan standar yang berbeda.</w:t>
      </w:r>
    </w:p>
    <w:p>
      <w:pPr/>
      <w:r>
        <w:rPr>
          <w:lang w:val="id_ID" w:bidi="id_ID"/>
        </w:rPr>
      </w:r>
      <w:r>
        <w:rPr>
          <w:lang w:val="id_ID" w:bidi="id_ID"/>
        </w:rPr>
        <w:t>Berhenti di sini dan diskusikan pertanyaan ini dalam kelompok: Dalam budaya Anda, apa saja aturan, atau standar, yang diikuti orang-orang untuk mengarahkan cara mereka berpikir atau bertindak? Bagaimana Anda berbicara tentang aturan-aturan ini? Hentikan sebentar rekaman ini di sini.</w:t>
      </w:r>
    </w:p>
    <w:p>
      <w:pPr/>
      <w:r>
        <w:rPr>
          <w:lang w:val="id_ID" w:bidi="id_ID"/>
        </w:rPr>
      </w:r>
      <w:r>
        <w:rPr>
          <w:lang w:val="id_ID" w:bidi="id_ID"/>
        </w:rPr>
        <w:t>Paulus mengatakan bahwa hikmat dunia adalah kebodohan bagi Allah. Dengan kata lain, orang-orang di dunia berpikir sangat bertolak belakang dengan cara Allah berpikir. Dunia dan Allah memiliki standar dan nilai-nilai yang sangat berbeda. Apa yang dianggap bijaksana oleh dunia, dianggap bodoh oleh Allah.</w:t>
      </w:r>
    </w:p>
    <w:p>
      <w:pPr/>
      <w:r>
        <w:rPr>
          <w:lang w:val="id_ID" w:bidi="id_ID"/>
        </w:rPr>
      </w:r>
      <w:r>
        <w:rPr>
          <w:lang w:val="id_ID" w:bidi="id_ID"/>
        </w:rPr>
        <w:t>Dalam bagian kedua dari perikop ini, Paulus mengutip, atau mengucapkan beberapa kata dari, dua kitab yang berbeda dalam Perjanjian Lama. Untuk menunjukkan bahwa ini adalah kutipan, Paulus berkata, "Seperti yang tertulis...." Paulus tidak menyebutkan kitab apa yang Paulus kutip. Namun, ini adalah kata-kata yang sama yang kita temukan di dua kitab lain dalam Alkitab. Kutipan pertama Paulus berasal dari kitab Ayub, yang mengatakan, "Ia menangkap orang berhikmat dalam kelicikannya." Ini adalah bahasa khusus yang berarti bahwa sama seperti seorang pemburu menangkap seekor hewan dalam perangkap, Allah menyebabkan orang-orang yang mencoba mengakali Allah terjebak oleh pemikiran bodoh mereka sendiri. Selanjutnya, Paulus mengutip dari kitab Mazmur dan berkata, "Tuhan tahu bahwa pikiran orang-orang bijaksana tidak berguna." Di sini, Paulus membuat satu perubahan kecil. Di mana Kitab Mazmur mengatakan, "orang-orang," Paulus mengatakan, "orang-orang bijak atau orang-orang bijak." Kutipan ini berarti bahwa kebijaksanaan dunia tidak berguna. Jadi dengan meletakkan kedua kutipan ini bersama-sama, Paulus mengatakan bahwa seperti seorang pemburu menangkap hewan dalam perangkap, Allah akan menangkap orang-orang bodoh ini dalam gagasan-gagasan "bijaksana" mereka sendiri. Gagasan-gagasan bijak mereka sendiri tidak akan bertahan lama.</w:t>
      </w:r>
    </w:p>
    <w:p>
      <w:pPr/>
      <w:r>
        <w:rPr>
          <w:lang w:val="id_ID" w:bidi="id_ID"/>
        </w:rPr>
      </w:r>
      <w:r>
        <w:rPr>
          <w:lang w:val="id_ID" w:bidi="id_ID"/>
        </w:rPr>
        <w:t>Berhenti di sini dan diskusikan pertanyaan ini dalam kelompok: Dalam budaya Anda, jika Anda ingin mengutip kata-kata yang telah ditulis atau dikatakan orang lain di masa lalu, bagaimana Anda memberi tahu orang-orang bahwa Anda sedang mengutip dan tidak mengarang kata-kata itu sendiri? Dalam terjemahan Anda, bagaimana Anda akan menunjukkan bahwa Paulus mengutip dari orang-orang yang menulis pada zaman dahulu? Hentikan sebentar rekaman ini di sini.</w:t>
      </w:r>
    </w:p>
    <w:p>
      <w:pPr/>
      <w:r>
        <w:rPr>
          <w:lang w:val="id_ID" w:bidi="id_ID"/>
        </w:rPr>
      </w:r>
      <w:r>
        <w:rPr>
          <w:lang w:val="id_ID" w:bidi="id_ID"/>
        </w:rPr>
        <w:t>Dalam bagian ketiga dari perikop ini, Paulus menggunakan frasa khusus dalam bahasa aslinya untuk memberikan instruksi, atau perintah. Frasa ini menunjukkan bahwa Paulus memberikan perintah ini karena hal-hal yang benar yang telah ia katakan kepada orang-orang Korintus. Paulus mengatakan, "Karena hikmat Allah berbeda dengan hikmat dunia, jangan menyombongkan diri tentang pemimpin manusia mana yang kamu ikuti." Semua orang adalah milikmu termasuk Paulus, Apolos, dan Petrus, dan semuanya adalah milikmu, termasuk dunia, kehidupan dan kematian, masa kini dan masa depan." Paulus mengatakan bahwa sementara orang-orang percaya mengatakan bahwa mereka adalah milik para pemimpin manusia yang berbeda, segala sesuatu, termasuk para pemimpin itu, sebenarnya milik orang-orang percaya. Bahkan kematian tidak memiliki otoritas atas orang-orang percaya, karena mereka semua akan bersama Allah selamanya. Dan sekarang, untuk membuat hal ini lebih kuat, Paulus mengatakan sekali lagi bahwa semua hal adalah milik, atau berada di bawah otoritas, semua orang-orang percaya bersama-sama. Ini karena orang-orang percaya berada di bawah kendali Allah sendiri. Orang-orang percaya adalah milik Kristus. Dan Kristus adalah milik Allah. Penting untuk diketahui bahwa Paulus tidak mengatakan bahwa Kristus berada di bawah atau kurang dari Allah; sebaliknya, Paulus mengatakan bahwa Kristus melakukan apa yang Allah perintahkan kepadanya. Kristus dan Allah bekerja dalam kesatuan, dan Allah memiliki kendali penuh atas semua orang dan semua situasi.</w:t>
      </w:r>
    </w:p>
    <w:p>
      <w:pPr/>
      <w:r>
        <w:rPr>
          <w:lang w:val="id_ID" w:bidi="id_ID"/>
        </w:rPr>
      </w:r>
      <w:r>
        <w:rPr>
          <w:lang w:val="id_ID" w:bidi="id_ID"/>
        </w:rPr>
        <w:t>Berhenti di sini dan diskusikan pertanyaan ini dalam kelompok: Dalam budaya Anda, bagaimana Anda berbicara tentang hal-hal yang dimiliki seseorang atau yang menjadi tanggung jawab seseorang untuk dijaga atau dikendalikan? Bagaimana Anda berbicara tentang hal-hal atau orang-orang yang diurus atau dikendalikan oleh orang lain? Hentikan sebentar rekaman ini di sini.</w:t>
      </w:r>
    </w:p>
    <w:p>
      <w:pPr/>
      <w:r>
        <w:rPr>
          <w:lang w:val="id_ID" w:bidi="id_ID"/>
        </w:rPr>
      </w:r>
      <w:r>
        <w:rPr>
          <w:lang w:val="id_ID" w:bidi="id_ID"/>
        </w:rPr>
        <w:t>Sekarang, kelompok harus membuat papan cerita, menggambar, atau menggunakan barang-barang untuk membayangkan perikop ini dan tindakan-tindakan yang ada di dalamnya. Ketika Anda melakukan ini, Anda mungkin ingin menggunakan gambar, benda-benda, atau bahkan orang-orang untuk mewakili setiap karakter dalam perikop ini. Tokoh-tokoh itu adalah Paulus, gereja atau kelompok orang percaya, orang-orang yang menurut dunia bijaksana, orang-orang yang menurut Allah bijaksana, Paulus, Apolos, dan Kefas, Kristus, dan Allah.</w:t>
      </w:r>
    </w:p>
    <w:p>
      <w:pPr/>
      <w:r>
        <w:rPr>
          <w:lang w:val="id_ID" w:bidi="id_ID"/>
        </w:rPr>
      </w:r>
      <w:r>
        <w:rPr>
          <w:lang w:val="id_ID" w:bidi="id_ID"/>
        </w:rPr>
        <w:t>Pilihlah orang, gambar, atau benda untuk menjadi masing-masing karakter. Ketika Anda mulai menceritakan kembali kisah tentang ayat-ayat ini, ingatlah bahwa Paulus menunjukkan bagaimana hikmat Allah adalah kebalikan dari hikmat manusia. Untuk menunjukkan hal ini, Anda dapat memperlihatkan orang-orang yang dianggap bijak oleh dunia sedang bersikap sombong. Anda dapat membuat orang-orang percaya mengikuti kelompok orang itu dan bertindak sangat terkesan. Kemudian Anda dapat meminta Allah menunjukkan bahwa mereka salah. Selanjutnya, Anda dapat meminta kelompok orang yang disebut bijaksana oleh Allah berdiri di satu sisi untuk menunjukkan bahwa mereka berbeda. Anda bisa meminta orang-orang yang disebut bijak oleh dunia datang ke sisi itu dan bertindak seolah-olah mereka sedang mengejek orang-orang bijak ini. Anda kemudian dapat menunjukkan orang-orang percaya yang berbeda berbaris di depan Paulus, Apolos, atau Petrus. Anda dapat meminta orang-orang percaya menunjuk pada para pemimpin mereka dan menunjukkan orang mana yang telah mereka pilih untuk diikuti. Kemudian Anda bisa meminta Paulus datang dan mengatur barisan orang-orang secara berbeda untuk menunjukkan bahwa aturan Allah berbeda bagi siapa yang memegang kendali. Pertama, sejajarkan Paulus, Apolos, dan Petrus secara berdampingan. Kemudian bariskan semua orang-orang percaya di depan mereka untuk menunjukkan bahwa orang-orang percaya yang memegang kendali. Kemudian tempatkan orang yang memerankan Kristus di depan orang-orang percaya. Dan kemudian tempatkan orang yang memerankan Allah di depan Kristus.</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3:18–23 dalam terjemahan yang paling mudah dimengerti.</w:t>
      </w:r>
    </w:p>
    <w:p>
      <w:pPr/>
      <w:r>
        <w:rPr>
          <w:lang w:val="id_ID" w:bidi="id_ID"/>
        </w:rPr>
      </w:r>
      <w:r>
        <w:rPr>
          <w:lang w:val="id_ID" w:bidi="id_ID"/>
        </w:rPr>
        <w:t>Pada langkah ini, kelompok akan mendramatisasi perikop tersebut.</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gereja</w:t>
      </w:r>
    </w:p>
    <w:p>
      <w:pPr>
        <w:pStyle w:val="ListBullet"/>
        <w:spacing w:line="240" w:lineRule="auto"/>
        <w:ind w:left="720"/>
      </w:pPr>
      <w:r>
        <w:rPr>
          <w:lang w:val="id_ID" w:bidi="id_ID"/>
        </w:rPr>
      </w:r>
      <w:r>
        <w:rPr>
          <w:lang w:val="id_ID" w:bidi="id_ID"/>
        </w:rPr>
        <w:t>Orang-orang yang menurut dunia bijaksana</w:t>
      </w:r>
    </w:p>
    <w:p>
      <w:pPr>
        <w:pStyle w:val="ListBullet"/>
        <w:spacing w:line="240" w:lineRule="auto"/>
        <w:ind w:left="720"/>
      </w:pPr>
      <w:r>
        <w:rPr>
          <w:lang w:val="id_ID" w:bidi="id_ID"/>
        </w:rPr>
      </w:r>
      <w:r>
        <w:rPr>
          <w:lang w:val="id_ID" w:bidi="id_ID"/>
        </w:rPr>
        <w:t>Orang-orang yang menurut Allah bijaksana</w:t>
      </w:r>
    </w:p>
    <w:p>
      <w:pPr>
        <w:pStyle w:val="ListBullet"/>
        <w:spacing w:line="240" w:lineRule="auto"/>
        <w:ind w:left="720"/>
      </w:pPr>
      <w:r>
        <w:rPr>
          <w:lang w:val="id_ID" w:bidi="id_ID"/>
        </w:rPr>
      </w:r>
      <w:r>
        <w:rPr>
          <w:lang w:val="id_ID" w:bidi="id_ID"/>
        </w:rPr>
        <w:t>Paulus, Apolos, dan Kefas, atau Petrus</w:t>
      </w:r>
    </w:p>
    <w:p>
      <w:pPr>
        <w:pStyle w:val="ListBullet"/>
        <w:spacing w:line="240" w:lineRule="auto"/>
        <w:ind w:left="720"/>
      </w:pPr>
      <w:r>
        <w:rPr>
          <w:lang w:val="id_ID" w:bidi="id_ID"/>
        </w:rPr>
      </w:r>
      <w:r>
        <w:rPr>
          <w:lang w:val="id_ID" w:bidi="id_ID"/>
        </w:rPr>
        <w:t>Kristus</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Sebagai kelompok, peragakan kisah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peragaan dan respon-respon yang diberikan.</w:t>
      </w:r>
    </w:p>
    <w:p>
      <w:pPr/>
      <w:r>
        <w:rPr>
          <w:lang w:val="id_ID" w:bidi="id_ID"/>
        </w:rPr>
      </w:r>
      <w:r>
        <w:rPr>
          <w:lang w:val="id_ID" w:bidi="id_ID"/>
        </w:rPr>
        <w:t>Paulus berkata, "Jangan berbohong kepada diri kalian sendiri. Jika Anda merasa diri Anda bijaksana menurut standar dunia ini, Anda harus melepaskan kepintaran Anda agar dapat menjadi benar-benar bijaksana. Allah menganggap hal-hal yang dunia ini sebut bijaksana sebenarnya adalah bodoh."</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Tanyakan kepada orang-orang percaya di gereja, "Apa yang Anda rasakan atau pikirkan?" Orang-orang mungkin menjawab hal-hal seperti:</w:t>
      </w:r>
    </w:p>
    <w:p>
      <w:pPr>
        <w:pStyle w:val="ListBullet"/>
        <w:spacing w:line="240" w:lineRule="auto"/>
        <w:ind w:left="720"/>
      </w:pPr>
      <w:r>
        <w:rPr>
          <w:lang w:val="id_ID" w:bidi="id_ID"/>
        </w:rPr>
      </w:r>
      <w:r>
        <w:rPr>
          <w:lang w:val="id_ID" w:bidi="id_ID"/>
        </w:rPr>
        <w:t>Lanjutkan peragaannya.</w:t>
      </w:r>
    </w:p>
    <w:p>
      <w:pPr/>
      <w:r>
        <w:rPr>
          <w:lang w:val="id_ID" w:bidi="id_ID"/>
        </w:rPr>
      </w:r>
      <w:r>
        <w:rPr>
          <w:lang w:val="id_ID" w:bidi="id_ID"/>
        </w:rPr>
        <w:t>Paulus berkata, "Kitab Suci membuktikan bahwa Aku mengatakan kebenaran seperti tertulis, 'Ia menangkap orang bijaksana dalam perangkap cerdik mereka sendiri.' Dan Kitab Suci lain berkata, 'Tuhan tahu bahwa pikiran orang-orang bijaksana tidak berharga.'"</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orang-orang yang memerankan mereka yang dianggap bijaksana oleh dunia, "Apa yang sedang Anda rasakan atau pikirkan?" Orang-orang mungkin menjawab hal-hal seperti:</w:t>
      </w:r>
    </w:p>
    <w:p>
      <w:pPr>
        <w:pStyle w:val="ListBullet"/>
        <w:spacing w:line="240" w:lineRule="auto"/>
        <w:ind w:left="720"/>
      </w:pPr>
      <w:r>
        <w:rPr>
          <w:lang w:val="id_ID" w:bidi="id_ID"/>
        </w:rPr>
      </w:r>
      <w:r>
        <w:rPr>
          <w:lang w:val="id_ID" w:bidi="id_ID"/>
        </w:rPr>
        <w:t>Tanyakan kepada orang-orang yang memerankan orang yang disebut Allah bijaksana, "Apa yang sedang Anda rasakan atau pikirkan?" Orang-orang mungkin menjawab hal-hal seperti:</w:t>
      </w:r>
    </w:p>
    <w:p>
      <w:pPr>
        <w:pStyle w:val="ListBullet"/>
        <w:spacing w:line="240" w:lineRule="auto"/>
        <w:ind w:left="720"/>
      </w:pPr>
      <w:r>
        <w:rPr>
          <w:lang w:val="id_ID" w:bidi="id_ID"/>
        </w:rPr>
      </w:r>
      <w:r>
        <w:rPr>
          <w:lang w:val="id_ID" w:bidi="id_ID"/>
        </w:rPr>
        <w:t>Lanjutkan peragaannya.</w:t>
      </w:r>
    </w:p>
    <w:p>
      <w:pPr/>
      <w:r>
        <w:rPr>
          <w:lang w:val="id_ID" w:bidi="id_ID"/>
        </w:rPr>
      </w:r>
      <w:r>
        <w:rPr>
          <w:lang w:val="id_ID" w:bidi="id_ID"/>
        </w:rPr>
        <w:t>Paulus berkata, "Jadi berhentilah menyombongkan diri tentang pemimpin manusia yang kamu layani. Karena Paulus dan Apolos dan Petrus semuanya melayani Anda sebagai satu gereja. Selain itu, jangan takut kepada dunia ini, kehidupan dan kematian, saat ini dan masa depan, karena Allah membuat semua hal itu melayani Anda juga. Dan bersama-sama, sebagai satu gereja, Anda melayani Kristus. Dan Kristus melayani Allah."</w:t>
      </w:r>
    </w:p>
    <w:p>
      <w:pPr>
        <w:pStyle w:val="ListBullet"/>
        <w:spacing w:line="240" w:lineRule="auto"/>
        <w:ind w:left="720"/>
      </w:pPr>
      <w:r>
        <w:rPr>
          <w:lang w:val="id_ID" w:bidi="id_ID"/>
        </w:rPr>
      </w:r>
      <w:r>
        <w:rPr>
          <w:lang w:val="id_ID" w:bidi="id_ID"/>
        </w:rPr>
        <w:t>Hentikan sejenak adegannya.</w:t>
      </w:r>
    </w:p>
    <w:p>
      <w:pPr>
        <w:pStyle w:val="ListBullet"/>
        <w:spacing w:line="240" w:lineRule="auto"/>
        <w:ind w:left="720"/>
      </w:pPr>
      <w:r>
        <w:rPr>
          <w:lang w:val="id_ID" w:bidi="id_ID"/>
        </w:rPr>
      </w:r>
      <w:r>
        <w:rPr>
          <w:lang w:val="id_ID" w:bidi="id_ID"/>
        </w:rPr>
        <w:t>Tanyakan kepada orang-orang yang memerankan Paulus dan Apolos dan Petrus, "Apa yang Anda rasakan atau pikirkan?" Orang-orang mungkin menjawab hal-hal seperti:</w:t>
      </w:r>
    </w:p>
    <w:p>
      <w:pPr>
        <w:pStyle w:val="ListBullet"/>
        <w:spacing w:line="240" w:lineRule="auto"/>
        <w:ind w:left="720"/>
      </w:pPr>
      <w:r>
        <w:rPr>
          <w:lang w:val="id_ID" w:bidi="id_ID"/>
        </w:rPr>
      </w:r>
      <w:r>
        <w:rPr>
          <w:lang w:val="id_ID" w:bidi="id_ID"/>
        </w:rPr>
        <w:t>Tanyakan kepada orang-orang yang berperan sebagai orang-orang percaya di gereja, "Apa yang Anda rasakan atau pikirkan?" Orang-orang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3:18–23 dalam terjemahan yang paling mudah dimengerti.</w:t>
      </w:r>
    </w:p>
    <w:p>
      <w:pPr/>
      <w:r>
        <w:rPr>
          <w:lang w:val="id_ID" w:bidi="id_ID"/>
        </w:rPr>
      </w:r>
      <w:r>
        <w:rPr>
          <w:lang w:val="id_ID" w:bidi="id_ID"/>
        </w:rPr>
        <w:t xml:space="preserve">Pada tahap ini, kelompok akan membahas istilah dan kata kunci dalam perikop ini. </w:t>
      </w:r>
    </w:p>
    <w:p>
      <w:pPr/>
      <w:r>
        <w:rPr>
          <w:lang w:val="id_ID" w:bidi="id_ID"/>
        </w:rPr>
      </w:r>
      <w:r>
        <w:rPr>
          <w:lang w:val="id_ID" w:bidi="id_ID"/>
        </w:rPr>
        <w:t xml:space="preserve">Pada awal perikop, Paulus mengatakan kepada orang-orang percaya untuk tidak </w:t>
      </w:r>
      <w:r>
        <w:rPr>
          <w:b/>
          <w:lang w:val="id_ID" w:bidi="id_ID"/>
        </w:rPr>
        <w:t>menipu</w:t>
      </w:r>
      <w:r>
        <w:rPr>
          <w:lang w:val="id_ID" w:bidi="id_ID"/>
        </w:rPr>
        <w:t xml:space="preserve"> diri sendiri. Orang-orang menipu diri sendiri ketika mereka percaya pada sesuatu yang tidak benar. Seseorang mungkin menipu orang lain dengan mengatakan kata-kata yang merupakan kebohongan, dengan tidak mengungkapkan fakta penting, atau bahkan melalui tindakan yang menyesatkan tanpa menggunakan kata-kata sama sekali.</w:t>
      </w:r>
    </w:p>
    <w:p>
      <w:pPr/>
      <w:r>
        <w:rPr>
          <w:lang w:val="id_ID" w:bidi="id_ID"/>
        </w:rPr>
      </w:r>
      <w:r>
        <w:rPr>
          <w:lang w:val="id_ID" w:bidi="id_ID"/>
        </w:rPr>
        <w:t xml:space="preserve">Berhenti di sini dan diskusikan dalam kelompok kata atau frasa apa yang akan Anda gunakan untuk </w:t>
      </w:r>
      <w:r>
        <w:rPr>
          <w:b/>
          <w:lang w:val="id_ID" w:bidi="id_ID"/>
        </w:rPr>
        <w:t>menipu</w:t>
      </w:r>
      <w:r>
        <w:rPr>
          <w:lang w:val="id_ID" w:bidi="id_ID"/>
        </w:rPr>
        <w:t>. Jika Anda telah menerjemahkan kata ini di kitab lain dalam Alkitab, gunakan kata yang sama dengan yang Anda gunakan di sana. Hentikan sebentar rekaman ini di sini.</w:t>
      </w:r>
    </w:p>
    <w:p>
      <w:pPr/>
      <w:r>
        <w:rPr>
          <w:lang w:val="id_ID" w:bidi="id_ID"/>
        </w:rPr>
      </w:r>
      <w:r>
        <w:rPr>
          <w:lang w:val="id_ID" w:bidi="id_ID"/>
        </w:rPr>
        <w:t xml:space="preserve">Paulus mengatakan bahwa jika ada yang berpikir bahwa mereka bijaksana pada zaman ini, mereka harus menjadi bodoh untuk menjadi benar-benar bijaksana. Dalam Alkitab, seseorang yang </w:t>
      </w:r>
      <w:r>
        <w:rPr>
          <w:b/>
          <w:lang w:val="id_ID" w:bidi="id_ID"/>
        </w:rPr>
        <w:t>bijaksana</w:t>
      </w:r>
      <w:r>
        <w:rPr>
          <w:lang w:val="id_ID" w:bidi="id_ID"/>
        </w:rPr>
        <w:t xml:space="preserve"> memahami banyak hal, dan dapat membuat keputusan yang baik yang mengarah pada hasil yang baik. Namun, Allahlah yang memberikan hikmat kepada manusia. Jika seseorang berpura-pura menjadi bijak tetapi tidak menerima Allah, maka hikmatnya tidak berguna, dan akhirnya rencananya akan gagal. Hanya orang yang menerima dan menaati Allah yang dapat benar-benar menjadi bijak. Istilah "zaman ini" berarti keadaan dunia saat ini, atau keadaan yang terjadi karena cara orang berpikir dan bertindak secara alami. Dalam Alkitab, istilah ini berbeda dengan zaman yang akan datang, atau waktu setelah Kristus menghakimi semua orang. Gunakan kata-kata atau ungkapan yang sama untuk "zaman ini" dan untuk "bijaksana" seperti yang Anda gunakan pada perikop sebelumnya. Untuk informasi lebih lanjut mengenai </w:t>
      </w:r>
      <w:r>
        <w:rPr>
          <w:lang w:val="id_ID" w:bidi="id_ID"/>
        </w:rPr>
        <w:t>hikmat</w:t>
      </w:r>
      <w:r>
        <w:rPr>
          <w:lang w:val="id_ID" w:bidi="id_ID"/>
        </w:rPr>
        <w:t>, lihat Daftar Kata Utama.</w:t>
      </w:r>
    </w:p>
    <w:p>
      <w:pPr/>
      <w:r>
        <w:rPr>
          <w:lang w:val="id_ID" w:bidi="id_ID"/>
        </w:rPr>
      </w:r>
      <w:r>
        <w:rPr>
          <w:lang w:val="id_ID" w:bidi="id_ID"/>
        </w:rPr>
        <w:t xml:space="preserve">Hikmat dunia adalah </w:t>
      </w:r>
      <w:r>
        <w:rPr>
          <w:b/>
          <w:lang w:val="id_ID" w:bidi="id_ID"/>
        </w:rPr>
        <w:t>kebodohan</w:t>
      </w:r>
      <w:r>
        <w:rPr>
          <w:lang w:val="id_ID" w:bidi="id_ID"/>
        </w:rPr>
        <w:t xml:space="preserve"> bagi Allah. Kebodohan berarti kebebalan atau omong kosong. Kebodohan adalah kebalikan dari hikmat. Gunakan kata atau ungkapan yang sama untuk kebodohan atau kebebalan seperti yang Anda gunakan pada perikop sebelumnya.</w:t>
      </w:r>
    </w:p>
    <w:p>
      <w:pPr/>
      <w:r>
        <w:rPr>
          <w:lang w:val="id_ID" w:bidi="id_ID"/>
        </w:rPr>
      </w:r>
      <w:r>
        <w:rPr>
          <w:lang w:val="id_ID" w:bidi="id_ID"/>
        </w:rPr>
        <w:t xml:space="preserve">Paulus mengutip dari Perjanjian Lama di mana dikatakan bahwa Allah menangkap orang-orang bijaksana dalam </w:t>
      </w:r>
      <w:r>
        <w:rPr>
          <w:b/>
          <w:lang w:val="id_ID" w:bidi="id_ID"/>
        </w:rPr>
        <w:t>kelicikan</w:t>
      </w:r>
      <w:r>
        <w:rPr>
          <w:lang w:val="id_ID" w:bidi="id_ID"/>
        </w:rPr>
        <w:t xml:space="preserve"> mereka. Kelicikan berarti penipuan atau bahkan kejahatan.</w:t>
      </w:r>
    </w:p>
    <w:p>
      <w:pPr/>
      <w:r>
        <w:rPr>
          <w:lang w:val="id_ID" w:bidi="id_ID"/>
        </w:rPr>
      </w:r>
      <w:r>
        <w:rPr>
          <w:lang w:val="id_ID" w:bidi="id_ID"/>
        </w:rPr>
        <w:t xml:space="preserve">Berhenti di sini dan diskusikan dalam kelompok kata atau frasa apa yang akan Anda gunakan untuk </w:t>
      </w:r>
      <w:r>
        <w:rPr>
          <w:b/>
          <w:lang w:val="id_ID" w:bidi="id_ID"/>
        </w:rPr>
        <w:t>kelicikan</w:t>
      </w:r>
      <w:r>
        <w:rPr>
          <w:lang w:val="id_ID" w:bidi="id_ID"/>
        </w:rPr>
        <w:t>. Jika Anda telah menerjemahkan kata atau frasa ini di kitab lain dalam Alkitab, gunakanlah kata-kata yang sama dengan yang Anda gunakan di sana. Hentikan sebentar rekaman ini di sini.</w:t>
      </w:r>
    </w:p>
    <w:p>
      <w:pPr/>
      <w:r>
        <w:rPr>
          <w:lang w:val="id_ID" w:bidi="id_ID"/>
        </w:rPr>
      </w:r>
      <w:r>
        <w:rPr>
          <w:lang w:val="id_ID" w:bidi="id_ID"/>
        </w:rPr>
        <w:t xml:space="preserve">Paulus juga mengutip dari Perjanjian Lama di mana dikatakan bahwa </w:t>
      </w:r>
      <w:r>
        <w:rPr>
          <w:b/>
          <w:lang w:val="id_ID" w:bidi="id_ID"/>
        </w:rPr>
        <w:t>Tuhan</w:t>
      </w:r>
      <w:r>
        <w:rPr>
          <w:lang w:val="id_ID" w:bidi="id_ID"/>
        </w:rPr>
        <w:t xml:space="preserve"> tahu bahwa pikiran orang-orang bijaksana adalah sia-sia. Seorang Tuan adalah seseorang yang adalah tuan atas orang lain, yang memiliki otoritas penuh, dan yang layak bagi orang-orang untuk memberikan rasa hormat-Nya. Allah disebut Tuhan karena Ia memiliki otoritas atas seluruh dunia. Ketika orang-orang berbicara kepada Allah, atau berbicara tentang Allah, mereka sering menyebut Dia Tuhan untuk memberi Dia rasa hormat. Kadang-kadang tidak jelas dalam Perjanjian Baru kapan kata Tuhan merujuk kepada Yesus, atau kepada Allah Bapa. Gunakan kata atau frasa yang sama untuk Tuhan seperti yang Anda gunakan pada perikop sebelumnya. Untuk petunjuk lebih lagi tentang </w:t>
      </w:r>
      <w:r>
        <w:rPr>
          <w:lang w:val="id_ID" w:bidi="id_ID"/>
        </w:rPr>
        <w:t>Tuhan</w:t>
      </w:r>
      <w:r>
        <w:rPr>
          <w:lang w:val="id_ID" w:bidi="id_ID"/>
        </w:rPr>
        <w:t>, lihat Daftar Kata Utama.</w:t>
      </w:r>
    </w:p>
    <w:p>
      <w:pPr/>
      <w:r>
        <w:rPr>
          <w:lang w:val="id_ID" w:bidi="id_ID"/>
        </w:rPr>
      </w:r>
      <w:r>
        <w:rPr>
          <w:lang w:val="id_ID" w:bidi="id_ID"/>
        </w:rPr>
        <w:t xml:space="preserve">Pikiran orang-orang bijaksana adalah </w:t>
      </w:r>
      <w:r>
        <w:rPr>
          <w:b/>
          <w:lang w:val="id_ID" w:bidi="id_ID"/>
        </w:rPr>
        <w:t>sia-sia</w:t>
      </w:r>
      <w:r>
        <w:rPr>
          <w:lang w:val="id_ID" w:bidi="id_ID"/>
        </w:rPr>
        <w:t>, yang berarti tidak berguna, atau tanpa makna. Semua kehidupan manusia dan sistem manusia akhirnya tidak berguna tanpa Allah, karena semua orang dan semua hal mati dan lenyap. Allah ingin menunjukkan kepada orang-orang cara yang lebih baik yang berguna dan bermakna.</w:t>
      </w:r>
    </w:p>
    <w:p>
      <w:pPr/>
      <w:r>
        <w:rPr>
          <w:lang w:val="id_ID" w:bidi="id_ID"/>
        </w:rPr>
      </w:r>
      <w:r>
        <w:rPr>
          <w:lang w:val="id_ID" w:bidi="id_ID"/>
        </w:rPr>
        <w:t xml:space="preserve">Berhenti di sini dan diskusikan dalam kelompok kata atau frasa apa yang akan Anda gunakan untuk </w:t>
      </w:r>
      <w:r>
        <w:rPr>
          <w:b/>
          <w:lang w:val="id_ID" w:bidi="id_ID"/>
        </w:rPr>
        <w:t>sia-sia</w:t>
      </w:r>
      <w:r>
        <w:rPr>
          <w:lang w:val="id_ID" w:bidi="id_ID"/>
        </w:rPr>
        <w:t>. Jika Anda telah menerjemahkan kata atau frasa ini di kitab lain dalam Alkitab, gunakanlah kata-kata yang sama dengan yang Anda gunakan di sana. Hentikan sebentar rekaman ini di sini.</w:t>
      </w:r>
    </w:p>
    <w:p>
      <w:pPr/>
      <w:r>
        <w:rPr>
          <w:lang w:val="id_ID" w:bidi="id_ID"/>
        </w:rPr>
      </w:r>
      <w:r>
        <w:rPr>
          <w:lang w:val="id_ID" w:bidi="id_ID"/>
        </w:rPr>
        <w:t xml:space="preserve">Paulus menasihati orang-orang percaya untuk berhenti menyombongkan diri tentang para pemimpin manusia. Untuk </w:t>
      </w:r>
      <w:r>
        <w:rPr>
          <w:b/>
          <w:lang w:val="id_ID" w:bidi="id_ID"/>
        </w:rPr>
        <w:t>membanggakan</w:t>
      </w:r>
      <w:r>
        <w:rPr>
          <w:lang w:val="id_ID" w:bidi="id_ID"/>
        </w:rPr>
        <w:t xml:space="preserve"> seseorang berarti berbicara tentang orang itu dengan cara yang menunjukkan bahwa Anda menganggap mereka sangat hebat atau istimewa. Di beberapa tempat dalam Alkitab, Paulus berbicara tentang bermegah dengan cara yang baik, seperti bermegah tentang Tuhan. Tetapi di sini, Paulus mengatakan kepada jemaat Korintus bahwa bermegah atas manusia itu tidak baik. Gunakan kata atau ungkapan yang sama untuk membanggakan diri seperti yang Anda gunakan pada perikop sebelumnya.</w:t>
      </w:r>
    </w:p>
    <w:p>
      <w:pPr/>
      <w:r>
        <w:rPr>
          <w:lang w:val="id_ID" w:bidi="id_ID"/>
        </w:rPr>
      </w:r>
      <w:r>
        <w:rPr>
          <w:lang w:val="id_ID" w:bidi="id_ID"/>
        </w:rPr>
        <w:t xml:space="preserve">Paulus mengatakan bahwa segala sesuatu adalah milik orang-orang percaya, termasuk Paulus, Apolos, dan Kefas. </w:t>
      </w:r>
      <w:r>
        <w:rPr>
          <w:b/>
          <w:lang w:val="id_ID" w:bidi="id_ID"/>
        </w:rPr>
        <w:t>Kefas</w:t>
      </w:r>
      <w:r>
        <w:rPr>
          <w:lang w:val="id_ID" w:bidi="id_ID"/>
        </w:rPr>
        <w:t xml:space="preserve"> adalah nama lain untuk Petrus, yang adalah salah satu dari 12 rasul Yesus dan membawa pesan tentang Kristus dan salib ke banyak tempat. Gunakan kata yang sama untuk Kefas, atau Petrus, seperti yang Anda gunakan pada perikop sebelumnya.</w:t>
      </w:r>
    </w:p>
    <w:p>
      <w:pPr/>
      <w:r>
        <w:rPr>
          <w:lang w:val="id_ID" w:bidi="id_ID"/>
        </w:rPr>
      </w:r>
      <w:r>
        <w:rPr>
          <w:lang w:val="id_ID" w:bidi="id_ID"/>
        </w:rPr>
        <w:t xml:space="preserve">Paulus mengatakan bahwa orang-orang percaya adalah milik </w:t>
      </w:r>
      <w:r>
        <w:rPr>
          <w:b/>
          <w:lang w:val="id_ID" w:bidi="id_ID"/>
        </w:rPr>
        <w:t>Kristus</w:t>
      </w:r>
      <w:r>
        <w:rPr>
          <w:lang w:val="id_ID" w:bidi="id_ID"/>
        </w:rPr>
        <w:t xml:space="preserve">. Gunakan kata yang sama untuk Kristus seperti yang Anda gunakan pada perikop sebelumnya, dan lihat Daftar Kata Utama untuk informasi lebih lanjut tentang </w:t>
      </w:r>
      <w:r>
        <w:rPr>
          <w:lang w:val="id_ID" w:bidi="id_ID"/>
        </w:rPr>
        <w:t>Kristus</w:t>
      </w:r>
      <w:r>
        <w:rPr>
          <w:lang w:val="id_ID" w:bidi="id_ID"/>
        </w:rPr>
        <w:t>, jika diperlukan.</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sejenak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sejenak audio ini di sini. </w:t>
      </w:r>
    </w:p>
    <w:p>
      <w:pPr/>
      <w:r>
        <w:rPr>
          <w:lang w:val="id_ID" w:bidi="id_ID"/>
        </w:rPr>
      </w:r>
      <w:r>
        <w:rPr>
          <w:lang w:val="id_ID" w:bidi="id_ID"/>
        </w:rPr>
        <w:t xml:space="preserve">Selanjutnya, kelompok dapat memutuskan versi perikop milik siapa yang paling Anda sukai. Anda mungkin merasa bahwa Anda menyukai cara salah satu anggota kelompok menceritakan suatu adegan, tetapi menyukai cara anggota kelompok lain menceritakan adegan lainnya. Hentikan sejenak audio ini di sini. </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4:1–5</w:t>
      </w:r>
      <w:r>
        <w:rPr>
          <w:lang w:val="id_ID" w:bidi="id_ID"/>
        </w:rPr>
      </w:r>
    </w:p>
    <w:p>
      <w:pPr>
        <w:pStyle w:val="Heading3"/>
      </w:pPr>
      <w:r>
        <w:rPr>
          <w:lang w:val="id_ID" w:bidi="id_ID"/>
        </w:rPr>
        <w:t>Dengar dan Renungkan</w:t>
      </w:r>
    </w:p>
    <w:p>
      <w:pPr/>
      <w:r>
        <w:rPr>
          <w:lang w:val="id_ID" w:bidi="id_ID"/>
        </w:rPr>
      </w:r>
      <w:r>
        <w:rPr>
          <w:lang w:val="id_ID" w:bidi="id_ID"/>
        </w:rPr>
        <w:t xml:space="preserve">Pada bagian ini, dengarkan 1 Korintus 4:1–5 dan simpanlah dalam hati Anda. </w:t>
      </w:r>
    </w:p>
    <w:p>
      <w:pPr/>
      <w:r>
        <w:rPr>
          <w:lang w:val="id_ID" w:bidi="id_ID"/>
        </w:rPr>
      </w:r>
      <w:r>
        <w:rPr>
          <w:lang w:val="id_ID" w:bidi="id_ID"/>
        </w:rPr>
        <w:t xml:space="preserve">Dengarkan versi audio dari 1 Korintus 4:1–5 sebanyak tiga kali, dalam tiga terjemahan yang berbeda, jika memungkinkan. </w:t>
      </w:r>
    </w:p>
    <w:p>
      <w:pPr/>
      <w:r>
        <w:rPr>
          <w:lang w:val="id_ID" w:bidi="id_ID"/>
        </w:rPr>
      </w:r>
      <w:r>
        <w:rPr>
          <w:lang w:val="id_ID" w:bidi="id_ID"/>
        </w:rPr>
        <w:t>Hentikan sebentar rekaman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pahami dari bagian ini? Hentikan sebentar rekaman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rekaman ini di sini.</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audio dari 1 Korintus 4:1–5 dalam terjemahan yang paling mudah dimengerti. </w:t>
      </w:r>
    </w:p>
    <w:p>
      <w:pPr/>
      <w:r>
        <w:rPr>
          <w:lang w:val="id_ID" w:bidi="id_ID"/>
        </w:rPr>
      </w:r>
      <w:r>
        <w:rPr>
          <w:lang w:val="id_ID" w:bidi="id_ID"/>
        </w:rPr>
        <w:t xml:space="preserve">Paulus telah menjelaskan kepada orang-orang percaya di Korintus tentang mengapa tidak bermanfaat bagi orang-orang percaya di Korintus untuk berpikir bahwa satu guru tertentu lebih baik daripada guru lainnya. Para guru yang telah disebutkan oleh Paulus adalah Apolos, Petrus, atau Kefas, dan Paulus. Pada bagian selanjutnya dari suratnya, Paulus sebagian besar berbicara tentang dirinya sendiri dan Apolos. </w:t>
      </w:r>
    </w:p>
    <w:p>
      <w:pPr/>
      <w:r>
        <w:rPr>
          <w:lang w:val="id_ID" w:bidi="id_ID"/>
        </w:rPr>
      </w:r>
      <w:r>
        <w:rPr>
          <w:lang w:val="id_ID" w:bidi="id_ID"/>
        </w:rPr>
        <w:t>Sekarang, Paulus mengatakan kepada orang-orang percaya di Korintus bahwa akan lebih bermanfaat jika mereka menganggap Paulus dan Apolos sebagai hamba, atau pelayan. Para hamba, atau pelayan, yang Paulus bicarakan bukanlah budak. Para hamba, atau pelayan, yang Paulus bicarakan adalah orang-orang yang diberi pekerjaan yang menuntut tanggung jawab oleh tuan-tuan. Sebagai contoh, seorang pelayan mungkin bertanggung jawab untuk mengurus rumah tangga bagi seorang pemilik yang kaya. Paulus mengatakan kepada orang-orang percaya di Korintus bahwa Paulus dan Apolos adalah seperti hamba, atau pelayan dari Yesus Kristus, yang adalah tuan. Yesus Kristus telah memberikan Paulus dan Apolos tugas untuk memberitakan injil.</w:t>
      </w:r>
    </w:p>
    <w:p>
      <w:pPr/>
      <w:r>
        <w:rPr>
          <w:lang w:val="id_ID" w:bidi="id_ID"/>
        </w:rPr>
      </w:r>
      <w:r>
        <w:rPr>
          <w:lang w:val="id_ID" w:bidi="id_ID"/>
        </w:rPr>
        <w:t>Berhenti di sini dan diskusikan pertanyaan ini dalam kelompok: Jelaskan contoh pemegang otoritas yang memberikan tugas kepada orang lain. Sebagai contoh, ini bisa berupa seorang petani yang memiliki lahan pertanian dan memberikan tugas kepada seseorang yang bekerja untuk petani tersebut. Siapa yang menilai apakah seseorang mengerjakan tugas dengan baik atau buruk? Hentikan sebentar rekaman ini di sini.</w:t>
      </w:r>
    </w:p>
    <w:p>
      <w:pPr/>
      <w:r>
        <w:rPr>
          <w:lang w:val="id_ID" w:bidi="id_ID"/>
        </w:rPr>
      </w:r>
      <w:r>
        <w:rPr>
          <w:lang w:val="id_ID" w:bidi="id_ID"/>
        </w:rPr>
        <w:t xml:space="preserve">Paulus mengatakan bahwa para hamba yang memiliki tugas untuk dilakukan harus setia. Ini berarti bahwa para hamba harus dapat diandalkan dan melakukan tugas itu dengan baik. Maksud Paulus adalah bahwa dirinya dan Apolos harus dapat diandalkan dan memberitakan injil dengan baik. </w:t>
      </w:r>
    </w:p>
    <w:p>
      <w:pPr/>
      <w:r>
        <w:rPr>
          <w:lang w:val="id_ID" w:bidi="id_ID"/>
        </w:rPr>
      </w:r>
      <w:r>
        <w:rPr>
          <w:lang w:val="id_ID" w:bidi="id_ID"/>
        </w:rPr>
        <w:t xml:space="preserve">Paulus berpendapat bahwa orang-orang percaya di Korintus akan memandang dan memeriksanya seperti seorang hakim di pengadilan memeriksa seseorang yang dituduh melakukan kesalahan. Paulus mengatakan bahwa ia tidak peduli apa yang dipikirkan orang-orang percaya di Korintus tentang bagaimana Paulus telah bertindak, karena Paulus tidak merasa seperti ia telah melakukan kesalahan apa pun. Paulus mengatakan bahwa hati nuraninya bersih. Paulus mengatakan bahwa Allah telah memberikan tugas kepada Paulus untuk memberitakan Injil, sehingga Allah sendirilah yang akan memutuskan apakah Paulus telah melakukan tugas tersebut dengan setia. </w:t>
      </w:r>
    </w:p>
    <w:p>
      <w:pPr/>
      <w:r>
        <w:rPr>
          <w:lang w:val="id_ID" w:bidi="id_ID"/>
        </w:rPr>
      </w:r>
      <w:r>
        <w:rPr>
          <w:lang w:val="id_ID" w:bidi="id_ID"/>
        </w:rPr>
        <w:t>Berhenti di sini dan diskusikan pertanyaan ini dalam kelompok: Bicarakan tentang saat Anda tidak peduli dengan apa yang orang lain pikirkan tentang Anda. Mengapa Anda tidak peduli? Hentikan sebentar rekaman ini di sini.</w:t>
      </w:r>
    </w:p>
    <w:p>
      <w:pPr/>
      <w:r>
        <w:rPr>
          <w:lang w:val="id_ID" w:bidi="id_ID"/>
        </w:rPr>
      </w:r>
      <w:r>
        <w:rPr>
          <w:lang w:val="id_ID" w:bidi="id_ID"/>
        </w:rPr>
        <w:t xml:space="preserve">Seorang tuan seringkali merupakan kepala rumah tangga. Paulus melanjutkan gagasan tentang para hamba dalam sebuah rumah tangga yang bekerja bersama-sama, seolah-olah Yesus adalah tuan dari rumah tangga tersebut dan Paulus serta Apolos adalah para hamba di rumah tangga tersebut. Yang Paulus katakan adalah bahwa orang-orang percaya di Korintus tidak boleh menghakimi pekerjaan para hamba, Paulus dan Apolos, sampai tuan rumah tangga, Yesus, kembali. </w:t>
      </w:r>
    </w:p>
    <w:p>
      <w:pPr/>
      <w:r>
        <w:rPr>
          <w:lang w:val="id_ID" w:bidi="id_ID"/>
        </w:rPr>
      </w:r>
      <w:r>
        <w:rPr>
          <w:lang w:val="id_ID" w:bidi="id_ID"/>
        </w:rPr>
        <w:t xml:space="preserve">Paulus ingin orang-orang percaya tahu bahwa ketika Yesus kembali, Yesus akan menghakimi, atau membuat keputusan akhir, tentang semua orang berdasarkan apa yang telah mereka lakukan. Paulus ingin orang-orang percaya tahu bahwa mereka tidak perlu menghakimi siapa pun sekarang. Tidak ada yang tahu kapan Yesus akan kembali, tetapi Allah tahu, dan Allah akan memilih waktu itu. Ketika saatnya tiba bagi Yesus untuk kembali, Tuhan Yesus akan membuka hati orang-orang dan menyingkapkan semua hal yang sekarang tersembunyi. Dalam beberapa budaya, hati adalah sumber perasaan kita. Dalam budaya tersebut, hati adalah sumber pemikiran, bukan perasaan. Ketika Yesus membuka hati orang-orang, Ia menunjukkan apa yang mereka pikirkan dan mengapa mereka melakukan hal-hal yang mereka lakukan. </w:t>
      </w:r>
    </w:p>
    <w:p>
      <w:pPr/>
      <w:r>
        <w:rPr>
          <w:lang w:val="id_ID" w:bidi="id_ID"/>
        </w:rPr>
      </w:r>
      <w:r>
        <w:rPr>
          <w:lang w:val="id_ID" w:bidi="id_ID"/>
        </w:rPr>
        <w:t>Berhenti di sini dan diskusikan pertanyaan ini dalam kelompok: Dalam bahasa Anda, di bagian tubuh mana Anda merasakan emosi? Bagian tubuh mana yang Anda gunakan untuk berpikir? Ketika Anda menerjemahkan perikop ini, Anda perlu menggunakan kata yang sesuai dengan bagian tubuh yang Anda gunakan untuk berpikir. Hentikan sebentar rekaman ini di sini.</w:t>
      </w:r>
    </w:p>
    <w:p>
      <w:pPr/>
      <w:r>
        <w:rPr>
          <w:lang w:val="id_ID" w:bidi="id_ID"/>
        </w:rPr>
      </w:r>
      <w:r>
        <w:rPr>
          <w:lang w:val="id_ID" w:bidi="id_ID"/>
        </w:rPr>
        <w:t xml:space="preserve">Pada hari ketika Yesus kembali, Allah akan memberikan pujian kepada orang-orang yang telah setia untuk percaya dan mengikuti-Nya. Paulus ingin mengingatkan orang-orang percaya di Korintus bahwa dia tidak peduli apa yang mereka pikirkan tentang dirinya. Hal yang paling penting bagi Paulus adalah apakah Allah mengatakan bahwa Paulus adalah hamba yang setia. Paulus menyampaikan kepada orang-orang percaya di Korintus bahwa hal yang paling penting bagi mereka adalah apakah orang-orang percaya tersebut telah setia kepada Allah. Orang-orang percaya yang setia akan menerima upah, atau pujian, dari Allah sendiri. </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audio dari 1 Korintus 4:1–5 dalam terjemahan yang paling mudah dimengerti. </w:t>
      </w:r>
    </w:p>
    <w:p>
      <w:pPr/>
      <w:r>
        <w:rPr>
          <w:lang w:val="id_ID" w:bidi="id_ID"/>
        </w:rPr>
      </w:r>
      <w:r>
        <w:rPr>
          <w:lang w:val="id_ID" w:bidi="id_ID"/>
        </w:rPr>
        <w:t>Pada langkah ini, kelompok akan menentukan bagian, tokoh, dan latar belakang dari perikop ini. Selanjutnya, kelompok akan memvisualisasikan perikop ini.</w:t>
      </w:r>
    </w:p>
    <w:p>
      <w:pPr/>
      <w:r>
        <w:rPr>
          <w:lang w:val="id_ID" w:bidi="id_ID"/>
        </w:rPr>
      </w:r>
      <w:r>
        <w:rPr>
          <w:lang w:val="id_ID" w:bidi="id_ID"/>
        </w:rPr>
        <w:t xml:space="preserve">Perikop ini memiliki tiga bagian. </w:t>
      </w:r>
    </w:p>
    <w:p>
      <w:pPr/>
      <w:r>
        <w:rPr>
          <w:lang w:val="id_ID" w:bidi="id_ID"/>
        </w:rPr>
      </w:r>
      <w:r>
        <w:rPr>
          <w:b/>
          <w:lang w:val="id_ID" w:bidi="id_ID"/>
        </w:rPr>
        <w:t>Pada bagian pertama:</w:t>
      </w:r>
      <w:r>
        <w:rPr>
          <w:lang w:val="id_ID" w:bidi="id_ID"/>
        </w:rPr>
        <w:t xml:space="preserve"> Paulus menjelaskan kepada orang-orang percaya di Korintus bahwa orang-orang percaya di Korintus harus menganggap Paulus dan Apolos sebagai hamba atau pelayan. </w:t>
      </w:r>
    </w:p>
    <w:p>
      <w:pPr/>
      <w:r>
        <w:rPr>
          <w:lang w:val="id_ID" w:bidi="id_ID"/>
        </w:rPr>
      </w:r>
      <w:r>
        <w:rPr>
          <w:b/>
          <w:lang w:val="id_ID" w:bidi="id_ID"/>
        </w:rPr>
        <w:t>Pada bagian kedua:</w:t>
      </w:r>
      <w:r>
        <w:rPr>
          <w:lang w:val="id_ID" w:bidi="id_ID"/>
        </w:rPr>
        <w:t xml:space="preserve"> Paulus memberi tahu orang-orang percaya di Korintus bahwa Paulus tidak peduli bahwa orang-orang percaya di Korintus menghakimi Paulus saat ini.</w:t>
      </w:r>
    </w:p>
    <w:p>
      <w:pPr/>
      <w:r>
        <w:rPr>
          <w:lang w:val="id_ID" w:bidi="id_ID"/>
        </w:rPr>
      </w:r>
      <w:r>
        <w:rPr>
          <w:b/>
          <w:lang w:val="id_ID" w:bidi="id_ID"/>
        </w:rPr>
        <w:t>Pada bagian ketiga:</w:t>
      </w:r>
      <w:r>
        <w:rPr>
          <w:lang w:val="id_ID" w:bidi="id_ID"/>
        </w:rPr>
        <w:t xml:space="preserve"> Paulus memberi tahu orang-orang percaya di Korintus untuk tidak menghakimi siapa pun sampai hari penghakiman terakhir, yaitu hari ketika Yesus kembali. Paulus berbicara tentang bagaimana Yesus akan menghakimi hati laki-laki dan perempuan pada hari terakhir.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Apolos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Semua orang yang akan dihakimi ketika Tuhan Yesus kembali</w:t>
      </w:r>
    </w:p>
    <w:p>
      <w:pPr>
        <w:pStyle w:val="ListBullet"/>
        <w:spacing w:line="240" w:lineRule="auto"/>
        <w:ind w:left="720"/>
      </w:pPr>
      <w:r>
        <w:rPr>
          <w:lang w:val="id_ID" w:bidi="id_ID"/>
        </w:rPr>
      </w:r>
      <w:r>
        <w:rPr>
          <w:lang w:val="id_ID" w:bidi="id_ID"/>
        </w:rPr>
        <w:t>Tuhan Yesus</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 xml:space="preserve">Paulus melanjutkan pembicaraannya tentang bagaimana seharusnya orang-orang percaya di Korintus berpikir tentang para guru mereka. Dalam perikop sebelumnya, Paulus telah memberi tahu orang-orang percaya di Korintus apa yang tidak boleh mereka lakukan, sekarang Paulus memberi tahu orang-orang percaya di Korintus apa yang harus mereka lakukan. </w:t>
      </w:r>
    </w:p>
    <w:p>
      <w:pPr/>
      <w:r>
        <w:rPr>
          <w:lang w:val="id_ID" w:bidi="id_ID"/>
        </w:rPr>
      </w:r>
      <w:r>
        <w:rPr>
          <w:lang w:val="id_ID" w:bidi="id_ID"/>
        </w:rPr>
        <w:t>Berhenti di sini dan diskusikan dalam kelompok: Ceritakan tentang suatu waktu saat Anda memberi tahu seseorang apa yang tidak seharusnya mereka lakukan, lalu Anda beralih memberi tahu mereka apa yang seharusnya mereka lakukan sebagai gantinya. Perhatikan kata-kata dan frasa yang Anda gunakan untuk beralih membicarakan apa yang seharusnya Anda lakukan sebagai gantinya. Hentikan sebentar rekaman ini di sini.</w:t>
      </w:r>
    </w:p>
    <w:p>
      <w:pPr/>
      <w:r>
        <w:rPr>
          <w:lang w:val="id_ID" w:bidi="id_ID"/>
        </w:rPr>
      </w:r>
      <w:r>
        <w:rPr>
          <w:lang w:val="id_ID" w:bidi="id_ID"/>
        </w:rPr>
        <w:t xml:space="preserve">Paulus menggambarkan Paulus dan Apolos sebagai hamba, atau pelayan. Seorang pelayan bertanggung jawab atas banyak hal. Seorang majikan, atau orang yang memiliki pelayan, akan memberikan pekerjaan kepada pelayan tersebut seperti mengelola rumah tangga pemiliknya. Contoh lain dari seorang hamba, atau pelayan, mungkin adalah seorang guru yang bekerja di sekolah. Dalam kedua contoh tersebut, hamba atau pelayan harus melakukan tugasnya dengan baik. </w:t>
      </w:r>
    </w:p>
    <w:p>
      <w:pPr/>
      <w:r>
        <w:rPr>
          <w:lang w:val="id_ID" w:bidi="id_ID"/>
        </w:rPr>
      </w:r>
      <w:r>
        <w:rPr>
          <w:lang w:val="id_ID" w:bidi="id_ID"/>
        </w:rPr>
        <w:t>Berhenti di sini dan diskusikan dalam kelompok: Ceritakan kisah tentang seseorang yang bertanggung jawab atas sesuatu dan yang harus memberikan pertanggungjawaban kepada seorang majikan. Perhatikan kata-kata yang Anda gunakan ketika Anda berbicara tentang orang yang bertanggung jawab atas sesuatu. Hentikan sebentar rekaman ini di sini.</w:t>
      </w:r>
    </w:p>
    <w:p>
      <w:pPr/>
      <w:r>
        <w:rPr>
          <w:lang w:val="id_ID" w:bidi="id_ID"/>
        </w:rPr>
      </w:r>
      <w:r>
        <w:rPr>
          <w:lang w:val="id_ID" w:bidi="id_ID"/>
        </w:rPr>
        <w:t xml:space="preserve">Dalam bagian kedua dari perikop ini, Paulus mengatakan kepada orang-orang percaya di Korintus bahwa Paulus tidak peduli apakah orang-orang percaya di Korintus menghakiminya, atau memeriksanya dengan seksama. Dengan kata lain, Paulus berpikir bahwa orang-orang percaya di Korintus memandangnya dan [memeriksanya seperti seorang hakim di pengadilan memeriksa seseorang yang dituduh melakukan kesalahan]{tandai} Paulus mengatakan bahwa ia tidak peduli apakah orang-orang percaya di Korintus berpikir bahwa Paulus telah melaksanakan tugasnya dengan setia atau buruk. Paulus mengatakan bahwa Allah telah memberikan tugas kepada Paulus untuk memberitakan Injil, sehingga Allah sendirilah yang akan memutuskan apakah Paulus telah melakukan tugas tersebut dengan setia. </w:t>
      </w:r>
    </w:p>
    <w:p>
      <w:pPr/>
      <w:r>
        <w:rPr>
          <w:lang w:val="id_ID" w:bidi="id_ID"/>
        </w:rPr>
      </w:r>
      <w:r>
        <w:rPr>
          <w:lang w:val="id_ID" w:bidi="id_ID"/>
        </w:rPr>
        <w:t xml:space="preserve">Berhenti di sini dan bicarakan tentang apa yang terjadi ketika seorang hakim di pengadilan, atau seorang penatua di sebuah desa, sedang memeriksa seseorang yang dituduh melakukan sesuatu yang salah. Kata-kata atau ungkapan apa yang Anda gunakan untuk cara mereka memeriksa atau menyelidiki orang yang dituduh? </w:t>
      </w:r>
    </w:p>
    <w:p>
      <w:pPr/>
      <w:r>
        <w:rPr>
          <w:lang w:val="id_ID" w:bidi="id_ID"/>
        </w:rPr>
      </w:r>
      <w:r>
        <w:rPr>
          <w:lang w:val="id_ID" w:bidi="id_ID"/>
        </w:rPr>
        <w:t>Hentikan sebentar rekaman ini di sini.</w:t>
      </w:r>
    </w:p>
    <w:p>
      <w:pPr/>
      <w:r>
        <w:rPr>
          <w:lang w:val="id_ID" w:bidi="id_ID"/>
        </w:rPr>
      </w:r>
      <w:r>
        <w:rPr>
          <w:lang w:val="id_ID" w:bidi="id_ID"/>
        </w:rPr>
        <w:t xml:space="preserve">Paulus memulai bagian ketiga dari perikop ini dengan melanjutkan gagasan tentang sebuah rumah tangga yang bekerja bersama, seolah-olah Yesus adalah tuan rumah tangga dan Paulus serta Apolos adalah pelayan di rumah tangga. Yang Paulus katakan adalah bahwa orang-orang percaya di Korintus tidak boleh menghakimi pekerjaan para hamba, Paulus dan Apolos, sampai tuan rumah tangga, Yesus, kembali. Kata untuk hakim yang digunakan Paulus di sini berbeda dengan kata yang digunakan Paulus pada bagian sebelumnya. Kali ini kata untuk menghakimi berarti membuat keputusan, atau memutuskan apakah sesuatu itu baik atau buruk, benar atau salah. Dengan kata lain, itu berarti bahwa orang-orang percaya di Korintus tidak boleh memutuskan seberapa baik atau buruk Paulus dan Apolos telah melaksanakan tugas yang Allah berikan kepada Paulus dan Apolos. Tuhan Yesus akan membuat keputusan terakhir itu sendiri ketika Ia kembali. </w:t>
      </w:r>
    </w:p>
    <w:p>
      <w:pPr/>
      <w:r>
        <w:rPr>
          <w:lang w:val="id_ID" w:bidi="id_ID"/>
        </w:rPr>
      </w:r>
      <w:r>
        <w:rPr>
          <w:lang w:val="id_ID" w:bidi="id_ID"/>
        </w:rPr>
        <w:t xml:space="preserve">Berhenti di sini dan diskusikan dalam kelompok: Ceritakan kisah tentang ketika seorang hakim di pengadilan, atau seorang penatua di sebuah desa, membuat keputusan tentang apakah seseorang bersalah atau tidak bersalah. Perhatikan kata-kata yang Anda gunakan ketika Anda menggambarkan hakim, atau penatua, yang membuat keputusan. </w:t>
      </w:r>
    </w:p>
    <w:p>
      <w:pPr/>
      <w:r>
        <w:rPr>
          <w:lang w:val="id_ID" w:bidi="id_ID"/>
        </w:rPr>
      </w:r>
      <w:r>
        <w:rPr>
          <w:lang w:val="id_ID" w:bidi="id_ID"/>
        </w:rPr>
        <w:t>Hentikan sebentar rekaman ini di sini.</w:t>
      </w:r>
    </w:p>
    <w:p>
      <w:pPr/>
      <w:r>
        <w:rPr>
          <w:lang w:val="id_ID" w:bidi="id_ID"/>
        </w:rPr>
      </w:r>
      <w:r>
        <w:rPr>
          <w:lang w:val="id_ID" w:bidi="id_ID"/>
        </w:rPr>
        <w:t xml:space="preserve">Paulus melanjutkan pembicaraannya tentang apa yang akan Tuhan lakukan ketika Ia kembali. Paulus mengatakan bahwa pada hari itu ia akan membuka hati orang-orang dan mengungkapkan hal-hal yang sekarang tersembunyi. Artinya adalah bahwa Tuhan Yesus akan menunjukkan kepada semua orang apa yang dipikirkan dan dirasakan orang-orang. Beberapa terjemahan mengatakan bahwa Tuhan akan membuka hati laki-laki, tetapi Paulus bermaksud bahwa Tuhan akan membuka hati semua orang—laki-laki maupun perempuan. Dalam beberapa budaya, hati adalah sumber perasaan kita. Bagi budaya lain, hati adalah sumber pemikiran, bukan perasaan. </w:t>
      </w:r>
    </w:p>
    <w:p>
      <w:pPr/>
      <w:r>
        <w:rPr>
          <w:lang w:val="id_ID" w:bidi="id_ID"/>
        </w:rPr>
      </w:r>
      <w:r>
        <w:rPr>
          <w:lang w:val="id_ID" w:bidi="id_ID"/>
        </w:rPr>
        <w:t>Berhenti di sini dan diskusikan dalam kelompok: Bagaimana Anda akan berbicara tentang Tuhan membuka hati orang-orang sehingga semua orang akan melihat pikiran dan motivasi orang-orang? Hentikan sebentar rekaman ini di sini.</w:t>
      </w:r>
    </w:p>
    <w:p>
      <w:pPr/>
      <w:r>
        <w:rPr>
          <w:lang w:val="id_ID" w:bidi="id_ID"/>
        </w:rPr>
      </w:r>
      <w:r>
        <w:rPr>
          <w:lang w:val="id_ID" w:bidi="id_ID"/>
        </w:rPr>
        <w:t>Paulus menyampaikan pernyataan terakhir yang penting tentang mengapa ia tidak peduli apa yang dipikirkan orang-orang Korintus tentang dirinya. Penilaian mereka tidak penting karena pada hari ketika Yesus kembali, Allah akan memberikan pujian, atau menyetujui, setiap orang sesuai apa yang layak diterima orang tersebut.</w:t>
      </w:r>
    </w:p>
    <w:p>
      <w:pPr/>
      <w:r>
        <w:rPr>
          <w:lang w:val="id_ID" w:bidi="id_ID"/>
        </w:rPr>
      </w:r>
      <w:r>
        <w:rPr>
          <w:lang w:val="id_ID" w:bidi="id_ID"/>
        </w:rPr>
        <w:t xml:space="preserve">Sekarang, kelompok harus membuat papan cerita, menggambar, atau menggunakan benda-benda untuk memvisualisasikan perikop ini dan tindakan-tindakan yang ada di dalamnya. Ketika Anda melakukan ini, Anda mungkin ingin menyiapkan gambar atau benda-benda untuk mewakili Paulus, Apolos, orang-orang percaya di Korintus, Yesus dan Allah. Ketika Anda menceritakan kembali kisah ini, ingatlah bahwa Paulus sedang berbicara kepada orang-orang percaya di Korintus tentang bagaimana seharusnya mereka memperlakukan Paulus dan Apolos. Paulus kemudian mengatakan bahwa Paulus tidak peduli apa yang dipikirkan orang-orang percaya di Korintus tentang Paulus. Tunjukkan bahwa ketika Yesus kembali, Yesus akan menghakimi semua orang. Ini akan seperti cahaya yang menerangi pikiran mereka dan menunjukkan apa yang dipikirkan semua orang. Tunjukkan bahwa Allah memuji setiap orang percaya sesuai dengan apa yang layak mereka dapatkan. </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audio dari 1 Korintus 4:1–5 dalam terjemahan yang paling mudah dimengerti. </w:t>
      </w:r>
    </w:p>
    <w:p>
      <w:pPr/>
      <w:r>
        <w:rPr>
          <w:lang w:val="id_ID" w:bidi="id_ID"/>
        </w:rPr>
      </w:r>
      <w:r>
        <w:rPr>
          <w:lang w:val="id_ID" w:bidi="id_ID"/>
        </w:rPr>
        <w:t>Dalam tahap ini, kelompok akan memeragakan perikop tersebut.</w:t>
      </w:r>
    </w:p>
    <w:p>
      <w:pPr/>
      <w:r>
        <w:rPr>
          <w:lang w:val="id_ID" w:bidi="id_ID"/>
        </w:rPr>
      </w:r>
      <w:r>
        <w:rPr>
          <w:lang w:val="id_ID" w:bidi="id_ID"/>
        </w:rPr>
        <w:t xml:space="preserve">Perikop ini memiliki tiga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Apolos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Semua orang yang akan dihakimi ketika Tuhan Yesus kembali</w:t>
      </w:r>
    </w:p>
    <w:p>
      <w:pPr>
        <w:pStyle w:val="ListBullet"/>
        <w:spacing w:line="240" w:lineRule="auto"/>
        <w:ind w:left="720"/>
      </w:pPr>
      <w:r>
        <w:rPr>
          <w:lang w:val="id_ID" w:bidi="id_ID"/>
        </w:rPr>
      </w:r>
      <w:r>
        <w:rPr>
          <w:lang w:val="id_ID" w:bidi="id_ID"/>
        </w:rPr>
        <w:t>Tuhan Yesus</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Sebagai kelompok, peragakan kisah ini dua kali. Anda harus memeragakan perikop ini dalam bahasa Anda sendiri.</w:t>
      </w:r>
    </w:p>
    <w:p>
      <w:pPr/>
      <w:r>
        <w:rPr>
          <w:lang w:val="id_ID" w:bidi="id_ID"/>
        </w:rPr>
      </w:r>
      <w:r>
        <w:rPr>
          <w:lang w:val="id_ID" w:bidi="id_ID"/>
        </w:rPr>
        <w:t>Pertama, peragakan bagian ini tanpa berhenti. Perhatikan percakapan, alur, jalan cerita, dan urutan waktu dari teks ini. Pastikan Anda tidak melewatkan peragaan bagian-bagian yang sulit atau penting dari teks tersebut. Bantulah satu sama lain untuk mengingat setiap bagian dari teks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memperagakan teks ini untuk kedua kalinya. Pada bagian-bagian tertentu dalam drama, berhenti sebentar dan tanyakan pada orang yang sedang memerankan tokoh tersebut, "Apa yang Anda rasakan atau pikirkan?" Orang yang sedang memerankan karakter tersebut harus menjawab apa yang mereka rasakan atau pikirkan jika mereka menjadi karakter tersebut. Lalu lanjutkan dramanya.</w:t>
      </w:r>
    </w:p>
    <w:p>
      <w:pPr/>
      <w:r>
        <w:rPr>
          <w:lang w:val="id_ID" w:bidi="id_ID"/>
        </w:rPr>
      </w:r>
      <w:r>
        <w:rPr>
          <w:lang w:val="id_ID" w:bidi="id_ID"/>
        </w:rPr>
        <w:t>Hentikan sebentar audio di sini dan peragakan teks ini untuk kedua kalinya.</w:t>
      </w:r>
    </w:p>
    <w:p>
      <w:pPr/>
      <w:r>
        <w:rPr>
          <w:lang w:val="id_ID" w:bidi="id_ID"/>
        </w:rPr>
      </w:r>
      <w:r>
        <w:rPr>
          <w:lang w:val="id_ID" w:bidi="id_ID"/>
        </w:rPr>
        <w:t>Berikut ini adalah sebuah contoh drama dan kemungkinan respon-responnya.</w:t>
      </w:r>
    </w:p>
    <w:p>
      <w:pPr/>
      <w:r>
        <w:rPr>
          <w:lang w:val="id_ID" w:bidi="id_ID"/>
        </w:rPr>
      </w:r>
      <w:r>
        <w:rPr>
          <w:lang w:val="id_ID" w:bidi="id_ID"/>
        </w:rPr>
        <w:t xml:space="preserve">Pada bagian pertama, Paulus menjelaskan kepada orang-orang percaya di Korintus bahwa orang-orang percaya di Korintus harus menganggap Paulus dan Apolos sebagai hamba atau pelayan. Anda dapat meminta Paulus dan Apolos berdiri di depan orang-orang percaya di Korintus sementara Paulus menjelaskan kepada orang-orang percaya di Korintus tentang Paulus dan Apolos sebagai hamba atau pelayan.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Apolos,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orang-orang percaya di Korintus,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Pada bagian kedua, Paulus memberi tahu orang-orang percaya di Korintus bahwa Paulus tidak peduli bahwa orang-orang percaya di Korintus menghakimi Paulus saat ini. Anda bisa meminta Paulus berdiri di depan orang-orang percaya di Korintus dan berbicara kepada mereka. Atau Anda bisa menata ruangan agar terlihat seperti ruang sidang. Orang-orang percaya di Korintus akan memeriksa Paulus, dan Paulus akan menjadi orang yang dituduh. Paulus memberi tahu orang-orang percaya di Korintus agar tidak memeriksa dirinya karena Paulus tidak peduli dengan apa yang mereka pikirkan.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Pada bagian ketiga, Paulus memberi tahu orang-orang percaya di Korintus untuk tidak menghakimi siapa pun sampai Tuhan kembali untuk menghakimi. Paulus berbicara tentang Yesus yang menghakimi hati laki-laki dan perempuan pada hari terakhir.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percaya di Korintus,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audio dari 1 Korintus 4:1–5 dalam terjemahan yang paling mudah dimengerti. </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Paulus memberi tahu orang-orang percaya di Korintus bahwa mereka harus menganggap Paulus dan Apolos sebagai orang-orang yang telah dipercaya Allah untuk menjalankan suatu tugas atau sebagai </w:t>
      </w:r>
      <w:r>
        <w:rPr>
          <w:b/>
          <w:lang w:val="id_ID" w:bidi="id_ID"/>
        </w:rPr>
        <w:t>pelayan</w:t>
      </w:r>
      <w:r>
        <w:rPr>
          <w:lang w:val="id_ID" w:bidi="id_ID"/>
        </w:rPr>
        <w:t xml:space="preserve"> Yesus </w:t>
      </w:r>
      <w:r>
        <w:rPr>
          <w:b/>
          <w:lang w:val="id_ID" w:bidi="id_ID"/>
        </w:rPr>
        <w:t>Kristus</w:t>
      </w:r>
      <w:r>
        <w:rPr>
          <w:lang w:val="id_ID" w:bidi="id_ID"/>
        </w:rPr>
        <w:t xml:space="preserve">. Dengan kata lain, Allah mempercayakan Paulus dan Apolos untuk melakukan tugas penting bagi-Nya. Paulus dan Apolos memiliki tanggung jawab untuk mengurus orang-orang yang diberikan Allah kepada mereka, tetapi mereka bertanggung jawab kepada Allah sendiri. Pada zaman Paulus, seorang pelayan seperti ini mungkin bertanggung jawab untuk mengelola rumah tangga seorang pemilik yang kaya. Gunakan kata yang sama untuk Kristus seperti yang Anda gunakan pada perikop sebelumnya, dan lihat Daftar Kata Utama untuk informasi lebih lanjut tentang Kristus, jika diperlukan. </w:t>
      </w:r>
    </w:p>
    <w:p>
      <w:pPr/>
      <w:r>
        <w:rPr>
          <w:lang w:val="id_ID" w:bidi="id_ID"/>
        </w:rPr>
      </w:r>
      <w:r>
        <w:rPr>
          <w:lang w:val="id_ID" w:bidi="id_ID"/>
        </w:rPr>
        <w:t>Berhenti di sini dan diskusikan dalam kelompok bagaimana Anda akan menggambarkan orang yang telah dipercaya Allah untuk melakukan pekerjaan yang penting, atau mengelola pekerjaan Allah baginya. Lihat kata pelayan di Daftar Kata Utama untuk informasi lebih lanjut. Hentikan sebentar rekaman ini di sini.</w:t>
      </w:r>
    </w:p>
    <w:p>
      <w:pPr/>
      <w:r>
        <w:rPr>
          <w:lang w:val="id_ID" w:bidi="id_ID"/>
        </w:rPr>
      </w:r>
      <w:r>
        <w:rPr>
          <w:lang w:val="id_ID" w:bidi="id_ID"/>
        </w:rPr>
        <w:t xml:space="preserve">Paulus mengatakan bahwa Paulus dan Apolos telah dipercayakan dengan hal-hal </w:t>
      </w:r>
      <w:r>
        <w:rPr>
          <w:b/>
          <w:lang w:val="id_ID" w:bidi="id_ID"/>
        </w:rPr>
        <w:t>misterius</w:t>
      </w:r>
      <w:r>
        <w:rPr>
          <w:lang w:val="id_ID" w:bidi="id_ID"/>
        </w:rPr>
        <w:t xml:space="preserve">, atau rahasia atau tersembunyi, dari Allah. Misteri adalah hal-hal yang benar adanya tetapi kebanyakan orang tidak mengetahuinya. Sebagai contoh, berikut adalah hal-hal yang benar tentang Yesus dan Kerajaan Allah. Paulus dan Apolos kini menyebarkan kebenaran ini. Sebelumnya dalam suratnya, Paulus menjelaskan bahwa orang-orang hanya dapat melihat atau memahami misteri-misteri ini ketika Allah mengungkapkannya melalui roh Allah. Orang-orang perlu mengetahui kebenaran ini agar mereka dapat menjalani hidup sesuai kehendak Allah. Gunakan kata yang sama untuk misteri-misteri atau hal-hal rahasia Allah seperti yang Anda gunakan pada perikop sebelumnya. </w:t>
      </w:r>
    </w:p>
    <w:p>
      <w:pPr/>
      <w:r>
        <w:rPr>
          <w:lang w:val="id_ID" w:bidi="id_ID"/>
        </w:rPr>
      </w:r>
      <w:r>
        <w:rPr>
          <w:lang w:val="id_ID" w:bidi="id_ID"/>
        </w:rPr>
        <w:t xml:space="preserve">Paulus mengatakan bahwa ia tidak peduli jika orang-orang percaya di Korintus </w:t>
      </w:r>
      <w:r>
        <w:rPr>
          <w:b/>
          <w:lang w:val="id_ID" w:bidi="id_ID"/>
        </w:rPr>
        <w:t>menghakimi</w:t>
      </w:r>
      <w:r>
        <w:rPr>
          <w:lang w:val="id_ID" w:bidi="id_ID"/>
        </w:rPr>
        <w:t xml:space="preserve"> dia karena cara ia mengajarkan kebenaran Allah kepada orang-orang percaya di Korintus. Di sini Paulus bermaksud bahwa orang-orang percaya di Korintus sedang meneliti Paulus, atau mengamati Paulus dengan seksama untuk melihat apa yang Paulus lakukan, dan apakah Paulus melakukan hal-hal tersebut dengan baik. Ini seperti seorang hakim di pengadilan yang memeriksa seseorang yang dituduh melakukan sesuatu yang salah. Paulus mengatakan bahwa Allah telah memberikan tugas kepada Paulus untuk memberitakan Injil, sehingga Allah sendirilah yang akan memutuskan apakah Paulus telah melakukan tugas tersebut dengan setia. Ini adalah kata yang sama untuk menghakimi seperti yang digunakan Paulus sebelumnya dalam 1 Korintus 2:15 ketika ia mengatakan kepada orang-orang Korintus bahwa seseorang yang memiliki roh Allah dapat menghakimi atau memeriksa sesuatu. Gunakan kata yang sama di sini untuk hakim. </w:t>
      </w:r>
    </w:p>
    <w:p>
      <w:pPr/>
      <w:r>
        <w:rPr>
          <w:lang w:val="id_ID" w:bidi="id_ID"/>
        </w:rPr>
      </w:r>
      <w:r>
        <w:rPr>
          <w:lang w:val="id_ID" w:bidi="id_ID"/>
        </w:rPr>
        <w:t xml:space="preserve">Paulus mengatakan bahwa ia memiliki </w:t>
      </w:r>
      <w:r>
        <w:rPr>
          <w:b/>
          <w:lang w:val="id_ID" w:bidi="id_ID"/>
        </w:rPr>
        <w:t>hati nurani</w:t>
      </w:r>
      <w:r>
        <w:rPr>
          <w:lang w:val="id_ID" w:bidi="id_ID"/>
        </w:rPr>
        <w:t xml:space="preserve"> yang bersih karena </w:t>
      </w:r>
      <w:r>
        <w:rPr>
          <w:b/>
          <w:lang w:val="id_ID" w:bidi="id_ID"/>
        </w:rPr>
        <w:t>Tuhanlah</w:t>
      </w:r>
      <w:r>
        <w:rPr>
          <w:lang w:val="id_ID" w:bidi="id_ID"/>
        </w:rPr>
        <w:t xml:space="preserve"> yang menghakiminya. Paulus tidak menyadari kesalahan apa pun yang telah dilakukannya. Tuhan mungkin merujuk pada Yesus sendiri ketika Ia kembali untuk menghakimi orang. Gunakan kata yang sama untuk Tuhan seperti yang telah Anda gunakan pada perikop sebelumnya, dan lihat kata Tuhan dalam Daftar Kata Utama untuk informasi lebih lanjut. Hati nurani seseorang adalah kemampuan atau kepekaan mereka untuk mengetahui, apa yang benar atau salah. </w:t>
      </w:r>
    </w:p>
    <w:p>
      <w:pPr/>
      <w:r>
        <w:rPr>
          <w:lang w:val="id_ID" w:bidi="id_ID"/>
        </w:rPr>
      </w:r>
      <w:r>
        <w:rPr>
          <w:lang w:val="id_ID" w:bidi="id_ID"/>
        </w:rPr>
        <w:t>Berhenti di sini dan diskusikan secara berkelompok bagaimana Anda akan membahas tentang hati nurani. Untuk informasi lebih lanjut tentang hati nurani, lihat Daftar Kata Utama. Hentikan sebentar rekaman ini di sini.</w:t>
      </w:r>
    </w:p>
    <w:p>
      <w:pPr/>
      <w:r>
        <w:rPr>
          <w:lang w:val="id_ID" w:bidi="id_ID"/>
        </w:rPr>
      </w:r>
      <w:r>
        <w:rPr>
          <w:lang w:val="id_ID" w:bidi="id_ID"/>
        </w:rPr>
        <w:t xml:space="preserve">Paulus memberi tahu orang-orang percaya di Korintus bahwa mereka tidak boleh </w:t>
      </w:r>
      <w:r>
        <w:rPr>
          <w:b/>
          <w:lang w:val="id_ID" w:bidi="id_ID"/>
        </w:rPr>
        <w:t>menghakimi</w:t>
      </w:r>
      <w:r>
        <w:rPr>
          <w:lang w:val="id_ID" w:bidi="id_ID"/>
        </w:rPr>
        <w:t xml:space="preserve"> apa pun sebelum </w:t>
      </w:r>
      <w:r>
        <w:rPr>
          <w:b/>
          <w:lang w:val="id_ID" w:bidi="id_ID"/>
        </w:rPr>
        <w:t>waktu yang ditentukan</w:t>
      </w:r>
      <w:r>
        <w:rPr>
          <w:lang w:val="id_ID" w:bidi="id_ID"/>
        </w:rPr>
        <w:t xml:space="preserve">. Di sini, menghakimi berarti membuat keputusan, atau memutuskan apakah sesuatu itu baik atau buruk, atau benar atau salah. Setelah hakim di pengadilan memeriksa orang yang dituduh melakukan sesuatu yang salah, hakim membuat keputusan tentang hukuman yang akan diberikan kepada orang itu. Dengan kata lain, orang-orang percaya di Korintus seharusnya tidak memutuskan sekarang seberapa baik atau buruk Paulus dan Apolos telah melaksanakan tugas yang diberikan Allah kepada Paulus dan Apolos. </w:t>
      </w:r>
    </w:p>
    <w:p>
      <w:pPr/>
      <w:r>
        <w:rPr>
          <w:lang w:val="id_ID" w:bidi="id_ID"/>
        </w:rPr>
      </w:r>
      <w:r>
        <w:rPr>
          <w:lang w:val="id_ID" w:bidi="id_ID"/>
        </w:rPr>
        <w:t xml:space="preserve">Berhenti di sini dan diskusikan secara berkelompok kata-kata atau frasa apa yang akan Anda gunakan untuk </w:t>
      </w:r>
      <w:r>
        <w:rPr>
          <w:b/>
          <w:lang w:val="id_ID" w:bidi="id_ID"/>
        </w:rPr>
        <w:t>menghakimi</w:t>
      </w:r>
      <w:r>
        <w:rPr>
          <w:lang w:val="id_ID" w:bidi="id_ID"/>
        </w:rPr>
        <w:t xml:space="preserve"> dalam konteks membuat keputusan tentang apakah tindakan seseorang benar atau salah. Ini mungkin kata yang berbeda dengan kata untuk menghakimi yang Anda diskusikan sebelumnya. Jika Anda telah menerjemahkan kata ini di kitab lain dari Alkitab, gunakan kata yang sama dengan yang Anda gunakan di sana. Hentikan sebentar rekaman ini di sini.</w:t>
      </w:r>
    </w:p>
    <w:p>
      <w:pPr/>
      <w:r>
        <w:rPr>
          <w:lang w:val="id_ID" w:bidi="id_ID"/>
        </w:rPr>
      </w:r>
      <w:r>
        <w:rPr>
          <w:lang w:val="id_ID" w:bidi="id_ID"/>
        </w:rPr>
        <w:t xml:space="preserve">Waktu yang ditentukan adalah cara lain untuk mengatakan waktu yang dipilih Allah ketika Yesus akan kembali untuk menghakimi semua orang, baik orang yang telah mati maupun orang yang masih hidup. Yesus Kristus akan menghakimi orang berdasarkan perbuatan mereka dan kepercayaan mereka kepada Yesus. Waktu yang telah ditentukan juga disebut sebagai hari terakhir, atau hari ketika Yesus Kristus memutuskan, atau menghakimi, siapa yang akan bersama-Nya di surga, dan yang tidak akan bersama-Nya di surga. </w:t>
      </w:r>
    </w:p>
    <w:p>
      <w:pPr/>
      <w:r>
        <w:rPr>
          <w:lang w:val="id_ID" w:bidi="id_ID"/>
        </w:rPr>
      </w:r>
      <w:r>
        <w:rPr>
          <w:lang w:val="id_ID" w:bidi="id_ID"/>
        </w:rPr>
        <w:t xml:space="preserve">Berhenti di sini dan diskusikan secara berkelompok kata-kata atau frasa apa yang akan Anda gunakan untuk 'waktu yang telah ditentukan'. Jika Anda telah menerjemahkan gagasan ini di kitab lain dalam Alkitab, gunakan kata yang sama dengan yang Anda gunakan di sana. </w:t>
      </w:r>
      <w:r>
        <w:rPr>
          <w:lang w:val="id_ID" w:bidi="id_ID"/>
        </w:rPr>
      </w:r>
    </w:p>
    <w:p>
      <w:pPr>
        <w:pStyle w:val="Heading3"/>
      </w:pPr>
      <w:r>
        <w:rPr>
          <w:lang w:val="id_ID" w:bidi="id_ID"/>
        </w:rPr>
        <w:t>Menyampaikan Firman Tuhan</w:t>
      </w:r>
    </w:p>
    <w:p>
      <w:pPr/>
      <w:r>
        <w:rPr>
          <w:lang w:val="id_ID" w:bidi="id_ID"/>
        </w:rPr>
      </w:r>
      <w:r>
        <w:rPr>
          <w:lang w:val="id_ID" w:bidi="id_ID"/>
        </w:rPr>
        <w:t>Dengarkan versi audio teks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teks tersebut dalam bahasa Anda sendiri. Ingatlah untuk menyertakan hal-hal yang Anda putuskan dalam langkah-langkah sebelumnya, seperti urutan waktu, kata-kata, frasa, emosi, atau apa pun yang sudah Anda diskusikan.</w:t>
      </w:r>
    </w:p>
    <w:p>
      <w:pPr/>
      <w:r>
        <w:rPr>
          <w:lang w:val="id_ID" w:bidi="id_ID"/>
        </w:rPr>
      </w:r>
      <w:r>
        <w:rPr>
          <w:lang w:val="id_ID" w:bidi="id_ID"/>
        </w:rPr>
        <w:t>Seorang anggota kelompok harus menyampaikan beberapa kalimat dari teks itu lalu berhenti sebentar. Anggota kelompok lain harus menceritakan bagian selanjutnya dari teks itu dan berhenti sebentar. Lakukan hal ini sampai kelompok tersebut telah menceritakan kembali seluruh bagian teks tersebut. Dalam tahap ini anggota kelompok dapat saling mengoreksi. Hentikan sebentar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acak, gerakan, atau papan cerita mereka untuk membantu mereka mengingat teks tersebut. Hentikan sebentar audio ini di sini.</w:t>
      </w:r>
    </w:p>
    <w:p>
      <w:pPr/>
      <w:r>
        <w:rPr>
          <w:lang w:val="id_ID" w:bidi="id_ID"/>
        </w:rPr>
      </w:r>
      <w:r>
        <w:rPr>
          <w:lang w:val="id_ID" w:bidi="id_ID"/>
        </w:rPr>
        <w:t>Selanjutnya, kelompok dapat memutuskan versi teks siapa yang paling kalian sukai. Anda mungkin memutuskan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teks tersebut.</w:t>
      </w:r>
      <w:r>
        <w:rPr>
          <w:lang w:val="id_ID" w:bidi="id_ID"/>
        </w:rPr>
      </w:r>
      <w:r>
        <w:rPr>
          <w:lang w:val="id_ID" w:bidi="id_ID"/>
        </w:rPr>
      </w:r>
    </w:p>
    <w:p>
      <w:pPr/>
      <w:r>
        <w:rPr>
          <w:lang w:val="id_ID" w:bidi="id_ID"/>
        </w:rPr>
      </w:r>
    </w:p>
    <w:p>
      <w:pPr>
        <w:pStyle w:val="Heading2"/>
      </w:pPr>
      <w:r>
        <w:rPr>
          <w:lang w:val="id_ID" w:bidi="id_ID"/>
        </w:rPr>
        <w:t>1 Korintus 4:6–13</w:t>
      </w:r>
      <w:r>
        <w:rPr>
          <w:lang w:val="id_ID" w:bidi="id_ID"/>
        </w:rPr>
      </w:r>
    </w:p>
    <w:p>
      <w:pPr>
        <w:pStyle w:val="Heading3"/>
      </w:pPr>
      <w:r>
        <w:rPr>
          <w:lang w:val="id_ID" w:bidi="id_ID"/>
        </w:rPr>
        <w:t>Dengar dan Renungkan</w:t>
      </w:r>
    </w:p>
    <w:p>
      <w:pPr/>
      <w:r>
        <w:rPr>
          <w:lang w:val="id_ID" w:bidi="id_ID"/>
        </w:rPr>
      </w:r>
      <w:r>
        <w:rPr>
          <w:lang w:val="id_ID" w:bidi="id_ID"/>
        </w:rPr>
        <w:t>Pada bagian ini, dengarkan 1 Korintus 4:6–13 dan simpanlah dalam hatimu.</w:t>
      </w:r>
    </w:p>
    <w:p>
      <w:pPr/>
      <w:r>
        <w:rPr>
          <w:lang w:val="id_ID" w:bidi="id_ID"/>
        </w:rPr>
      </w:r>
      <w:r>
        <w:rPr>
          <w:lang w:val="id_ID" w:bidi="id_ID"/>
        </w:rPr>
        <w:t>Dengarkan versi audio dari 1 Korintus 4:6–13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pahami dari bagian ini? Hentikan sebentar rekaman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rekaman ini di sini.</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4:6–13 dalam terjemahan yang paling mudah dimengerti.</w:t>
      </w:r>
    </w:p>
    <w:p>
      <w:pPr/>
      <w:r>
        <w:rPr>
          <w:lang w:val="id_ID" w:bidi="id_ID"/>
        </w:rPr>
      </w:r>
      <w:r>
        <w:rPr>
          <w:lang w:val="id_ID" w:bidi="id_ID"/>
        </w:rPr>
        <w:t>Paulus telah menjelaskan kepada orang-orang percaya di Korintus bahwa mereka harus menganggap Paulus dan Apolos sebagai pelayan, atau hamba. Paulus juga telah mengatakan kepada orang-orang percaya di Korintus bahwa mereka tidak boleh menghakimi Paulus dan Apolos sampai Yesus kembali dan menghakimi semua orang, serta akan menunjukkan apa yang dipikirkan dan dirasakan setiap orang.</w:t>
      </w:r>
    </w:p>
    <w:p>
      <w:pPr/>
      <w:r>
        <w:rPr>
          <w:lang w:val="id_ID" w:bidi="id_ID"/>
        </w:rPr>
      </w:r>
      <w:r>
        <w:rPr>
          <w:lang w:val="id_ID" w:bidi="id_ID"/>
        </w:rPr>
        <w:t>Sekarang Paulus mengatakan kepada orang-orang percaya di Korintus bahwa ia menggunakan dirinya dan Apolos sebagai contoh ketika dia menggambarkan bagaimana orang-orang percaya di Korintus harus hidup. Paulus dan Apolos mengikuti pesan dari Allah dan tidak mengikuti guru-guru tertentu, dan Paulus ingin orang-orang percaya di Korintus melakukan hal yang sama.</w:t>
      </w:r>
    </w:p>
    <w:p>
      <w:pPr/>
      <w:r>
        <w:rPr>
          <w:lang w:val="id_ID" w:bidi="id_ID"/>
        </w:rPr>
      </w:r>
      <w:r>
        <w:rPr>
          <w:lang w:val="id_ID" w:bidi="id_ID"/>
        </w:rPr>
        <w:t>Paulus mengatakan bahwa orang-orang percaya di Korintus sombong. Ini berarti orang-orang percaya di Korintus bangga, tetapi dengan cara yang berdosa. Ini bukan satu-satunya saat Paulus mengatakan hal ini kepada orang-orang percaya di Korintus. Orang-orang percaya di Korintus sombong karena para pengikut Apolos berpikir bahwa mereka lebih baik atau lebih penting daripada pengikut Paulus. Orang-orang percaya di Korintus sombong karena para pengikut Paulus berpikir bahwa mereka lebih baik atau lebih penting daripada para pengikut Apolos. Paulus mengatakan bahwa jika orang-orang percaya di Korintus memahami pesan Paulus, orang-orang percaya di Korintus tidak akan mengikuti guru-guru perorangan.</w:t>
      </w:r>
    </w:p>
    <w:p>
      <w:pPr/>
      <w:r>
        <w:rPr>
          <w:lang w:val="id_ID" w:bidi="id_ID"/>
        </w:rPr>
      </w:r>
      <w:r>
        <w:rPr>
          <w:lang w:val="id_ID" w:bidi="id_ID"/>
        </w:rPr>
        <w:t>Orang-orang percaya di Korintus juga sombong dalam cara mereka berbicara tentang semua hal baik yang dimiliki orang-orang percaya di Korintus. Orang-orang percaya di Korintus tampaknya melupakan bahwa semua hal baik berasal dari Allah.</w:t>
      </w:r>
    </w:p>
    <w:p>
      <w:pPr/>
      <w:r>
        <w:rPr>
          <w:lang w:val="id_ID" w:bidi="id_ID"/>
        </w:rPr>
      </w:r>
      <w:r>
        <w:rPr>
          <w:lang w:val="id_ID" w:bidi="id_ID"/>
        </w:rPr>
        <w:t>Berhenti di sini dan diskusikan pertanyaan ini dalam kelompok: Ceritakan kisah tentang seseorang yang berbicara dengan cara yang sombong tentang sesuatu yang dimiliki atau telah dilakukan orang itu, meskipun orang lainlah yang telah memberikannya kepada orang itu, atau orang lain yang telah bekerja keras. Apa yang Anda pikirkan tentang orang yang berbicara dengan cara yang bangga dan sombong? Bagaimana Anda bertindak terhadap mereka? Hentikan sebentar rekaman ini di sini.</w:t>
      </w:r>
    </w:p>
    <w:p>
      <w:pPr/>
      <w:r>
        <w:rPr>
          <w:lang w:val="id_ID" w:bidi="id_ID"/>
        </w:rPr>
      </w:r>
      <w:r>
        <w:rPr>
          <w:lang w:val="id_ID" w:bidi="id_ID"/>
        </w:rPr>
        <w:t>Paulus mengatakan bahwa orang-orang percaya di Korintus sangat sombong sehingga mereka percaya bahwa mereka tidak lagi membutuhkan ajaran Paulus. Orang-orang percaya di Korintus bertindak seolah-olah mereka sudah memerintah dalam kerajaan Allah. Paulus berharap bahwa orang-orang percaya di Korintus benar-benar sudah memerintah, karena kemudian Paulus akan memerintah bersama orang-orang percaya juga.</w:t>
      </w:r>
    </w:p>
    <w:p>
      <w:pPr/>
      <w:r>
        <w:rPr>
          <w:lang w:val="id_ID" w:bidi="id_ID"/>
        </w:rPr>
      </w:r>
      <w:r>
        <w:rPr>
          <w:lang w:val="id_ID" w:bidi="id_ID"/>
        </w:rPr>
        <w:t>Bukan itu yang terjadi di gereja di Korintus. Paulus merasa bahwa orang-orang memperlakukan dirinya, apolos, dan semua orang yang diutus Yesus untuk berkhotbah dengan cara yang buruk. Paulus berbicara tentang hal ini dengan menggambarkan peristiwa yang dikenal oleh orang-orang percaya di Korintus. Roma memerintah atas bagian dunia ini pada saat itu. Para pemimpin militer Romawi yang baru saja memenangkan pertempuran sering memimpin pawai khusus untuk merayakan kemenangan tersebut. Para tawanan perang akan berada di barisan akhir pawai. Para tahanan tidak memiliki nilai, dan mereka sering dibunuh di depan semua orang sebagai cara untuk merayakan kemenangan itu. Paulus berbicara tentang dirinya dan para rasul sebagai orang-orang yang berada di barisan paling belakang dalam pawai kemenangan. Sama seperti banyak orang berkumpul untuk menyaksikan prosesi itu dan menghina serta membunuh para tahanan, Paulus berbicara seolah-olah banyak orang dan bahkan malaikat sedang menyaksikan semua rasul dan menghina mereka juga.</w:t>
      </w:r>
    </w:p>
    <w:p>
      <w:pPr/>
      <w:r>
        <w:rPr>
          <w:lang w:val="id_ID" w:bidi="id_ID"/>
        </w:rPr>
      </w:r>
      <w:r>
        <w:rPr>
          <w:lang w:val="id_ID" w:bidi="id_ID"/>
        </w:rPr>
        <w:t>Paulus ingin menekankan perbedaan antara apa yang dipikirkan orang-orang percaya di Korintus tentang diri mereka sendiri, dan apa yang mereka pikirkan tentang para rasul. Jadi Paulus mengatakan hal-hal tentang orang-orang percaya di Korintus yang sebenarnya tidak benar, tetapi orang-orang percaya memikirkan hal-hal ini tentang diri mereka sendiri. Paulus mengatakan bahwa para rasul adalah orang-orang bodoh atau dungu, dan orang-orang percaya di Korintus adalah orang-orang cerdas dan bijaksana. Paulus mengatakan bahwa para rasul adalah orang-orang lemah secara fisik, dan orang-orang percaya di Korintus adalah orang-orang kuat secara fisik. Paulus mengatakan bahwa orang lain menganggap bahwa orang-orang percaya di Korintus adalah orang-orang besar dan baik, sementara orang-orang lain membenci atau memandang rendah para rasul. Paulus mengatakan hal-hal itu karena orang-orang percaya di Korintus berpikir bahwa mereka lebih baik atau lebih penting daripada orang-orang lain.</w:t>
      </w:r>
    </w:p>
    <w:p>
      <w:pPr/>
      <w:r>
        <w:rPr>
          <w:lang w:val="id_ID" w:bidi="id_ID"/>
        </w:rPr>
      </w:r>
      <w:r>
        <w:rPr>
          <w:lang w:val="id_ID" w:bidi="id_ID"/>
        </w:rPr>
        <w:t>Kemudian Paulus membuat lebih banyak pernyataan yang menggambarkan seperti apa rasanya menjadi seorang rasul. Paulus mengatakan bahwa para rasul sering tidak memiliki cukup makanan atau minuman, dan bahwa para rasul berpakaian dengan pakaian yang usang dan compang-camping. Paulus mengatakan bahwa orang-orang kadang-kadang memukul para rasul dan bahwa para rasul selalu bergerak dari tempat ke tempat dan tidak memiliki rumah. Deskripsi tentang para rasul ini mungkin mengingatkan orang-orang percaya di Korintus tentang guru-guru lain di Korintus dan di kota-kota lain di Yunani. Para guru lain ini akan berkeliling dan mengajar serta meminta uang sebagai imbalan untuk mengajar. Namun, sebaliknya, Paulus mengatakan bahwa para rasul melakukan pekerjaan manual. Kita tahu bahwa Paulus membuat kemah untuk mendapatkan uang sehingga Paulus tidak perlu meminta uang kepada orang lain.</w:t>
      </w:r>
    </w:p>
    <w:p>
      <w:pPr/>
      <w:r>
        <w:rPr>
          <w:lang w:val="id_ID" w:bidi="id_ID"/>
        </w:rPr>
      </w:r>
      <w:r>
        <w:rPr>
          <w:lang w:val="id_ID" w:bidi="id_ID"/>
        </w:rPr>
        <w:t>Paulus mengatakan bahwa para rasul bekerja keras. Paulus mengatakan bahwa para rasul secara aktif melakukan hal-hal baik bagi orang-orang lain. Ketika orang-orang lain meminta Allah untuk melakukan hal-hal yang buruk kepada para rasul, para rasul meminta Allah untuk melakukan hal-hal yang baik bagi orang-orang itu. Paulus mengatakan bahwa ketika orang-orang lain mengatakan hal-hal buruk kepada para rasul, para rasul tidak menanggapi sama sekali. Paulus mengatakan bahwa ketika orang-orang lain mengatakan hal-hal yang buruk tentang para rasul kepada orang-orang lain, para rasul mengatakan hal-hal yang baik kepada orang-orang lain.</w:t>
      </w:r>
    </w:p>
    <w:p>
      <w:pPr/>
      <w:r>
        <w:rPr>
          <w:lang w:val="id_ID" w:bidi="id_ID"/>
        </w:rPr>
      </w:r>
      <w:r>
        <w:rPr>
          <w:lang w:val="id_ID" w:bidi="id_ID"/>
        </w:rPr>
        <w:t>Berhenti di sini dan diskusikan pertanyaan ini dalam kelompok: Ceritakan kisah tentang saat seseorang mengatakan hal-hal yang tidak benar kepada Anda, atau tentang Anda, kepada orang lain. Bagaimana reaksi Anda? Dalam budaya Anda, bagaimana orang-orang mengharapkan Anda menanggapi ketika orang lain mengatakan hal-hal yang tidak benar kepada Anda, atau tentang Anda? Hentikan sebentar rekaman ini di sini.</w:t>
      </w:r>
    </w:p>
    <w:p>
      <w:pPr/>
      <w:r>
        <w:rPr>
          <w:lang w:val="id_ID" w:bidi="id_ID"/>
        </w:rPr>
      </w:r>
      <w:r>
        <w:rPr>
          <w:lang w:val="id_ID" w:bidi="id_ID"/>
        </w:rPr>
        <w:t>Akhirnya, Paulus mengatakan bahwa orang-orang memperlakukan para rasul seperti sampah yang dibuang orang-orang, meskipun para rasul berperilaku dengan cara yang terhormat.</w:t>
      </w:r>
    </w:p>
    <w:p>
      <w:pPr/>
      <w:r>
        <w:rPr>
          <w:lang w:val="id_ID" w:bidi="id_ID"/>
        </w:rPr>
      </w:r>
      <w:r>
        <w:rPr>
          <w:lang w:val="id_ID" w:bidi="id_ID"/>
        </w:rPr>
        <w:t>Pikirkan tentang bagian dari surat Paulus ini secara keseluruhan. Ketika Paulus berbicara tentang para rasul, Paulus mungkin juga mengingatkan orang-orang percaya di Korintus tentang Yesus.</w:t>
      </w:r>
    </w:p>
    <w:p>
      <w:pPr>
        <w:pStyle w:val="ListBullet"/>
        <w:spacing w:line="240" w:lineRule="auto"/>
        <w:ind w:left="720"/>
      </w:pPr>
      <w:r>
        <w:rPr>
          <w:lang w:val="id_ID" w:bidi="id_ID"/>
        </w:rPr>
      </w:r>
      <w:r>
        <w:rPr>
          <w:lang w:val="id_ID" w:bidi="id_ID"/>
        </w:rPr>
        <w:t>Paulus menggambarkan penderitaan para rasul. Para rasul lapar dan haus, mereka dipukul, dan tidak memiliki rumah. Ini juga adalah hal-hal yang terjadi pada Yesus.</w:t>
      </w:r>
    </w:p>
    <w:p>
      <w:pPr>
        <w:pStyle w:val="ListBullet"/>
        <w:spacing w:line="240" w:lineRule="auto"/>
        <w:ind w:left="720"/>
      </w:pPr>
      <w:r>
        <w:rPr>
          <w:lang w:val="id_ID" w:bidi="id_ID"/>
        </w:rPr>
      </w:r>
      <w:r>
        <w:rPr>
          <w:lang w:val="id_ID" w:bidi="id_ID"/>
        </w:rPr>
        <w:t>Paulus mengatakan bahwa orang-orang mengatakan hal-hal yang tidak baik kepada para rasul dan orang-orang mengatakan hal-hal yang tidak benar tentang para rasul. Paulus mengatakan bahwa para rasul menanggapi dengan kata-kata yang baik dan benar. Ini juga adalah hal-hal yang terjadi pada Yesus.</w:t>
      </w:r>
    </w:p>
    <w:p>
      <w:pPr>
        <w:pStyle w:val="ListBullet"/>
        <w:spacing w:line="240" w:lineRule="auto"/>
        <w:ind w:left="720"/>
      </w:pPr>
      <w:r>
        <w:rPr>
          <w:lang w:val="id_ID" w:bidi="id_ID"/>
        </w:rPr>
      </w:r>
      <w:r>
        <w:rPr>
          <w:lang w:val="id_ID" w:bidi="id_ID"/>
        </w:rPr>
        <w:t>Paulus mengatakan bahwa para rasul rendah hati dan seperti hamba. Ini juga adalah pernyataan yang benar tentang Yesus.</w:t>
      </w:r>
    </w:p>
    <w:p>
      <w:pPr>
        <w:pStyle w:val="ListBullet"/>
        <w:spacing w:line="240" w:lineRule="auto"/>
        <w:ind w:left="720"/>
      </w:pPr>
      <w:r>
        <w:rPr>
          <w:lang w:val="id_ID" w:bidi="id_ID"/>
        </w:rPr>
      </w:r>
      <w:r>
        <w:rPr>
          <w:lang w:val="id_ID" w:bidi="id_ID"/>
        </w:rPr>
        <w:t>Paulus mengatakan bahwa orang-orang lain memperlakukan para rasul dengan buruk, seperti kotoran dan sampah. Ini juga adalah hal-hal yang terjadi pada Yesus.</w:t>
      </w:r>
    </w:p>
    <w:p>
      <w:pPr/>
      <w:r>
        <w:rPr>
          <w:lang w:val="id_ID" w:bidi="id_ID"/>
        </w:rPr>
      </w:r>
      <w:r>
        <w:rPr>
          <w:lang w:val="id_ID" w:bidi="id_ID"/>
        </w:rPr>
        <w:t>Paulus memulai perikop ini dengan mengatakan kepada orang-orang percaya di Korintus bahwa Paulus dan Apolos adalah teladan untuk diikuti oleh orang-orang percaya di Korintus. Dalam perikop ini, Paulus tidak menyebutkan nama Yesus, tetapi Paulus juga ingin orang-orang percaya di Korintus melihat Yesus sebagai teladan.</w:t>
      </w:r>
    </w:p>
    <w:p>
      <w:pPr/>
      <w:r>
        <w:rPr>
          <w:lang w:val="id_ID" w:bidi="id_ID"/>
        </w:rPr>
      </w:r>
      <w:r>
        <w:rPr>
          <w:lang w:val="id_ID" w:bidi="id_ID"/>
        </w:rPr>
        <w:t>Berhenti di sini dan diskusikan dalam kelompok: Ceritakan kisah tentang saat Anda telah bertindak seperti Yesus. Bagaimana Anda dapat mendorong orang lain untuk mengikuti teladan Yesus dengan cara Anda bertindak?</w:t>
      </w:r>
      <w:r>
        <w:rPr>
          <w:lang w:val="id_ID" w:bidi="id_ID"/>
        </w:rPr>
      </w:r>
    </w:p>
    <w:p>
      <w:pPr>
        <w:pStyle w:val="Heading3"/>
      </w:pPr>
      <w:r>
        <w:rPr>
          <w:lang w:val="id_ID" w:bidi="id_ID"/>
        </w:rPr>
        <w:t>Menjelaskan Adegan</w:t>
      </w:r>
    </w:p>
    <w:p>
      <w:pPr/>
      <w:r>
        <w:rPr>
          <w:lang w:val="id_ID" w:bidi="id_ID"/>
        </w:rPr>
      </w:r>
      <w:r>
        <w:rPr>
          <w:lang w:val="id_ID" w:bidi="id_ID"/>
        </w:rPr>
        <w:t>Dengarkan versi rekaman dari 1 Korintus 4:6–13 dalam terjemahan yang paling mudah dimengerti.</w:t>
      </w:r>
    </w:p>
    <w:p>
      <w:pPr/>
      <w:r>
        <w:rPr>
          <w:lang w:val="id_ID" w:bidi="id_ID"/>
        </w:rPr>
      </w:r>
      <w:r>
        <w:rPr>
          <w:lang w:val="id_ID" w:bidi="id_ID"/>
        </w:rPr>
        <w:t>Pada tahap ini, kelompok akan menentukan adegan-adegan, tokoh-tokoh, dan latar dari perikop ini. Selanjutnya, kelompok akan memvisualisasikan perikop ini.</w:t>
      </w:r>
    </w:p>
    <w:p>
      <w:pPr/>
      <w:r>
        <w:rPr>
          <w:lang w:val="id_ID" w:bidi="id_ID"/>
        </w:rPr>
      </w:r>
      <w:r>
        <w:rPr>
          <w:lang w:val="id_ID" w:bidi="id_ID"/>
        </w:rPr>
        <w:t>Perikop ini memiliki dua bagian.</w:t>
      </w:r>
    </w:p>
    <w:p>
      <w:pPr/>
      <w:r>
        <w:rPr>
          <w:lang w:val="id_ID" w:bidi="id_ID"/>
        </w:rPr>
      </w:r>
      <w:r>
        <w:rPr>
          <w:b/>
          <w:lang w:val="id_ID" w:bidi="id_ID"/>
        </w:rPr>
        <w:t>Pada bagian pertama:</w:t>
      </w:r>
      <w:r>
        <w:rPr>
          <w:lang w:val="id_ID" w:bidi="id_ID"/>
        </w:rPr>
        <w:t xml:space="preserve"> Paulus mengingatkan orang-orang percaya di Korintus bahwa ia telah berbicara tentang dirinya dan Apolos sebagai teladan tentang bagaimana orang-orang percaya di Korintus harus berperilaku. Paulus mengatakan kepada orang-orang percaya di Korintus bahwa mereka sombong dan bangga dengan cara mereka mengikuti pemimpin-pemimpin tertentu. Paulus mengatakan bahwa orang-orang percaya di Korintus berpikir tentang diri mereka sendiri seolah-olah mereka adalah raja-raja.</w:t>
      </w:r>
    </w:p>
    <w:p>
      <w:pPr/>
      <w:r>
        <w:rPr>
          <w:lang w:val="id_ID" w:bidi="id_ID"/>
        </w:rPr>
      </w:r>
      <w:r>
        <w:rPr>
          <w:b/>
          <w:lang w:val="id_ID" w:bidi="id_ID"/>
        </w:rPr>
        <w:t>Pada bagian kedua:</w:t>
      </w:r>
      <w:r>
        <w:rPr>
          <w:lang w:val="id_ID" w:bidi="id_ID"/>
        </w:rPr>
        <w:t xml:space="preserve"> Paulus berbicara tentang posisi rendah dari semua rasul, dan bagaimana orang-orang lain berperilaku terhadap, dan berbicara kepada, para rasul.</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Apolos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Para rasul lainnya</w:t>
      </w:r>
    </w:p>
    <w:p>
      <w:pPr>
        <w:pStyle w:val="ListBullet"/>
        <w:spacing w:line="240" w:lineRule="auto"/>
        <w:ind w:left="720"/>
      </w:pPr>
      <w:r>
        <w:rPr>
          <w:lang w:val="id_ID" w:bidi="id_ID"/>
        </w:rPr>
      </w:r>
      <w:r>
        <w:rPr>
          <w:lang w:val="id_ID" w:bidi="id_ID"/>
        </w:rPr>
        <w:t>Semua orang di dunia</w:t>
      </w:r>
    </w:p>
    <w:p>
      <w:pPr>
        <w:pStyle w:val="ListBullet"/>
        <w:spacing w:line="240" w:lineRule="auto"/>
        <w:ind w:left="720"/>
      </w:pPr>
      <w:r>
        <w:rPr>
          <w:lang w:val="id_ID" w:bidi="id_ID"/>
        </w:rPr>
      </w:r>
      <w:r>
        <w:rPr>
          <w:lang w:val="id_ID" w:bidi="id_ID"/>
        </w:rPr>
        <w:t>Malaikat-malaikat</w:t>
      </w:r>
    </w:p>
    <w:p>
      <w:pPr>
        <w:pStyle w:val="ListBullet"/>
        <w:spacing w:line="240" w:lineRule="auto"/>
        <w:ind w:left="720"/>
      </w:pPr>
      <w:r>
        <w:rPr>
          <w:lang w:val="id_ID" w:bidi="id_ID"/>
        </w:rPr>
      </w:r>
      <w:r>
        <w:rPr>
          <w:lang w:val="id_ID" w:bidi="id_ID"/>
        </w:rPr>
        <w:t>Dan orang-orang yang mengatakan hal-hal yang tidak benar tentang para rasul</w:t>
      </w:r>
    </w:p>
    <w:p>
      <w:pPr/>
      <w:r>
        <w:rPr>
          <w:lang w:val="id_ID" w:bidi="id_ID"/>
        </w:rPr>
      </w:r>
      <w:r>
        <w:rPr>
          <w:lang w:val="id_ID" w:bidi="id_ID"/>
        </w:rPr>
        <w:t>Dalam bagian pertama dari perikop ini, Paulus memulai dengan menyebut orang-orang percaya di Korintus "saudara-saudara," atau "saudara-saudari." Paulus tidak mengatakan bahwa orang-orang percaya di Korintus adalah saudara-saudaranya yang sebenarnya. Ini adalah istilah kasih sayang yang digunakan Paulus untuk semua orang percaya di Korintus, baik laki-laki maupun perempuan.</w:t>
      </w:r>
    </w:p>
    <w:p>
      <w:pPr/>
      <w:r>
        <w:rPr>
          <w:lang w:val="id_ID" w:bidi="id_ID"/>
        </w:rPr>
      </w:r>
      <w:r>
        <w:rPr>
          <w:lang w:val="id_ID" w:bidi="id_ID"/>
        </w:rPr>
        <w:t>Paulus mengatakan kepada orang-orang percaya di Korintus bahwa Paulus dan Apolos adalah teladan yang patut diikuti oleh orang-orang percaya di Korintus. Paulus mengatakan kepada orang-orang percaya untuk "tidak melampaui apa yang tertulis." Ini kemungkinan adalah pepatah yang akrab bagi orang-orang Korintus, tetapi makna yang tepat tidak jelas hari ini. Paulus mungkin merujuk pada bagian-bagian sebelumnya dari suratnya di mana ia mengutip dari Kitab Suci, atau kata-katanya sendiri, atau aturan umum untuk kehidupan yang diketahui semua orang. Paulus mengatakan kepada orang-orang Korintus untuk mengikuti ajaran dan teladan yang diberikan para guru kepada orang-orang Korintus. Paulus mengatakan kepada orang-orang Korintus untuk tidak membuat aturan mereka sendiri atau berpikir bahwa mereka tahu lebih baik.</w:t>
      </w:r>
    </w:p>
    <w:p>
      <w:pPr/>
      <w:r>
        <w:rPr>
          <w:lang w:val="id_ID" w:bidi="id_ID"/>
        </w:rPr>
      </w:r>
      <w:r>
        <w:rPr>
          <w:lang w:val="id_ID" w:bidi="id_ID"/>
        </w:rPr>
        <w:t>Paulus mengatakan kepada orang-orang percaya di Korintus bahwa orang-orang percaya di Korintus sombong. Kata yang digunakan Paulus untuk menggambarkan orang-orang percaya di Korintus berarti "sombong." Itu adalah kata yang sama yang akan Anda gunakan untuk menggambarkan meniupkan udara ke dalam ban, atau bola. Orang sombong berpikir bahwa mereka lebih penting daripada orang lain. Paulus mengatakan bahwa orang-orang percaya di Korintus sombong karena mereka berpikir bahwa guru mana pun yang mereka ikuti lebih baik daripada guru yang diikuti orang lain.</w:t>
      </w:r>
    </w:p>
    <w:p>
      <w:pPr/>
      <w:r>
        <w:rPr>
          <w:lang w:val="id_ID" w:bidi="id_ID"/>
        </w:rPr>
      </w:r>
      <w:r>
        <w:rPr>
          <w:lang w:val="id_ID" w:bidi="id_ID"/>
        </w:rPr>
        <w:t>Berhenti di sini dan diskusikan dalam kelompok: Ceritakan kisah tentang seseorang yang angkuh, atau sombong dan bangga. Perhatikan kata-kata yang Anda gunakan untuk menggambarkan orang ini. Hentikan sebentar rekaman ini di sini.</w:t>
      </w:r>
    </w:p>
    <w:p>
      <w:pPr/>
      <w:r>
        <w:rPr>
          <w:lang w:val="id_ID" w:bidi="id_ID"/>
        </w:rPr>
      </w:r>
      <w:r>
        <w:rPr>
          <w:lang w:val="id_ID" w:bidi="id_ID"/>
        </w:rPr>
        <w:t>Paulus kemudian mengajukan tiga pertanyaan kepada orang-orang percaya di Korintus yang tidak diharapkan Paulus untuk dijawab oleh orang-orang percaya di Korintus. Paulus bertanya, "Apa yang membuat kamu istimewa dibandingkan dengan orang-orang lain? Apakah Anda memiliki apa pun yang tidak diberikan kepada Anda? Jika semua yang Anda miliki diberikan Allah kepada Anda, mengapa Anda berperilaku seolah-olah selalu menjadi milikmu?" Paulus melakukan ini untuk menekankan bahwa orang-orang percaya di Korintus memegahkan diri atau berbicara tentang semua hal baik yang mereka miliki atau yang dapat mereka lakukan.</w:t>
      </w:r>
    </w:p>
    <w:p>
      <w:pPr/>
      <w:r>
        <w:rPr>
          <w:lang w:val="id_ID" w:bidi="id_ID"/>
        </w:rPr>
      </w:r>
      <w:r>
        <w:rPr>
          <w:lang w:val="id_ID" w:bidi="id_ID"/>
        </w:rPr>
        <w:t>Berhenti di sini dan diskusikan dalam kelompok: Ceritakan kisah tentang seseorang yang berpikir bahwa ia sangat penting, atau cerdas, dan yang berbicara tentang dirinya kepada orang-orang lain yang tidak setuju dengannya. Perhatikan kata-kata yang Anda gunakan untuk menggambarkan orang itu dan cara orang itu berbicara. Hentikan sebentar rekaman ini di sini.</w:t>
      </w:r>
    </w:p>
    <w:p>
      <w:pPr/>
      <w:r>
        <w:rPr>
          <w:lang w:val="id_ID" w:bidi="id_ID"/>
        </w:rPr>
      </w:r>
      <w:r>
        <w:rPr>
          <w:lang w:val="id_ID" w:bidi="id_ID"/>
        </w:rPr>
        <w:t>Paulus melanjutkan dengan membuat tiga pernyataan tentang orang-orang percaya di Korintus. Pernyataan itu tidak benar, tetapi pernyataan itu mengatakan apa yang dipikirkan orang-orang percaya di Korintus adalah benar. Paulus sering menggunakan tiga pernyataan atau tiga pertanyaan. Paulus melakukan ini untuk menekankan bahwa apa yang dikatakan Paulus adalah penting. Di sini Paulus mengatakan bahwa orang-orang percaya di Korintus memiliki semua hal yang mereka inginkan, bahwa mereka sudah kaya, dan bahwa mereka sudah memerintah seperti raja-raja. Dengan kata lain, orang-orang percaya di Korintus berpikir bahwa mereka memiliki semua yang mereka butuhkan.</w:t>
      </w:r>
    </w:p>
    <w:p>
      <w:pPr/>
      <w:r>
        <w:rPr>
          <w:lang w:val="id_ID" w:bidi="id_ID"/>
        </w:rPr>
      </w:r>
      <w:r>
        <w:rPr>
          <w:lang w:val="id_ID" w:bidi="id_ID"/>
        </w:rPr>
        <w:t>Berhenti di sini dan diskusikan dalam kelompok: Mintalah satu orang untuk berbicara kepada kelompok tentang sesuatu yang sangat penting dan yang perlu diketahui kelompok. Sebagai kelompok, perhatikan kata-kata, dan isyarat, yang digunakan orang yang sedang berbicara untuk memastikan kelompok itu memahami apa yang mereka katakan. Hentikan sebentar rekaman ini di sini.</w:t>
      </w:r>
    </w:p>
    <w:p>
      <w:pPr/>
      <w:r>
        <w:rPr>
          <w:lang w:val="id_ID" w:bidi="id_ID"/>
        </w:rPr>
      </w:r>
      <w:r>
        <w:rPr>
          <w:lang w:val="id_ID" w:bidi="id_ID"/>
        </w:rPr>
        <w:t>Dalam bagian kedua dari perikop ini, Paulus berbicara tentang para rasul, termasuk Paulus sendiri, Apolos, dan semua orang lain yang dipilih Allah untuk berkhotbah dan mengajarkan injil.</w:t>
      </w:r>
    </w:p>
    <w:p>
      <w:pPr/>
      <w:r>
        <w:rPr>
          <w:lang w:val="id_ID" w:bidi="id_ID"/>
        </w:rPr>
      </w:r>
      <w:r>
        <w:rPr>
          <w:lang w:val="id_ID" w:bidi="id_ID"/>
        </w:rPr>
        <w:t>Paulus menggunakan bahasa khusus untuk menggambarkan para rasul. Paulus mengatakan bahwa tampaknya para rasul adalah orang-orang yang berada di barisan paling belakang dalam prosesi khusus seorang pemimpin militer Romawi. Atau, Paulus berkata, tampaknya para rasul mirip dengan orang-orang yang mati di arena Romawi, sebuah area bundar yang besar di mana orang Romawi sering mengadakan kompetisi dan permainan yang penuh kekerasan. Sama seperti banyak orang yang menyaksikan orang-orang Romawi membunuh orang-orang di arena tersebut, banyak orang menyaksikan bagaimana orang-orang percaya memperlakukan para rasul dan tidak melakukan apa pun untuk menghentikan perlakuan buruk itu. Bahkan para malaikat di surga menyaksikan cara buruk orang-orang memperlakukan para rasul. Situasi apa pun yang sebenarnya Paulus gambarkan, Paulus mengatakan bahwa orang-orang berpikir bahwa para rasul tidak penting dan tidak memiliki nilai. Hal ini kontras dengan bagaimana orang-orang percaya di Korintus berpikir tentang diri mereka sendiri. Jemaat Korintus berpikir bahwa mereka sendiri sangat penting dan sangat cerdas.</w:t>
      </w:r>
    </w:p>
    <w:p>
      <w:pPr/>
      <w:r>
        <w:rPr>
          <w:lang w:val="id_ID" w:bidi="id_ID"/>
        </w:rPr>
      </w:r>
      <w:r>
        <w:rPr>
          <w:lang w:val="id_ID" w:bidi="id_ID"/>
        </w:rPr>
        <w:t>Berhenti di sini dan diskusikan dalam kelompok: Ceritakan kisah tentang sekelompok orang dalam budaya Anda yang menurut orang-orang tidak penting dan tidak memiliki nilai. Perhatikan kata-kata dan frasa dan isyarat yang Anda gunakan ketika Anda menggambarkan kelompok orang ini dan ketika Anda menggambarkan bagaimana orang-orang lain memperlakukan kelompok orang ini. Hentikan sebentar rekaman ini di sini.</w:t>
      </w:r>
    </w:p>
    <w:p>
      <w:pPr/>
      <w:r>
        <w:rPr>
          <w:lang w:val="id_ID" w:bidi="id_ID"/>
        </w:rPr>
      </w:r>
      <w:r>
        <w:rPr>
          <w:lang w:val="id_ID" w:bidi="id_ID"/>
        </w:rPr>
        <w:t>Paulus terus berbicara tentang para rasul. Paulus membuat tiga pernyataan tentang orang-orang percaya di Korintus dan para rasul, dan ia menggunakan tiga pasangan kata yang memiliki makna yang benar-benar berlawanan. Paulus melakukan ini untuk menekankan perbedaan antara apa yang dipikirkan orang-orang percaya di Korintus tentang diri mereka sendiri, dan apa yang mereka pikirkan tentang para rasul. Apa yang dikatakan Paulus tentang orang-orang percaya di Korintus tidak benar-benar nyata, tetapi itulah yang dipikirkan orang-orang percaya di Korintus tentang diri mereka sendiri.</w:t>
      </w:r>
    </w:p>
    <w:p>
      <w:pPr/>
      <w:r>
        <w:rPr>
          <w:lang w:val="id_ID" w:bidi="id_ID"/>
        </w:rPr>
      </w:r>
      <w:r>
        <w:rPr>
          <w:lang w:val="id_ID" w:bidi="id_ID"/>
        </w:rPr>
        <w:t>Paulus mengatakan bahwa orang-orang berpikir bahwa para rasul adalah bodoh, sementara orang-orang Korintus berpikir bahwa orang-orang Korintus bijaksana. Sebelumnya dalam suratnya, Paulus telah menjelaskan bahwa orang-orang di dunia berpikir bahwa hikmat Allah adalah kebodohan. Anda akan mengingat perkataan Paulus yang mengatakan bahwa seseorang yang tampaknya bijaksana perlu menerima "kebodohan" dari Injil untuk menemukan hikmat Allah yang sejati. Paulus mengatakan bahwa para rasul adalah orang-orang lemah secara fisik, dan orang-orang percaya di Korintus adalah orang-orang kuat secara fisik. Paulus mengatakan bahwa orang-orang menghormati orang-orang percaya di Korintus, tetapi mereka memandang rendah atau tidak menghormati para rasul. Paulus menggunakan ketiga pernyataan itu untuk membandingkan para rasul dengan bagaimana orang-orang percaya di Korintus berpikir tentang diri mereka sendiri.</w:t>
      </w:r>
    </w:p>
    <w:p>
      <w:pPr/>
      <w:r>
        <w:rPr>
          <w:lang w:val="id_ID" w:bidi="id_ID"/>
        </w:rPr>
      </w:r>
      <w:r>
        <w:rPr>
          <w:lang w:val="id_ID" w:bidi="id_ID"/>
        </w:rPr>
        <w:t>Berhenti di sini dan diskusikan dalam kelompok: Ceritakan kisah tentang dua kelompok orang dalam budaya Anda yang berbeda satu sama lain. Misalnya, kedua kelompok itu mungkin adalah orang-orang kaya dan orang-orang miskin. Perhatikan kata-kata dan frasa dan gerak tubuh yang Anda gunakan ketika Anda menggambarkan kelompok-kelompok orang ini untuk menekankan perbedaan di antara mereka. Hentikan sebentar rekaman ini di sini.</w:t>
      </w:r>
    </w:p>
    <w:p>
      <w:pPr/>
      <w:r>
        <w:rPr>
          <w:lang w:val="id_ID" w:bidi="id_ID"/>
        </w:rPr>
      </w:r>
      <w:r>
        <w:rPr>
          <w:lang w:val="id_ID" w:bidi="id_ID"/>
        </w:rPr>
        <w:t>Paulus terus berbicara tentang para rasul. Paulus mengatakan bahwa para rasul sering lapar dan haus, dan bahwa para rasul berpakaian dengan pakaian yang usang dan compang-camping. Paulus mengatakan bahwa orang-orang kadang-kadang memukul para rasul. Dalam bahasa aslinya, ini dapat berarti bahwa orang-orang berbicara dengan buruk kepada para rasul, atau bahwa orang-orang memperlakukan para rasul dengan kekerasan. Paulus juga mengatakan bahwa para rasul selalu berpindah dari tempat ke tempat, dan mereka tidak memiliki rumah.</w:t>
      </w:r>
    </w:p>
    <w:p>
      <w:pPr/>
      <w:r>
        <w:rPr>
          <w:lang w:val="id_ID" w:bidi="id_ID"/>
        </w:rPr>
      </w:r>
      <w:r>
        <w:rPr>
          <w:lang w:val="id_ID" w:bidi="id_ID"/>
        </w:rPr>
        <w:t>Paulus terus berbicara tentang bagaimana para rasul bereaksi kepada orang-orang yang menganiaya mereka. Sekali lagi, Paulus membuat tiga pernyataan, dan setiap pernyataan memiliki dua tindakan yang berlawanan. Paulus mengatakan bahwa ketika orang-orang memberikan kutukan kepada para rasul, para rasul menanggapi dengan berkat. Paulus mungkin mengingatkan orang-orang percaya di Korintus tentang ajaran Yesus, "memberkati mereka yang mengutuki engkau." Paulus mengatakan bahwa ketika orang-orang menganiaya atau memperlakukan para rasul dengan buruk, para rasul sabar. Paulus mungkin ingin orang-orang percaya di Korintus mengingat bagaimana Yesus menanggapi selama persidangan dan penyaliban-Nya. Pernyataan ketiga yang dibuat Paulus adalah mengatakan bahwa ketika orang-orang mengatakan hal-hal yang tidak benar tentang para rasul, para rasul menanggapi dengan kata-kata yang baik.</w:t>
      </w:r>
    </w:p>
    <w:p>
      <w:pPr/>
      <w:r>
        <w:rPr>
          <w:lang w:val="id_ID" w:bidi="id_ID"/>
        </w:rPr>
      </w:r>
      <w:r>
        <w:rPr>
          <w:lang w:val="id_ID" w:bidi="id_ID"/>
        </w:rPr>
        <w:t>Paulus menyelesaikan dengan mengatakan bahwa para rasul telah menjadi seperti kotoran atau sampah. Dalam bahasa aslinya, kedua kata ini memiliki arti yang hampir sama. Kedua kata itu menggambarkan kotoran atau limbah yang dibersihkan, seperti kotoran sapuan lantai, atau kotoran yang dikikis dari tubuh seseorang. Oleh karena itu, kedua kata digunakan untuk menggambarkan sesuatu yang dianggap orang-orang tidak berharga atau menjijikkan.</w:t>
      </w:r>
    </w:p>
    <w:p>
      <w:pPr/>
      <w:r>
        <w:rPr>
          <w:lang w:val="id_ID" w:bidi="id_ID"/>
        </w:rPr>
      </w:r>
      <w:r>
        <w:rPr>
          <w:lang w:val="id_ID" w:bidi="id_ID"/>
        </w:rPr>
        <w:t>Pertimbangkan bagian surat ini secara keseluruhan. Paulus mengatakan kepada orang-orang percaya di Korintus bahwa apa yang mereka lakukan dan katakan menunjukkan bahwa mereka bangga dan sombong. Sebaliknya, Paulus menceritakan kepada orang-orang percaya di Korintus tentang hal-hal sulit yang dialami para rasul. Ini menunjukkan bahwa para rasul rendah hati.</w:t>
      </w:r>
    </w:p>
    <w:p>
      <w:pPr/>
      <w:r>
        <w:rPr>
          <w:lang w:val="id_ID" w:bidi="id_ID"/>
        </w:rPr>
      </w:r>
      <w:r>
        <w:rPr>
          <w:lang w:val="id_ID" w:bidi="id_ID"/>
        </w:rPr>
        <w:t>Berhenti di sini dan diskusikan dalam kelompok: Ceritakan kisah tentang sekelompok orang yang bangga dan sombong, dan sekelompok orang yang rendah hati. Perhatikan kata-kata, frasa, dan gerak tubuh yang Anda gunakan ketika Anda berbicara tentang kedua kelompok orang ini. Hentikan sebentar rekaman ini di sini.</w:t>
      </w:r>
    </w:p>
    <w:p>
      <w:pPr/>
      <w:r>
        <w:rPr>
          <w:lang w:val="id_ID" w:bidi="id_ID"/>
        </w:rPr>
      </w:r>
      <w:r>
        <w:rPr>
          <w:lang w:val="id_ID" w:bidi="id_ID"/>
        </w:rPr>
        <w:t xml:space="preserve">Sekarang, kelompok harus membuat papan cerita, menggambar, atau menggunakan benda-benda untuk memvisualisasikan perikop ini dan tindakan-tindakan yang ada di dalamnya. </w:t>
      </w:r>
    </w:p>
    <w:p>
      <w:pPr/>
      <w:r>
        <w:rPr>
          <w:lang w:val="id_ID" w:bidi="id_ID"/>
        </w:rPr>
      </w:r>
      <w:r>
        <w:rPr>
          <w:lang w:val="id_ID" w:bidi="id_ID"/>
        </w:rPr>
        <w:t>Ketika Anda membayangkan bagian dari perikop di mana Paulus berbicara tentang para rasul yang berada di akhir pawai khusus orang-orang, ingatlah bahwa Paulus hanya memberikan sebuah gambaran—hal itu tidak benar-benar terjadi. Ketika Paulus berbicara tentang para rasul, Anda mungkin ingin menunjukkan bahwa orang-orang percaya di Korintus berpikir bahwa mereka lebih baik, atau lebih penting daripada, para rasul. Anda mungkin ingin menempatkan Paulus dan Apolos di tempat yang sama dengan para rasul lainnya untuk memperjelas perbedaan antara orang-orang percaya di Korintus dan para rasul.</w:t>
      </w:r>
      <w:r>
        <w:rPr>
          <w:lang w:val="id_ID" w:bidi="id_ID"/>
        </w:rPr>
      </w:r>
    </w:p>
    <w:p>
      <w:pPr>
        <w:pStyle w:val="Heading3"/>
      </w:pPr>
      <w:r>
        <w:rPr>
          <w:lang w:val="id_ID" w:bidi="id_ID"/>
        </w:rPr>
        <w:t>Memperagakan Bacaan</w:t>
      </w:r>
    </w:p>
    <w:p>
      <w:pPr/>
      <w:r>
        <w:rPr>
          <w:lang w:val="id_ID" w:bidi="id_ID"/>
        </w:rPr>
      </w:r>
      <w:r>
        <w:rPr>
          <w:lang w:val="id_ID" w:bidi="id_ID"/>
        </w:rPr>
        <w:t>Dengarkan versi rekaman dari 1 Korintus 4:6–13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memiliki dua bagian.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Apolos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Para rasul lainnya</w:t>
      </w:r>
    </w:p>
    <w:p>
      <w:pPr>
        <w:pStyle w:val="ListBullet"/>
        <w:spacing w:line="240" w:lineRule="auto"/>
        <w:ind w:left="720"/>
      </w:pPr>
      <w:r>
        <w:rPr>
          <w:lang w:val="id_ID" w:bidi="id_ID"/>
        </w:rPr>
      </w:r>
      <w:r>
        <w:rPr>
          <w:lang w:val="id_ID" w:bidi="id_ID"/>
        </w:rPr>
        <w:t>Semua orang di dunia</w:t>
      </w:r>
    </w:p>
    <w:p>
      <w:pPr>
        <w:pStyle w:val="ListBullet"/>
        <w:spacing w:line="240" w:lineRule="auto"/>
        <w:ind w:left="720"/>
      </w:pPr>
      <w:r>
        <w:rPr>
          <w:lang w:val="id_ID" w:bidi="id_ID"/>
        </w:rPr>
      </w:r>
      <w:r>
        <w:rPr>
          <w:lang w:val="id_ID" w:bidi="id_ID"/>
        </w:rPr>
        <w:t>Malaikat-malaikat</w:t>
      </w:r>
    </w:p>
    <w:p>
      <w:pPr>
        <w:pStyle w:val="ListBullet"/>
        <w:spacing w:line="240" w:lineRule="auto"/>
        <w:ind w:left="720"/>
      </w:pPr>
      <w:r>
        <w:rPr>
          <w:lang w:val="id_ID" w:bidi="id_ID"/>
        </w:rPr>
      </w:r>
      <w:r>
        <w:rPr>
          <w:lang w:val="id_ID" w:bidi="id_ID"/>
        </w:rPr>
        <w:t>Dan orang-orang yang mengatakan hal-hal yang tidak benar tentang para rasul.</w:t>
      </w:r>
    </w:p>
    <w:p>
      <w:pPr/>
      <w:r>
        <w:rPr>
          <w:lang w:val="id_ID" w:bidi="id_ID"/>
        </w:rPr>
      </w:r>
      <w:r>
        <w:rPr>
          <w:lang w:val="id_ID" w:bidi="id_ID"/>
        </w:rPr>
        <w:t>Peragakan perikop ini dua kali secara berkelompok. Anda harus memperagakan perikop ini dalam bahasa Anda sendiri.</w:t>
      </w:r>
    </w:p>
    <w:p>
      <w:pPr/>
      <w:r>
        <w:rPr>
          <w:lang w:val="id_ID" w:bidi="id_ID"/>
        </w:rPr>
      </w:r>
      <w:r>
        <w:rPr>
          <w:lang w:val="id_ID" w:bidi="id_ID"/>
        </w:rPr>
        <w:t>Pertama, peragakan bagian ini tanpa berhenti. Perhatikan percakapan, alur, jalan cerita, dan urutan waktu dari teks ini. Pastikan Anda tidak melewatkan peragaan bagian-bagian yang sulit atau penting dari teks tersebut. Bantulah satu sama lain untuk mengingat setiap bagian dari teks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teks ini untuk kedua kalinya. Pada bagian-bagian tertentu dalam drama, berhenti sebentar dan tanyakan pada orang yang sedang memerankan tokoh tersebut, "Apa yang Anda rasakan atau pikirkan?" Orang yang sedang memerankan karakter tersebut harus menjawab apa yang mereka rasakan atau pikirkan jika mereka menjadi karakter tersebut. Lalu lanjutkan dramanya.</w:t>
      </w:r>
    </w:p>
    <w:p>
      <w:pPr/>
      <w:r>
        <w:rPr>
          <w:lang w:val="id_ID" w:bidi="id_ID"/>
        </w:rPr>
      </w:r>
      <w:r>
        <w:rPr>
          <w:lang w:val="id_ID" w:bidi="id_ID"/>
        </w:rPr>
        <w:t>Hentikan sebentar rekaman ini di sini dan peragakan teks ini untuk kedua kalinya.</w:t>
      </w:r>
    </w:p>
    <w:p>
      <w:pPr/>
      <w:r>
        <w:rPr>
          <w:lang w:val="id_ID" w:bidi="id_ID"/>
        </w:rPr>
      </w:r>
      <w:r>
        <w:rPr>
          <w:lang w:val="id_ID" w:bidi="id_ID"/>
        </w:rPr>
        <w:t>Berikut ini adalah sebuah contoh drama dan kemungkinan respon-responnya.</w:t>
      </w:r>
    </w:p>
    <w:p>
      <w:pPr/>
      <w:r>
        <w:rPr>
          <w:lang w:val="id_ID" w:bidi="id_ID"/>
        </w:rPr>
      </w:r>
      <w:r>
        <w:rPr>
          <w:lang w:val="id_ID" w:bidi="id_ID"/>
        </w:rPr>
        <w:t>Pada bagian pertama, Paulus menyapa orang-orang percaya di Korintus sebagai "saudara-saudari." Paulus berbicara tentang Paulus dan Apolos sebagai contoh, dan mengatakan kepada orang-orang percaya di Korintus bahwa mereka sombong dan tinggi hati dalam cara mereka mengikuti pemimpin tertentu. Paulus mengatakan bahwa orang-orang percaya di Korintus memegahkan diri, atau berbicara dengan bangga, tentang semua hal baik yang mereka miliki dan mereka melupakan bahwa semua hal baik berasal dari Allah. Paulus kemudian mengatakan bahwa orang-orang percaya di Korintus berperilaku seperti raja-raja yang penting dan memiliki semua yang mereka butuhkan.</w:t>
      </w:r>
    </w:p>
    <w:p>
      <w:pPr/>
      <w:r>
        <w:rPr>
          <w:lang w:val="id_ID" w:bidi="id_ID"/>
        </w:rPr>
      </w:r>
      <w:r>
        <w:rPr>
          <w:lang w:val="id_ID" w:bidi="id_ID"/>
        </w:rPr>
        <w:t>Anda bisa meminta Paulus dan Apolos berdiri di satu bagian dari ruangan, dan orang-orang percaya di Korintus di bagian lain dari ruangan. Mungkin orang-orang percaya di Korintus bisa berada dalam dua kelompok, satu kelompok yang mengikuti Paulus dan satu kelompok yang mengikuti Apolos.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orang-orang percaya di Korintus,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Pada bagian kedua, Paulus berbicara tentang kedudukan yang rendah dari semua rasul, dan bagaimana orang-orang lain berperilaku dan berbicara kepada para rasul. Paulus menggambarkan para rasul dan mengatakan bahwa para rasul mirip dengan orang-orang yang berada di akhir prosesi khusus seorang pemimpin militer Romawi. Atau, kata Paulus, para rasul mirip dengan orang-orang yang mati di arena Romawi. Orang-orang yang menyaksikan para rasul bukan hanya semua orang di dunia, tetapi juga mereka yang tinggal di tempat-tempat surgawi. Ingat, ini sebenarnya tidak terjadi. Paulus menggunakan bahasa khusus untuk menggambarkan suatu gambaran untuk membantu orang-orang percaya di Korintus memahami seperti apa rasanya menjadi seorang rasul.</w:t>
      </w:r>
    </w:p>
    <w:p>
      <w:pPr/>
      <w:r>
        <w:rPr>
          <w:lang w:val="id_ID" w:bidi="id_ID"/>
        </w:rPr>
      </w:r>
      <w:r>
        <w:rPr>
          <w:lang w:val="id_ID" w:bidi="id_ID"/>
        </w:rPr>
        <w:t>Anda bisa meminta kelompok yang mewakili orang-orang percaya di Korintus dan makhluk-makhluk surgawi berkumpul di sekitar para rasul yang berada di tengah kelompok.</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para murid, "Apa yang kamu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orang-orang percaya di Korintus,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makhluk surgawi,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terus berbicara tentang para rasul. Paulus membuat tiga pernyataan dan membandingkan para rasul dengan orang-orang percaya di Korintus. Paulus kemudian mengatakan lebih banyak hal tentang bagaimana orang-orang lain memperlakukan para rasul.</w:t>
      </w:r>
    </w:p>
    <w:p>
      <w:pPr/>
      <w:r>
        <w:rPr>
          <w:lang w:val="id_ID" w:bidi="id_ID"/>
        </w:rPr>
      </w:r>
      <w:r>
        <w:rPr>
          <w:lang w:val="id_ID" w:bidi="id_ID"/>
        </w:rPr>
        <w:t>Anda dapat memiliki dua kelompok. Satu kelompok adalah para rasul. Kelompok lain adalah orang-orang yang memperlakukan para rasul dengan buruk dan mengatakan kata-kata yang tidak benar kepada para rasul dan tentang para rasul.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4:6–13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Paulus memulai bagian ini dengan menyebut orang-percaya di Korintus sebagai </w:t>
      </w:r>
      <w:r>
        <w:rPr>
          <w:b/>
          <w:lang w:val="id_ID" w:bidi="id_ID"/>
        </w:rPr>
        <w:t>saudara-saudara</w:t>
      </w:r>
      <w:r>
        <w:rPr>
          <w:lang w:val="id_ID" w:bidi="id_ID"/>
        </w:rPr>
        <w:t>. Gunakan kata yang sama untuk saudara-saudara, atau saudara-saudari, seperti yang telah Anda gunakan pada perikop sebelumnya.</w:t>
      </w:r>
    </w:p>
    <w:p>
      <w:pPr/>
      <w:r>
        <w:rPr>
          <w:lang w:val="id_ID" w:bidi="id_ID"/>
        </w:rPr>
      </w:r>
      <w:r>
        <w:rPr>
          <w:lang w:val="id_ID" w:bidi="id_ID"/>
        </w:rPr>
        <w:t xml:space="preserve">Paulus mengatakan kepada orang-orang percaya di Korintus bahwa orang-orang percaya di Korintus </w:t>
      </w:r>
      <w:r>
        <w:rPr>
          <w:b/>
          <w:lang w:val="id_ID" w:bidi="id_ID"/>
        </w:rPr>
        <w:t>memegahkan diri</w:t>
      </w:r>
      <w:r>
        <w:rPr>
          <w:lang w:val="id_ID" w:bidi="id_ID"/>
        </w:rPr>
        <w:t xml:space="preserve">. Ini adalah kata yang sama yang akan Anda gunakan untuk menggambarkan tindakan meniupkan udara ke dalam ban, atau bola. Kata lain untuk angkuh adalah </w:t>
      </w:r>
      <w:r>
        <w:rPr>
          <w:b/>
          <w:lang w:val="id_ID" w:bidi="id_ID"/>
        </w:rPr>
        <w:t>sombong</w:t>
      </w:r>
      <w:r>
        <w:rPr>
          <w:lang w:val="id_ID" w:bidi="id_ID"/>
        </w:rPr>
        <w:t xml:space="preserve">, atau </w:t>
      </w:r>
      <w:r>
        <w:rPr>
          <w:b/>
          <w:lang w:val="id_ID" w:bidi="id_ID"/>
        </w:rPr>
        <w:t>congkak</w:t>
      </w:r>
      <w:r>
        <w:rPr>
          <w:lang w:val="id_ID" w:bidi="id_ID"/>
        </w:rPr>
        <w:t xml:space="preserve"> dengan cara yang berdosa. Orang-orang yang angkuh, atau orang-orang yang sombong atau bangga, berpikir bahwa mereka lebih penting daripada orang-orang lain. Ketika orang-orang sombong atau bangga berbicara tentang hal-hal yang telah mereka lakukan atau hal-hal yang mereka miliki, ini disebut </w:t>
      </w:r>
      <w:r>
        <w:rPr>
          <w:b/>
          <w:lang w:val="id_ID" w:bidi="id_ID"/>
        </w:rPr>
        <w:t>memegahkan diri</w:t>
      </w:r>
      <w:r>
        <w:rPr>
          <w:lang w:val="id_ID" w:bidi="id_ID"/>
        </w:rPr>
        <w:t xml:space="preserve">. "Angkuh" atau sombong atau bangga adalah kebalikan dari </w:t>
      </w:r>
      <w:r>
        <w:rPr>
          <w:b/>
          <w:lang w:val="id_ID" w:bidi="id_ID"/>
        </w:rPr>
        <w:t>rendah hati</w:t>
      </w:r>
      <w:r>
        <w:rPr>
          <w:lang w:val="id_ID" w:bidi="id_ID"/>
        </w:rPr>
        <w:t>. Seseorang yang rendah hati tidak berpikir bahwa mereka lebih baik atau lebih penting daripada, orang-orang lain.</w:t>
      </w:r>
    </w:p>
    <w:p>
      <w:pPr/>
      <w:r>
        <w:rPr>
          <w:lang w:val="id_ID" w:bidi="id_ID"/>
        </w:rPr>
      </w:r>
      <w:r>
        <w:rPr>
          <w:lang w:val="id_ID" w:bidi="id_ID"/>
        </w:rPr>
        <w:t xml:space="preserve">Berhenti di sini dan diskusikan dalam kelompok kata atau frasa apa yang akan Anda gunakan untuk kata-kata </w:t>
      </w:r>
      <w:r>
        <w:rPr>
          <w:b/>
          <w:lang w:val="id_ID" w:bidi="id_ID"/>
        </w:rPr>
        <w:t>membesar-besarkan diri</w:t>
      </w:r>
      <w:r>
        <w:rPr>
          <w:lang w:val="id_ID" w:bidi="id_ID"/>
        </w:rPr>
        <w:t xml:space="preserve">, </w:t>
      </w:r>
      <w:r>
        <w:rPr>
          <w:b/>
          <w:lang w:val="id_ID" w:bidi="id_ID"/>
        </w:rPr>
        <w:t>angkuh</w:t>
      </w:r>
      <w:r>
        <w:rPr>
          <w:lang w:val="id_ID" w:bidi="id_ID"/>
        </w:rPr>
        <w:t xml:space="preserve">, </w:t>
      </w:r>
      <w:r>
        <w:rPr>
          <w:b/>
          <w:lang w:val="id_ID" w:bidi="id_ID"/>
        </w:rPr>
        <w:t>sombong</w:t>
      </w:r>
      <w:r>
        <w:rPr>
          <w:lang w:val="id_ID" w:bidi="id_ID"/>
        </w:rPr>
        <w:t xml:space="preserve">, </w:t>
      </w:r>
      <w:r>
        <w:rPr>
          <w:b/>
          <w:lang w:val="id_ID" w:bidi="id_ID"/>
        </w:rPr>
        <w:t>membual</w:t>
      </w:r>
      <w:r>
        <w:rPr>
          <w:lang w:val="id_ID" w:bidi="id_ID"/>
        </w:rPr>
        <w:t xml:space="preserve">, dan </w:t>
      </w:r>
      <w:r>
        <w:rPr>
          <w:b/>
          <w:lang w:val="id_ID" w:bidi="id_ID"/>
        </w:rPr>
        <w:t>rendah hati</w:t>
      </w:r>
      <w:r>
        <w:rPr>
          <w:lang w:val="id_ID" w:bidi="id_ID"/>
        </w:rPr>
        <w:t>. Jika Anda telah menerjemahkan kata-kata ini di kitab lain dari Alkitab, gunakan kata yang sama dengan yang Anda gunakan di sana. Hentikan sebentar rekaman ini di sini.</w:t>
      </w:r>
    </w:p>
    <w:p>
      <w:pPr/>
      <w:r>
        <w:rPr>
          <w:lang w:val="id_ID" w:bidi="id_ID"/>
        </w:rPr>
      </w:r>
      <w:r>
        <w:rPr>
          <w:lang w:val="id_ID" w:bidi="id_ID"/>
        </w:rPr>
        <w:t xml:space="preserve">Paulus mengatakan kepada orang-orang percaya di Korintus bahwa mereka telah mulai </w:t>
      </w:r>
      <w:r>
        <w:rPr>
          <w:b/>
          <w:lang w:val="id_ID" w:bidi="id_ID"/>
        </w:rPr>
        <w:t>memerintah</w:t>
      </w:r>
      <w:r>
        <w:rPr>
          <w:lang w:val="id_ID" w:bidi="id_ID"/>
        </w:rPr>
        <w:t xml:space="preserve">, atau menjadi seperti </w:t>
      </w:r>
      <w:r>
        <w:rPr>
          <w:b/>
          <w:lang w:val="id_ID" w:bidi="id_ID"/>
        </w:rPr>
        <w:t>raja</w:t>
      </w:r>
      <w:r>
        <w:rPr>
          <w:lang w:val="id_ID" w:bidi="id_ID"/>
        </w:rPr>
        <w:t>. Masa pemerintahan adalah periode ketika seorang raja memerintah sebuah negara atau wilayah. Paulus bermaksud bahwa orang-orang percaya di Korintus berpikir bahwa mereka seperti raja-raja.</w:t>
      </w:r>
    </w:p>
    <w:p>
      <w:pPr/>
      <w:r>
        <w:rPr>
          <w:lang w:val="id_ID" w:bidi="id_ID"/>
        </w:rPr>
      </w:r>
      <w:r>
        <w:rPr>
          <w:lang w:val="id_ID" w:bidi="id_ID"/>
        </w:rPr>
        <w:t xml:space="preserve">Berhenti di sini dan diskusikan dalam kelompok kata atau frasa apa yang akan Anda gunakan untuk "mulai memerintah" atau "jadilah seperti raja." Carilah </w:t>
      </w:r>
      <w:r>
        <w:rPr>
          <w:lang w:val="id_ID" w:bidi="id_ID"/>
        </w:rPr>
        <w:t xml:space="preserve">raja </w:t>
      </w:r>
      <w:r>
        <w:rPr>
          <w:lang w:val="id_ID" w:bidi="id_ID"/>
        </w:rPr>
        <w:t>di Daftar Kata Utama untuk informasi lebih lanjut. Jika Anda telah menerjemahkan kata ini di kitab lain dalam Alkitab, gunakan kata yang sama dengan yang Anda gunakan di sana. Hentikan sebentar rekaman ini di sini.</w:t>
      </w:r>
    </w:p>
    <w:p>
      <w:pPr/>
      <w:r>
        <w:rPr>
          <w:lang w:val="id_ID" w:bidi="id_ID"/>
        </w:rPr>
      </w:r>
      <w:r>
        <w:rPr>
          <w:lang w:val="id_ID" w:bidi="id_ID"/>
        </w:rPr>
        <w:t xml:space="preserve">Paulus berbicara tentang </w:t>
      </w:r>
      <w:r>
        <w:rPr>
          <w:b/>
          <w:lang w:val="id_ID" w:bidi="id_ID"/>
        </w:rPr>
        <w:t>para rasul</w:t>
      </w:r>
      <w:r>
        <w:rPr>
          <w:lang w:val="id_ID" w:bidi="id_ID"/>
        </w:rPr>
        <w:t xml:space="preserve">. Gunakan kata atau frasa yang sama untuk para rasul seperti yang Anda gunakan pada perikop sebelumnya. Untuk informasi lebih lanjut tentang </w:t>
      </w:r>
      <w:r>
        <w:rPr>
          <w:lang w:val="id_ID" w:bidi="id_ID"/>
        </w:rPr>
        <w:t>para rasul</w:t>
      </w:r>
      <w:r>
        <w:rPr>
          <w:lang w:val="id_ID" w:bidi="id_ID"/>
        </w:rPr>
        <w:t>, lihat Daftar Kata Utama</w:t>
      </w:r>
    </w:p>
    <w:p>
      <w:pPr/>
      <w:r>
        <w:rPr>
          <w:lang w:val="id_ID" w:bidi="id_ID"/>
        </w:rPr>
      </w:r>
      <w:r>
        <w:rPr>
          <w:lang w:val="id_ID" w:bidi="id_ID"/>
        </w:rPr>
        <w:t xml:space="preserve">Paulus berbicara tentang </w:t>
      </w:r>
      <w:r>
        <w:rPr>
          <w:b/>
          <w:lang w:val="id_ID" w:bidi="id_ID"/>
        </w:rPr>
        <w:t>malaikat</w:t>
      </w:r>
      <w:r>
        <w:rPr>
          <w:lang w:val="id_ID" w:bidi="id_ID"/>
        </w:rPr>
        <w:t>, yang adalah makhluk rohani yang dibuat Allah untuk menyembah-Nya dan memberikan pesan-Nya kepada orang-orang.</w:t>
      </w:r>
    </w:p>
    <w:p>
      <w:pPr/>
      <w:r>
        <w:rPr>
          <w:lang w:val="id_ID" w:bidi="id_ID"/>
        </w:rPr>
      </w:r>
      <w:r>
        <w:rPr>
          <w:lang w:val="id_ID" w:bidi="id_ID"/>
        </w:rPr>
        <w:t xml:space="preserve">Berhenti di sini dan diskusikan sebagai kelompok kata atau frasa apa yang akan Anda gunakan untuk </w:t>
      </w:r>
      <w:r>
        <w:rPr>
          <w:b/>
          <w:lang w:val="id_ID" w:bidi="id_ID"/>
        </w:rPr>
        <w:t>malaikat</w:t>
      </w:r>
      <w:r>
        <w:rPr>
          <w:lang w:val="id_ID" w:bidi="id_ID"/>
        </w:rPr>
        <w:t xml:space="preserve">. Jika Anda telah menerjemahkan kata ini di kitab lain dalam Alkitab, gunakan kata yang sama untuk malaikat di sini. Lihat </w:t>
      </w:r>
      <w:r>
        <w:rPr>
          <w:lang w:val="id_ID" w:bidi="id_ID"/>
        </w:rPr>
        <w:t>malaikat</w:t>
      </w:r>
      <w:r>
        <w:rPr>
          <w:lang w:val="id_ID" w:bidi="id_ID"/>
        </w:rPr>
        <w:t xml:space="preserve"> di Daftar Kata Utama untuk informasi lebih lanjut. Hentikan sebentar rekaman ini di sini.</w:t>
      </w:r>
    </w:p>
    <w:p>
      <w:pPr/>
      <w:r>
        <w:rPr>
          <w:lang w:val="id_ID" w:bidi="id_ID"/>
        </w:rPr>
      </w:r>
      <w:r>
        <w:rPr>
          <w:lang w:val="id_ID" w:bidi="id_ID"/>
        </w:rPr>
        <w:t xml:space="preserve">Paulus menggambarkan orang-orang Korintus sebagai </w:t>
      </w:r>
      <w:r>
        <w:rPr>
          <w:b/>
          <w:lang w:val="id_ID" w:bidi="id_ID"/>
        </w:rPr>
        <w:t>bijaksana</w:t>
      </w:r>
      <w:r>
        <w:rPr>
          <w:lang w:val="id_ID" w:bidi="id_ID"/>
        </w:rPr>
        <w:t xml:space="preserve">, dan para rasul sebagai bodoh bagi </w:t>
      </w:r>
      <w:r>
        <w:rPr>
          <w:b/>
          <w:lang w:val="id_ID" w:bidi="id_ID"/>
        </w:rPr>
        <w:t>Kristus</w:t>
      </w:r>
      <w:r>
        <w:rPr>
          <w:lang w:val="id_ID" w:bidi="id_ID"/>
        </w:rPr>
        <w:t xml:space="preserve">. Gunakan kata yang sama untuk Kristus dan bijaksana seperti yang telah Anda gunakan pada perikop sebelumnya. Untuk informasi lebih lanjut tentang </w:t>
      </w:r>
      <w:r>
        <w:rPr>
          <w:lang w:val="id_ID" w:bidi="id_ID"/>
        </w:rPr>
        <w:t>Kristus</w:t>
      </w:r>
      <w:r>
        <w:rPr>
          <w:lang w:val="id_ID" w:bidi="id_ID"/>
        </w:rPr>
        <w:t xml:space="preserve"> dan </w:t>
      </w:r>
      <w:r>
        <w:rPr>
          <w:lang w:val="id_ID" w:bidi="id_ID"/>
        </w:rPr>
        <w:t>hikmat</w:t>
      </w:r>
      <w:r>
        <w:rPr>
          <w:lang w:val="id_ID" w:bidi="id_ID"/>
        </w:rPr>
        <w:t>, lihat Daftar Kata Utama.</w:t>
      </w:r>
    </w:p>
    <w:p>
      <w:pPr/>
      <w:r>
        <w:rPr>
          <w:lang w:val="id_ID" w:bidi="id_ID"/>
        </w:rPr>
      </w:r>
      <w:r>
        <w:rPr>
          <w:lang w:val="id_ID" w:bidi="id_ID"/>
        </w:rPr>
        <w:t xml:space="preserve">Paulus mengatakan bahwa ketika orang-orang </w:t>
      </w:r>
      <w:r>
        <w:rPr>
          <w:b/>
          <w:lang w:val="id_ID" w:bidi="id_ID"/>
        </w:rPr>
        <w:t>mengutuk</w:t>
      </w:r>
      <w:r>
        <w:rPr>
          <w:lang w:val="id_ID" w:bidi="id_ID"/>
        </w:rPr>
        <w:t xml:space="preserve"> para rasul, atau mengharapkan hal-hal yang buruk pada para rasul, para rasul menanggapi dengan </w:t>
      </w:r>
      <w:r>
        <w:rPr>
          <w:b/>
          <w:lang w:val="id_ID" w:bidi="id_ID"/>
        </w:rPr>
        <w:t>berkat</w:t>
      </w:r>
      <w:r>
        <w:rPr>
          <w:lang w:val="id_ID" w:bidi="id_ID"/>
        </w:rPr>
        <w:t>, atau mengharapkan hal-hal yang baik, pada orang-orang itu.</w:t>
      </w:r>
    </w:p>
    <w:p>
      <w:pPr/>
      <w:r>
        <w:rPr>
          <w:lang w:val="id_ID" w:bidi="id_ID"/>
        </w:rPr>
      </w:r>
      <w:r>
        <w:rPr>
          <w:lang w:val="id_ID" w:bidi="id_ID"/>
        </w:rPr>
        <w:t xml:space="preserve">Berhenti di sini dan diskusikan dalam kelompok kata atau frasa apa yang akan Anda gunakan untuk </w:t>
      </w:r>
      <w:r>
        <w:rPr>
          <w:b/>
          <w:lang w:val="id_ID" w:bidi="id_ID"/>
        </w:rPr>
        <w:t>memberkati</w:t>
      </w:r>
      <w:r>
        <w:rPr>
          <w:lang w:val="id_ID" w:bidi="id_ID"/>
        </w:rPr>
        <w:t xml:space="preserve"> dan </w:t>
      </w:r>
      <w:r>
        <w:rPr>
          <w:b/>
          <w:lang w:val="id_ID" w:bidi="id_ID"/>
        </w:rPr>
        <w:t>mengutuk</w:t>
      </w:r>
      <w:r>
        <w:rPr>
          <w:lang w:val="id_ID" w:bidi="id_ID"/>
        </w:rPr>
        <w:t xml:space="preserve">. Carilah </w:t>
      </w:r>
      <w:r>
        <w:rPr>
          <w:lang w:val="id_ID" w:bidi="id_ID"/>
        </w:rPr>
        <w:t>mengutuk</w:t>
      </w:r>
      <w:r>
        <w:rPr>
          <w:lang w:val="id_ID" w:bidi="id_ID"/>
        </w:rPr>
        <w:t xml:space="preserve"> dan </w:t>
      </w:r>
      <w:r>
        <w:rPr>
          <w:lang w:val="id_ID" w:bidi="id_ID"/>
        </w:rPr>
        <w:t>memberkati</w:t>
      </w:r>
      <w:r>
        <w:rPr>
          <w:lang w:val="id_ID" w:bidi="id_ID"/>
        </w:rPr>
        <w:t>dalam Daftar Kata Utama untuk informasi lebih lanjut. Hentikan sebentar rekaman ini di sini.</w:t>
      </w:r>
    </w:p>
    <w:p>
      <w:pPr/>
      <w:r>
        <w:rPr>
          <w:lang w:val="id_ID" w:bidi="id_ID"/>
        </w:rPr>
      </w:r>
      <w:r>
        <w:rPr>
          <w:lang w:val="id_ID" w:bidi="id_ID"/>
        </w:rPr>
        <w:t xml:space="preserve">Paulus mengatakan bahwa orang-orang </w:t>
      </w:r>
      <w:r>
        <w:rPr>
          <w:b/>
          <w:lang w:val="id_ID" w:bidi="id_ID"/>
        </w:rPr>
        <w:t>menganiaya</w:t>
      </w:r>
      <w:r>
        <w:rPr>
          <w:lang w:val="id_ID" w:bidi="id_ID"/>
        </w:rPr>
        <w:t xml:space="preserve"> para rasul. Ketika orang-orang menganiaya orang lain, mereka memperlakukan mereka dengan kejam atau tidak adil.</w:t>
      </w:r>
    </w:p>
    <w:p>
      <w:pPr/>
      <w:r>
        <w:rPr>
          <w:lang w:val="id_ID" w:bidi="id_ID"/>
        </w:rPr>
      </w:r>
      <w:r>
        <w:rPr>
          <w:lang w:val="id_ID" w:bidi="id_ID"/>
        </w:rPr>
        <w:t xml:space="preserve">Berhenti di sini dan diskusikan dalam kelompok kata atau frasa apa yang akan Anda pakai untuk </w:t>
      </w:r>
      <w:r>
        <w:rPr>
          <w:b/>
          <w:lang w:val="id_ID" w:bidi="id_ID"/>
        </w:rPr>
        <w:t>penganiayaan</w:t>
      </w:r>
      <w:r>
        <w:rPr>
          <w:lang w:val="id_ID" w:bidi="id_ID"/>
        </w:rPr>
        <w:t xml:space="preserve">. Untuk informasi lebih lanjut, carilah </w:t>
      </w:r>
      <w:r>
        <w:rPr>
          <w:lang w:val="id_ID" w:bidi="id_ID"/>
        </w:rPr>
        <w:t>penganiayaan</w:t>
      </w:r>
      <w:r>
        <w:rPr>
          <w:lang w:val="id_ID" w:bidi="id_ID"/>
        </w:rPr>
        <w:t xml:space="preserve"> di Daftar Kata Utama. Hentikan sebentar rekaman ini di sini.</w:t>
      </w:r>
    </w:p>
    <w:p>
      <w:pPr/>
      <w:r>
        <w:rPr>
          <w:lang w:val="id_ID" w:bidi="id_ID"/>
        </w:rPr>
      </w:r>
      <w:r>
        <w:rPr>
          <w:lang w:val="id_ID" w:bidi="id_ID"/>
        </w:rPr>
        <w:t xml:space="preserve">Pada akhir perikop ini, Paulus menggambarkan para rasul menjadi seperti </w:t>
      </w:r>
      <w:r>
        <w:rPr>
          <w:b/>
          <w:lang w:val="id_ID" w:bidi="id_ID"/>
        </w:rPr>
        <w:t>kotoran</w:t>
      </w:r>
      <w:r>
        <w:rPr>
          <w:lang w:val="id_ID" w:bidi="id_ID"/>
        </w:rPr>
        <w:t xml:space="preserve"> atau </w:t>
      </w:r>
      <w:r>
        <w:rPr>
          <w:b/>
          <w:lang w:val="id_ID" w:bidi="id_ID"/>
        </w:rPr>
        <w:t>sampah</w:t>
      </w:r>
      <w:r>
        <w:rPr>
          <w:lang w:val="id_ID" w:bidi="id_ID"/>
        </w:rPr>
        <w:t>. Kedua kata ini memiliki arti yang hampir sama. Kedua kata itu menggambarkan kotoran atau limbah yang dibersihkan orang-orang, seperti hasil sapuan dari lantai, atau kotoran yang dikikis dari tubuh seseorang. Oleh karena itu, kedua kata digunakan untuk menggambarkan sesuatu yang dianggap orang-orang tidak berharga atau menjijikkan.</w:t>
      </w:r>
    </w:p>
    <w:p>
      <w:pPr/>
      <w:r>
        <w:rPr>
          <w:lang w:val="id_ID" w:bidi="id_ID"/>
        </w:rPr>
      </w:r>
      <w:r>
        <w:rPr>
          <w:lang w:val="id_ID" w:bidi="id_ID"/>
        </w:rPr>
        <w:t xml:space="preserve">Berhenti di sini dan diskusikan dalam kelompok kata atau frasa apa yang akan Anda gunakan untuk </w:t>
      </w:r>
      <w:r>
        <w:rPr>
          <w:b/>
          <w:lang w:val="id_ID" w:bidi="id_ID"/>
        </w:rPr>
        <w:t>kotoran</w:t>
      </w:r>
      <w:r>
        <w:rPr>
          <w:lang w:val="id_ID" w:bidi="id_ID"/>
        </w:rPr>
        <w:t xml:space="preserve"> dan </w:t>
      </w:r>
      <w:r>
        <w:rPr>
          <w:b/>
          <w:lang w:val="id_ID" w:bidi="id_ID"/>
        </w:rPr>
        <w:t>sampah</w:t>
      </w:r>
      <w:r>
        <w:rPr>
          <w:lang w:val="id_ID" w:bidi="id_ID"/>
        </w:rPr>
        <w:t xml:space="preserve">. Jika Anda telah menerjemahkan kata ini di kitab lain dari Alkitab, gunakan kata yang sama dengan yang Anda gunakan di sana. </w:t>
      </w:r>
      <w:r>
        <w:rPr>
          <w:lang w:val="id_ID" w:bidi="id_ID"/>
        </w:rPr>
      </w:r>
    </w:p>
    <w:p>
      <w:pPr>
        <w:pStyle w:val="Heading3"/>
      </w:pPr>
      <w:r>
        <w:rPr>
          <w:lang w:val="id_ID" w:bidi="id_ID"/>
        </w:rPr>
        <w:t>Menyampaikan Firman Tuhan</w:t>
      </w:r>
    </w:p>
    <w:p>
      <w:pPr/>
      <w:r>
        <w:rPr>
          <w:lang w:val="id_ID" w:bidi="id_ID"/>
        </w:rPr>
      </w:r>
      <w:r>
        <w:rPr>
          <w:lang w:val="id_ID" w:bidi="id_ID"/>
        </w:rPr>
        <w:t>Dengarkan versi rekaman dari bagian tersebut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teks tersebut dalam bahasa Anda sendiri. Ingatlah untuk menyertakan hal-hal yang Anda putuskan dalam langkah-langkah sebelumnya, seperti urutan waktu, kata-kata, frasa, emosi, atau apa pun yang sudah Anda diskusikan.</w:t>
      </w:r>
    </w:p>
    <w:p>
      <w:pPr/>
      <w:r>
        <w:rPr>
          <w:lang w:val="id_ID" w:bidi="id_ID"/>
        </w:rPr>
      </w:r>
      <w:r>
        <w:rPr>
          <w:lang w:val="id_ID" w:bidi="id_ID"/>
        </w:rPr>
        <w:t>Seorang anggota kelompok harus menyampaikan beberapa kalimat dari teks itu lalu berhenti sebentar. Anggota kelompok lain harus menceritakan bagian selanjutnya dari teks itu dan berhenti sebentar. Lakukan hal ini sampai kelompok tersebut telah menceritakan kembali seluruh bagian teks tersebut. Dalam tahap ini anggota kelompok dapat saling memperbaiki. Hentikan sebentar rekaman ini di sini.</w:t>
      </w:r>
    </w:p>
    <w:p>
      <w:pPr/>
      <w:r>
        <w:rPr>
          <w:lang w:val="id_ID" w:bidi="id_ID"/>
        </w:rPr>
      </w:r>
      <w:r>
        <w:rPr>
          <w:lang w:val="id_ID" w:bidi="id_ID"/>
        </w:rPr>
        <w:t>Selanjutnya, setiap anggota kelompok harus menceritakan seluruh teks tersebut tanpa interupsi setidaknya satu kali. Seorang anggota kelompok dapat menggunakan benda acak, gerakan, atau papan cerita mereka untuk membantu mereka mengingat teks tersebut. Hentikan sebentar rekaman ini di sini.</w:t>
      </w:r>
    </w:p>
    <w:p>
      <w:pPr/>
      <w:r>
        <w:rPr>
          <w:lang w:val="id_ID" w:bidi="id_ID"/>
        </w:rPr>
      </w:r>
      <w:r>
        <w:rPr>
          <w:lang w:val="id_ID" w:bidi="id_ID"/>
        </w:rPr>
        <w:t>Selanjutnya, kelompok dapat memutuskan versi bagian siapa yang paling Anda sukai. Anda mungkin memutuskan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teks tersebut.</w:t>
      </w:r>
      <w:r>
        <w:rPr>
          <w:lang w:val="id_ID" w:bidi="id_ID"/>
        </w:rPr>
      </w:r>
      <w:r>
        <w:rPr>
          <w:lang w:val="id_ID" w:bidi="id_ID"/>
        </w:rPr>
      </w:r>
    </w:p>
    <w:p>
      <w:pPr/>
      <w:r>
        <w:rPr>
          <w:lang w:val="id_ID" w:bidi="id_ID"/>
        </w:rPr>
      </w:r>
    </w:p>
    <w:p>
      <w:pPr>
        <w:pStyle w:val="Heading2"/>
      </w:pPr>
      <w:r>
        <w:rPr>
          <w:lang w:val="id_ID" w:bidi="id_ID"/>
        </w:rPr>
        <w:t>1 Korintus 4:14–21</w:t>
      </w:r>
      <w:r>
        <w:rPr>
          <w:lang w:val="id_ID" w:bidi="id_ID"/>
        </w:rPr>
      </w:r>
    </w:p>
    <w:p>
      <w:pPr>
        <w:pStyle w:val="Heading3"/>
      </w:pPr>
      <w:r>
        <w:rPr>
          <w:lang w:val="id_ID" w:bidi="id_ID"/>
        </w:rPr>
        <w:t>Dengar dan Renungkan</w:t>
      </w:r>
    </w:p>
    <w:p>
      <w:pPr/>
      <w:r>
        <w:rPr>
          <w:lang w:val="id_ID" w:bidi="id_ID"/>
        </w:rPr>
      </w:r>
      <w:r>
        <w:rPr>
          <w:lang w:val="id_ID" w:bidi="id_ID"/>
        </w:rPr>
        <w:t>Pada tahap ini, dengarkan 1 Korintus 4:14–21 dan simpanlah dalam hatimu.</w:t>
      </w:r>
    </w:p>
    <w:p>
      <w:pPr/>
      <w:r>
        <w:rPr>
          <w:lang w:val="id_ID" w:bidi="id_ID"/>
        </w:rPr>
      </w:r>
      <w:r>
        <w:rPr>
          <w:lang w:val="id_ID" w:bidi="id_ID"/>
        </w:rPr>
        <w:t>Dengarkan versi audio dari 1 Korintus 4:14–21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pahami dari bagian ini? Hentikan sebentar rekaman ini di sini.</w:t>
      </w:r>
    </w:p>
    <w:p>
      <w:pPr>
        <w:pStyle w:val="ListBullet"/>
        <w:spacing w:line="240" w:lineRule="auto"/>
        <w:ind w:left="720"/>
      </w:pPr>
      <w:r>
        <w:rPr>
          <w:lang w:val="id_ID" w:bidi="id_ID"/>
        </w:rPr>
      </w:r>
      <w:r>
        <w:rPr>
          <w:lang w:val="id_ID" w:bidi="id_ID"/>
        </w:rPr>
        <w:t>Apa yang perikop ini ceritakan kepada kita tentang Allah, Roh Kudus, atau Yesus? Hentikan sebentar rekaman ini di sini.</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4:14–21 dalam terjemahan yang paling mudah dimengerti.</w:t>
      </w:r>
    </w:p>
    <w:p>
      <w:pPr/>
      <w:r>
        <w:rPr>
          <w:lang w:val="id_ID" w:bidi="id_ID"/>
        </w:rPr>
      </w:r>
      <w:r>
        <w:rPr>
          <w:lang w:val="id_ID" w:bidi="id_ID"/>
        </w:rPr>
        <w:t>Paulus telah mengatakan kepada orang-orang percaya di Korintus bahwa apa yang mereka lakukan dan katakan menunjukkan bahwa mereka sombong dengan cara yang berdosa. Paulus juga telah menceritakan kepada orang-orang percaya di Korintus tentang para rasul dan hal-hal sulit yang dialami para rasul. Paulus ingin orang-orang percaya di Korintus memahami bahwa orang-orang percaya di Korintus tidak bertindak dengan cara yang baik.</w:t>
      </w:r>
    </w:p>
    <w:p>
      <w:pPr/>
      <w:r>
        <w:rPr>
          <w:lang w:val="id_ID" w:bidi="id_ID"/>
        </w:rPr>
      </w:r>
      <w:r>
        <w:rPr>
          <w:lang w:val="id_ID" w:bidi="id_ID"/>
        </w:rPr>
        <w:t>Sekarang, Paulus mengatakan bahwa Paulus menulis kepada orang-orang percaya di Korintus karena Paulus ingin mereka memahami bahwa mereka perlu berpikir, berbicara, dan bertindak dengan cara yang berbeda dan lebih baik. Dia tidak mencoba membuat mereka merasa bersalah atas apa yang telah mereka lakukan dan katakan.</w:t>
      </w:r>
    </w:p>
    <w:p>
      <w:pPr/>
      <w:r>
        <w:rPr>
          <w:lang w:val="id_ID" w:bidi="id_ID"/>
        </w:rPr>
      </w:r>
      <w:r>
        <w:rPr>
          <w:lang w:val="id_ID" w:bidi="id_ID"/>
        </w:rPr>
        <w:t>Pada bagian sebelumnya dari suratnya, Paulus menyebut orang-orang percaya di Korintus sebagai saudara-saudarinya. Sekarang Paulus menggambarkan orang-orang percaya Korintus sebagai anak-anak Paulus. Paulus tidak bermaksud bahwa orang-orang percaya Korintus adalah anak-anak Paulus yang sebenarnya. Paulus mengatakan bahwa orang-orang percaya Korintus adalah anak-anak rohani Paulus. Paulus adalah ayah rohani dari orang-orang percaya di Korintus karena Paulus adalah orang yang mengajar orang-orang percaya di Korintus untuk mengikuti Yesus.</w:t>
      </w:r>
    </w:p>
    <w:p>
      <w:pPr/>
      <w:r>
        <w:rPr>
          <w:lang w:val="id_ID" w:bidi="id_ID"/>
        </w:rPr>
      </w:r>
      <w:r>
        <w:rPr>
          <w:lang w:val="id_ID" w:bidi="id_ID"/>
        </w:rPr>
        <w:t>Berhenti di sini dan diskusikan pertanyaan ini dalam kelompok: Dalam budaya Anda, bagaimana Anda menggambarkan atau memahami bagaimana para pemimpin rohani berhubungan dengan para pengikut mereka? Hentikan sebentar rekaman ini di sini.</w:t>
      </w:r>
    </w:p>
    <w:p>
      <w:pPr/>
      <w:r>
        <w:rPr>
          <w:lang w:val="id_ID" w:bidi="id_ID"/>
        </w:rPr>
      </w:r>
      <w:r>
        <w:rPr>
          <w:lang w:val="id_ID" w:bidi="id_ID"/>
        </w:rPr>
        <w:t>Paulus mengatakan bahwa banyak orang—terlalu banyak orang untuk dihitung—telah mengajar orang-orang Korintus tentang Yesus, tetapi orang-orang Korintus hanya memiliki satu ayah. Para guru ini seperti budak di rumah tangga Yunani dan Romawi yang bertanggung jawab atas pendidikan anak-anak di rumah tangga tersebut. Para budak ini akan membawa anak-anak itu ke sekolah. Dengan kata lain, Paulus mengatakan bahwa meskipun ada banyak orang yang akan mengajar orang-orang percaya di Korintus, Paulus adalah satu-satunya orang yang mengajar orang-orang percaya di Korintus seperti seorang ayah, baik dengan kasih dan otoritas.</w:t>
      </w:r>
    </w:p>
    <w:p>
      <w:pPr/>
      <w:r>
        <w:rPr>
          <w:lang w:val="id_ID" w:bidi="id_ID"/>
        </w:rPr>
      </w:r>
      <w:r>
        <w:rPr>
          <w:lang w:val="id_ID" w:bidi="id_ID"/>
        </w:rPr>
        <w:t>Paulus mengingatkan orang-orang percaya di Korintus bahwa, sebagai bapa rohani, Paulus memiliki otoritas untuk memberi tahu orang-orang percaya di Korintus bahwa mereka berpikir, bertindak, dan berbicara dengan cara yang berdosa. Paulus ingin orang-orang percaya di Korintus berpikir, berbicara, dan bertindak dengan cara yang sama seperti Paulus berpikir, bertindak, dan berbicara. Paulus tidak dapat bersama orang-orang percaya di Korintus secara langsung. Paulus mengutus Timotius untuk mewakili Paulus. Paulus menggambarkan Timotius sebagai anak yang dikasihi Paulus, dan Paulus menyuruh orang-orang percaya di Korintus untuk melihat Timotius sebagai contoh cara Paulus berpikir, berbicara, dan bertindak sebagai orang percaya. Ini adalah cara hidup yang sama yang diajarkan Paulus di semua gereja yang telah ditanam Paulus. Kami berpikir bahwa Timotius melakukan perjalanan secara terpisah dari orang yang membawa surat itu ke Korintus.</w:t>
      </w:r>
    </w:p>
    <w:p>
      <w:pPr/>
      <w:r>
        <w:rPr>
          <w:lang w:val="id_ID" w:bidi="id_ID"/>
        </w:rPr>
      </w:r>
      <w:r>
        <w:rPr>
          <w:lang w:val="id_ID" w:bidi="id_ID"/>
        </w:rPr>
        <w:t>Paulus sekarang mengatakan bahwa beberapa orang percaya Korintus menjadi tinggi hati, atau sombong dengan cara yang berdosa, karena orang-orang percaya Korintus ini tidak menyangka bahwa Paulus akan kembali ke Korintus.</w:t>
      </w:r>
    </w:p>
    <w:p>
      <w:pPr/>
      <w:r>
        <w:rPr>
          <w:lang w:val="id_ID" w:bidi="id_ID"/>
        </w:rPr>
      </w:r>
      <w:r>
        <w:rPr>
          <w:lang w:val="id_ID" w:bidi="id_ID"/>
        </w:rPr>
        <w:t>Orang-orang percaya di Korintus berpikir bahwa Paulus hanyalah pengkhotbah keliling biasa, dan mereka tidak menghormatinya sebagai bapa rohani mereka. Tetapi Paulus sangat menolak sikap mereka! Dia meyakinkan orang-orang percaya di Korintus bahwa Paulus akan mengunjungi mereka lagi setelah Yesus mengizinkan Paulus untuk pergi. Dan ketika Paulus tiba, ia akan melihat apakah orang-orang percaya di Korintus benar-benar mengikuti Yesus. Jika mereka mengikuti Yesus dan adalah warga negara di kerajaan Allah, maka hal itu akan terlihat dari cara hidup mereka. Mereka tidak hanya mengatakan hal-hal yang benar, tetapi kehidupan mereka akan menunjukkan bahwa kuasa Allah—Roh Kudus Allah sendiri—bekerja di dalam mereka.</w:t>
      </w:r>
    </w:p>
    <w:p>
      <w:pPr/>
      <w:r>
        <w:rPr>
          <w:lang w:val="id_ID" w:bidi="id_ID"/>
        </w:rPr>
      </w:r>
      <w:r>
        <w:rPr>
          <w:lang w:val="id_ID" w:bidi="id_ID"/>
        </w:rPr>
        <w:t>Paulus menyelesaikan bagian dari perikop ini dengan pertanyaan yang tidak diharapkan Paulus untuk dijawab oleh orang-orang percaya di Korintus. Paulus ingin orang-orang percaya di Korintus berpikir tentang dan memutuskan bagaimana orang-orang percaya di Korintus ingin Paulus mengunjungi orang-orang percaya di Korintus. Paulus dapat mengunjungi Korintus seperti ayah yang mengasihi anak-anaknya tetapi perlu mendisiplinkan atau menghukum anak-anaknya. Atau Paulus dapat mengunjungi Korintus seperti ayah yang mengasihi anak-anak tetapi tidak perlu mendisiplinkan anak-anak. Keputusan orang-orang percaya di Korintus akan membuat perbedaan dalam bagaimana orang-orang percaya di Korintus berpikir, bertindak, dan berbicara. Paulus berbicara tentang datang ke Korintus dengan sebatang rotan atau tongkat untuk mendisiplinkan mereka. Tongkat adalah sepotong kayu panjang yang kadang-kadang digunakan oleh tuan untuk memukul anak-anak atau budak mereka. Tongkat juga merupakan simbol otoritas yang dimiliki seorang ayah atas keluarga atau rumah tangganya. Paulus tidak bermaksud bahwa ia akan datang ke Korintus dengan kayu di tangannya. Paulus bermaksud bahwa ia akan datang ke Korintus dengan otoritas untuk memberi tahu orang-orang Korintus bahwa apa yang mereka lakukan salah.</w:t>
      </w:r>
    </w:p>
    <w:p>
      <w:pPr/>
      <w:r>
        <w:rPr>
          <w:lang w:val="id_ID" w:bidi="id_ID"/>
        </w:rPr>
      </w:r>
      <w:r>
        <w:rPr>
          <w:lang w:val="id_ID" w:bidi="id_ID"/>
        </w:rPr>
        <w:t>Berhenti di sini dan diskusikan pertanyaan ini dalam kelompok: Dalam budaya Anda, bagaimana Anda melihat pemimpin atau orang tua bersikap tegas atau lembut? Hal-hal apa saja yang dilakukan para pemimpin atau orang tua yang tegas? Hal-hal apa saja yang dilakukan oleh orang tua atau pemimpin yang lembut? Bagaimana orang-orang menanggapi pemimpin yang tegas, dan bagaimana orang-orang menanggapi pemimpin yang lembut?</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4:14–21 dalam terjemahan yang paling mudah dimengerti.</w:t>
      </w:r>
    </w:p>
    <w:p>
      <w:pPr/>
      <w:r>
        <w:rPr>
          <w:lang w:val="id_ID" w:bidi="id_ID"/>
        </w:rPr>
      </w:r>
      <w:r>
        <w:rPr>
          <w:lang w:val="id_ID" w:bidi="id_ID"/>
        </w:rPr>
        <w:t>Pada tahap ini, kelompok akan menentukan adegan-adegan, tokoh-tokoh, dan latar dari perikop ini. Selanjutnya, kelompok akan memvisualisasikan perikop ini.</w:t>
      </w:r>
    </w:p>
    <w:p>
      <w:pPr/>
      <w:r>
        <w:rPr>
          <w:lang w:val="id_ID" w:bidi="id_ID"/>
        </w:rPr>
      </w:r>
      <w:r>
        <w:rPr>
          <w:lang w:val="id_ID" w:bidi="id_ID"/>
        </w:rPr>
        <w:t>Perikop ini memiliki dua bagian.</w:t>
      </w:r>
    </w:p>
    <w:p>
      <w:pPr/>
      <w:r>
        <w:rPr>
          <w:lang w:val="id_ID" w:bidi="id_ID"/>
        </w:rPr>
      </w:r>
      <w:r>
        <w:rPr>
          <w:b/>
          <w:lang w:val="id_ID" w:bidi="id_ID"/>
        </w:rPr>
        <w:t>Pada bagian pertama:</w:t>
      </w:r>
      <w:r>
        <w:rPr>
          <w:lang w:val="id_ID" w:bidi="id_ID"/>
        </w:rPr>
        <w:t xml:space="preserve"> Paulus mengatakan bahwa Paulus adalah ayah rohani dari orang-orang percaya di Korintus, dan bahwa orang-orang percaya di Korintus adalah anak-anak rohani Paulus. Paulus mengatakan kepada orang-orang percaya di Korintus bahwa Paulus mengutus Timotius ke gereja di Korintus untuk menjadi teladan bagi orang-orang percaya di Korintus.</w:t>
      </w:r>
    </w:p>
    <w:p>
      <w:pPr/>
      <w:r>
        <w:rPr>
          <w:lang w:val="id_ID" w:bidi="id_ID"/>
        </w:rPr>
      </w:r>
      <w:r>
        <w:rPr>
          <w:b/>
          <w:lang w:val="id_ID" w:bidi="id_ID"/>
        </w:rPr>
        <w:t>Pada bagian kedua:</w:t>
      </w:r>
      <w:r>
        <w:rPr>
          <w:lang w:val="id_ID" w:bidi="id_ID"/>
        </w:rPr>
        <w:t xml:space="preserve"> Paulus mengatakan apa yang akan terjadi ketika Paulus mengunjungi orang-orang percaya di Korintus lagi.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Semua orang percaya di Korintus</w:t>
      </w:r>
    </w:p>
    <w:p>
      <w:pPr>
        <w:pStyle w:val="ListBullet"/>
        <w:spacing w:line="240" w:lineRule="auto"/>
        <w:ind w:left="720"/>
      </w:pPr>
      <w:r>
        <w:rPr>
          <w:lang w:val="id_ID" w:bidi="id_ID"/>
        </w:rPr>
      </w:r>
      <w:r>
        <w:rPr>
          <w:lang w:val="id_ID" w:bidi="id_ID"/>
        </w:rPr>
        <w:t>Para guru atau wali dalam Kristus</w:t>
      </w:r>
    </w:p>
    <w:p>
      <w:pPr>
        <w:pStyle w:val="ListBullet"/>
        <w:spacing w:line="240" w:lineRule="auto"/>
        <w:ind w:left="720"/>
      </w:pPr>
      <w:r>
        <w:rPr>
          <w:lang w:val="id_ID" w:bidi="id_ID"/>
        </w:rPr>
      </w:r>
      <w:r>
        <w:rPr>
          <w:lang w:val="id_ID" w:bidi="id_ID"/>
        </w:rPr>
        <w:t>Timotius</w:t>
      </w:r>
    </w:p>
    <w:p>
      <w:pPr>
        <w:pStyle w:val="ListBullet"/>
        <w:spacing w:line="240" w:lineRule="auto"/>
        <w:ind w:left="720"/>
      </w:pPr>
      <w:r>
        <w:rPr>
          <w:lang w:val="id_ID" w:bidi="id_ID"/>
        </w:rPr>
      </w:r>
      <w:r>
        <w:rPr>
          <w:lang w:val="id_ID" w:bidi="id_ID"/>
        </w:rPr>
        <w:t>Sekelompok orang percaya di Korintus yang angkuh dan sombong</w:t>
      </w:r>
    </w:p>
    <w:p>
      <w:pPr>
        <w:pStyle w:val="ListBullet"/>
        <w:spacing w:line="240" w:lineRule="auto"/>
        <w:ind w:left="720"/>
      </w:pPr>
      <w:r>
        <w:rPr>
          <w:lang w:val="id_ID" w:bidi="id_ID"/>
        </w:rPr>
      </w:r>
      <w:r>
        <w:rPr>
          <w:lang w:val="id_ID" w:bidi="id_ID"/>
        </w:rPr>
        <w:t>Yesus Kristus</w:t>
      </w:r>
    </w:p>
    <w:p>
      <w:pPr/>
      <w:r>
        <w:rPr>
          <w:lang w:val="id_ID" w:bidi="id_ID"/>
        </w:rPr>
      </w:r>
      <w:r>
        <w:rPr>
          <w:lang w:val="id_ID" w:bidi="id_ID"/>
        </w:rPr>
        <w:t>Bagian pertama dari perikop ini dimulai ketika Paulus menyebut orang-orang percaya di Korintus "anak-anak yang terkasih." Paulus menjelaskan kepada orang-orang percaya di Korintus bahwa Paulus tidak menulis karena Paulus ingin orang-orang percaya di Korintus merasa sedih tentang hal-hal yang telah dipikirkan, dikatakan, dan dilakukan oleh orang-orang percaya di Korintus. Paulus menulis kepada orang-orang percaya di Korintus karena ia ingin orang-orang percaya di Korintus memahami bahwa mereka perlu berpikir, berbicara, dan bertindak dengan cara yang berbeda dan lebih baik.</w:t>
      </w:r>
    </w:p>
    <w:p>
      <w:pPr/>
      <w:r>
        <w:rPr>
          <w:lang w:val="id_ID" w:bidi="id_ID"/>
        </w:rPr>
      </w:r>
      <w:r>
        <w:rPr>
          <w:lang w:val="id_ID" w:bidi="id_ID"/>
        </w:rPr>
        <w:t>Berhenti di sini dan diskusikan pertanyaan ini dalam kelompok: Ceritakan kisah tentang saat seseorang berbicara kepada Anda tentang tindakan Anda. Setelah itu, Anda merasa harus mengubah cara Anda bertindak, dan Anda memandang buruk diri sendiri. Apakah itu mengubah cara Anda berpikir tentang orang yang berbicara kepada Anda? Kemudian ceritakan kisah lain tentang saat seseorang berbicara kepada Anda tentang tindakan Anda. Setelah itu, Anda ingin mengubah cara Anda bertindak, tetapi Anda berpikir tentang diri Anda dengan cara yang baik. Apakah itu mengubah cara Anda berpikir tentang orang yang berbicara kepada Anda? Perhatikan gerak tubuh, kata-kata, dan frasa yang Anda gunakan ketika Anda menceritakan kedua kisah ini. Hentikan sebentar rekaman ini di sini.</w:t>
      </w:r>
    </w:p>
    <w:p>
      <w:pPr/>
      <w:r>
        <w:rPr>
          <w:lang w:val="id_ID" w:bidi="id_ID"/>
        </w:rPr>
      </w:r>
      <w:r>
        <w:rPr>
          <w:lang w:val="id_ID" w:bidi="id_ID"/>
        </w:rPr>
        <w:t>Dalam bagian-bagian sebelumnya dari surat Paulus, ia menyebut orang-orang percaya di Korintus sebagai saudara-saudari. Sekarang Paulus mengatakan bahwa orang-orang percaya di Korintus adalah anak-anak rohaninya. Paulus mengatakan bahwa orang-orang percaya di Korintus mungkin memiliki banyak, banyak guru atau wali, tetapi Paulus adalah ayah rohani dari orang-orang percaya di Korintus. Beberapa terjemahan mengatakan bahwa orang-orang percaya di Korintus memiliki 10.000 guru atau wali. Ini berarti bahwa mereka memiliki begitu banyak guru sehingga tidak ada yang dapat menghitung mereka semua.</w:t>
      </w:r>
    </w:p>
    <w:p>
      <w:pPr/>
      <w:r>
        <w:rPr>
          <w:lang w:val="id_ID" w:bidi="id_ID"/>
        </w:rPr>
      </w:r>
      <w:r>
        <w:rPr>
          <w:lang w:val="id_ID" w:bidi="id_ID"/>
        </w:rPr>
        <w:t>Berhenti di sini dan diskusikan pertanyaan ini dalam kelompok: Ceritakan sebuah kisah tentang seorang guru yang mengajari seorang anak bagaimana bertindak dan berbicara dengan cara yang baik, tetapi anak itu bertindak dan berbicara dengan cara yang buruk. Kemudian ceritakan kisah tentang seorang ayah yang mengasihi anaknya dan mengajar anak itu bagaimana bertindak dan berbicara, tetapi anak itu bertindak dan berbicara dengan cara yang buruk. Perhatikan gerak tubuh, kata-kata, dan frasa yang Anda gunakan ketika Anda menceritakan kedua kisah ini. Perhatikan juga perbedaan antara bagaimana seorang ayah berbicara kepada anaknya, dan bagaimana seorang guru berbicara kepada seorang anak. Hentikan sebentar rekaman ini di sini.</w:t>
      </w:r>
    </w:p>
    <w:p>
      <w:pPr/>
      <w:r>
        <w:rPr>
          <w:lang w:val="id_ID" w:bidi="id_ID"/>
        </w:rPr>
      </w:r>
      <w:r>
        <w:rPr>
          <w:lang w:val="id_ID" w:bidi="id_ID"/>
        </w:rPr>
        <w:t>Berhenti di sini dan diskusikan dalam kelompok: Ingatlah bahwa Paulus mempertentangkan berapa banyak guru yang mengajar orang-orang Korintus dengan dirinya sendiri sebagai satu-satunya bapa rohani mereka. Bagaimana Anda akan berbicara tentang memiliki begitu banyak guru atau wali sehingga Anda tidak dapat menghitung semuanya? Hentikan sebentar rekaman ini di sini.</w:t>
      </w:r>
    </w:p>
    <w:p>
      <w:pPr/>
      <w:r>
        <w:rPr>
          <w:lang w:val="id_ID" w:bidi="id_ID"/>
        </w:rPr>
      </w:r>
      <w:r>
        <w:rPr>
          <w:lang w:val="id_ID" w:bidi="id_ID"/>
        </w:rPr>
        <w:t>Paulus ingin orang-orang percaya di Korintus melihat Paulus sebagai contoh bagaimana berpikir, berbicara, dan bertindak, tetapi Paulus tidak dapat bersama orang-orang percaya di Korintus. Paulus mengatakan kepada orang-orang percaya di Korintus bahwa Paulus mengutus Timotius untuk bersama orang-orang percaya di Korintus. Paulus ingin Timotius menjadi teladan bagi orang-orang percaya di Korintus seperti Paulus. Paulus mengasihi Timotius, dan Paulus juga adalah ayah rohani Timotius. Paulus juga menggambarkan Timotius sebagai "setia dalam Tuhan." Timotius dapat diandalkan dan bekerja dengan baik bersama Paulus ketika mereka memberitakan kabar baik tentang Yesus bersama-sama. Itu juga berarti bahwa Paulus dapat mempercayai Timotius untuk menjadi teladan yang baik bagi orang-orang percaya di Korintus.</w:t>
      </w:r>
    </w:p>
    <w:p>
      <w:pPr/>
      <w:r>
        <w:rPr>
          <w:lang w:val="id_ID" w:bidi="id_ID"/>
        </w:rPr>
      </w:r>
      <w:r>
        <w:rPr>
          <w:lang w:val="id_ID" w:bidi="id_ID"/>
        </w:rPr>
        <w:t>Berhenti di sini dan diskusikan pertanyaan ini dalam kelompok: Ceritakan kisah tentang sekelompok orang yang tidak tinggal berdekatan. Anda ingin mereka menjadi seperti Anda dan bertindak seperti Anda, tetapi Anda sendiri tidak bisa pergi dan bersama mereka. Anda membutuhkan orang lain untuk pergi kepada mereka dan bersama mereka. Akan seperti apa orang itu dan apa yang akan dilakukan orang itu? Bagaimana Anda akan memperkenalkan orang ini yang akan Anda utus kepada sekelompok orang itu? Perhatikan gerak tubuh, kata-kata, dan frasa yang Anda gunakan saat Anda menceritakan kisah ini. Hentikan sebentar rekaman ini di sini.</w:t>
      </w:r>
    </w:p>
    <w:p>
      <w:pPr/>
      <w:r>
        <w:rPr>
          <w:lang w:val="id_ID" w:bidi="id_ID"/>
        </w:rPr>
      </w:r>
      <w:r>
        <w:rPr>
          <w:lang w:val="id_ID" w:bidi="id_ID"/>
        </w:rPr>
        <w:t>Kita tidak tahu kapan Paulus mengutus Timotius ke gereja di Korintus. Kemungkinan besar Paulus telah mengutus dia beberapa waktu sebelum surat ini ditulis, atau bahwa ia akan segera mengutus dia.</w:t>
      </w:r>
    </w:p>
    <w:p>
      <w:pPr/>
      <w:r>
        <w:rPr>
          <w:lang w:val="id_ID" w:bidi="id_ID"/>
        </w:rPr>
      </w:r>
      <w:r>
        <w:rPr>
          <w:lang w:val="id_ID" w:bidi="id_ID"/>
        </w:rPr>
        <w:t>Dalam bagian kedua dari perikop ini, Paulus mengatakan bahwa beberapa orang percaya di Korintus angkuh, atau sombong dengan cara yang berdosa. Orang-orang percaya di Korintus ini tidak berpikir bahwa Paulus akan kembali ke Korintus. Paulus mengatakan bahwa Paulus berencana untuk kembali ke gereja di Korintus segera, jika Tuhan Yesus ingin dia pergi. Ketika Paulus melihat orang-orang percaya yang angkuh ini di Korintus, ia akan tahu apakah mereka benar-benar bagian dari kerajaan Allah, yang berarti bahwa mereka hidup seperti warga yang baik dalam kerajaan Allah dan mengikuti aturan Allah. Tindakan mereka, bukan kata-kata mereka, akan menunjukkan apakah mereka memiliki kekuatan Allah untuk hidup di bawah pemerintahan Allah.</w:t>
      </w:r>
    </w:p>
    <w:p>
      <w:pPr/>
      <w:r>
        <w:rPr>
          <w:lang w:val="id_ID" w:bidi="id_ID"/>
        </w:rPr>
      </w:r>
      <w:r>
        <w:rPr>
          <w:lang w:val="id_ID" w:bidi="id_ID"/>
        </w:rPr>
        <w:t xml:space="preserve">Paulus menyelesaikan perikop ini. Paulus mengatakan bahwa orang-orang percaya di Korintus perlu berpikir dan memutuskan bagaimana mereka ingin Paulus mengunjungi mereka. Paulus dapat mengunjungi Korintus seperti ayah yang mengasihi anak-anaknya tetapi perlu mendisiplinkan atau menghukum anak-anaknya. Atau Paulus dapat mengunjungi Korintus seperti ayah yang mengasihi anak-anak tetapi tidak perlu mendisiplinkan anak-anak. Paulus berbicara tentang kembali dengan "rotan atau tongkat disiplin," yang merupakan sepotong kayu panjang yang mungkin digunakan oleh seorang ayah untuk menghukum anaknya. Paulus tidak akan benar-benar membawa tongkat kayu bersamanya, tetapi ia menggunakan tongkat ini sebagai simbol yang menunjukkan bahwa ia mungkin datang untuk berbicara dengan kasar kepada mereka atau menghukum mereka karena cara mereka tidak menaati Allah. Apa yang diputuskan oleh orang-orang percaya di Korintus akan memengaruhi cara mereka berpikir, bertindak, dan berbicara. </w:t>
      </w:r>
    </w:p>
    <w:p>
      <w:pPr/>
      <w:r>
        <w:rPr>
          <w:lang w:val="id_ID" w:bidi="id_ID"/>
        </w:rPr>
      </w:r>
      <w:r>
        <w:rPr>
          <w:lang w:val="id_ID" w:bidi="id_ID"/>
        </w:rPr>
        <w:t>Berhenti di sini dan diskusikan pertanyaan ini dalam kelompok: Ceritakan kisah tentang seorang guru atau pemimpin penting yang kembali untuk mengunjungi Anda setelah sekian lama. Selama guru atau pemimpin pergi, Anda telah bertindak dengan cara yang tidak sesuai dengan keinginan guru atau pemimpin tersebut. Bicarakan tentang apa yang akan dikatakan guru atau pemimpin ketika ia kembali jika ia adalah orang yang kasar. Kemudian bicarakan tentang apa yang akan dikatakan guru atau pemimpin jika ia adalah orang yang lembut dan baik. Perhatikan gerak tubuh, kata-kata, dan frasa yang Anda gunakan saat Anda menceritakan kisah ini. Bagaimana Anda akan berbicara tentang Paulus yang datang dengan "tongkat untuk mendisiplinkan" anak-anaknya? Hentikan sebentar rekaman ini di sini.</w:t>
      </w:r>
    </w:p>
    <w:p>
      <w:pPr/>
      <w:r>
        <w:rPr>
          <w:lang w:val="id_ID" w:bidi="id_ID"/>
        </w:rPr>
      </w:r>
      <w:r>
        <w:rPr>
          <w:lang w:val="id_ID" w:bidi="id_ID"/>
        </w:rPr>
        <w:t>Sekarang, kelompok harus membuat papan cerita, menggambar, atau menggunakan barang-barang untuk membayangkan perikop ini dan tindakan-tindakan yang ada di dalamnya. Ketika Anda melakukan ini, Anda mungkin ingin menyiapkan gambar atau benda-benda untuk mewakili Paulus, orang-orang percaya di Korintus, para guru atau wali, dan Timotius. Beberapa orang percaya di Korintus akan menjadi kelompok orang percaya di Korintus yang angkuh, atau sombong. Ketika Anda menceritakan kembali kisah itu, ingatlah bahwa Paulus sedang berbicara kepada orang-orang percaya di Korintus tentang hubungan Paulus sebagai ayah bagi orang-orang percaya di Korintus, dan tentang mengapa Paulus mengatakan hal-hal yang dikatakan Paulus. Paulus berbicara tentang mengutus Timotius kepada orang-orang percaya untuk membantu mereka mengikuti teladan Paulus. Paulus juga berbicara tentang apa yang akan terjadi ketika Paulus mengunjungi orang-orang percaya di Korintus lagi.</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4:14–21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dua bagian.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Semua orang percaya di Korintus</w:t>
      </w:r>
    </w:p>
    <w:p>
      <w:pPr>
        <w:pStyle w:val="ListBullet"/>
        <w:spacing w:line="240" w:lineRule="auto"/>
        <w:ind w:left="720"/>
      </w:pPr>
      <w:r>
        <w:rPr>
          <w:lang w:val="id_ID" w:bidi="id_ID"/>
        </w:rPr>
      </w:r>
      <w:r>
        <w:rPr>
          <w:lang w:val="id_ID" w:bidi="id_ID"/>
        </w:rPr>
        <w:t>Para guru atau wali dalam Kristus</w:t>
      </w:r>
    </w:p>
    <w:p>
      <w:pPr>
        <w:pStyle w:val="ListBullet"/>
        <w:spacing w:line="240" w:lineRule="auto"/>
        <w:ind w:left="720"/>
      </w:pPr>
      <w:r>
        <w:rPr>
          <w:lang w:val="id_ID" w:bidi="id_ID"/>
        </w:rPr>
      </w:r>
      <w:r>
        <w:rPr>
          <w:lang w:val="id_ID" w:bidi="id_ID"/>
        </w:rPr>
        <w:t>Timotius</w:t>
      </w:r>
    </w:p>
    <w:p>
      <w:pPr>
        <w:pStyle w:val="ListBullet"/>
        <w:spacing w:line="240" w:lineRule="auto"/>
        <w:ind w:left="720"/>
      </w:pPr>
      <w:r>
        <w:rPr>
          <w:lang w:val="id_ID" w:bidi="id_ID"/>
        </w:rPr>
      </w:r>
      <w:r>
        <w:rPr>
          <w:lang w:val="id_ID" w:bidi="id_ID"/>
        </w:rPr>
        <w:t>Sekelompok orang percaya di Korintus yang angkuh dan sombong</w:t>
      </w:r>
    </w:p>
    <w:p>
      <w:pPr>
        <w:pStyle w:val="ListBullet"/>
        <w:spacing w:line="240" w:lineRule="auto"/>
        <w:ind w:left="720"/>
      </w:pPr>
      <w:r>
        <w:rPr>
          <w:lang w:val="id_ID" w:bidi="id_ID"/>
        </w:rPr>
      </w:r>
      <w:r>
        <w:rPr>
          <w:lang w:val="id_ID" w:bidi="id_ID"/>
        </w:rPr>
        <w:t>Dan Yesus Kristus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bagian ini tanpa berhenti. Perhatikan percakapan, alur, jalan cerita, dan urutan waktu dari teks ini. Pastikan Anda tidak melewatkan peragaan bagian-bagian yang sulit atau penting dari teks tersebut. Bantulah satu sama lain untuk mengingat setiap bagian dari teks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memperagakan teks ini untuk kedua kalinya. Pada bagian-bagian tertentu dalam drama, berhenti sebentar dan tanyakan pada orang yang sedang memerankan tokoh tersebut, "Apa yang Anda rasakan atau pikirkan?" Orang yang sedang memerankan karakter tersebut harus menjawab apa yang mereka rasakan atau pikirkan jika mereka menjadi karakter tersebut. Lalu lanjutkan dramanya.</w:t>
      </w:r>
    </w:p>
    <w:p>
      <w:pPr/>
      <w:r>
        <w:rPr>
          <w:lang w:val="id_ID" w:bidi="id_ID"/>
        </w:rPr>
      </w:r>
      <w:r>
        <w:rPr>
          <w:lang w:val="id_ID" w:bidi="id_ID"/>
        </w:rPr>
        <w:t>Hentikan sebentar audio di sini dan peragakan teks ini untuk kedua kalinya.</w:t>
      </w:r>
    </w:p>
    <w:p>
      <w:pPr/>
      <w:r>
        <w:rPr>
          <w:lang w:val="id_ID" w:bidi="id_ID"/>
        </w:rPr>
      </w:r>
      <w:r>
        <w:rPr>
          <w:lang w:val="id_ID" w:bidi="id_ID"/>
        </w:rPr>
        <w:t>Berikut ini adalah sebuah contoh drama dan kemungkinan respon-responnya.</w:t>
      </w:r>
    </w:p>
    <w:p>
      <w:pPr/>
      <w:r>
        <w:rPr>
          <w:lang w:val="id_ID" w:bidi="id_ID"/>
        </w:rPr>
      </w:r>
      <w:r>
        <w:rPr>
          <w:lang w:val="id_ID" w:bidi="id_ID"/>
        </w:rPr>
        <w:t>Pada bagian pertama, Paulus menyebut orang-orang percaya di Korintus "anak-anak yang terkasih." Paulus menjelaskan kepada orang-orang percaya di Korintus bahwa Paulus tidak menulis karena Paulus ingin orang-orang percaya di Korintus merasa sedih tentang hal-hal yang telah dipikirkan, dikatakan, dan dilakukan oleh orang-orang percaya di Korintus. Paulus menulis kepada orang-orang percaya di Korintus karena ia ingin orang-orang percaya di Korintus memahami bahwa mereka perlu berpikir, berbicara, dan bertindak dengan cara yang berbeda dan lebih baik. Anda bisa meminta Paulus berdiri di dekat orang-orang percaya di Korintus bersama para guru atau wali yang berdiri terpisah dari Paulus dan orang-orang percaya di Korintus.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mengatakan bahwa orang-orang percaya di Korintus mungkin memiliki banyak, banyak guru atau wali, tetapi Paulus adalah satu-satunya ayah rohani dari orang-orang percaya di Korintus. </w:t>
      </w:r>
    </w:p>
    <w:p>
      <w:pPr/>
      <w:r>
        <w:rPr>
          <w:lang w:val="id_ID" w:bidi="id_ID"/>
        </w:rPr>
      </w:r>
      <w:r>
        <w:rPr>
          <w:lang w:val="id_ID" w:bidi="id_ID"/>
        </w:rPr>
        <w:t>Paulus ingin orang-orang percaya di Korintus melihat Paulus sebagai contoh bagaimana berpikir, berbicara, dan bertindak, tetapi Paulus tidak dapat bersama orang-orang percaya di Korintus. Paulus mengatakan kepada orang-orang percaya di Korintus bahwa sebaliknya, Paulus mengutus Timotius untuk bersama orang-orang percaya di Korintus, sehingga Timotius dapat menjadi teladan bagi orang-orang percaya di Korintus. Paulus mengasihi Timotius dan adalah ayah rohani Timotius. Anda bisa meminta Timotius berdiri bersama Paulus, kemudian ketika Paulus mengatakan bahwa Paulus mengutus Timotius untuk bersama orang-orang percaya di Korintus, Timotius dapat mulai berjalan-jalan seolah-olah Timotius berada dalam perjalanan panjang ke Korintus.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Timotius,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Di bagian kedua, Paulus mengatakan bahwa beberapa orang percaya Korintus menjadi tinggi hati, atau sombong dengan cara yang berdosa, karena orang-orang percaya Korintus ini tidak menyangka bahwa Paulus akan kembali ke Korintus. Paulus mengatakan bahwa Paulus berencana untuk segera kembali ke gereja di Korintus, jika Tuhan Yesus menghendaki Paulus kembali ke Korintus. Pada saat itu, Paulus akan mendengar apa yang dikatakan orang-orang percaya di Korintus yang angkuh ini. Paulus juga akan melihat apakah orang-orang percaya yang angkuh di Korintus memiliki kuasa Roh Kudus. Paulus mengatakan bahwa hidup dalam Kerajaan Allah tidak hanya tentang menggunakan kata-kata, tetapi juga tentang hidup dengan kekuatan Allah, yang berarti mengikuti Allah dalam cara mereka bertindak. Anda bisa mendapati orang-orang percaya di Korintus yang angkuh, atau sombong, berdiri sedikit terpisah dari orang-orang percaya di Korintus lainnya. Paulus hanya berbicara kepada orang-orang percaya di Korintus yang angkuh atau sombong. Paulus dapat bertanya kepada Yesus apakah Paulus dapat pergi ke Korintus.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percaya di Korintus yang menyombongkan diri,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Paulus menyelesaikan bagian ini dengan mengatakan bahwa orang-orang percaya di Korintus perlu berpikir dan memutuskan bagaimana orang-orang percaya di Korintus ingin Paulus mengunjungi mereka. Paulus dapat mengunjungi Korintus seperti ayah yang mengasihi anak-anaknya tetapi perlu mendisiplinkan atau menghukum anak-anaknya. Atau Paulus dapat mengunjungi Korintus seperti ayah yang mengasihi anak-anak tetapi tidak perlu mendisiplinkan anak-anak. Apa yang diputuskan oleh orang-orang percaya di Korintus akan memengaruhi cara mereka berpikir, bertindak, dan berbicara.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percaya di Korintus,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4:14–21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Paulus mengatakan bahwa orang-orang percaya di Korintus adalah </w:t>
      </w:r>
      <w:r>
        <w:rPr>
          <w:b/>
          <w:lang w:val="id_ID" w:bidi="id_ID"/>
        </w:rPr>
        <w:t>anak-anak</w:t>
      </w:r>
      <w:r>
        <w:rPr>
          <w:lang w:val="id_ID" w:bidi="id_ID"/>
        </w:rPr>
        <w:t xml:space="preserve"> Paulus yang terkasih, dan Paulus mengatakan Paulus adalah </w:t>
      </w:r>
      <w:r>
        <w:rPr>
          <w:b/>
          <w:lang w:val="id_ID" w:bidi="id_ID"/>
        </w:rPr>
        <w:t>ayah</w:t>
      </w:r>
      <w:r>
        <w:rPr>
          <w:lang w:val="id_ID" w:bidi="id_ID"/>
        </w:rPr>
        <w:t xml:space="preserve"> dari orang-orang percaya di Korintus. Paulus tidak bermaksud bahwa orang-orang percaya di Korintus adalah anak-anak Paulus yang nyata atau bahwa Paulus adalah ayah yang sebenarnya. Paulus mengatakan bahwa orang-orang percaya di Korintus adalah anak-anak rohani Paulus dan bahwa Paulus adalah ayah rohani dari orang-orang percaya di Korintus karena orang-orang Korintus menjadi orang-orang percaya karena ajaran Paulus. Paulus menjelaskan bahwa hubungan Paulus dengan orang-orang percaya di Korintus berbeda dari para guru dan pemimpin lain yang akan mengajar orang-orang percaya di Korintus. Paulus adalah satu-satunya orang yang mengajar orang-orang percaya di Korintus sebagai seorang ayah, dari posisi kasih dan otoritas.</w:t>
      </w:r>
    </w:p>
    <w:p>
      <w:pPr/>
      <w:r>
        <w:rPr>
          <w:lang w:val="id_ID" w:bidi="id_ID"/>
        </w:rPr>
      </w:r>
      <w:r>
        <w:rPr>
          <w:lang w:val="id_ID" w:bidi="id_ID"/>
        </w:rPr>
        <w:t>Berhenti di sini dan diskusikan dalam kelompok bagaimana Anda akan menggambarkan hubungan dekat ini antara Paulus dan orang-orang yang telah menjadi percaya melalui ajaran Paulus. Hentikan sebentar rekaman ini di sini.</w:t>
      </w:r>
    </w:p>
    <w:p>
      <w:pPr/>
      <w:r>
        <w:rPr>
          <w:lang w:val="id_ID" w:bidi="id_ID"/>
        </w:rPr>
      </w:r>
      <w:r>
        <w:rPr>
          <w:lang w:val="id_ID" w:bidi="id_ID"/>
        </w:rPr>
        <w:t xml:space="preserve">Paulus mengatakan bahwa banyak orang telah mengajar orang-orang percaya di Korintus tentang Yesus. Orang-orang ini digambarkan sebagai guru atau </w:t>
      </w:r>
      <w:r>
        <w:rPr>
          <w:b/>
          <w:lang w:val="id_ID" w:bidi="id_ID"/>
        </w:rPr>
        <w:t>wali</w:t>
      </w:r>
      <w:r>
        <w:rPr>
          <w:lang w:val="id_ID" w:bidi="id_ID"/>
        </w:rPr>
        <w:t xml:space="preserve"> atau </w:t>
      </w:r>
      <w:r>
        <w:rPr>
          <w:b/>
          <w:lang w:val="id_ID" w:bidi="id_ID"/>
        </w:rPr>
        <w:t>pemandu</w:t>
      </w:r>
      <w:r>
        <w:rPr>
          <w:lang w:val="id_ID" w:bidi="id_ID"/>
        </w:rPr>
        <w:t>. Para wali atau pemandu adalah budak di rumah tangga Yunani dan Romawi yang bertanggung jawab atas pendidikan anak-anak di rumah tangga tersebut. Para budak ini akan memastikan anak-anak itu pergi ke sekolah. Para wali atau pemandu juga bertanggung jawab untuk mengajar anak-anak bagaimana berperilaku dengan baik. Paulus menggunakan contoh para wali atau pemandu untuk membedakan hubungan para wali atau pemandu dengan anak-anak, dan hubungan seorang ayah dengan anak-anaknya.</w:t>
      </w:r>
    </w:p>
    <w:p>
      <w:pPr/>
      <w:r>
        <w:rPr>
          <w:lang w:val="id_ID" w:bidi="id_ID"/>
        </w:rPr>
      </w:r>
      <w:r>
        <w:rPr>
          <w:lang w:val="id_ID" w:bidi="id_ID"/>
        </w:rPr>
        <w:t xml:space="preserve">Berhenti di sini dan diskusikan dalam kelompok bagaimana Anda akan menggambarkan para </w:t>
      </w:r>
      <w:r>
        <w:rPr>
          <w:b/>
          <w:lang w:val="id_ID" w:bidi="id_ID"/>
        </w:rPr>
        <w:t>wali</w:t>
      </w:r>
      <w:r>
        <w:rPr>
          <w:lang w:val="id_ID" w:bidi="id_ID"/>
        </w:rPr>
        <w:t xml:space="preserve"> atau </w:t>
      </w:r>
      <w:r>
        <w:rPr>
          <w:b/>
          <w:lang w:val="id_ID" w:bidi="id_ID"/>
        </w:rPr>
        <w:t>pemandu</w:t>
      </w:r>
      <w:r>
        <w:rPr>
          <w:lang w:val="id_ID" w:bidi="id_ID"/>
        </w:rPr>
        <w:t xml:space="preserve"> ini. Hentikan sebentar rekaman ini di sini.</w:t>
      </w:r>
    </w:p>
    <w:p>
      <w:pPr/>
      <w:r>
        <w:rPr>
          <w:lang w:val="id_ID" w:bidi="id_ID"/>
        </w:rPr>
      </w:r>
      <w:r>
        <w:rPr>
          <w:lang w:val="id_ID" w:bidi="id_ID"/>
        </w:rPr>
        <w:t xml:space="preserve">Paulus mengatakan bahwa ia menjadi ayah rohani dari orang-orang percaya di Korintus melalui </w:t>
      </w:r>
      <w:r>
        <w:rPr>
          <w:b/>
          <w:lang w:val="id_ID" w:bidi="id_ID"/>
        </w:rPr>
        <w:t>injil</w:t>
      </w:r>
      <w:r>
        <w:rPr>
          <w:lang w:val="id_ID" w:bidi="id_ID"/>
        </w:rPr>
        <w:t xml:space="preserve">. Gunakan kata yang sama untuk injil seperti yang telah Anda gunakan pada perikop sebelumnya, dan lihat </w:t>
      </w:r>
      <w:r>
        <w:rPr>
          <w:lang w:val="id_ID" w:bidi="id_ID"/>
        </w:rPr>
        <w:t>injil</w:t>
      </w:r>
      <w:r>
        <w:rPr>
          <w:lang w:val="id_ID" w:bidi="id_ID"/>
        </w:rPr>
        <w:t xml:space="preserve"> di Daftar Kata Utama untuk informasi lebih lanjut.</w:t>
      </w:r>
    </w:p>
    <w:p>
      <w:pPr/>
      <w:r>
        <w:rPr>
          <w:lang w:val="id_ID" w:bidi="id_ID"/>
        </w:rPr>
      </w:r>
      <w:r>
        <w:rPr>
          <w:lang w:val="id_ID" w:bidi="id_ID"/>
        </w:rPr>
        <w:t xml:space="preserve">Paulus mengatakan bahwa ia menjadi ayah rohani dari orang-orang percaya di Korintus dalam </w:t>
      </w:r>
      <w:r>
        <w:rPr>
          <w:b/>
          <w:lang w:val="id_ID" w:bidi="id_ID"/>
        </w:rPr>
        <w:t>Kristus</w:t>
      </w:r>
      <w:r>
        <w:rPr>
          <w:lang w:val="id_ID" w:bidi="id_ID"/>
        </w:rPr>
        <w:t xml:space="preserve"> Yesus. Paulus juga mengatakan bahwa Timotius akan mengingatkan orang-orang percaya di Korintus tentang cara hidup Paulus di dalam Kristus Yesus. Gunakan kata yang sama untuk Kristus yang telah Anda gunakan pada perikop sebelumnya, dan lihat glosary untuk informasi lebih lanjut tentang </w:t>
      </w:r>
      <w:r>
        <w:rPr>
          <w:lang w:val="id_ID" w:bidi="id_ID"/>
        </w:rPr>
        <w:t>Kristus</w:t>
      </w:r>
      <w:r>
        <w:rPr>
          <w:lang w:val="id_ID" w:bidi="id_ID"/>
        </w:rPr>
        <w:t>.</w:t>
      </w:r>
    </w:p>
    <w:p>
      <w:pPr/>
      <w:r>
        <w:rPr>
          <w:lang w:val="id_ID" w:bidi="id_ID"/>
        </w:rPr>
      </w:r>
      <w:r>
        <w:rPr>
          <w:lang w:val="id_ID" w:bidi="id_ID"/>
        </w:rPr>
        <w:t xml:space="preserve">Paulus menggambarkan Timotius sebagai </w:t>
      </w:r>
      <w:r>
        <w:rPr>
          <w:b/>
          <w:lang w:val="id_ID" w:bidi="id_ID"/>
        </w:rPr>
        <w:t>dikasihi</w:t>
      </w:r>
      <w:r>
        <w:rPr>
          <w:lang w:val="id_ID" w:bidi="id_ID"/>
        </w:rPr>
        <w:t>. Paulus menunjukkan kasih yang dalam dan hubungan yang kuat dengan Timotius. Itu berarti bahwa Paulus sangat peduli kepada Timotius, seperti seorang ayah akan peduli kepada anaknya. Timotius sangat penting bagi Paulus.</w:t>
      </w:r>
    </w:p>
    <w:p>
      <w:pPr/>
      <w:r>
        <w:rPr>
          <w:lang w:val="id_ID" w:bidi="id_ID"/>
        </w:rPr>
      </w:r>
      <w:r>
        <w:rPr>
          <w:lang w:val="id_ID" w:bidi="id_ID"/>
        </w:rPr>
        <w:t>Berhenti di sini dan diskusikan dalam kelompok bagaimana Anda akan menggambarkan bagaimana Paulus mengasihi Timotius seperti seorang ayah mengasihi anaknya. Ini adalah gagasan yang serupa dengan bagaimana Paulus mengasihi orang-orang percaya di Korintus. Jika Anda telah menerjemahkan gagasan ini di kitab lain dalam Alkitab, gunakan kata yang sama dengan yang Anda gunakan di sana. Hentikan sebentar rekaman ini di sini.</w:t>
      </w:r>
    </w:p>
    <w:p>
      <w:pPr/>
      <w:r>
        <w:rPr>
          <w:lang w:val="id_ID" w:bidi="id_ID"/>
        </w:rPr>
      </w:r>
      <w:r>
        <w:rPr>
          <w:lang w:val="id_ID" w:bidi="id_ID"/>
        </w:rPr>
        <w:t xml:space="preserve">Paulus menggambarkan Timotius sebagai orang yang </w:t>
      </w:r>
      <w:r>
        <w:rPr>
          <w:b/>
          <w:lang w:val="id_ID" w:bidi="id_ID"/>
        </w:rPr>
        <w:t>"setia</w:t>
      </w:r>
      <w:r>
        <w:rPr>
          <w:lang w:val="id_ID" w:bidi="id_ID"/>
        </w:rPr>
        <w:t xml:space="preserve"> dalam </w:t>
      </w:r>
      <w:r>
        <w:rPr>
          <w:b/>
          <w:lang w:val="id_ID" w:bidi="id_ID"/>
        </w:rPr>
        <w:t>Tuhan</w:t>
      </w:r>
      <w:r>
        <w:rPr>
          <w:lang w:val="id_ID" w:bidi="id_ID"/>
        </w:rPr>
        <w:t xml:space="preserve">." Para hamba yang memiliki tugas untuk dilakukan harus setia. Ini berarti bahwa para hamba harus dapat diandalkan dan melakukan tugas itu dengan baik. Paulus bermaksud bahwa Timotius dapat diandalkan dan melakukan tugasnya dengan baik. Anda telah menggunakan kata setia dalam perikop sebelumnya, jadi gunakan kata yang sama di sini. Di sini, "Tuhan" merujuk pada Yesus. Gunakan kata yang sama untuk Tuhan Yesus seperti yang telah Anda gunakan pada perikop sebelumnya, dan lihat kata </w:t>
      </w:r>
      <w:r>
        <w:rPr>
          <w:lang w:val="id_ID" w:bidi="id_ID"/>
        </w:rPr>
        <w:t>"Tuhan"</w:t>
      </w:r>
      <w:r>
        <w:rPr>
          <w:lang w:val="id_ID" w:bidi="id_ID"/>
        </w:rPr>
        <w:t xml:space="preserve"> di Daftar Kata Utama untuk informasi lebih lanjut. </w:t>
      </w:r>
    </w:p>
    <w:p>
      <w:pPr/>
      <w:r>
        <w:rPr>
          <w:lang w:val="id_ID" w:bidi="id_ID"/>
        </w:rPr>
      </w:r>
      <w:r>
        <w:rPr>
          <w:lang w:val="id_ID" w:bidi="id_ID"/>
        </w:rPr>
        <w:t xml:space="preserve">Timotius akan mengingatkan orang-orang percaya di Korintus tentang hal-hal yang telah Paulus ajarkan kepada mereka, yang sesuai dengan apa yang Paulus ajarkan di setiap </w:t>
      </w:r>
      <w:r>
        <w:rPr>
          <w:b/>
          <w:lang w:val="id_ID" w:bidi="id_ID"/>
        </w:rPr>
        <w:t>gereja</w:t>
      </w:r>
      <w:r>
        <w:rPr>
          <w:lang w:val="id_ID" w:bidi="id_ID"/>
        </w:rPr>
        <w:t xml:space="preserve"> yang ia kunjungi. Gunakan kata yang sama untuk gereja seperti yang telah Anda gunakan pada perikop sebelumnya. </w:t>
      </w:r>
      <w:r>
        <w:rPr>
          <w:lang w:val="id_ID" w:bidi="id_ID"/>
        </w:rPr>
        <w:t>Jemaat</w:t>
      </w:r>
      <w:r>
        <w:rPr>
          <w:lang w:val="id_ID" w:bidi="id_ID"/>
        </w:rPr>
        <w:t xml:space="preserve"> ada di Daftar Kata Utama.</w:t>
      </w:r>
    </w:p>
    <w:p>
      <w:pPr/>
      <w:r>
        <w:rPr>
          <w:lang w:val="id_ID" w:bidi="id_ID"/>
        </w:rPr>
      </w:r>
      <w:r>
        <w:rPr>
          <w:lang w:val="id_ID" w:bidi="id_ID"/>
        </w:rPr>
        <w:t xml:space="preserve">Paulus mengatakan kepada orang-orang percaya di Korintus bahwa beberapa dari orang-orang percaya di Korintus itu adalah orang </w:t>
      </w:r>
      <w:r>
        <w:rPr>
          <w:b/>
          <w:lang w:val="id_ID" w:bidi="id_ID"/>
        </w:rPr>
        <w:t>angkuh</w:t>
      </w:r>
      <w:r>
        <w:rPr>
          <w:lang w:val="id_ID" w:bidi="id_ID"/>
        </w:rPr>
        <w:t xml:space="preserve"> Paulus menggunakan kata yang sama dalam perikop sebelumnya. Ingat, Anda telah menerjemahkan kata-kata ini dalam perikop sebelumnya, jadi gunakan kata yang sama dengan yang Anda gunakan di sana.</w:t>
      </w:r>
    </w:p>
    <w:p>
      <w:pPr/>
      <w:r>
        <w:rPr>
          <w:lang w:val="id_ID" w:bidi="id_ID"/>
        </w:rPr>
      </w:r>
      <w:r>
        <w:rPr>
          <w:lang w:val="id_ID" w:bidi="id_ID"/>
        </w:rPr>
        <w:t xml:space="preserve">Paulus mengatakan kepada orang-orang percaya di Korintus bahwa </w:t>
      </w:r>
      <w:r>
        <w:rPr>
          <w:b/>
          <w:lang w:val="id_ID" w:bidi="id_ID"/>
        </w:rPr>
        <w:t>Kerajaan Allah</w:t>
      </w:r>
      <w:r>
        <w:rPr>
          <w:lang w:val="id_ID" w:bidi="id_ID"/>
        </w:rPr>
        <w:t xml:space="preserve"> tidak hanya tentang menggunakan kata-kata, tetapi juga tentang hidup dengan kuasa Allah. Kerajaan Allah bukanlah sebuah tempat fisik. Kerajaan Allah ada di mana pun kita melihat orang-orang menerima Allah sebagai penguasa atau raja dalam kehidupan mereka, dan hidup di bawah pemerintahan atau otoritas Allah.</w:t>
      </w:r>
    </w:p>
    <w:p>
      <w:pPr/>
      <w:r>
        <w:rPr>
          <w:lang w:val="id_ID" w:bidi="id_ID"/>
        </w:rPr>
      </w:r>
      <w:r>
        <w:rPr>
          <w:lang w:val="id_ID" w:bidi="id_ID"/>
        </w:rPr>
        <w:t xml:space="preserve">Berhenti di sini dan diskusikan dalam kelompok kata atau frasa apa yang akan Anda gunakan untuk </w:t>
      </w:r>
      <w:r>
        <w:rPr>
          <w:b/>
          <w:lang w:val="id_ID" w:bidi="id_ID"/>
        </w:rPr>
        <w:t>Kerajaan Allah</w:t>
      </w:r>
      <w:r>
        <w:rPr>
          <w:lang w:val="id_ID" w:bidi="id_ID"/>
        </w:rPr>
        <w:t>. Carilah “</w:t>
      </w:r>
      <w:r>
        <w:rPr>
          <w:lang w:val="id_ID" w:bidi="id_ID"/>
        </w:rPr>
        <w:t>Kerajaan Allah</w:t>
      </w:r>
      <w:r>
        <w:rPr>
          <w:lang w:val="id_ID" w:bidi="id_ID"/>
        </w:rPr>
        <w:t xml:space="preserve">” di Daftar Kata Utama untuk informasi lebih lanjut. Jika Anda telah menerjemahkan gagasan ini di kitab lain dari Alkitab, gunakan kata atau frasa yang sama seperti yang Anda gunakan di sana.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1 Korintus 4:14–21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teks tersebut dalam bahasa Anda sendiri. Ingatlah untuk menyertakan hal-hal yang Anda putuskan dalam langkah-langkah sebelumnya, seperti urutan waktu, kata-kata, frasa, emosi, atau apa pun yang sudah Anda diskusikan.</w:t>
      </w:r>
    </w:p>
    <w:p>
      <w:pPr/>
      <w:r>
        <w:rPr>
          <w:lang w:val="id_ID" w:bidi="id_ID"/>
        </w:rPr>
      </w:r>
      <w:r>
        <w:rPr>
          <w:lang w:val="id_ID" w:bidi="id_ID"/>
        </w:rPr>
        <w:t>Seorang anggota kelompok harus menyampaikan beberapa kalimat dari teks itu lalu berhenti sebentar. Anggota kelompok lain harus menceritakan bagian selanjutnya dari teks itu dan berhenti sebentar. Lakukan hal ini sampai kelompok tersebut telah menceritakan kembali seluruh bagian teks tersebut. Dalam tahap ini anggota kelompok dapat saling mengoreksi. Hentikan sebentar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acak, gerakan, atau papan cerita mereka untuk membantu mereka mengingat teks tersebut. Hentikan sebentar audio ini di sini.</w:t>
      </w:r>
    </w:p>
    <w:p>
      <w:pPr/>
      <w:r>
        <w:rPr>
          <w:lang w:val="id_ID" w:bidi="id_ID"/>
        </w:rPr>
      </w:r>
      <w:r>
        <w:rPr>
          <w:lang w:val="id_ID" w:bidi="id_ID"/>
        </w:rPr>
        <w:t>Selanjutnya, kelompok dapat memutuskan versi teks siapa yang paling kalian sukai. Anda mungkin memutuskan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teks tersebut.</w:t>
      </w:r>
      <w:r>
        <w:rPr>
          <w:lang w:val="id_ID" w:bidi="id_ID"/>
        </w:rPr>
      </w:r>
      <w:r>
        <w:rPr>
          <w:lang w:val="id_ID" w:bidi="id_ID"/>
        </w:rPr>
      </w:r>
    </w:p>
    <w:p>
      <w:pPr/>
      <w:r>
        <w:rPr>
          <w:lang w:val="id_ID" w:bidi="id_ID"/>
        </w:rPr>
      </w:r>
    </w:p>
    <w:p>
      <w:pPr>
        <w:pStyle w:val="Heading2"/>
      </w:pPr>
      <w:r>
        <w:rPr>
          <w:lang w:val="id_ID" w:bidi="id_ID"/>
        </w:rPr>
        <w:t>1 Korintus 5:1–13</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5:1–13 dan simpanlah dalam hatimu.</w:t>
      </w:r>
    </w:p>
    <w:p>
      <w:pPr/>
      <w:r>
        <w:rPr>
          <w:lang w:val="id_ID" w:bidi="id_ID"/>
        </w:rPr>
      </w:r>
      <w:r>
        <w:rPr>
          <w:lang w:val="id_ID" w:bidi="id_ID"/>
        </w:rPr>
        <w:t>Sebelum Anda melakukan diskusi kelompok tentang perikop ini, berhentilah sejenak dan putuskanlah dalam kelompok bagaimana Anda ingin membicarakannya. Perikop ini berbicara tentang percabulan antara orang-orang Dalam budaya Anda, apa cara terbaik untuk berbicara tentang hal-hal ini? Apakah ada baiknya dibagi menjadi beberapa kelompok laki-laki dan perempuan untuk percakapan ini? Apakah Anda ingin bekerja dengan cara yang berbeda daripada yang Anda lakukan di bagian lain? Hentikan sebentar rekaman ini di sini.</w:t>
      </w:r>
    </w:p>
    <w:p>
      <w:pPr/>
      <w:r>
        <w:rPr>
          <w:lang w:val="id_ID" w:bidi="id_ID"/>
        </w:rPr>
      </w:r>
      <w:r>
        <w:rPr>
          <w:lang w:val="id_ID" w:bidi="id_ID"/>
        </w:rPr>
        <w:t>Dengarkan versi audio dari 1 Korintus 5:1–13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pahami dari bagian ini? Hentikan sebentar rekaman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rekaman ini di sini.</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5:1–13 dalam terjemahan yang paling mudah dimengerti.</w:t>
      </w:r>
    </w:p>
    <w:p>
      <w:pPr/>
      <w:r>
        <w:rPr>
          <w:lang w:val="id_ID" w:bidi="id_ID"/>
        </w:rPr>
      </w:r>
      <w:r>
        <w:rPr>
          <w:lang w:val="id_ID" w:bidi="id_ID"/>
        </w:rPr>
        <w:t>Paulus telah mengatakan kepada orang-orang percaya di Korintus bahwa ia mengasihi mereka, dan ia telah mendorong mereka untuk mengikuti teladannya. Karena Paulus tidak dapat bersama orang-orang percaya di Korintus, Paulus mengutus Timotius untuk bersama mereka, tetapi Paulus telah mengatakan bahwa, jika Tuhan mengizinkannya, Paulus akan segera datang kepada mereka dan mencari tahu sendiri apakah orang-orang percaya di Korintus hidup dan bertindak sebagai bagian dari kerajaan Allah.</w:t>
      </w:r>
    </w:p>
    <w:p>
      <w:pPr/>
      <w:r>
        <w:rPr>
          <w:lang w:val="id_ID" w:bidi="id_ID"/>
        </w:rPr>
      </w:r>
      <w:r>
        <w:rPr>
          <w:lang w:val="id_ID" w:bidi="id_ID"/>
        </w:rPr>
        <w:t>Dalam perikop ini, Paulus telah mendengar bahwa ada seorang pria di gereja yang telah berdosa, dan terus berdosa, dengan melakukan hubungan seksual dengan ibu tirinya. Seorang ibu tiri adalah seorang wanita yang adalah istri dari ayah seseorang tetapi yang bukan ibu orang itu. Kita tidak tahu siapa yang memberikan informasi ini kepada Paulus, tetapi pastilah seseorang di gereja di Korintus. Ini adalah perilaku yang buruk sehingga bahkan tidak akan terjadi di antara orang-orang kafir, atau orang-orang yang tidak mengikuti Allah yang benar. Hal yang terburuk adalah, karena orang-orang percaya di Korintus menjadi tinggi hati dan sombong, perilaku ini tidak membuat mereka sedih. Orang-orang percaya di Korintus tidak mendisiplinkan orang itu. Orang-orang percaya di Korintus telah mengizinkan orang itu untuk terus melakukan ini! Mungkin orang-orang percaya di Korintus tidak melihat bahwa apa yang terjadi adalah salah. Atau mungkin orang-orang percaya di Korintus berpikir karena mereka adalah pengikut Yesus, mereka dapat melakukan apa pun yang ingin mereka lakukan. Paulus akan berbicara kepada orang-orang percaya di Korintus tentang cara berpikir ini nanti dalam suratnya.</w:t>
      </w:r>
    </w:p>
    <w:p>
      <w:pPr/>
      <w:r>
        <w:rPr>
          <w:lang w:val="id_ID" w:bidi="id_ID"/>
        </w:rPr>
      </w:r>
      <w:r>
        <w:rPr>
          <w:lang w:val="id_ID" w:bidi="id_ID"/>
        </w:rPr>
        <w:t>Berhenti di sini dan diskusikan pertanyaan ini dalam kelompok: Ceritakan kisah tentang ketika hal yang buruk terjadi di komunitas Anda dan tidak ada yang mencoba menghentikannya terjadi. Mengapa tidak ada yang mencoba menghentikan hal yang buruk terjadi? Apakah itu karena siapa yang melakukan hal yang buruk itu? Atau apakah itu karena apa yang dilakukan orang itu? Atau apakah itu karena orang-orang lain tidak tahu apa yang harus dilakukan untuk menghentikannya? Hentikan sebentar rekaman ini di sini.</w:t>
      </w:r>
    </w:p>
    <w:p>
      <w:pPr/>
      <w:r>
        <w:rPr>
          <w:lang w:val="id_ID" w:bidi="id_ID"/>
        </w:rPr>
      </w:r>
      <w:r>
        <w:rPr>
          <w:lang w:val="id_ID" w:bidi="id_ID"/>
        </w:rPr>
        <w:t>Meskipun Paulus tidak dapat bersama orang-orang percaya di Korintus secara langsung, ia sedang berpikir tentang mereka dan tentang situasi ini, dan ia telah memutuskan apa yang perlu terjadi pada orang yang tidak bermoral itu. Orang-orang percaya di Korintus bertemu bersama di bawah otoritas Yesus. Paulus memberikan izin kepada mereka dan otoritasnya sebagai seorang rasul dari Yesus untuk menghukum orang ini atas perilaku tidak bermoral orang itu. Paulus mengatakan bahwa orang itu harus "diserahkan kepada Setan." Setan adalah penguasa dunia ini, itu adalah penguasa di luar gereja, dan Allah adalah penguasa di gereja. Orang-orang percaya di Korintus harus menyerahkan orang ini kepada Setan, yang berarti bahwa mereka harus mengecualikan orang ini dari gereja. Paulus berharap bahwa suatu hari orang itu akan berpaling dari dosa-dosanya dan berbalik untuk mengikuti Yesus. Kemudian Yesus akan menyelamatkan orang itu pada Hari Tuhan Yesus, ketika Yesus kembali untuk menghakimi orang-orang percaya.</w:t>
      </w:r>
    </w:p>
    <w:p>
      <w:pPr/>
      <w:r>
        <w:rPr>
          <w:lang w:val="id_ID" w:bidi="id_ID"/>
        </w:rPr>
      </w:r>
      <w:r>
        <w:rPr>
          <w:lang w:val="id_ID" w:bidi="id_ID"/>
        </w:rPr>
        <w:t>Berhenti di sini dan diskusikan pertanyaan ini dalam kelompok: Ceritakan kisah tentang saat keluarga Anda, atau komunitas Anda, mengeluarkan seseorang dari komunitas karena sesuatu yang telah dilakukan orang itu. Apa yang Anda ingin orang itu berpikir dan rasakan ketika ia tidak berada di bagian dari keluarga, atau komunitas? Apa yang harus dilakukan orang itu untuk dapat menjadi bagian dari keluarga atau komunitas lagi? Hentikan sebentar rekaman ini di sini.</w:t>
      </w:r>
    </w:p>
    <w:p>
      <w:pPr/>
      <w:r>
        <w:rPr>
          <w:lang w:val="id_ID" w:bidi="id_ID"/>
        </w:rPr>
      </w:r>
      <w:r>
        <w:rPr>
          <w:lang w:val="id_ID" w:bidi="id_ID"/>
        </w:rPr>
        <w:t>Paulus mengatakan kepada orang-orang percaya di Korintus untuk berhenti bersikap tinggi hati, atau sombong, dan mengusir orang yang bersalah atas percabulan dari gereja mereka, sehingga ia tidak akan memengaruhi seluruh komunitas dengan perilakunya yang berdosa. Paulus menggambarkan dosa itu seolah-olah beragi, yang seperti ragi dan membuat adonan naik. Ragi adalah adonan yang difermentasi yang membantu adonan baru berfermentasi dan naik. Ketika orang-orang menambahkan sedikit ragi pada adonan, itu memengaruhi seluruh adonan tersebut. Pada zaman Paulus, orang-orang menyimpan beberapa adonan beragi untuk mencampur dengan adonan baru setiap minggu. Orang-orang Yahudi membuang semua ragi lama setahun sekali pada awal perayaan Paskah khusus mereka, segera sebelum Hari Raya Roti Tidak Beragi. Selama perayaan itu, orang-orang Yahudi hanya akan makan roti yang tidak memiliki ragi di dalamnya. Setelah perayaan, mereka akan membuat ragi baru. Karena selama sisa tahun, mereka menggunakan kembali ragi minggu demi minggu, orang-orang dapat sakit karena ragi itu, karena itu tidak segar. Inilah sebabnya Alkitab sering menggunakan ragi sebagai gambar untuk dosa, yang dapat menyebar melalui sekelompok orang dan membuat mereka sakit secara rohani.</w:t>
      </w:r>
    </w:p>
    <w:p>
      <w:pPr/>
      <w:r>
        <w:rPr>
          <w:lang w:val="id_ID" w:bidi="id_ID"/>
        </w:rPr>
      </w:r>
      <w:r>
        <w:rPr>
          <w:lang w:val="id_ID" w:bidi="id_ID"/>
        </w:rPr>
        <w:t xml:space="preserve">Berhenti di sini dan lihatlah foto </w:t>
      </w:r>
      <w:r>
        <w:rPr>
          <w:lang w:val="id_ID" w:bidi="id_ID"/>
        </w:rPr>
        <w:t>ragi</w:t>
      </w:r>
      <w:r>
        <w:rPr>
          <w:lang w:val="id_ID" w:bidi="id_ID"/>
        </w:rPr>
        <w:t xml:space="preserve"> dan </w:t>
      </w:r>
      <w:r>
        <w:rPr>
          <w:b/>
          <w:lang w:val="id_ID" w:bidi="id_ID"/>
        </w:rPr>
        <w:t>roti</w:t>
      </w:r>
      <w:r>
        <w:rPr>
          <w:lang w:val="id_ID" w:bidi="id_ID"/>
        </w:rPr>
        <w:t xml:space="preserve"> yang telah naik karena ragi. Hentikan sebentar rekaman ini di sini.</w:t>
      </w:r>
    </w:p>
    <w:p>
      <w:pPr/>
      <w:r>
        <w:rPr>
          <w:lang w:val="id_ID" w:bidi="id_ID"/>
        </w:rPr>
      </w:r>
      <w:r>
        <w:rPr>
          <w:lang w:val="id_ID" w:bidi="id_ID"/>
        </w:rPr>
        <w:t>Berhenti di sini dan diskusikan pertanyaan ini dalam kelompok: Ceritakan kisah tentang ketika seseorang melakukan sesuatu yang buruk di bagian kecil keluarga atau komunitas Anda, dan kemudian perilaku buruk itu menyebar sampai memengaruhi seluruh keluarga atau komunitas. Mungkin perilaku buruk ini masih terjadi. Apakah lebih mudah atau lebih sulit untuk menghentikannya terjadi sekarang daripada ketika pertama kali dimulai? Apa yang membuat lebih sulit untuk menghentikannya sekarang? Hentikan sebentar rekaman ini di sini.</w:t>
      </w:r>
    </w:p>
    <w:p>
      <w:pPr/>
      <w:r>
        <w:rPr>
          <w:lang w:val="id_ID" w:bidi="id_ID"/>
        </w:rPr>
      </w:r>
      <w:r>
        <w:rPr>
          <w:lang w:val="id_ID" w:bidi="id_ID"/>
        </w:rPr>
        <w:t>Meskipun banyak orang percaya di Korintus bukan orang-orang Yahudi, mereka pasti masih tahu sesuatu tentang perayaan-perayaan Yahudi, sehingga Paulus menggunakan contoh tentang apa yang terjadi pada perayaan Yahudi untuk menjelaskan mengapa mereka harus menyuruh orang itu menjauh dari gereja. Paulus mengatakan kepada orang-orang percaya di Korintus bahwa jika mereka mengeluarkan orang yang bersalah atas percabulan dari gereja, maka komunitas gereja akan bersih dan murni lagi, seolah-olah mereka adalah adonan baru dari adonan segar. Paulus mengatakan bahwa karena mereka adalah orang-orang percaya, mereka sudah murni. Paulus menjelaskan hal ini dengan mengingatkan mereka tentang perayaan Paskah Yahudi. Paulus mengingatkan orang-orang percaya bahwa kematian Kristus di salib adalah seperti domba yang dikorbankan orang-orang Yahudi pada perayaan Paskah mereka untuk mengingatkan mereka bahwa Allah menyelamatkan orang-orang Israel dari perbudakan di Mesir. Allah sekarang telah menyelamatkan orang-orang percaya dari perbudakan dosa dengan mengorbankan Anak-Nya sendiri Yesus Kristus di salib. "Merayakan festival" adalah cara lain untuk mengatakan bahwa karena apa yang telah dilakukan Yesus bagi mereka, orang-orang percaya di Korintus harus selalu bersukacita karena mereka sekarang bersih seperti roti yang murni dan tidak beragi. Mereka murni dan dapat dipercaya.</w:t>
      </w:r>
    </w:p>
    <w:p>
      <w:pPr/>
      <w:r>
        <w:rPr>
          <w:lang w:val="id_ID" w:bidi="id_ID"/>
        </w:rPr>
      </w:r>
      <w:r>
        <w:rPr>
          <w:lang w:val="id_ID" w:bidi="id_ID"/>
        </w:rPr>
        <w:t>Paulus menggunakan situasi ini untuk kembali ke sesuatu yang telah ia katakan kepada orang-orang percaya di Korintus. Paulus mungkin mengatakan ini kepada mereka dalam surat sebelumnya yang tidak ada. Kita tidak lagi memiliki salinan surat sebelumnya yang ditulis Paulus. Sebelumnya, Paulus telah mengatakan bahwa orang-orang percaya di Korintus tidak bercampur dengan orang-orang yang tidak bermoral secara seksual. Sekarang ia menjelaskan bahwa ia tidak bermaksud bahwa mereka tidak boleh memiliki kontak dengan orang-orang yang tidak bermoral secara seksual, atau jenis orang-orang berdosa lainnya. Itu tidak mungkin karena kemudian mereka tidak dapat hidup di antara orang-orang yang tidak percaya di dunia sama sekali. Apa yang dimaksud Paulus adalah bahwa orang-orang percaya di Korintus tidak boleh ada hubungannya dengan orang percaya lain yang memilih untuk berdosa. Mereka bahkan tidak boleh makan bersama orang-orang percaya ini! Dalam budaya Paulus, makan bersama penting karena ketika orang-orang makan bersama, itu menunjukkan bahwa mereka saling menerima.</w:t>
      </w:r>
    </w:p>
    <w:p>
      <w:pPr/>
      <w:r>
        <w:rPr>
          <w:lang w:val="id_ID" w:bidi="id_ID"/>
        </w:rPr>
      </w:r>
      <w:r>
        <w:rPr>
          <w:lang w:val="id_ID" w:bidi="id_ID"/>
        </w:rPr>
        <w:t>Berhenti di sini dan diskusikan dalam kelompok: Bagaimana Anda menunjukkan bahwa Anda menerima seseorang atau sekelompok orang dalam budaya Anda? Apa yang Anda lakukan untuk menunjukkan bahwa Anda menerima mereka? Dalam budaya Anda, orang-orang seperti apa yang Anda dapat makan bersama-sama? Jika Anda tidak menerima seseorang, apa yang Anda lakukan untuk menunjukkan hal itu? Hentikan sebentar rekaman ini di sini.</w:t>
      </w:r>
    </w:p>
    <w:p>
      <w:pPr/>
      <w:r>
        <w:rPr>
          <w:lang w:val="id_ID" w:bidi="id_ID"/>
        </w:rPr>
      </w:r>
      <w:r>
        <w:rPr>
          <w:lang w:val="id_ID" w:bidi="id_ID"/>
        </w:rPr>
        <w:t>Paulus mengajukan beberapa pertanyaan yang tidak ia harapkan untuk dijawab oleh orang-orang Korintus. Paulus bertanya apakah ia harus menghakimi orang-orang di luar gereja. Paulus juga bertanya apakah orang-orang percaya di Korintus harus menghakimi orang-orang di gereja. Paulus mengajukan pertanyaan seperti ini, yang tidak memerlukan jawaban, untuk menekankan sesuatu yang harus sudah diketahui oleh orang-orang percaya di Korintus. Penting bahwa Paulus tidak boleh menjadi orang yang memutuskan apakah mereka di luar gereja bersalah atau tidak bersalah. Allah sendiri akan membuat keputusan itu. Orang-orang percaya yang tinggal di dunia ini sekarang seharusnya memutuskan apakah orang-orang percaya lainnya di dalam gereja bersalah atau tidak bersalah dan menanggapi orang-orang percaya lainnya dengan benar sehingga gereja dapat menjadi contoh hidup yang benar bagi dunia lainnya.</w:t>
      </w:r>
    </w:p>
    <w:p>
      <w:pPr/>
      <w:r>
        <w:rPr>
          <w:lang w:val="id_ID" w:bidi="id_ID"/>
        </w:rPr>
      </w:r>
      <w:r>
        <w:rPr>
          <w:lang w:val="id_ID" w:bidi="id_ID"/>
        </w:rPr>
        <w:t>Berhenti di sini dan diskusikan pertanyaan ini dalam kelompok: Ceritakan kisah tentang saat dalam keluarga Anda atau komunitas Anda ketika seseorang melakukan sesuatu yang salah. Apakah ini satu orang atau sekelompok orang yang menyuruh orang itu menghentikan apa yang mereka lakukan? Siapa yang memberikan orang itu, atau kelompok orang itu, otoritas untuk memutuskan apa yang perlu terjadi pada orang itu? Hentikan sebentar rekaman ini di sini.</w:t>
      </w:r>
    </w:p>
    <w:p>
      <w:pPr/>
      <w:r>
        <w:rPr>
          <w:lang w:val="id_ID" w:bidi="id_ID"/>
        </w:rPr>
      </w:r>
      <w:r>
        <w:rPr>
          <w:lang w:val="id_ID" w:bidi="id_ID"/>
        </w:rPr>
        <w:t>Paulus mengakhiri dengan mengutip Perjanjian Lama. Paulus mengatakan lagi bahwa orang-orang percaya harus mengeluarkan orang yang jahat, atau tidak bermoral, dari komunitas gereja.</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5:1–13 dalam terjemahan yang paling mudah dimengerti.</w:t>
      </w:r>
    </w:p>
    <w:p>
      <w:pPr/>
      <w:r>
        <w:rPr>
          <w:lang w:val="id_ID" w:bidi="id_ID"/>
        </w:rPr>
      </w:r>
      <w:r>
        <w:rPr>
          <w:lang w:val="id_ID" w:bidi="id_ID"/>
        </w:rPr>
        <w:t>Pada langkah ini, kelompok akan menentukan bagian, tokoh, dan latar belakang dari perikop ini. Selanjutnya, kelompok akan membayangkan perikop ini.</w:t>
      </w:r>
    </w:p>
    <w:p>
      <w:pPr/>
      <w:r>
        <w:rPr>
          <w:lang w:val="id_ID" w:bidi="id_ID"/>
        </w:rPr>
      </w:r>
      <w:r>
        <w:rPr>
          <w:lang w:val="id_ID" w:bidi="id_ID"/>
        </w:rPr>
        <w:t>Perikop ini memiliki empat bagian.</w:t>
      </w:r>
    </w:p>
    <w:p>
      <w:pPr/>
      <w:r>
        <w:rPr>
          <w:lang w:val="id_ID" w:bidi="id_ID"/>
        </w:rPr>
      </w:r>
      <w:r>
        <w:rPr>
          <w:b/>
          <w:lang w:val="id_ID" w:bidi="id_ID"/>
        </w:rPr>
        <w:t>Pada bagian pertama:</w:t>
      </w:r>
      <w:r>
        <w:rPr>
          <w:lang w:val="id_ID" w:bidi="id_ID"/>
        </w:rPr>
        <w:t xml:space="preserve"> Paulus berbicara kepada orang-orang percaya di Korintus tentang orang yang bersalah atas percabulan, dan tentang apa yang perlu dilakukan orang-orang percaya di Korintus dengan orang itu.</w:t>
      </w:r>
    </w:p>
    <w:p>
      <w:pPr/>
      <w:r>
        <w:rPr>
          <w:lang w:val="id_ID" w:bidi="id_ID"/>
        </w:rPr>
      </w:r>
      <w:r>
        <w:rPr>
          <w:b/>
          <w:lang w:val="id_ID" w:bidi="id_ID"/>
        </w:rPr>
        <w:t>Pada bagian kedua:</w:t>
      </w:r>
      <w:r>
        <w:rPr>
          <w:lang w:val="id_ID" w:bidi="id_ID"/>
        </w:rPr>
        <w:t xml:space="preserve"> Paulus mengatakan bahwa kesombongan dan kebanggaan orang-orang Korintus akan tinggi hati adalah berbahaya karena itu akan memengaruhi seluruh gereja.</w:t>
      </w:r>
    </w:p>
    <w:p>
      <w:pPr/>
      <w:r>
        <w:rPr>
          <w:lang w:val="id_ID" w:bidi="id_ID"/>
        </w:rPr>
      </w:r>
      <w:r>
        <w:rPr>
          <w:b/>
          <w:lang w:val="id_ID" w:bidi="id_ID"/>
        </w:rPr>
        <w:t>Pada bagian ketiga:</w:t>
      </w:r>
      <w:r>
        <w:rPr>
          <w:lang w:val="id_ID" w:bidi="id_ID"/>
        </w:rPr>
        <w:t xml:space="preserve"> Paulus kembali ke sesuatu yang telah ia tulis dalam surat sebelumnya kepada mereka, untuk membuatnya lebih jelas bahwa ia bermaksud bahwa orang-orang percaya tidak boleh berteman dengan orang-orang percaya lainnya yang tidak bermoral secara seksual.</w:t>
      </w:r>
    </w:p>
    <w:p>
      <w:pPr/>
      <w:r>
        <w:rPr>
          <w:lang w:val="id_ID" w:bidi="id_ID"/>
        </w:rPr>
      </w:r>
      <w:r>
        <w:rPr>
          <w:b/>
          <w:lang w:val="id_ID" w:bidi="id_ID"/>
        </w:rPr>
        <w:t>Pada bagian keempat:</w:t>
      </w:r>
      <w:r>
        <w:rPr>
          <w:lang w:val="id_ID" w:bidi="id_ID"/>
        </w:rPr>
        <w:t xml:space="preserve"> Paulus berbicara lagi tentang penghakiman. Dia berbicara tentang siapa yang Allah hakimi dan siapa yang perlu dihakimi oleh orang-orang percaya di Korintus. Paulus menyelesaikan dengan perkataan dari Perjanjian Lama, yang juga mengatakan bahwa komunitas harus mengusir seseorang yang bersalah karena melakukan hal-hal yang buruk.</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Orang yang bersalah atas percabulan</w:t>
      </w:r>
    </w:p>
    <w:p>
      <w:pPr>
        <w:pStyle w:val="ListBullet"/>
        <w:spacing w:line="240" w:lineRule="auto"/>
        <w:ind w:left="720"/>
      </w:pPr>
      <w:r>
        <w:rPr>
          <w:lang w:val="id_ID" w:bidi="id_ID"/>
        </w:rPr>
      </w:r>
      <w:r>
        <w:rPr>
          <w:lang w:val="id_ID" w:bidi="id_ID"/>
        </w:rPr>
        <w:t>Ibu tiri orang itu</w:t>
      </w:r>
    </w:p>
    <w:p>
      <w:pPr>
        <w:pStyle w:val="ListBullet"/>
        <w:spacing w:line="240" w:lineRule="auto"/>
        <w:ind w:left="720"/>
      </w:pPr>
      <w:r>
        <w:rPr>
          <w:lang w:val="id_ID" w:bidi="id_ID"/>
        </w:rPr>
      </w:r>
      <w:r>
        <w:rPr>
          <w:lang w:val="id_ID" w:bidi="id_ID"/>
        </w:rPr>
        <w:t>Tuhan Yesus Kristus</w:t>
      </w:r>
    </w:p>
    <w:p>
      <w:pPr>
        <w:pStyle w:val="ListBullet"/>
        <w:spacing w:line="240" w:lineRule="auto"/>
        <w:ind w:left="720"/>
      </w:pPr>
      <w:r>
        <w:rPr>
          <w:lang w:val="id_ID" w:bidi="id_ID"/>
        </w:rPr>
      </w:r>
      <w:r>
        <w:rPr>
          <w:lang w:val="id_ID" w:bidi="id_ID"/>
        </w:rPr>
        <w:t>Iblis</w:t>
      </w:r>
    </w:p>
    <w:p>
      <w:pPr>
        <w:pStyle w:val="ListBullet"/>
        <w:spacing w:line="240" w:lineRule="auto"/>
        <w:ind w:left="720"/>
      </w:pPr>
      <w:r>
        <w:rPr>
          <w:lang w:val="id_ID" w:bidi="id_ID"/>
        </w:rPr>
      </w:r>
      <w:r>
        <w:rPr>
          <w:lang w:val="id_ID" w:bidi="id_ID"/>
        </w:rPr>
        <w:t>Semua orang berdosa yang berada di luar gereja</w:t>
      </w:r>
    </w:p>
    <w:p>
      <w:pPr>
        <w:pStyle w:val="ListBullet"/>
        <w:spacing w:line="240" w:lineRule="auto"/>
        <w:ind w:left="720"/>
      </w:pPr>
      <w:r>
        <w:rPr>
          <w:lang w:val="id_ID" w:bidi="id_ID"/>
        </w:rPr>
      </w:r>
      <w:r>
        <w:rPr>
          <w:lang w:val="id_ID" w:bidi="id_ID"/>
        </w:rPr>
        <w:t>Orang-orang percaya di Korintus yang sengaja berdosa</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Pikirkan tentang bagian dari surat Paulus ini secara keseluruhan. Paulus telah mendengar bahwa ada seorang pria yang terus berdosa secara seksual di gereja Korintus. Paulus menggunakan hal ini untuk mengatakan kepada orang-orang percaya di Korintus bahwa ketika seluruh komunitas gereja tahu bahwa seorang orang percaya sedang berdosa, orang-orang percaya di Korintus tidak boleh mengizinkan orang itu tetap di komunitas. Paulus mengingatkan orang-orang percaya bahwa ketika mereka melihat seseorang yang berdosa di gereja, adalah tanggung jawab mereka untuk mengatasinya.</w:t>
      </w:r>
    </w:p>
    <w:p>
      <w:pPr/>
      <w:r>
        <w:rPr>
          <w:lang w:val="id_ID" w:bidi="id_ID"/>
        </w:rPr>
      </w:r>
      <w:r>
        <w:rPr>
          <w:lang w:val="id_ID" w:bidi="id_ID"/>
        </w:rPr>
        <w:t>Paulus memulai bagian pertama dengan mengatakan bahwa seseorang, atau beberapa orang di gereja di Korintus, telah menceritakan kepadanya tentang seorang pria di gereja yang telah berdosa dan terus berdosa. Orang itu sedang melakukan hubungan seksual dengan ibu tirinya. Seorang ibu tiri adalah seorang wanita yang adalah istri dari ayah seseorang tetapi yang bukan ibu orang itu. Paulus mengatakan bahwa ini adalah perilaku yang buruk sehingga bahkan tidak akan terjadi di antara orang-orang yang tidak mengikuti Allah yang benar.</w:t>
      </w:r>
    </w:p>
    <w:p>
      <w:pPr/>
      <w:r>
        <w:rPr>
          <w:lang w:val="id_ID" w:bidi="id_ID"/>
        </w:rPr>
      </w:r>
      <w:r>
        <w:rPr>
          <w:lang w:val="id_ID" w:bidi="id_ID"/>
        </w:rPr>
        <w:t>Berhenti di sini dan diskusikan pertanyaan ini dalam kelompok: Perikop ini berbicara tentang dosa seksual. Dosa seksual, atau percabulan, berarti melakukan hal-hal seksual yang bertentangan dengan aturan Allah. Dalam budaya Anda, bagaimana Anda berbicara tentang dosa seksual dengan cara yang tepat ketika ada laki-laki maupun perempuan dalam kelompok? Hentikan sebentar rekaman ini di sini.</w:t>
      </w:r>
    </w:p>
    <w:p>
      <w:pPr/>
      <w:r>
        <w:rPr>
          <w:lang w:val="id_ID" w:bidi="id_ID"/>
        </w:rPr>
      </w:r>
      <w:r>
        <w:rPr>
          <w:lang w:val="id_ID" w:bidi="id_ID"/>
        </w:rPr>
        <w:t>Paulus mengajukan pertanyaan tetapi tidak mengharapkan jawaban. Paulus bertanya, "Bukankah kamu seharusnya berkabung, atau sedih tentang apa yang dilakukan orang itu?" Paulus mengajukan pertanyaan seperti ini, yang tidak memerlukan jawaban, untuk menekankan sesuatu yang harus sudah diketahui oleh orang-orang percaya di Korintus. Di sini Paulus mengajukan pertanyaan itu karena orang-orang percaya di Korintus seharusnya sedih tentang apa yang terjadi. Orang-orang percaya di Korintus seharusnya mendisiplinkan, atau menghukum, orang itu.</w:t>
      </w:r>
    </w:p>
    <w:p>
      <w:pPr/>
      <w:r>
        <w:rPr>
          <w:lang w:val="id_ID" w:bidi="id_ID"/>
        </w:rPr>
      </w:r>
      <w:r>
        <w:rPr>
          <w:lang w:val="id_ID" w:bidi="id_ID"/>
        </w:rPr>
        <w:t>Berhenti di sini dan diskusikan pertanyaan ini dalam kelompok: Ceritakan kisah tentang saat Anda mengingatkan orang-orang tentang sesuatu yang harus mereka ketahui. Bagaimana Anda menjelaskan kepada mereka bahwa mereka seharusnya mengingat hal yang benar untuk dilakukan? Hentikan sebentar rekaman ini di sini.</w:t>
      </w:r>
    </w:p>
    <w:p>
      <w:pPr/>
      <w:r>
        <w:rPr>
          <w:lang w:val="id_ID" w:bidi="id_ID"/>
        </w:rPr>
      </w:r>
      <w:r>
        <w:rPr>
          <w:lang w:val="id_ID" w:bidi="id_ID"/>
        </w:rPr>
        <w:t>Paulus mengatakan kepada orang-orang percaya di Korintus bahwa ia tidak bersama mereka secara fisik, tetapi ia bersama mereka "dalam roh." Ini berarti bahwa ia ingin bersama mereka, dan ia berpikir tentang mereka dan ingin mendukung mereka.</w:t>
      </w:r>
    </w:p>
    <w:p>
      <w:pPr/>
      <w:r>
        <w:rPr>
          <w:lang w:val="id_ID" w:bidi="id_ID"/>
        </w:rPr>
      </w:r>
      <w:r>
        <w:rPr>
          <w:lang w:val="id_ID" w:bidi="id_ID"/>
        </w:rPr>
        <w:t>Berhenti di sini dan diskusikan hal berikut dalam kelompok: Bicarakan tentang saat Anda benar-benar ingin bersama sekelompok orang, tetapi Anda tidak dapat hadir secara fisik bersama mereka. Bagaimana Anda mengatakan kepada mereka bahwa Anda berharap Anda berada di sana, dan bahwa Anda sering berpikir tentang mereka? Hentikan sebentar rekaman ini di sini.</w:t>
      </w:r>
    </w:p>
    <w:p>
      <w:pPr/>
      <w:r>
        <w:rPr>
          <w:lang w:val="id_ID" w:bidi="id_ID"/>
        </w:rPr>
      </w:r>
      <w:r>
        <w:rPr>
          <w:lang w:val="id_ID" w:bidi="id_ID"/>
        </w:rPr>
        <w:t>Paulus mengatakan bahwa ia telah menjatuhkan penghakiman atas orang yang bersalah itu atas percabulannya. Ini berarti bahwa Paulus telah memutuskan apa yang harus terjadi pada orang ini.</w:t>
      </w:r>
    </w:p>
    <w:p>
      <w:pPr/>
      <w:r>
        <w:rPr>
          <w:lang w:val="id_ID" w:bidi="id_ID"/>
        </w:rPr>
      </w:r>
      <w:r>
        <w:rPr>
          <w:lang w:val="id_ID" w:bidi="id_ID"/>
        </w:rPr>
        <w:t>Paulus mengatakan bahwa ketika orang-orang percaya di Korintus datang bersama, kuasa Tuhan Yesus hadir. Paulus mengatakan bahwa ketika orang-orang percaya datang bersama dan menghukum orang ini karena perilakunya yang tidak bermoral, Roh Yesus ada di sana dan Yesus memberikan otoritas kepada gereja untuk membuat penghakiman yang baik dan adil.</w:t>
      </w:r>
    </w:p>
    <w:p>
      <w:pPr/>
      <w:r>
        <w:rPr>
          <w:lang w:val="id_ID" w:bidi="id_ID"/>
        </w:rPr>
      </w:r>
      <w:r>
        <w:rPr>
          <w:lang w:val="id_ID" w:bidi="id_ID"/>
        </w:rPr>
        <w:t>Paulus mengatakan bahwa orang itu harus "diserahkan kepada Setan sehingga dagingnya, atau keinginan duniawi, akan dihancurkan." Setan adalah penguasa dunia ini, di luar gereja, sampai Yesus kembali untuk menghakimi semua orang. Allah adalah penguasa di gereja, bahkan sekarang. Paulus tidak mengatakan bahwa orang-orang percaya di Korintus harus memberikan orang itu kepada Setan. Paulus mengatakan bahwa orang-orang percaya di Korintus harus menyuruh orang ini pergi dari gereja. Ketika orang itu tidak lagi bagian dari komunitas gereja, ia akan mengalami apa yang dialami orang-orang yang tidak percaya. Paulus berharap bahwa pengalaman yang buruk ini akan membuat orang itu suatu hari berpaling dari dosa-dosanya dan berbalik untuk mengikuti Yesus. Kemudian Yesus akan menyelamatkan orang itu pada Hari Tuhan Yesus, atau hari ketika Yesus kembali untuk menghakimi semua orang di bumi.</w:t>
      </w:r>
    </w:p>
    <w:p>
      <w:pPr/>
      <w:r>
        <w:rPr>
          <w:lang w:val="id_ID" w:bidi="id_ID"/>
        </w:rPr>
      </w:r>
      <w:r>
        <w:rPr>
          <w:lang w:val="id_ID" w:bidi="id_ID"/>
        </w:rPr>
        <w:t>Berhenti di sini dan ingatlah kisah yang Anda ceritakan pada langkah sebelumnya tentang mengusir seseorang menjauh dari komunitas gereja Anda. Bagaimana Anda berbicara tentang mengusir orang itu pergi? Bagaimana Anda akan berbicara tentang memberikan orang yang tidak bermoral ini kepada Setan? Hentikan sebentar rekaman ini di sini.</w:t>
      </w:r>
    </w:p>
    <w:p>
      <w:pPr/>
      <w:r>
        <w:rPr>
          <w:lang w:val="id_ID" w:bidi="id_ID"/>
        </w:rPr>
      </w:r>
      <w:r>
        <w:rPr>
          <w:lang w:val="id_ID" w:bidi="id_ID"/>
        </w:rPr>
        <w:t>Pada bagian kedua, Paulus harus berbicara kepada orang-orang percaya di Korintus tentang menjadi tinggi hati dan sombong. Ini adalah tempat lain di mana Paulus mengajukan pertanyaan dan tidak mengharapkan jawaban. Pertanyaan yang ia tanyakan adalah, "Tidakkah kamu tahu bahwa sedikit ragi mengkhamiri seluruh adonan tersebut?" Paulus menekankan lagi bahwa orang-orang Korintus sudah tahu informasi ini. Kali ini, kesombongan mereka telah memungkinkan dosa percabulan ini berlanjut di gereja, dan mereka menghadapi risiko bahwa dosa orang ini akan memengaruhi seluruh gereja seperti ragi menyebar melalui adonan roti. Orang-orang percaya di Korintus harus menyingkirkan dosa dalam komunitas mereka. Dengan kata lain, mereka harus mengeluarkan orang yang bersalah atas percabulan itu dari persekutuan mereka. Paulus menggambarkan dosa itu seolah-olah beragi, yang seperti ragi dan membuat adonan naik. Ragi adalah adonan yang difermentasi yang membantu adonan baru berfermentasi dan naik. Hanya sedikit yang dapat memengaruhi seluruh kelompok. Inilah sebabnya Alkitab sering menggunakan ragi sebagai gambar untuk dosa, yang dapat menyebar melalui sekelompok orang dan membuat mereka sakit secara rohani.</w:t>
      </w:r>
    </w:p>
    <w:p>
      <w:pPr/>
      <w:r>
        <w:rPr>
          <w:lang w:val="id_ID" w:bidi="id_ID"/>
        </w:rPr>
      </w:r>
      <w:r>
        <w:rPr>
          <w:lang w:val="id_ID" w:bidi="id_ID"/>
        </w:rPr>
        <w:t>Berhenti di sini dan diskusikan pertanyaan ini dalam kelompok: Ingatlah pada langkah sebelumnya Anda menceritakan kisah tentang ketika sesuatu yang buruk terjadi di bagian kecil keluarga atau komunitas Anda, dan kemudian menyebar sampai seluruh keluarga atau komunitas terpengaruh. Ini seperti ragi yang menyebar melalui adonan. Kata-kata dan frasa apa yang akan Anda gunakan untuk berbicara tentang ragi dan adonan? Hentikan sebentar rekaman ini di sini.</w:t>
      </w:r>
    </w:p>
    <w:p>
      <w:pPr/>
      <w:r>
        <w:rPr>
          <w:lang w:val="id_ID" w:bidi="id_ID"/>
        </w:rPr>
      </w:r>
      <w:r>
        <w:rPr>
          <w:lang w:val="id_ID" w:bidi="id_ID"/>
        </w:rPr>
        <w:t>Paulus mengatakan kepada orang-orang percaya di Korintus bahwa jika mereka mengeluarkan orang yang bersalah atas percabulan dari gereja, maka komunitas gereja akan bersih dan murni lagi, seolah-olah mereka adalah adonan segar dengan tidak ada ragi. Paulus mengingatkan orang-orang percaya tentang perayaan Yahudi dari Roti Tidak Beragi, ketika orang-orang Yahudi "mempertahankan atau merayakan perayaan itu" dengan membuang semua ragi lama dari adonan roti mereka. Paulus mengatakan bahwa seperti mereka membuang ragi itu, mereka harus membuang orang-orang yang berdosa sehingga gereja dapat bersih seperti adonan baru. Ketika gereja bersih lagi, orang-orang percaya dapat benar-benar bersukacita lagi, sama seperti seseorang bersukacita ketika mereka merayakan perayaan. Orang-orang percaya bersukacita karena mereka memiliki "ketulusan, atau kemurnian, dan kebenaran." Orang-orang yang murni dan jujur adalah orang-orang yang mengatakan apa yang mereka pikirkan dalam hati mereka dan yang berbicara kebenaran. Orang-orang lain dapat percaya kepada mereka.</w:t>
      </w:r>
    </w:p>
    <w:p>
      <w:pPr/>
      <w:r>
        <w:rPr>
          <w:lang w:val="id_ID" w:bidi="id_ID"/>
        </w:rPr>
      </w:r>
      <w:r>
        <w:rPr>
          <w:lang w:val="id_ID" w:bidi="id_ID"/>
        </w:rPr>
        <w:t>Berhenti di sini dan diskusikan pertanyaan ini dalam kelompok: Bicarakan tentang orang-orang yang Anda kenal yang mengatakan apa yang mereka pikirkan dalam hati mereka dan yang berbicara kebenaran. Hal-hal apa saja yang mereka lakukan dan katakan? Bagaimana Anda berbicara tentang orang-orang ini—kata-kata dan frasa apa yang Anda gunakan untuk menggambarkan mereka? Hentikan sebentar rekaman ini di sini.</w:t>
      </w:r>
    </w:p>
    <w:p>
      <w:pPr/>
      <w:r>
        <w:rPr>
          <w:lang w:val="id_ID" w:bidi="id_ID"/>
        </w:rPr>
      </w:r>
      <w:r>
        <w:rPr>
          <w:lang w:val="id_ID" w:bidi="id_ID"/>
        </w:rPr>
        <w:t>Pada bagian ketiga, Paulus kembali pada sesuatu yang telah ia katakan kepada orang-orang percaya di Korintus, mungkin dalam surat sebelumnya yang tidak kita miliki. Sebelumnya, Paulus telah mengatakan bahwa orang-orang percaya di Korintus tidak boleh berteman dengan orang-orang yang tidak bermoral secara seksual. Sekarang Paulus menjelaskan bahwa ia tidak bermaksud bahwa mereka tidak boleh memiliki kontak dengan orang-orang yang tidak bermoral secara seksual atau orang-orang lain yang serakah akan uang, yang menipu orang-orang, dan yang menyembah ilah-ilah lain selain Allah yang sejati. Itu tidak mungkin karena dunia penuh dengan orang-orang yang tidak mengikuti Allah. Apa yang dimaksud Paulus adalah bahwa orang-orang percaya di Korintus tidak boleh ada hubungannya dengan seseorang yang sengaja berdosa, tetapi yang juga mengatakan bahwa mereka adalah orang percaya yang mengikuti Allah. Paulus memberikan daftar orang-orang seperti ini. Itu termasuk orang-orang yang tidak bermoral secara sexual, dan orang-orang yang serakah dan menginginkan lebih banyak daripada yang mereka butuhkan, penipu yang menipu orang lain, penyembah berhala yang menyembah benda-benda atau gambar sebagai berhala, pemfitnah yang mengatakan hal-hal yang tidak benar tentang orang-orang lain, dan pemabuk yang sering minum terlalu banyak alkohol. Ini semua adalah orang-orang yang, sebagai bagian dari komunitas Kristen yang terdiri dari orang-orang percaya, akan menyakiti seluruh komunitas dengan perilaku mereka yang berdosa. Paulus mengatakan bahwa orang-orang percaya bahkan tidak boleh makan bersama orang-orang percaya lainnya yang berdosa seperti ini!</w:t>
      </w:r>
    </w:p>
    <w:p>
      <w:pPr/>
      <w:r>
        <w:rPr>
          <w:lang w:val="id_ID" w:bidi="id_ID"/>
        </w:rPr>
      </w:r>
      <w:r>
        <w:rPr>
          <w:lang w:val="id_ID" w:bidi="id_ID"/>
        </w:rPr>
        <w:t>Paulus menyelesaikan bagian dari suratnya ini dengan dua pertanyaan yang tidak ia harapkan untuk dijawab oleh orang-orang Korintus. Paulus bertanya apakah ia harus menghakimi mereka di luar gereja, dan apakah orang-orang percaya di Korintus harus menghakimi mereka di gereja. Paulus mengajukan pertanyaan seperti ini, yang tidak memerlukan jawaban, untuk menekankan sesuatu yang harus sudah diketahui oleh orang-orang percaya di Korintus. Dalam perikop ini, Paulus mengatakan bahwa penting bahwa Paulus tidak boleh menghakimi mereka di luar gereja, dan bahwa orang-orang percaya Kristen dimaksudkan untuk menghakimi mereka di gereja.</w:t>
      </w:r>
    </w:p>
    <w:p>
      <w:pPr/>
      <w:r>
        <w:rPr>
          <w:lang w:val="id_ID" w:bidi="id_ID"/>
        </w:rPr>
      </w:r>
      <w:r>
        <w:rPr>
          <w:lang w:val="id_ID" w:bidi="id_ID"/>
        </w:rPr>
        <w:t>Dalam perikop sebelumnya, Paulus telah mengatakan kepada orang-orang percaya di Korintus bahwa mereka tidak boleh menghakimi. Dalam perikop ini, Paulus mengatakan kepada orang-orang percaya di Korintus bahwa mereka perlu menghakimi orang-orang di dalam gereja. Paulus berbicara tentang jenis penghakiman yang berbeda. Dalam perikop sebelumnya, Paulus mengatakan kepada orang-orang percaya di Korintus untuk tidak menghakimi dia atau Apolos. Paulus mengatakan kepada orang-orang percaya untuk tidak menghakimi niat atau nilai apa yang dilakukan Paulus dan Apolos. Yesus akan menghakimi mereka ketika Ia kembali pada Hari Tuhan. Sekarang, Paulus mengatakan kepada orang-orang percaya di Korintus untuk menghakimi dan menghukum orang-orang di gereja yang sengaja berdosa. Ini penting karena menjaga komunitas gereja tetap murni dan kuat. Dengan melihat dan menghukum dosa di gereja, orang-orang percaya saling membantu mengikuti hukum Allah.</w:t>
      </w:r>
    </w:p>
    <w:p>
      <w:pPr/>
      <w:r>
        <w:rPr>
          <w:lang w:val="id_ID" w:bidi="id_ID"/>
        </w:rPr>
      </w:r>
      <w:r>
        <w:rPr>
          <w:lang w:val="id_ID" w:bidi="id_ID"/>
        </w:rPr>
        <w:t>Berhenti di sini dan diskusikan pertanyaan ini dalam kelompok: Bicarakan tentang dua jenis penghakiman yang berbeda. Dalam bagian sebelumnya dari surat itu, Paulus mengatakan kepada orang-orang percaya untuk tidak menghakimi atau mengkritik motif Paulus. Namun, di sini, Paulus mengatakan kepada orang-orang percaya bahwa jika seseorang terus secara terbuka memutuskan untuk berdosa terhadap Allah, orang-orang percaya harus menghukum mereka dengan mengusir mereka keluar dari komunitas gereja. Bagaimana Anda akan berbicara tentang situasi yang berbeda ini? Hentikan sebentar rekaman ini di sini.</w:t>
      </w:r>
    </w:p>
    <w:p>
      <w:pPr/>
      <w:r>
        <w:rPr>
          <w:lang w:val="id_ID" w:bidi="id_ID"/>
        </w:rPr>
      </w:r>
      <w:r>
        <w:rPr>
          <w:lang w:val="id_ID" w:bidi="id_ID"/>
        </w:rPr>
        <w:t>Paulus menyelesaikan bagian dari suratnya ini dengan membuat pernyataan bahwa Allah akan menghakimi, atau memutuskan bersalah dan tidak bersalah, orang-orang yang berada di luar gereja. Paulus kemudian mengulangi pepatah dari Perjanjian Lama yang mengatakan lagi apa yang ia katakan sebelumnya, bahwa orang-orang percaya harus meletakkan orang jahat, atau keji, dari komunitas gereja.</w:t>
      </w:r>
    </w:p>
    <w:p>
      <w:pPr/>
      <w:r>
        <w:rPr>
          <w:lang w:val="id_ID" w:bidi="id_ID"/>
        </w:rPr>
      </w:r>
      <w:r>
        <w:rPr>
          <w:lang w:val="id_ID" w:bidi="id_ID"/>
        </w:rPr>
        <w:t>Sekarang, kelompok harus membuat papan cerita, menggambar, atau menggunakan barang-barang untuk membayangkan perikop ini dan tindakan-tindakan yang ada di dalamnya. Ketika Anda melakukan ini, Anda mungkin ingin memiliki gambar atau benda untuk mewakili semua karakter dalam kisah ini. Ketika Anda menceritakan kembali kisah itu, ingatlah bahwa seluruh perikop ini adalah Paulus berbicara kepada orang-orang percaya di Korintus tentang orang yang bersalah atas percabulan dan reaksi mereka terhadapnya. Paulus juga mengatakan bahwa ketika orang-orang percaya di Korintus melihat bahwa ada dosa di gereja, mereka harus mengambil tindakan dan menyingkirkannya.</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5:1–13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empat bagian.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Orang bersalah atas percabulan</w:t>
      </w:r>
    </w:p>
    <w:p>
      <w:pPr>
        <w:pStyle w:val="ListBullet"/>
        <w:spacing w:line="240" w:lineRule="auto"/>
        <w:ind w:left="720"/>
      </w:pPr>
      <w:r>
        <w:rPr>
          <w:lang w:val="id_ID" w:bidi="id_ID"/>
        </w:rPr>
      </w:r>
      <w:r>
        <w:rPr>
          <w:lang w:val="id_ID" w:bidi="id_ID"/>
        </w:rPr>
        <w:t>Ibu tiri orang itu</w:t>
      </w:r>
    </w:p>
    <w:p>
      <w:pPr>
        <w:pStyle w:val="ListBullet"/>
        <w:spacing w:line="240" w:lineRule="auto"/>
        <w:ind w:left="720"/>
      </w:pPr>
      <w:r>
        <w:rPr>
          <w:lang w:val="id_ID" w:bidi="id_ID"/>
        </w:rPr>
      </w:r>
      <w:r>
        <w:rPr>
          <w:lang w:val="id_ID" w:bidi="id_ID"/>
        </w:rPr>
        <w:t>Tuhan Yesus Kristus</w:t>
      </w:r>
    </w:p>
    <w:p>
      <w:pPr>
        <w:pStyle w:val="ListBullet"/>
        <w:spacing w:line="240" w:lineRule="auto"/>
        <w:ind w:left="720"/>
      </w:pPr>
      <w:r>
        <w:rPr>
          <w:lang w:val="id_ID" w:bidi="id_ID"/>
        </w:rPr>
      </w:r>
      <w:r>
        <w:rPr>
          <w:lang w:val="id_ID" w:bidi="id_ID"/>
        </w:rPr>
        <w:t>Iblis</w:t>
      </w:r>
    </w:p>
    <w:p>
      <w:pPr>
        <w:pStyle w:val="ListBullet"/>
        <w:spacing w:line="240" w:lineRule="auto"/>
        <w:ind w:left="720"/>
      </w:pPr>
      <w:r>
        <w:rPr>
          <w:lang w:val="id_ID" w:bidi="id_ID"/>
        </w:rPr>
      </w:r>
      <w:r>
        <w:rPr>
          <w:lang w:val="id_ID" w:bidi="id_ID"/>
        </w:rPr>
        <w:t>Semua orang berdosa yang berada di luar gereja</w:t>
      </w:r>
    </w:p>
    <w:p>
      <w:pPr>
        <w:pStyle w:val="ListBullet"/>
        <w:spacing w:line="240" w:lineRule="auto"/>
        <w:ind w:left="720"/>
      </w:pPr>
      <w:r>
        <w:rPr>
          <w:lang w:val="id_ID" w:bidi="id_ID"/>
        </w:rPr>
      </w:r>
      <w:r>
        <w:rPr>
          <w:lang w:val="id_ID" w:bidi="id_ID"/>
        </w:rPr>
        <w:t>Orang-orang percaya di Korintus yang sengaja berdosa</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Sebagai kelompok, peragakan kisah ini dua kali. Anda harus memeragakan perikop ini dalam bahasa Anda sendiri.</w:t>
      </w:r>
    </w:p>
    <w:p>
      <w:pPr/>
      <w:r>
        <w:rPr>
          <w:lang w:val="id_ID" w:bidi="id_ID"/>
        </w:rPr>
      </w:r>
      <w:r>
        <w:rPr>
          <w:lang w:val="id_ID" w:bidi="id_ID"/>
        </w:rPr>
        <w:t>Pertama, peragakan bagian ini tanpa berhenti. Perhatikan percakapan, alur, jalan cerita, dan urutan waktu dari teks ini. Pastikan Anda tidak melewatkan peragaan bagian-bagian yang sulit atau penting dari teks tersebut. Bantulah satu sama lain untuk mengingat setiap bagian dari teks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memperagakan teks ini untuk kedua kalinya. Pada bagian-bagian tertentu dalam drama, berhenti sebentar dan tanyakan pada orang yang sedang memerankan tokoh tersebut, "Apa yang Anda rasakan atau pikirkan?" Orang yang sedang memerankan karakter tersebut harus menjawab apa yang mereka rasakan atau pikirkan jika mereka menjadi karakter tersebut. Lalu lanjutkan dramanya.</w:t>
      </w:r>
    </w:p>
    <w:p>
      <w:pPr/>
      <w:r>
        <w:rPr>
          <w:lang w:val="id_ID" w:bidi="id_ID"/>
        </w:rPr>
      </w:r>
      <w:r>
        <w:rPr>
          <w:lang w:val="id_ID" w:bidi="id_ID"/>
        </w:rPr>
        <w:t>Hentikan sebentar audio di sini dan peragakan teks ini untuk kedua kalinya.</w:t>
      </w:r>
    </w:p>
    <w:p>
      <w:pPr/>
      <w:r>
        <w:rPr>
          <w:lang w:val="id_ID" w:bidi="id_ID"/>
        </w:rPr>
      </w:r>
      <w:r>
        <w:rPr>
          <w:lang w:val="id_ID" w:bidi="id_ID"/>
        </w:rPr>
        <w:t>Berikut ini adalah sebuah contoh drama dan kemungkinan respon-responnya.</w:t>
      </w:r>
    </w:p>
    <w:p>
      <w:pPr/>
      <w:r>
        <w:rPr>
          <w:lang w:val="id_ID" w:bidi="id_ID"/>
        </w:rPr>
      </w:r>
      <w:r>
        <w:rPr>
          <w:lang w:val="id_ID" w:bidi="id_ID"/>
        </w:rPr>
        <w:t>Paulus mengatakan kepada orang-orang percaya di Korintus bahwa seseorang telah mengatakan kepadanya bahwa ada seorang pria di gereja yang telah berdosa dan terus berbuat dosa dengan memiliki hubungan seksual dengan ibu tirinya. Paulus mengatakan bahwa orang-orang percaya di Korintus menjadi tinggi hati dan sombong karena perilaku ini tidak membuat mereka sedih, dan mereka tidak mendisiplinkan orang itu. Anda dapat membuat orang-orang percaya di Korintus berdiri di satu bagian ruangan, dan Paulus berdiri di bagian lain. Orang yang bersalah atas dosa seksual dapat berdiri bersama ibu tirinya dan semua orang percaya lainnya karena ia masih bagian dari gereja.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yang bersalah atas dosa seksual,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Meskipun Paulus tidak dapat bersama orang-orang percaya di Korintus secara langsung, ia berpikir tentang mereka dan tentang situasi ini, dan ia telah memutuskan apa yang perlu dilakukan tentang orang yang tidak bermoral itu. Jadi ketika orang-orang percaya di Korintus bertemu bersama di bawah otoritas Yesus, dan meskipun Paulus tidak dapat bersama mereka secara langsung, ia memberikan izin kepada mereka dan otoritasnya sebagai seorang rasul untuk menghukum orang ini atas perilaku tidak bermoral orang itu. Paulus mengatakan bahwa orang itu harus "diserahkan kepada Setan," atau diasingkan dari gereja, dengan harapan bahwa ia akan dipulihkan secara rohani pada hari ketika Tuhan Yesus datang untuk menghakimi semua orang. Ingat, ini tidak sebenarnya terjadi. Inilah yang Paulus perintahkan kepada orang-orang percaya di Korintus. Ketika Anda memerankan bagian ini, Anda memerankan apa yang Paulus inginkan terjadi, bukan apa yang sebenarnya terjadi. Anda bisa meminta orang yang bersalah atas dosa seksual mencoba bersembunyi dari orang-orang percaya lainnya dan dari Paulus. Kemudian orang-orang percaya dapat membuat orang itu berdiri secara terpisah dari kelompok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kamu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ibu tiri,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Sekali lagi, Paulus harus berbicara kepada orang-orang percaya di Korintus tentang menjadi tinggi hati, atau sombong. Kali ini, kesombongan mereka telah membiarkan dosa yaitu percabulan ini berlanjut di gereja, dan mereka berisiko membuat seluruh gereja tercemar atau terinfeksi oleh dosa itu. Orang-orang percaya di Korintus harus menyingkirkan dosa dalam komunitas mereka.</w:t>
      </w:r>
    </w:p>
    <w:p>
      <w:pPr/>
      <w:r>
        <w:rPr>
          <w:lang w:val="id_ID" w:bidi="id_ID"/>
        </w:rPr>
      </w:r>
      <w:r>
        <w:rPr>
          <w:lang w:val="id_ID" w:bidi="id_ID"/>
        </w:rPr>
        <w:t>Paulus menggambarkan dosa itu seolah-olah beragi, yang seperti ragi dan membuat adonan naik. Hanya sedikit ragi yang dapat memengaruhi seluruh adonan.</w:t>
      </w:r>
    </w:p>
    <w:p>
      <w:pPr/>
      <w:r>
        <w:rPr>
          <w:lang w:val="id_ID" w:bidi="id_ID"/>
        </w:rPr>
      </w:r>
      <w:r>
        <w:rPr>
          <w:lang w:val="id_ID" w:bidi="id_ID"/>
        </w:rPr>
        <w:t>Paulus mengatakan kepada orang-orang percaya di Korintus bahwa jika mereka mengeluarkan orang yang bersalah atas percabulan dari gereja, maka komunitas gereja akan bersih dan murni lagi, seolah-olah mereka adalah adonan baru dari adonan segar. Paulus mengatakan bahwa karena mereka adalah orang-orang percaya, mereka sudah kudus. Paulus menjelaskan ini dengan merujuk pada perayaan Paskah Yahudi yang merayakan pembebasan umat Allah dari perbudakan mereka di Mesir. Paulus mengatakan bahwa orang-orang percaya harus "merayakan perayaan" dengan selalu seperti adonan segar yang tidak beragi, murni dan benar.</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percaya di Korintus,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Sebelumnya, Paulus telah mengatakan bahwa orang-orang percaya di Korintus tidak bercampur dengan orang-orang yang tidak bermoral secara seksual. Sekarang ia menjelaskan bahwa ia tidak bermaksud bahwa mereka tidak boleh memiliki kontak dengan orang yang tidak bermoral secara seksual, atau sejumlah jenis orang berdosa lainnya yang ia sebutkan. Itu tidak mungkin karena kemudian mereka tidak dapat berada di dunia sama sekali. Apa yang ia maksud adalah bahwa orang-orang percaya di Korintus tidak boleh ada hubungannya dengan seseorang yang sengaja berdosa, tetapi juga mengatakan bahwa mereka adalah orang percaya. Ingat, ini tidak sebenarnya terjadi. Inilah yang Paulus perintahkan kepada orang-orang percaya di Korintus. Ketika Anda memerankan bagian ini, Anda memerankan apa yang Paulus inginkan terjadi, bukan apa yang sebenarnya terjadi. Anda dapat membuat beberapa orang percaya "menemukan" orang-orang percaya yang juga sengaja berdosa dan membuat mereka berdiri terpisah dari kelompok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percaya di Korintus,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bertanya apakah ia harus menghakimi mereka di luar gereja, dan apakah orang-orang percaya di Korintus harus menghakimi mereka di gereja. Dalam perikop ini, penting bahwa Paulus tidak boleh menghakimi mereka di luar gereja. Penting juga bahwa orang-orang percaya Kristen dimaksudkan untuk menghakimi mereka di gereja.</w:t>
      </w:r>
    </w:p>
    <w:p>
      <w:pPr/>
      <w:r>
        <w:rPr>
          <w:lang w:val="id_ID" w:bidi="id_ID"/>
        </w:rPr>
      </w:r>
      <w:r>
        <w:rPr>
          <w:lang w:val="id_ID" w:bidi="id_ID"/>
        </w:rPr>
        <w:t>Paulus mengatakan lagi bahwa orang jahat itu harus diasingkan dari komunitas.</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5:1–13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Paulus telah mendengar ada seorang pria di gereja yang telah berdosa, dan terus berdosa dengan melakukan hubungan seksual dengan ibu tirinya. Ini adalah amoralitas </w:t>
      </w:r>
      <w:r>
        <w:rPr>
          <w:b/>
          <w:lang w:val="id_ID" w:bidi="id_ID"/>
        </w:rPr>
        <w:t>seksual</w:t>
      </w:r>
      <w:r>
        <w:rPr>
          <w:lang w:val="id_ID" w:bidi="id_ID"/>
        </w:rPr>
        <w:t>. Percabulan berarti melakukan hal-hal seksual yang bertentangan dengan aturan moral, budaya, atau agama tertentu.</w:t>
      </w:r>
    </w:p>
    <w:p>
      <w:pPr/>
      <w:r>
        <w:rPr>
          <w:lang w:val="id_ID" w:bidi="id_ID"/>
        </w:rPr>
      </w:r>
      <w:r>
        <w:rPr>
          <w:lang w:val="id_ID" w:bidi="id_ID"/>
        </w:rPr>
        <w:t xml:space="preserve">Berhenti di sini dan diskusikan dalam kelompok kata atau frasa apa yang akan Anda gunakan untuk </w:t>
      </w:r>
      <w:r>
        <w:rPr>
          <w:b/>
          <w:lang w:val="id_ID" w:bidi="id_ID"/>
        </w:rPr>
        <w:t>percabulan</w:t>
      </w:r>
      <w:r>
        <w:rPr>
          <w:lang w:val="id_ID" w:bidi="id_ID"/>
        </w:rPr>
        <w:t xml:space="preserve">, khususnya hubungan seksual yang digambarkan Paulus di sini. Carilah kata </w:t>
      </w:r>
      <w:r>
        <w:rPr>
          <w:lang w:val="id_ID" w:bidi="id_ID"/>
        </w:rPr>
        <w:t>cabul</w:t>
      </w:r>
      <w:r>
        <w:rPr>
          <w:lang w:val="id_ID" w:bidi="id_ID"/>
        </w:rPr>
        <w:t xml:space="preserve"> di Daftar Kata Utama untuk informasi lebih lanjut. Hentikan sebentar rekaman ini di sini.</w:t>
      </w:r>
    </w:p>
    <w:p>
      <w:pPr/>
      <w:r>
        <w:rPr>
          <w:lang w:val="id_ID" w:bidi="id_ID"/>
        </w:rPr>
      </w:r>
      <w:r>
        <w:rPr>
          <w:lang w:val="id_ID" w:bidi="id_ID"/>
        </w:rPr>
        <w:t xml:space="preserve">Paulus mengatakan bahwa percabulan yang terjadi sangat buruk sehingga bahkan orang-orang </w:t>
      </w:r>
      <w:r>
        <w:rPr>
          <w:b/>
          <w:lang w:val="id_ID" w:bidi="id_ID"/>
        </w:rPr>
        <w:t>kafir</w:t>
      </w:r>
      <w:r>
        <w:rPr>
          <w:lang w:val="id_ID" w:bidi="id_ID"/>
        </w:rPr>
        <w:t xml:space="preserve"> tidak mengizinkannya. Orang-orang kafir dalam perikop ini berarti siapa pun yang tidak mengikuti Allah yang benar.</w:t>
      </w:r>
    </w:p>
    <w:p>
      <w:pPr/>
      <w:r>
        <w:rPr>
          <w:lang w:val="id_ID" w:bidi="id_ID"/>
        </w:rPr>
      </w:r>
      <w:r>
        <w:rPr>
          <w:lang w:val="id_ID" w:bidi="id_ID"/>
        </w:rPr>
        <w:t xml:space="preserve">Berhenti di sini dan diskusikan dalam kelompok kata atau frasa apa yang akan Anda gunakan untuk </w:t>
      </w:r>
      <w:r>
        <w:rPr>
          <w:b/>
          <w:lang w:val="id_ID" w:bidi="id_ID"/>
        </w:rPr>
        <w:t>orang-orang kafir</w:t>
      </w:r>
      <w:r>
        <w:rPr>
          <w:lang w:val="id_ID" w:bidi="id_ID"/>
        </w:rPr>
        <w:t>. Hentikan sebentar rekaman ini di sini.</w:t>
      </w:r>
    </w:p>
    <w:p>
      <w:pPr/>
      <w:r>
        <w:rPr>
          <w:lang w:val="id_ID" w:bidi="id_ID"/>
        </w:rPr>
      </w:r>
      <w:r>
        <w:rPr>
          <w:lang w:val="id_ID" w:bidi="id_ID"/>
        </w:rPr>
        <w:t xml:space="preserve">Paulus mengatakan bahwa orang-orang percaya di Korintus menjadi </w:t>
      </w:r>
      <w:r>
        <w:rPr>
          <w:b/>
          <w:lang w:val="id_ID" w:bidi="id_ID"/>
        </w:rPr>
        <w:t>tinggi hati</w:t>
      </w:r>
      <w:r>
        <w:rPr>
          <w:lang w:val="id_ID" w:bidi="id_ID"/>
        </w:rPr>
        <w:t xml:space="preserve"> dan </w:t>
      </w:r>
      <w:r>
        <w:rPr>
          <w:b/>
          <w:lang w:val="id_ID" w:bidi="id_ID"/>
        </w:rPr>
        <w:t>sombong</w:t>
      </w:r>
      <w:r>
        <w:rPr>
          <w:lang w:val="id_ID" w:bidi="id_ID"/>
        </w:rPr>
        <w:t>. Gunakan kata atau frasa yang sama untuk tinggi hati seperti yang telah Anda gunakan pada perikop sebelumnya.</w:t>
      </w:r>
    </w:p>
    <w:p>
      <w:pPr/>
      <w:r>
        <w:rPr>
          <w:lang w:val="id_ID" w:bidi="id_ID"/>
        </w:rPr>
      </w:r>
      <w:r>
        <w:rPr>
          <w:lang w:val="id_ID" w:bidi="id_ID"/>
        </w:rPr>
        <w:t xml:space="preserve">Paulus mengatakan bahwa orang yang bersalah atas percabulan harus dikeluarkan </w:t>
      </w:r>
      <w:r>
        <w:rPr>
          <w:b/>
          <w:lang w:val="id_ID" w:bidi="id_ID"/>
        </w:rPr>
        <w:t>dari persekutuan</w:t>
      </w:r>
      <w:r>
        <w:rPr>
          <w:lang w:val="id_ID" w:bidi="id_ID"/>
        </w:rPr>
        <w:t>. Ini berarti bahwa ia harus dikeluarkan dari komunitas gereja. Kadang-kadang ini berarti bahwa orang itu akan tetap sebagai bagian dari komunitas gereja tetapi tidak dapat ambil bagian dalam perjamuan Tuhan. Pada masa lain, dan dalam perikop ini, itu berarti bahwa orang itu tidak dapat lagi bertemu dengan orang-orang percaya lainnya.</w:t>
      </w:r>
    </w:p>
    <w:p>
      <w:pPr/>
      <w:r>
        <w:rPr>
          <w:lang w:val="id_ID" w:bidi="id_ID"/>
        </w:rPr>
      </w:r>
      <w:r>
        <w:rPr>
          <w:lang w:val="id_ID" w:bidi="id_ID"/>
        </w:rPr>
        <w:t xml:space="preserve">Berhenti di sini dan diskusikan dalam kelompok kata atau frasa apa yang akan Anda gunakan untuk "keluar dari persekutuan." Carilah </w:t>
      </w:r>
      <w:r>
        <w:rPr>
          <w:b/>
          <w:lang w:val="id_ID" w:bidi="id_ID"/>
        </w:rPr>
        <w:t>persekutuan</w:t>
      </w:r>
      <w:r>
        <w:rPr>
          <w:lang w:val="id_ID" w:bidi="id_ID"/>
        </w:rPr>
        <w:t xml:space="preserve"> di Daftar Kata Utama untuk informasi lebih lanjut. Hentikan sebentar rekaman ini di sini.</w:t>
      </w:r>
    </w:p>
    <w:p>
      <w:pPr/>
      <w:r>
        <w:rPr>
          <w:lang w:val="id_ID" w:bidi="id_ID"/>
        </w:rPr>
      </w:r>
      <w:r>
        <w:rPr>
          <w:lang w:val="id_ID" w:bidi="id_ID"/>
        </w:rPr>
        <w:t xml:space="preserve">Paulus juga mengatakan bahwa orang-orang percaya harus "menyerahkan orang itu kepada </w:t>
      </w:r>
      <w:r>
        <w:rPr>
          <w:b/>
          <w:lang w:val="id_ID" w:bidi="id_ID"/>
        </w:rPr>
        <w:t>Setan</w:t>
      </w:r>
      <w:r>
        <w:rPr>
          <w:lang w:val="id_ID" w:bidi="id_ID"/>
        </w:rPr>
        <w:t xml:space="preserve"> sehingga Setan dapat </w:t>
      </w:r>
      <w:r>
        <w:rPr>
          <w:b/>
          <w:lang w:val="id_ID" w:bidi="id_ID"/>
        </w:rPr>
        <w:t>menghancurkan dagingnya</w:t>
      </w:r>
      <w:r>
        <w:rPr>
          <w:lang w:val="id_ID" w:bidi="id_ID"/>
        </w:rPr>
        <w:t>, atau keinginan duniawi." Setan adalah makhluk roh yang adalah pemimpin semua roh jahat. Setan adalah musuh Allah, dan Setan menggoda manusia untuk tidak menaati Allah. Paulus berharap bahwa hal-hal buruk yang terjadi pada orang itu, atau kehancuran dagingnya, akan membuat orang itu suatu hari berpaling dari dosa-dosanya dan berbalik untuk mengikuti Yesus.</w:t>
      </w:r>
    </w:p>
    <w:p>
      <w:pPr/>
      <w:r>
        <w:rPr>
          <w:lang w:val="id_ID" w:bidi="id_ID"/>
        </w:rPr>
      </w:r>
      <w:r>
        <w:rPr>
          <w:lang w:val="id_ID" w:bidi="id_ID"/>
        </w:rPr>
        <w:t xml:space="preserve">Berhenti di sini dan diskusikan dalam kelompok kata atau frasa apa yang akan Anda gunakan untuk "menyerahkan kepada Setan sehingga Setan dapat menghancurkan dagingnya, atau keinginan duniawi." Carilah kata </w:t>
      </w:r>
      <w:r>
        <w:rPr>
          <w:lang w:val="id_ID" w:bidi="id_ID"/>
        </w:rPr>
        <w:t>Setan</w:t>
      </w:r>
      <w:r>
        <w:rPr>
          <w:lang w:val="id_ID" w:bidi="id_ID"/>
        </w:rPr>
        <w:t xml:space="preserve"> di Daftar Kata Utama untuk informasi lebih lanjut. Hentikan sebentar rekaman ini di sini.</w:t>
      </w:r>
    </w:p>
    <w:p>
      <w:pPr/>
      <w:r>
        <w:rPr>
          <w:lang w:val="id_ID" w:bidi="id_ID"/>
        </w:rPr>
      </w:r>
      <w:r>
        <w:rPr>
          <w:lang w:val="id_ID" w:bidi="id_ID"/>
        </w:rPr>
        <w:t xml:space="preserve">Paulus mengatakan bahwa setelah Setan menghancurkan daging orang itu, Yesus akan </w:t>
      </w:r>
      <w:r>
        <w:rPr>
          <w:b/>
          <w:lang w:val="id_ID" w:bidi="id_ID"/>
        </w:rPr>
        <w:t>menyelamatkan</w:t>
      </w:r>
      <w:r>
        <w:rPr>
          <w:lang w:val="id_ID" w:bidi="id_ID"/>
        </w:rPr>
        <w:t xml:space="preserve"> orang itu pada </w:t>
      </w:r>
      <w:r>
        <w:rPr>
          <w:b/>
          <w:lang w:val="id_ID" w:bidi="id_ID"/>
        </w:rPr>
        <w:t>Hari Tuhan</w:t>
      </w:r>
      <w:r>
        <w:rPr>
          <w:lang w:val="id_ID" w:bidi="id_ID"/>
        </w:rPr>
        <w:t xml:space="preserve">, atau hari ketika Yesus akan kembali untuk memutuskan kesalahan atau ketidak bersalahan dari setiap orang. Hari ini juga disebut hanya "Hari," atau "waktu yang ditetapkan" di bagian lain dari surat Paulus. Gunakan kata yang sama untuk diselamatkan seperti yang telah Anda gunakan pada perikop sebelumnya, dan lihat </w:t>
      </w:r>
      <w:r>
        <w:rPr>
          <w:lang w:val="id_ID" w:bidi="id_ID"/>
        </w:rPr>
        <w:t>keselamatan</w:t>
      </w:r>
      <w:r>
        <w:rPr>
          <w:lang w:val="id_ID" w:bidi="id_ID"/>
        </w:rPr>
        <w:t xml:space="preserve"> di Daftar Kata Utama untuk informasi lebih lanjut jika diperlukan.</w:t>
      </w:r>
    </w:p>
    <w:p>
      <w:pPr/>
      <w:r>
        <w:rPr>
          <w:lang w:val="id_ID" w:bidi="id_ID"/>
        </w:rPr>
      </w:r>
      <w:r>
        <w:rPr>
          <w:lang w:val="id_ID" w:bidi="id_ID"/>
        </w:rPr>
        <w:t xml:space="preserve">Berhenti di sini dan diskusikan dalam kelompok kata atau frasa apa yang akan Anda gunakan untuk </w:t>
      </w:r>
      <w:r>
        <w:rPr>
          <w:b/>
          <w:lang w:val="id_ID" w:bidi="id_ID"/>
        </w:rPr>
        <w:t>Hari Tuhan</w:t>
      </w:r>
      <w:r>
        <w:rPr>
          <w:lang w:val="id_ID" w:bidi="id_ID"/>
        </w:rPr>
        <w:t xml:space="preserve">. Carilah kata </w:t>
      </w:r>
      <w:r>
        <w:rPr>
          <w:lang w:val="id_ID" w:bidi="id_ID"/>
        </w:rPr>
        <w:t>Tuhan</w:t>
      </w:r>
      <w:r>
        <w:rPr>
          <w:lang w:val="id_ID" w:bidi="id_ID"/>
        </w:rPr>
        <w:t xml:space="preserve"> di Daftar Kata Utama untuk informasi lebih lanjut. Hentikan sebentar rekaman ini di sini.</w:t>
      </w:r>
    </w:p>
    <w:p>
      <w:pPr/>
      <w:r>
        <w:rPr>
          <w:lang w:val="id_ID" w:bidi="id_ID"/>
        </w:rPr>
      </w:r>
      <w:r>
        <w:rPr>
          <w:lang w:val="id_ID" w:bidi="id_ID"/>
        </w:rPr>
        <w:t xml:space="preserve">Paulus mengatakan bahwa ia bersama orang-orang percaya di Korintus bersatu didalam </w:t>
      </w:r>
      <w:r>
        <w:rPr>
          <w:b/>
          <w:lang w:val="id_ID" w:bidi="id_ID"/>
        </w:rPr>
        <w:t>roh</w:t>
      </w:r>
      <w:r>
        <w:rPr>
          <w:lang w:val="id_ID" w:bidi="id_ID"/>
        </w:rPr>
        <w:t>. Ini berarti bahwa Ia ingin bersama mereka. Paulus berpikir tentang mereka dan ingin mendukung mereka.</w:t>
      </w:r>
    </w:p>
    <w:p>
      <w:pPr/>
      <w:r>
        <w:rPr>
          <w:lang w:val="id_ID" w:bidi="id_ID"/>
        </w:rPr>
      </w:r>
      <w:r>
        <w:rPr>
          <w:lang w:val="id_ID" w:bidi="id_ID"/>
        </w:rPr>
        <w:t xml:space="preserve">Berhenti di sini dan diskusikan kata-kata dan frasa apa yang Anda gunakan ketika Anda mengatakan bahwa Anda ingin bersama seseorang, tetapi Anda tidak dapat hadir secara fisik bersama mereka. Carilah </w:t>
      </w:r>
      <w:r>
        <w:rPr>
          <w:lang w:val="id_ID" w:bidi="id_ID"/>
        </w:rPr>
        <w:t>roh seseorang</w:t>
      </w:r>
      <w:r>
        <w:rPr>
          <w:lang w:val="id_ID" w:bidi="id_ID"/>
        </w:rPr>
        <w:t xml:space="preserve"> di Daftar Kata Utama untuk informasi lebih lanjut. Hentikan sebentar rekaman ini di sini.</w:t>
      </w:r>
    </w:p>
    <w:p>
      <w:pPr/>
      <w:r>
        <w:rPr>
          <w:lang w:val="id_ID" w:bidi="id_ID"/>
        </w:rPr>
      </w:r>
      <w:r>
        <w:rPr>
          <w:lang w:val="id_ID" w:bidi="id_ID"/>
        </w:rPr>
        <w:t xml:space="preserve">Paulus mengatakan bahwa ia telah menjatuhkan </w:t>
      </w:r>
      <w:r>
        <w:rPr>
          <w:b/>
          <w:lang w:val="id_ID" w:bidi="id_ID"/>
        </w:rPr>
        <w:t>penghakiman</w:t>
      </w:r>
      <w:r>
        <w:rPr>
          <w:lang w:val="id_ID" w:bidi="id_ID"/>
        </w:rPr>
        <w:t xml:space="preserve"> atas orang yang bersalah atas dosa seksual. Kemudian dalam perikop itu, Paulus mengatakan bahwa Paulus tidak menghakimi </w:t>
      </w:r>
      <w:r>
        <w:rPr>
          <w:b/>
          <w:lang w:val="id_ID" w:bidi="id_ID"/>
        </w:rPr>
        <w:t>orang-orang</w:t>
      </w:r>
      <w:r>
        <w:rPr>
          <w:lang w:val="id_ID" w:bidi="id_ID"/>
        </w:rPr>
        <w:t xml:space="preserve"> di luar gereja, melainkan Allah yang menghakimi mereka. Paulus mengatakan bahwa orang-orang percaya di Korintus harus menghakimi mereka di gereja. Dalam perikop sebelumnya, Paulus telah mengatakan kepada orang-orang percaya di Korintus bahwa mereka tidak boleh menghakimi. Paulus berbicara tentang jenis penghakiman yang berbeda. Dalam perikop sebelumnya, Paulus mengatakan kepada orang-orang percaya di Korintus untuk tidak menghakimi niat atau nilai apa yang dilakukan Paulus dan Apolos. Dalam perikop ini, Paulus mengatakan kepada orang-orang percaya di Korintus untuk menghakimi dalam arti memutuskan rasa bersalah atau tidak bersalah orang-orang di gereja yang sengaja berdosa. Kemudian gereja dapat menghukum atau mendisiplinkan orang-orang percaya yang berdosa. Ini penting untuk menjaga komunitas gereja tetap murni dan kuat. Dengan melihat dan berurusan dengan dosa di gereja, mereka saling membantu hidup sesuai dengan nilai-nilai Kristen.</w:t>
      </w:r>
    </w:p>
    <w:p>
      <w:pPr/>
      <w:r>
        <w:rPr>
          <w:lang w:val="id_ID" w:bidi="id_ID"/>
        </w:rPr>
      </w:r>
      <w:r>
        <w:rPr>
          <w:lang w:val="id_ID" w:bidi="id_ID"/>
        </w:rPr>
        <w:t xml:space="preserve">Berhenti di sini dan diskusikan dalam kelompok kata atau frasa apa yang akan Anda gunakan untuk makna </w:t>
      </w:r>
      <w:r>
        <w:rPr>
          <w:b/>
          <w:lang w:val="id_ID" w:bidi="id_ID"/>
        </w:rPr>
        <w:t>hakim</w:t>
      </w:r>
      <w:r>
        <w:rPr>
          <w:lang w:val="id_ID" w:bidi="id_ID"/>
        </w:rPr>
        <w:t xml:space="preserve"> yang berbeda. Dalam hal ini, Paulus berbicara tentang memutuskan apakah seseorang bersalah atau tidak bersalah. Kata untuk hakim yang Anda gunakan dalam perikop ini mungkin berbeda dengan kata-kata yang telah Anda gunakan dalam perikop sebelumnya. Hentikan sebentar rekaman ini di sini.</w:t>
      </w:r>
    </w:p>
    <w:p>
      <w:pPr/>
      <w:r>
        <w:rPr>
          <w:lang w:val="id_ID" w:bidi="id_ID"/>
        </w:rPr>
      </w:r>
      <w:r>
        <w:rPr>
          <w:lang w:val="id_ID" w:bidi="id_ID"/>
        </w:rPr>
        <w:t xml:space="preserve">Paulus juga berbicara tentang </w:t>
      </w:r>
      <w:r>
        <w:rPr>
          <w:b/>
          <w:lang w:val="id_ID" w:bidi="id_ID"/>
        </w:rPr>
        <w:t>Kristus</w:t>
      </w:r>
      <w:r>
        <w:rPr>
          <w:lang w:val="id_ID" w:bidi="id_ID"/>
        </w:rPr>
        <w:t xml:space="preserve">, domba Paskah. Gunakan kata yang sama untuk Yesus Kristus yang telah Anda gunakan pada perikop sebelumnya. Lihatlah kata </w:t>
      </w:r>
      <w:r>
        <w:rPr>
          <w:lang w:val="id_ID" w:bidi="id_ID"/>
        </w:rPr>
        <w:t>Kristus</w:t>
      </w:r>
      <w:r>
        <w:rPr>
          <w:lang w:val="id_ID" w:bidi="id_ID"/>
        </w:rPr>
        <w:t xml:space="preserve"> di Daftar Kata Utama untuk informasi lebih lanjut. </w:t>
      </w:r>
    </w:p>
    <w:p>
      <w:pPr/>
      <w:r>
        <w:rPr>
          <w:lang w:val="id_ID" w:bidi="id_ID"/>
        </w:rPr>
      </w:r>
      <w:r>
        <w:rPr>
          <w:lang w:val="id_ID" w:bidi="id_ID"/>
        </w:rPr>
        <w:t xml:space="preserve">Paulus menggambarkan dosa di gereja seolah-olah itu </w:t>
      </w:r>
      <w:r>
        <w:rPr>
          <w:b/>
          <w:lang w:val="id_ID" w:bidi="id_ID"/>
        </w:rPr>
        <w:t>beragi</w:t>
      </w:r>
      <w:r>
        <w:rPr>
          <w:lang w:val="id_ID" w:bidi="id_ID"/>
        </w:rPr>
        <w:t>. Ragi adalah adonan yang difermentasi yang membantu adonan baru berfermentasi dan naik. Pada zaman Paulus, orang-orang menyimpan beberapa adonan beragi untuk mencampur dengan adonan baru setiap minggu. Hanya sedikit ragi yang dapat memengaruhi seluruh adonan. Inilah sebabnya Alkitab sering menggunakan ragi sebagai gambar untuk dosa, yang dapat menyebar melalui sekelompok orang dan membuat mereka sakit secara rohani.</w:t>
      </w:r>
    </w:p>
    <w:p>
      <w:pPr/>
      <w:r>
        <w:rPr>
          <w:lang w:val="id_ID" w:bidi="id_ID"/>
        </w:rPr>
      </w:r>
      <w:r>
        <w:rPr>
          <w:lang w:val="id_ID" w:bidi="id_ID"/>
        </w:rPr>
        <w:t xml:space="preserve">Berhenti di sini dan diskusikan dalam kelompok kata atau frasa apa yang akan Anda gunakan untuk </w:t>
      </w:r>
      <w:r>
        <w:rPr>
          <w:b/>
          <w:lang w:val="id_ID" w:bidi="id_ID"/>
        </w:rPr>
        <w:t>ragi</w:t>
      </w:r>
      <w:r>
        <w:rPr>
          <w:lang w:val="id_ID" w:bidi="id_ID"/>
        </w:rPr>
        <w:t xml:space="preserve">. Lihatlah foto ragi dan </w:t>
      </w:r>
      <w:r>
        <w:rPr>
          <w:lang w:val="id_ID" w:bidi="id_ID"/>
        </w:rPr>
        <w:t>roti</w:t>
      </w:r>
      <w:r>
        <w:rPr>
          <w:lang w:val="id_ID" w:bidi="id_ID"/>
        </w:rPr>
        <w:t xml:space="preserve"> yang telah </w:t>
      </w:r>
      <w:r>
        <w:rPr>
          <w:b/>
          <w:lang w:val="id_ID" w:bidi="id_ID"/>
        </w:rPr>
        <w:t>naik</w:t>
      </w:r>
      <w:r>
        <w:rPr>
          <w:lang w:val="id_ID" w:bidi="id_ID"/>
        </w:rPr>
        <w:t xml:space="preserve"> karena beragi lagi jika diperlukan. Hentikan sebentar rekaman ini di sini.</w:t>
      </w:r>
    </w:p>
    <w:p>
      <w:pPr/>
      <w:r>
        <w:rPr>
          <w:lang w:val="id_ID" w:bidi="id_ID"/>
        </w:rPr>
      </w:r>
      <w:r>
        <w:rPr>
          <w:lang w:val="id_ID" w:bidi="id_ID"/>
        </w:rPr>
        <w:t xml:space="preserve">Paulus menggambarkan Yesus sebagai Kristus, domba </w:t>
      </w:r>
      <w:r>
        <w:rPr>
          <w:b/>
          <w:lang w:val="id_ID" w:bidi="id_ID"/>
        </w:rPr>
        <w:t>Paskah kita</w:t>
      </w:r>
      <w:r>
        <w:rPr>
          <w:lang w:val="id_ID" w:bidi="id_ID"/>
        </w:rPr>
        <w:t>. Selama Paskah pertama, orang-orang Israel membunuh seekor domba dan meletakkan darahnya di tiang pintu rumah mereka untuk melindungi anak pertama yang lahir keluarga itu dari kematian di Mesir. Ini adalah ketika orang-orang Israel melarikan diri dari perbudakan di Mesir. Dengan cara yang sama, Yesus disebut Anak Domba Paskah karena kematian dan kebangkitan-Nya menyelamatkan orang-orang dari dosa dan kematian rohani.</w:t>
      </w:r>
    </w:p>
    <w:p>
      <w:pPr/>
      <w:r>
        <w:rPr>
          <w:lang w:val="id_ID" w:bidi="id_ID"/>
        </w:rPr>
      </w:r>
      <w:r>
        <w:rPr>
          <w:lang w:val="id_ID" w:bidi="id_ID"/>
        </w:rPr>
        <w:t xml:space="preserve">Berhenti di sini dan diskusikan dalam kelompok kata atau frasa apa yang akan Anda gunakan untuk </w:t>
      </w:r>
      <w:r>
        <w:rPr>
          <w:b/>
          <w:lang w:val="id_ID" w:bidi="id_ID"/>
        </w:rPr>
        <w:t>domba Paskah</w:t>
      </w:r>
      <w:r>
        <w:rPr>
          <w:lang w:val="id_ID" w:bidi="id_ID"/>
        </w:rPr>
        <w:t xml:space="preserve">. Carilah kata </w:t>
      </w:r>
      <w:r>
        <w:rPr>
          <w:lang w:val="id_ID" w:bidi="id_ID"/>
        </w:rPr>
        <w:t>Paskah</w:t>
      </w:r>
      <w:r>
        <w:rPr>
          <w:lang w:val="id_ID" w:bidi="id_ID"/>
        </w:rPr>
        <w:t xml:space="preserve"> di Daftar Kata Utama untuk informasi lebih lanjut. Jika Anda telah menerjemahkan kata ini di kitab lain dalam Alkitab, gunakan kata yang sama dengan yang Anda gunakan di sana. Hentikan sebentar rekaman ini di sini.</w:t>
      </w:r>
    </w:p>
    <w:p>
      <w:pPr/>
      <w:r>
        <w:rPr>
          <w:lang w:val="id_ID" w:bidi="id_ID"/>
        </w:rPr>
      </w:r>
      <w:r>
        <w:rPr>
          <w:lang w:val="id_ID" w:bidi="id_ID"/>
        </w:rPr>
        <w:t xml:space="preserve">Paulus telah mengatakan dalam surat sebelumnya bahwa orang-orang percaya di Korintus tidak boleh bercampur dengan orang-orang yang tidak </w:t>
      </w:r>
      <w:r>
        <w:rPr>
          <w:b/>
          <w:lang w:val="id_ID" w:bidi="id_ID"/>
        </w:rPr>
        <w:t>bermoral secara seksual</w:t>
      </w:r>
      <w:r>
        <w:rPr>
          <w:lang w:val="id_ID" w:bidi="id_ID"/>
        </w:rPr>
        <w:t xml:space="preserve">, atau orang-orang yang </w:t>
      </w:r>
      <w:r>
        <w:rPr>
          <w:b/>
          <w:lang w:val="id_ID" w:bidi="id_ID"/>
        </w:rPr>
        <w:t>serakah</w:t>
      </w:r>
      <w:r>
        <w:rPr>
          <w:lang w:val="id_ID" w:bidi="id_ID"/>
        </w:rPr>
        <w:t xml:space="preserve">, </w:t>
      </w:r>
      <w:r>
        <w:rPr>
          <w:b/>
          <w:lang w:val="id_ID" w:bidi="id_ID"/>
        </w:rPr>
        <w:t>penipu</w:t>
      </w:r>
      <w:r>
        <w:rPr>
          <w:lang w:val="id_ID" w:bidi="id_ID"/>
        </w:rPr>
        <w:t xml:space="preserve">, atau </w:t>
      </w:r>
      <w:r>
        <w:rPr>
          <w:b/>
          <w:lang w:val="id_ID" w:bidi="id_ID"/>
        </w:rPr>
        <w:t>penyembah</w:t>
      </w:r>
      <w:r>
        <w:rPr>
          <w:lang w:val="id_ID" w:bidi="id_ID"/>
        </w:rPr>
        <w:t xml:space="preserve"> berhala. Sekarang Paulus mengatakan bahwa orang-orang percaya di Korintus tidak boleh ada hubungannya dengan seseorang yang sengaja berdosa, tetapi yang juga mengatakan bahwa mereka adalah orang percaya. Selain yang sudah disebutkan, Paulus sekarang menambahkan para </w:t>
      </w:r>
      <w:r>
        <w:rPr>
          <w:b/>
          <w:lang w:val="id_ID" w:bidi="id_ID"/>
        </w:rPr>
        <w:t>pemfitnah</w:t>
      </w:r>
      <w:r>
        <w:rPr>
          <w:lang w:val="id_ID" w:bidi="id_ID"/>
        </w:rPr>
        <w:t xml:space="preserve"> dan </w:t>
      </w:r>
      <w:r>
        <w:rPr>
          <w:b/>
          <w:lang w:val="id_ID" w:bidi="id_ID"/>
        </w:rPr>
        <w:t>pemabuk</w:t>
      </w:r>
      <w:r>
        <w:rPr>
          <w:lang w:val="id_ID" w:bidi="id_ID"/>
        </w:rPr>
        <w:t>. Orang-orang yang tamak adalah orang-orang yang selalu menginginkan lebih banyak sesuatu, seperti uang atau makanan. Mereka tidak puas dengan apa yang mereka butuhkan. Para penipu adalah orang-orang yang menipu orang lain untuk mendapatkan uang atau hal-hal dengan tidak jujur. Para penyembah berhala adalah orang-orang yang menyembah benda-benda atau gambar sebagai berhala, bukan satu-satunya Allah yang benar. Pemfitnah adalah orang yang mengatakan hal tidak benar tentang orang lain agar orang lain berpikir buruk tentang mereka. Pemabuk adalah orang-orang yang sering minum terlalu banyak alkohol.</w:t>
      </w:r>
    </w:p>
    <w:p>
      <w:pPr/>
      <w:r>
        <w:rPr>
          <w:lang w:val="id_ID" w:bidi="id_ID"/>
        </w:rPr>
      </w:r>
      <w:r>
        <w:rPr>
          <w:lang w:val="id_ID" w:bidi="id_ID"/>
        </w:rPr>
        <w:t xml:space="preserve">Berhenti di sini dan diskusikan dalam kelompok kata atau frasa apa yang akan Anda gunakan untuk </w:t>
      </w:r>
      <w:r>
        <w:rPr>
          <w:b/>
          <w:lang w:val="id_ID" w:bidi="id_ID"/>
        </w:rPr>
        <w:t>orang-orang yang serakah</w:t>
      </w:r>
      <w:r>
        <w:rPr>
          <w:lang w:val="id_ID" w:bidi="id_ID"/>
        </w:rPr>
        <w:t xml:space="preserve">, </w:t>
      </w:r>
      <w:r>
        <w:rPr>
          <w:b/>
          <w:lang w:val="id_ID" w:bidi="id_ID"/>
        </w:rPr>
        <w:t>penipu</w:t>
      </w:r>
      <w:r>
        <w:rPr>
          <w:lang w:val="id_ID" w:bidi="id_ID"/>
        </w:rPr>
        <w:t xml:space="preserve">, </w:t>
      </w:r>
      <w:r>
        <w:rPr>
          <w:b/>
          <w:lang w:val="id_ID" w:bidi="id_ID"/>
        </w:rPr>
        <w:t>penyembah</w:t>
      </w:r>
      <w:r>
        <w:rPr>
          <w:lang w:val="id_ID" w:bidi="id_ID"/>
        </w:rPr>
        <w:t xml:space="preserve"> berhala, </w:t>
      </w:r>
      <w:r>
        <w:rPr>
          <w:b/>
          <w:lang w:val="id_ID" w:bidi="id_ID"/>
        </w:rPr>
        <w:t>pemfitnah</w:t>
      </w:r>
      <w:r>
        <w:rPr>
          <w:lang w:val="id_ID" w:bidi="id_ID"/>
        </w:rPr>
        <w:t xml:space="preserve">, dan </w:t>
      </w:r>
      <w:r>
        <w:rPr>
          <w:b/>
          <w:lang w:val="id_ID" w:bidi="id_ID"/>
        </w:rPr>
        <w:t>pemabuk</w:t>
      </w:r>
      <w:r>
        <w:rPr>
          <w:lang w:val="id_ID" w:bidi="id_ID"/>
        </w:rPr>
        <w:t xml:space="preserve">. Untuk informasi lebih lanjut tentang para penyembah berhala, lihat Daftar Kata Utama untuk </w:t>
      </w:r>
      <w:r>
        <w:rPr>
          <w:lang w:val="id_ID" w:bidi="id_ID"/>
        </w:rPr>
        <w:t>berhala</w:t>
      </w:r>
      <w:r>
        <w:rPr>
          <w:lang w:val="id_ID" w:bidi="id_ID"/>
        </w:rPr>
        <w:t>. Jika Anda telah menerjemahkan kata-kata ini di kitab lain dari Alkitab, gunakan kata yang sama dengan yang Anda gunakan di sana. Hentikan sebentar rekaman ini di sini.</w:t>
      </w:r>
    </w:p>
    <w:p>
      <w:pPr/>
      <w:r>
        <w:rPr>
          <w:lang w:val="id_ID" w:bidi="id_ID"/>
        </w:rPr>
      </w:r>
      <w:r>
        <w:rPr>
          <w:lang w:val="id_ID" w:bidi="id_ID"/>
        </w:rPr>
        <w:t xml:space="preserve">Paulus mengutip dari Perjanjian Lama dan mengatakan lagi bahwa </w:t>
      </w:r>
      <w:r>
        <w:rPr>
          <w:b/>
          <w:lang w:val="id_ID" w:bidi="id_ID"/>
        </w:rPr>
        <w:t xml:space="preserve">gereja </w:t>
      </w:r>
      <w:r>
        <w:rPr>
          <w:lang w:val="id_ID" w:bidi="id_ID"/>
        </w:rPr>
        <w:t xml:space="preserve">harus mengusir </w:t>
      </w:r>
      <w:r>
        <w:rPr>
          <w:b/>
          <w:lang w:val="id_ID" w:bidi="id_ID"/>
        </w:rPr>
        <w:t>kejahatan</w:t>
      </w:r>
      <w:r>
        <w:rPr>
          <w:lang w:val="id_ID" w:bidi="id_ID"/>
        </w:rPr>
        <w:t xml:space="preserve">, atau orang jahat, dari komunitas gereja. Gunakan kata yang sama untuk gereja seperti yang telah Anda gunakan pada perikop sebelumnya, dan lihat </w:t>
      </w:r>
      <w:r>
        <w:rPr>
          <w:lang w:val="id_ID" w:bidi="id_ID"/>
        </w:rPr>
        <w:t>gereja</w:t>
      </w:r>
      <w:r>
        <w:rPr>
          <w:lang w:val="id_ID" w:bidi="id_ID"/>
        </w:rPr>
        <w:t xml:space="preserve"> di Daftar Kata Utama untuk informasi lebih lanjut.</w:t>
      </w:r>
    </w:p>
    <w:p>
      <w:pPr/>
      <w:r>
        <w:rPr>
          <w:lang w:val="id_ID" w:bidi="id_ID"/>
        </w:rPr>
      </w:r>
      <w:r>
        <w:rPr>
          <w:lang w:val="id_ID" w:bidi="id_ID"/>
        </w:rPr>
        <w:t xml:space="preserve">Berhenti di sini dan diskusikan dalam kelompok kata atau frasa apa yang akan Anda gunakan untuk </w:t>
      </w:r>
      <w:r>
        <w:rPr>
          <w:b/>
          <w:lang w:val="id_ID" w:bidi="id_ID"/>
        </w:rPr>
        <w:t>jahat</w:t>
      </w:r>
      <w:r>
        <w:rPr>
          <w:lang w:val="id_ID" w:bidi="id_ID"/>
        </w:rPr>
        <w:t xml:space="preserve">. Untuk informasi lebih lanjut, lihat </w:t>
      </w:r>
      <w:r>
        <w:rPr>
          <w:lang w:val="id_ID" w:bidi="id_ID"/>
        </w:rPr>
        <w:t>kejahatan</w:t>
      </w:r>
      <w:r>
        <w:rPr>
          <w:lang w:val="id_ID" w:bidi="id_ID"/>
        </w:rPr>
        <w:t xml:space="preserve">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teks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teks tersebut dalam bahasa Anda sendiri. Ingatlah untuk menyertakan hal-hal yang Anda putuskan dalam langkah-langkah sebelumnya, seperti urutan waktu, kata-kata, frasa, emosi, atau apa pun yang sudah Anda diskusikan.</w:t>
      </w:r>
    </w:p>
    <w:p>
      <w:pPr/>
      <w:r>
        <w:rPr>
          <w:lang w:val="id_ID" w:bidi="id_ID"/>
        </w:rPr>
      </w:r>
      <w:r>
        <w:rPr>
          <w:lang w:val="id_ID" w:bidi="id_ID"/>
        </w:rPr>
        <w:t>Seorang anggota kelompok harus menyampaikan beberapa kalimat dari teks itu lalu berhenti sebentar. Anggota kelompok lain harus menceritakan bagian selanjutnya dari teks itu dan berhenti sebentar. Lakukan hal ini sampai kelompok tersebut telah menceritakan kembali seluruh bagian teks tersebut. Dalam tahap ini anggota kelompok dapat saling mengoreksi. Hentikan sebentar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acak, gerakan, atau papan cerita mereka untuk membantu mereka mengingat teks tersebut. Hentikan sebentar audio ini di sini.</w:t>
      </w:r>
    </w:p>
    <w:p>
      <w:pPr/>
      <w:r>
        <w:rPr>
          <w:lang w:val="id_ID" w:bidi="id_ID"/>
        </w:rPr>
      </w:r>
      <w:r>
        <w:rPr>
          <w:lang w:val="id_ID" w:bidi="id_ID"/>
        </w:rPr>
        <w:t>Selanjutnya, kelompok dapat memutuskan versi teks siapa yang paling kalian sukai. Anda mungkin memutuskan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teks tersebut.</w:t>
      </w:r>
      <w:r>
        <w:rPr>
          <w:lang w:val="id_ID" w:bidi="id_ID"/>
        </w:rPr>
      </w:r>
      <w:r>
        <w:rPr>
          <w:lang w:val="id_ID" w:bidi="id_ID"/>
        </w:rPr>
      </w:r>
    </w:p>
    <w:p>
      <w:pPr/>
      <w:r>
        <w:rPr>
          <w:lang w:val="id_ID" w:bidi="id_ID"/>
        </w:rPr>
      </w:r>
    </w:p>
    <w:p>
      <w:pPr>
        <w:pStyle w:val="Heading2"/>
      </w:pPr>
      <w:r>
        <w:rPr>
          <w:lang w:val="id_ID" w:bidi="id_ID"/>
        </w:rPr>
        <w:t>1 Korintus 6:1–11</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6:1–11 dan simpanlah dalam hatimu.</w:t>
      </w:r>
    </w:p>
    <w:p>
      <w:pPr/>
      <w:r>
        <w:rPr>
          <w:lang w:val="id_ID" w:bidi="id_ID"/>
        </w:rPr>
      </w:r>
      <w:r>
        <w:rPr>
          <w:lang w:val="id_ID" w:bidi="id_ID"/>
        </w:rPr>
        <w:t>Dengarkan versi audio dari 1 Korintus 6:1–11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pahami dari bagian ini? Hentikan sebentar rekaman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rekaman ini di sini.</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6:1–11 dalam terjemahan yang paling mudah dimengerti.</w:t>
      </w:r>
    </w:p>
    <w:p>
      <w:pPr/>
      <w:r>
        <w:rPr>
          <w:lang w:val="id_ID" w:bidi="id_ID"/>
        </w:rPr>
      </w:r>
      <w:r>
        <w:rPr>
          <w:lang w:val="id_ID" w:bidi="id_ID"/>
        </w:rPr>
        <w:t>Ingatlah poin penting dari bagian sebelumnya dari surat Paulus. Paulus telah mengingatkan orang-orang percaya di Korintus bahwa mereka harus memutuskan siapa yang bersalah atau tidak bersalah di antara orang-orang percaya di dalam gereja. Dia mengatakan bahwa Allah akan menghakimi orang-orang yang bukan bagian dari gereja. Paulus mengingatkan orang-orang percaya tentang kebenaran penting. Orang-orang percaya adalah umat Allah, sehingga mereka harus bertindak dengan cara yang menunjukkan bahwa mereka adalah bagian dari kerajaan Allah.</w:t>
      </w:r>
    </w:p>
    <w:p>
      <w:pPr/>
      <w:r>
        <w:rPr>
          <w:lang w:val="id_ID" w:bidi="id_ID"/>
        </w:rPr>
      </w:r>
      <w:r>
        <w:rPr>
          <w:lang w:val="id_ID" w:bidi="id_ID"/>
        </w:rPr>
        <w:t>Dalam perikop surat Paulus ini, ia berbicara tentang bagaimana orang-orang percaya harus menangani perselisihan satu sama lain. Paulus menyuruh orang-orang percaya untuk menyelesaikan perselisihan atau perdebatan satu sama lain dengan cara yang baik untuk menunjukkan kepada dunia cara yang berbeda untuk menangani perkelahian. Paulus mengatakan bahwa lebih baik mengizinkan seseorang melakukan sesuatu yang salah kepada Anda daripada membuat gereja terlihat buruk.</w:t>
      </w:r>
    </w:p>
    <w:p>
      <w:pPr/>
      <w:r>
        <w:rPr>
          <w:lang w:val="id_ID" w:bidi="id_ID"/>
        </w:rPr>
      </w:r>
      <w:r>
        <w:rPr>
          <w:lang w:val="id_ID" w:bidi="id_ID"/>
        </w:rPr>
        <w:t>Berhenti di sini dan diskusikan pertanyaan-pertanyaan ini dalam kelompok: Bagaimana kita dapat membuat komunitas gereja kita menjadi tempat di mana orang-orang bekerja bersama untuk menyelesaikan masalah mereka? Sifat-sifat apa yang harus kita cari pada orang-orang yang membantu menyelesaikan konflik? Hentikan sebentar rekaman ini di sini.</w:t>
      </w:r>
    </w:p>
    <w:p>
      <w:pPr/>
      <w:r>
        <w:rPr>
          <w:lang w:val="id_ID" w:bidi="id_ID"/>
        </w:rPr>
      </w:r>
      <w:r>
        <w:rPr>
          <w:lang w:val="id_ID" w:bidi="id_ID"/>
        </w:rPr>
        <w:t>Anda akan mengingat bahwa Roma memerintah daerah di sekitar Korintus, sehingga beberapa orang di gereja membawa perselisihan mereka tentang hal-hal sehari-hari seperti properti atau harta benda ke pengadilan Romawi. Orang-orang percaya tidak memecahkan masalah-masalah ini di dalam gereja. Paulus sangat marah dengan orang-orang percaya di Korintus. Paulus bertanya kepada orang-orang Korintus apakah mereka berani membawa tuntutan hukum mereka, atau perselisihan satu sama lain, kepada hakim yang tidak saleh atau tidak percaya, bukannya membawanya kepada sesama orang percaya. Paulus mengingatkan orang-orang Korintus tentang apa artinya menjadi bagian dari umat khusus Tuhan Allah, atau orang-orang kudus. Orang-orang Korintus tahu dari Kitab Suci Yahudi bahwa di masa depan ketika Yesus kembali untuk menghakimi dunia, umat Allah, atau orang-orang kudus, juga akan menghakimi semua orang di dunia, termasuk para malaikat. Umat Allah, bersama dengan Yesus, akan memutuskan siapa yang bersalah dan siapa yang tidak bersalah. Ini akan menjadi pekerjaan yang sulit. Jika Allah akan memberikan pekerjaan yang sulit ini kepada orang-orang percaya nanti, mereka harus dapat menyelesaikan masalah kecil, atau sepele, sekarang.</w:t>
      </w:r>
    </w:p>
    <w:p>
      <w:pPr/>
      <w:r>
        <w:rPr>
          <w:lang w:val="id_ID" w:bidi="id_ID"/>
        </w:rPr>
      </w:r>
      <w:r>
        <w:rPr>
          <w:lang w:val="id_ID" w:bidi="id_ID"/>
        </w:rPr>
        <w:t>Para nabi Yahudi menulis bahwa suatu hari umat Allah akan menghakimi semua orang di dunia, tetapi Paulus tidak menjelaskan secara tepat bagaimana ini akan terjadi. Namun, masa depan sangat nyata dan penting. Apa yang akan terjadi di masa depan harus memberikan keyakinan dan keinginan kepada orang-orang percaya untuk mulai hidup dengan cara yang baik bahkan sekarang.</w:t>
      </w:r>
    </w:p>
    <w:p>
      <w:pPr/>
      <w:r>
        <w:rPr>
          <w:lang w:val="id_ID" w:bidi="id_ID"/>
        </w:rPr>
      </w:r>
      <w:r>
        <w:rPr>
          <w:lang w:val="id_ID" w:bidi="id_ID"/>
        </w:rPr>
        <w:t>Berhenti di sini dan diskusikan pertanyaan ini dalam kelompok: Pikirkan tentang beberapa tanggung jawab penting yang Anda tahu akan Anda miliki di masa depan, seperti menjadi orang tua atau menikah. Bagaimana tanggung jawab di masa depan itu mengubah cara Anda berperilaku sekarang? Hentikan sebentar rekaman ini di sini.</w:t>
      </w:r>
    </w:p>
    <w:p>
      <w:pPr/>
      <w:r>
        <w:rPr>
          <w:lang w:val="id_ID" w:bidi="id_ID"/>
        </w:rPr>
      </w:r>
      <w:r>
        <w:rPr>
          <w:lang w:val="id_ID" w:bidi="id_ID"/>
        </w:rPr>
        <w:t>Orang-orang Korintus tidak memahami betapa pentingnya masa depan bagi orang-orang percaya. Hal ini menyebabkan mereka mengambil keputusan yang buruk dalam menyelesaikan masalah di antara mereka sendiri.</w:t>
      </w:r>
    </w:p>
    <w:p>
      <w:pPr/>
      <w:r>
        <w:rPr>
          <w:lang w:val="id_ID" w:bidi="id_ID"/>
        </w:rPr>
      </w:r>
      <w:r>
        <w:rPr>
          <w:lang w:val="id_ID" w:bidi="id_ID"/>
        </w:rPr>
        <w:t>Paulus sepertinya terkejut bahwa tampaknya tidak ada yang cukup bijaksana di gereja untuk menghakimi di antara orang-orang percaya, dan ia bertanya apakah mungkin gereja tidak memiliki orang bijaksana untuk membantu memecahkan masalah antara anggota gereja. Paulus tidak benar-benar mengajukan pertanyaan. Paulus menyampaikan poin. Paulus berpikir bahwa ada orang-orang bijaksana di gereja yang harus dapat membantu para anggotanya memecahkan masalahnya sendiri. Sebaliknya, seorang percaya membawa orang percaya lainnya di depan umum ke pengadilan Romawi di luar jemaat dengan hakim-hakim yang tidak mengikuti jalan Allah.</w:t>
      </w:r>
    </w:p>
    <w:p>
      <w:pPr/>
      <w:r>
        <w:rPr>
          <w:lang w:val="id_ID" w:bidi="id_ID"/>
        </w:rPr>
      </w:r>
      <w:r>
        <w:rPr>
          <w:lang w:val="id_ID" w:bidi="id_ID"/>
        </w:rPr>
        <w:t>Berhenti di sini dan diskusikan pertanyaan-pertanyaan ini dalam kelompok: Bicarakan tentang apa yang terjadi ketika seseorang dalam budaya Anda membawa orang lain ke pengadilan untuk menyelesaikan masalah antara kedua orang itu. Apa yang dilakukan hakim itu? Bagaimana sikap kedua orang di pengadilan tersebut terhadap satu sama lain? Sekarang bicarakan tentang bagaimana anggota gereja dalam budaya Anda memecahkan masalah di antara mereka sendiri. Apa perbedaannya dengan cara orang-orang yang tidak percaya memecahkan masalah di antara mereka sendiri? Hentikan sebentar rekaman ini di sini.</w:t>
      </w:r>
    </w:p>
    <w:p>
      <w:pPr/>
      <w:r>
        <w:rPr>
          <w:lang w:val="id_ID" w:bidi="id_ID"/>
        </w:rPr>
      </w:r>
      <w:r>
        <w:rPr>
          <w:lang w:val="id_ID" w:bidi="id_ID"/>
        </w:rPr>
        <w:t>Paulus sangat kecewa dengan orang-orang percaya sehingga ia mengatakan bahwa mereka telah gagal sepenuhnya melakukan apa yang Allah ingin mereka lakukan. Alih-alih membawa satu sama lain ke pengadilan, mereka harus menerima bahwa terkadang orang percaya lainnya melakukan kesalahan terhadap mereka dan mereka kehilangan harta benda. Lebih baik menerima kerugian daripada membawa orang percaya lain ke pengadilan secara terbuka sehingga orang tidak percaya melihat hal-hal buruk yang dilakukan orang percaya satu sama lain! Tetapi alih-alih menerima kerugian, orang-orang percaya sebenarnya menipu dan berbuat salah kepada saudara-saudara mereka, sesama orang percaya!</w:t>
      </w:r>
    </w:p>
    <w:p>
      <w:pPr/>
      <w:r>
        <w:rPr>
          <w:lang w:val="id_ID" w:bidi="id_ID"/>
        </w:rPr>
      </w:r>
      <w:r>
        <w:rPr>
          <w:lang w:val="id_ID" w:bidi="id_ID"/>
        </w:rPr>
        <w:t>Berhenti di sini dan diskusikan dalam kelompok: Ceritakan kisah tentang saat orang percaya tidak membawa orang percaya lain ke pengadilan umum sehingga masalah itu tidak akan menjadi konsumsi publik di antara orang-orang tidak percaya. Bagaimana rasanya menerima kerugian atau tidak membawa pelaku kesalahan ke pengadilan? Sebaliknya, bagaimana orang-orang percaya memecahkan masalah di antara mereka sendiri? Apakah ini hal yang mudah bagi orang-orang percaya? Hentikan sebentar rekaman ini di sini.</w:t>
      </w:r>
    </w:p>
    <w:p>
      <w:pPr/>
      <w:r>
        <w:rPr>
          <w:lang w:val="id_ID" w:bidi="id_ID"/>
        </w:rPr>
      </w:r>
      <w:r>
        <w:rPr>
          <w:lang w:val="id_ID" w:bidi="id_ID"/>
        </w:rPr>
        <w:t>Paulus kembali mengingatkan orang-orang percaya bahwa mereka adalah umat Allah dan oleh karena itu mereka adalah bagian dari kerajaan Allah, di mana Allah adalah penguasa yang baik. Allah tidak akan mengizinkan orang-orang yang tidak benar, atau orang-orang yang tidak mengikuti Allah, untuk menjadi bagian dari kerajaan-Nya. Paulus ingin memastikan orang-orang Korintus memahami ini. Dia bertanya kepada mereka apakah mereka mengetahui kebenaran ini. Paulus berpikir bahwa orang-orang Korintus harus sudah mengetahui hal ini.</w:t>
      </w:r>
    </w:p>
    <w:p>
      <w:pPr/>
      <w:r>
        <w:rPr>
          <w:lang w:val="id_ID" w:bidi="id_ID"/>
        </w:rPr>
      </w:r>
      <w:r>
        <w:rPr>
          <w:lang w:val="id_ID" w:bidi="id_ID"/>
        </w:rPr>
        <w:t>Paulus mengatakan kepada orang-orang Korintus untuk berhati-hati. Dia tidak ingin mereka berpikir bahwa mereka mengikuti Allah tetapi bertindak sedemikian rupa sehingga mereka juga mungkin tidak mendapatkan, atau mewarisi, kerajaan Allah. Paulus mencantumkan dosa-dosa yang biasa dilakukan orang-orang percaya di Korintus. Paulus mencantumkan dosa-dosa seksual, menyembah berhala sebagai ganti satu-satunya Allah yang sejati, berzinah, berhubungan seks dengan sesama jenis, mencuri, serakah, mabuk sepanjang waktu, mengatakan hal-hal yang buruk satu sama lain, dan menipu orang-orang. Dia ingin orang-orang Korintus memahami betapa seriusnya dosa-dosa ini. Tetapi Paulus mengingatkan mereka bahwa mereka tidak seperti ini lagi! Allah telah mengubah kehidupan mereka sepenuhnya! Orang-orang percaya mengikuti Yesus sebagai Tuhan, atau tuan mereka. Itu berarti bahwa kekuatan Tuhan Yesus Kristus, roh Allah, membasuh orang-orang percaya seperti seseorang membasuh dengan air untuk menjadi murni, atau bersih, dari semua dosa ini. Mereka menjadi kudus, atau dikhususkan sebagai umat istimewa Allah. Mereka menjadi benar, atau dalam hubungan yang benar dengan Allah.</w:t>
      </w:r>
    </w:p>
    <w:p>
      <w:pPr/>
      <w:r>
        <w:rPr>
          <w:lang w:val="id_ID" w:bidi="id_ID"/>
        </w:rPr>
      </w:r>
      <w:r>
        <w:rPr>
          <w:lang w:val="id_ID" w:bidi="id_ID"/>
        </w:rPr>
        <w:t>Paulus ingin orang-orang percaya memperlakukan satu sama lain dengan hormat dan kasih karena Tuhan Yesus Kristus telah mengubah mereka, dan suatu hari nanti mereka akan menghakimi semua orang bersama Kristus. Paulus mendorong orang-orang Korintus untuk berperilaku dengan cara yang menunjukkan bagaimana Yesus telah mengubah mereka.</w:t>
      </w:r>
    </w:p>
    <w:p>
      <w:pPr/>
      <w:r>
        <w:rPr>
          <w:lang w:val="id_ID" w:bidi="id_ID"/>
        </w:rPr>
      </w:r>
      <w:r>
        <w:rPr>
          <w:lang w:val="id_ID" w:bidi="id_ID"/>
        </w:rPr>
        <w:t>Berhenti di sini dan diskusikan pertanyaan-pertanyaan ini dalam kelompok: Paulus mengatakan bahwa Allah mengubah orang-orang percaya di Korintus. Ceritakan kisah tentang seseorang dalam komunitas Anda yang berubah ketika mereka mulai mengikuti Yesus. Bagaimana orang itu berubah? Bagaimana reaksi komunitas ketika mereka melihat perubahan pada orang percaya baru itu?</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6:1–11 dalam terjemahan yang paling mudah dimengerti.</w:t>
      </w:r>
    </w:p>
    <w:p>
      <w:pPr/>
      <w:r>
        <w:rPr>
          <w:lang w:val="id_ID" w:bidi="id_ID"/>
        </w:rPr>
      </w:r>
      <w:r>
        <w:rPr>
          <w:lang w:val="id_ID" w:bidi="id_ID"/>
        </w:rPr>
        <w:t>Pada langkah ini, kelompok akan menentukan bagian, tokoh, dan latar belakang dari perikop ini. Selanjutnya, kelompok akan membayangkan perikop ini.</w:t>
      </w:r>
    </w:p>
    <w:p>
      <w:pPr/>
      <w:r>
        <w:rPr>
          <w:lang w:val="id_ID" w:bidi="id_ID"/>
        </w:rPr>
      </w:r>
      <w:r>
        <w:rPr>
          <w:lang w:val="id_ID" w:bidi="id_ID"/>
        </w:rPr>
        <w:t xml:space="preserve">Perikop ini mempunyai dua bagian. </w:t>
      </w:r>
    </w:p>
    <w:p>
      <w:pPr/>
      <w:r>
        <w:rPr>
          <w:lang w:val="id_ID" w:bidi="id_ID"/>
        </w:rPr>
      </w:r>
      <w:r>
        <w:rPr>
          <w:b/>
          <w:lang w:val="id_ID" w:bidi="id_ID"/>
        </w:rPr>
        <w:t>Pada bagian pertama:</w:t>
      </w:r>
      <w:r>
        <w:rPr>
          <w:lang w:val="id_ID" w:bidi="id_ID"/>
        </w:rPr>
        <w:t xml:space="preserve"> Paulus tidak senang dengan orang-orang percaya di Korintus. Orang-orang percaya membawa perselisihan mereka ke pengadilan non-Kristen. Paulus mengatakan bahwa ini salah. Dia mengatakan kepada orang-orang percaya bahwa mereka harus menyelesaikan masalah di antara mereka sendiri. Paulus mengingatkan orang-orang percaya bahwa mereka akan menghakimi dunia dan malaikat di masa depan. Oleh karena itu, orang-orang percaya harus dapat menghakimi hal-hal kecil sekarang.</w:t>
      </w:r>
    </w:p>
    <w:p>
      <w:pPr/>
      <w:r>
        <w:rPr>
          <w:lang w:val="id_ID" w:bidi="id_ID"/>
        </w:rPr>
      </w:r>
      <w:r>
        <w:rPr>
          <w:b/>
          <w:lang w:val="id_ID" w:bidi="id_ID"/>
        </w:rPr>
        <w:t>Pada bagian kedua:</w:t>
      </w:r>
      <w:r>
        <w:rPr>
          <w:lang w:val="id_ID" w:bidi="id_ID"/>
        </w:rPr>
        <w:t xml:space="preserve"> Paulus memperingatkan orang-orang percaya bahwa mereka telah benar-benar gagal. Dia mencantumkan beberapa jenis orang yang tidak akan mewarisi kerajaan Allah. Paulus mengingatkan orang-orang percaya bahwa beberapa dari mereka dulu seperti ini. Tetapi sekarang mereka dibasuh, disucikan, dan dibenarkan dengan Allah melalui Yesus Kristus dan Roh Allah.</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Orang-orang yang tidak percaya</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Dalam bagian pertama dari kisah ini, Paulus berbicara tentang masalah di gereja Korintus. Beberapa orang percaya membawa orang-orang percaya lainnya ke pengadilan. Orang-orang yang tidak mengikuti hukum Allah menjadi hakim di pengadilan ini. Ini membuat Paulus marah. Dia bertanya mengapa mereka melakukan ini untuk menunjukkan kepada mereka betapa marahnya ia. Paulus mengatakan bahwa orang-orang percaya harus memperbaiki perselisihan satu sama lain di gereja.</w:t>
      </w:r>
    </w:p>
    <w:p>
      <w:pPr/>
      <w:r>
        <w:rPr>
          <w:lang w:val="id_ID" w:bidi="id_ID"/>
        </w:rPr>
      </w:r>
      <w:r>
        <w:rPr>
          <w:lang w:val="id_ID" w:bidi="id_ID"/>
        </w:rPr>
        <w:t>Berhenti di sini dan diskusikan dalam kelompok: Ketika Anda benar-benar marah tentang perbuatan salah orang lain, bagaimana Anda memberi tahu mereka bahwa apa yang mereka lakukan itu salah? Bagaimana Anda akan menunjukkan bahwa Paulus marah ketika ia bertanya kepada mereka mengapa mereka pergi ke pengadilan di luar untuk menyelesaikan masalah mereka di antara orang-orang percaya? Hentikan sebentar rekaman ini di sini.</w:t>
      </w:r>
    </w:p>
    <w:p>
      <w:pPr/>
      <w:r>
        <w:rPr>
          <w:lang w:val="id_ID" w:bidi="id_ID"/>
        </w:rPr>
      </w:r>
      <w:r>
        <w:rPr>
          <w:lang w:val="id_ID" w:bidi="id_ID"/>
        </w:rPr>
        <w:t>Paulus bertanya kepada orang-orang percaya apakah mereka menyadari bahwa pada akhir dunia mereka akan membuat keputusan tentang orang-orang di dunia dan para malaikat. Orang-orang percaya akan memutuskan apakah orang-orang yang tidak percaya dan malaikat bersalah atau tidak bersalah atas perbuatan salah. Jika mereka akan melakukan itu, Paulus bertanya kepada mereka apakah mereka harus dapat menghakimi masalah-masalah kecil sekarang di antara mereka sendiri? Paulus tidak mengharapkan orang-orang percaya di Korintus untuk menjawab pertanyaan-pertanyaan ini. Sebaliknya, Paulus ingin mereka berpikir tentang pertanyaan-pertanyaan ini dan menyadari bahwa mereka tidak perlu pergi kepada para hakim di luar, karena mereka sudah tahu bagaimana membuat keputusan yang baik.</w:t>
      </w:r>
    </w:p>
    <w:p>
      <w:pPr/>
      <w:r>
        <w:rPr>
          <w:lang w:val="id_ID" w:bidi="id_ID"/>
        </w:rPr>
      </w:r>
      <w:r>
        <w:rPr>
          <w:lang w:val="id_ID" w:bidi="id_ID"/>
        </w:rPr>
        <w:t>Berhenti di sini dan bicarakan tentang ini: Bagaimana Anda akan berbicara tentang menghakimi, atau memutuskan siapa yang bersalah dan siapa yang tidak bersalah, baik sekarang maupun di masa depan? Pikirkan tentang seorang hakim dalam budaya Anda yang memutuskan siapa yang telah melakukan hal yang salah, dan bagaimana menghukum mereka. Bagaimana Anda menggambarkan apa yang dilakukan para hakim ini? Hentikan sebentar rekaman ini di sini.</w:t>
      </w:r>
    </w:p>
    <w:p>
      <w:pPr/>
      <w:r>
        <w:rPr>
          <w:lang w:val="id_ID" w:bidi="id_ID"/>
        </w:rPr>
      </w:r>
      <w:r>
        <w:rPr>
          <w:lang w:val="id_ID" w:bidi="id_ID"/>
        </w:rPr>
        <w:t>Ketika Paulus berbicara tentang ini, ia menggunakan kata-kata yang menunjukkan bahwa ini benar-benar akan terjadi di masa depan.</w:t>
      </w:r>
    </w:p>
    <w:p>
      <w:pPr/>
      <w:r>
        <w:rPr>
          <w:lang w:val="id_ID" w:bidi="id_ID"/>
        </w:rPr>
      </w:r>
      <w:r>
        <w:rPr>
          <w:lang w:val="id_ID" w:bidi="id_ID"/>
        </w:rPr>
        <w:t>Berhenti di sini dan diskusikan dalam kelompok: Bagaimana Anda akan berbicara tentang sesuatu yang benar-benar akan terjadi di masa depan dalam bahasa Anda? Bagaimana Anda menjelaskan gagasan untuk menghakimi dunia dan malaikat? Hentikan sebentar rekaman ini di sini.</w:t>
      </w:r>
    </w:p>
    <w:p>
      <w:pPr/>
      <w:r>
        <w:rPr>
          <w:lang w:val="id_ID" w:bidi="id_ID"/>
        </w:rPr>
      </w:r>
      <w:r>
        <w:rPr>
          <w:lang w:val="id_ID" w:bidi="id_ID"/>
        </w:rPr>
        <w:t>Paulus mengatakan bahwa orang-orang percaya harus memilih hakim dari gereja mereka. Paulus sekarang mempermalukan orang-orang Korintus. Sekali lagi, Paulus menggunakan pertanyaan untuk menunjukkan kepada orang-orang Korintus bahwa mereka bahkan tidak menggunakan hikmat yang mereka pikir mereka miliki! Dia menggunakan pertanyaan-pertanyaan itu untuk mengkritik orang-orang percaya karena kurangnya hikmat mereka. Ini mengejutkan karena orang-orang Korintus bangga dengan apa yang mereka anggap sebagai hikmat mereka sendiri. Namun, mereka tidak memanfaatkan kebijaksanaan mereka sendiri dengan membuat keputusan tentang tuntutan hukum kecil secara mandiri. Paulus mengatakan bahwa pasti orang-orang Korintus dapat menemukan orang yang cukup bijaksana di gereja untuk menjadi hakim yang baik. Seorang hakim di gereja akan lebih baik daripada hakim di luar yang tidak percaya kepada Yesus dan tidak mengikuti hukum Allah yang sama seperti yang diikuti orang-orang di gereja.</w:t>
      </w:r>
    </w:p>
    <w:p>
      <w:pPr/>
      <w:r>
        <w:rPr>
          <w:lang w:val="id_ID" w:bidi="id_ID"/>
        </w:rPr>
      </w:r>
      <w:r>
        <w:rPr>
          <w:lang w:val="id_ID" w:bidi="id_ID"/>
        </w:rPr>
        <w:t>Berhenti di sini dan diskusikan dalam kelompok: Hakim-hakim dari luar ini adalah orang-orang yang harus ditolak dan dipandang rendah oleh orang-orang percaya sebagai hakim karena mereka tidak mengikuti hukum Allah. Orang-orang percaya bahkan tidak menghormati para hakim luar ini. Bagaimana Anda akan mengatakan bahwa Paulus bertanya mengapa orang-orang percaya meminta penghakiman dari para hakim yang dibenci dan ditolak oleh orang-orang di gereja? Hentikan sebentar rekaman ini di sini.</w:t>
      </w:r>
    </w:p>
    <w:p>
      <w:pPr/>
      <w:r>
        <w:rPr>
          <w:lang w:val="id_ID" w:bidi="id_ID"/>
        </w:rPr>
      </w:r>
      <w:r>
        <w:rPr>
          <w:lang w:val="id_ID" w:bidi="id_ID"/>
        </w:rPr>
        <w:t>Dalam bagian kedua dari perikop ini, Paulus mengatakan bahwa orang-orang di gereja sudah dikalahkan. Orang-orang percaya di Korintus telah benar-benar gagal hidup seperti umat Allah karena mereka memiliki tuntutan hukum dan orang-orang percaya saling membawa ke pengadilan. Paulus mengatakan bahwa kadang-kadang ada situasi di mana orang-orang percaya memiliki dua pilihan. Orang-orang percaya mungkin memilih untuk menerima kehilangan properti atau harta benda. Atau orang percaya mungkin memilih untuk membawa orang percaya lainnya ke pengadilan luar. Ketika ini adalah satu-satunya dua pilihan, Paulus mengatakan bahwa orang-orang percaya harus menerima kerugian itu. Paulus tampaknya berpikir bahwa orang-orang percaya harus tahu bahwa mereka harus menerima kerugian karena ia mengajukan hal ini kepada mereka sebagai pertanyaan, "Mengapa kamu tidak menerima kerugian? Mengapa Anda tidak menerima seseorang yang menipu Anda?" Kemudian Paulus memberikan perbedaan yang kuat. Paulus mengatakan bahwa alih-alih menerima kerugian, orang-orang percaya saling berbuat curang! Paulus memperingatkan orang-orang percaya tentang melakukan hal-hal yang buruk. Paulus berkata, "Jangan tertipu." Ini berarti "Berhenti percaya kepada kebohongan."</w:t>
      </w:r>
    </w:p>
    <w:p>
      <w:pPr/>
      <w:r>
        <w:rPr>
          <w:lang w:val="id_ID" w:bidi="id_ID"/>
        </w:rPr>
      </w:r>
      <w:r>
        <w:rPr>
          <w:lang w:val="id_ID" w:bidi="id_ID"/>
        </w:rPr>
        <w:t>Berhenti di sini dan diskusikan ini dalam kelompok: Paulus mencoba meyakinkan orang percaya di Korintus untuk mengubah cara berpikir mereka, dan bersedia menerima orang percaya lain melakukan sesuatu yang salah kepada mereka tanpa membawa mereka ke pengadilan luar. Paulus mencoba meyakinkan mereka menggunakan pertanyaan. Bagaimana Anda akan menunjukkan bahwa Paulus mencoba meyakinkan mereka untuk mengubah bagaimana mereka biasanya berpikir? Hentikan sebentar rekaman ini di sini.</w:t>
      </w:r>
    </w:p>
    <w:p>
      <w:pPr/>
      <w:r>
        <w:rPr>
          <w:lang w:val="id_ID" w:bidi="id_ID"/>
        </w:rPr>
      </w:r>
      <w:r>
        <w:rPr>
          <w:lang w:val="id_ID" w:bidi="id_ID"/>
        </w:rPr>
        <w:t>Paulus mengingatkan mereka bahwa orang-orang yang melakukan kesalahan tidak akan mewarisi, atau menjadi bagian dari, kerajaan Allah. Paulus mencantumkan contoh tentang orang-orang ini. Mereka termasuk orang-orang yang melakukan hal-hal seksual yang buruk, orang-orang yang menyembah dewa-dewa palsu, dan orang-orang yang mengkhianati suami atau istri mereka. Mereka juga termasuk orang-orang yang mencuri, orang-orang yang selalu menginginkan lebih banyak hal, dan orang-orang yang minum terlalu banyak. Mereka juga termasuk orang-orang yang mengatakan hal-hal yang buruk tentang orang lain, dan orang-orang yang menipu orang lain.</w:t>
      </w:r>
    </w:p>
    <w:p>
      <w:pPr/>
      <w:r>
        <w:rPr>
          <w:lang w:val="id_ID" w:bidi="id_ID"/>
        </w:rPr>
      </w:r>
      <w:r>
        <w:rPr>
          <w:lang w:val="id_ID" w:bidi="id_ID"/>
        </w:rPr>
        <w:t>Berhenti di sini dan diskusikan dalam kelompok: Orang-orang yang mewarisi kerajaan Allah adalah orang-orang percaya yang telah Allah janjikan bahwa mereka dapat berada di kerajaan-Nya ketika Ia memerintah sepenuhnya. Allah sudah memerintah di dalam hati orang-orang percaya, tetapi suatu hari Ia akan memerintah di kerajaan yang sempurna. Allah berjanji bahwa kita akan memerintah bersama-Nya di sana. Bagaimana Anda akan berbicara tentang mewarisi atau mendapatkan kerajaan Allah dalam bahasa Anda? Hentikan sebentar rekaman ini di sini.</w:t>
      </w:r>
    </w:p>
    <w:p>
      <w:pPr/>
      <w:r>
        <w:rPr>
          <w:lang w:val="id_ID" w:bidi="id_ID"/>
        </w:rPr>
      </w:r>
      <w:r>
        <w:rPr>
          <w:lang w:val="id_ID" w:bidi="id_ID"/>
        </w:rPr>
        <w:t>Paulus kemudian mengingatkan orang-orang percaya bagaimana kehidupan mereka telah berubah. Dia berkata, "Beberapa dari kalian dulu seperti ini." Ini menunjukkan bahwa beberapa orang percaya dulu melakukan hal-hal yang buruk ini. Sekarang orang-orang percaya ini berbeda. Paulus mengatakan bahwa mereka bersih atau bebas dari dosa. Paulus juga mengatakan bahwa mereka kudus atau dikhususkan sebagai umat Allah. Paulus juga mengatakan bahwa mereka berada dalam hubungan yang benar dengan Allah. Orang-orang percaya ini berbeda karena Yesus Kristus dan roh Allah.</w:t>
      </w:r>
    </w:p>
    <w:p>
      <w:pPr/>
      <w:r>
        <w:rPr>
          <w:lang w:val="id_ID" w:bidi="id_ID"/>
        </w:rPr>
      </w:r>
      <w:r>
        <w:rPr>
          <w:lang w:val="id_ID" w:bidi="id_ID"/>
        </w:rPr>
        <w:t>Paulus menggunakan tiga kata penting di sini: satu untuk "bersih," satu untuk "kudus," dan satu untuk "dibenarkan di hadapan Allah."</w:t>
      </w:r>
    </w:p>
    <w:p>
      <w:pPr/>
      <w:r>
        <w:rPr>
          <w:lang w:val="id_ID" w:bidi="id_ID"/>
        </w:rPr>
      </w:r>
      <w:r>
        <w:rPr>
          <w:lang w:val="id_ID" w:bidi="id_ID"/>
        </w:rPr>
        <w:t>Berhenti di sini dan diskusikan dalam kelompok: Bagaimana orang-orang dalam budaya Anda bertindak ketika mereka bersih dari dosa, kudus, dan benar di hadapan Allah? Perankan seperti apa rasanya menjadi bersih, kudus, dan benar di hadapan Allah. Bagaimana Anda menggambarkan apa yang Anda lakukan? Hentikan sebentar rekaman ini di sini.</w:t>
      </w:r>
    </w:p>
    <w:p>
      <w:pPr/>
      <w:r>
        <w:rPr>
          <w:lang w:val="id_ID" w:bidi="id_ID"/>
        </w:rPr>
      </w:r>
      <w:r>
        <w:rPr>
          <w:lang w:val="id_ID" w:bidi="id_ID"/>
        </w:rPr>
        <w:t>Bagian dari perikop ini menunjukkan bagaimana Allah dapat mengubah kehidupan orang-orang. Bagian ini mengingatkan orang-orang percaya bahwa mereka harus hidup secara berbeda sekarang karena mereka percaya kepada Yesus.</w:t>
      </w:r>
    </w:p>
    <w:p>
      <w:pPr/>
      <w:r>
        <w:rPr>
          <w:lang w:val="id_ID" w:bidi="id_ID"/>
        </w:rPr>
      </w:r>
      <w:r>
        <w:rPr>
          <w:lang w:val="id_ID" w:bidi="id_ID"/>
        </w:rPr>
        <w:t>Sekarang, kelompok harus membuat papan cerita, menggambar, atau menggunakan barang-barang untuk membayangkan perikop ini dan tindakan-tindakan yang ada di dalamnya. Anda mungkin ingin memiliki gambar, benda-benda, atau bahkan orang-orang yang mewakili Paulus, orang-orang percaya, dan para hakim. Anda dapat membagi kelompok menjadi dua bagian. Satu bagian dapat memerankan orang-orang percaya yang membawa masalah mereka ke pengadilan non-Kristen. Bagian lain dapat menunjukkan orang-orang percaya menyelesaikan masalah di antara mereka sendiri. Kemudian, Anda dapat meminta seseorang mewakili Paulus menulis suratnya dan menjelaskan mengapa tindakan orang-orang percaya salah. Akhirnya, Anda dapat menunjukkan perbedaan antara kehidupan lama dalam dosa dan kehidupan baru dalam Kristus.</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6:1–11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 xml:space="preserve">Perikop ini mempunyai dua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Orang-orang yang tidak percaya</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Yesus Kristus</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bagian ini tanpa berhenti. Perhatikan percakapan, alur, jalan cerita, dan urutan waktu dari teks ini. Pastikan Anda tidak melewatkan peragaan bagian-bagian yang sulit atau penting dari teks tersebut. Bantulah satu sama lain untuk mengingat setiap bagian dari teks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memperagakan teks ini untuk kedua kalinya. Pada bagian-bagian tertentu dalam drama, berhenti sebentar dan tanyakan pada orang yang sedang memerankan tokoh tersebut, "Apa yang Anda rasakan atau pikirkan?" Orang yang sedang memerankan karakter tersebut harus menjawab apa yang mereka rasakan atau pikirkan jika mereka menjadi karakter tersebut. Lalu lanjutkan dramanya.</w:t>
      </w:r>
    </w:p>
    <w:p>
      <w:pPr/>
      <w:r>
        <w:rPr>
          <w:lang w:val="id_ID" w:bidi="id_ID"/>
        </w:rPr>
      </w:r>
      <w:r>
        <w:rPr>
          <w:lang w:val="id_ID" w:bidi="id_ID"/>
        </w:rPr>
        <w:t>Hentikan sebentar audio di sini dan peragakan teks ini untuk kedua kalinya.</w:t>
      </w:r>
    </w:p>
    <w:p>
      <w:pPr/>
      <w:r>
        <w:rPr>
          <w:lang w:val="id_ID" w:bidi="id_ID"/>
        </w:rPr>
      </w:r>
      <w:r>
        <w:rPr>
          <w:lang w:val="id_ID" w:bidi="id_ID"/>
        </w:rPr>
        <w:t>Berikut ini adalah sebuah contoh drama dan kemungkinan respon-responnya.</w:t>
      </w:r>
    </w:p>
    <w:p>
      <w:pPr/>
      <w:r>
        <w:rPr>
          <w:lang w:val="id_ID" w:bidi="id_ID"/>
        </w:rPr>
      </w:r>
      <w:r>
        <w:rPr>
          <w:lang w:val="id_ID" w:bidi="id_ID"/>
        </w:rPr>
        <w:t>Paulus berkata, "Jika Anda memiliki perselisihan dengan orang percaya lainnya, mengapa membawanya kepada orang-orang yang tidak percaya untuk diputuskan, bukan kepada orang-orang Kristen lainnya?"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itu mungkin menjawab:</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"Atau tidakkah kamu tahu bahwa umat Tuhan akan menghakimi dunia?" Dan jika Anda akan menghakimi dunia, bukankah Anda kompeten untuk menghakimi kasus-kasus sepele, atau tidak penting?"</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orang-orang percaya: "Apa yang Anda rasakan atau pikirkan?" Orang-orang percaya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"Tidakkah kamu tahu bahwa kami akan menghakimi malaikat? Terlebih lagi hal-hal dalam hidup ini, tentu lebih lagi dapat kita hakimi!"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itu mungkin menjawab:</w:t>
      </w:r>
    </w:p>
    <w:p>
      <w:pPr>
        <w:pStyle w:val="ListBullet"/>
        <w:spacing w:line="240" w:lineRule="auto"/>
        <w:ind w:left="720"/>
      </w:pPr>
      <w:r>
        <w:rPr>
          <w:lang w:val="id_ID" w:bidi="id_ID"/>
        </w:rPr>
      </w:r>
      <w:r>
        <w:rPr>
          <w:lang w:val="id_ID" w:bidi="id_ID"/>
        </w:rPr>
        <w:t>Tanyakan kepada orang-orang yang memerankan orang-orang percaya: "Apa yang Anda rasakan atau pikirkan?" Mereka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kemudian berbicara tentang orang-orang yang berbuat salah yang tidak akan mewarisi Kerajaan Allah. Dia mencantumkan banyak jenis perilaku yang berdosa. Paulus mengingatkan orang-orang percaya bahwa beberapa dari mereka biasa melakukan hal-hal ini. Tetapi sekarang mereka dibasuh, disucikan, dan dibenarkan dengan Allah melalui Yesus Kristus dan Roh Allah.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itu mungkin menjawab:</w:t>
      </w:r>
    </w:p>
    <w:p>
      <w:pPr>
        <w:pStyle w:val="ListBullet"/>
        <w:spacing w:line="240" w:lineRule="auto"/>
        <w:ind w:left="720"/>
      </w:pPr>
      <w:r>
        <w:rPr>
          <w:lang w:val="id_ID" w:bidi="id_ID"/>
        </w:rPr>
      </w:r>
      <w:r>
        <w:rPr>
          <w:lang w:val="id_ID" w:bidi="id_ID"/>
        </w:rPr>
        <w:t>Tanyakan kepada orang-orang yang memerankan orang-orang percaya: "Apa yang Anda rasakan atau pikirkan?" Mereka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6:1–11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Dalam perikop ini, Paulus membahas masalah tertentu. </w:t>
      </w:r>
      <w:r>
        <w:rPr>
          <w:b/>
          <w:lang w:val="id_ID" w:bidi="id_ID"/>
        </w:rPr>
        <w:t>Orang-orang kudus</w:t>
      </w:r>
      <w:r>
        <w:rPr>
          <w:lang w:val="id_ID" w:bidi="id_ID"/>
        </w:rPr>
        <w:t xml:space="preserve">, atau umat Allah, saling membawa ke pengadilan di hadapan para </w:t>
      </w:r>
      <w:r>
        <w:rPr>
          <w:b/>
          <w:lang w:val="id_ID" w:bidi="id_ID"/>
        </w:rPr>
        <w:t>hakim yang tidak benar</w:t>
      </w:r>
      <w:r>
        <w:rPr>
          <w:lang w:val="id_ID" w:bidi="id_ID"/>
        </w:rPr>
        <w:t xml:space="preserve">. Orang-orang yang tidak benar tidak mengikuti Yesus atau memiliki hubungan dengan-Nya. Hakim adalah orang yang berwenang yang memutuskan apakah seseorang tidak bersalah atau bersalah karena melakukan suatu kesalahan. Gunakan kata-kata yang sama untuk orang-orang kudus seperti yang telah Anda gunakan pada perikop sebelumnya, dan lihat Daftar Kata Utama untuk informasi lebih lanjut tentang </w:t>
      </w:r>
      <w:r>
        <w:rPr>
          <w:lang w:val="id_ID" w:bidi="id_ID"/>
        </w:rPr>
        <w:t>orang-orang kudus</w:t>
      </w:r>
      <w:r>
        <w:rPr>
          <w:lang w:val="id_ID" w:bidi="id_ID"/>
        </w:rPr>
        <w:t xml:space="preserve"> jika diperlukan.</w:t>
      </w:r>
    </w:p>
    <w:p>
      <w:pPr/>
      <w:r>
        <w:rPr>
          <w:lang w:val="id_ID" w:bidi="id_ID"/>
        </w:rPr>
      </w:r>
      <w:r>
        <w:rPr>
          <w:lang w:val="id_ID" w:bidi="id_ID"/>
        </w:rPr>
        <w:t xml:space="preserve">Berhentilah di sini dan diskusikan dalam kelompok kata atau frasa apa yang akan kalian gunakan untuk </w:t>
      </w:r>
      <w:r>
        <w:rPr>
          <w:b/>
          <w:lang w:val="id_ID" w:bidi="id_ID"/>
        </w:rPr>
        <w:t>hakim yang tidak benar</w:t>
      </w:r>
      <w:r>
        <w:rPr>
          <w:lang w:val="id_ID" w:bidi="id_ID"/>
        </w:rPr>
        <w:t xml:space="preserve">. Anda telah menggunakan kata untuk 'orang benar' dalam perikop sebelumnya di 1 Korintus, jadi 'orang tidak benar' adalah seseorang yang tidak benar. Lihat Daftar Kata Utama untuk informasi lebih lanjut tentang </w:t>
      </w:r>
      <w:r>
        <w:rPr>
          <w:lang w:val="id_ID" w:bidi="id_ID"/>
        </w:rPr>
        <w:t>kebenaran</w:t>
      </w:r>
      <w:r>
        <w:rPr>
          <w:lang w:val="id_ID" w:bidi="id_ID"/>
        </w:rPr>
        <w:t xml:space="preserve"> dan tentang </w:t>
      </w:r>
      <w:r>
        <w:rPr>
          <w:lang w:val="id_ID" w:bidi="id_ID"/>
        </w:rPr>
        <w:t>hakim</w:t>
      </w:r>
      <w:r>
        <w:rPr>
          <w:lang w:val="id_ID" w:bidi="id_ID"/>
        </w:rPr>
        <w:t>. Hentikan sebentar rekaman ini di sini.</w:t>
      </w:r>
    </w:p>
    <w:p>
      <w:pPr/>
      <w:r>
        <w:rPr>
          <w:lang w:val="id_ID" w:bidi="id_ID"/>
        </w:rPr>
      </w:r>
      <w:r>
        <w:rPr>
          <w:lang w:val="id_ID" w:bidi="id_ID"/>
        </w:rPr>
        <w:t xml:space="preserve">Paulus berbicara tentang </w:t>
      </w:r>
      <w:r>
        <w:rPr>
          <w:b/>
          <w:lang w:val="id_ID" w:bidi="id_ID"/>
        </w:rPr>
        <w:t>tuntutan hukum</w:t>
      </w:r>
      <w:r>
        <w:rPr>
          <w:lang w:val="id_ID" w:bidi="id_ID"/>
        </w:rPr>
        <w:t xml:space="preserve">, atau </w:t>
      </w:r>
      <w:r>
        <w:rPr>
          <w:b/>
          <w:lang w:val="id_ID" w:bidi="id_ID"/>
        </w:rPr>
        <w:t>perselisihan</w:t>
      </w:r>
      <w:r>
        <w:rPr>
          <w:lang w:val="id_ID" w:bidi="id_ID"/>
        </w:rPr>
        <w:t>, tentang hal-hal sehari-hari. Di Korintus, sistem pengadilan hukum adalah bagian penting dari kehidupan bermasyarakat, dan tuntutan hukum publik lazim dilakukan untuk menyelesaikan perselisihan tentang hal-hal sehari-hari seperti properti atau harta benda.</w:t>
      </w:r>
    </w:p>
    <w:p>
      <w:pPr/>
      <w:r>
        <w:rPr>
          <w:lang w:val="id_ID" w:bidi="id_ID"/>
        </w:rPr>
      </w:r>
      <w:r>
        <w:rPr>
          <w:lang w:val="id_ID" w:bidi="id_ID"/>
        </w:rPr>
        <w:t xml:space="preserve">Berhenti di sini dan diskusikan dalam kelompok kata atau frasa apa yang akan Anda gunakan untuk </w:t>
      </w:r>
      <w:r>
        <w:rPr>
          <w:b/>
          <w:lang w:val="id_ID" w:bidi="id_ID"/>
        </w:rPr>
        <w:t>tuntutan hukum</w:t>
      </w:r>
      <w:r>
        <w:rPr>
          <w:lang w:val="id_ID" w:bidi="id_ID"/>
        </w:rPr>
        <w:t xml:space="preserve">, atau </w:t>
      </w:r>
      <w:r>
        <w:rPr>
          <w:b/>
          <w:lang w:val="id_ID" w:bidi="id_ID"/>
        </w:rPr>
        <w:t>perselisihan</w:t>
      </w:r>
      <w:r>
        <w:rPr>
          <w:lang w:val="id_ID" w:bidi="id_ID"/>
        </w:rPr>
        <w:t>. Hentikan sebentar rekaman ini di sini.</w:t>
      </w:r>
    </w:p>
    <w:p>
      <w:pPr/>
      <w:r>
        <w:rPr>
          <w:lang w:val="id_ID" w:bidi="id_ID"/>
        </w:rPr>
      </w:r>
      <w:r>
        <w:rPr>
          <w:lang w:val="id_ID" w:bidi="id_ID"/>
        </w:rPr>
        <w:t xml:space="preserve">Paulus mengatakan kepada orang-orang percaya bahwa mereka akan menghakimi dunia dan menghakimi </w:t>
      </w:r>
      <w:r>
        <w:rPr>
          <w:b/>
          <w:lang w:val="id_ID" w:bidi="id_ID"/>
        </w:rPr>
        <w:t>malaikat</w:t>
      </w:r>
      <w:r>
        <w:rPr>
          <w:lang w:val="id_ID" w:bidi="id_ID"/>
        </w:rPr>
        <w:t xml:space="preserve">. Malaikat adalah Makhluk spiritual yang diciptakan oleh Allah. Mereka sering bertugas sebagai utusan-Nya. Gunakan kata yang sama untuk malaikat seperti yang telah Anda gunakan pada perikop sebelumnya. Untuk informasi lebih lanjut tentang </w:t>
      </w:r>
      <w:r>
        <w:rPr>
          <w:lang w:val="id_ID" w:bidi="id_ID"/>
        </w:rPr>
        <w:t>malaikat</w:t>
      </w:r>
      <w:r>
        <w:rPr>
          <w:lang w:val="id_ID" w:bidi="id_ID"/>
        </w:rPr>
        <w:t>, lihat Daftar Kata Utama.</w:t>
      </w:r>
    </w:p>
    <w:p>
      <w:pPr/>
      <w:r>
        <w:rPr>
          <w:lang w:val="id_ID" w:bidi="id_ID"/>
        </w:rPr>
      </w:r>
      <w:r>
        <w:rPr>
          <w:lang w:val="id_ID" w:bidi="id_ID"/>
        </w:rPr>
        <w:t xml:space="preserve">Paulus menyebutkan bahwa orang-orang percaya membawa perselisihan mereka kepada hakim yang dicemooh oleh orang-orang </w:t>
      </w:r>
      <w:r>
        <w:rPr>
          <w:b/>
          <w:lang w:val="id_ID" w:bidi="id_ID"/>
        </w:rPr>
        <w:t>di gereja</w:t>
      </w:r>
      <w:r>
        <w:rPr>
          <w:lang w:val="id_ID" w:bidi="id_ID"/>
        </w:rPr>
        <w:t xml:space="preserve">, atau tidak dihormati. Gunakan kata yang sama untuk gereja seperti yang telah Anda gunakan pada perikop sebelumnya, dan lihat </w:t>
      </w:r>
      <w:r>
        <w:rPr>
          <w:lang w:val="id_ID" w:bidi="id_ID"/>
        </w:rPr>
        <w:t>gereja</w:t>
      </w:r>
      <w:r>
        <w:rPr>
          <w:lang w:val="id_ID" w:bidi="id_ID"/>
        </w:rPr>
        <w:t xml:space="preserve"> di Daftar Kata Utama untuk informasi lebih lanjut.</w:t>
      </w:r>
    </w:p>
    <w:p>
      <w:pPr/>
      <w:r>
        <w:rPr>
          <w:lang w:val="id_ID" w:bidi="id_ID"/>
        </w:rPr>
      </w:r>
      <w:r>
        <w:rPr>
          <w:lang w:val="id_ID" w:bidi="id_ID"/>
        </w:rPr>
        <w:t xml:space="preserve">Paulus membedakan orang-orang </w:t>
      </w:r>
      <w:r>
        <w:rPr>
          <w:b/>
          <w:lang w:val="id_ID" w:bidi="id_ID"/>
        </w:rPr>
        <w:t>percaya</w:t>
      </w:r>
      <w:r>
        <w:rPr>
          <w:lang w:val="id_ID" w:bidi="id_ID"/>
        </w:rPr>
        <w:t xml:space="preserve">, yang ia sebut </w:t>
      </w:r>
      <w:r>
        <w:rPr>
          <w:b/>
          <w:lang w:val="id_ID" w:bidi="id_ID"/>
        </w:rPr>
        <w:t>saudara-saudara</w:t>
      </w:r>
      <w:r>
        <w:rPr>
          <w:lang w:val="id_ID" w:bidi="id_ID"/>
        </w:rPr>
        <w:t xml:space="preserve">, dengan "orang-orang yang tidak saleh" atau "orang-orang yang tidak percaya." </w:t>
      </w:r>
      <w:r>
        <w:rPr>
          <w:b/>
          <w:lang w:val="id_ID" w:bidi="id_ID"/>
        </w:rPr>
        <w:t>Orang-orang yang tidak percaya</w:t>
      </w:r>
      <w:r>
        <w:rPr>
          <w:lang w:val="id_ID" w:bidi="id_ID"/>
        </w:rPr>
        <w:t xml:space="preserve"> akan termasuk orang-orang yang menyembah dewa-dewa kafir atau mengikuti filsafat populer pada masa itu. Ini adalah orang-orang yang tidak percaya kepada Yesus. Orang-orang yang tidak percaya adalah orang-orang yang sama dengan para hakim yang tidak benar pada bagian sebelumnya dari perikop ini. Gunakan kata atau frasa yang sama untuk saudara-saudari, atau orang-orang percaya lainnya, seperti yang telah Anda gunakan pada perikop sebelumnya.</w:t>
      </w:r>
    </w:p>
    <w:p>
      <w:pPr/>
      <w:r>
        <w:rPr>
          <w:lang w:val="id_ID" w:bidi="id_ID"/>
        </w:rPr>
      </w:r>
      <w:r>
        <w:rPr>
          <w:lang w:val="id_ID" w:bidi="id_ID"/>
        </w:rPr>
        <w:t xml:space="preserve">Berhenti di sini dan diskusikan dalam kelompok kata apa yang akan Anda gunakan untuk orang-orang yang </w:t>
      </w:r>
      <w:r>
        <w:rPr>
          <w:b/>
          <w:lang w:val="id_ID" w:bidi="id_ID"/>
        </w:rPr>
        <w:t>tidak percaya</w:t>
      </w:r>
      <w:r>
        <w:rPr>
          <w:lang w:val="id_ID" w:bidi="id_ID"/>
        </w:rPr>
        <w:t xml:space="preserve">. Untuk informasi lebih lanjut, Anda dapat merujuk ke </w:t>
      </w:r>
      <w:r>
        <w:rPr>
          <w:lang w:val="id_ID" w:bidi="id_ID"/>
        </w:rPr>
        <w:t>orang percaya</w:t>
      </w:r>
      <w:r>
        <w:rPr>
          <w:lang w:val="id_ID" w:bidi="id_ID"/>
        </w:rPr>
        <w:t xml:space="preserve"> di Daftar Kata Utama. Hentikan sebentar rekaman ini di sini.</w:t>
      </w:r>
    </w:p>
    <w:p>
      <w:pPr/>
      <w:r>
        <w:rPr>
          <w:lang w:val="id_ID" w:bidi="id_ID"/>
        </w:rPr>
      </w:r>
      <w:r>
        <w:rPr>
          <w:lang w:val="id_ID" w:bidi="id_ID"/>
        </w:rPr>
        <w:t xml:space="preserve">Paulus mencantumkan beberapa jenis orang yang tidak akan mewarisi </w:t>
      </w:r>
      <w:r>
        <w:rPr>
          <w:b/>
          <w:lang w:val="id_ID" w:bidi="id_ID"/>
        </w:rPr>
        <w:t>kerajaan Allah</w:t>
      </w:r>
      <w:r>
        <w:rPr>
          <w:lang w:val="id_ID" w:bidi="id_ID"/>
        </w:rPr>
        <w:t xml:space="preserve">. Ketika Anda mewarisi, Anda menerima hal dari orang lain, atau Anda menerima hak untuk melakukan sesuatu dari orang lain. Jadi di sini, ini berarti bahwa orang-orang yang berdosa tidak dapat menerima hak untuk tinggal di kerajaan Allah. Gunakan kata atau frasa yang sama untuk Kerajaan Allah seperti yang telah Anda gunakan pada perikop sebelumnya, dan ingatlah bahwa </w:t>
      </w:r>
      <w:r>
        <w:rPr>
          <w:lang w:val="id_ID" w:bidi="id_ID"/>
        </w:rPr>
        <w:t>Kerajaan Allah</w:t>
      </w:r>
      <w:r>
        <w:rPr>
          <w:lang w:val="id_ID" w:bidi="id_ID"/>
        </w:rPr>
        <w:t xml:space="preserve"> ada di Daftar Kata Utama.</w:t>
      </w:r>
    </w:p>
    <w:p>
      <w:pPr/>
      <w:r>
        <w:rPr>
          <w:lang w:val="id_ID" w:bidi="id_ID"/>
        </w:rPr>
      </w:r>
      <w:r>
        <w:rPr>
          <w:b/>
          <w:lang w:val="id_ID" w:bidi="id_ID"/>
        </w:rPr>
        <w:t>Orang-orang yang cabul</w:t>
      </w:r>
      <w:r>
        <w:rPr>
          <w:lang w:val="id_ID" w:bidi="id_ID"/>
        </w:rPr>
        <w:t xml:space="preserve">, </w:t>
      </w:r>
      <w:r>
        <w:rPr>
          <w:b/>
          <w:lang w:val="id_ID" w:bidi="id_ID"/>
        </w:rPr>
        <w:t>penyembah berhala</w:t>
      </w:r>
      <w:r>
        <w:rPr>
          <w:lang w:val="id_ID" w:bidi="id_ID"/>
        </w:rPr>
        <w:t xml:space="preserve">, </w:t>
      </w:r>
      <w:r>
        <w:rPr>
          <w:b/>
          <w:lang w:val="id_ID" w:bidi="id_ID"/>
        </w:rPr>
        <w:t>orang-orang serakah</w:t>
      </w:r>
      <w:r>
        <w:rPr>
          <w:lang w:val="id_ID" w:bidi="id_ID"/>
        </w:rPr>
        <w:t xml:space="preserve">, </w:t>
      </w:r>
      <w:r>
        <w:rPr>
          <w:b/>
          <w:lang w:val="id_ID" w:bidi="id_ID"/>
        </w:rPr>
        <w:t>pemabuk</w:t>
      </w:r>
      <w:r>
        <w:rPr>
          <w:lang w:val="id_ID" w:bidi="id_ID"/>
        </w:rPr>
        <w:t xml:space="preserve">, </w:t>
      </w:r>
      <w:r>
        <w:rPr>
          <w:b/>
          <w:lang w:val="id_ID" w:bidi="id_ID"/>
        </w:rPr>
        <w:t>pemfitnah</w:t>
      </w:r>
      <w:r>
        <w:rPr>
          <w:lang w:val="id_ID" w:bidi="id_ID"/>
        </w:rPr>
        <w:t xml:space="preserve">, dan </w:t>
      </w:r>
      <w:r>
        <w:rPr>
          <w:b/>
          <w:lang w:val="id_ID" w:bidi="id_ID"/>
        </w:rPr>
        <w:t>penipu</w:t>
      </w:r>
      <w:r>
        <w:rPr>
          <w:lang w:val="id_ID" w:bidi="id_ID"/>
        </w:rPr>
        <w:t xml:space="preserve"> semuanya disebutkan dalam perikop sebelumnya. Gunakan kata-kata yang sama untuk dosa-dosa ini seperti yang telah Anda gunakan pada perikop sebelumnya, dan ingatlah bahwa </w:t>
      </w:r>
      <w:r>
        <w:rPr>
          <w:lang w:val="id_ID" w:bidi="id_ID"/>
        </w:rPr>
        <w:t>amoralitas</w:t>
      </w:r>
      <w:r>
        <w:rPr>
          <w:lang w:val="id_ID" w:bidi="id_ID"/>
        </w:rPr>
        <w:t xml:space="preserve"> dan </w:t>
      </w:r>
      <w:r>
        <w:rPr>
          <w:lang w:val="id_ID" w:bidi="id_ID"/>
        </w:rPr>
        <w:t xml:space="preserve">berhala </w:t>
      </w:r>
      <w:r>
        <w:rPr>
          <w:lang w:val="id_ID" w:bidi="id_ID"/>
        </w:rPr>
        <w:t xml:space="preserve"> ada di Daftar Kata Utama.</w:t>
      </w:r>
    </w:p>
    <w:p>
      <w:pPr/>
      <w:r>
        <w:rPr>
          <w:lang w:val="id_ID" w:bidi="id_ID"/>
        </w:rPr>
      </w:r>
      <w:r>
        <w:rPr>
          <w:b/>
          <w:lang w:val="id_ID" w:bidi="id_ID"/>
        </w:rPr>
        <w:t>Pezina</w:t>
      </w:r>
      <w:r>
        <w:rPr>
          <w:lang w:val="id_ID" w:bidi="id_ID"/>
        </w:rPr>
        <w:t xml:space="preserve"> adalah orang-orang menikah yang memiliki hubungan seksual dengan seseorang yang bukan suami atau istri mereka. </w:t>
      </w:r>
      <w:r>
        <w:rPr>
          <w:b/>
          <w:lang w:val="id_ID" w:bidi="id_ID"/>
        </w:rPr>
        <w:t>Laki-laki yang melakukan hubungan seks dengan laki-laki</w:t>
      </w:r>
      <w:r>
        <w:rPr>
          <w:lang w:val="id_ID" w:bidi="id_ID"/>
        </w:rPr>
        <w:t xml:space="preserve"> merujuk pada laki-laki yang melakukan kegiatan seksual dengan laki-laki lain. </w:t>
      </w:r>
      <w:r>
        <w:rPr>
          <w:b/>
          <w:lang w:val="id_ID" w:bidi="id_ID"/>
        </w:rPr>
        <w:t>Pencuri</w:t>
      </w:r>
      <w:r>
        <w:rPr>
          <w:lang w:val="id_ID" w:bidi="id_ID"/>
        </w:rPr>
        <w:t xml:space="preserve"> adalah orang-orang yang mengambil barang-barang yang bukan milik mereka tanpa izin.</w:t>
      </w:r>
    </w:p>
    <w:p>
      <w:pPr/>
      <w:r>
        <w:rPr>
          <w:lang w:val="id_ID" w:bidi="id_ID"/>
        </w:rPr>
      </w:r>
      <w:r>
        <w:rPr>
          <w:lang w:val="id_ID" w:bidi="id_ID"/>
        </w:rPr>
        <w:t xml:space="preserve">Berhenti di sini dan diskusikan dalam kelompok bagaimana berbicara tentang </w:t>
      </w:r>
      <w:r>
        <w:rPr>
          <w:b/>
          <w:lang w:val="id_ID" w:bidi="id_ID"/>
        </w:rPr>
        <w:t>pezina</w:t>
      </w:r>
      <w:r>
        <w:rPr>
          <w:lang w:val="id_ID" w:bidi="id_ID"/>
        </w:rPr>
        <w:t xml:space="preserve">, </w:t>
      </w:r>
      <w:r>
        <w:rPr>
          <w:b/>
          <w:lang w:val="id_ID" w:bidi="id_ID"/>
        </w:rPr>
        <w:t>laki-laki yang berhubungan seks dengan laki-laki lain</w:t>
      </w:r>
      <w:r>
        <w:rPr>
          <w:lang w:val="id_ID" w:bidi="id_ID"/>
        </w:rPr>
        <w:t xml:space="preserve">, dan </w:t>
      </w:r>
      <w:r>
        <w:rPr>
          <w:b/>
          <w:lang w:val="id_ID" w:bidi="id_ID"/>
        </w:rPr>
        <w:t>pencuri</w:t>
      </w:r>
      <w:r>
        <w:rPr>
          <w:lang w:val="id_ID" w:bidi="id_ID"/>
        </w:rPr>
        <w:t xml:space="preserve">. Untuk informasi lebih lanjut tentang </w:t>
      </w:r>
      <w:r>
        <w:rPr>
          <w:lang w:val="id_ID" w:bidi="id_ID"/>
        </w:rPr>
        <w:t>perzinaan</w:t>
      </w:r>
      <w:r>
        <w:rPr>
          <w:lang w:val="id_ID" w:bidi="id_ID"/>
        </w:rPr>
        <w:t>, lihat Daftar Kata Utama. Hentikan sebentar rekaman ini di sini.</w:t>
      </w:r>
    </w:p>
    <w:p>
      <w:pPr/>
      <w:r>
        <w:rPr>
          <w:lang w:val="id_ID" w:bidi="id_ID"/>
        </w:rPr>
      </w:r>
      <w:r>
        <w:rPr>
          <w:lang w:val="id_ID" w:bidi="id_ID"/>
        </w:rPr>
        <w:t>Perikop itu menyebutkan bahwa orang-orang percaya di Korintus "</w:t>
      </w:r>
      <w:r>
        <w:rPr>
          <w:b/>
          <w:lang w:val="id_ID" w:bidi="id_ID"/>
        </w:rPr>
        <w:t>dibasuh</w:t>
      </w:r>
      <w:r>
        <w:rPr>
          <w:lang w:val="id_ID" w:bidi="id_ID"/>
        </w:rPr>
        <w:t xml:space="preserve"> atau dibersihkan," "</w:t>
      </w:r>
      <w:r>
        <w:rPr>
          <w:b/>
          <w:lang w:val="id_ID" w:bidi="id_ID"/>
        </w:rPr>
        <w:t>disucikan</w:t>
      </w:r>
      <w:r>
        <w:rPr>
          <w:lang w:val="id_ID" w:bidi="id_ID"/>
        </w:rPr>
        <w:t xml:space="preserve"> atau dikuduskan," dan "</w:t>
      </w:r>
      <w:r>
        <w:rPr>
          <w:b/>
          <w:lang w:val="id_ID" w:bidi="id_ID"/>
        </w:rPr>
        <w:t>dibenarkan</w:t>
      </w:r>
      <w:r>
        <w:rPr>
          <w:lang w:val="id_ID" w:bidi="id_ID"/>
        </w:rPr>
        <w:t xml:space="preserve"> atau dijadikan benar." Ketika Allah membasuh seseorang, Ia membuat mereka tahir dari dosa. Ketika Allah menguduskan mereka, Ia menjadikan mereka kudus atau mengkhususkan mereka untuk tujuan khusus. Ketika Allah membenarkan mereka, Allah menyatakan mereka benar, sama seperti seorang hakim menyatakan seseorang tidak bersalah atas perbuatan salah.</w:t>
      </w:r>
    </w:p>
    <w:p>
      <w:pPr/>
      <w:r>
        <w:rPr>
          <w:lang w:val="id_ID" w:bidi="id_ID"/>
        </w:rPr>
      </w:r>
      <w:r>
        <w:rPr>
          <w:lang w:val="id_ID" w:bidi="id_ID"/>
        </w:rPr>
        <w:t xml:space="preserve">Berhenti di sini dan diskusikan dalam kelompok bagaimana Anda akan berbicara tentang </w:t>
      </w:r>
      <w:r>
        <w:rPr>
          <w:b/>
          <w:lang w:val="id_ID" w:bidi="id_ID"/>
        </w:rPr>
        <w:t>dibasuh</w:t>
      </w:r>
      <w:r>
        <w:rPr>
          <w:lang w:val="id_ID" w:bidi="id_ID"/>
        </w:rPr>
        <w:t xml:space="preserve">, </w:t>
      </w:r>
      <w:r>
        <w:rPr>
          <w:b/>
          <w:lang w:val="id_ID" w:bidi="id_ID"/>
        </w:rPr>
        <w:t>disucikan</w:t>
      </w:r>
      <w:r>
        <w:rPr>
          <w:lang w:val="id_ID" w:bidi="id_ID"/>
        </w:rPr>
        <w:t xml:space="preserve">, dan </w:t>
      </w:r>
      <w:r>
        <w:rPr>
          <w:b/>
          <w:lang w:val="id_ID" w:bidi="id_ID"/>
        </w:rPr>
        <w:t>dibenarkan</w:t>
      </w:r>
      <w:r>
        <w:rPr>
          <w:lang w:val="id_ID" w:bidi="id_ID"/>
        </w:rPr>
        <w:t xml:space="preserve">. Untuk informasi lebih lanjut, lihat </w:t>
      </w:r>
      <w:r>
        <w:rPr>
          <w:lang w:val="id_ID" w:bidi="id_ID"/>
        </w:rPr>
        <w:t xml:space="preserve">pengudusan </w:t>
      </w:r>
      <w:r>
        <w:rPr>
          <w:lang w:val="id_ID" w:bidi="id_ID"/>
        </w:rPr>
        <w:t xml:space="preserve"> dan </w:t>
      </w:r>
      <w:r>
        <w:rPr>
          <w:lang w:val="id_ID" w:bidi="id_ID"/>
        </w:rPr>
        <w:t xml:space="preserve">membenarkan </w:t>
      </w:r>
      <w:r>
        <w:rPr>
          <w:lang w:val="id_ID" w:bidi="id_ID"/>
        </w:rPr>
        <w:t xml:space="preserve"> dalam Daftar Kata Utama. Hentikan sebentar rekaman ini di sini.</w:t>
      </w:r>
    </w:p>
    <w:p>
      <w:pPr/>
      <w:r>
        <w:rPr>
          <w:lang w:val="id_ID" w:bidi="id_ID"/>
        </w:rPr>
      </w:r>
      <w:r>
        <w:rPr>
          <w:lang w:val="id_ID" w:bidi="id_ID"/>
        </w:rPr>
        <w:t xml:space="preserve">Frasa "dalam nama </w:t>
      </w:r>
      <w:r>
        <w:rPr>
          <w:b/>
          <w:lang w:val="id_ID" w:bidi="id_ID"/>
        </w:rPr>
        <w:t>Tuhan</w:t>
      </w:r>
      <w:r>
        <w:rPr>
          <w:lang w:val="id_ID" w:bidi="id_ID"/>
        </w:rPr>
        <w:t xml:space="preserve"> Yesus </w:t>
      </w:r>
      <w:r>
        <w:rPr>
          <w:b/>
          <w:lang w:val="id_ID" w:bidi="id_ID"/>
        </w:rPr>
        <w:t>Kristus"</w:t>
      </w:r>
      <w:r>
        <w:rPr>
          <w:lang w:val="id_ID" w:bidi="id_ID"/>
        </w:rPr>
        <w:t xml:space="preserve"> berarti bahwa orang-orang percaya sekarang memiliki otoritas dan kuasa Yesus. Untuk informasi lebih lanjut tentang </w:t>
      </w:r>
      <w:r>
        <w:rPr>
          <w:lang w:val="id_ID" w:bidi="id_ID"/>
        </w:rPr>
        <w:t>Tuhan</w:t>
      </w:r>
      <w:r>
        <w:rPr>
          <w:lang w:val="id_ID" w:bidi="id_ID"/>
        </w:rPr>
        <w:t xml:space="preserve"> dan </w:t>
      </w:r>
      <w:r>
        <w:rPr>
          <w:lang w:val="id_ID" w:bidi="id_ID"/>
        </w:rPr>
        <w:t>Kristus</w:t>
      </w:r>
      <w:r>
        <w:rPr>
          <w:lang w:val="id_ID" w:bidi="id_ID"/>
        </w:rPr>
        <w:t>, lihat Daftar Kata Utama dan gunakan kata-kata atau frasa yang sama seperti yang Anda gunakan pada perikop sebelumnya.</w:t>
      </w:r>
    </w:p>
    <w:p>
      <w:pPr/>
      <w:r>
        <w:rPr>
          <w:lang w:val="id_ID" w:bidi="id_ID"/>
        </w:rPr>
      </w:r>
      <w:r>
        <w:rPr>
          <w:lang w:val="id_ID" w:bidi="id_ID"/>
        </w:rPr>
        <w:t xml:space="preserve">"Roh Allah kita" merujuk pada </w:t>
      </w:r>
      <w:r>
        <w:rPr>
          <w:b/>
          <w:lang w:val="id_ID" w:bidi="id_ID"/>
        </w:rPr>
        <w:t>Roh Kudus</w:t>
      </w:r>
      <w:r>
        <w:rPr>
          <w:lang w:val="id_ID" w:bidi="id_ID"/>
        </w:rPr>
        <w:t xml:space="preserve">. Konsep tentang Roh Allah sudah akrab dari Kitab Suci Yahudi, tetapi sekarang orang-orang percaya menyadari bahwa Roh Allah adalah kehadiran aktif Allah dalam kehidupan orang-orang percaya. Gunakan kata atau frasa yang sama untuk Roh Kudus atau Roh Allah seperti yang Anda gunakan pada perikop sebelumnya. Untuk informasi lebih lanjut tentang </w:t>
      </w:r>
      <w:r>
        <w:rPr>
          <w:lang w:val="id_ID" w:bidi="id_ID"/>
        </w:rPr>
        <w:t>Roh Kudus</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teks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teks tersebut dalam bahasa Anda sendiri. Ingatlah untuk menyertakan hal-hal yang Anda putuskan dalam langkah-langkah sebelumnya, seperti urutan waktu, kata-kata, frasa, emosi, atau apa pun yang sudah Anda diskusikan.</w:t>
      </w:r>
    </w:p>
    <w:p>
      <w:pPr/>
      <w:r>
        <w:rPr>
          <w:lang w:val="id_ID" w:bidi="id_ID"/>
        </w:rPr>
      </w:r>
      <w:r>
        <w:rPr>
          <w:lang w:val="id_ID" w:bidi="id_ID"/>
        </w:rPr>
        <w:t>Seorang anggota kelompok harus menyampaikan beberapa kalimat dari teks itu lalu berhenti sebentar. Anggota kelompok lain harus menceritakan bagian selanjutnya dari teks itu dan berhenti sebentar. Lakukan hal ini sampai kelompok tersebut telah menceritakan kembali seluruh bagian teks tersebut. Dalam tahap ini anggota kelompok dapat saling mengoreksi. Hentikan sebentar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acak, gerakan, atau papan cerita mereka untuk membantu mereka mengingat teks tersebut. Hentikan sebentar audio ini di sini.</w:t>
      </w:r>
    </w:p>
    <w:p>
      <w:pPr/>
      <w:r>
        <w:rPr>
          <w:lang w:val="id_ID" w:bidi="id_ID"/>
        </w:rPr>
      </w:r>
      <w:r>
        <w:rPr>
          <w:lang w:val="id_ID" w:bidi="id_ID"/>
        </w:rPr>
        <w:t>Selanjutnya, kelompok dapat memutuskan versi teks siapa yang paling kalian sukai. Anda mungkin memutuskan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teks tersebut.</w:t>
      </w:r>
      <w:r>
        <w:rPr>
          <w:lang w:val="id_ID" w:bidi="id_ID"/>
        </w:rPr>
      </w:r>
      <w:r>
        <w:rPr>
          <w:lang w:val="id_ID" w:bidi="id_ID"/>
        </w:rPr>
      </w:r>
    </w:p>
    <w:p>
      <w:pPr/>
      <w:r>
        <w:rPr>
          <w:lang w:val="id_ID" w:bidi="id_ID"/>
        </w:rPr>
      </w:r>
    </w:p>
    <w:p>
      <w:pPr>
        <w:pStyle w:val="Heading2"/>
      </w:pPr>
      <w:r>
        <w:rPr>
          <w:lang w:val="id_ID" w:bidi="id_ID"/>
        </w:rPr>
        <w:t>1 Korintus 6:12–20</w:t>
      </w:r>
      <w:r>
        <w:rPr>
          <w:lang w:val="id_ID" w:bidi="id_ID"/>
        </w:rPr>
      </w:r>
    </w:p>
    <w:p>
      <w:pPr>
        <w:pStyle w:val="Heading3"/>
      </w:pPr>
      <w:r>
        <w:rPr>
          <w:lang w:val="id_ID" w:bidi="id_ID"/>
        </w:rPr>
        <w:t>Dengar dan Renungkan</w:t>
      </w:r>
    </w:p>
    <w:p>
      <w:pPr/>
      <w:r>
        <w:rPr>
          <w:lang w:val="id_ID" w:bidi="id_ID"/>
        </w:rPr>
      </w:r>
      <w:r>
        <w:rPr>
          <w:lang w:val="id_ID" w:bidi="id_ID"/>
        </w:rPr>
        <w:t>Dalam langkah ini, dengarkan 1 Korintus 6:12–20 dan simpanlah dalam hatimu.</w:t>
      </w:r>
    </w:p>
    <w:p>
      <w:pPr/>
      <w:r>
        <w:rPr>
          <w:lang w:val="id_ID" w:bidi="id_ID"/>
        </w:rPr>
      </w:r>
      <w:r>
        <w:rPr>
          <w:lang w:val="id_ID" w:bidi="id_ID"/>
        </w:rPr>
        <w:t>Sebelum Anda melakukan diskusi kelompok tentang perikop ini, berhentilah sejenak dan putuskanlah dalam kelompok bagaimana Anda ingin membicarakannya. Perikop ini membahas tentang perbuatan percabulan antara orang-orang dan pelacur. Dalam budaya Anda, apa cara terbaik untuk berbicara tentang hal-hal ini? Apakah akan lebih baik jika dibagi menjadi kelompok pria dan wanita untuk percakapan ini? Apakah Anda ingin bekerja dengan cara yang berbeda daripada yang Anda lakukan di bagian lain? Hentikan sebentar rekaman ini di sini.</w:t>
      </w:r>
    </w:p>
    <w:p>
      <w:pPr/>
      <w:r>
        <w:rPr>
          <w:lang w:val="id_ID" w:bidi="id_ID"/>
        </w:rPr>
      </w:r>
      <w:r>
        <w:rPr>
          <w:lang w:val="id_ID" w:bidi="id_ID"/>
        </w:rPr>
        <w:t>Dengarkan versi audio dari 1 Korintus 6:12–20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pahami dari bagian ini? Hentikan sebentar rekaman ini di sini.</w:t>
      </w:r>
    </w:p>
    <w:p>
      <w:pPr>
        <w:pStyle w:val="ListBullet"/>
        <w:spacing w:line="240" w:lineRule="auto"/>
        <w:ind w:left="720"/>
      </w:pPr>
      <w:r>
        <w:rPr>
          <w:lang w:val="id_ID" w:bidi="id_ID"/>
        </w:rPr>
      </w:r>
      <w:r>
        <w:rPr>
          <w:lang w:val="id_ID" w:bidi="id_ID"/>
        </w:rPr>
        <w:t>Apa yang perikop ini ceritakan kepada kita tentang Allah, Roh Kudus, atau Yesus? Hentikan sebentar rekaman ini di sini.</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rekaman dari 1 Korintus 6:12–20 dalam terjemahan yang paling mudah dimengerti.</w:t>
      </w:r>
    </w:p>
    <w:p>
      <w:pPr/>
      <w:r>
        <w:rPr>
          <w:lang w:val="id_ID" w:bidi="id_ID"/>
        </w:rPr>
      </w:r>
      <w:r>
        <w:rPr>
          <w:lang w:val="id_ID" w:bidi="id_ID"/>
        </w:rPr>
        <w:t>Dalam bagian terakhir dari suratnya, Paulus mengajarkan orang-orang Korintus bagaimana menyelesaikan perdebatan antara orang-orang percaya di dalam jemaat. Sekarang Paulus menulis tentang masalah baru yang telah diceritakan seseorang kepadanya. Beberapa orang percaya di Korintus terlibat dalam percabulan. Orang-orang percaya ini tidak memahami apa artinya merdeka dalam Kristus.</w:t>
      </w:r>
    </w:p>
    <w:p>
      <w:pPr/>
      <w:r>
        <w:rPr>
          <w:lang w:val="id_ID" w:bidi="id_ID"/>
        </w:rPr>
      </w:r>
      <w:r>
        <w:rPr>
          <w:lang w:val="id_ID" w:bidi="id_ID"/>
        </w:rPr>
        <w:t>Dalam bagian surat ini, Paulus menjelaskan bagaimana orang-orang percaya harus menggunakan tubuh mereka. Beberapa orang di Korintus berkata, "Segala sesuatu diizinkan bagiku—saya dapat melakukan apa pun yang saya inginkan." Paulus mengatakan kepada mereka bahwa ini tidak benar. Tidak semua yang dapat kita lakukan adalah baik bagi kita. Paulus memperingatkan orang-orang Korintus untuk tidak membiarkan apa pun mengendalikan mereka.</w:t>
      </w:r>
    </w:p>
    <w:p>
      <w:pPr/>
      <w:r>
        <w:rPr>
          <w:lang w:val="id_ID" w:bidi="id_ID"/>
        </w:rPr>
      </w:r>
      <w:r>
        <w:rPr>
          <w:lang w:val="id_ID" w:bidi="id_ID"/>
        </w:rPr>
        <w:t>Paulus menjelaskan bahwa Allah membuat makanan untuk masuk ke perut. Allah membuat perut untuk menerima makanan. Tetapi tubuh kita berbeda. Allah tidak membuat tubuh kita melakukan dosa seksual, atau percabulan. Allah membuat tubuh kita untuk melayani Tuhan Yesus. Tuhan menyediakan kebutuhan tubuh kita. Paulus mengingatkan orang-orang Korintus bahwa Allah membangkitkan Yesus dari kematian dan juga akan membangkitkan kita dari kematian.</w:t>
      </w:r>
    </w:p>
    <w:p>
      <w:pPr/>
      <w:r>
        <w:rPr>
          <w:lang w:val="id_ID" w:bidi="id_ID"/>
        </w:rPr>
      </w:r>
      <w:r>
        <w:rPr>
          <w:lang w:val="id_ID" w:bidi="id_ID"/>
        </w:rPr>
        <w:t>Berhenti di sini dan diskusikan pertanyaan ini dalam kelompok: Menurut Anda, apa yang Paulus maksudkan ketika ia mengatakan bahwa tidak semua yang diizinkan adalah baik bagi kita? Ceritakan tentang saat seseorang melakukan sesuatu yang tidak salah, tetapi meskipun demikian, itu tidak baik bagi mereka atau tidak menguntungkan mereka. Hentikan sebentar rekaman ini di sini.</w:t>
      </w:r>
    </w:p>
    <w:p>
      <w:pPr/>
      <w:r>
        <w:rPr>
          <w:lang w:val="id_ID" w:bidi="id_ID"/>
        </w:rPr>
      </w:r>
      <w:r>
        <w:rPr>
          <w:lang w:val="id_ID" w:bidi="id_ID"/>
        </w:rPr>
        <w:t>Orang-orang Korintus hidup dalam budaya dengan pandangan yang berbeda tentang seks dan pernikahan. Banyak guru Yunani mengatakan bahwa melakukan hubungan seks dengan seseorang yang tidak dinikahi bisa diterima. Mereka mengajarkan bahwa perilaku ini baik-baik saja selama seseorang tetap mengendalikan keinginan mereka. Pemuda Yunani sering mendatangi budak atau pelacur untuk melakukan hubungan seksual. Pekerja seks dulunya adalah laki-laki atau perempuan yang menjual hubungan seksual demi uang. Hukum di Korintus melegalkan prostitusi. Hukum-hukum ini hanya menghentikan hubungan intim antara dua orang yang tidak terikat pernikahan satu sama lain jika mereka berasal dari kelas sosial tertinggi.</w:t>
      </w:r>
    </w:p>
    <w:p>
      <w:pPr/>
      <w:r>
        <w:rPr>
          <w:lang w:val="id_ID" w:bidi="id_ID"/>
        </w:rPr>
      </w:r>
      <w:r>
        <w:rPr>
          <w:lang w:val="id_ID" w:bidi="id_ID"/>
        </w:rPr>
        <w:t>Paulus tahu dan memahami kepercayaan umum di Korintus. Ini membantunya mengajarkan kebenaran Allah dengan cara yang masuk akal bagi orang-orang Korintus. Ketika mereka berkata, "Aku diizinkan untuk melakukan apa pun," Paulus menanggapi dengan hikmat. Dia menunjukkan kepada mereka bahwa sesuatu dapat sah secara hukum tetapi masih berbahaya. Paulus mengajarkan orang-orang Korintus bahwa Allah memiliki tubuh mereka.</w:t>
      </w:r>
    </w:p>
    <w:p>
      <w:pPr/>
      <w:r>
        <w:rPr>
          <w:lang w:val="id_ID" w:bidi="id_ID"/>
        </w:rPr>
      </w:r>
      <w:r>
        <w:rPr>
          <w:lang w:val="id_ID" w:bidi="id_ID"/>
        </w:rPr>
        <w:t xml:space="preserve">Paulus mengajarkan bahwa tubuh kita seperti anggota tubuh, atau bagian dari tubuh Kristus. Dia bertanya apakah kita harus menyatukan bagian-bagian tubuh Kristus dengan seorang pelacur. Paulus sangat tegas mengatakan bahwa ini tidak boleh terjadi. Dia menjelaskan bahwa seorang pria yang bersatu dengan seorang pelacur menjadi satu tubuh dengannya karena ketika dua orang berhubungan seks, mereka menjadi seperti satu tubuh bersama. Ketika orang Kristen memberikan kehidupan mereka kepada Yesus, itu seperti mereka menjadi bagian dari tubuh Yesus. Jika seorang Kristen menyatukan tubuh mereka dengan seseorang yang tidak mengikuti Yesus, mereka mencampur tubuh Yesus dengan seseorang yang tidak menjadi milik Yesus. Inilah sebabnya Paulus mengatakan bahwa orang Kristen tidak boleh melakukan hubungan seks dengan pelacur atau siapa pun yang tidak menikah dengan mereka. Allah menginginkan orang Kristen menjaga tubuh mereka tetap murni karena mereka adalah bagian dari tubuh Yesus. Ketika kita menyatukan tubuh kita dengan orang lain melalui seks, itu bukan hanya tindakan fisik. Hal ini menciptakan hubungan mendalam yang penting bagi Allah karena orang-orang percaya dipersatukan dengan Yesus dalam roh, atau dalam pikiran dan tindakan mereka, meskipun Yesus tidak hadir secara fisik bersama kita. Untuk alasan ini, Paulus memberikan peringatan kuat tentang dosa seksual. Paulus mengatakan agar menjauhi dosa seksual secepat mungkin! Dosa seksual merusak tubuh kita secara berbeda daripada dosa-dosa lainnya. </w:t>
      </w:r>
    </w:p>
    <w:p>
      <w:pPr/>
      <w:r>
        <w:rPr>
          <w:lang w:val="id_ID" w:bidi="id_ID"/>
        </w:rPr>
      </w:r>
      <w:r>
        <w:rPr>
          <w:lang w:val="id_ID" w:bidi="id_ID"/>
        </w:rPr>
        <w:t>Berhenti di sini dan berikan contoh saat Anda atau seseorang yang Anda kenal bersatu dengan orang lain dalam roh, atau bersatu dalam pikiran dan tindakan. Bagaimana Anda tahu bahwa kedua orang ini bersatu dalam roh? Hentikan sebentar rekaman ini di sini.</w:t>
      </w:r>
    </w:p>
    <w:p>
      <w:pPr/>
      <w:r>
        <w:rPr>
          <w:lang w:val="id_ID" w:bidi="id_ID"/>
        </w:rPr>
      </w:r>
      <w:r>
        <w:rPr>
          <w:lang w:val="id_ID" w:bidi="id_ID"/>
        </w:rPr>
        <w:t>Untuk membantu orang-orang Korintus memahami hal ini, Paulus menggunakan sesuatu yang mereka lihat setiap hari, yaitu Bait Suci. Di Korintus, Bait Suci adalah bangunan suci yang hanya digunakan untuk beribadah. Paulus memberi tahu mereka bahwa tubuh mereka bekerja dengan cara yang sama. Roh Kudus Allah membuat rumah-Nya di dalam tubuh orang-orang percaya. Ini membuat tubuh setiap orang percaya istimewa seperti Bait Suci.</w:t>
      </w:r>
    </w:p>
    <w:p>
      <w:pPr/>
      <w:r>
        <w:rPr>
          <w:lang w:val="id_ID" w:bidi="id_ID"/>
        </w:rPr>
      </w:r>
      <w:r>
        <w:rPr>
          <w:lang w:val="id_ID" w:bidi="id_ID"/>
        </w:rPr>
        <w:t>Allah membeli orang-orang percaya dengan membayar harga yang sangat mahal. Yesus mati di kayu salib untuk menebus mereka bagi Allah. Sekarang tubuh orang-orang percaya sepenuhnya milik Allah. Roh Kudus berdiam di dalam setiap tubuh orang percaya. Karena Allah memiliki orang-orang percaya dan tinggal di dalam mereka, orang-orang percaya harus menggunakan tubuh mereka dengan cara yang menunjukkan hormat kepada Allah.</w:t>
      </w:r>
    </w:p>
    <w:p>
      <w:pPr/>
      <w:r>
        <w:rPr>
          <w:lang w:val="id_ID" w:bidi="id_ID"/>
        </w:rPr>
      </w:r>
      <w:r>
        <w:rPr>
          <w:lang w:val="id_ID" w:bidi="id_ID"/>
        </w:rPr>
        <w:t>Berhenti di sini dan diskusikan pertanyaan ini dalam kelompok: Paulus mengatakan bahwa Allah menciptakan tubuh fisik kita untuk melayani Tuhan Yesus. Bagaimana hal ini memengaruhi cara kita menjalani kehidupan sehari-hari? Hentikan sebentar rekaman ini di sini.</w:t>
      </w:r>
    </w:p>
    <w:p>
      <w:pPr/>
      <w:r>
        <w:rPr>
          <w:lang w:val="id_ID" w:bidi="id_ID"/>
        </w:rPr>
      </w:r>
      <w:r>
        <w:rPr>
          <w:lang w:val="id_ID" w:bidi="id_ID"/>
        </w:rPr>
        <w:t>Orang-orang Korintus berpikir bahwa apa yang mereka lakukan dengan tubuh mereka tidak penting. Mereka percaya bahwa Allah akan menghancurkan tubuh mereka bagaimanapun juga. Tetapi Paulus mengatakan bahwa ini tidak benar. Dia mengajarkan bahwa tubuh kita penting bagi Allah, yang akan membangkitkan tubuh itu dari kematian. Ini berarti apa yang kita lakukan dengan tubuh kita sekarang penting.</w:t>
      </w:r>
    </w:p>
    <w:p>
      <w:pPr/>
      <w:r>
        <w:rPr>
          <w:lang w:val="id_ID" w:bidi="id_ID"/>
        </w:rPr>
      </w:r>
      <w:r>
        <w:rPr>
          <w:lang w:val="id_ID" w:bidi="id_ID"/>
        </w:rPr>
        <w:t>Berhenti di sini dan diskusikan dalam kelompok: Jelaskan bagaimana Anda atau seseorang yang Anda kenal menggunakan tubuh fisik untuk Tuhan Yesus. Jelaskan bagaimana Anda mungkin menggunakan tubuh fisik Anda dengan buruk. Hentikan sebentar rekaman ini di sini.</w:t>
      </w:r>
    </w:p>
    <w:p>
      <w:pPr/>
      <w:r>
        <w:rPr>
          <w:lang w:val="id_ID" w:bidi="id_ID"/>
        </w:rPr>
      </w:r>
      <w:r>
        <w:rPr>
          <w:lang w:val="id_ID" w:bidi="id_ID"/>
        </w:rPr>
        <w:t>Paulus ingin jemaat Korintus memahami bahwa kebebasan mereka di dalam Kristus bukan berarti mereka bisa melakukan apa pun yang mereka inginkan. Mereka harus menggunakan kebebasan mereka untuk menghormati Allah. Paulus mengajarkan bahwa tubuh kita terhubung dengan Kristus, jadi kita tidak boleh menggabungkan tubuh kita dengan hal-hal yang bukan milik Allah.</w:t>
      </w:r>
      <w:r>
        <w:rPr>
          <w:lang w:val="id_ID" w:bidi="id_ID"/>
        </w:rPr>
      </w:r>
    </w:p>
    <w:p>
      <w:pPr>
        <w:pStyle w:val="Heading3"/>
      </w:pPr>
      <w:r>
        <w:rPr>
          <w:lang w:val="id_ID" w:bidi="id_ID"/>
        </w:rPr>
        <w:t>Menjelaskan Adegan</w:t>
      </w:r>
    </w:p>
    <w:p>
      <w:pPr/>
      <w:r>
        <w:rPr>
          <w:lang w:val="id_ID" w:bidi="id_ID"/>
        </w:rPr>
      </w:r>
      <w:r>
        <w:rPr>
          <w:lang w:val="id_ID" w:bidi="id_ID"/>
        </w:rPr>
        <w:t>Dengarkan versi rekaman dari 1 Korintus 6:12–20 dalam terjemahan yang paling mudah dimengerti.</w:t>
      </w:r>
    </w:p>
    <w:p>
      <w:pPr/>
      <w:r>
        <w:rPr>
          <w:lang w:val="id_ID" w:bidi="id_ID"/>
        </w:rPr>
      </w:r>
      <w:r>
        <w:rPr>
          <w:lang w:val="id_ID" w:bidi="id_ID"/>
        </w:rPr>
        <w:t>Pada langkah ini, kelompok akan menentukan bagian, tokoh, dan latar belakang dari perikop ini. Selanjutnya, kelompok akan memvisualisasikan perikop ini.</w:t>
      </w:r>
    </w:p>
    <w:p>
      <w:pPr/>
      <w:r>
        <w:rPr>
          <w:lang w:val="id_ID" w:bidi="id_ID"/>
        </w:rPr>
      </w:r>
      <w:r>
        <w:rPr>
          <w:lang w:val="id_ID" w:bidi="id_ID"/>
        </w:rPr>
        <w:t xml:space="preserve">Perikop ini memiliki tiga bagian. </w:t>
      </w:r>
    </w:p>
    <w:p>
      <w:pPr/>
      <w:r>
        <w:rPr>
          <w:lang w:val="id_ID" w:bidi="id_ID"/>
        </w:rPr>
      </w:r>
      <w:r>
        <w:rPr>
          <w:b/>
          <w:lang w:val="id_ID" w:bidi="id_ID"/>
        </w:rPr>
        <w:t>Pada bagian pertama:</w:t>
      </w:r>
      <w:r>
        <w:rPr>
          <w:lang w:val="id_ID" w:bidi="id_ID"/>
        </w:rPr>
        <w:t xml:space="preserve"> Paulus berbicara tentang kebebasan. Paulus mengatakan bahwa orang Kristen bebas untuk melakukan banyak hal, tetapi tidak semuanya baik bagi mereka. Paulus mengatakan kepada orang-orang Korintus untuk tidak membiarkan apa pun mengendalikan mereka.</w:t>
      </w:r>
    </w:p>
    <w:p>
      <w:pPr/>
      <w:r>
        <w:rPr>
          <w:lang w:val="id_ID" w:bidi="id_ID"/>
        </w:rPr>
      </w:r>
      <w:r>
        <w:rPr>
          <w:b/>
          <w:lang w:val="id_ID" w:bidi="id_ID"/>
        </w:rPr>
        <w:t>Pada bagian kedua:</w:t>
      </w:r>
      <w:r>
        <w:rPr>
          <w:lang w:val="id_ID" w:bidi="id_ID"/>
        </w:rPr>
        <w:t xml:space="preserve"> Paulus menjelaskan bahwa tubuh itu penting bagi Allah. Tubuh tidak dimaksudkan untuk dosa seksual. Tubuh itu dimaksudkan untuk Tuhan Yesus, dan Allah akan membangkitkan tubuh kita dari kematian. Paulus menjelaskan bahwa tubuh kita adalah bagian dari tubuh Kristus.</w:t>
      </w:r>
    </w:p>
    <w:p>
      <w:pPr/>
      <w:r>
        <w:rPr>
          <w:lang w:val="id_ID" w:bidi="id_ID"/>
        </w:rPr>
      </w:r>
      <w:r>
        <w:rPr>
          <w:b/>
          <w:lang w:val="id_ID" w:bidi="id_ID"/>
        </w:rPr>
        <w:t>Pada bagian ketiga:</w:t>
      </w:r>
      <w:r>
        <w:rPr>
          <w:lang w:val="id_ID" w:bidi="id_ID"/>
        </w:rPr>
        <w:t xml:space="preserve"> Paulus menyuruh orang-orang Korintus untuk menjauhi dosa seksual. Dosa seksual menyakiti tubuh kita sendiri. Tubuh kita adalah Bait Suci tempat Roh Allah tinggal. Allah telah membeli kita dengan harga yang mahal. Kita harus menggunakan tubuh kita untuk menghormati Allah.</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Seorang pelacur</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Tuhan Yesus Kristus</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Beberapa orang Korintus berpikir bahwa mereka dapat melakukan apa pun yang mereka inginkan. Mereka berpikir bahwa apa yang mereka lakukan dengan tubuh mereka tidak penting. Orang-orang Korintus terus berkata, "Segala sesuatu diperbolehkan bagiku." Mereka mengatakan ini karena mereka percaya bahwa mereka memiliki hak untuk melakukan apa pun. Paulus ingin memperbaiki pemikiran yang salah ini.</w:t>
      </w:r>
    </w:p>
    <w:p>
      <w:pPr/>
      <w:r>
        <w:rPr>
          <w:lang w:val="id_ID" w:bidi="id_ID"/>
        </w:rPr>
      </w:r>
      <w:r>
        <w:rPr>
          <w:lang w:val="id_ID" w:bidi="id_ID"/>
        </w:rPr>
        <w:t>Paulus menjelaskan bahwa apa yang dilakukan orang-orang dengan tubuh mereka sangat penting bagi Allah. Ketika orang-orang Korintus pertama kali berkata, "Semuanya diperbolehkan bagi saya," Paulus menanggapi dengan mengatakan, "tetapi tidak semuanya berguna." Kata yang digunakan Paulus untuk "berguna" berarti membawa kebaikan kepada seseorang. Ini menunjukkan bahwa orang-orang Korintus perlu berpikir tentang apakah tindakan mereka membantu atau menyakiti diri mereka sendiri dan orang lain. Ketika orang-orang Korintus berkata, "Semuanya diperbolehkan bagi saya" untuk kedua kalinya, Paulus menanggapi dengan mengatakan, "tetapi saya tidak akan dikuasai oleh apa pun."</w:t>
      </w:r>
    </w:p>
    <w:p>
      <w:pPr/>
      <w:r>
        <w:rPr>
          <w:lang w:val="id_ID" w:bidi="id_ID"/>
        </w:rPr>
      </w:r>
      <w:r>
        <w:rPr>
          <w:lang w:val="id_ID" w:bidi="id_ID"/>
        </w:rPr>
        <w:t>Paulus tidak sepenuhnya menolak apa yang dikatakan orang-orang Korintus. Ada kebebasan dalam Kristus. Tetapi kebebasan ini memiliki batas. Tidak semua tindakan baik bagi jemaat atau bagi seseorang. Paulus setuju bahwa orang Kristen memiliki kebebasan, tetapi Paulus mengajarkan bahwa orang Kristen membutuhkan hikmat untuk menggunakan kebebasan ini dengan baik. Orang Kristen harus berpikir tentang apakah tindakan mereka membawa kebaikan untuk diri mereka sendiri dan untuk orang lain. Orang Kristen juga harus berhati-hati agar tidak ada yang mengendalikan mereka. Paulus memperingatkan bahwa seseorang yang mencoba melakukan segala sesuatu yang diizinkan mungkin akan menjadi budak dari cara hidup tersebut.</w:t>
      </w:r>
    </w:p>
    <w:p>
      <w:pPr/>
      <w:r>
        <w:rPr>
          <w:lang w:val="id_ID" w:bidi="id_ID"/>
        </w:rPr>
      </w:r>
      <w:r>
        <w:rPr>
          <w:lang w:val="id_ID" w:bidi="id_ID"/>
        </w:rPr>
        <w:t>Berhenti di sini dan diskusikan pertanyaan ini dalam kelompok: Ceritakan kisah tentang saat seseorang terus percaya bahwa mereka memiliki hak untuk melakukan apa pun yang mereka inginkan, bahkan ketika orang lain mencoba mengatakan kepada mereka bahwa harus ada batasan. Kata-kata atau ungkapan apa yang akan Anda gunakan dalam bahasa Anda untuk menggambarkan keyakinan kuat tentang memiliki kebebasan penuh untuk melakukan apa pun? Hentikan sebentar rekaman ini di sini.</w:t>
      </w:r>
    </w:p>
    <w:p>
      <w:pPr/>
      <w:r>
        <w:rPr>
          <w:lang w:val="id_ID" w:bidi="id_ID"/>
        </w:rPr>
      </w:r>
      <w:r>
        <w:rPr>
          <w:lang w:val="id_ID" w:bidi="id_ID"/>
        </w:rPr>
        <w:t>Paulus menunjukkan kepada kita dua rangkaian hal yang berbeda. Pertama, Paulus berbicara tentang makanan dan perut. Makanan masuk ke dalam perut. Perut menerima makanan tersebut. Allah akan menghancurkan baik perut maupun makanan tersebut. Mereka tidak akan ada ketika Allah menghidupkan kita kembali.</w:t>
      </w:r>
    </w:p>
    <w:p>
      <w:pPr/>
      <w:r>
        <w:rPr>
          <w:lang w:val="id_ID" w:bidi="id_ID"/>
        </w:rPr>
      </w:r>
      <w:r>
        <w:rPr>
          <w:lang w:val="id_ID" w:bidi="id_ID"/>
        </w:rPr>
        <w:t>Selanjutnya, Paulus berbicara tentang tubuh kita dan Tuhan Yesus. Allah menciptakan tubuh fisik kita untuk melayani Tuhan. Tuhan menyediakan kebutuhan tubuh jasmani kita. Ini berbeda dari makanan dan perut. Allah tidak akan menghancurkan tubuh kita atau Tuhan Yesus. Sebaliknya, Allah membangkitkan Tuhan dari kematian. Allah juga akan membangkitkan tubuh kita dari kematian.</w:t>
      </w:r>
    </w:p>
    <w:p>
      <w:pPr/>
      <w:r>
        <w:rPr>
          <w:lang w:val="id_ID" w:bidi="id_ID"/>
        </w:rPr>
      </w:r>
      <w:r>
        <w:rPr>
          <w:lang w:val="id_ID" w:bidi="id_ID"/>
        </w:rPr>
        <w:t>Paulus mengatakan bahwa tubuh kita dipersatukan dengan Kristus. Paulus menggunakan kata untuk "dipersatukan" yang membuat orang-orang Korintus berpikir tentang lem. Ketika seseorang menempelkan dua benda bersama-sama, keduanya menjadi satu benda. Benda-benda yang dilem tidak dapat terlepas. Paulus ingin orang-orang Korintus memahami bahwa bersatu memiliki makna yang sama kuatnya. Ini menunjukkan betapa dekatnya hubungan kita dengan Kristus.</w:t>
      </w:r>
    </w:p>
    <w:p>
      <w:pPr/>
      <w:r>
        <w:rPr>
          <w:lang w:val="id_ID" w:bidi="id_ID"/>
        </w:rPr>
      </w:r>
      <w:r>
        <w:rPr>
          <w:lang w:val="id_ID" w:bidi="id_ID"/>
        </w:rPr>
        <w:t>Berhenti di sini dan diskusikan pertanyaan ini dalam kelompok: Kata-kata apa yang digunakan orang-orang dalam budaya Anda ketika mereka berbicara tentang hal-hal yang menyatu dan tidak dapat dipisahkan? Bagikan contoh dari bahasa Anda tentang bagaimana Anda menggambarkan dua hal menjadi satu secara permanen. Hentikan sebentar rekaman ini di sini.</w:t>
      </w:r>
    </w:p>
    <w:p>
      <w:pPr/>
      <w:r>
        <w:rPr>
          <w:lang w:val="id_ID" w:bidi="id_ID"/>
        </w:rPr>
      </w:r>
      <w:r>
        <w:rPr>
          <w:lang w:val="id_ID" w:bidi="id_ID"/>
        </w:rPr>
        <w:t>Paulus percaya bahwa ketika seseorang berhubungan seks dengan seorang pelacur, lebih dari sekadar penyatuan fisik terjadi. Ada juga hubungan rohani. Hal ini bertentangan dengan persatuan rohani yang dimiliki orang-orang percaya dengan Kristus. Paulus mengajukan dua pertanyaan yang kuat untuk menjelaskan maksudnya. Dalam pertanyaan pertama, Paulus mengingatkan orang-orang Korintus bahwa tubuh mereka adalah milik Kristus. Paulus menggunakan kata "anggota," yang berarti tubuh mereka adalah bagian yang sebenarnya dari tubuh Kristus sendiri. Kemudian Paulus bertanya apakah ia harus mengambil bagian-bagian tubuh Kristus ini dan menyatukannya dengan seorang pelacur.</w:t>
      </w:r>
    </w:p>
    <w:p>
      <w:pPr/>
      <w:r>
        <w:rPr>
          <w:lang w:val="id_ID" w:bidi="id_ID"/>
        </w:rPr>
      </w:r>
      <w:r>
        <w:rPr>
          <w:lang w:val="id_ID" w:bidi="id_ID"/>
        </w:rPr>
        <w:t>Paulus menjawab pertanyaannya sendiri dengan penolakan yang paling tegas dalam bahasa aslinya "Tidak". Kata yang digunakan Paulus berarti "Semoga tidak pernah terjadi!" atau "Sama sekali tidak!" Ini bukan "tidak" yang tenang atau sopan. Ini seperti seseorang yang berteriak "Tidak!" sekeras yang mereka bisa. Paulus ingin orang-orang Korintus memahami betapa benar-benar salah gagasan ini. Orang-orang Korintus seharusnya merasa terkejut bahwa ada orang yang bahkan berani menyarankan untuk menyatukan anggota tubuh Kristus sendiri dengan seorang pelacur.</w:t>
      </w:r>
    </w:p>
    <w:p>
      <w:pPr/>
      <w:r>
        <w:rPr>
          <w:lang w:val="id_ID" w:bidi="id_ID"/>
        </w:rPr>
      </w:r>
      <w:r>
        <w:rPr>
          <w:lang w:val="id_ID" w:bidi="id_ID"/>
        </w:rPr>
        <w:t>Berhenti di sini dan diskusikan pertanyaan ini dalam kelompok: Dalam bahasa Anda, kata-kata apa yang Anda gunakan ketika Anda ingin menunjukkan keterkejutan atau penolakan total terhadap suatu gagasan? Bagaimana orang-orang dalam budaya Anda mengungkapkan "Tidak!" dengan cara yang sekeras mungkin ketika mereka mendengar sesuatu yang seharusnya tidak pernah terjadi? Hentikan sebentar rekaman ini di sini.</w:t>
      </w:r>
    </w:p>
    <w:p>
      <w:pPr/>
      <w:r>
        <w:rPr>
          <w:lang w:val="id_ID" w:bidi="id_ID"/>
        </w:rPr>
      </w:r>
      <w:r>
        <w:rPr>
          <w:lang w:val="id_ID" w:bidi="id_ID"/>
        </w:rPr>
        <w:t>Paulus mengingatkan orang-orang percaya di Korintus bahwa seseorang menulis dalam Kitab Suci bahwa ketika dua orang menyatukan diri, mereka adalah satu tubuh. Sekarang Paulus mengatakan bahwa dengan cara yang sama, ketika orang-orang mengikuti Tuhan Yesus, mereka adalah satu tubuh rohani dengan-Nya. Inilah sebabnya bagian berikutnya dari surat Paulus sangat penting! Paulus mengingatkan orang-orang percaya bahwa Kitab Suci mengajarkan hal ini kepada mereka dengan mengatakan, "Ada tertulis." Ini adalah cara Paulus mengatakan kepada orang-orang bahwa apa yang akan ia katakan berasal langsung dari Kitab Suci orang Yahudi.</w:t>
      </w:r>
    </w:p>
    <w:p>
      <w:pPr/>
      <w:r>
        <w:rPr>
          <w:lang w:val="id_ID" w:bidi="id_ID"/>
        </w:rPr>
      </w:r>
      <w:r>
        <w:rPr>
          <w:lang w:val="id_ID" w:bidi="id_ID"/>
        </w:rPr>
        <w:t>Berhenti di sini dan diskusikan dalam kelompok: Bagaimana Anda akan menjelaskan bahwa Paulus akan mengutip dari Kitab Suci ketika ia berkata, "Ketika dua orang menyatukan diri, mereka menjadi satu tubuh"? Hentikan sebentar rekaman ini di sini.</w:t>
      </w:r>
    </w:p>
    <w:p>
      <w:pPr/>
      <w:r>
        <w:rPr>
          <w:lang w:val="id_ID" w:bidi="id_ID"/>
        </w:rPr>
      </w:r>
      <w:r>
        <w:rPr>
          <w:lang w:val="id_ID" w:bidi="id_ID"/>
        </w:rPr>
        <w:t>Dalam bagian ketiga dari bagian surat Paulus ini, Paulus dengan tegas menyuruh orang-orang Korintus untuk menjauhkan diri dari dosa seksual. Dosa seksual merujuk pada semua jenis tindakan seksual yang salah. Paulus mengatakan bahwa dosa seksual berbeda dari dosa-dosa lainnya. Hal itu melibatkan penyatuan tubuh dengan orang lain dengan cara yang salah. Ini dapat membahayakan kehidupan rohani seseorang.</w:t>
      </w:r>
    </w:p>
    <w:p>
      <w:pPr/>
      <w:r>
        <w:rPr>
          <w:lang w:val="id_ID" w:bidi="id_ID"/>
        </w:rPr>
      </w:r>
      <w:r>
        <w:rPr>
          <w:lang w:val="id_ID" w:bidi="id_ID"/>
        </w:rPr>
        <w:t>Paulus bertanya kepada orang-orang Korintus, "Tidakkah kamu tahu bahwa tubuhmu adalah Bait Suci Roh Kudus?" Dia mengingatkan mereka bahwa tubuh fisik mereka bagaikan Bait Suci. Bait Suci adalah tempat khusus di mana Allah tinggal. Roh Kudus berdiam di dalam setiap tubuh orang percaya. Kebenaran ini tidak hanya tentang seluruh jemaat sebagai kelompok. Roh Kudus berdiam di dalam setiap tubuh orang Kristen.</w:t>
      </w:r>
    </w:p>
    <w:p>
      <w:pPr/>
      <w:r>
        <w:rPr>
          <w:lang w:val="id_ID" w:bidi="id_ID"/>
        </w:rPr>
      </w:r>
      <w:r>
        <w:rPr>
          <w:lang w:val="id_ID" w:bidi="id_ID"/>
        </w:rPr>
        <w:t>Paulus mengingatkan orang-orang Korintus bahwa Allah telah membeli mereka. Paulus ingin orang-orang Korintus berpikir tentang membeli sesuatu di pasar. Ketika Anda membeli sesuatu, barang tersebut adalah milik Anda, dan Anda bertanggung jawab atasnya. Orang-orang percaya adalah milik Allah. Orang-orang percaya melayani Allah. Allah bertanggung jawab atas kesejahteraan mereka. Karena ini, orang-orang percaya harus menggunakan tubuh mereka untuk menghormati Allah, atau menunjukkan betapa hebatnya Allah.</w:t>
      </w:r>
    </w:p>
    <w:p>
      <w:pPr/>
      <w:r>
        <w:rPr>
          <w:lang w:val="id_ID" w:bidi="id_ID"/>
        </w:rPr>
      </w:r>
      <w:r>
        <w:rPr>
          <w:lang w:val="id_ID" w:bidi="id_ID"/>
        </w:rPr>
        <w:t>Gagasan-gagasan ini baru bagi orang-orang Korintus. Banyak orang Yunani berpikir bahwa tubuh itu tidak penting. Mereka percaya bahwa hanya bagian dalam seseorang yang penting untuk kehidupan kekal. Tetapi Paulus mengajarkan bahwa tubuh sangat penting bagi Allah. Tubuh kita adalah milik Allah karena Yesus mati dan bangkit lagi. Tubuh kita penting karena Roh Allah tinggal di dalam kita.</w:t>
      </w:r>
    </w:p>
    <w:p>
      <w:pPr/>
      <w:r>
        <w:rPr>
          <w:lang w:val="id_ID" w:bidi="id_ID"/>
        </w:rPr>
      </w:r>
      <w:r>
        <w:rPr>
          <w:lang w:val="id_ID" w:bidi="id_ID"/>
        </w:rPr>
        <w:t xml:space="preserve">Sekarang, kelompok harus membuat papan cerita, menggambar, atau menggunakan benda-benda untuk memvisualisasikan perikop ini dan tindakan-tindakan yang ada di dalamnya. </w:t>
      </w:r>
      <w:r>
        <w:rPr>
          <w:lang w:val="id_ID" w:bidi="id_ID"/>
        </w:rPr>
      </w:r>
    </w:p>
    <w:p>
      <w:pPr>
        <w:pStyle w:val="Heading3"/>
      </w:pPr>
      <w:r>
        <w:rPr>
          <w:lang w:val="id_ID" w:bidi="id_ID"/>
        </w:rPr>
        <w:t>Memperagakan Bacaan</w:t>
      </w:r>
    </w:p>
    <w:p>
      <w:pPr/>
      <w:r>
        <w:rPr>
          <w:lang w:val="id_ID" w:bidi="id_ID"/>
        </w:rPr>
      </w:r>
      <w:r>
        <w:rPr>
          <w:lang w:val="id_ID" w:bidi="id_ID"/>
        </w:rPr>
        <w:t>Dengarkan versi rekaman dari 1 Korintus 6:12–20 dalam terjemahan yang paling mudah dimengerti.</w:t>
      </w:r>
    </w:p>
    <w:p>
      <w:pPr/>
      <w:r>
        <w:rPr>
          <w:lang w:val="id_ID" w:bidi="id_ID"/>
        </w:rPr>
      </w:r>
      <w:r>
        <w:rPr>
          <w:lang w:val="id_ID" w:bidi="id_ID"/>
        </w:rPr>
        <w:t>Biasanya, pada langkah ini, kelompok akan memperagakan perikop tersebut. Tetapi karena perikop ini berbicara tentang percabulan, mungkin sulit untuk melakukannya dengan cara yang sama seperti yang telah Anda lakukan sebelumnya. Tujuan utama dari kegiatan ini adalah merasakannya secara mendalam dan membicarakan perasaan Anda mengenai perikop tersebut. Bagaimana Anda ingin melakukan itu untuk perikop ini, dengan cara yang menghormati Kristus dan sesuai dalam budaya Anda?</w:t>
      </w:r>
    </w:p>
    <w:p>
      <w:pPr/>
      <w:r>
        <w:rPr>
          <w:lang w:val="id_ID" w:bidi="id_ID"/>
        </w:rPr>
      </w:r>
      <w:r>
        <w:rPr>
          <w:lang w:val="id_ID" w:bidi="id_ID"/>
        </w:rPr>
        <w:t xml:space="preserve">Hentikan sebentar rekaman ini di sini untuk membahas bagaimana Anda ingin melanjutkan. </w:t>
      </w:r>
    </w:p>
    <w:p>
      <w:pPr/>
      <w:r>
        <w:rPr>
          <w:lang w:val="id_ID" w:bidi="id_ID"/>
        </w:rPr>
      </w:r>
      <w:r>
        <w:rPr>
          <w:lang w:val="id_ID" w:bidi="id_ID"/>
        </w:rPr>
        <w:t>Jika Anda memutuskan untuk melanjutkan dengan dramatisasi tersebut, berikut adalah informasi yang Anda butuhkan.</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Seorang pelacur</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Tuhan Yesus Kristus</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Peragakan perikop ini dua kali secara berkelompok. Anda harus memperagakan perikop ini dalam bahasa Anda sendiri.</w:t>
      </w:r>
    </w:p>
    <w:p>
      <w:pPr/>
      <w:r>
        <w:rPr>
          <w:lang w:val="id_ID" w:bidi="id_ID"/>
        </w:rPr>
      </w:r>
      <w:r>
        <w:rPr>
          <w:lang w:val="id_ID" w:bidi="id_ID"/>
        </w:rPr>
        <w:t>Pertama, peragakan bagian ini tanpa berhenti. Perhatikan percakapan, alur, jalan cerita, dan urutan waktu dari teks ini. Pastikan Anda tidak melewatkan peragaan bagian-bagian yang sulit atau penting dari teks tersebut. Bantulah satu sama lain untuk mengingat setiap bagian dari teks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teks ini untuk kedua kalinya. Pada bagian-bagian tertentu dalam drama, berhenti sebentar dan tanyakan pada orang yang sedang memerankan tokoh tersebut, "Apa yang Anda rasakan atau pikirkan?" Orang yang sedang memerankan karakter tersebut harus menjawab apa yang mereka rasakan atau pikirkan jika mereka menjadi karakter tersebut. Lalu lanjutkan dramanya.</w:t>
      </w:r>
    </w:p>
    <w:p>
      <w:pPr/>
      <w:r>
        <w:rPr>
          <w:lang w:val="id_ID" w:bidi="id_ID"/>
        </w:rPr>
      </w:r>
      <w:r>
        <w:rPr>
          <w:lang w:val="id_ID" w:bidi="id_ID"/>
        </w:rPr>
        <w:t>Hentikan sebentar rekaman ini di sini dan peragakan teks ini untuk kedua kalinya.</w:t>
      </w:r>
    </w:p>
    <w:p>
      <w:pPr/>
      <w:r>
        <w:rPr>
          <w:lang w:val="id_ID" w:bidi="id_ID"/>
        </w:rPr>
      </w:r>
      <w:r>
        <w:rPr>
          <w:lang w:val="id_ID" w:bidi="id_ID"/>
        </w:rPr>
        <w:t>Berikut ini adalah sebuah contoh drama dan kemungkinan respons-responsnya.</w:t>
      </w:r>
    </w:p>
    <w:p>
      <w:pPr/>
      <w:r>
        <w:rPr>
          <w:lang w:val="id_ID" w:bidi="id_ID"/>
        </w:rPr>
      </w:r>
      <w:r>
        <w:rPr>
          <w:lang w:val="id_ID" w:bidi="id_ID"/>
        </w:rPr>
        <w:t>Paulus berkata, "Aku diizinkan untuk melakukan apa pun, tetapi tidak semuanya baik bagiku. Aku diizinkan untuk melakukan apa pun, tetapi aku tidak akan membiarkan apa pun mengendalikan aku. Makanan adalah untuk perut, dan perut adalah untuk makanan. Tetapi Allah akan menghancurkan keduanya. Tubuh bukan untuk disalahgunakan. Tubuh adalah milik Tuhan, dan Tuhan untuk tubuh itu. Allah membangkitkan Tuhan dari kematian. Allah juga akan membangkitkan kita dengan kuasa-Nya."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seseorang yang memerankan salah satu dari orang-orang percaya yang sedang mendengarkan, "Apa yang Anda rasakan atau pikirkan?" Orang tersebut mungkin menjawab hal-hal seperti:</w:t>
      </w:r>
    </w:p>
    <w:p>
      <w:pPr>
        <w:pStyle w:val="ListBullet"/>
        <w:spacing w:line="240" w:lineRule="auto"/>
        <w:ind w:left="720"/>
      </w:pPr>
      <w:r>
        <w:rPr>
          <w:lang w:val="id_ID" w:bidi="id_ID"/>
        </w:rPr>
      </w:r>
      <w:r>
        <w:rPr>
          <w:lang w:val="id_ID" w:bidi="id_ID"/>
        </w:rPr>
        <w:t>Tanya kepada orang yang memerankan Allah, "Apa yang Anda pikirkan atau rasakan?"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"Tidakkah kamu tahu bahwa tubuhmu adalah bagian dari Kristus?" Haruskah saya mengambil bagian-bagian Kristus dan menyatukannya dengan seseorang yang tidak baik? Tidak! Tidakkah Anda tahu bahwa ia yang bersatu dengan seseorang yang tidak baik menjadi satu tubuh dengan orang itu? Karena telah dikatakan, 'Keduanya akan menjadi satu daging.' Tetapi siapa pun yang bersatu dengan Tuhan adalah satu roh dengan Dia."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Roh Kudus,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"Jauhilah penggunaan tubuh yang salah." Setiap dosa lain yang dilakukan seseorang berada di luar tubuh. Tetapi orang yang menggunakan tubuh dengan cara yang salah berdosa terhadap tubuhnya sendiri. Tidakkah Anda tahu bahwa tubuh Anda adalah Bait Suci dari Roh Kudus? Roh Kudus ada di dalam Anda. Anda telah menerima Roh Kudus dari Allah. Anda bukan milik dirimu sendiri. Anda telah dibeli dengan sebuah harga. Oleh karena itu muliakanlah Allah dengan tubuhmu."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Allah, "Apa yang sedang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rekaman dari 1 Korintus 6:12–20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Paulus berbicara tentang hal-hal yang </w:t>
      </w:r>
      <w:r>
        <w:rPr>
          <w:b/>
          <w:lang w:val="id_ID" w:bidi="id_ID"/>
        </w:rPr>
        <w:t>diperbolehkan</w:t>
      </w:r>
      <w:r>
        <w:rPr>
          <w:lang w:val="id_ID" w:bidi="id_ID"/>
        </w:rPr>
        <w:t>. Ketika sesuatu diperbolehkan, artinya hal itu diizinkan atau boleh dilakukan. Paulus mengatakan bahwa tidak semua yang diizinkan Allah baik bagi kita. Dia bermaksud bahwa bahkan jika kita dapat melakukan sesuatu, itu mungkin tidak membantu kita atau orang lain. Kita perlu mempertimbangkan apakah tindakan kita membantu, bukan hanya apakah tindakan itu diizinkan.</w:t>
      </w:r>
    </w:p>
    <w:p>
      <w:pPr/>
      <w:r>
        <w:rPr>
          <w:lang w:val="id_ID" w:bidi="id_ID"/>
        </w:rPr>
      </w:r>
      <w:r>
        <w:rPr>
          <w:lang w:val="id_ID" w:bidi="id_ID"/>
        </w:rPr>
        <w:t>Berhenti di sini dan diskusikan dalam kelompok kata atau ungkapan apa yang akan Anda gunakan di sini. Bagaimana Anda akan mengungkapkan gagasan bahwa sesuatu dapat diizinkan tetapi tidak membantu? Hentikan sebentar rekaman ini di sini.</w:t>
      </w:r>
    </w:p>
    <w:p>
      <w:pPr/>
      <w:r>
        <w:rPr>
          <w:lang w:val="id_ID" w:bidi="id_ID"/>
        </w:rPr>
      </w:r>
      <w:r>
        <w:rPr>
          <w:lang w:val="id_ID" w:bidi="id_ID"/>
        </w:rPr>
        <w:t xml:space="preserve">Paulus mengatakan bahwa kita tidak boleh </w:t>
      </w:r>
      <w:r>
        <w:rPr>
          <w:b/>
          <w:lang w:val="id_ID" w:bidi="id_ID"/>
        </w:rPr>
        <w:t>dikuasai</w:t>
      </w:r>
      <w:r>
        <w:rPr>
          <w:lang w:val="id_ID" w:bidi="id_ID"/>
        </w:rPr>
        <w:t xml:space="preserve"> oleh apa pun. Ketika sesuatu menguasai kita, itu mengendalikan kita. Kita kehilangan kebebasan untuk memilih. Paulus bermaksud bahwa kita tidak boleh membiarkan apa pun menjadi sangat penting sehingga mengatur kehidupan kita. Ini bisa jadi makanan, minuman, atau kebiasaan apa pun yang mengendalikan kita. Kita harus mengendalikan pilihan kita, tidak membiarkan keinginan kita mengendalikan kita.</w:t>
      </w:r>
    </w:p>
    <w:p>
      <w:pPr/>
      <w:r>
        <w:rPr>
          <w:lang w:val="id_ID" w:bidi="id_ID"/>
        </w:rPr>
      </w:r>
      <w:r>
        <w:rPr>
          <w:lang w:val="id_ID" w:bidi="id_ID"/>
        </w:rPr>
        <w:t>Berhenti di sini dan diskusikan dalam kelompok kata atau ungkapan apa yang akan Anda gunakan di sini. Bagaimana Anda akan mengungkapkan gagasan untuk tidak dikendalikan oleh keinginan kita? Hentikan sebentar rekaman ini di sini.</w:t>
      </w:r>
    </w:p>
    <w:p>
      <w:pPr/>
      <w:r>
        <w:rPr>
          <w:lang w:val="id_ID" w:bidi="id_ID"/>
        </w:rPr>
      </w:r>
      <w:r>
        <w:rPr>
          <w:lang w:val="id_ID" w:bidi="id_ID"/>
        </w:rPr>
        <w:t xml:space="preserve">Paulus berbicara tentang </w:t>
      </w:r>
      <w:r>
        <w:rPr>
          <w:b/>
          <w:lang w:val="id_ID" w:bidi="id_ID"/>
        </w:rPr>
        <w:t>tubuh</w:t>
      </w:r>
      <w:r>
        <w:rPr>
          <w:lang w:val="id_ID" w:bidi="id_ID"/>
        </w:rPr>
        <w:t xml:space="preserve"> itu. Tubuh, atau daging, adalah bagian fisik seseorang yang dapat kita lihat dan sentuh. Paulus mengatakan bahwa tubuh itu penting bagi Allah. Dia mengajarkan bahwa apa yang kita lakukan dengan tubuh kita penting bagi Allah. Tubuh tidak hanya untuk kehidupan ini, tetapi Allah akan membangkitkannya di masa depan. Ini berarti kita harus merawat tubuh kita dan menggunakannya dengan cara yang menghormati Allah.</w:t>
      </w:r>
    </w:p>
    <w:p>
      <w:pPr/>
      <w:r>
        <w:rPr>
          <w:lang w:val="id_ID" w:bidi="id_ID"/>
        </w:rPr>
      </w:r>
      <w:r>
        <w:rPr>
          <w:lang w:val="id_ID" w:bidi="id_ID"/>
        </w:rPr>
        <w:t xml:space="preserve">Berhenti di sini dan diskusikan dalam kelompok kata atau ungkapan apa yang akan Anda gunakan untuk </w:t>
      </w:r>
      <w:r>
        <w:rPr>
          <w:b/>
          <w:lang w:val="id_ID" w:bidi="id_ID"/>
        </w:rPr>
        <w:t>tubuh</w:t>
      </w:r>
      <w:r>
        <w:rPr>
          <w:lang w:val="id_ID" w:bidi="id_ID"/>
        </w:rPr>
        <w:t>. Hentikan sebentar rekaman ini di sini.</w:t>
      </w:r>
    </w:p>
    <w:p>
      <w:pPr/>
      <w:r>
        <w:rPr>
          <w:lang w:val="id_ID" w:bidi="id_ID"/>
        </w:rPr>
      </w:r>
      <w:r>
        <w:rPr>
          <w:lang w:val="id_ID" w:bidi="id_ID"/>
        </w:rPr>
        <w:t xml:space="preserve">Paulus mengatakan bahwa setiap tubuh orang percaya adalah bagian dari </w:t>
      </w:r>
      <w:r>
        <w:rPr>
          <w:b/>
          <w:lang w:val="id_ID" w:bidi="id_ID"/>
        </w:rPr>
        <w:t>Kristus</w:t>
      </w:r>
      <w:r>
        <w:rPr>
          <w:lang w:val="id_ID" w:bidi="id_ID"/>
        </w:rPr>
        <w:t xml:space="preserve"> sendiri. Gunakan kata yang sama untuk Kristus seperti yang Anda gunakan pada bagian sebelumnya, dan lihatlah istilah </w:t>
      </w:r>
      <w:r>
        <w:rPr>
          <w:lang w:val="id_ID" w:bidi="id_ID"/>
        </w:rPr>
        <w:t>Kristus</w:t>
      </w:r>
      <w:r>
        <w:rPr>
          <w:lang w:val="id_ID" w:bidi="id_ID"/>
        </w:rPr>
        <w:t xml:space="preserve"> di Daftar Kata Utama untuk informasi lebih lanjut.</w:t>
      </w:r>
    </w:p>
    <w:p>
      <w:pPr/>
      <w:r>
        <w:rPr>
          <w:lang w:val="id_ID" w:bidi="id_ID"/>
        </w:rPr>
      </w:r>
      <w:r>
        <w:rPr>
          <w:lang w:val="id_ID" w:bidi="id_ID"/>
        </w:rPr>
        <w:t xml:space="preserve">Paulus mengatakan bahwa siapa pun yang bersekutu atau bersatu dengan </w:t>
      </w:r>
      <w:r>
        <w:rPr>
          <w:b/>
          <w:lang w:val="id_ID" w:bidi="id_ID"/>
        </w:rPr>
        <w:t>Tuhan</w:t>
      </w:r>
      <w:r>
        <w:rPr>
          <w:lang w:val="id_ID" w:bidi="id_ID"/>
        </w:rPr>
        <w:t xml:space="preserve">menjadi satu </w:t>
      </w:r>
      <w:r>
        <w:rPr>
          <w:b/>
          <w:lang w:val="id_ID" w:bidi="id_ID"/>
        </w:rPr>
        <w:t>dalam roh</w:t>
      </w:r>
      <w:r>
        <w:rPr>
          <w:lang w:val="id_ID" w:bidi="id_ID"/>
        </w:rPr>
        <w:t xml:space="preserve"> bersama-Nya. Sepanjang perikop ini, Tuhan merujuk pada Tuhan atau tuan kita Yesus. Roh kita adalah bagian dalam seseorang, bagian yang tidak dapat kita lihat. Gunakan kata-kata yang sama untuk Tuhan dan roh seperti yang telah Anda gunakan pada perikop sebelumnya, dan lihat Daftar Kata Utama untuk informasi lebih lanjut tentang </w:t>
      </w:r>
      <w:r>
        <w:rPr>
          <w:lang w:val="id_ID" w:bidi="id_ID"/>
        </w:rPr>
        <w:t>Tuhan</w:t>
      </w:r>
      <w:r>
        <w:rPr>
          <w:lang w:val="id_ID" w:bidi="id_ID"/>
        </w:rPr>
        <w:t xml:space="preserve"> dan </w:t>
      </w:r>
      <w:r>
        <w:rPr>
          <w:lang w:val="id_ID" w:bidi="id_ID"/>
        </w:rPr>
        <w:t>roh</w:t>
      </w:r>
      <w:r>
        <w:rPr>
          <w:lang w:val="id_ID" w:bidi="id_ID"/>
        </w:rPr>
        <w:t xml:space="preserve"> seseorang.</w:t>
      </w:r>
    </w:p>
    <w:p>
      <w:pPr/>
      <w:r>
        <w:rPr>
          <w:lang w:val="id_ID" w:bidi="id_ID"/>
        </w:rPr>
      </w:r>
      <w:r>
        <w:rPr>
          <w:lang w:val="id_ID" w:bidi="id_ID"/>
        </w:rPr>
        <w:t xml:space="preserve">Paulus mengatakan bahwa orang-orang percaya tidak boleh menyatukan diri dengan seorang </w:t>
      </w:r>
      <w:r>
        <w:rPr>
          <w:b/>
          <w:lang w:val="id_ID" w:bidi="id_ID"/>
        </w:rPr>
        <w:t>pelacur</w:t>
      </w:r>
      <w:r>
        <w:rPr>
          <w:lang w:val="id_ID" w:bidi="id_ID"/>
        </w:rPr>
        <w:t>. Seorang pelacur, dalam hal ini, biasanya merujuk pada seorang pria atau wanita yang menjual hubungan seksual demi uang. Ada banyak pelacur di Korintus.</w:t>
      </w:r>
    </w:p>
    <w:p>
      <w:pPr/>
      <w:r>
        <w:rPr>
          <w:lang w:val="id_ID" w:bidi="id_ID"/>
        </w:rPr>
      </w:r>
      <w:r>
        <w:rPr>
          <w:lang w:val="id_ID" w:bidi="id_ID"/>
        </w:rPr>
        <w:t xml:space="preserve">Berhenti di sini dan diskusikan dalam kelompok kata atau ungkapan apa yang akan Anda gunakan untuk </w:t>
      </w:r>
      <w:r>
        <w:rPr>
          <w:b/>
          <w:lang w:val="id_ID" w:bidi="id_ID"/>
        </w:rPr>
        <w:t>pelacur</w:t>
      </w:r>
      <w:r>
        <w:rPr>
          <w:lang w:val="id_ID" w:bidi="id_ID"/>
        </w:rPr>
        <w:t>. Hentikan sebentar rekaman ini di sini.</w:t>
      </w:r>
    </w:p>
    <w:p>
      <w:pPr/>
      <w:r>
        <w:rPr>
          <w:lang w:val="id_ID" w:bidi="id_ID"/>
        </w:rPr>
      </w:r>
      <w:r>
        <w:rPr>
          <w:lang w:val="id_ID" w:bidi="id_ID"/>
        </w:rPr>
        <w:t xml:space="preserve">Paulus memperingatkan untuk menjauhi </w:t>
      </w:r>
      <w:r>
        <w:rPr>
          <w:b/>
          <w:lang w:val="id_ID" w:bidi="id_ID"/>
        </w:rPr>
        <w:t>percabulan</w:t>
      </w:r>
      <w:r>
        <w:rPr>
          <w:lang w:val="id_ID" w:bidi="id_ID"/>
        </w:rPr>
        <w:t xml:space="preserve">. Percabulan adalah kegiatan seksual apa pun yang tidak disetujui Allah. Ini termasuk seks di luar pernikahan. Paulus mengatakan bahwa percabulan adalah </w:t>
      </w:r>
      <w:r>
        <w:rPr>
          <w:b/>
          <w:lang w:val="id_ID" w:bidi="id_ID"/>
        </w:rPr>
        <w:t>dosa</w:t>
      </w:r>
      <w:r>
        <w:rPr>
          <w:lang w:val="id_ID" w:bidi="id_ID"/>
        </w:rPr>
        <w:t xml:space="preserve"> terhadap tubuh kita sendiri. Maksudnya dosa semacam ini menyakiti kita dengan cara yang khusus. Itu memengaruhi seluruh diri kita, bukan hanya tubuh kita. Paulus mengatakan kepada kita untuk menjauhkan diri dari percabulan. Untuk informasi lebih lanjut tentang percabulan dan dosa, lihat </w:t>
      </w:r>
      <w:r>
        <w:rPr>
          <w:lang w:val="id_ID" w:bidi="id_ID"/>
        </w:rPr>
        <w:t>percabulan</w:t>
      </w:r>
      <w:r>
        <w:rPr>
          <w:lang w:val="id_ID" w:bidi="id_ID"/>
        </w:rPr>
        <w:t xml:space="preserve"> dan </w:t>
      </w:r>
      <w:r>
        <w:rPr>
          <w:lang w:val="id_ID" w:bidi="id_ID"/>
        </w:rPr>
        <w:t>dosa</w:t>
      </w:r>
      <w:r>
        <w:rPr>
          <w:lang w:val="id_ID" w:bidi="id_ID"/>
        </w:rPr>
        <w:t xml:space="preserve"> di Daftar Kata Utama. Gunakan kata atau ungkapan yang sama untuk percabulan seperti yang Anda pakai pada perikop sebelumnya.</w:t>
      </w:r>
    </w:p>
    <w:p>
      <w:pPr/>
      <w:r>
        <w:rPr>
          <w:lang w:val="id_ID" w:bidi="id_ID"/>
        </w:rPr>
      </w:r>
      <w:r>
        <w:rPr>
          <w:lang w:val="id_ID" w:bidi="id_ID"/>
        </w:rPr>
        <w:t>Berhenti di sini dan diskusikan dalam kelompok kata atau ungkapan apa yang akan Anda gunakan di sini. Bagaimana Anda akan mengungkapkan gagasan bahwa percabulan adalah dosa terhadap tubuh sendiri? Hentikan sebentar rekaman ini di sini.</w:t>
      </w:r>
    </w:p>
    <w:p>
      <w:pPr/>
      <w:r>
        <w:rPr>
          <w:lang w:val="id_ID" w:bidi="id_ID"/>
        </w:rPr>
      </w:r>
      <w:r>
        <w:rPr>
          <w:lang w:val="id_ID" w:bidi="id_ID"/>
        </w:rPr>
        <w:t xml:space="preserve">Paulus mengatakan bahwa tubuh kita adalah </w:t>
      </w:r>
      <w:r>
        <w:rPr>
          <w:b/>
          <w:lang w:val="id_ID" w:bidi="id_ID"/>
        </w:rPr>
        <w:t>Bait</w:t>
      </w:r>
      <w:r>
        <w:rPr>
          <w:lang w:val="id_ID" w:bidi="id_ID"/>
        </w:rPr>
        <w:t xml:space="preserve"> </w:t>
      </w:r>
      <w:r>
        <w:rPr>
          <w:b/>
          <w:lang w:val="id_ID" w:bidi="id_ID"/>
        </w:rPr>
        <w:t>Roh Kudus</w:t>
      </w:r>
      <w:r>
        <w:rPr>
          <w:lang w:val="id_ID" w:bidi="id_ID"/>
        </w:rPr>
        <w:t xml:space="preserve">. Bait Suci adalah bangunan khusus untuk ibadah. Di masa lalu, kehadiran Allah ada di dalam Bait Suci. Sekarang, Paulus menjelaskan bahwa Roh Kudus Allah tinggal di dalam tubuh kita. Ini membuat tubuh kita sangat istimewa dan penting. Kita harus memperlakukan tubuh kita dengan hormat karena Roh Allah tinggal di dalam kita. Untuk informasi lebih lanjut tentang </w:t>
      </w:r>
      <w:r>
        <w:rPr>
          <w:lang w:val="id_ID" w:bidi="id_ID"/>
        </w:rPr>
        <w:t>Bait Suci</w:t>
      </w:r>
      <w:r>
        <w:rPr>
          <w:lang w:val="id_ID" w:bidi="id_ID"/>
        </w:rPr>
        <w:t xml:space="preserve"> dan </w:t>
      </w:r>
      <w:r>
        <w:rPr>
          <w:lang w:val="id_ID" w:bidi="id_ID"/>
        </w:rPr>
        <w:t>Roh Kudus</w:t>
      </w:r>
      <w:r>
        <w:rPr>
          <w:lang w:val="id_ID" w:bidi="id_ID"/>
        </w:rPr>
        <w:t xml:space="preserve">, lihat Daftar Kata Utama. Gunakan kata atau ungkapan yang sama untuk Bait Suci dan Roh Kudus seperti yang Anda pakai dalam perikop sebelumnya. </w:t>
      </w:r>
    </w:p>
    <w:p>
      <w:pPr/>
      <w:r>
        <w:rPr>
          <w:lang w:val="id_ID" w:bidi="id_ID"/>
        </w:rPr>
      </w:r>
      <w:r>
        <w:rPr>
          <w:lang w:val="id_ID" w:bidi="id_ID"/>
        </w:rPr>
        <w:t>Berhenti di sini dan diskusikan dalam kelompok bagaimana Anda akan mengungkapkan gagasan bahwa tubuh kita seperti Bait Suci di mana Roh Kudus tinggal. Hentikan sebentar rekaman ini di sini.</w:t>
      </w:r>
    </w:p>
    <w:p>
      <w:pPr/>
      <w:r>
        <w:rPr>
          <w:lang w:val="id_ID" w:bidi="id_ID"/>
        </w:rPr>
      </w:r>
      <w:r>
        <w:rPr>
          <w:lang w:val="id_ID" w:bidi="id_ID"/>
        </w:rPr>
        <w:t xml:space="preserve">Paulus mengatakan bahwa kita harus </w:t>
      </w:r>
      <w:r>
        <w:rPr>
          <w:b/>
          <w:lang w:val="id_ID" w:bidi="id_ID"/>
        </w:rPr>
        <w:t>memuliakan</w:t>
      </w:r>
      <w:r>
        <w:rPr>
          <w:lang w:val="id_ID" w:bidi="id_ID"/>
        </w:rPr>
        <w:t xml:space="preserve"> Allah dengan tubuh kita. Memuliakan berarti memuji dan menghormati. Kita memuliakan Allah ketika kita menggunakan tubuh kita dengan cara-cara yang menyenangkan Allah. Ini berarti kita harus membuat pilihan yang menunjukkan rasa hormat kepada tubuh kita dan kepada Allah. Kita dapat memuliakan Allah dengan merawat kesehatan kita, dengan menggunakan tubuh kita untuk membantu orang lain, dan dengan menghindari hal-hal yang tidak menghormati Allah. Untuk informasi lebih lanjut tentang </w:t>
      </w:r>
      <w:r>
        <w:rPr>
          <w:lang w:val="id_ID" w:bidi="id_ID"/>
        </w:rPr>
        <w:t>memuliakan</w:t>
      </w:r>
      <w:r>
        <w:rPr>
          <w:lang w:val="id_ID" w:bidi="id_ID"/>
        </w:rPr>
        <w:t>, lihat Daftar Kata Utama.</w:t>
      </w:r>
    </w:p>
    <w:p>
      <w:pPr/>
      <w:r>
        <w:rPr>
          <w:lang w:val="id_ID" w:bidi="id_ID"/>
        </w:rPr>
      </w:r>
      <w:r>
        <w:rPr>
          <w:lang w:val="id_ID" w:bidi="id_ID"/>
        </w:rPr>
        <w:t xml:space="preserve">Berhenti di sini dan diskusikan dalam kelompok kata atau ungkapan apa yang akan Anda gunakan untuk </w:t>
      </w:r>
      <w:r>
        <w:rPr>
          <w:b/>
          <w:lang w:val="id_ID" w:bidi="id_ID"/>
        </w:rPr>
        <w:t>memuliakan</w:t>
      </w:r>
      <w:r>
        <w:rPr>
          <w:lang w:val="id_ID" w:bidi="id_ID"/>
        </w:rPr>
        <w:t>. Bagaimana Anda akan mengungkapkan gagasan untuk menghormati Allah dengan tubuh kita?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emosi, atau apa pun yang sudah Anda diskusikan.</w:t>
      </w:r>
    </w:p>
    <w:p>
      <w:pPr/>
      <w:r>
        <w:rPr>
          <w:lang w:val="id_ID" w:bidi="id_ID"/>
        </w:rPr>
      </w:r>
      <w:r>
        <w:rPr>
          <w:lang w:val="id_ID" w:bidi="id_ID"/>
        </w:rPr>
        <w:t>Seorang anggota kelompok harus menyampaikan beberapa kalimat dari teks itu lalu berhenti sebentar. Anggota kelompok lain harus menceritakan bagian selanjutnya dari teks itu dan berhenti sebentar. Lakukan hal ini sampai kelompok tersebut telah menceritakan kembali seluruh bagian perikop tersebut. Dalam tahap ini anggota kelompok dapat saling mengoreksi. Hentikan sebentar rekaman ini di sini.</w:t>
      </w:r>
    </w:p>
    <w:p>
      <w:pPr/>
      <w:r>
        <w:rPr>
          <w:lang w:val="id_ID" w:bidi="id_ID"/>
        </w:rPr>
      </w:r>
      <w:r>
        <w:rPr>
          <w:lang w:val="id_ID" w:bidi="id_ID"/>
        </w:rPr>
        <w:t>Selanjutnya, setiap anggota kelompok harus menceritakan seluruh teks tersebut tanpa interupsi setidaknya satu kali. Seorang anggota kelompok dapat menggunakan benda acak, gerakan, atau papan cerita mereka untuk membantu mereka mengingat teks tersebut. Hentikan sebentar rekaman ini di sini.</w:t>
      </w:r>
    </w:p>
    <w:p>
      <w:pPr/>
      <w:r>
        <w:rPr>
          <w:lang w:val="id_ID" w:bidi="id_ID"/>
        </w:rPr>
      </w:r>
      <w:r>
        <w:rPr>
          <w:lang w:val="id_ID" w:bidi="id_ID"/>
        </w:rPr>
        <w:t>Selanjutnya, kelompok dapat memutuskan versi teks siapa yang paling kalian sukai. Anda mungkin memutuskan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teks tersebut.</w:t>
      </w:r>
      <w:r>
        <w:rPr>
          <w:lang w:val="id_ID" w:bidi="id_ID"/>
        </w:rPr>
      </w:r>
      <w:r>
        <w:rPr>
          <w:lang w:val="id_ID" w:bidi="id_ID"/>
        </w:rPr>
      </w:r>
    </w:p>
    <w:p>
      <w:pPr/>
      <w:r>
        <w:rPr>
          <w:lang w:val="id_ID" w:bidi="id_ID"/>
        </w:rPr>
      </w:r>
    </w:p>
    <w:p>
      <w:pPr>
        <w:pStyle w:val="Heading2"/>
      </w:pPr>
      <w:r>
        <w:rPr>
          <w:lang w:val="id_ID" w:bidi="id_ID"/>
        </w:rPr>
        <w:t>1 Korintus 7:1–9</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7:1–9 dan simpanlah dalam hatimu.</w:t>
      </w:r>
    </w:p>
    <w:p>
      <w:pPr/>
      <w:r>
        <w:rPr>
          <w:lang w:val="id_ID" w:bidi="id_ID"/>
        </w:rPr>
      </w:r>
      <w:r>
        <w:rPr>
          <w:lang w:val="id_ID" w:bidi="id_ID"/>
        </w:rPr>
        <w:t>Sebelum Anda melakukan diskusi kelompok tentang perikop ini, berhentilah sejenak dan putuskanlah dalam kelompok bagaimana Anda ingin membicarakannya. Perikop ini berbicara tentang hubungan fisik antara suami dan istri, dosa seksual, dan pencobaan. Dalam budaya Anda, apa cara terbaik untuk berbicara tentang hal-hal ini? Apakah akan lebih baik jika dibagi menjadi kelompok pria dan wanita untuk perubahan? Apakah Anda ingin bekerja dengan cara yang berbeda daripada yang Anda lakukan di bagian lain? Hentikan sebentar rekaman ini di sini.</w:t>
      </w:r>
    </w:p>
    <w:p>
      <w:pPr/>
      <w:r>
        <w:rPr>
          <w:lang w:val="id_ID" w:bidi="id_ID"/>
        </w:rPr>
      </w:r>
      <w:r>
        <w:rPr>
          <w:lang w:val="id_ID" w:bidi="id_ID"/>
        </w:rPr>
        <w:t>Dengarkan versi audio dari 1 Korintus 7:1–9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pahami dari bagian ini? Hentikan sebentar rekaman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rekaman ini di sini.</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seluruh 1 Korintus 7 dalam terjemahan yang paling mudah dimengerti.</w:t>
      </w:r>
    </w:p>
    <w:p>
      <w:pPr/>
      <w:r>
        <w:rPr>
          <w:lang w:val="id_ID" w:bidi="id_ID"/>
        </w:rPr>
      </w:r>
      <w:r>
        <w:rPr>
          <w:lang w:val="id_ID" w:bidi="id_ID"/>
        </w:rPr>
        <w:t>Perikop ini adalah yang pertama dalam serangkaian perikop yang berhubungan erat dalam pasal 7. Orang-orang di jemaat Korintus memiliki banyak pertanyaan tentang pernikahan, perpisahan, tetap lajang, dan menikah lagi setelah suami atau istri meninggal. Mereka mengirim pertanyaan mereka kepada Paulus dalam surat. Dalam perikop berikut, Paulus menjawab semua pertanyaan dari orang-orang Korintus. Dalam semua perikop ini, Paulus menghubungkan setiap pertanyaan dengan gagasan besar: kehidupan bersama Allah lebih besar daripada status atau keadaan kita atau hal-hal dan orang-orang di dunia di sekitar kita. Kita tidak perlu mencoba mengubah keadaan kita. Dunia sendiri akan segera berakhir. Tetapi kehidupan bersama Allah akan berlangsung selamanya. Allah mengasihi kita apa adanya, dan kita dapat melayani Allah tepat di mana kita berada. Penting untuk memahami setiap perikop sebagai bagian dari bagian yang lebih besar.</w:t>
      </w:r>
    </w:p>
    <w:p>
      <w:pPr/>
      <w:r>
        <w:rPr>
          <w:lang w:val="id_ID" w:bidi="id_ID"/>
        </w:rPr>
      </w:r>
      <w:r>
        <w:rPr>
          <w:lang w:val="id_ID" w:bidi="id_ID"/>
        </w:rPr>
        <w:t>Sekarang berhentilah dan dengarkan versi audio hanya untuk 1 Korintus 7:1–9 dalam terjemahan yang paling mudah dimengerti. Hentikan sebentar rekaman ini di sini.</w:t>
      </w:r>
    </w:p>
    <w:p>
      <w:pPr/>
      <w:r>
        <w:rPr>
          <w:lang w:val="id_ID" w:bidi="id_ID"/>
        </w:rPr>
      </w:r>
      <w:r>
        <w:rPr>
          <w:lang w:val="id_ID" w:bidi="id_ID"/>
        </w:rPr>
        <w:t>Pada akhir bagian terakhir suratnya, Paulus memberi tahu orang-orang percaya di Korintus bahwa mereka harus menghormati Allah dengan tubuh mereka. Dia mengatakan bahwa mereka terhubung dengan Yesus dalam tubuh mereka dan dalam roh mereka. Mereka harus menganggap tubuh mereka sebagai bait Roh Kudus dan bahwa mereka adalah milik Allah karena harga yang Yesus bayar untuk menyelamatkan mereka.</w:t>
      </w:r>
    </w:p>
    <w:p>
      <w:pPr/>
      <w:r>
        <w:rPr>
          <w:lang w:val="id_ID" w:bidi="id_ID"/>
        </w:rPr>
      </w:r>
      <w:r>
        <w:rPr>
          <w:lang w:val="id_ID" w:bidi="id_ID"/>
        </w:rPr>
        <w:t>Dalam bagian dari suratnya ini, Paulus menanggapi beberapa pertanyaan lagi yang telah dikirim kepadanya oleh orang-orang di jemaat dalam surat. Mereka mengajukan pertanyaan tentang hubungan antara suami dan istri, dan juga tentang mereka yang sudah menjanda atau menduda, atau mereka yang tidak menikah. Dalam pasal 7, Paulus membahas setiap pertanyaan satu per satu. Dalam diskusi ini, Paulus kadang-kadang mengatakan bahwa dia memberikan nasihat pribadinya, dan pada waktu lain dia mengatakan bahwa dia memberikan instruksi dari Tuhan.</w:t>
      </w:r>
    </w:p>
    <w:p>
      <w:pPr/>
      <w:r>
        <w:rPr>
          <w:lang w:val="id_ID" w:bidi="id_ID"/>
        </w:rPr>
      </w:r>
      <w:r>
        <w:rPr>
          <w:lang w:val="id_ID" w:bidi="id_ID"/>
        </w:rPr>
        <w:t>Dalam perikop ini, Paulus memulai dengan menanggapi apa yang ditulis seseorang dalam surat mereka kepadanya. Mereka menulis, "Baik bagi seorang laki-laki untuk tidak menikah," yang mungkin berarti tidak melakukan hubungan seksual dengan istrinya. Paulus menanggapi gagasan itu dengan mengatakan bahwa baik bagi orang-orang untuk menikah, karena begitu banyak orang melakukan dosa-dosa seksual. Dia menjelaskan bahwa suami dan istri harus saling peduli dalam hubungan fisik mereka, dan bahwa mereka tidak boleh menahan kasih fisik dari pasangan mereka. Dia menekankan bahwa jika Anda menikah, tubuh Anda bukan milik Anda sendiri, itu juga milik suami atau istri Anda. Jika Anda menahan kasih fisik dari mereka, Anda mengambil apa yang menjadi milik mereka.</w:t>
      </w:r>
    </w:p>
    <w:p>
      <w:pPr/>
      <w:r>
        <w:rPr>
          <w:lang w:val="id_ID" w:bidi="id_ID"/>
        </w:rPr>
      </w:r>
      <w:r>
        <w:rPr>
          <w:lang w:val="id_ID" w:bidi="id_ID"/>
        </w:rPr>
        <w:t>Berhenti di sini dan diskusikan pertanyaan ini sebagai kelompok: Pikirkan tentang bagaimana Anda berbicara tentang hubungan seksual antara suami dan istri. Bagaimana Anda membicarakan hal ini ketika laki-laki dan perempuan sedang bersama? Hentikan sebentar rekaman ini di sini.</w:t>
      </w:r>
    </w:p>
    <w:p>
      <w:pPr/>
      <w:r>
        <w:rPr>
          <w:lang w:val="id_ID" w:bidi="id_ID"/>
        </w:rPr>
      </w:r>
      <w:r>
        <w:rPr>
          <w:lang w:val="id_ID" w:bidi="id_ID"/>
        </w:rPr>
        <w:t>Paulus kemudian menggambarkan saat ketika sebuah pasangan mungkin tidak memiliki hubungan seksual yang normal. Dia mengatakan bahwa tidak apa-apa untuk menahan diri dari hubungan seksual selama suami dan istri menyetujuinya, sehingga mereka dapat mengabdikan diri untuk berdoa selama jangka waktu tertentu. Setelah waktu yang singkat itu, mereka harus bersama lagi, sehingga Setan tidak akan dapat menggoda mereka untuk tunduk pada keinginan seksual mereka dengan orang lain. Paulus menambahkan bahwa gagasan untuk menghentikan hubungan seksual mereka untuk waktu doa terpisah ini bukanlah perintah dari Allah, itu hanya sebuah saran.</w:t>
      </w:r>
    </w:p>
    <w:p>
      <w:pPr/>
      <w:r>
        <w:rPr>
          <w:lang w:val="id_ID" w:bidi="id_ID"/>
        </w:rPr>
      </w:r>
      <w:r>
        <w:rPr>
          <w:lang w:val="id_ID" w:bidi="id_ID"/>
        </w:rPr>
        <w:t>Berhenti di sini dan diskusikan pertanyaan ini sebagai kelompok: Dalam budaya Anda, bagaimana orang-orang berpikir tentang kebutuhan dan perasaan suami dan istri dalam pernikahan? Hentikan sebentar rekaman ini di sini.</w:t>
      </w:r>
    </w:p>
    <w:p>
      <w:pPr/>
      <w:r>
        <w:rPr>
          <w:lang w:val="id_ID" w:bidi="id_ID"/>
        </w:rPr>
      </w:r>
      <w:r>
        <w:rPr>
          <w:lang w:val="id_ID" w:bidi="id_ID"/>
        </w:rPr>
        <w:t>Paulus juga mengatakan bahwa dia berharap semua orang dapat tetap lajang atau tidak menikah seperti dia, tetapi dia tahu bahwa beberapa orang lebih baik menikah, dan itu juga tidak apa-apa. Allah telah memberikan kemampuan khusus, atau karunia, kepada setiap orang. Allah telah mengaruniakan kemampuan khusus kepada beberapa orang untuk hidup melajang, dan Dia telah mengaruniakan kemampuan khusus kepada yang lain untuk menikah. Dia menekankan poin ini dengan mengulangi bahwa bagi orang-orang yang belum menikah dan bagi para janda, yang terbaik adalah tetap lajang. Tetapi jika mereka ingin menikah karena mereka memiliki hasrat seksual yang kuat, itu juga dapat diterima. Lebih baik menikah daripada berjuang melawan pencobaan seksual yang kuat.</w:t>
      </w:r>
    </w:p>
    <w:p>
      <w:pPr/>
      <w:r>
        <w:rPr>
          <w:lang w:val="id_ID" w:bidi="id_ID"/>
        </w:rPr>
      </w:r>
      <w:r>
        <w:rPr>
          <w:lang w:val="id_ID" w:bidi="id_ID"/>
        </w:rPr>
        <w:t>Berhenti di sini dan diskusikan pertanyaan ini sebagai kelompok: Dalam budaya Anda, nasihat apa saja yang didengar orang-orang lajang tentang pernikahan? Jika suami atau istri seseorang meninggal, pilihan apa yang mereka miliki untuk masa depan mereka? Hentikan sebentar rekaman ini di sini.</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7:1–9 dalam terjemahan yang paling mudah dimengerti.</w:t>
      </w:r>
    </w:p>
    <w:p>
      <w:pPr/>
      <w:r>
        <w:rPr>
          <w:lang w:val="id_ID" w:bidi="id_ID"/>
        </w:rPr>
      </w:r>
      <w:r>
        <w:rPr>
          <w:lang w:val="id_ID" w:bidi="id_ID"/>
        </w:rPr>
        <w:t>Pada langkah ini, kelompok akan menentukan bagian, tokoh, dan latar belakang dari perikop ini. Selanjutnya, kelompok akan membayangkan perikop ini.</w:t>
      </w:r>
    </w:p>
    <w:p>
      <w:pPr/>
      <w:r>
        <w:rPr>
          <w:lang w:val="id_ID" w:bidi="id_ID"/>
        </w:rPr>
      </w:r>
      <w:r>
        <w:rPr>
          <w:lang w:val="id_ID" w:bidi="id_ID"/>
        </w:rPr>
        <w:t>Perikop ini memiliki dua bagian.</w:t>
      </w:r>
    </w:p>
    <w:p>
      <w:pPr/>
      <w:r>
        <w:rPr>
          <w:lang w:val="id_ID" w:bidi="id_ID"/>
        </w:rPr>
      </w:r>
      <w:r>
        <w:rPr>
          <w:b/>
          <w:lang w:val="id_ID" w:bidi="id_ID"/>
        </w:rPr>
        <w:t>Pada bagian pertama:</w:t>
      </w:r>
      <w:r>
        <w:rPr>
          <w:lang w:val="id_ID" w:bidi="id_ID"/>
        </w:rPr>
        <w:t xml:space="preserve"> Paulus berbicara kepada mereka yang sudah menikah. Paulus mengatakan bahwa baik bagi orang-orang untuk menikah, dan bahwa suami dan istri harus melakukan hubungan seksual yang teratur. Ini akan membantu mereka untuk menghindari godaan. Dia juga menyarankan satu waktu ketika tidak apa-apa untuk memberi jeda pada hubungan seksual mereka.</w:t>
      </w:r>
    </w:p>
    <w:p>
      <w:pPr/>
      <w:r>
        <w:rPr>
          <w:lang w:val="id_ID" w:bidi="id_ID"/>
        </w:rPr>
      </w:r>
      <w:r>
        <w:rPr>
          <w:b/>
          <w:lang w:val="id_ID" w:bidi="id_ID"/>
        </w:rPr>
        <w:t>Pada bagian kedua:</w:t>
      </w:r>
      <w:r>
        <w:rPr>
          <w:lang w:val="id_ID" w:bidi="id_ID"/>
        </w:rPr>
        <w:t xml:space="preserve"> Paulus berbicara kepada mereka yang lajang. Paulus mengatakan bahwa baik bagi mereka yang lajang untuk tetap lajang. Dia juga mengatakan bahwa jika mereka berjuang melawan godaan seksual, tidak apa-apa bagi mereka untuk menikah.</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Suami dan istri</w:t>
      </w:r>
    </w:p>
    <w:p>
      <w:pPr>
        <w:pStyle w:val="ListBullet"/>
        <w:spacing w:line="240" w:lineRule="auto"/>
        <w:ind w:left="720"/>
      </w:pPr>
      <w:r>
        <w:rPr>
          <w:lang w:val="id_ID" w:bidi="id_ID"/>
        </w:rPr>
      </w:r>
      <w:r>
        <w:rPr>
          <w:lang w:val="id_ID" w:bidi="id_ID"/>
        </w:rPr>
        <w:t>Iblis</w:t>
      </w:r>
    </w:p>
    <w:p>
      <w:pPr>
        <w:pStyle w:val="ListBullet"/>
        <w:spacing w:line="240" w:lineRule="auto"/>
        <w:ind w:left="720"/>
      </w:pPr>
      <w:r>
        <w:rPr>
          <w:lang w:val="id_ID" w:bidi="id_ID"/>
        </w:rPr>
      </w:r>
      <w:r>
        <w:rPr>
          <w:lang w:val="id_ID" w:bidi="id_ID"/>
        </w:rPr>
        <w:t>Orang-orang lajang dan para janda</w:t>
      </w:r>
    </w:p>
    <w:p>
      <w:pPr/>
      <w:r>
        <w:rPr>
          <w:lang w:val="id_ID" w:bidi="id_ID"/>
        </w:rPr>
      </w:r>
      <w:r>
        <w:rPr>
          <w:lang w:val="id_ID" w:bidi="id_ID"/>
        </w:rPr>
        <w:t>Orang-orang di jemaat di Korintus telah mengirim surat kepada Paulus, mengajukan beberapa pertanyaan tentang orang-orang yang menikah dan orang-orang yang tidak menikah. Jadi pada awal bagian suratnya ini, Paulus mengatakan bahwa dia menanggapi pertanyaan mereka.</w:t>
      </w:r>
    </w:p>
    <w:p>
      <w:pPr/>
      <w:r>
        <w:rPr>
          <w:lang w:val="id_ID" w:bidi="id_ID"/>
        </w:rPr>
      </w:r>
      <w:r>
        <w:rPr>
          <w:lang w:val="id_ID" w:bidi="id_ID"/>
        </w:rPr>
        <w:t>Berhenti di sini dan diskusikan pertanyaan ini sebagai kelompok: Bayangkan bahwa Anda mendapatkan surat dari seseorang, dan sekarang Anda menanggapi pertanyaan mereka dalam surat itu. Perhatikan bagaimana Anda memulai tanggapan, dan gunakan cara yang sama untuk menanggapi di sini. Hentikan sebentar rekaman ini di sini.</w:t>
      </w:r>
    </w:p>
    <w:p>
      <w:pPr/>
      <w:r>
        <w:rPr>
          <w:lang w:val="id_ID" w:bidi="id_ID"/>
        </w:rPr>
      </w:r>
      <w:r>
        <w:rPr>
          <w:lang w:val="id_ID" w:bidi="id_ID"/>
        </w:rPr>
        <w:t>Pada bagian pertama ini, Paulus berbicara kepada orang-orang yang menikah. Paulus tampaknya mengutip bagian dari surat mereka, yang berkata, "Adalah baik bagi seorang laki-laki untuk tidak menikah." Beberapa terjemahan berkata, "Baik bagi laki-laki untuk tidak melakukan hubungan seksual dengan seorang perempuan." Paulus menanggapi gagasan itu dengan mengatakan bahwa baik bagi orang-orang untuk menikah, karena begitu banyak orang melakukan dosa-dosa seksual. Seorang suami harus melakukan hubungan seksual dengan istrinya, dan istri dengan suaminya. Mereka tidak boleh menahan kasih fisik satu sama lain. Paulus menambahkan bahwa suami dan istri mungkin menahan kasih sayang fisik karena alasan tertentu, untuk mengkhususkan diri dalam doa. Tetapi mereka hanya boleh melakukan ini jika baik suami maupun istri setuju, dan mereka hanya boleh melakukan ini untuk waktu tertentu. Setelah itu, mereka harus kembali bersama lagi, sehingga Setan tidak akan menggoda mereka untuk berdosa secara seksual. Paulus menambahkan bahwa gagasan bahwa mereka dapat berhenti sejenak dari hubungan seksual normal mereka untuk berdoa, bukanlah perintah dari Allah, melainkan hanya sebuah saran. Pada akhir bagian, Paulus mengatakan bahwa dia berharap semua orang lajang seperti dia. Dia juga mengatakan bahwa Allah telah memberikan kemampuan khusus, atau karunia kepada setiap orang. Beberapa orang memiliki kemampuan khusus untuk hidup melajang, dan yang lain memiliki kemampuan khusus untuk hidup berumah tangga. Kedua cara hidup itu dapat diterima.</w:t>
      </w:r>
    </w:p>
    <w:p>
      <w:pPr/>
      <w:r>
        <w:rPr>
          <w:lang w:val="id_ID" w:bidi="id_ID"/>
        </w:rPr>
      </w:r>
      <w:r>
        <w:rPr>
          <w:lang w:val="id_ID" w:bidi="id_ID"/>
        </w:rPr>
        <w:t>Berhenti di sini dan diskusikan pertanyaan ini dalam kelompok: Bagaimana Anda akan menjelaskan dalam terjemahan Anda bahwa Paulus mengatakan bahwa baik suami maupun istri harus memperhatikan kebutuhan satu sama lain secara setara? Hentikan sebentar rekaman ini di sini.</w:t>
      </w:r>
    </w:p>
    <w:p>
      <w:pPr/>
      <w:r>
        <w:rPr>
          <w:lang w:val="id_ID" w:bidi="id_ID"/>
        </w:rPr>
      </w:r>
      <w:r>
        <w:rPr>
          <w:lang w:val="id_ID" w:bidi="id_ID"/>
        </w:rPr>
        <w:t>Pada bagian kedua, Paulus berbicara kepada mereka yang lajang. Kata-kata pada bagian berikutnya dimulai dengan pergeseran, yang menunjukkan bahwa Paulus sedang mengubah fokusnya. Dia sekarang berbicara kepada mereka yang tidak menikah. Beberapa dari mereka tidak pernah menikah, dan beberapa orang lain pernah menikah sebelumnya, tetapi suami atau istri mereka meninggal.</w:t>
      </w:r>
    </w:p>
    <w:p>
      <w:pPr/>
      <w:r>
        <w:rPr>
          <w:lang w:val="id_ID" w:bidi="id_ID"/>
        </w:rPr>
      </w:r>
      <w:r>
        <w:rPr>
          <w:lang w:val="id_ID" w:bidi="id_ID"/>
        </w:rPr>
        <w:t>Berhenti di sini dan diskusikan pertanyaan ini sebagai kelompok: Bayangkan Anda sedang berbicara kepada satu kelompok kecil orang, dan sekarang Anda ingin berpindah dan berbicara kepada kelompok kecil orang lainnya. Dalam bahasa Anda, bagaimana Anda menunjukkan perubahan itu? Gunakan ungkapan itu di sini. Hentikan sebentar rekaman ini di sini.</w:t>
      </w:r>
    </w:p>
    <w:p>
      <w:pPr/>
      <w:r>
        <w:rPr>
          <w:lang w:val="id_ID" w:bidi="id_ID"/>
        </w:rPr>
      </w:r>
      <w:r>
        <w:rPr>
          <w:lang w:val="id_ID" w:bidi="id_ID"/>
        </w:rPr>
        <w:t>Paulus mengatakan kepada orang-orang yang belum menikah, dan kepada para janda, bahwa yang terbaik bagi mereka adalah tetap melajang, seperti dirinya. Tetapi jika sulit untuk mengendalikan diri mereka sendiri karena godaan seksual, mereka harus menikah. Itu juga dapat diterima. Paulus mengatakan bahwa lebih baik menikah daripada terbakar oleh gairah. Ini berarti untuk berjuang melawan pencobaan seksual yang kuat.</w:t>
      </w:r>
    </w:p>
    <w:p>
      <w:pPr/>
      <w:r>
        <w:rPr>
          <w:lang w:val="id_ID" w:bidi="id_ID"/>
        </w:rPr>
      </w:r>
      <w:r>
        <w:rPr>
          <w:lang w:val="id_ID" w:bidi="id_ID"/>
        </w:rPr>
        <w:t>Normalnya, pada titik ini kelompok akan membuat papan cerita, menggambar, atau menggunakan benda-benda untuk memvisualisasikan perikop dan tindakan di dalamnya. Karena pasal ini berbicara tentang hubungan fisik antara suami dan istri, dosa seksual, dan pencobaan, mungkin sulit untuk melakukan itu. Tujuan utama dari kegiatan ini adalah untuk membantu Anda mengingat bagian-bagian dan karakter dalam perikop ini. Bagaimana Anda ingin melakukan itu untuk perikop ini, dengan cara yang menghormati Kristus dan sesuai dalam budaya Anda?</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7:1–9 dalam terjemahan yang paling mudah dimengerti.</w:t>
      </w:r>
    </w:p>
    <w:p>
      <w:pPr/>
      <w:r>
        <w:rPr>
          <w:lang w:val="id_ID" w:bidi="id_ID"/>
        </w:rPr>
      </w:r>
      <w:r>
        <w:rPr>
          <w:lang w:val="id_ID" w:bidi="id_ID"/>
        </w:rPr>
        <w:t>Biasanya, pada langkah ini, kelompok akan memperagakan perikop tersebut. Tetapi karena pasal ini berbicara tentang hubungan fisik antara suami dan istri, dosa seksual, dan pencobaan, mungkin sulit untuk melakukan itu. Tujuan utama dari kegiatan ini adalah merasakannya secara mendalam dan membicarakan perasaan Anda mengenai perikop tersebut. Bagaimana Anda ingin melakukan itu untuk perikop ini, dengan cara yang menghormati Kristus dan sesuai dalam budaya Anda?</w:t>
      </w:r>
    </w:p>
    <w:p>
      <w:pPr/>
      <w:r>
        <w:rPr>
          <w:lang w:val="id_ID" w:bidi="id_ID"/>
        </w:rPr>
      </w:r>
      <w:r>
        <w:rPr>
          <w:lang w:val="id_ID" w:bidi="id_ID"/>
        </w:rPr>
        <w:t xml:space="preserve">Hentikan sebentar rekaman ini di sini untuk membahas bagaimana Anda ingin melanjutkan. </w:t>
      </w:r>
    </w:p>
    <w:p>
      <w:pPr/>
      <w:r>
        <w:rPr>
          <w:lang w:val="id_ID" w:bidi="id_ID"/>
        </w:rPr>
      </w:r>
      <w:r>
        <w:rPr>
          <w:lang w:val="id_ID" w:bidi="id_ID"/>
        </w:rPr>
        <w:t>Jika Anda memutuskan untuk melanjutkan dengan dramatisasi, berikut adalah informasi yang Anda butuhkan.</w:t>
      </w:r>
    </w:p>
    <w:p>
      <w:pPr/>
      <w:r>
        <w:rPr>
          <w:lang w:val="id_ID" w:bidi="id_ID"/>
        </w:rPr>
      </w:r>
      <w:r>
        <w:rPr>
          <w:lang w:val="id_ID" w:bidi="id_ID"/>
        </w:rPr>
        <w:t>Perikop ini memiliki dua bagian.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Suami dan istri</w:t>
      </w:r>
    </w:p>
    <w:p>
      <w:pPr>
        <w:pStyle w:val="ListBullet"/>
        <w:spacing w:line="240" w:lineRule="auto"/>
        <w:ind w:left="720"/>
      </w:pPr>
      <w:r>
        <w:rPr>
          <w:lang w:val="id_ID" w:bidi="id_ID"/>
        </w:rPr>
      </w:r>
      <w:r>
        <w:rPr>
          <w:lang w:val="id_ID" w:bidi="id_ID"/>
        </w:rPr>
        <w:t>Iblis</w:t>
      </w:r>
    </w:p>
    <w:p>
      <w:pPr>
        <w:pStyle w:val="ListBullet"/>
        <w:spacing w:line="240" w:lineRule="auto"/>
        <w:ind w:left="720"/>
      </w:pPr>
      <w:r>
        <w:rPr>
          <w:lang w:val="id_ID" w:bidi="id_ID"/>
        </w:rPr>
      </w:r>
      <w:r>
        <w:rPr>
          <w:lang w:val="id_ID" w:bidi="id_ID"/>
        </w:rPr>
        <w:t>Orang-orang lajang dan para janda</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bagian ini tanpa berhenti. Perhatikan aliran dan gagasan-gagasan dalam perikop tersebut. Pastikan Anda tidak melewatkan peragaan bagian-bagian yang sulit atau penting dari teks tersebut. Bantulah satu sama lain untuk mengingat setiap bagian dari teks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memperagakan teks ini untuk kedua kalinya. Pada bagian-bagian tertentu dalam drama, berhenti sebentar dan tanyakan pada orang yang sedang memerankan tokoh tersebut, "Apa yang Anda rasakan atau pikirkan?" Orang yang sedang memerankan karakter tersebut harus menjawab apa yang mereka rasakan atau pikirkan jika mereka menjadi karakter tersebut. Lalu lanjutkan dramanya.</w:t>
      </w:r>
    </w:p>
    <w:p>
      <w:pPr/>
      <w:r>
        <w:rPr>
          <w:lang w:val="id_ID" w:bidi="id_ID"/>
        </w:rPr>
      </w:r>
      <w:r>
        <w:rPr>
          <w:lang w:val="id_ID" w:bidi="id_ID"/>
        </w:rPr>
        <w:t>Hentikan sebentar audio di sini dan peragakan teks ini untuk kedua kalinya.</w:t>
      </w:r>
    </w:p>
    <w:p>
      <w:pPr/>
      <w:r>
        <w:rPr>
          <w:lang w:val="id_ID" w:bidi="id_ID"/>
        </w:rPr>
      </w:r>
      <w:r>
        <w:rPr>
          <w:lang w:val="id_ID" w:bidi="id_ID"/>
        </w:rPr>
        <w:t>Berikut ini adalah contoh drama dan kemungkinan tanggapan, jika Anda memilih untuk melakukannya. Ini bersifat opsional.</w:t>
      </w:r>
    </w:p>
    <w:p>
      <w:pPr/>
      <w:r>
        <w:rPr>
          <w:lang w:val="id_ID" w:bidi="id_ID"/>
        </w:rPr>
      </w:r>
      <w:r>
        <w:rPr>
          <w:lang w:val="id_ID" w:bidi="id_ID"/>
        </w:rPr>
        <w:t>Orang yang memerankan Paulus berpura-pura membaca surat, dan memikirkannya. Kemudian dia mulai menulis tanggapan. Bagian pertama dari tanggapannya adalah kepada suami dan istri. Orang-orang yang memerankan suami dan istri dapat memerankan pesta pernikahan. Mereka harus menunjukkan dengan cara yang tepat bahwa mereka memiliki hubungan fisik yang teratur, dan tidak boleh menahan cinta satu sama lain.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yang memerankan istri, "Apa yang sedang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Sekarang, pasangan suami istri tersebut akan berdiskusi, sepakat untuk berpisah, dan pergi berdoa. Setelah waktu doa mereka berakhir, mereka harus bersatu kembali dan kembali menjalani hubungan fisik seperti biasanya dengan cara yang sepantasnya. Orang yang memerankan Setan harus menunjukkan bahwa dia tidak lagi dapat menggoda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sang suami, "Apa yang sedang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Sekarang, orang yang memerankan Paulus harus menunjukkan bahwa dia mengalihkan perhatiannya ke kelompok lain. Sekarang dia berbicara kepada orang-orang lajang dan para janda. Dia menunjukkan bahwa itu baik jika mereka tetap lajang, seperti yang dia lakukan. Tetapi jika mereka benar-benar ingin menikah karena mereka berjuang melawan pencobaan seksual, itu lebih baik bagi mereka. Mereka harus menikah.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si lajang yang menikah,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Satu orang yang memerankan satu orang lajang dapat memerankan kerinduan untuk menikah dan kemudian menikahi orang lajang lainnya.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si lajang yang menikah,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Satu orang yang memerankan seorang janda dapat memperagakan rasa puas dan hidup sendiri.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janda yang tidak menikah lagi,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7:1–9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Paulus memberi tahu orang-orang Korintus bahwa banyak orang di Korintus melakukan </w:t>
      </w:r>
      <w:r>
        <w:rPr>
          <w:b/>
          <w:lang w:val="id_ID" w:bidi="id_ID"/>
        </w:rPr>
        <w:t>amoralitas</w:t>
      </w:r>
      <w:r>
        <w:rPr>
          <w:lang w:val="id_ID" w:bidi="id_ID"/>
        </w:rPr>
        <w:t xml:space="preserve"> seksual. Amoralitas seksual dapat berarti banyak hal. Itu adalah dosa seksual dalam bentuk apa pun.</w:t>
      </w:r>
    </w:p>
    <w:p>
      <w:pPr/>
      <w:r>
        <w:rPr>
          <w:lang w:val="id_ID" w:bidi="id_ID"/>
        </w:rPr>
      </w:r>
      <w:r>
        <w:rPr>
          <w:lang w:val="id_ID" w:bidi="id_ID"/>
        </w:rPr>
        <w:t xml:space="preserve">Berhenti di sini dan diskusikan dalam kelompok kata atau frasa apa yang akan Anda gunakan untuk </w:t>
      </w:r>
      <w:r>
        <w:rPr>
          <w:b/>
          <w:lang w:val="id_ID" w:bidi="id_ID"/>
        </w:rPr>
        <w:t>amoralitas</w:t>
      </w:r>
      <w:r>
        <w:rPr>
          <w:lang w:val="id_ID" w:bidi="id_ID"/>
        </w:rPr>
        <w:t xml:space="preserve">. Gunakan kata atau frasa yang sama seperti yang Anda gunakan dalam 1 Korintus 5:11. Untuk informasi lebih lanjut, lihat </w:t>
      </w:r>
      <w:r>
        <w:rPr>
          <w:lang w:val="id_ID" w:bidi="id_ID"/>
        </w:rPr>
        <w:t>amoralitas</w:t>
      </w:r>
      <w:r>
        <w:rPr>
          <w:lang w:val="id_ID" w:bidi="id_ID"/>
        </w:rPr>
        <w:t xml:space="preserve"> di Daftar Kata Utama. Hentikan sebentar rekaman ini di sini.</w:t>
      </w:r>
    </w:p>
    <w:p>
      <w:pPr/>
      <w:r>
        <w:rPr>
          <w:lang w:val="id_ID" w:bidi="id_ID"/>
        </w:rPr>
      </w:r>
      <w:r>
        <w:rPr>
          <w:lang w:val="id_ID" w:bidi="id_ID"/>
        </w:rPr>
        <w:t xml:space="preserve">Paulus berbicara dengan orang-orang di Korintus tentang seperti apa seharusnya pernikahan Kristen. Paulus mengatakan </w:t>
      </w:r>
      <w:r>
        <w:rPr>
          <w:b/>
          <w:lang w:val="id_ID" w:bidi="id_ID"/>
        </w:rPr>
        <w:t>tugas perkawinan</w:t>
      </w:r>
      <w:r>
        <w:rPr>
          <w:lang w:val="id_ID" w:bidi="id_ID"/>
        </w:rPr>
        <w:t xml:space="preserve"> sebagai cara sopan untuk berbicara tentang hubungan fisik antara suami dan istri. Itu berfokus pada hak orang lain.</w:t>
      </w:r>
    </w:p>
    <w:p>
      <w:pPr/>
      <w:r>
        <w:rPr>
          <w:lang w:val="id_ID" w:bidi="id_ID"/>
        </w:rPr>
      </w:r>
      <w:r>
        <w:rPr>
          <w:lang w:val="id_ID" w:bidi="id_ID"/>
        </w:rPr>
        <w:t xml:space="preserve">Berhenti di sini dan diskusikan sebagai kelompok kata atau frasa apa yang akan Anda gunakan untuk </w:t>
      </w:r>
      <w:r>
        <w:rPr>
          <w:b/>
          <w:lang w:val="id_ID" w:bidi="id_ID"/>
        </w:rPr>
        <w:t>tugas perkawinan</w:t>
      </w:r>
      <w:r>
        <w:rPr>
          <w:lang w:val="id_ID" w:bidi="id_ID"/>
        </w:rPr>
        <w:t>, atau hubungan fisik antara suami dan istri. Hentikan sebentar rekaman ini di sini.</w:t>
      </w:r>
    </w:p>
    <w:p>
      <w:pPr/>
      <w:r>
        <w:rPr>
          <w:lang w:val="id_ID" w:bidi="id_ID"/>
        </w:rPr>
      </w:r>
      <w:r>
        <w:rPr>
          <w:lang w:val="id_ID" w:bidi="id_ID"/>
        </w:rPr>
        <w:t xml:space="preserve">Paulus mengatakan bahwa setiap orang harus </w:t>
      </w:r>
      <w:r>
        <w:rPr>
          <w:b/>
          <w:lang w:val="id_ID" w:bidi="id_ID"/>
        </w:rPr>
        <w:t>memenuhi</w:t>
      </w:r>
      <w:r>
        <w:rPr>
          <w:lang w:val="id_ID" w:bidi="id_ID"/>
        </w:rPr>
        <w:t xml:space="preserve"> tugas perkawinan mereka kepada suami atau istri mereka. Ketika seseorang memenuhi sesuatu, mereka mengembalikan sesuatu kepada seseorang yang merupakan milik mereka. Adalah tepat untuk memberikannya kepada orang lain, dan mereka memiliki hak untuk mengharapkannya.</w:t>
      </w:r>
    </w:p>
    <w:p>
      <w:pPr/>
      <w:r>
        <w:rPr>
          <w:lang w:val="id_ID" w:bidi="id_ID"/>
        </w:rPr>
      </w:r>
      <w:r>
        <w:rPr>
          <w:lang w:val="id_ID" w:bidi="id_ID"/>
        </w:rPr>
        <w:t xml:space="preserve">Berhenti di sini dan diskusikan dalam kelompok kata atau frasa apa yang akan Anda gunakan untuk </w:t>
      </w:r>
      <w:r>
        <w:rPr>
          <w:b/>
          <w:lang w:val="id_ID" w:bidi="id_ID"/>
        </w:rPr>
        <w:t>memenuhi</w:t>
      </w:r>
      <w:r>
        <w:rPr>
          <w:lang w:val="id_ID" w:bidi="id_ID"/>
        </w:rPr>
        <w:t>. Hentikan sebentar rekaman ini di sini.</w:t>
      </w:r>
    </w:p>
    <w:p>
      <w:pPr/>
      <w:r>
        <w:rPr>
          <w:lang w:val="id_ID" w:bidi="id_ID"/>
        </w:rPr>
      </w:r>
      <w:r>
        <w:rPr>
          <w:lang w:val="id_ID" w:bidi="id_ID"/>
        </w:rPr>
        <w:t xml:space="preserve">Paulus mengatakan bahwa suami tidak memiliki </w:t>
      </w:r>
      <w:r>
        <w:rPr>
          <w:b/>
          <w:lang w:val="id_ID" w:bidi="id_ID"/>
        </w:rPr>
        <w:t>otoritas</w:t>
      </w:r>
      <w:r>
        <w:rPr>
          <w:lang w:val="id_ID" w:bidi="id_ID"/>
        </w:rPr>
        <w:t xml:space="preserve"> atas tubuhnya sendiri, melainkan istrinya. Seseorang yang memiliki otoritas memiliki hak dan kuasa untuk membuat keputusan dan penghakiman. Dalam perikop ini, Paulus menyuruh suami dan istri untuk menyerahkan otoritas untuk membuat keputusan tersebut, dan memberikannya kepada satu sama lain.</w:t>
      </w:r>
    </w:p>
    <w:p>
      <w:pPr/>
      <w:r>
        <w:rPr>
          <w:lang w:val="id_ID" w:bidi="id_ID"/>
        </w:rPr>
      </w:r>
      <w:r>
        <w:rPr>
          <w:lang w:val="id_ID" w:bidi="id_ID"/>
        </w:rPr>
        <w:t xml:space="preserve">Berhenti di sini dan bicarakan dalam kelompok kata atau sebutan apa yang akan Anda pakai untuk </w:t>
      </w:r>
      <w:r>
        <w:rPr>
          <w:b/>
          <w:lang w:val="id_ID" w:bidi="id_ID"/>
        </w:rPr>
        <w:t>otoritas</w:t>
      </w:r>
      <w:r>
        <w:rPr>
          <w:lang w:val="id_ID" w:bidi="id_ID"/>
        </w:rPr>
        <w:t xml:space="preserve">. Untuk informasi lebih lanjut, lihat </w:t>
      </w:r>
      <w:r>
        <w:rPr>
          <w:lang w:val="id_ID" w:bidi="id_ID"/>
        </w:rPr>
        <w:t>otoritas</w:t>
      </w:r>
      <w:r>
        <w:rPr>
          <w:lang w:val="id_ID" w:bidi="id_ID"/>
        </w:rPr>
        <w:t xml:space="preserve"> di Daftar Kata Utama. Hentikan sebentar rekaman ini di sini.</w:t>
      </w:r>
    </w:p>
    <w:p>
      <w:pPr/>
      <w:r>
        <w:rPr>
          <w:lang w:val="id_ID" w:bidi="id_ID"/>
        </w:rPr>
      </w:r>
      <w:r>
        <w:rPr>
          <w:lang w:val="id_ID" w:bidi="id_ID"/>
        </w:rPr>
        <w:t xml:space="preserve">Paulus mengatakan bahwa suami dan istri tidak boleh saling </w:t>
      </w:r>
      <w:r>
        <w:rPr>
          <w:b/>
          <w:lang w:val="id_ID" w:bidi="id_ID"/>
        </w:rPr>
        <w:t>menahan</w:t>
      </w:r>
      <w:r>
        <w:rPr>
          <w:lang w:val="id_ID" w:bidi="id_ID"/>
        </w:rPr>
        <w:t xml:space="preserve"> hubungan fisik yang normal. Menahan adalah kebalikan dari memenuhi. Itu berarti menahan sesuatu yang merupakan hak orang lain. Tidak pantas untuk menjauhkan hal itu dari mereka, dan mereka memiliki hak untuk mengharapkannya.</w:t>
      </w:r>
    </w:p>
    <w:p>
      <w:pPr/>
      <w:r>
        <w:rPr>
          <w:lang w:val="id_ID" w:bidi="id_ID"/>
        </w:rPr>
      </w:r>
      <w:r>
        <w:rPr>
          <w:lang w:val="id_ID" w:bidi="id_ID"/>
        </w:rPr>
        <w:t xml:space="preserve">Berhenti di sini dan diskusikan dalam kelompok kata atau frasa apa yang akan Anda gunakan untuk </w:t>
      </w:r>
      <w:r>
        <w:rPr>
          <w:b/>
          <w:lang w:val="id_ID" w:bidi="id_ID"/>
        </w:rPr>
        <w:t>menahan</w:t>
      </w:r>
      <w:r>
        <w:rPr>
          <w:lang w:val="id_ID" w:bidi="id_ID"/>
        </w:rPr>
        <w:t>. Hentikan sebentar rekaman ini di sini.</w:t>
      </w:r>
    </w:p>
    <w:p>
      <w:pPr/>
      <w:r>
        <w:rPr>
          <w:lang w:val="id_ID" w:bidi="id_ID"/>
        </w:rPr>
      </w:r>
      <w:r>
        <w:rPr>
          <w:lang w:val="id_ID" w:bidi="id_ID"/>
        </w:rPr>
        <w:t xml:space="preserve">Nama </w:t>
      </w:r>
      <w:r>
        <w:rPr>
          <w:b/>
          <w:lang w:val="id_ID" w:bidi="id_ID"/>
        </w:rPr>
        <w:t>Iblis</w:t>
      </w:r>
      <w:r>
        <w:rPr>
          <w:lang w:val="id_ID" w:bidi="id_ID"/>
        </w:rPr>
        <w:t xml:space="preserve"> berarti musuh, musuh, atau pendakwa. Ini adalah nama untuk Iblis, pemimpin semua roh jahat. Gunakan nama yang sama untuk Setan yang telah Anda gunakan sebelumnya. Untuk informasi lebih lanjut, lihat </w:t>
      </w:r>
      <w:r>
        <w:rPr>
          <w:lang w:val="id_ID" w:bidi="id_ID"/>
        </w:rPr>
        <w:t>Setan</w:t>
      </w:r>
      <w:r>
        <w:rPr>
          <w:lang w:val="id_ID" w:bidi="id_ID"/>
        </w:rPr>
        <w:t xml:space="preserve"> di Daftar Kata Utama.</w:t>
      </w:r>
    </w:p>
    <w:p>
      <w:pPr/>
      <w:r>
        <w:rPr>
          <w:lang w:val="id_ID" w:bidi="id_ID"/>
        </w:rPr>
      </w:r>
      <w:r>
        <w:rPr>
          <w:lang w:val="id_ID" w:bidi="id_ID"/>
        </w:rPr>
        <w:t xml:space="preserve">Paulus mengatakan bahwa setiap orang memiliki </w:t>
      </w:r>
      <w:r>
        <w:rPr>
          <w:b/>
          <w:lang w:val="id_ID" w:bidi="id_ID"/>
        </w:rPr>
        <w:t>karunia</w:t>
      </w:r>
      <w:r>
        <w:rPr>
          <w:lang w:val="id_ID" w:bidi="id_ID"/>
        </w:rPr>
        <w:t xml:space="preserve"> mereka sendiri dari Allah. Gunakan kata yang sama untuk karunia seperti yang Anda gunakan pada bagian pertama surat Paulus kepada orang-orang Korintus. Untuk informasi lebih lanjut, lihat </w:t>
      </w:r>
      <w:r>
        <w:rPr>
          <w:b/>
          <w:lang w:val="id_ID" w:bidi="id_ID"/>
        </w:rPr>
        <w:t>Karunia</w:t>
      </w:r>
      <w:r>
        <w:rPr>
          <w:lang w:val="id_ID" w:bidi="id_ID"/>
        </w:rPr>
        <w:t xml:space="preserve">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teks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teks tersebut dalam bahasa Anda sendiri. Ingatlah untuk menyertakan hal-hal yang Anda putuskan dalam langkah-langkah sebelumnya, seperti urutan waktu, kata-kata, frasa, emosi, atau apa pun yang sudah Anda diskusikan.</w:t>
      </w:r>
    </w:p>
    <w:p>
      <w:pPr/>
      <w:r>
        <w:rPr>
          <w:lang w:val="id_ID" w:bidi="id_ID"/>
        </w:rPr>
      </w:r>
      <w:r>
        <w:rPr>
          <w:lang w:val="id_ID" w:bidi="id_ID"/>
        </w:rPr>
        <w:t>Seorang anggota kelompok harus menyampaikan beberapa kalimat dari teks itu lalu berhenti sebentar. Anggota kelompok lain harus menceritakan bagian selanjutnya dari teks itu dan berhenti sebentar. Lakukan hal ini sampai kelompok tersebut telah menceritakan kembali seluruh bagian teks tersebut. Dalam tahap ini anggota kelompok dapat saling mengoreksi. Hentikan sebentar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acak, gerakan, atau papan cerita mereka untuk membantu mereka mengingat teks tersebut. Hentikan sebentar audio ini di sini.</w:t>
      </w:r>
    </w:p>
    <w:p>
      <w:pPr/>
      <w:r>
        <w:rPr>
          <w:lang w:val="id_ID" w:bidi="id_ID"/>
        </w:rPr>
      </w:r>
      <w:r>
        <w:rPr>
          <w:lang w:val="id_ID" w:bidi="id_ID"/>
        </w:rPr>
        <w:t>Selanjutnya, kelompok dapat memutuskan versi teks siapa yang paling kalian sukai. Anda mungkin memutuskan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teks tersebut.</w:t>
      </w:r>
      <w:r>
        <w:rPr>
          <w:lang w:val="id_ID" w:bidi="id_ID"/>
        </w:rPr>
      </w:r>
      <w:r>
        <w:rPr>
          <w:lang w:val="id_ID" w:bidi="id_ID"/>
        </w:rPr>
      </w:r>
    </w:p>
    <w:p>
      <w:pPr/>
      <w:r>
        <w:rPr>
          <w:lang w:val="id_ID" w:bidi="id_ID"/>
        </w:rPr>
      </w:r>
    </w:p>
    <w:p>
      <w:pPr>
        <w:pStyle w:val="Heading2"/>
      </w:pPr>
      <w:r>
        <w:rPr>
          <w:lang w:val="id_ID" w:bidi="id_ID"/>
        </w:rPr>
        <w:t>1 Korintus 7:10–16</w:t>
      </w:r>
      <w:r>
        <w:rPr>
          <w:lang w:val="id_ID" w:bidi="id_ID"/>
        </w:rPr>
      </w:r>
    </w:p>
    <w:p>
      <w:pPr>
        <w:pStyle w:val="Heading3"/>
      </w:pPr>
      <w:r>
        <w:rPr>
          <w:lang w:val="id_ID" w:bidi="id_ID"/>
        </w:rPr>
        <w:t>Dengar dan Renungkan</w:t>
      </w:r>
    </w:p>
    <w:p>
      <w:pPr/>
      <w:r>
        <w:rPr>
          <w:lang w:val="id_ID" w:bidi="id_ID"/>
        </w:rPr>
      </w:r>
      <w:r>
        <w:rPr>
          <w:lang w:val="id_ID" w:bidi="id_ID"/>
        </w:rPr>
        <w:t xml:space="preserve">Pada tahap ini, dengarkan 1 Korintus 7:10–16 dan simpanlah dalam hatimu. </w:t>
      </w:r>
    </w:p>
    <w:p>
      <w:pPr/>
      <w:r>
        <w:rPr>
          <w:lang w:val="id_ID" w:bidi="id_ID"/>
        </w:rPr>
      </w:r>
      <w:r>
        <w:rPr>
          <w:lang w:val="id_ID" w:bidi="id_ID"/>
        </w:rPr>
        <w:t>Dengarkan versi audio dari 1 Korintus 7:10–16 sebanyak tiga kali, dalam tiga terjemahan yang berbeda, jika memungkinkan.</w:t>
      </w:r>
    </w:p>
    <w:p>
      <w:pPr/>
      <w:r>
        <w:rPr>
          <w:lang w:val="id_ID" w:bidi="id_ID"/>
        </w:rPr>
      </w:r>
      <w:r>
        <w:rPr>
          <w:lang w:val="id_ID" w:bidi="id_ID"/>
        </w:rPr>
        <w:t>Hentikan sejenak audio ini di sini.</w:t>
      </w:r>
    </w:p>
    <w:p>
      <w:pPr/>
      <w:r>
        <w:rPr>
          <w:lang w:val="id_ID" w:bidi="id_ID"/>
        </w:rPr>
      </w:r>
      <w:r>
        <w:rPr>
          <w:lang w:val="id_ID" w:bidi="id_ID"/>
        </w:rPr>
        <w:t>Sekarang, sebagai kelompok, diskusikan pertanyaan-pertanyaan berikut:</w:t>
      </w:r>
    </w:p>
    <w:p>
      <w:pPr>
        <w:pStyle w:val="ListBullet"/>
        <w:spacing w:line="240" w:lineRule="auto"/>
        <w:ind w:left="720"/>
      </w:pPr>
      <w:r>
        <w:rPr>
          <w:lang w:val="id_ID" w:bidi="id_ID"/>
        </w:rPr>
      </w:r>
      <w:r>
        <w:rPr>
          <w:lang w:val="id_ID" w:bidi="id_ID"/>
        </w:rPr>
        <w:t>Apa yang Anda sukai dari perikop ini? Hentikan sejenak audio ini di sini.</w:t>
      </w:r>
    </w:p>
    <w:p>
      <w:pPr>
        <w:pStyle w:val="ListBullet"/>
        <w:spacing w:line="240" w:lineRule="auto"/>
        <w:ind w:left="720"/>
      </w:pPr>
      <w:r>
        <w:rPr>
          <w:lang w:val="id_ID" w:bidi="id_ID"/>
        </w:rPr>
      </w:r>
      <w:r>
        <w:rPr>
          <w:lang w:val="id_ID" w:bidi="id_ID"/>
        </w:rPr>
        <w:t>Apa yang tidak Anda sukai atau tidak Anda pahami dari bagian ini? Hentikan sejenak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sejenak audio ini di sini.</w:t>
      </w:r>
    </w:p>
    <w:p>
      <w:pPr>
        <w:pStyle w:val="ListBullet"/>
        <w:spacing w:line="240" w:lineRule="auto"/>
        <w:ind w:left="720"/>
      </w:pPr>
      <w:r>
        <w:rPr>
          <w:lang w:val="id_ID" w:bidi="id_ID"/>
        </w:rPr>
      </w:r>
      <w:r>
        <w:rPr>
          <w:lang w:val="id_ID" w:bidi="id_ID"/>
        </w:rPr>
        <w:t>Apa yang diceritakan perikop ini kepada kita tentang manusia? Hentikan sejenak audio ini di sini.</w:t>
      </w:r>
    </w:p>
    <w:p>
      <w:pPr>
        <w:pStyle w:val="ListBullet"/>
        <w:spacing w:line="240" w:lineRule="auto"/>
        <w:ind w:left="720"/>
      </w:pPr>
      <w:r>
        <w:rPr>
          <w:lang w:val="id_ID" w:bidi="id_ID"/>
        </w:rPr>
      </w:r>
      <w:r>
        <w:rPr>
          <w:lang w:val="id_ID" w:bidi="id_ID"/>
        </w:rPr>
        <w:t>Bagaimana perikop ini memengaruhi kehidupan kita sehari-hari? Hentikan sejenak audio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audio dari 1 Korintus 7:10–16 dalam terjemahan yang paling mudah dimengerti. </w:t>
      </w:r>
    </w:p>
    <w:p>
      <w:pPr/>
      <w:r>
        <w:rPr>
          <w:lang w:val="id_ID" w:bidi="id_ID"/>
        </w:rPr>
      </w:r>
      <w:r>
        <w:rPr>
          <w:lang w:val="id_ID" w:bidi="id_ID"/>
        </w:rPr>
        <w:t xml:space="preserve">Dalam perikop terakhir, Paulus berbicara kepada orang-orang Korintus tentang beberapa pertanyaan yang mereka miliki tentang pernikahan. Ia memberi tahu suami dan istri bahwa mereka harus saling menghormati dengan melakukan hubungan seksual yang teratur. Dia mengatakan bahwa tidak apa-apa untuk menghentikan hubungan seksual mereka secara teratur untuk waktu doa, dan kemudian mereka harus kembali bersama lagi. Alasan untuk nasihat ini adalah membantu laki-laki dan perempuan melawan pencobaan dosa seksual. Paulus juga berkata kepada orang-orang yang belum menikah bahwa adalah baik jika mereka tetap tidak menikah. Tetapi jika mereka berjuang dengan pencobaan seksual, akan lebih baik bagi mereka untuk menikah. </w:t>
      </w:r>
    </w:p>
    <w:p>
      <w:pPr/>
      <w:r>
        <w:rPr>
          <w:lang w:val="id_ID" w:bidi="id_ID"/>
        </w:rPr>
      </w:r>
      <w:r>
        <w:rPr>
          <w:lang w:val="id_ID" w:bidi="id_ID"/>
        </w:rPr>
        <w:t xml:space="preserve">Sekarang, dalam perikop ini, Paulus terus menjawab beberapa pertanyaan dari orang-orang Korintus. Dia berbicara kepada dua kelompok orang. Pertama, Paulus berbicara kepada pasangan menikah yang keduanya percaya. Kemudian, Paulus berbicara kepada pasangan yang sudah menikah yang mana salah satunya adalah orang percaya dan yang lainnya bukan. Nasihat Paulus untuk mereka berbeda, tergantung pada situasi mereka. Paulus sangat jelas tentang sumber instruksinya. Jika instruksinya adalah kata-kata Yesus, Paulus memberi tahu orang-orang itu. Jika ia memberikan nasihat berdasarkan otoritasnya sendiri sebagai seorang rasul, ia memberi tahu orang-orang itu juga demikian. </w:t>
      </w:r>
    </w:p>
    <w:p>
      <w:pPr/>
      <w:r>
        <w:rPr>
          <w:lang w:val="id_ID" w:bidi="id_ID"/>
        </w:rPr>
      </w:r>
      <w:r>
        <w:rPr>
          <w:lang w:val="id_ID" w:bidi="id_ID"/>
        </w:rPr>
        <w:t xml:space="preserve">Pada bagian pertama, Paulus memberi tahu orang-orang percaya yang menikah bahwa mereka tidak boleh berpisah atau bercerai. Ia mengatakan bahwa ini adalah kata-kata Yesus, bukan kata-katanya sendiri. Anda akan mengingat bahwa Injil Matius, Markus, dan Lukas semuanya mencatat bahwa Yesus memberi tahu murid-murid-Nya bahwa siapa pun yang menceraikan suami atau istri mereka melakukan perzinahan, atau berdosa. Paulus mengatakan bahwa jika seorang wanita memisahkan diri dari suaminya, ia harus tetap lajang atau kembali bersama suaminya. Paulus mengatakan bahwa itu adalah aturan yang sama juga untuk seorang suami. </w:t>
      </w:r>
    </w:p>
    <w:p>
      <w:pPr/>
      <w:r>
        <w:rPr>
          <w:lang w:val="id_ID" w:bidi="id_ID"/>
        </w:rPr>
      </w:r>
      <w:r>
        <w:rPr>
          <w:lang w:val="id_ID" w:bidi="id_ID"/>
        </w:rPr>
        <w:t xml:space="preserve">Berhenti di sini dan diskusikan pertanyaan ini dalam kelompok: Dalam budaya Anda, apa yang dipikirkan orang-orang tentang perceraian atau perpisahan? Hentikan sejenak audio ini di sini. </w:t>
      </w:r>
    </w:p>
    <w:p>
      <w:pPr/>
      <w:r>
        <w:rPr>
          <w:lang w:val="id_ID" w:bidi="id_ID"/>
        </w:rPr>
      </w:r>
      <w:r>
        <w:rPr>
          <w:lang w:val="id_ID" w:bidi="id_ID"/>
        </w:rPr>
        <w:t xml:space="preserve">Pada bagian berikutnya, Paulus memberikan nasihat berdasarkan otoritasnya sendiri sebagai seorang rasul. Ia tidak langsung mengutip Yesus. Ia berbicara tentang situasi yang tidak Yesus bicarakan secara khusus selama Pelayanan-Nya. Paulus berbicara kepada orang-orang percaya yang memiliki suami atau istri yang bukan orang percaya. Paulus mengatakan bahwa jika satu orang dalam pernikahan itu bukan orang percaya tetapi ingin tetap menikah, orang percaya itu tidak boleh menceraikan pasangannya. Paulus menjelaskan bahwa suami atau istri yang tidak percaya menjadi kudus melalui pasangan mereka yang percaya. Ini tidak berarti bahwa mereka secara otomatis menjadi orang Kristen. Kata kudus berarti bahwa sesuatu atau seseorang dikhususkan untuk tujuan khusus. Dalam perikop ini, Paulus mengatakan bahwa Allah telah memisahkan suami atau istri yang tidak percaya untuk menerima manfaat jika mereka tetap menikah dengan suami atau istri mereka yang adalah orang percaya. Paulus mengatakan bahwa anak-anak juga menerima manfaat kekudusan ini jika orang tua tetap hidup dalam ikatan pernikahan. </w:t>
      </w:r>
    </w:p>
    <w:p>
      <w:pPr/>
      <w:r>
        <w:rPr>
          <w:lang w:val="id_ID" w:bidi="id_ID"/>
        </w:rPr>
      </w:r>
      <w:r>
        <w:rPr>
          <w:lang w:val="id_ID" w:bidi="id_ID"/>
        </w:rPr>
        <w:t xml:space="preserve">Berhenti di sini dan diskusikan pertanyaan ini dalam kelompok: Bayangkan pasangan yang bahagia dalam pernikahan mereka, dan yang saling mengasihi. Suatu hari, istri itu mendengar tentang Yesus dan percaya. Suami itu belum percaya kepada Yesus. Apa saja cara-cara agar suami itu menerima berkat atau manfaat, sekarang setelah istrinya mengenal Yesus? Apa saja cara agar anak-anak mereka menerima manfaat atau berkat? Hentikan sejenak audio ini di sini. </w:t>
      </w:r>
    </w:p>
    <w:p>
      <w:pPr/>
      <w:r>
        <w:rPr>
          <w:lang w:val="id_ID" w:bidi="id_ID"/>
        </w:rPr>
      </w:r>
      <w:r>
        <w:rPr>
          <w:lang w:val="id_ID" w:bidi="id_ID"/>
        </w:rPr>
        <w:t>Sekarang Paulus mengalihkan fokusnya ke situasi yang berbeda. Paulus masih berbicara kepada orang-orang percaya yang memiliki suami atau istri yang bukan orang percaya. Tetapi dalam hal ini, Paulus berbicara tentang situasi di mana suami atau istri yang tidak percaya ingin meninggalkan pernikahan itu. Paulus berkata, dalam hal ini, orang percaya bebas untuk membiarkan mereka pergi. Orang percaya bukan seperti budak dalam jenis pernikahan ini. Allah ingin orang-orang menjalani kehidupan yang damai, jadi memaksa mereka untuk tinggal jika mereka tidak senang bukanlah pilihan yang benar.</w:t>
      </w:r>
    </w:p>
    <w:p>
      <w:pPr/>
      <w:r>
        <w:rPr>
          <w:lang w:val="id_ID" w:bidi="id_ID"/>
        </w:rPr>
      </w:r>
      <w:r>
        <w:rPr>
          <w:lang w:val="id_ID" w:bidi="id_ID"/>
        </w:rPr>
        <w:t>Sebelumnya, Paulus mengatakan bahwa suami atau istri yang tidak percaya menjadi kudus melalui pasangan mereka yang percaya. Tetapi ini tidak berarti bahwa mereka secara otomatis menjadi orang Kristen. Kita tahu itu benar, karena sekarang Paulus mengatakan bahwa orang percaya tidak dapat tahu apakah Allah akan menyelamatkan suami atau istri mereka. Itu adalah bagian dari alasan mengapa orang percaya bebas untuk membiarkan mereka pergi.</w:t>
      </w:r>
    </w:p>
    <w:p>
      <w:pPr/>
      <w:r>
        <w:rPr>
          <w:lang w:val="id_ID" w:bidi="id_ID"/>
        </w:rPr>
      </w:r>
      <w:r>
        <w:rPr>
          <w:lang w:val="id_ID" w:bidi="id_ID"/>
        </w:rPr>
        <w:t xml:space="preserve">Berhenti di sini dan diskusikan pertanyaan ini dalam kelompok: Dalam budaya Anda, apa yang akan dialami seorang istri jika suaminya meninggalkannya? Apa yang akan dialami seorang suami jika istrinya meninggalkannya? Hentikan sejenak audio ini di sini. </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audio dari 1 Korintus 7:10–16 dalam terjemahan yang paling mudah dimengerti. </w:t>
      </w:r>
    </w:p>
    <w:p>
      <w:pPr/>
      <w:r>
        <w:rPr>
          <w:lang w:val="id_ID" w:bidi="id_ID"/>
        </w:rPr>
      </w:r>
      <w:r>
        <w:rPr>
          <w:lang w:val="id_ID" w:bidi="id_ID"/>
        </w:rPr>
        <w:t>Pada tahap ini, kelompok akan menentukan adegan-adegan, tokoh-tokoh, dan latar dari perikop ini. Selanjutnya, kelompok akan memvisualisasikan perikop ini.</w:t>
      </w:r>
    </w:p>
    <w:p>
      <w:pPr/>
      <w:r>
        <w:rPr>
          <w:lang w:val="id_ID" w:bidi="id_ID"/>
        </w:rPr>
      </w:r>
      <w:r>
        <w:rPr>
          <w:lang w:val="id_ID" w:bidi="id_ID"/>
        </w:rPr>
        <w:t xml:space="preserve">Perikop ini memiliki tiga bagian. </w:t>
      </w:r>
    </w:p>
    <w:p>
      <w:pPr/>
      <w:r>
        <w:rPr>
          <w:lang w:val="id_ID" w:bidi="id_ID"/>
        </w:rPr>
      </w:r>
      <w:r>
        <w:rPr>
          <w:b/>
          <w:lang w:val="id_ID" w:bidi="id_ID"/>
        </w:rPr>
        <w:t>Pada bagian pertama:</w:t>
      </w:r>
      <w:r>
        <w:rPr>
          <w:lang w:val="id_ID" w:bidi="id_ID"/>
        </w:rPr>
        <w:t xml:space="preserve"> Paulus berbicara kepada pasangan suami istri yang keduanya percaya. Paulus memberi tahu orang-orang percaya yang menikah bahwa mereka tidak boleh berpisah atau bercerai. Ia mengatakan bahwa ini adalah kata-kata Yesus, bukan kata-katanya sendiri.</w:t>
      </w:r>
    </w:p>
    <w:p>
      <w:pPr/>
      <w:r>
        <w:rPr>
          <w:lang w:val="id_ID" w:bidi="id_ID"/>
        </w:rPr>
      </w:r>
      <w:r>
        <w:rPr>
          <w:b/>
          <w:lang w:val="id_ID" w:bidi="id_ID"/>
        </w:rPr>
        <w:t>Pada bagian kedua:</w:t>
      </w:r>
      <w:r>
        <w:rPr>
          <w:lang w:val="id_ID" w:bidi="id_ID"/>
        </w:rPr>
        <w:t xml:space="preserve"> Paulus berbicara kepada orang-orang percaya yang menikah dengan orang-orang yang tidak percaya. Paulus mengatakan bahwa jika orang dalam pernikahan yang bukan orang percaya ingin tetap menikah, orang percaya itu tidak boleh menceraikan pasangannya. Itu adalah hal yang terbaik bagi mereka dan anak-anak mereka jika mereka tetap dalam ikatan pernikahan. Pada bagian ini, Paulus mengatakan bahwa ini adalah kata-katanya sendiri, bukan sesuatu yang Yesus katakan.</w:t>
      </w:r>
    </w:p>
    <w:p>
      <w:pPr/>
      <w:r>
        <w:rPr>
          <w:lang w:val="id_ID" w:bidi="id_ID"/>
        </w:rPr>
      </w:r>
      <w:r>
        <w:rPr>
          <w:b/>
          <w:lang w:val="id_ID" w:bidi="id_ID"/>
        </w:rPr>
        <w:t>Pada bagian ketiga:</w:t>
      </w:r>
      <w:r>
        <w:rPr>
          <w:lang w:val="id_ID" w:bidi="id_ID"/>
        </w:rPr>
        <w:t xml:space="preserve"> Paulus masih berbicara kepada orang-orang percaya yang menikah dengan orang-orang yang tidak percaya. Paulus berbicara tentang situasi di mana suami atau istri yang tidak percaya ingin meninggalkan pernikahan itu. Paulus berkata, dalam hal ini, orang percaya harus membiarkan mereka pergi.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Pasangan suami istri yang keduanya percaya</w:t>
      </w:r>
    </w:p>
    <w:p>
      <w:pPr>
        <w:pStyle w:val="ListBullet"/>
        <w:spacing w:line="240" w:lineRule="auto"/>
        <w:ind w:left="720"/>
      </w:pPr>
      <w:r>
        <w:rPr>
          <w:lang w:val="id_ID" w:bidi="id_ID"/>
        </w:rPr>
      </w:r>
      <w:r>
        <w:rPr>
          <w:lang w:val="id_ID" w:bidi="id_ID"/>
        </w:rPr>
        <w:t>Pasangan suami istri dengan satu orang percaya dan satu orang yang tidak percaya</w:t>
      </w:r>
    </w:p>
    <w:p>
      <w:pPr>
        <w:pStyle w:val="ListBullet"/>
        <w:spacing w:line="240" w:lineRule="auto"/>
        <w:ind w:left="720"/>
      </w:pPr>
      <w:r>
        <w:rPr>
          <w:lang w:val="id_ID" w:bidi="id_ID"/>
        </w:rPr>
      </w:r>
      <w:r>
        <w:rPr>
          <w:lang w:val="id_ID" w:bidi="id_ID"/>
        </w:rPr>
        <w:t xml:space="preserve">Dan anak-anak dengan satu orang tua yang adalah orang percaya, dan satunya bukan orang percaya. </w:t>
      </w:r>
    </w:p>
    <w:p>
      <w:pPr/>
      <w:r>
        <w:rPr>
          <w:lang w:val="id_ID" w:bidi="id_ID"/>
        </w:rPr>
      </w:r>
      <w:r>
        <w:rPr>
          <w:lang w:val="id_ID" w:bidi="id_ID"/>
        </w:rPr>
        <w:t>Dalam perikop ini, Paulus berbicara tentang tiga jenis situasi pernikahan yang berbeda, dan penting untuk menunjukkan dalam terjemahan Anda bahwa setiap situasi berbeda. Tergantung pada situasinya, instruksinya sangat berbeda. Anda mungkin ingin menggambar tiga lingkaran besar untuk mewakili ketiga kelompok tersebut. Jelaskan bahwa berbagai jenis situasi pernikahan ada di lingkaran ini. Ide besarnya adalah menunjukkan bahwa jika seseorang berada di satu lingkaran, mereka memiliki instruksi tertentu. Tetapi jika mereka berada di lingkaran kedua, mereka memiliki instruksi yang berbeda. Dan jika mereka berada di lingkaran ketiga, instruksi mereka berbeda lagi. Penting untuk menyoroti bahwa instruksi untuk setiap lingkaran harus tetap terhubung dengan situasi di lingkaran itu. Anda tidak dapat mengambil instruksi dari satu lingkaran, dan mencoba menerapkannya ke lingkaran yang berbeda. Maka Anda tidak akan memahami bagian dari surat Paulus ini dengan benar.</w:t>
      </w:r>
    </w:p>
    <w:p>
      <w:pPr/>
      <w:r>
        <w:rPr>
          <w:lang w:val="id_ID" w:bidi="id_ID"/>
        </w:rPr>
      </w:r>
      <w:r>
        <w:rPr>
          <w:lang w:val="id_ID" w:bidi="id_ID"/>
        </w:rPr>
        <w:t xml:space="preserve">Pada bagian pertama, Paulus berbicara kepada pasangan suami istri yang keduanya percaya. Pasangan ini berada di lingkaran pertama. Paulus mengingatkan orang-orang Korintus bahwa Yesus memberikan perintah tentang pernikahan kepada orang-orang ini. Yesus mengatakan bahwa mereka tidak boleh berpisah atau bercerai. Perpisahan dan perceraian adalah kata-kata yang berbeda, tetapi mereka memiliki hasil yang sama. Ketika seorang istri memisahkan diri, itu berarti ia pergi. Ketika seorang suami menceraikan istrinya, itu berarti ia mengusir istrinya. Kemudian Yesus berkata, bahkan jika karena alasan tertentu seorang perempuan memisahkan dirinya dari suaminya, ia harus tetap lajang atau kembali bersama suaminya. Paulus mengatakan bahwa itu adalah aturan yang sama juga untuk seorang suami. </w:t>
      </w:r>
    </w:p>
    <w:p>
      <w:pPr/>
      <w:r>
        <w:rPr>
          <w:lang w:val="id_ID" w:bidi="id_ID"/>
        </w:rPr>
      </w:r>
      <w:r>
        <w:rPr>
          <w:lang w:val="id_ID" w:bidi="id_ID"/>
        </w:rPr>
        <w:t xml:space="preserve">Pada bagian kedua, Paulus berbicara kepada orang-orang percaya yang memiliki suami atau istri yang bukan orang percaya. Pasangan ini berada di lingkaran kedua. Sekarang Paulus memberikan nasihat berdasarkan otoritasnya sendiri sebagai seorang rasul, tidak langsung mengutip Yesus. Ia berbicara tentang situasi yang tidak Yesus bicarakan secara khusus selama pelayanan-Nya di bumi. Paulus mengatakan bahwa jika suami atau istri yang tidak percaya ingin tetap menikah, mereka harus tetap dalam ikatan pernikahan. Paulus mengatakan bahwa suami yang tidak percaya menjadi kudus karena istrinya. Paulus mengatakan bahwa anak-anak mereka juga menjadi kudus. Paulus menambahkan bahwa jika suami atau istri yang tidak percaya tidak menjadi kudus, anak-anak mereka akan menjadi najis, atau tidak layak untuk melayani Allah. Tetapi karena suami atau istri yang tidak percaya memang menjadi kudus, anak-anak mereka juga menjadi kudus. Ini tidak berarti bahwa mereka secara otomatis menjadi orang-orang Kristen. Kata kudus berarti bahwa seseorang dikhususkan untuk tujuan khusus. Dalam perikop ini, Paulus mengatakan bahwa Allah telah memisahkan suami atau istri yang tidak percaya untuk menerima manfaat jika mereka tetap menikah dengan suami atau istri mereka yang adalah orang percaya. Paulus mengatakan bahwa anak-anak juga menerima manfaat kekudusan ini jika orang tua tetap hidup dalam ikatan pernikahan. </w:t>
      </w:r>
    </w:p>
    <w:p>
      <w:pPr/>
      <w:r>
        <w:rPr>
          <w:lang w:val="id_ID" w:bidi="id_ID"/>
        </w:rPr>
      </w:r>
      <w:r>
        <w:rPr>
          <w:lang w:val="id_ID" w:bidi="id_ID"/>
        </w:rPr>
        <w:t>Pada bagian ketiga, Paulus memberikan nasihat berdasarkan otoritasnya sendiri sebagai seorang rasul. Ia tidak langsung mengutip Yesus. Paulus masih berbicara kepada orang-orang percaya yang memiliki suami atau istri yang bukan orang percaya. Tetapi dalam hal ini, Paulus berbicara tentang situasi di mana suami atau istri yang tidak percaya ingin meninggalkan pernikahan itu. Ini adalah lingkaran ketiga. Paulus berkata, dalam hal ini, orang percaya bebas untuk membiarkan mereka pergi. Orang percaya bukan seperti budak dalam jenis pernikahan ini. Allah ingin orang-orang menjalani kehidupan yang damai, jadi memaksa orang yang tidak percaya untuk tinggal jika mereka tidak senang bukanlah pilihan yang benar. Paulus kemudian membuat pernyataan yang kuat dengan mengajukan dua pertanyaan. Paulus bertanya, "Bagaimana Anda dapat tahu, istri, apakah Anda akan menyelamatkan suami Anda? Dan bagaimana Anda dapat tahu, suami, apakah Anda akan menyelamatkan istri Anda?" Paulus bermaksud bahwa orang percaya tidak dapat tahu apakah mereka akan menyelamatkan suami atau istri mereka. Paulus tahu bahwa hanya Allah yang dapat menyelamatkan orang-orang dari dosa-dosa mereka. Tidak ada orang yang dapat melakukan itu bagi orang lain, dan tidak ada orang yang dapat tahu kapan atau bagaimana Allah akan melakukannya. Itu adalah bagian dari alasan mengapa orang percaya bebas untuk membiarkan mereka pergi.</w:t>
      </w:r>
    </w:p>
    <w:p>
      <w:pPr/>
      <w:r>
        <w:rPr>
          <w:lang w:val="id_ID" w:bidi="id_ID"/>
        </w:rPr>
      </w:r>
      <w:r>
        <w:rPr>
          <w:lang w:val="id_ID" w:bidi="id_ID"/>
        </w:rPr>
        <w:t>Berhenti di sini dan diskusikan pertanyaan ini dalam kelompok: Bayangkan ada sekelompok anak-anak dan orang-orang muda, dan mereka membantu Anda melakukan beberapa pekerjaan. Anda membagi mereka berdasarkan usia menjadi tiga kelompok yang berbeda. Orang-orang yang lebih tua dapat melakukan pekerjaan yang lebih sulit dan orang-orang yang sangat muda dapat melakukan pekerjaan yang lebih mudah. Anda berkata kepada mereka, "Jika kalian berada dalam kelompok orang-orang yang berusia 18 tahun, maka lakukanlah pekerjaan ini." Tetapi jika Anda berada dalam kelompok anak-anak yang berusia 12 tahun, maka lakukanlah pekerjaan ini. Tetapi jika Anda berada dalam kelompok anak-anak berusia 4 tahun, maka Anda dapat melakukan pekerjaan lain ini di sini." Dalam bahasa Anda, bagaimana Anda menunjukkan perbedaan antara kelompok yang berbeda? Bagaimana Anda menunjukkan bahwa Anda beralih dari kelompok pertama ke kelompok kedua? Hentikan sejenak audio ini di sini.</w:t>
      </w:r>
    </w:p>
    <w:p>
      <w:pPr/>
      <w:r>
        <w:rPr>
          <w:lang w:val="id_ID" w:bidi="id_ID"/>
        </w:rPr>
      </w:r>
      <w:r>
        <w:rPr>
          <w:lang w:val="id_ID" w:bidi="id_ID"/>
        </w:rPr>
        <w:t>Berhenti di sini dan diskusikan pertanyaan ini dalam kelompok: Pikirkan kisah yang sama tentang kelompok anak-anak. Dalam bahasa Anda, bagaimana Anda menunjukkan hubungan yang kuat antara usia mereka dan pekerjaan yang mereka dapatkan? "Jika Anda berusia 12 tahun, maka lakukanlah pekerjaan ini." Hentikan sejenak audio ini di sini.</w:t>
      </w:r>
    </w:p>
    <w:p>
      <w:pPr/>
      <w:r>
        <w:rPr>
          <w:lang w:val="id_ID" w:bidi="id_ID"/>
        </w:rPr>
      </w:r>
      <w:r>
        <w:rPr>
          <w:lang w:val="id_ID" w:bidi="id_ID"/>
        </w:rPr>
        <w:t>Sekarang, kelompok harus membuat papan cerita, menggambar, atau menggunakan benda-benda untuk memvisualisasikan perikop dan tindakan di dalamnya.</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audio dari 1 Korintus 7:10–16 dalam terjemahan yang paling mudah dimengerti. </w:t>
      </w:r>
    </w:p>
    <w:p>
      <w:pPr/>
      <w:r>
        <w:rPr>
          <w:lang w:val="id_ID" w:bidi="id_ID"/>
        </w:rPr>
      </w:r>
      <w:r>
        <w:rPr>
          <w:lang w:val="id_ID" w:bidi="id_ID"/>
        </w:rPr>
        <w:t>Dalam tahap ini, kelompok akan memeragakan perikop tersebut.</w:t>
      </w:r>
    </w:p>
    <w:p>
      <w:pPr/>
      <w:r>
        <w:rPr>
          <w:lang w:val="id_ID" w:bidi="id_ID"/>
        </w:rPr>
      </w:r>
      <w:r>
        <w:rPr>
          <w:lang w:val="id_ID" w:bidi="id_ID"/>
        </w:rPr>
        <w:t xml:space="preserve">Perikop ini memiliki tiga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Pasangan suami istri yang keduanya percaya</w:t>
      </w:r>
    </w:p>
    <w:p>
      <w:pPr>
        <w:pStyle w:val="ListBullet"/>
        <w:spacing w:line="240" w:lineRule="auto"/>
        <w:ind w:left="720"/>
      </w:pPr>
      <w:r>
        <w:rPr>
          <w:lang w:val="id_ID" w:bidi="id_ID"/>
        </w:rPr>
      </w:r>
      <w:r>
        <w:rPr>
          <w:lang w:val="id_ID" w:bidi="id_ID"/>
        </w:rPr>
        <w:t>Pasangan suami istri dengan satu orang percaya dan satu orang yang tidak percaya</w:t>
      </w:r>
    </w:p>
    <w:p>
      <w:pPr>
        <w:pStyle w:val="ListBullet"/>
        <w:spacing w:line="240" w:lineRule="auto"/>
        <w:ind w:left="720"/>
      </w:pPr>
      <w:r>
        <w:rPr>
          <w:lang w:val="id_ID" w:bidi="id_ID"/>
        </w:rPr>
      </w:r>
      <w:r>
        <w:rPr>
          <w:lang w:val="id_ID" w:bidi="id_ID"/>
        </w:rPr>
        <w:t xml:space="preserve">Dan anak-anak dengan satu orang tua yang adalah orang percaya, dan satunya bukan orang percaya. </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bagian ini tanpa berhenti. Perhatikan percakapan, alur, jalan cerita, dan urutan waktu dari perikop ini. Pastikan Anda tidak melewatkan memerankan bagian-bagian yang sulit atau penting dari teks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memperagakan teks ini untuk kedua kalinya. Pada bagian-bagian tertentu dalam drama, berhenti sebentar dan tanyakan pada orang yang sedang memerankan tokoh tersebut, "Apa yang Anda rasakan atau pikirkan?" Orang yang sedang memerankan karakter tersebut harus menjawab apa yang mereka rasakan atau pikirkan jika mereka menjadi karakter tersebut. Lalu lanjutkan dramanya.</w:t>
      </w:r>
    </w:p>
    <w:p>
      <w:pPr/>
      <w:r>
        <w:rPr>
          <w:lang w:val="id_ID" w:bidi="id_ID"/>
        </w:rPr>
      </w:r>
      <w:r>
        <w:rPr>
          <w:lang w:val="id_ID" w:bidi="id_ID"/>
        </w:rPr>
        <w:t>Hentikan sejenak audio di sini dan peragakan teks ini untuk kedua kalinya.</w:t>
      </w:r>
    </w:p>
    <w:p>
      <w:pPr/>
      <w:r>
        <w:rPr>
          <w:lang w:val="id_ID" w:bidi="id_ID"/>
        </w:rPr>
      </w:r>
      <w:r>
        <w:rPr>
          <w:lang w:val="id_ID" w:bidi="id_ID"/>
        </w:rPr>
        <w:t>Berikut ini adalah sebuah contoh drama dan kemungkinan respon-responnya.</w:t>
      </w:r>
    </w:p>
    <w:p>
      <w:pPr/>
      <w:r>
        <w:rPr>
          <w:lang w:val="id_ID" w:bidi="id_ID"/>
        </w:rPr>
      </w:r>
      <w:r>
        <w:rPr>
          <w:lang w:val="id_ID" w:bidi="id_ID"/>
        </w:rPr>
        <w:t>Drama itu harus menunjukkan bahwa ada tiga jenis situasi pernikahan yang berbeda, masing-masing dengan instruksi yang berbeda. Dalam drama Anda, Anda mungkin ingin pindah ke tiga bagian ruangan yang berbeda untuk mewakili ketiga situasi tersebut. Ide besarnya adalah untuk menunjukkan bahwa jika seseorang berada di satu bagian ruangan, mereka memiliki instruksi tertentu. Tetapi jika mereka berada di bagian kedua ruangan, mereka memiliki instruksi yang berbeda. Dan jika mereka berada di bagian ketiga ruangan, instruksi mereka berbeda lagi. Penting untuk menyoroti bahwa instruksi untuk setiap lingkaran harus tetap terhubung dengan situasi di tempat itu. Anda tidak dapat mengambil instruksi dari satu tempat, dan mencoba menerapkannya ke tempat yang berbeda. Itu akan memberikan pemahaman yang sangat salah tentang perikop itu.</w:t>
      </w:r>
    </w:p>
    <w:p>
      <w:pPr/>
      <w:r>
        <w:rPr>
          <w:lang w:val="id_ID" w:bidi="id_ID"/>
        </w:rPr>
      </w:r>
      <w:r>
        <w:rPr>
          <w:lang w:val="id_ID" w:bidi="id_ID"/>
        </w:rPr>
        <w:t>Pada awal drama, Paulus berbicara kepada pasangan suami istri yang keduanya percaya. Kelompok ini berada di bagian pertama ruangan. Paulus mengingatkan orang-orang Korintus bahwa Yesus memberikan perintah tentang pernikahan. Orang yang memerankan Yesus harus berbicara terlebih dahulu, kemudian orang yang memerankan Paulus dapat berbicara kepada orang-orang percaya yang menikah, memberi tahu mereka bahwa Yesus mengatakan bahwa mereka tidak boleh berpisah atau bercerai. Tetapi jika seorang perempuan memisahkan diri dari suaminya, ia harus tetap lajang atau kembali bersama suaminya. Paulus mengatakan bahwa itu adalah aturan yang sama untuk suami. Orang-orang yang memerankan orang-orang percaya dapat bertindak seperti mereka sedang berkelahi, tetapi kemudian mereka mendengar bahwa Yesus mengatakan bahwa mereka tidak boleh berpisah atau bercerai, sehingga mereka berdamai.</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suami, "Apa yang sedang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orang yang memerankan istri harus bertindak seperti ia sedang meninggalkan suaminya untuk waktu yang singkat. Kemudian ia mengingat bahwa Paulus mengatakan bahwa ia harus tetap lajang atau kembali bersama suaminya, sehingga ia memutuskan untuk kembali kepada suaminya dan mereka berdamai. Orang yang memerankan suami dapat mengulangi adegan yang sama, hanya kali ini ia adalah orang yang meninggalkan istrinya, kemudian ia kembali. Atau, ia mungkin juga menjauhkan diri darinya, tetapi dalam hal ini ia harus memerankan agar tidak menikahi orang lain.</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tinggal setelah suami atau istri mereka pergi,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 xml:space="preserve">Dalam bagian kedua dari drama itu, orang yang memerankan Paulus harus pindah ke bagian kedua ruangan. Paulus sekarang berbicara kepada kelompok yang berbeda, orang-orang percaya yang memiliki suami atau istri yang bukan orang percaya. Ada pergeseran lain. Sekarang Paulus mengatakan bahwa ini adalah kata-katanya sendiri, ia tidak langsung mengutip Yesus. Orang yang memerankan Yesus dapat menunjukkan bahwa ia tidak berbicara tentang situasi tertentu ini selama pelayanan-Nya di bumi. Di bagian ruangan ini, seorang laki-laki yang memerankan suami yang tidak percaya dan seorang perempuan yang memerankan istrinya yang percaya harus menunjukkan bahwa mereka bahagia dalam pernikahannya, meskipun mereka tidak setuju tentang iman mereka. Bagi mereka, nasihat Paulus adalah bahwa mereka harus tetap dalam ikatan pernikahan. </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suami yang tidak percaya,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Orang-orang yang memerankan pasangan itu harus menemukan cara untuk menunjukkan berkat atau manfaat kekudusan yang ditransfer dari perempuan yang memerankan istri yang percaya kepada laki-laki yang memerankan suaminya yang tidak percaya, dan kepada mereka yang memerankan anak-anak mereka. Dalam drama ini, baik suami atau istri dapat menjadi orang percaya atau orang yang tidak percaya. Nasihatnya sama untuk keduanya.</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suami yang tidak percaya,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Pada bagian ketiga dari drama itu, orang yang memerankan Paulus harus pindah ke bagian ketiga ruangan. Paulus masih berbicara kepada orang-orang percaya yang memiliki suami atau istri yang bukan orang percaya. Dan ia masih mengucapkan kata-katanya sendiri, bukan perintah Yesus. Tetapi dengan kelompok ini, keadaan sangat berbeda. Di bagian ruangan ini, seorang laki-laki yang memerankan suami yang tidak percaya dan seorang perempuan yang memerankan istrinya yang percaya harus menunjukkan bahwa mereka berkelahi, karena mereka tidak setuju tentang iman mereka. Suami itu mungkin menunjukkan bahwa ia sangat marah karena istrinya memutuskan untuk mengikuti Yesus, dan tidak ingin tinggal bersamanya lagi. Orang yang memerankan Paulus harus menunjukkan bahwa tidak apa-apa bagi suami untuk pergi. Istri harus menunjukkan bahwa ia bebas dan sekarang dapat hidup dalam damai setelah suaminya pergi. Orang yang memerankan Paulus entah bagaimana dapat menunjukkan kepada istri yang percaya bahwa ia bebas karena tidak mungkin untuk mengetahui apakah suaminya akan memilih untuk mengikuti Yesus atau tidak. Dalam drama ini, baik suami atau istri dapat menjadi orang percaya atau orang yang tidak percaya. Nasihatnya sama untuk keduanya.</w:t>
      </w:r>
    </w:p>
    <w:p>
      <w:pPr>
        <w:pStyle w:val="ListBullet"/>
        <w:spacing w:line="240" w:lineRule="auto"/>
        <w:ind w:left="720"/>
      </w:pPr>
      <w:r>
        <w:rPr>
          <w:lang w:val="id_ID" w:bidi="id_ID"/>
        </w:rPr>
      </w:r>
      <w:r>
        <w:rPr>
          <w:lang w:val="id_ID" w:bidi="id_ID"/>
        </w:rPr>
        <w:t>Hentikan dramanya.</w:t>
      </w:r>
    </w:p>
    <w:p>
      <w:pPr>
        <w:pStyle w:val="ListBullet"/>
        <w:spacing w:line="240" w:lineRule="auto"/>
        <w:ind w:left="720"/>
      </w:pPr>
      <w:r>
        <w:rPr>
          <w:lang w:val="id_ID" w:bidi="id_ID"/>
        </w:rPr>
      </w:r>
      <w:r>
        <w:rPr>
          <w:lang w:val="id_ID" w:bidi="id_ID"/>
        </w:rPr>
        <w:t>Tanyakan kepada orang yang memerankan orang percaya yang tinggal,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audio dari 1 Korintus 7:10–16 dalam terjemahan yang paling mudah dimengerti. </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Paulus memberi tahu orang-orang di Korintus bahwa beberapa kata-katanya berasal langsung dari </w:t>
      </w:r>
      <w:r>
        <w:rPr>
          <w:b/>
          <w:lang w:val="id_ID" w:bidi="id_ID"/>
        </w:rPr>
        <w:t>Tuhan</w:t>
      </w:r>
      <w:r>
        <w:rPr>
          <w:lang w:val="id_ID" w:bidi="id_ID"/>
        </w:rPr>
        <w:t xml:space="preserve">, dan bukan yang lain. Paulus berbicara tentang Yesus. Ia bermaksud bahwa Yesus mengucapkan kata-kata ini ketika Ia hidup. Ketika Paulus menyebut Yesus Tuhan, ia mengatakan bahwa Yesus memiliki otoritas atas mereka, sama seperti Allah. Gunakan kata yang sama untuk Tuhan yang telah Anda gunakan dalam bagian-bagian sebelumnya. </w:t>
      </w:r>
      <w:r>
        <w:rPr>
          <w:lang w:val="id_ID" w:bidi="id_ID"/>
        </w:rPr>
        <w:t>Tuhan</w:t>
      </w:r>
      <w:r>
        <w:rPr>
          <w:lang w:val="id_ID" w:bidi="id_ID"/>
        </w:rPr>
        <w:t xml:space="preserve"> terdapat di Daftar Kata Utama. </w:t>
      </w:r>
    </w:p>
    <w:p>
      <w:pPr/>
      <w:r>
        <w:rPr>
          <w:lang w:val="id_ID" w:bidi="id_ID"/>
        </w:rPr>
      </w:r>
      <w:r>
        <w:rPr>
          <w:lang w:val="id_ID" w:bidi="id_ID"/>
        </w:rPr>
        <w:t xml:space="preserve">Paulus memberi tahu orang-orang percaya Korintus bahwa mereka tidak boleh </w:t>
      </w:r>
      <w:r>
        <w:rPr>
          <w:b/>
          <w:lang w:val="id_ID" w:bidi="id_ID"/>
        </w:rPr>
        <w:t>berpisah</w:t>
      </w:r>
      <w:r>
        <w:rPr>
          <w:lang w:val="id_ID" w:bidi="id_ID"/>
        </w:rPr>
        <w:t xml:space="preserve"> atau </w:t>
      </w:r>
      <w:r>
        <w:rPr>
          <w:b/>
          <w:lang w:val="id_ID" w:bidi="id_ID"/>
        </w:rPr>
        <w:t>bercerai</w:t>
      </w:r>
      <w:r>
        <w:rPr>
          <w:lang w:val="id_ID" w:bidi="id_ID"/>
        </w:rPr>
        <w:t>. Perpisahan dan perceraian adalah kata-kata yang berbeda, tetapi mereka memiliki hasil yang sama. Dalam budaya Paulus, ketika seorang istri memisahkan diri, itu berarti ia pergi. Ketika seorang suami menceraikan istrinya, itu berarti ia mengusir istrinya. Perceraian terjadi ketika dua orang memutuskan untuk tidak menikah lagi, dan mereka secara hukum mengakhiri pernikahan mereka.</w:t>
      </w:r>
    </w:p>
    <w:p>
      <w:pPr/>
      <w:r>
        <w:rPr>
          <w:lang w:val="id_ID" w:bidi="id_ID"/>
        </w:rPr>
      </w:r>
      <w:r>
        <w:rPr>
          <w:lang w:val="id_ID" w:bidi="id_ID"/>
        </w:rPr>
        <w:t xml:space="preserve">Berhenti di sini dan diskusikan dalam kelompok kata-kata atau frasa apa yang akan Anda gunakan untuk </w:t>
      </w:r>
      <w:r>
        <w:rPr>
          <w:b/>
          <w:lang w:val="id_ID" w:bidi="id_ID"/>
        </w:rPr>
        <w:t>perpisahan</w:t>
      </w:r>
      <w:r>
        <w:rPr>
          <w:lang w:val="id_ID" w:bidi="id_ID"/>
        </w:rPr>
        <w:t xml:space="preserve"> dan </w:t>
      </w:r>
      <w:r>
        <w:rPr>
          <w:b/>
          <w:lang w:val="id_ID" w:bidi="id_ID"/>
        </w:rPr>
        <w:t>perceraian</w:t>
      </w:r>
      <w:r>
        <w:rPr>
          <w:lang w:val="id_ID" w:bidi="id_ID"/>
        </w:rPr>
        <w:t xml:space="preserve">. Carilah kata </w:t>
      </w:r>
      <w:r>
        <w:rPr>
          <w:lang w:val="id_ID" w:bidi="id_ID"/>
        </w:rPr>
        <w:t>perceraian</w:t>
      </w:r>
      <w:r>
        <w:rPr>
          <w:lang w:val="id_ID" w:bidi="id_ID"/>
        </w:rPr>
        <w:t xml:space="preserve"> di Daftar Kata Utama untuk informasi lebih lanjut. Jika Anda telah menerjemahkan kata ini di kitab lain dalam Alkitab, gunakan kata yang sama dengan yang Anda gunakan di sana. Hentikan audio ini di sini.</w:t>
      </w:r>
    </w:p>
    <w:p>
      <w:pPr/>
      <w:r>
        <w:rPr>
          <w:lang w:val="id_ID" w:bidi="id_ID"/>
        </w:rPr>
      </w:r>
      <w:r>
        <w:rPr>
          <w:lang w:val="id_ID" w:bidi="id_ID"/>
        </w:rPr>
        <w:t xml:space="preserve">Paulus memberi tahu orang-orang percaya Korintus bahwa mereka tidak boleh berpisah atau bercerai. Tetapi jika mereka memang berpisah, mereka harus mencoba </w:t>
      </w:r>
      <w:r>
        <w:rPr>
          <w:b/>
          <w:lang w:val="id_ID" w:bidi="id_ID"/>
        </w:rPr>
        <w:t>berdamai</w:t>
      </w:r>
      <w:r>
        <w:rPr>
          <w:lang w:val="id_ID" w:bidi="id_ID"/>
        </w:rPr>
        <w:t>. Ini berarti bahwa mereka harus memperbaiki kembali semuanya setelah perselisihan atau permasalahan mereka.</w:t>
      </w:r>
    </w:p>
    <w:p>
      <w:pPr/>
      <w:r>
        <w:rPr>
          <w:lang w:val="id_ID" w:bidi="id_ID"/>
        </w:rPr>
      </w:r>
      <w:r>
        <w:rPr>
          <w:lang w:val="id_ID" w:bidi="id_ID"/>
        </w:rPr>
        <w:t xml:space="preserve">Berhenti di sini dan diskusikan dalam kelompok kata atau frasa apa yang akan Anda gunakan untuk kata </w:t>
      </w:r>
      <w:r>
        <w:rPr>
          <w:b/>
          <w:lang w:val="id_ID" w:bidi="id_ID"/>
        </w:rPr>
        <w:t>berdamai</w:t>
      </w:r>
      <w:r>
        <w:rPr>
          <w:lang w:val="id_ID" w:bidi="id_ID"/>
        </w:rPr>
        <w:t xml:space="preserve">. Carilah kata </w:t>
      </w:r>
      <w:r>
        <w:rPr>
          <w:b/>
          <w:lang w:val="id_ID" w:bidi="id_ID"/>
        </w:rPr>
        <w:t>berdamai</w:t>
      </w:r>
      <w:r>
        <w:rPr>
          <w:lang w:val="id_ID" w:bidi="id_ID"/>
        </w:rPr>
        <w:t xml:space="preserve"> di Daftar Kata Utama untuk informasi lebih lanjut. Hentikan audio ini di sini.</w:t>
      </w:r>
    </w:p>
    <w:p>
      <w:pPr/>
      <w:r>
        <w:rPr>
          <w:lang w:val="id_ID" w:bidi="id_ID"/>
        </w:rPr>
      </w:r>
      <w:r>
        <w:rPr>
          <w:lang w:val="id_ID" w:bidi="id_ID"/>
        </w:rPr>
        <w:t xml:space="preserve">Paulus berbicara tentang suami dan istri yang tidak percaya dalam perikop ini. Gunakan kata yang sama untuk </w:t>
      </w:r>
      <w:r>
        <w:rPr>
          <w:b/>
          <w:lang w:val="id_ID" w:bidi="id_ID"/>
        </w:rPr>
        <w:t>orang yang tidak percaya</w:t>
      </w:r>
      <w:r>
        <w:rPr>
          <w:lang w:val="id_ID" w:bidi="id_ID"/>
        </w:rPr>
        <w:t xml:space="preserve"> seperti yang telah Anda gunakan pada perikop sebelumnya. Untuk informasi lebih lanjut, carilah kata orang </w:t>
      </w:r>
      <w:r>
        <w:rPr>
          <w:lang w:val="id_ID" w:bidi="id_ID"/>
        </w:rPr>
        <w:t>percaya</w:t>
      </w:r>
      <w:r>
        <w:rPr>
          <w:lang w:val="id_ID" w:bidi="id_ID"/>
        </w:rPr>
        <w:t xml:space="preserve"> di Daftar Kata Utama.</w:t>
      </w:r>
    </w:p>
    <w:p>
      <w:pPr/>
      <w:r>
        <w:rPr>
          <w:lang w:val="id_ID" w:bidi="id_ID"/>
        </w:rPr>
      </w:r>
      <w:r>
        <w:rPr>
          <w:lang w:val="id_ID" w:bidi="id_ID"/>
        </w:rPr>
        <w:t xml:space="preserve">Paulus memberi tahu orang-orang percaya di Korintus yang memiliki suami atau istri yang tidak percaya, bahwa suami atau istri yang tidak percaya menjadi kudus melalui pasangan mereka yang percaya. Ketika </w:t>
      </w:r>
      <w:r>
        <w:rPr>
          <w:b/>
          <w:lang w:val="id_ID" w:bidi="id_ID"/>
        </w:rPr>
        <w:t>seseorang dikuduskan</w:t>
      </w:r>
      <w:r>
        <w:rPr>
          <w:lang w:val="id_ID" w:bidi="id_ID"/>
        </w:rPr>
        <w:t xml:space="preserve">, atau menjadi kudus, itu berarti bahwa Allah telah memisahkan orang itu untuk tujuan khusus. Dalam perikop ini, Paulus tidak mengatakan bahwa suami atau istri yang tidak percaya akan secara otomatis menjadi orang-orang Kristen. Itu berarti bahwa Allah telah membedakan mereka dalam arti umum untuk menjadi milik-Nya. Tetapi mereka masih memiliki pilihan untuk percaya atau tidak percaya kepada Yesus, seperti yang kita lihat nanti dalam perikop tersebut. Gunakan kata yang sama untuk dikuduskan seperti yang Anda gunakan pada perikop sebelumnya, dan ingatlah bahwa </w:t>
      </w:r>
      <w:r>
        <w:rPr>
          <w:lang w:val="id_ID" w:bidi="id_ID"/>
        </w:rPr>
        <w:t>pengudusan</w:t>
      </w:r>
      <w:r>
        <w:rPr>
          <w:lang w:val="id_ID" w:bidi="id_ID"/>
        </w:rPr>
        <w:t xml:space="preserve"> ada di Daftar Kata Utama.</w:t>
      </w:r>
    </w:p>
    <w:p>
      <w:pPr/>
      <w:r>
        <w:rPr>
          <w:lang w:val="id_ID" w:bidi="id_ID"/>
        </w:rPr>
      </w:r>
      <w:r>
        <w:rPr>
          <w:lang w:val="id_ID" w:bidi="id_ID"/>
        </w:rPr>
        <w:t xml:space="preserve">Paulus memberi tahu orang-orang Korintus bahwa Allah telah membuat suami atau istri yang tidak percaya diterima olehNya melalui suami atau istri yang percaya. Karena hal ini, anak-anak mereka tidak akan menjadi </w:t>
      </w:r>
      <w:r>
        <w:rPr>
          <w:b/>
          <w:lang w:val="id_ID" w:bidi="id_ID"/>
        </w:rPr>
        <w:t>najis</w:t>
      </w:r>
      <w:r>
        <w:rPr>
          <w:lang w:val="id_ID" w:bidi="id_ID"/>
        </w:rPr>
        <w:t xml:space="preserve">, tetapi mereka akan menjadi </w:t>
      </w:r>
      <w:r>
        <w:rPr>
          <w:b/>
          <w:lang w:val="id_ID" w:bidi="id_ID"/>
        </w:rPr>
        <w:t>kudus</w:t>
      </w:r>
      <w:r>
        <w:rPr>
          <w:lang w:val="id_ID" w:bidi="id_ID"/>
        </w:rPr>
        <w:t xml:space="preserve">, atau dikhususkan untuk tujuan Allah. Ini tidak berbicara tentang apakah mereka bersih atau kotor dari luar. Najis berarti seseorang yang tidak murni atau diterima oleh Allah. Dalam perikop ini, itu berarti kebalikan dari kudus. Gunakan kata yang sama untuk kudus seperti yang Anda gunakan pada perikop sebelumnya. </w:t>
      </w:r>
      <w:r>
        <w:rPr>
          <w:lang w:val="id_ID" w:bidi="id_ID"/>
        </w:rPr>
        <w:t>Kudus</w:t>
      </w:r>
      <w:r>
        <w:rPr>
          <w:lang w:val="id_ID" w:bidi="id_ID"/>
        </w:rPr>
        <w:t>terdapat di Daftar Kata Utama.</w:t>
      </w:r>
    </w:p>
    <w:p>
      <w:pPr/>
      <w:r>
        <w:rPr>
          <w:lang w:val="id_ID" w:bidi="id_ID"/>
        </w:rPr>
      </w:r>
      <w:r>
        <w:rPr>
          <w:lang w:val="id_ID" w:bidi="id_ID"/>
        </w:rPr>
        <w:t xml:space="preserve">Berhenti di sini dan diskusikan secara berkelompok kata atau frasa apa yang akan Anda gunakan untuk </w:t>
      </w:r>
      <w:r>
        <w:rPr>
          <w:b/>
          <w:lang w:val="id_ID" w:bidi="id_ID"/>
        </w:rPr>
        <w:t>najis</w:t>
      </w:r>
      <w:r>
        <w:rPr>
          <w:lang w:val="id_ID" w:bidi="id_ID"/>
        </w:rPr>
        <w:t xml:space="preserve">. Carilah </w:t>
      </w:r>
      <w:r>
        <w:rPr>
          <w:lang w:val="id_ID" w:bidi="id_ID"/>
        </w:rPr>
        <w:t>bersih/najis</w:t>
      </w:r>
      <w:r>
        <w:rPr>
          <w:lang w:val="id_ID" w:bidi="id_ID"/>
        </w:rPr>
        <w:t xml:space="preserve"> di Daftar Kata Utama untuk informasi lebih lanjut. Jika Anda telah menerjemahkan kata ini di kitab lain dalam Alkitab, gunakan kata yang sama dengan yang Anda gunakan di sana. Hentikan audio ini di sini.</w:t>
      </w:r>
    </w:p>
    <w:p>
      <w:pPr/>
      <w:r>
        <w:rPr>
          <w:lang w:val="id_ID" w:bidi="id_ID"/>
        </w:rPr>
      </w:r>
      <w:r>
        <w:rPr>
          <w:lang w:val="id_ID" w:bidi="id_ID"/>
        </w:rPr>
        <w:t xml:space="preserve">Paulus berbicara kepada orang-orang percaya yang memiliki suami atau istri yang bukan orang percaya, dan ia mengatakan bahwa orang yang tidak percaya bebas untuk meninggalkan pernikahan jika mereka ingin. Ia mengatakan bahwa orang percaya yang ditinggalkan di tidak lagi </w:t>
      </w:r>
      <w:r>
        <w:rPr>
          <w:b/>
          <w:lang w:val="id_ID" w:bidi="id_ID"/>
        </w:rPr>
        <w:t>terikat</w:t>
      </w:r>
      <w:r>
        <w:rPr>
          <w:lang w:val="id_ID" w:bidi="id_ID"/>
        </w:rPr>
        <w:t xml:space="preserve"> atau </w:t>
      </w:r>
      <w:r>
        <w:rPr>
          <w:b/>
          <w:lang w:val="id_ID" w:bidi="id_ID"/>
        </w:rPr>
        <w:t>diperbudak</w:t>
      </w:r>
      <w:r>
        <w:rPr>
          <w:lang w:val="id_ID" w:bidi="id_ID"/>
        </w:rPr>
        <w:t>. Jika seseorang terikat, itu berarti bahwa sesuatu sedang menahan mereka atau mengikat mereka sehingga membatasi kebebasan mereka. Diperbudak berarti bahwa seseorang memaksa orang lain untuk bekerja atau mengikuti perintah tanpa memberikan kebebasan atau kendali atas kehidupan mereka sendiri. Dalam perikop ini, Paulus tidak berbicara tentang perbudakan yang sebenarnya, tetapi tentang perasaan yang mungkin dimiliki seseorang jika mereka terjebak dalam pernikahan yang sulit, tanpa kebebasan atau kendali.</w:t>
      </w:r>
    </w:p>
    <w:p>
      <w:pPr/>
      <w:r>
        <w:rPr>
          <w:lang w:val="id_ID" w:bidi="id_ID"/>
        </w:rPr>
      </w:r>
      <w:r>
        <w:rPr>
          <w:lang w:val="id_ID" w:bidi="id_ID"/>
        </w:rPr>
        <w:t xml:space="preserve">Berhenti di sini dan diskusikan dalam kelompok kata atau frasa apa yang akan Anda gunakan untuk </w:t>
      </w:r>
      <w:r>
        <w:rPr>
          <w:b/>
          <w:lang w:val="id_ID" w:bidi="id_ID"/>
        </w:rPr>
        <w:t>terikat</w:t>
      </w:r>
      <w:r>
        <w:rPr>
          <w:lang w:val="id_ID" w:bidi="id_ID"/>
        </w:rPr>
        <w:t xml:space="preserve"> atau </w:t>
      </w:r>
      <w:r>
        <w:rPr>
          <w:b/>
          <w:lang w:val="id_ID" w:bidi="id_ID"/>
        </w:rPr>
        <w:t>diperbudak</w:t>
      </w:r>
      <w:r>
        <w:rPr>
          <w:lang w:val="id_ID" w:bidi="id_ID"/>
        </w:rPr>
        <w:t xml:space="preserve"> dalam perikop ini. Hentikan audio ini di sini.</w:t>
      </w:r>
    </w:p>
    <w:p>
      <w:pPr/>
      <w:r>
        <w:rPr>
          <w:lang w:val="id_ID" w:bidi="id_ID"/>
        </w:rPr>
      </w:r>
      <w:r>
        <w:rPr>
          <w:lang w:val="id_ID" w:bidi="id_ID"/>
        </w:rPr>
        <w:t xml:space="preserve">Paulus berbicara kepada orang-orang percaya yang memiliki suami atau istri yang bukan orang percaya, dan ia mengatakan bahwa orang yang tidak percaya bebas untuk meninggalkan pernikahan jika mereka ingin. Salah satu alasan yang diberikan Paulus adalah bahwa Allah mengundang, atau </w:t>
      </w:r>
      <w:r>
        <w:rPr>
          <w:b/>
          <w:lang w:val="id_ID" w:bidi="id_ID"/>
        </w:rPr>
        <w:t>memanggil</w:t>
      </w:r>
      <w:r>
        <w:rPr>
          <w:lang w:val="id_ID" w:bidi="id_ID"/>
        </w:rPr>
        <w:t xml:space="preserve">, kita untuk hidup dalam </w:t>
      </w:r>
      <w:r>
        <w:rPr>
          <w:b/>
          <w:lang w:val="id_ID" w:bidi="id_ID"/>
        </w:rPr>
        <w:t>damai</w:t>
      </w:r>
      <w:r>
        <w:rPr>
          <w:lang w:val="id_ID" w:bidi="id_ID"/>
        </w:rPr>
        <w:t xml:space="preserve">. Damai berarti bahwa orang-orang baik-baik saja, puas, dan bahwa mereka hidup dalam harmoni satu sama lain dan dengan Allah. Gunakan kata yang sama untuk menyebut damai seperti yang telah Anda gunakan sebelumnya dalam kitab ini. Carilah kata damai di </w:t>
      </w:r>
      <w:r>
        <w:rPr>
          <w:lang w:val="id_ID" w:bidi="id_ID"/>
        </w:rPr>
        <w:t>Daftar</w:t>
      </w:r>
      <w:r>
        <w:rPr>
          <w:lang w:val="id_ID" w:bidi="id_ID"/>
        </w:rPr>
        <w:t xml:space="preserve"> Kata Utama untuk informasi lebih lanjut.</w:t>
      </w:r>
    </w:p>
    <w:p>
      <w:pPr/>
      <w:r>
        <w:rPr>
          <w:lang w:val="id_ID" w:bidi="id_ID"/>
        </w:rPr>
      </w:r>
      <w:r>
        <w:rPr>
          <w:lang w:val="id_ID" w:bidi="id_ID"/>
        </w:rPr>
        <w:t xml:space="preserve">Paulus berbicara kepada orang-orang percaya yang memiliki suami atau istri yang bukan orang percaya, dan ia mengatakan bahwa orang yang tidak percaya bebas untuk meninggalkan pernikahan jika mereka ingin. Salah satu alasan yang diberikan Paulus kepada mereka untuk hal ini adalah bahwa orang percaya tidak pernah mampu untuk mengetahui apakah mereka akan dapat </w:t>
      </w:r>
      <w:r>
        <w:rPr>
          <w:b/>
          <w:lang w:val="id_ID" w:bidi="id_ID"/>
        </w:rPr>
        <w:t>menyelamatkan</w:t>
      </w:r>
      <w:r>
        <w:rPr>
          <w:lang w:val="id_ID" w:bidi="id_ID"/>
        </w:rPr>
        <w:t xml:space="preserve"> suami atau istri mereka yang tidak percaya. Menyelamatkan seseorang berarti membantu mereka, atau menyelamatkan mereka dari situasi yang sulit atau berbahaya. Dalam perikop ini, Paulus bermaksud bahwa orang tersebut mungkin membantu suami atau istri mereka untuk percaya kepada Yesus sehingga Allah akan menyelamatkannya. Gunakan kata yang sama untuk menyelamatkan seperti yang telah Anda gunakan pada perikop sebelumnya, dan carilah kata </w:t>
      </w:r>
      <w:r>
        <w:rPr>
          <w:lang w:val="id_ID" w:bidi="id_ID"/>
        </w:rPr>
        <w:t>keselamatan</w:t>
      </w:r>
      <w:r>
        <w:rPr>
          <w:lang w:val="id_ID" w:bidi="id_ID"/>
        </w:rPr>
        <w:t xml:space="preserve"> di Daftar Kata Utama untuk informasi lebih lanjut tentang keselamatan.</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teks tersebut dalam bahasa Anda sendiri. Ingatlah untuk menyertakan hal-hal yang Anda putuskan dalam langkah-langkah sebelumnya, seperti urutan waktu, kata-kata, frasa, emosi, atau apa pun yang sudah Anda diskusikan.</w:t>
      </w:r>
    </w:p>
    <w:p>
      <w:pPr/>
      <w:r>
        <w:rPr>
          <w:lang w:val="id_ID" w:bidi="id_ID"/>
        </w:rPr>
      </w:r>
      <w:r>
        <w:rPr>
          <w:lang w:val="id_ID" w:bidi="id_ID"/>
        </w:rPr>
        <w:t>Seorang anggota kelompok harus menyampaikan beberapa kalimat dari teks itu lalu berhenti sebentar. Anggota kelompok lain harus menceritakan bagian selanjutnya dari teks itu dan berhenti sebentar. Lakukan hal ini sampai kelompok tersebut telah menceritakan kembali seluruh bagian teks tersebut. Dalam tahap ini anggota kelompok dapat saling mengoreksi. Hentikan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mereka untuk membantu mereka mengingat teks tersebut. Hentikan audio ini di sini.</w:t>
      </w:r>
    </w:p>
    <w:p>
      <w:pPr/>
      <w:r>
        <w:rPr>
          <w:lang w:val="id_ID" w:bidi="id_ID"/>
        </w:rPr>
      </w:r>
      <w:r>
        <w:rPr>
          <w:lang w:val="id_ID" w:bidi="id_ID"/>
        </w:rPr>
        <w:t>Selanjutnya, kelompok dapat memutuskan versi teks siapa yang paling kalian sukai. Anda mungkin memutuskan bahwa Anda menyukai cara salah satu anggota kelompok menceritakan suatu adegan, tetapi menyukai cara anggota kelompok lain menceritakan adegan lainnya. Hentikan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teks tersebut.</w:t>
      </w:r>
      <w:r>
        <w:rPr>
          <w:lang w:val="id_ID" w:bidi="id_ID"/>
        </w:rPr>
      </w:r>
      <w:r>
        <w:rPr>
          <w:lang w:val="id_ID" w:bidi="id_ID"/>
        </w:rPr>
      </w:r>
    </w:p>
    <w:p>
      <w:pPr/>
      <w:r>
        <w:rPr>
          <w:lang w:val="id_ID" w:bidi="id_ID"/>
        </w:rPr>
      </w:r>
    </w:p>
    <w:p>
      <w:pPr>
        <w:pStyle w:val="Heading2"/>
      </w:pPr>
      <w:r>
        <w:rPr>
          <w:lang w:val="id_ID" w:bidi="id_ID"/>
        </w:rPr>
        <w:t>1 Korintus 7:17–24</w:t>
      </w:r>
      <w:r>
        <w:rPr>
          <w:lang w:val="id_ID" w:bidi="id_ID"/>
        </w:rPr>
      </w:r>
    </w:p>
    <w:p>
      <w:pPr>
        <w:pStyle w:val="Heading3"/>
      </w:pPr>
      <w:r>
        <w:rPr>
          <w:lang w:val="id_ID" w:bidi="id_ID"/>
        </w:rPr>
        <w:t>Dengar dan Renungkan</w:t>
      </w:r>
    </w:p>
    <w:p>
      <w:pPr/>
      <w:r>
        <w:rPr>
          <w:lang w:val="id_ID" w:bidi="id_ID"/>
        </w:rPr>
      </w:r>
      <w:r>
        <w:rPr>
          <w:lang w:val="id_ID" w:bidi="id_ID"/>
        </w:rPr>
        <w:t xml:space="preserve">Pada langkah ini, dengarkan 1 Korintus 7:17–24 dan simpanlah dalam hatimu. </w:t>
      </w:r>
    </w:p>
    <w:p>
      <w:pPr/>
      <w:r>
        <w:rPr>
          <w:lang w:val="id_ID" w:bidi="id_ID"/>
        </w:rPr>
      </w:r>
      <w:r>
        <w:rPr>
          <w:lang w:val="id_ID" w:bidi="id_ID"/>
        </w:rPr>
        <w:t xml:space="preserve">Dengarkan versi audio dari 1 Korintus 7:17–24 sebanyak tiga kali, dalam tiga terjemahan yang berbeda, jika memungkinkan. </w:t>
      </w:r>
    </w:p>
    <w:p>
      <w:pPr/>
      <w:r>
        <w:rPr>
          <w:lang w:val="id_ID" w:bidi="id_ID"/>
        </w:rPr>
      </w:r>
      <w:r>
        <w:rPr>
          <w:lang w:val="id_ID" w:bidi="id_ID"/>
        </w:rPr>
        <w:t xml:space="preserve">Hentikan sejenak audio ini di sini. </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 xml:space="preserve">Apa yang Anda sukai dari perikop ini? Hentikan sejenak audio ini di sini. </w:t>
      </w:r>
    </w:p>
    <w:p>
      <w:pPr>
        <w:pStyle w:val="ListBullet"/>
        <w:spacing w:line="240" w:lineRule="auto"/>
        <w:ind w:left="720"/>
      </w:pPr>
      <w:r>
        <w:rPr>
          <w:lang w:val="id_ID" w:bidi="id_ID"/>
        </w:rPr>
      </w:r>
      <w:r>
        <w:rPr>
          <w:lang w:val="id_ID" w:bidi="id_ID"/>
        </w:rPr>
        <w:t xml:space="preserve">Apa yang tidak Anda sukai atau tidak Anda pahami dari bagian ini? Hentikan sejenak audio ini di sini. </w:t>
      </w:r>
    </w:p>
    <w:p>
      <w:pPr>
        <w:pStyle w:val="ListBullet"/>
        <w:spacing w:line="240" w:lineRule="auto"/>
        <w:ind w:left="720"/>
      </w:pPr>
      <w:r>
        <w:rPr>
          <w:lang w:val="id_ID" w:bidi="id_ID"/>
        </w:rPr>
      </w:r>
      <w:r>
        <w:rPr>
          <w:lang w:val="id_ID" w:bidi="id_ID"/>
        </w:rPr>
        <w:t xml:space="preserve">Apa yang perikop ini sampaikan kepada kita tentang Allah, Roh Kudus , atau Yesus? Hentikan sejenak audio ini di sini. </w:t>
      </w:r>
    </w:p>
    <w:p>
      <w:pPr>
        <w:pStyle w:val="ListBullet"/>
        <w:spacing w:line="240" w:lineRule="auto"/>
        <w:ind w:left="720"/>
      </w:pPr>
      <w:r>
        <w:rPr>
          <w:lang w:val="id_ID" w:bidi="id_ID"/>
        </w:rPr>
      </w:r>
      <w:r>
        <w:rPr>
          <w:lang w:val="id_ID" w:bidi="id_ID"/>
        </w:rPr>
        <w:t xml:space="preserve">Apa yang diceritakan perikop ini kepada kita tentang manusia? Hentikan sejenak audio ini di sini. </w:t>
      </w:r>
    </w:p>
    <w:p>
      <w:pPr>
        <w:pStyle w:val="ListBullet"/>
        <w:spacing w:line="240" w:lineRule="auto"/>
        <w:ind w:left="720"/>
      </w:pPr>
      <w:r>
        <w:rPr>
          <w:lang w:val="id_ID" w:bidi="id_ID"/>
        </w:rPr>
      </w:r>
      <w:r>
        <w:rPr>
          <w:lang w:val="id_ID" w:bidi="id_ID"/>
        </w:rPr>
        <w:t xml:space="preserve">Bagaimana perikop ini memengaruhi kehidupan kita sehari-hari? Hentikan sejenak audio ini di sini. </w:t>
      </w:r>
    </w:p>
    <w:p>
      <w:pPr>
        <w:pStyle w:val="ListBullet"/>
        <w:spacing w:line="240" w:lineRule="auto"/>
        <w:ind w:left="720"/>
      </w:pPr>
      <w:r>
        <w:rPr>
          <w:lang w:val="id_ID" w:bidi="id_ID"/>
        </w:rPr>
      </w:r>
      <w:r>
        <w:rPr>
          <w:lang w:val="id_ID" w:bidi="id_ID"/>
        </w:rPr>
        <w:t xml:space="preserve">Siapa yang Anda kenal yang perlu mendengar perikop ini? </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7:17–24 dalam terjemahan yang paling mudah dimengerti.</w:t>
      </w:r>
    </w:p>
    <w:p>
      <w:pPr/>
      <w:r>
        <w:rPr>
          <w:lang w:val="id_ID" w:bidi="id_ID"/>
        </w:rPr>
      </w:r>
      <w:r>
        <w:rPr>
          <w:lang w:val="id_ID" w:bidi="id_ID"/>
        </w:rPr>
        <w:t>Dalam bagian sebelumnya dari suratnya, Paulus telah menjawab beberapa pertanyaan yang dimiliki orang-orang di Korintus tentang pernikahan. Ia memberi tahu orang-orang yang lajang bahwa yang terbaik bagi mereka untuk tetap lajang. Ia memberi tahu orang-orang yang menikah bahwa mereka harus tetap mempertahankan pernikahannya. Jika seorang percaya menikah dengan seorang yang tidak percaya, ia memberi tahu mereka bahwa yang terbaik bagi mereka untuk tetap menikah, selama pasangan yang tidak percaya bersedia melakukan itu. Paulus juga mengatakan bahwa meskipun pilihan ini adalah yang terbaik secara umum, bagi beberapa orang mungkin ada pilihan yang lebih baik, tergantung pada keadaan pribadi mereka.</w:t>
      </w:r>
    </w:p>
    <w:p>
      <w:pPr/>
      <w:r>
        <w:rPr>
          <w:lang w:val="id_ID" w:bidi="id_ID"/>
        </w:rPr>
      </w:r>
      <w:r>
        <w:rPr>
          <w:lang w:val="id_ID" w:bidi="id_ID"/>
        </w:rPr>
        <w:t>Sekarang dalam perikop ini, Paulus menunjukkan bahwa ajaran-ajaran itu adalah bagian dari aturan umum yang ia berikan kepada semua gereja. Aturannya adalah bahwa orang-orang harus tetap mengikuti cara hidup Allah yang diberikan kepada mereka ketika mereka menjadi orang-orang percaya. Paulus mengatakan bahwa Allah adalah Pribadi yang memberikan tugas itu kepada mereka, sehingga mereka tidak harus mengubah situasi dalam kehidupan untuk menyenangkan Allah atau melayani-Nya. Jadi setiap orang percaya harus tetap seperti itu ketika Allah pertama kali memanggil mereka untuk menjadi milik Kristus.</w:t>
      </w:r>
    </w:p>
    <w:p>
      <w:pPr/>
      <w:r>
        <w:rPr>
          <w:lang w:val="id_ID" w:bidi="id_ID"/>
        </w:rPr>
      </w:r>
      <w:r>
        <w:rPr>
          <w:lang w:val="id_ID" w:bidi="id_ID"/>
        </w:rPr>
        <w:t>Setelah berbicara tentang aturan umum, Paulus memberikan dua contoh. Yang pertama adalah tentang sunat. Di Korintus, para laki-laki yang disunat adalah orang Yahudi, dan para laki-laki yang tidak disunat berasal dari budaya lain. Ketika Allah pertama kali menjadikan orang-orang Israel, sekarang orang-orang Yahudi, sebagai orang-orang khusus-Nya, Allah menyuruh mereka untuk menyunat bayi laki-laki mereka. Orang-orang Israel akan memotong kulit yang kendur dari penis setiap bayi laki-laki untuk menunjukkan bahwa orang-orang Israel adalah umat khusus Allah. Beberapa orang percaya Yahudi kepada Yesus berpikir bahwa sekarang mereka harus menyunat semua laki-laki dari semua budaya yang memutuskan untuk mengikuti Yesus. Paulus mengatakan jika seorang laki-laki sudah disunat pada saat ia percaya kepada Yesus, ia tidak boleh mencoba mengubahnya. Dengan cara yang sama, jika seorang laki-laki tidak disunat pada saat ia percaya kepada Yesus, ia tidak boleh mencoba mengubahnya. Paulus mengatakan bahwa disunat atau tidak bukan hal yang penting. Paulus bermaksud bahwa orang-orang tidak perlu mengubah status atau identitas budaya mereka untuk mengikuti Yesus. Yang penting adalah bahwa semua orang harus mengikuti perintah Allah. Kemudian Paulus mengulangi aturan umum lagi. Setiap orang percaya harus tetap seperti itu ketika Allah pertama kali memanggil mereka untuk menjadi milik Kristus.</w:t>
      </w:r>
    </w:p>
    <w:p>
      <w:pPr/>
      <w:r>
        <w:rPr>
          <w:lang w:val="id_ID" w:bidi="id_ID"/>
        </w:rPr>
      </w:r>
      <w:r>
        <w:rPr>
          <w:lang w:val="id_ID" w:bidi="id_ID"/>
        </w:rPr>
        <w:t>Paulus memberikan contoh lain tentang aturan umumnya. Contoh kedua adalah tentang perbudakan. Paulus mengatakan bahwa jika seseorang adalah seorang budak ketika mereka percaya kepada Yesus, mereka tidak perlu khawatir tentang hal itu. Paulus tidak mengatakan bahwa perbudakan itu baik. Paulus memberi tahu para budak bahwa jika mereka memang memiliki kesempatan untuk mendapatkan kemerdekaan mereka, mereka harus menggunakannya. Tetapi Paulus ingin orang-orang Korintus memahami bahwa mereka yang menjadi budak di dunia ini sebenarnya merdeka jika mereka percaya kepada Yesus. Apa yang ia maksudkan adalah bahwa Yesus telah memerdekakan mereka dari menjadi budak dosa. Kemudian Paulus mengatakan bahwa mereka yang merdeka di dunia ini sebenarnya adalah para budak Kristus, jika mereka percaya kepada Yesus. Apa yang ia maksudkan adalah bahwa sebagai orang-orang percaya, kita sekarang adalah milik Kristus, dengan cara yang sama seperti seorang budak adalah milik tuannya. Ia membuat poin ini lebih kuat dengan berkata, "Yesus membayar harga untuk membeli kamu." Kemudian ia memberi tahu mereka bahwa mereka tidak boleh menjadi budak siapapun. Paulus mengatakan bahwa ia ingin orang-orang Korintus mengingat bahwa Kristus adalah Tuan baru mereka. Paulus menekankan bahwa tidak peduli status sosial seseorang, semua orang percaya adalah milik Kristus. Semua orang percaya dapat melayani Yesus seperti adanya mereka, dan di mana mereka berada.</w:t>
      </w:r>
    </w:p>
    <w:p>
      <w:pPr/>
      <w:r>
        <w:rPr>
          <w:lang w:val="id_ID" w:bidi="id_ID"/>
        </w:rPr>
      </w:r>
      <w:r>
        <w:rPr>
          <w:lang w:val="id_ID" w:bidi="id_ID"/>
        </w:rPr>
        <w:t>Akhirnya, Paulus mengulangi poin utamanya lagi. Ia mengatakan bahwa setiap orang percaya harus tetap dalam keadaan mereka saat Allah pertama kali memanggil mereka untuk menjadi milik Kristus.</w:t>
      </w:r>
    </w:p>
    <w:p>
      <w:pPr/>
      <w:r>
        <w:rPr>
          <w:lang w:val="id_ID" w:bidi="id_ID"/>
        </w:rPr>
      </w:r>
      <w:r>
        <w:rPr>
          <w:lang w:val="id_ID" w:bidi="id_ID"/>
        </w:rPr>
        <w:t>Berhenti di sini dan diskusikan pertanyaan ini dalam kelompok: Dalam budaya Anda, apa saja tingkat status atau hierarkinya? Bagaimana seseorang dapat melihat perbedaan antara orang yang status tinggi dan orang yang status rendah? Kegiatan apa saja yang dilakukan setiap kelompok, atau yang tidak dilakukan? Dapatkah Anda memikirkan saat seseorang dalam komunitas Anda mencoba berubah dari satu status ke status lainnya? Apa yang terjadi ketika mereka mencoba hal itu?</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audio dari 1 Korintus 7:17–24 dalam terjemahan yang paling mudah dimengerti. </w:t>
      </w:r>
    </w:p>
    <w:p>
      <w:pPr/>
      <w:r>
        <w:rPr>
          <w:lang w:val="id_ID" w:bidi="id_ID"/>
        </w:rPr>
      </w:r>
      <w:r>
        <w:rPr>
          <w:lang w:val="id_ID" w:bidi="id_ID"/>
        </w:rPr>
        <w:t>Pada langkah ini, kelompok akan menentukan bagian, tokoh, dan latar belakang dari perikop ini. Selanjutnya, kelompok akan memvisualisasikan perikop ini.</w:t>
      </w:r>
    </w:p>
    <w:p>
      <w:pPr/>
      <w:r>
        <w:rPr>
          <w:lang w:val="id_ID" w:bidi="id_ID"/>
        </w:rPr>
      </w:r>
      <w:r>
        <w:rPr>
          <w:lang w:val="id_ID" w:bidi="id_ID"/>
        </w:rPr>
        <w:t>Perikop ini memiliki 1 gagasan besar dengan 2 bagian.</w:t>
      </w:r>
    </w:p>
    <w:p>
      <w:pPr/>
      <w:r>
        <w:rPr>
          <w:lang w:val="id_ID" w:bidi="id_ID"/>
        </w:rPr>
      </w:r>
      <w:r>
        <w:rPr>
          <w:b/>
          <w:lang w:val="id_ID" w:bidi="id_ID"/>
        </w:rPr>
        <w:t>Sebelum bagian pertama:</w:t>
      </w:r>
      <w:r>
        <w:rPr>
          <w:lang w:val="id_ID" w:bidi="id_ID"/>
        </w:rPr>
        <w:t xml:space="preserve"> Paulus memberikan gagasan besar. Paulus mengatakan bahwa ada aturan umum yang ia berikan kepada semua gereja. Aturannya adalah bahwa orang-orang harus tetap mengikuti cara hidup Allah yang diberikan kepada mereka ketika mereka menjadi orang-orang percaya.</w:t>
      </w:r>
    </w:p>
    <w:p>
      <w:pPr/>
      <w:r>
        <w:rPr>
          <w:lang w:val="id_ID" w:bidi="id_ID"/>
        </w:rPr>
      </w:r>
      <w:r>
        <w:rPr>
          <w:b/>
          <w:lang w:val="id_ID" w:bidi="id_ID"/>
        </w:rPr>
        <w:t>Pada bagian pertama:</w:t>
      </w:r>
      <w:r>
        <w:rPr>
          <w:lang w:val="id_ID" w:bidi="id_ID"/>
        </w:rPr>
        <w:t xml:space="preserve"> Paulus menggunakan sunat sebagai contoh aturan itu. Ia mengatakan bahwa itu tidak membuat perbedaan jika seorang laki-laki disunat atau tidak. Yang penting adalah bahwa mereka mengikuti perintah Allah.</w:t>
      </w:r>
    </w:p>
    <w:p>
      <w:pPr/>
      <w:r>
        <w:rPr>
          <w:lang w:val="id_ID" w:bidi="id_ID"/>
        </w:rPr>
      </w:r>
      <w:r>
        <w:rPr>
          <w:b/>
          <w:lang w:val="id_ID" w:bidi="id_ID"/>
        </w:rPr>
        <w:t>Setelah bagian pertama:</w:t>
      </w:r>
      <w:r>
        <w:rPr>
          <w:lang w:val="id_ID" w:bidi="id_ID"/>
        </w:rPr>
        <w:t xml:space="preserve"> Paulus mengulangi gagasan besarnya lagi.</w:t>
      </w:r>
    </w:p>
    <w:p>
      <w:pPr/>
      <w:r>
        <w:rPr>
          <w:lang w:val="id_ID" w:bidi="id_ID"/>
        </w:rPr>
      </w:r>
      <w:r>
        <w:rPr>
          <w:b/>
          <w:lang w:val="id_ID" w:bidi="id_ID"/>
        </w:rPr>
        <w:t>Pada bagian kedua:</w:t>
      </w:r>
      <w:r>
        <w:rPr>
          <w:lang w:val="id_ID" w:bidi="id_ID"/>
        </w:rPr>
        <w:t xml:space="preserve"> Paulus berbicara tentang aturan yang sama lagi, kali ini menggunakan perbudakan sebagai contoh. Ia mengatakan bahwa itu tidak membuat perbedaan jika seseorang adalah budak atau bukan. Yang penting adalah bahwa semua orang percaya sekarang adalah milik Kristus. Kristus adalah Tuan mereka, dan Ia membuat mereka semua benar-benar merdeka.</w:t>
      </w:r>
    </w:p>
    <w:p>
      <w:pPr/>
      <w:r>
        <w:rPr>
          <w:lang w:val="id_ID" w:bidi="id_ID"/>
        </w:rPr>
      </w:r>
      <w:r>
        <w:rPr>
          <w:b/>
          <w:lang w:val="id_ID" w:bidi="id_ID"/>
        </w:rPr>
        <w:t>Setelah bagian kedua:</w:t>
      </w:r>
      <w:r>
        <w:rPr>
          <w:lang w:val="id_ID" w:bidi="id_ID"/>
        </w:rPr>
        <w:t xml:space="preserve"> Paulus mengulangi gagasan besarnya lagi.</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Laki-laki yang disunat</w:t>
      </w:r>
    </w:p>
    <w:p>
      <w:pPr>
        <w:pStyle w:val="ListBullet"/>
        <w:spacing w:line="240" w:lineRule="auto"/>
        <w:ind w:left="720"/>
      </w:pPr>
      <w:r>
        <w:rPr>
          <w:lang w:val="id_ID" w:bidi="id_ID"/>
        </w:rPr>
      </w:r>
      <w:r>
        <w:rPr>
          <w:lang w:val="id_ID" w:bidi="id_ID"/>
        </w:rPr>
        <w:t>Laki-laki yang tidak disunat</w:t>
      </w:r>
    </w:p>
    <w:p>
      <w:pPr>
        <w:pStyle w:val="ListBullet"/>
        <w:spacing w:line="240" w:lineRule="auto"/>
        <w:ind w:left="720"/>
      </w:pPr>
      <w:r>
        <w:rPr>
          <w:lang w:val="id_ID" w:bidi="id_ID"/>
        </w:rPr>
      </w:r>
      <w:r>
        <w:rPr>
          <w:lang w:val="id_ID" w:bidi="id_ID"/>
        </w:rPr>
        <w:t>Orang-orang yang adalah budak</w:t>
      </w:r>
    </w:p>
    <w:p>
      <w:pPr>
        <w:pStyle w:val="ListBullet"/>
        <w:spacing w:line="240" w:lineRule="auto"/>
        <w:ind w:left="720"/>
      </w:pPr>
      <w:r>
        <w:rPr>
          <w:lang w:val="id_ID" w:bidi="id_ID"/>
        </w:rPr>
      </w:r>
      <w:r>
        <w:rPr>
          <w:lang w:val="id_ID" w:bidi="id_ID"/>
        </w:rPr>
        <w:t>Orang-orang yang merdeka</w:t>
      </w:r>
    </w:p>
    <w:p>
      <w:pPr>
        <w:pStyle w:val="ListBullet"/>
        <w:spacing w:line="240" w:lineRule="auto"/>
        <w:ind w:left="720"/>
      </w:pPr>
      <w:r>
        <w:rPr>
          <w:lang w:val="id_ID" w:bidi="id_ID"/>
        </w:rPr>
      </w:r>
      <w:r>
        <w:rPr>
          <w:lang w:val="id_ID" w:bidi="id_ID"/>
        </w:rPr>
        <w:t>Kristus</w:t>
      </w:r>
    </w:p>
    <w:p>
      <w:pPr/>
      <w:r>
        <w:rPr>
          <w:lang w:val="id_ID" w:bidi="id_ID"/>
        </w:rPr>
      </w:r>
      <w:r>
        <w:rPr>
          <w:lang w:val="id_ID" w:bidi="id_ID"/>
        </w:rPr>
        <w:t>Pada awal bagian dari surat Paulus ini, ada sebuah penghubung penting yang menunjukkan bahwa Paulus masih mengikuti gagasan besar yang sama dari dua perikop terakhir dalam suratnya. Semuanya itu terhubung. Namun, perikop tepat sebelum yang ini berbicara tentang satu pengecualian pada poin utamanya. Sekarang dengan penghubung ini, Paulus menunjukkan bahwa ia kembali ke gagasan utamanya. Bahkan, perikop ini adalah bagian yang paling penting dari seluruh bagian, seperti yang dapat kita lihat karena ia menekankan gagasan besarnya dengan sangat jelas sebanyak tiga kali.</w:t>
      </w:r>
    </w:p>
    <w:p>
      <w:pPr/>
      <w:r>
        <w:rPr>
          <w:lang w:val="id_ID" w:bidi="id_ID"/>
        </w:rPr>
      </w:r>
      <w:r>
        <w:rPr>
          <w:lang w:val="id_ID" w:bidi="id_ID"/>
        </w:rPr>
        <w:t>Berhenti di sini dan diskusikan pertanyaan ini dalam kelompok: Bayangkan kisah ini. Saat itu adalah waktu panen di desa, dan sangat penting bagi semua orang untuk membantu mengumpulkan panen karena cuaca buruk akan datang. Kepala desa mengumumkan, "Semua orang harus datang dan membantu mengumpulkan panen!" Seorang laki-laki berkata kepada sang ketua, "Istri saya sedang hamil sembilan bulan," lalu sang ketua menjawab, "Semua orang harus membantu, tetapi istri Anda harus beristirahat." Seorang laki-laki lain berkata kepada sang ketua, "Tuan, nenek saya sangat tua dan tidak sehat," lalu sang ketua menjawab, "Semua orang harus membantu! Tetapi tidak apa-apa bagi nenek Anda untuk beristirahat. Meskipun demikian, semua orang harus membantu!" Cobalah mengatakannya dalam bahasa Anda. Perhatikan bagaimana Anda menghubungkan "tidak apa-apa bagi nenek Anda untuk beristirahat" dan "semua orang harus membantu." Itu adalah jenis hubungan yang digunakan Paulus pada awal perikop ini. Hentikan sejenak audio ini di sini.</w:t>
      </w:r>
    </w:p>
    <w:p>
      <w:pPr/>
      <w:r>
        <w:rPr>
          <w:lang w:val="id_ID" w:bidi="id_ID"/>
        </w:rPr>
      </w:r>
      <w:r>
        <w:rPr>
          <w:lang w:val="id_ID" w:bidi="id_ID"/>
        </w:rPr>
        <w:t>Dalam perikop ini, Paulus memulai dengan gagasan besar. Paulus mengatakan bahwa ada aturan umum yang ia berikan kepada semua gereja. Aturannya adalah bahwa orang-orang harus tetap mengikuti cara hidup Allah yang diberikan kepada mereka ketika mereka menjadi orang-orang percaya. Paulus mengatakan bahwa Allah adalah Pribadi yang memberikan tugas itu kepada mereka, sehingga mereka tidak harus mengubah situasi dalam kehidupan untuk menyenangkan Allah atau melayani-Nya. Jadi setiap orang percaya harus tetap seperti itu ketika Allah pertama kali memanggil mereka untuk menjadi milik Kristus. Itu adalah gagasan besar yang memiliki dua bagian yang lebih kecil di dalamnya.</w:t>
      </w:r>
    </w:p>
    <w:p>
      <w:pPr/>
      <w:r>
        <w:rPr>
          <w:lang w:val="id_ID" w:bidi="id_ID"/>
        </w:rPr>
      </w:r>
      <w:r>
        <w:rPr>
          <w:lang w:val="id_ID" w:bidi="id_ID"/>
        </w:rPr>
        <w:t>Pada bagian pertama, Paulus berbicara tentang aturan umumnya, menggunakan sunat sebagai contoh. Paulus mengatakan jika seorang laki-laki sudah disunat pada saat ia percaya kepada Yesus, ia tidak boleh mencoba mengubahnya. Dengan cara yang sama, jika seorang laki-laki tidak disunat pada saat ia percaya kepada Yesus, ia tidak boleh mencoba mengubahnya. Paulus mengatakan bahwa disunat atau tidak bukan hal yang penting. Yang penting adalah bahwa kita harus mengikuti perintah Allah.</w:t>
      </w:r>
    </w:p>
    <w:p>
      <w:pPr/>
      <w:r>
        <w:rPr>
          <w:lang w:val="id_ID" w:bidi="id_ID"/>
        </w:rPr>
      </w:r>
      <w:r>
        <w:rPr>
          <w:lang w:val="id_ID" w:bidi="id_ID"/>
        </w:rPr>
        <w:t>Kemudian ia mengulangi aturan umum lagi. Setiap orang percaya harus tetap seperti itu ketika Allah pertama kali memanggil mereka untuk menjadi milik Kristus.</w:t>
      </w:r>
    </w:p>
    <w:p>
      <w:pPr/>
      <w:r>
        <w:rPr>
          <w:lang w:val="id_ID" w:bidi="id_ID"/>
        </w:rPr>
      </w:r>
      <w:r>
        <w:rPr>
          <w:lang w:val="id_ID" w:bidi="id_ID"/>
        </w:rPr>
        <w:t>Pada bagian kedua, Paulus berbicara tentang aturan umumnya, menggunakan perbudakan sebagai contoh. Paulus mengatakan bahwa jika seseorang adalah seorang budak ketika mereka percaya kepada Yesus, mereka tidak boleh khawatir tentang mencoba menjadi merdeka. Paulus tidak mengatakan bahwa perbudakan itu baik. Paulus memberi tahu para budak bahwa jika mereka memang memiliki kesempatan untuk mendapatkan kebebasan mereka, mereka harus menggunakannya. Paulus mengatakan bahwa mereka yang menjadi budak di dunia ini sebenarnya merdeka jika mereka percaya kepada Yesus. Kemudian Paulus mengatakan bahwa mereka yang merdeka di dunia ini sebenarnya adalah para budak Kristus, jika mereka percaya kepada Yesus. Ia membuat poin ini lebih kuat dengan berkata, "Yesus membayar harga untuk membeli kamu." Kemudian Ia memberi tahu mereka bahwa mereka tidak boleh menjadi budak siapapun. Paulus mengatakan bahwa ia ingin orang-orang Korintus mengingat bahwa Kristus adalah Tuan baru mereka.</w:t>
      </w:r>
    </w:p>
    <w:p>
      <w:pPr/>
      <w:r>
        <w:rPr>
          <w:lang w:val="id_ID" w:bidi="id_ID"/>
        </w:rPr>
      </w:r>
      <w:r>
        <w:rPr>
          <w:lang w:val="id_ID" w:bidi="id_ID"/>
        </w:rPr>
        <w:t>Akhirnya, Paulus mengulangi poin utamanya lagi. Dia mengatakan bahwa setiap orang percaya harus tetap seperti itu ketika Allah pertama kali memanggil mereka untuk menjadi milik Kristus. Kali ini Paulus menambahkan sesuatu yang penting. Paulus mengatakan bahwa orang-orang percaya harus tinggal, bersama Allah, seperti yang mereka lakukan ketika Allah pertama kali memanggil mereka untuk menjadi milik Kristus. Paulus menekankan bahwa Allah bersama orang-orang percaya, dan orang-orang percaya bersama Allah, tidak peduli status atau keadaan mereka dalam kehidupan. Gagasan ini telah diulangi tiga kali dalam perikop tersebut, menunjukkan bahwa itu sangat penting.</w:t>
      </w:r>
    </w:p>
    <w:p>
      <w:pPr/>
      <w:r>
        <w:rPr>
          <w:lang w:val="id_ID" w:bidi="id_ID"/>
        </w:rPr>
      </w:r>
      <w:r>
        <w:rPr>
          <w:lang w:val="id_ID" w:bidi="id_ID"/>
        </w:rPr>
        <w:t>Berhenti di sini dan diskusikan pertanyaan ini secara berkelompok: Dalam bahasa Anda, ketika seseorang menceritakan sebuah kisah, bagaimana mereka menekankan gagasan yang paling penting di dalamnya? Hentikan sejenak audio ini di sini.</w:t>
      </w:r>
    </w:p>
    <w:p>
      <w:pPr/>
      <w:r>
        <w:rPr>
          <w:lang w:val="id_ID" w:bidi="id_ID"/>
        </w:rPr>
      </w:r>
      <w:r>
        <w:rPr>
          <w:lang w:val="id_ID" w:bidi="id_ID"/>
        </w:rPr>
        <w:t xml:space="preserve">Sekarang, kelompok membuat papan cerita, menggambar atau menggunakan barang-barang untuk membayangkan perikop ini dan 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7:17–24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2 bagian yang berada di dalam gagasan besar.</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Laki-laki yang disunat</w:t>
      </w:r>
    </w:p>
    <w:p>
      <w:pPr>
        <w:pStyle w:val="ListBullet"/>
        <w:spacing w:line="240" w:lineRule="auto"/>
        <w:ind w:left="720"/>
      </w:pPr>
      <w:r>
        <w:rPr>
          <w:lang w:val="id_ID" w:bidi="id_ID"/>
        </w:rPr>
      </w:r>
      <w:r>
        <w:rPr>
          <w:lang w:val="id_ID" w:bidi="id_ID"/>
        </w:rPr>
        <w:t>Laki-laki yang tidak disunat</w:t>
      </w:r>
    </w:p>
    <w:p>
      <w:pPr>
        <w:pStyle w:val="ListBullet"/>
        <w:spacing w:line="240" w:lineRule="auto"/>
        <w:ind w:left="720"/>
      </w:pPr>
      <w:r>
        <w:rPr>
          <w:lang w:val="id_ID" w:bidi="id_ID"/>
        </w:rPr>
      </w:r>
      <w:r>
        <w:rPr>
          <w:lang w:val="id_ID" w:bidi="id_ID"/>
        </w:rPr>
        <w:t>Orang-orang yang adalah budak</w:t>
      </w:r>
    </w:p>
    <w:p>
      <w:pPr>
        <w:pStyle w:val="ListBullet"/>
        <w:spacing w:line="240" w:lineRule="auto"/>
        <w:ind w:left="720"/>
      </w:pPr>
      <w:r>
        <w:rPr>
          <w:lang w:val="id_ID" w:bidi="id_ID"/>
        </w:rPr>
      </w:r>
      <w:r>
        <w:rPr>
          <w:lang w:val="id_ID" w:bidi="id_ID"/>
        </w:rPr>
        <w:t>Orang-orang yang merdeka</w:t>
      </w:r>
    </w:p>
    <w:p>
      <w:pPr>
        <w:pStyle w:val="ListBullet"/>
        <w:spacing w:line="240" w:lineRule="auto"/>
        <w:ind w:left="720"/>
      </w:pPr>
      <w:r>
        <w:rPr>
          <w:lang w:val="id_ID" w:bidi="id_ID"/>
        </w:rPr>
      </w:r>
      <w:r>
        <w:rPr>
          <w:lang w:val="id_ID" w:bidi="id_ID"/>
        </w:rPr>
        <w:t>Kristus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bagian ini tanpa berhenti. Perhatikan dialog, alur, jalan cerita, dan kronologi dari bagian tersebut. Pastikan Anda tidak melewatkan peragaan bagian-bagian yang sulit atau penting dari teks tersebut. Bantulah satu sama lain untuk mengingat setiap bagian dari teks tersebut.</w:t>
      </w:r>
    </w:p>
    <w:p>
      <w:pPr/>
      <w:r>
        <w:rPr>
          <w:lang w:val="id_ID" w:bidi="id_ID"/>
        </w:rPr>
      </w:r>
      <w:r>
        <w:rPr>
          <w:lang w:val="id_ID" w:bidi="id_ID"/>
        </w:rPr>
        <w:t>Hentikan sejenak audio ini di sini dan peragakan bagian tersebut.</w:t>
      </w:r>
    </w:p>
    <w:p>
      <w:pPr/>
      <w:r>
        <w:rPr>
          <w:lang w:val="id_ID" w:bidi="id_ID"/>
        </w:rPr>
      </w:r>
      <w:r>
        <w:rPr>
          <w:lang w:val="id_ID" w:bidi="id_ID"/>
        </w:rPr>
        <w:t>Kelompok tersebut harus memperagakan teks ini untuk kedua kalinya. Pada bagian-bagian tertentu dalam drama, berhenti sebentar dan tanyakan pada orang yang sedang memerankan tokoh tersebut, "Apa yang Anda rasakan atau pikirkan?" Orang yang sedang memerankan karakter tersebut harus menjawab apa yang mereka rasakan atau pikirkan jika mereka menjadi karakter tersebut. Lalu lanjutkan dramanya.</w:t>
      </w:r>
    </w:p>
    <w:p>
      <w:pPr/>
      <w:r>
        <w:rPr>
          <w:lang w:val="id_ID" w:bidi="id_ID"/>
        </w:rPr>
      </w:r>
      <w:r>
        <w:rPr>
          <w:lang w:val="id_ID" w:bidi="id_ID"/>
        </w:rPr>
        <w:t>Hentikan sejenak audio di sini dan peragakan teks ini untuk kedua kalinya.</w:t>
      </w:r>
    </w:p>
    <w:p>
      <w:pPr/>
      <w:r>
        <w:rPr>
          <w:lang w:val="id_ID" w:bidi="id_ID"/>
        </w:rPr>
      </w:r>
      <w:r>
        <w:rPr>
          <w:lang w:val="id_ID" w:bidi="id_ID"/>
        </w:rPr>
        <w:t>Berikut ini adalah sebuah contoh drama dan kemungkinan respon-responnya.</w:t>
      </w:r>
    </w:p>
    <w:p>
      <w:pPr/>
      <w:r>
        <w:rPr>
          <w:lang w:val="id_ID" w:bidi="id_ID"/>
        </w:rPr>
      </w:r>
      <w:r>
        <w:rPr>
          <w:lang w:val="id_ID" w:bidi="id_ID"/>
        </w:rPr>
        <w:t>Dalam perikop ini, Paulus memulai dengan gagasan besar. Orang yang memerankan Paulus dapat menunjukkan bahwa ia menyampaikan poin besar dan penting. Ia memiliki aturan bahwa ia memberi tahu semua gereja, ke mana pun ia pergi dalam pelayanannya. Aturannya adalah bahwa orang-orang harus tetap mengikuti cara hidup Allah yang diberikan kepada mereka ketika mereka menjadi orang-orang percaya. Paulus mengatakan bahwa Allah adalah Orang yang memberikan tugas itu kepada mereka. Jadi setiap orang percaya harus tetap seperti itu ketika Allah pertama kali memanggil mereka untuk menjadi milik Kristus.</w:t>
      </w:r>
    </w:p>
    <w:p>
      <w:pPr/>
      <w:r>
        <w:rPr>
          <w:lang w:val="id_ID" w:bidi="id_ID"/>
        </w:rPr>
      </w:r>
      <w:r>
        <w:rPr>
          <w:lang w:val="id_ID" w:bidi="id_ID"/>
        </w:rPr>
        <w:t>Selanjutnya, orang yang memerankan Paulus dapat menunjukkan bahwa ia memberikan dua contoh untuk menggambarkan gagasan besarnya. Contoh pertamanya adalah tentang sunat. Para laki-laki yang memerankan kelompok yang tidak sunat, atau laki-laki Yahudi, dapat berdiri di satu tempat, dan para laki-laki yang memerankan kelompok yang tidak sunat, atau laki-laki dari budaya lain, dapat berdiri di tempat yang berbeda. Orang yang memerankan Allah dapat menunjukkan bahwa ia mengasihi kedua kelompok dengan cara yang sama, dan telah mengundang mereka untuk mengikuti Yesus dengan cara yang sama. Sekarang, satu atau dua laki-laki dari kelompok yang disunat harus mencoba meninggalkan tempat mereka untuk bergabung dengan kelompok lain. Satu atau dua laki-laki dari kelompok yang tidak bersunat harus mencoba meninggalkan tempat mereka untuk bergabung dengan kelompok lain. Orang yang memerankan Paulus harus mengatakan atau menunjukkan bahwa mereka tidak perlu mengubah identitas budaya mereka agar Allah menerima mereka. Mereka bebas untuk tinggal di tempat mereka sendiri dan menyembah Allah sebagaimana adanya mereka.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seorang laki-laki dalam kelompok yang tidak bersunat, "Bagaimana perasaan Anda ketika Anda mengetahui bahwa Anda tidak harus mengubah identitas budaya Anda agar Allah menerima Anda?"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orang yang memerankan Paulus harus mengulangi aturan umumnya lagi untuk mengingatkan para laki-laki betapa pentingnya aturan itu. Setiap orang percaya harus tetap seperti itu ketika Allah pertama kali memanggil mereka untuk menjadi milik Kristus.</w:t>
      </w:r>
    </w:p>
    <w:p>
      <w:pPr/>
      <w:r>
        <w:rPr>
          <w:lang w:val="id_ID" w:bidi="id_ID"/>
        </w:rPr>
      </w:r>
      <w:r>
        <w:rPr>
          <w:lang w:val="id_ID" w:bidi="id_ID"/>
        </w:rPr>
        <w:t>Pada bagian kedua, orang yang memerankan Paulus harus memberi tahu orang-orang bahwa ia memiliki contoh lain.</w:t>
      </w:r>
    </w:p>
    <w:p>
      <w:pPr/>
      <w:r>
        <w:rPr>
          <w:lang w:val="id_ID" w:bidi="id_ID"/>
        </w:rPr>
      </w:r>
      <w:r>
        <w:rPr>
          <w:lang w:val="id_ID" w:bidi="id_ID"/>
        </w:rPr>
        <w:t>Orang-orang yang memerankan budak dapat berdiri di satu tempat, dan orang-orang yang memerankan mereka yang merdeka dapat berdiri di tempat yang berbeda. Orang yang memerankan Allah dapat menunjukkan bahwa ia mengasihi kedua kelompok dengan cara yang sama, dan telah mengundang mereka untuk mengikuti Yesus dengan cara yang sama. Sekarang, satu atau dua orang dari kelompok budak harus mencoba meninggalkan tempat mereka untuk bergabung dengan kelompok lain. Orang yang memerankan Paulus harus menunjukkan bahwa mereka tidak perlu melakukan itu, mereka hanya harus tinggal di tempat mereka sendiri dan menyembah Allah sebagaimana adanya mereka. Tetapi, kemudian Paulus harus menunjukkan bahwa jika salah satu budak memiliki kesempatan untuk merdeka, mereka harus melakukannya. Itu akan baik.</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seorang budak yang diperintahkan untuk tinggal dalam kelompok budak, "Bagaimana perasaan Anda ketika Anda mengetahui bahwa Anda dapat menyembah dan melayani Allah seperti apa adanya Anda?" Orang tersebut mungkin menjawab hal-hal seperti:</w:t>
      </w:r>
    </w:p>
    <w:p>
      <w:pPr>
        <w:pStyle w:val="ListBullet"/>
        <w:spacing w:line="240" w:lineRule="auto"/>
        <w:ind w:left="720"/>
      </w:pPr>
      <w:r>
        <w:rPr>
          <w:lang w:val="id_ID" w:bidi="id_ID"/>
        </w:rPr>
      </w:r>
      <w:r>
        <w:rPr>
          <w:lang w:val="id_ID" w:bidi="id_ID"/>
        </w:rPr>
        <w:t>Sekarang tanyakan kepada orang yang memerankan seorang budak yang mendapatkan kebebasannya, "Bagaimana perasaan Anda ketika Anda mengetahui bahwa tidak apa-apa untuk mendapatkan kebebasan Anda?"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Sekarang, orang yang memerankan Yesus harus menunjukkan bahwa Ia telah membayar harga untuk membeli semua orang, jadi sekarang Ia adalah Tuan. Ia dapat memberi tahu mereka, "Sekarang Aku ingin menunjukkan kepada kalian sebagaimana adanya diri kalian sendiri." Orang yang memerankan Yesus harus membawa semua orang dalam kelompok budak , dan menempatkan mereka di tempat yang merdeka. Yesus dapat berkata kepada mereka, "Kamu yang menjadi budak di dunia ini sebenarnya bebas jika kamu percaya kepada-Ku! Anda tidak lagi tinggal dalam perbudakan rohani." Kemudian, Yesus harus membawa semua orang dalam kelompok merdeka, dan menempatkan mereka di tempat budak. Kemudian Yesus dapat berkata kepada mereka yang berada dalam kelompok orang merdeka, "Kamu yang merdeka di dunia ini sebenarnya adalah budak-Ku, jika kamu percaya kepada-Ku!" Aku telah membayar harganya untuk membelimu." Kemudian Yesus dapat berkata kepada mereka semua, "Tidak ada seorang pun dari kamu yang boleh menjadi budak siapapun." Aku adalah Tuanmu yang baru sekarang."</w:t>
      </w:r>
    </w:p>
    <w:p>
      <w:pPr/>
      <w:r>
        <w:rPr>
          <w:lang w:val="id_ID" w:bidi="id_ID"/>
        </w:rPr>
      </w:r>
      <w:r>
        <w:rPr>
          <w:lang w:val="id_ID" w:bidi="id_ID"/>
        </w:rPr>
        <w:t>Akhirnya, orang yang memerankan Paulus harus mengulangi gagasan besarnya lagi untuk ketiga kalinya. Setiap orang percaya harus tetap dalam keadaan mereka saat Allah pertama kali memanggil mereka untuk menjadi milik Kristus. Kali ini, orang yang memerankan Paulus harus menunjuk pada orang yang memerankan Allah dan menunjukkan bahwa Allah bersama mereka, dan mereka bersama-sama.</w:t>
      </w:r>
    </w:p>
    <w:p>
      <w:pPr>
        <w:pStyle w:val="ListBullet"/>
        <w:spacing w:line="240" w:lineRule="auto"/>
        <w:ind w:left="720"/>
      </w:pPr>
      <w:r>
        <w:rPr>
          <w:lang w:val="id_ID" w:bidi="id_ID"/>
        </w:rPr>
      </w:r>
      <w:r>
        <w:rPr>
          <w:lang w:val="id_ID" w:bidi="id_ID"/>
        </w:rPr>
        <w:t>Hentikan sejenak dramanya.</w:t>
      </w:r>
    </w:p>
    <w:p>
      <w:pPr>
        <w:pStyle w:val="ListBullet"/>
        <w:spacing w:line="240" w:lineRule="auto"/>
        <w:ind w:left="720"/>
      </w:pPr>
      <w:r>
        <w:rPr>
          <w:lang w:val="id_ID" w:bidi="id_ID"/>
        </w:rPr>
      </w:r>
      <w:r>
        <w:rPr>
          <w:lang w:val="id_ID" w:bidi="id_ID"/>
        </w:rPr>
        <w:t>Tanyakan kepada orang yang memerankan seorang budak yang pergi ke kelompok yang merdeka, "Bagaimana perasaan Anda ketika Anda mengetahui bahwa Yesus telah benar-benar memerdekakan Anda dalam roh Anda?" Orang tersebut mungkin menjawab hal-hal seperti:</w:t>
      </w:r>
    </w:p>
    <w:p>
      <w:pPr>
        <w:pStyle w:val="ListBullet"/>
        <w:spacing w:line="240" w:lineRule="auto"/>
        <w:ind w:left="720"/>
      </w:pPr>
      <w:r>
        <w:rPr>
          <w:lang w:val="id_ID" w:bidi="id_ID"/>
        </w:rPr>
      </w:r>
      <w:r>
        <w:rPr>
          <w:lang w:val="id_ID" w:bidi="id_ID"/>
        </w:rPr>
        <w:t>Sekarang tanyakan kepada orang yang memerankan seorang laki-laki merdeka yang pergi ke kelompok budak, "Apa yang Anda pikirkan atau rasakan?"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7:17–24 dalam terjemahan yang paling mudah dimengerti.</w:t>
      </w:r>
    </w:p>
    <w:p>
      <w:pPr/>
      <w:r>
        <w:rPr>
          <w:lang w:val="id_ID" w:bidi="id_ID"/>
        </w:rPr>
      </w:r>
      <w:r>
        <w:rPr>
          <w:lang w:val="id_ID" w:bidi="id_ID"/>
        </w:rPr>
        <w:t>Pada tahap ini, kelompok akan mendiskusikan istilah dan kata-kata penting dalam perikop ini.</w:t>
      </w:r>
    </w:p>
    <w:p>
      <w:pPr/>
      <w:r>
        <w:rPr>
          <w:lang w:val="id_ID" w:bidi="id_ID"/>
        </w:rPr>
      </w:r>
      <w:r>
        <w:rPr>
          <w:lang w:val="id_ID" w:bidi="id_ID"/>
        </w:rPr>
        <w:t xml:space="preserve">Paulus memberi tahu orang-orang percaya di Korintus tiga kali bahwa mereka harus tinggal dalam situasi mereka ketika Allah </w:t>
      </w:r>
      <w:r>
        <w:rPr>
          <w:b/>
          <w:lang w:val="id_ID" w:bidi="id_ID"/>
        </w:rPr>
        <w:t>memanggil</w:t>
      </w:r>
      <w:r>
        <w:rPr>
          <w:lang w:val="id_ID" w:bidi="id_ID"/>
        </w:rPr>
        <w:t xml:space="preserve"> mereka. Dalam perikop ini, "saat Allah memanggil kamu" berarti saat Allah mengundang Anda dan memilih Anda. Itu adalah waktu ketika Anda menjadi orang percaya. Gunakan kata yang sama seperti yang telah Anda gunakan pada perikop sebelumnya.</w:t>
      </w:r>
    </w:p>
    <w:p>
      <w:pPr/>
      <w:r>
        <w:rPr>
          <w:lang w:val="id_ID" w:bidi="id_ID"/>
        </w:rPr>
      </w:r>
      <w:r>
        <w:rPr>
          <w:b/>
          <w:lang w:val="id_ID" w:bidi="id_ID"/>
        </w:rPr>
        <w:t>Tuhan</w:t>
      </w:r>
      <w:r>
        <w:rPr>
          <w:lang w:val="id_ID" w:bidi="id_ID"/>
        </w:rPr>
        <w:t xml:space="preserve"> Yesus telah menugaskan orang-orang, atau menempatkan mereka, dalam keadaan hidup mereka yang spesifik. Gunakan kata yang sama untuk Tuhan seperti yang telah Anda gunakan pada perikop sebelumnya, dan lihat </w:t>
      </w:r>
      <w:r>
        <w:rPr>
          <w:lang w:val="id_ID" w:bidi="id_ID"/>
        </w:rPr>
        <w:t>Tuhan</w:t>
      </w:r>
      <w:r>
        <w:rPr>
          <w:lang w:val="id_ID" w:bidi="id_ID"/>
        </w:rPr>
        <w:t xml:space="preserve"> di Daftar Kata Utama untuk informasi lebih lanjut.</w:t>
      </w:r>
    </w:p>
    <w:p>
      <w:pPr/>
      <w:r>
        <w:rPr>
          <w:lang w:val="id_ID" w:bidi="id_ID"/>
        </w:rPr>
      </w:r>
      <w:r>
        <w:rPr>
          <w:lang w:val="id_ID" w:bidi="id_ID"/>
        </w:rPr>
        <w:t xml:space="preserve">Paulus memberikan gagasan besarnya sebagai sesuatu yang ia ajarkan di semua </w:t>
      </w:r>
      <w:r>
        <w:rPr>
          <w:b/>
          <w:lang w:val="id_ID" w:bidi="id_ID"/>
        </w:rPr>
        <w:t>gereja-gereja</w:t>
      </w:r>
      <w:r>
        <w:rPr>
          <w:lang w:val="id_ID" w:bidi="id_ID"/>
        </w:rPr>
        <w:t xml:space="preserve"> ke mana ia pergi. Gunakan kata yang sama untuk gereja seperti yang telah Anda gunakan pada perikop sebelumnya, dan lihat </w:t>
      </w:r>
      <w:r>
        <w:rPr>
          <w:lang w:val="id_ID" w:bidi="id_ID"/>
        </w:rPr>
        <w:t>gereja</w:t>
      </w:r>
      <w:r>
        <w:rPr>
          <w:lang w:val="id_ID" w:bidi="id_ID"/>
        </w:rPr>
        <w:t xml:space="preserve"> di Daftar Kata Utama untuk informasi lebih lanjut.</w:t>
      </w:r>
    </w:p>
    <w:p>
      <w:pPr/>
      <w:r>
        <w:rPr>
          <w:lang w:val="id_ID" w:bidi="id_ID"/>
        </w:rPr>
      </w:r>
      <w:r>
        <w:rPr>
          <w:lang w:val="id_ID" w:bidi="id_ID"/>
        </w:rPr>
        <w:t xml:space="preserve">Di Korintus, beberapa orang percaya adalah orang Yahudi dan beberapa dari mereka berasal dari budaya lain. Orang-orang Yahudi mempraktikkan </w:t>
      </w:r>
      <w:r>
        <w:rPr>
          <w:b/>
          <w:lang w:val="id_ID" w:bidi="id_ID"/>
        </w:rPr>
        <w:t>sunat</w:t>
      </w:r>
      <w:r>
        <w:rPr>
          <w:lang w:val="id_ID" w:bidi="id_ID"/>
        </w:rPr>
        <w:t>, yang merupakan kebiasaan memotong kulit yang longgar di ujung penis seorang bayi laki-laki. Sunat adalah tanda bahwa Allah telah memasukkan seseorang dalam perjanjian yang telah Allah buat dengan orang-orang Israel. Budaya lain di Korintus tidak memiliki kebiasaan ini.</w:t>
      </w:r>
    </w:p>
    <w:p>
      <w:pPr/>
      <w:r>
        <w:rPr>
          <w:lang w:val="id_ID" w:bidi="id_ID"/>
        </w:rPr>
      </w:r>
      <w:r>
        <w:rPr>
          <w:lang w:val="id_ID" w:bidi="id_ID"/>
        </w:rPr>
        <w:t xml:space="preserve">Berhenti di sini dan diskusikan dalam kelompok kata atau frasa apa yang akan Anda gunakan untuk </w:t>
      </w:r>
      <w:r>
        <w:rPr>
          <w:b/>
          <w:lang w:val="id_ID" w:bidi="id_ID"/>
        </w:rPr>
        <w:t>sunat</w:t>
      </w:r>
      <w:r>
        <w:rPr>
          <w:lang w:val="id_ID" w:bidi="id_ID"/>
        </w:rPr>
        <w:t xml:space="preserve">. Carilah kata </w:t>
      </w:r>
      <w:r>
        <w:rPr>
          <w:lang w:val="id_ID" w:bidi="id_ID"/>
        </w:rPr>
        <w:t>sunat</w:t>
      </w:r>
      <w:r>
        <w:rPr>
          <w:lang w:val="id_ID" w:bidi="id_ID"/>
        </w:rPr>
        <w:t xml:space="preserve"> di Daftar Kata Utama untuk informasi lebih lanjut. Hentikan sejenak audio ini di sini.</w:t>
      </w:r>
    </w:p>
    <w:p>
      <w:pPr/>
      <w:r>
        <w:rPr>
          <w:lang w:val="id_ID" w:bidi="id_ID"/>
        </w:rPr>
      </w:r>
      <w:r>
        <w:rPr>
          <w:lang w:val="id_ID" w:bidi="id_ID"/>
        </w:rPr>
        <w:t xml:space="preserve">Paulus mengatakan bahwa satu-satunya hal yang penting adalah bahwa orang-orang menaati </w:t>
      </w:r>
      <w:r>
        <w:rPr>
          <w:b/>
          <w:lang w:val="id_ID" w:bidi="id_ID"/>
        </w:rPr>
        <w:t>perintah</w:t>
      </w:r>
      <w:r>
        <w:rPr>
          <w:lang w:val="id_ID" w:bidi="id_ID"/>
        </w:rPr>
        <w:t xml:space="preserve"> Allah. Perintah-perintah Allah adalah aturan-aturan umum yang diberikan Allah kepada umat-Nya, pertama-tama melalui Musa. Ketika Yesus mengajar di bumi, Ia mengatakan bahwa hukum-hukum ini berasal dari Allah dan hukum-hukum ini memberi tahu kita bagaimana menjalani hidup.</w:t>
      </w:r>
    </w:p>
    <w:p>
      <w:pPr/>
      <w:r>
        <w:rPr>
          <w:lang w:val="id_ID" w:bidi="id_ID"/>
        </w:rPr>
      </w:r>
      <w:r>
        <w:rPr>
          <w:lang w:val="id_ID" w:bidi="id_ID"/>
        </w:rPr>
        <w:t xml:space="preserve">Berhenti di sini dan diskusikan dalam kelompok kata atau frasa apa yang akan Anda gunakan untuk </w:t>
      </w:r>
      <w:r>
        <w:rPr>
          <w:b/>
          <w:lang w:val="id_ID" w:bidi="id_ID"/>
        </w:rPr>
        <w:t>perintah</w:t>
      </w:r>
      <w:r>
        <w:rPr>
          <w:lang w:val="id_ID" w:bidi="id_ID"/>
        </w:rPr>
        <w:t xml:space="preserve">. Carilah </w:t>
      </w:r>
      <w:r>
        <w:rPr>
          <w:lang w:val="id_ID" w:bidi="id_ID"/>
        </w:rPr>
        <w:t>perintah</w:t>
      </w:r>
      <w:r>
        <w:rPr>
          <w:lang w:val="id_ID" w:bidi="id_ID"/>
        </w:rPr>
        <w:t xml:space="preserve"> di Daftar Kata Utama untuk informasi lebih lanjut. Hentikan sejenak audio ini di sini.</w:t>
      </w:r>
    </w:p>
    <w:p>
      <w:pPr/>
      <w:r>
        <w:rPr>
          <w:lang w:val="id_ID" w:bidi="id_ID"/>
        </w:rPr>
      </w:r>
      <w:r>
        <w:rPr>
          <w:lang w:val="id_ID" w:bidi="id_ID"/>
        </w:rPr>
        <w:t xml:space="preserve">Di Korintus, ada orang-orang yang membeli dan menjual manusia seolah-olah mereka adalah properti, dan menjadikan mereka </w:t>
      </w:r>
      <w:r>
        <w:rPr>
          <w:b/>
          <w:lang w:val="id_ID" w:bidi="id_ID"/>
        </w:rPr>
        <w:t>budak</w:t>
      </w:r>
      <w:r>
        <w:rPr>
          <w:lang w:val="id_ID" w:bidi="id_ID"/>
        </w:rPr>
        <w:t>. Seorang budak adalah seorang laki-laki atau perempuan yang bekerja untuk orang lain, sering kali tanpa memiliki pilihan atau upah. Di Korintus, beberapa budak telah percaya kepada Yesus, dan beribadah di gereja bersama dengan mereka yang merdeka, atau yang memiliki budak.</w:t>
      </w:r>
    </w:p>
    <w:p>
      <w:pPr/>
      <w:r>
        <w:rPr>
          <w:lang w:val="id_ID" w:bidi="id_ID"/>
        </w:rPr>
      </w:r>
      <w:r>
        <w:rPr>
          <w:lang w:val="id_ID" w:bidi="id_ID"/>
        </w:rPr>
        <w:t xml:space="preserve">Berhenti di sini dan diskusikan dalam kelompok kata atau frasa apa yang akan Anda gunakan untuk </w:t>
      </w:r>
      <w:r>
        <w:rPr>
          <w:b/>
          <w:lang w:val="id_ID" w:bidi="id_ID"/>
        </w:rPr>
        <w:t>budak</w:t>
      </w:r>
      <w:r>
        <w:rPr>
          <w:lang w:val="id_ID" w:bidi="id_ID"/>
        </w:rPr>
        <w:t xml:space="preserve">. Carilah kata </w:t>
      </w:r>
      <w:r>
        <w:rPr>
          <w:lang w:val="id_ID" w:bidi="id_ID"/>
        </w:rPr>
        <w:t>budak</w:t>
      </w:r>
      <w:r>
        <w:rPr>
          <w:lang w:val="id_ID" w:bidi="id_ID"/>
        </w:rPr>
        <w:t xml:space="preserve"> di Daftar Kata Utama untuk informasi lebih lanjut. Hentikan sejenak audio ini di sini.</w:t>
      </w:r>
    </w:p>
    <w:p>
      <w:pPr/>
      <w:r>
        <w:rPr>
          <w:lang w:val="id_ID" w:bidi="id_ID"/>
        </w:rPr>
      </w:r>
      <w:r>
        <w:rPr>
          <w:lang w:val="id_ID" w:bidi="id_ID"/>
        </w:rPr>
        <w:t xml:space="preserve">Di Korintus, beberapa orang percaya adalah budak dan beberapa adalah orang-orang </w:t>
      </w:r>
      <w:r>
        <w:rPr>
          <w:b/>
          <w:lang w:val="id_ID" w:bidi="id_ID"/>
        </w:rPr>
        <w:t>merdeka</w:t>
      </w:r>
      <w:r>
        <w:rPr>
          <w:lang w:val="id_ID" w:bidi="id_ID"/>
        </w:rPr>
        <w:t>. Mereka yang merdeka tidak memiliki seorang tuan atau pemilik. Mereka memiliki pekerjaan, tetapi tidak ada yang memaksa mereka untuk bekerja.</w:t>
      </w:r>
    </w:p>
    <w:p>
      <w:pPr/>
      <w:r>
        <w:rPr>
          <w:lang w:val="id_ID" w:bidi="id_ID"/>
        </w:rPr>
      </w:r>
      <w:r>
        <w:rPr>
          <w:lang w:val="id_ID" w:bidi="id_ID"/>
        </w:rPr>
        <w:t xml:space="preserve">Berhenti di sini dan diskusikan dalam kelompok kata atau frasa apa yang akan Anda gunakan untuk </w:t>
      </w:r>
      <w:r>
        <w:rPr>
          <w:b/>
          <w:lang w:val="id_ID" w:bidi="id_ID"/>
        </w:rPr>
        <w:t>merdeka</w:t>
      </w:r>
      <w:r>
        <w:rPr>
          <w:lang w:val="id_ID" w:bidi="id_ID"/>
        </w:rPr>
        <w:t>. Hentikan sejenak audio ini di sini.</w:t>
      </w:r>
    </w:p>
    <w:p>
      <w:pPr/>
      <w:r>
        <w:rPr>
          <w:lang w:val="id_ID" w:bidi="id_ID"/>
        </w:rPr>
      </w:r>
      <w:r>
        <w:rPr>
          <w:lang w:val="id_ID" w:bidi="id_ID"/>
        </w:rPr>
        <w:t xml:space="preserve">Paulus memberi tahu orang-orang merdeka di Korintus bahwa mereka sekarang adalah budak </w:t>
      </w:r>
      <w:r>
        <w:rPr>
          <w:b/>
          <w:lang w:val="id_ID" w:bidi="id_ID"/>
        </w:rPr>
        <w:t>Kristus</w:t>
      </w:r>
      <w:r>
        <w:rPr>
          <w:lang w:val="id_ID" w:bidi="id_ID"/>
        </w:rPr>
        <w:t xml:space="preserve">, karena Kristus membayar harga untuk membeli mereka sehingga Ia sekarang adalah Tuan mereka. Gunakan nama yang sama untuk Kristus yang telah Anda gunakan sebelumnya. Untuk informasi lebih lanjut, lihat </w:t>
      </w:r>
      <w:r>
        <w:rPr>
          <w:lang w:val="id_ID" w:bidi="id_ID"/>
        </w:rPr>
        <w:t>Kristus</w:t>
      </w:r>
      <w:r>
        <w:rPr>
          <w:lang w:val="id_ID" w:bidi="id_ID"/>
        </w:rPr>
        <w:t xml:space="preserve"> di Daftar Kata Utama.</w:t>
      </w:r>
    </w:p>
    <w:p>
      <w:pPr/>
      <w:r>
        <w:rPr>
          <w:lang w:val="id_ID" w:bidi="id_ID"/>
        </w:rPr>
      </w:r>
      <w:r>
        <w:rPr>
          <w:lang w:val="id_ID" w:bidi="id_ID"/>
        </w:rPr>
        <w:t xml:space="preserve">Ketika Paulus berbicara kepada orang-orang percaya di Korintus, ia menyebut mereka </w:t>
      </w:r>
      <w:r>
        <w:rPr>
          <w:b/>
          <w:lang w:val="id_ID" w:bidi="id_ID"/>
        </w:rPr>
        <w:t>saudara-saudara</w:t>
      </w:r>
      <w:r>
        <w:rPr>
          <w:lang w:val="id_ID" w:bidi="id_ID"/>
        </w:rPr>
        <w:t xml:space="preserve">, atau </w:t>
      </w:r>
      <w:r>
        <w:rPr>
          <w:b/>
          <w:lang w:val="id_ID" w:bidi="id_ID"/>
        </w:rPr>
        <w:t>saudara-saudari</w:t>
      </w:r>
      <w:r>
        <w:rPr>
          <w:lang w:val="id_ID" w:bidi="id_ID"/>
        </w:rPr>
        <w:t>. Paulus sedang berbicara kepada para laki-laki dan perempuan di gereja ketika ia mengatakan ini. Paulus ingin mengingatkan orang-orang di gereja bahwa Allah menjadikan mereka menjadi satu keluarga sekarang bahwa mereka percaya kepada Yesus.</w:t>
      </w:r>
    </w:p>
    <w:p>
      <w:pPr/>
      <w:r>
        <w:rPr>
          <w:lang w:val="id_ID" w:bidi="id_ID"/>
        </w:rPr>
      </w:r>
      <w:r>
        <w:rPr>
          <w:lang w:val="id_ID" w:bidi="id_ID"/>
        </w:rPr>
        <w:t>Gunakan kata yang sama untuk saudara-saudara, atau saudara-saudari, yang telah Anda gunakan sebelumnya.</w:t>
      </w:r>
      <w:r>
        <w:rPr>
          <w:lang w:val="id_ID" w:bidi="id_ID"/>
        </w:rPr>
      </w:r>
    </w:p>
    <w:p>
      <w:pPr>
        <w:pStyle w:val="Heading3"/>
      </w:pPr>
      <w:r>
        <w:rPr>
          <w:lang w:val="id_ID" w:bidi="id_ID"/>
        </w:rPr>
        <w:t>Menyampaikan Firman Tuhan</w:t>
      </w:r>
    </w:p>
    <w:p>
      <w:pPr/>
      <w:r>
        <w:rPr>
          <w:lang w:val="id_ID" w:bidi="id_ID"/>
        </w:rPr>
      </w:r>
      <w:r>
        <w:rPr>
          <w:lang w:val="id_ID" w:bidi="id_ID"/>
        </w:rPr>
        <w:t xml:space="preserve">Dengarkan versi audio ini dalam terjemahan yang paling mudah dimengerti. </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teks tersebut dalam bahasa Anda sendiri. Ingatlah untuk menyertakan hal-hal yang Anda putuskan dalam langkah-langkah sebelumnya, seperti urutan waktu, kata-kata, frasa, emosi, atau apa pun yang sudah Anda diskusikan.</w:t>
      </w:r>
    </w:p>
    <w:p>
      <w:pPr/>
      <w:r>
        <w:rPr>
          <w:lang w:val="id_ID" w:bidi="id_ID"/>
        </w:rPr>
      </w:r>
      <w:r>
        <w:rPr>
          <w:lang w:val="id_ID" w:bidi="id_ID"/>
        </w:rPr>
        <w:t>Seorang anggota kelompok harus menyampaikan beberapa kalimat dari teks itu lalu berhenti sebentar. Anggota kelompok lain harus menceritakan bagian selanjutnya dari teks itu dan berhenti sebentar. Lakukan hal ini sampai kelompok tersebut telah menceritakan kembali seluruh bagian teks tersebut. Dalam tahap ini anggota kelompok dapat saling mengoreksi. Hentikan sejenak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acak, gerakan, atau papan cerita mereka untuk membantu mereka mengingat teks tersebut. Hentikan sejenak audio ini di sini.</w:t>
      </w:r>
    </w:p>
    <w:p>
      <w:pPr/>
      <w:r>
        <w:rPr>
          <w:lang w:val="id_ID" w:bidi="id_ID"/>
        </w:rPr>
      </w:r>
      <w:r>
        <w:rPr>
          <w:lang w:val="id_ID" w:bidi="id_ID"/>
        </w:rPr>
        <w:t>Selanjutnya, kelompok dapat memutuskan versi teks siapa yang paling kalian sukai. Anda mungkin memutuskan bahwa Anda menyukai cara salah satu anggota kelompok menceritakan suatu adegan, tetapi menyukai cara anggota kelompok lain menceritakan adegan lainnya. Hentikan sejenak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teks tersebut.</w:t>
      </w:r>
      <w:r>
        <w:rPr>
          <w:lang w:val="id_ID" w:bidi="id_ID"/>
        </w:rPr>
      </w:r>
      <w:r>
        <w:rPr>
          <w:lang w:val="id_ID" w:bidi="id_ID"/>
        </w:rPr>
      </w:r>
    </w:p>
    <w:p>
      <w:pPr/>
      <w:r>
        <w:rPr>
          <w:lang w:val="id_ID" w:bidi="id_ID"/>
        </w:rPr>
      </w:r>
    </w:p>
    <w:p>
      <w:pPr>
        <w:pStyle w:val="Heading2"/>
      </w:pPr>
      <w:r>
        <w:rPr>
          <w:lang w:val="id_ID" w:bidi="id_ID"/>
        </w:rPr>
        <w:t>1 Korintus 7:25–31</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7:25–31 dan simpanlah dalam hati Anda.</w:t>
      </w:r>
    </w:p>
    <w:p>
      <w:pPr/>
      <w:r>
        <w:rPr>
          <w:lang w:val="id_ID" w:bidi="id_ID"/>
        </w:rPr>
      </w:r>
      <w:r>
        <w:rPr>
          <w:lang w:val="id_ID" w:bidi="id_ID"/>
        </w:rPr>
        <w:t>Dengarkan versi audio dari 1 Korintus 7:25–31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kelompok, bahas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 xml:space="preserve">Apa yang tidak Anda sukai atau tidak Anda pahami dari bagian ini? Hentikan sejenak audio ini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Hentikan sejenak audio ini di sini. </w:t>
      </w:r>
    </w:p>
    <w:p>
      <w:pPr>
        <w:pStyle w:val="ListBullet"/>
        <w:spacing w:line="240" w:lineRule="auto"/>
        <w:ind w:left="720"/>
      </w:pPr>
      <w:r>
        <w:rPr>
          <w:lang w:val="id_ID" w:bidi="id_ID"/>
        </w:rPr>
      </w:r>
      <w:r>
        <w:rPr>
          <w:lang w:val="id_ID" w:bidi="id_ID"/>
        </w:rPr>
        <w:t>Apa yang diceritakan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7:25–31 dalam terjemahan yang paling mudah dimengerti.</w:t>
      </w:r>
    </w:p>
    <w:p>
      <w:pPr/>
      <w:r>
        <w:rPr>
          <w:lang w:val="id_ID" w:bidi="id_ID"/>
        </w:rPr>
      </w:r>
      <w:r>
        <w:rPr>
          <w:lang w:val="id_ID" w:bidi="id_ID"/>
        </w:rPr>
        <w:t>Dalam bagian sebelumnya dari suratnya, Paulus mengulangi gagasan besar tentang seluruh pasal ini tiga kali untuk menunjukkan bahwa itu sangat penting. Ide besarnya adalah bahwa orang-orang percaya harus tetap berada dalam cara hidup seperti yang mereka alami ketika mereka pertama kali percaya kepada Yesus. Paulus ingin orang-orang percaya tahu bahwa orang-orang percaya tidak perlu mengubah status mereka untuk menyenangkan Allah. Beberapa orang di Korintus telah menulis pertanyaan kepada Paulus. Beberapa pertanyaan adalah tentang pernikahan, dan tentang menjadi lajang. Paulus menjawab pertanyaan mereka, dan terus mengingatkan mereka tentang gagasan besarnya dalam jawaban-jawabannya.</w:t>
      </w:r>
    </w:p>
    <w:p>
      <w:pPr/>
      <w:r>
        <w:rPr>
          <w:lang w:val="id_ID" w:bidi="id_ID"/>
        </w:rPr>
      </w:r>
      <w:r>
        <w:rPr>
          <w:lang w:val="id_ID" w:bidi="id_ID"/>
        </w:rPr>
        <w:t>Sekarang, dalam perikop ini, Paulus menjawab pertanyaan lain. Kali ini Paulus berbicara kepada para perawan, atau para gadis yang bertunangan untuk menikah. Para perempuan muda ini tidak pernah menikah. Paulus juga bisa berbicara kepada para pemuda yang belum pernah menikah, tetapi ia mungkin berbicara kepada para perempuan muda secara khusus. Seperti yang dilakukan Paulus pada perikop sebelumnya, Paulus memberi tahu orang-orang Korintus bahwa Tuhan Yesus tidak mengatakan apa pun secara spesifik tentang perempuan-perempuan muda yang belum menikah ketika Yesus berada di bumi. Paulus mengatakan bahwa ia akan memberikan penghakiman, atau apa yang Paulus anggap benar untuk dilakukan. Paulus memberi tahu orang-orang Korintus bahwa mereka dapat mempercayai pemikiran Paulus, karena Yesus telah menunjukkan belas kasihan kepada Paulus. Paulus mengatakan bahwa Yesus dengan baik hati telah memberikan hikmat kepada Paulus yang Paulus butuhkan untuk menjawab pertanyaan ini sendiri.</w:t>
      </w:r>
    </w:p>
    <w:p>
      <w:pPr/>
      <w:r>
        <w:rPr>
          <w:lang w:val="id_ID" w:bidi="id_ID"/>
        </w:rPr>
      </w:r>
      <w:r>
        <w:rPr>
          <w:lang w:val="id_ID" w:bidi="id_ID"/>
        </w:rPr>
        <w:t>Paulus kemudian mengatakan bahwa baik bagi orang-orang yang tidak menikah untuk tetap dalam keadaan itu. Gereja di Korintus berada dalam masa kesukaran besar, karena banyak orang menganiaya orang-orang percaya dan membuat hidup mereka menjadi sulit. Ini tidak akan menjadi saat yang mudah untuk menikah. Paulus kembali mengulangi gagasan besar yang telah Paulus katakan dalam perikop sebelumnya. Orang-orang yang menikah harus tetap menikah, dan orang-orang yang lajang harus tetap lajang. Orang-orang Korintus harus menghormati komitmen apa pun yang telah mereka buat kepada suami atau istri mereka, atau kepada siapa pun yang telah mereka janjikan untuk dinikahi. Paulus kemudian mengatakan bahwa bukan dosa untuk menikah. Seseorang yang menikah tidak melakukan kesalahan apa pun. Orang-orang percaya sudah hidup pada masa kesukaran besar, dan ketika seseorang menikah, mereka menambahkan lebih banyak kekhawatiran dan masalah pada kehidupan mereka. Paulus memberi tahu orang-orang Korintus bahwa ia peduli kepada orang-orang Korintus, dan ia ingin melindungi orang-orang Korintus dari menambahkan lebih banyak masalah pada kehidupan mereka.</w:t>
      </w:r>
    </w:p>
    <w:p>
      <w:pPr/>
      <w:r>
        <w:rPr>
          <w:lang w:val="id_ID" w:bidi="id_ID"/>
        </w:rPr>
      </w:r>
      <w:r>
        <w:rPr>
          <w:lang w:val="id_ID" w:bidi="id_ID"/>
        </w:rPr>
        <w:t>Berhenti di sini dan diskusikan pertanyaan ini sebagai kelompok: Dalam budaya Anda, nasihat apa saja yang didengar orang-orang lajang tentang pernikahan? Hentikan sebentar rekaman ini di sini.</w:t>
      </w:r>
    </w:p>
    <w:p>
      <w:pPr/>
      <w:r>
        <w:rPr>
          <w:lang w:val="id_ID" w:bidi="id_ID"/>
        </w:rPr>
      </w:r>
      <w:r>
        <w:rPr>
          <w:lang w:val="id_ID" w:bidi="id_ID"/>
        </w:rPr>
        <w:t>Paulus ingin orang-orang Korintus berpikir tentang hal-hal yang lebih besar daripada pernikahan mereka, atau perasaan mereka, atau harta benda mereka. Waktu jemaat Korintus di dunia memang sulit, tetapi akan singkat. Paulus mengatakan bahwa laki-laki yang memiliki istri harus hidup seolah-olah mereka tidak memiliki istri. Paulus tidak mengatakan bahwa orang-orang percaya harus meninggalkan atau mengabaikan istri mereka. Sebaliknya, Paulus ingin orang-orang percaya mengingat bahwa pernikahan mereka akan singkat, tetapi kehidupan bersama Allah berlangsung selamanya. Paulus kemudian mengulangi gagasan yang sama dengan contoh-contoh lainnya. Jika seseorang sedang berkabung, mereka harus hidup seolah-olah mereka tidak berkabung. Jika seseorang merasa bahagia, mereka harus hidup seolah-olah mereka tidak bahagia. Sekali lagi, Paulus tidak mengatakan bahwa orang-orang percaya tidak diizinkan untuk berkabung atas kematian seseorang yang mereka kasihi. Sebaliknya, Paulus ingin orang-orang percaya mengingat bahwa sementara kita berjuang melawan kematian di dunia ini, kehidupan bersama Allah berlangsung selamanya. Jika seseorang membeli sesuatu, atau memiliki urusan penting di dunia, mereka harus hidup seolah-olah hal-hal itu tidak ada. Dalam semua contoh ini, Paulus mengingatkan orang-orang Korintus bahwa kehidupan bersama Allah lebih besar daripada semua hal lain seperti pernikahan, atau perasaan, atau harta benda. Hidup ini singkat, dan dunia sedang menuju akhirnya. Tetapi kehidupan bersama Allah berlangsung selamanya.</w:t>
      </w:r>
    </w:p>
    <w:p>
      <w:pPr/>
      <w:r>
        <w:rPr>
          <w:lang w:val="id_ID" w:bidi="id_ID"/>
        </w:rPr>
      </w:r>
      <w:r>
        <w:rPr>
          <w:lang w:val="id_ID" w:bidi="id_ID"/>
        </w:rPr>
        <w:t>Berhenti di sini dan diskusikan pertanyaan ini dalam kelompok: Di komunitas Anda, ketika ada yang meninggal dunia, bagaimana orang-orang berkabung?</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7:25–31 dalam terjemahan yang paling mudah dimengerti.</w:t>
      </w:r>
    </w:p>
    <w:p>
      <w:pPr/>
      <w:r>
        <w:rPr>
          <w:lang w:val="id_ID" w:bidi="id_ID"/>
        </w:rPr>
      </w:r>
      <w:r>
        <w:rPr>
          <w:lang w:val="id_ID" w:bidi="id_ID"/>
        </w:rPr>
        <w:t>Pada langkah ini, kelompok akan menentukan bagian, tokoh, dan latar belakang dari perikop ini. Selanjutnya, kelompok akan membayangkan perikop ini.</w:t>
      </w:r>
    </w:p>
    <w:p>
      <w:pPr/>
      <w:r>
        <w:rPr>
          <w:lang w:val="id_ID" w:bidi="id_ID"/>
        </w:rPr>
      </w:r>
      <w:r>
        <w:rPr>
          <w:lang w:val="id_ID" w:bidi="id_ID"/>
        </w:rPr>
        <w:t xml:space="preserve">Perikop ini mempunyai dua bagian. </w:t>
      </w:r>
    </w:p>
    <w:p>
      <w:pPr/>
      <w:r>
        <w:rPr>
          <w:lang w:val="id_ID" w:bidi="id_ID"/>
        </w:rPr>
      </w:r>
      <w:r>
        <w:rPr>
          <w:b/>
          <w:lang w:val="id_ID" w:bidi="id_ID"/>
        </w:rPr>
        <w:t>Pada bagian pertama:</w:t>
      </w:r>
      <w:r>
        <w:rPr>
          <w:lang w:val="id_ID" w:bidi="id_ID"/>
        </w:rPr>
        <w:t xml:space="preserve"> Paulus mengatakan bahwa baik bagi para perempuan muda yang belum menikah untuk tetap pada keadaan mereka sekarang. Gereja di Korintus berada dalam masa kesukaran besar, karena banyak orang menganiaya orang-orang percaya dan membuat hidup mereka menjadi sulit. Ini tidak akan menjadi waktu yang mudah untuk menikah.</w:t>
      </w:r>
    </w:p>
    <w:p>
      <w:pPr/>
      <w:r>
        <w:rPr>
          <w:lang w:val="id_ID" w:bidi="id_ID"/>
        </w:rPr>
      </w:r>
      <w:r>
        <w:rPr>
          <w:b/>
          <w:lang w:val="id_ID" w:bidi="id_ID"/>
        </w:rPr>
        <w:t>Pada bagian kedua:</w:t>
      </w:r>
      <w:r>
        <w:rPr>
          <w:lang w:val="id_ID" w:bidi="id_ID"/>
        </w:rPr>
        <w:t xml:space="preserve"> Paulus memberi tahu orang-orang Korintus bahwa waktu mereka di dunia ini singkat. Paulus ingin orang-orang Korintus tidak berpikir terlalu banyak tentang hal-hal seperti pernikahan, atau perasaan mereka, atau harta benda mereka. Paulus ingin mereka mengingat bahwa kehidupan bersama Allah lebih penting daripada semua hal lain ini. Hidup ini singkat, dan dunia sedang menuju akhirnya. Tetapi kehidupan bersama Allah berlangsung selamanya.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perempuan muda yang belum menikah di gereja Korintus</w:t>
      </w:r>
    </w:p>
    <w:p>
      <w:pPr>
        <w:pStyle w:val="ListBullet"/>
        <w:spacing w:line="240" w:lineRule="auto"/>
        <w:ind w:left="720"/>
      </w:pPr>
      <w:r>
        <w:rPr>
          <w:lang w:val="id_ID" w:bidi="id_ID"/>
        </w:rPr>
      </w:r>
      <w:r>
        <w:rPr>
          <w:lang w:val="id_ID" w:bidi="id_ID"/>
        </w:rPr>
        <w:t>Orang-orang yang menikah di gereja Korintus</w:t>
      </w:r>
    </w:p>
    <w:p>
      <w:pPr>
        <w:pStyle w:val="ListBullet"/>
        <w:spacing w:line="240" w:lineRule="auto"/>
        <w:ind w:left="720"/>
      </w:pPr>
      <w:r>
        <w:rPr>
          <w:lang w:val="id_ID" w:bidi="id_ID"/>
        </w:rPr>
      </w:r>
      <w:r>
        <w:rPr>
          <w:lang w:val="id_ID" w:bidi="id_ID"/>
        </w:rPr>
        <w:t>Laki-laki yang belum menikah di gereja Korintus</w:t>
      </w:r>
    </w:p>
    <w:p>
      <w:pPr>
        <w:pStyle w:val="ListBullet"/>
        <w:spacing w:line="240" w:lineRule="auto"/>
        <w:ind w:left="720"/>
      </w:pPr>
      <w:r>
        <w:rPr>
          <w:lang w:val="id_ID" w:bidi="id_ID"/>
        </w:rPr>
      </w:r>
      <w:r>
        <w:rPr>
          <w:lang w:val="id_ID" w:bidi="id_ID"/>
        </w:rPr>
        <w:t>Orang-orang yang sedih, dan orang-orang yang bahagia</w:t>
      </w:r>
    </w:p>
    <w:p>
      <w:pPr>
        <w:pStyle w:val="ListBullet"/>
        <w:spacing w:line="240" w:lineRule="auto"/>
        <w:ind w:left="720"/>
      </w:pPr>
      <w:r>
        <w:rPr>
          <w:lang w:val="id_ID" w:bidi="id_ID"/>
        </w:rPr>
      </w:r>
      <w:r>
        <w:rPr>
          <w:lang w:val="id_ID" w:bidi="id_ID"/>
        </w:rPr>
        <w:t>Dan orang-orang yang membeli, menjual, dan melakukan bisnis</w:t>
      </w:r>
    </w:p>
    <w:p>
      <w:pPr/>
      <w:r>
        <w:rPr>
          <w:lang w:val="id_ID" w:bidi="id_ID"/>
        </w:rPr>
      </w:r>
      <w:r>
        <w:rPr>
          <w:lang w:val="id_ID" w:bidi="id_ID"/>
        </w:rPr>
        <w:t>Pada bagian pertama, Paulus menanggapi salah satu pertanyaan yang telah dikirimkan orang-orang Korintus kepadanya. Pertanyaannya adalah tentang para perawan, atau para perempuan yang belum menikah. Paulus mengatakan bahwa Yesus tidak secara khusus mengatakan apa pun tentang para perempuan muda yang tidak menikah selama Pelayanan Yesus di bumi. Tetapi Paulus mengatakan bahwa Paulus akan memberi tahu mereka apa yang Paulus pikirkan. Paulus memberi tahu orang-orang Korintus bahwa mereka dapat memercayai pemikiran Paulus, karena Yesus dengan baik telah menjadikan Paulus sebagai seseorang yang dapat dipercaya orang-orang Korintus untuk membantu orang-orang Korintus dengan pertanyaan mereka. Paulus mengatakan bahwa baik bagi para perempuan muda yang tidak menikah untuk tetap dalam keadaan mereka. Kemudian, Paulus mulai berbicara kepada para laki-laki yang bertunangan atau yang sudah menikah. Pada saat itu, biasanya para laki-lakilah yang membuat keputusan tentang pernikahan, sehingga Paulus beralih dari berbicara kepada para perempuan muda yang belum menikah untuk berbicara kepada para laki-laki. Gereja di Korintus sedang berada dalam masa kesulitan besar. Ini tidak akan menjadi saat yang mudah untuk menikah. Paulus kembali mengulangi gagasan besar yang telah Paulus katakan dalam perikop sebelumnya: Orang-orang yang menikah harus tetap menikah, dan orang-orang yang lajang harus tetap melajang. Paulus menekankan gagasan ini dengan menggunakan pertanyaan dan jawaban. Paulus bertanya, "Apakah Anda terikat pada seorang perempuan? Janganlah mencari kelepasan, atau kebebasan. Apakah Anda bebas dari wanita? Jangan mencari istri." Beberapa orang beranggapan bahwa memiliki ikatan, atau terikat, dengan seorang wanita berarti pasangan tersebut sudah menikah, dan orang lain beranggapan bahwa itu berarti mereka telah bertunangan untuk menikah. Dalam kedua hal tersebut, pasangan itu telah berjanji untuk menikah atau tetap menikah satu sama lain.</w:t>
      </w:r>
    </w:p>
    <w:p>
      <w:pPr/>
      <w:r>
        <w:rPr>
          <w:lang w:val="id_ID" w:bidi="id_ID"/>
        </w:rPr>
      </w:r>
      <w:r>
        <w:rPr>
          <w:lang w:val="id_ID" w:bidi="id_ID"/>
        </w:rPr>
        <w:t>Berhenti di sini dan diskusikan pertanyaan ini dalam kelompok: Ketika dua orang berjanji untuk menikah satu sama lain, bagaimana mereka berbicara tentang pernikahan mereka? Ketika dua orang menikah, bagaimana mereka membicarakan status pernikahan mereka satu sama lain? Dalam perikop ini, bagaimana Anda akan berbicara tentang terikat atau disatukan sebagai laki-laki dan perempuan, dan kemudian dilepaskan atau dibebaskan dari satu sama lain? Hentikan sebentar rekaman ini di sini.</w:t>
      </w:r>
    </w:p>
    <w:p>
      <w:pPr/>
      <w:r>
        <w:rPr>
          <w:lang w:val="id_ID" w:bidi="id_ID"/>
        </w:rPr>
      </w:r>
      <w:r>
        <w:rPr>
          <w:lang w:val="id_ID" w:bidi="id_ID"/>
        </w:rPr>
        <w:t>Setelah berbicara tentang situasi ini, Paulus kemudian mengatakan bahwa menikah bukan dosa. Jika seorang laki-laki dan seorang perempuan ingin menikah, mereka tidak melakukan kesalahan apa pun. Tetapi orang-orang percaya di Korintus sudah hidup pada masa kesukaran besar, dan ketika seseorang menikah, mereka menambah lebih banyak beban dan masalah dalam hidup mereka. Paulus memberi tahu orang-orang Korintus bahwa ia memedulikan mereka, dan Paulus ingin melindungi mereka dari menambahkan lebih banyak masalah pada kehidupan mereka.</w:t>
      </w:r>
    </w:p>
    <w:p>
      <w:pPr/>
      <w:r>
        <w:rPr>
          <w:lang w:val="id_ID" w:bidi="id_ID"/>
        </w:rPr>
      </w:r>
      <w:r>
        <w:rPr>
          <w:lang w:val="id_ID" w:bidi="id_ID"/>
        </w:rPr>
        <w:t>Berhenti di sini dan diskusikan pertanyaan ini dalam kelompok: Bayangkan seseorang menulis surat kepada Anda dan menanyakan tentang ketiga anak Anda. Anda telah menanggapi pertanyaan mereka tentang anak pertama Anda, dan anak kedua Anda. Sekarang Anda beralih untuk membicarakan anak ketiga Anda. Perhatikan bagaimana Anda memulai bagian itu dalam bahasa Anda. Gunakan ungkapan itu di sini untuk memperkenalkan topik baru ini dalam surat tersebut. Hentikan sebentar rekaman ini di sini.</w:t>
      </w:r>
    </w:p>
    <w:p>
      <w:pPr/>
      <w:r>
        <w:rPr>
          <w:lang w:val="id_ID" w:bidi="id_ID"/>
        </w:rPr>
      </w:r>
      <w:r>
        <w:rPr>
          <w:lang w:val="id_ID" w:bidi="id_ID"/>
        </w:rPr>
        <w:t>Pada bagian kedua, Paulus memberi tahu orang-orang Korintus bahwa waktu mereka di dunia akan singkat. Paulus mengatakan ini dengan cara yang kuat, menekankan bahwa Paulus benar-benar ingin orang-orang Korintus memperhatikan dan mendengarkan dengan saksama. Paulus mengatakan bahwa laki-laki yang memiliki istri harus hidup seolah-olah mereka tidak memiliki istri. Paulus tidak mengatakan bahwa orang-orang percaya harus meninggalkan atau mengabaikan istri mereka. Sebaliknya, Paulus ingin orang-orang percaya mengingat bahwa pernikahan mereka akan singkat, tetapi kehidupan bersama Allah berlangsung selamanya. Paulus kemudian mengulangi gagasan yang sama dengan contoh-contoh lainnya. Jika seseorang sedang berkabung, mereka harus hidup seolah-olah mereka tidak berkabung. Jika seseorang merasa bahagia, mereka harus hidup seolah-olah mereka tidak bahagia. Jika seseorang membeli sesuatu, atau memiliki urusan penting, mereka harus hidup seolah-olah hal-hal itu tidak ada. Dalam semua contoh ini, Paulus mengingatkan orang-orang Korintus bahwa kehidupan bersama Allah lebih besar daripada semua hal lain seperti pernikahan, atau perasaan, atau harta benda, atau uang. Hidup ini singkat, dan dunia sedang menuju akhirnya. Tetapi kehidupan bersama Allah berlangsung selamanya.</w:t>
      </w:r>
    </w:p>
    <w:p>
      <w:pPr/>
      <w:r>
        <w:rPr>
          <w:lang w:val="id_ID" w:bidi="id_ID"/>
        </w:rPr>
      </w:r>
      <w:r>
        <w:rPr>
          <w:lang w:val="id_ID" w:bidi="id_ID"/>
        </w:rPr>
        <w:t>Berhenti di sini dan diskusikan pertanyaan ini dalam kelompok: Dalam bahasa Anda, bagaimana Anda mengatakan sesuatu ketika Anda benar-benar ingin menarik perhatian orang-orang dan membuat mereka mendengarkan dan memahami Anda dengan sangat jelas? Gunakan ungkapan itu pada bagian ini dalam surat tersebut. Hentikan sebentar rekaman ini di sini.</w:t>
      </w:r>
    </w:p>
    <w:p>
      <w:pPr/>
      <w:r>
        <w:rPr>
          <w:lang w:val="id_ID" w:bidi="id_ID"/>
        </w:rPr>
      </w:r>
      <w:r>
        <w:rPr>
          <w:lang w:val="id_ID" w:bidi="id_ID"/>
        </w:rPr>
        <w:t xml:space="preserve">Sekarang, kelompok membuat papan cerita, menggambar atau menggunakan barang-barang untuk membayangkan perikop ini dan 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7:25–31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 xml:space="preserve">Perikop ini mempunyai dua bagian.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perempuan muda yang belum menikah di gereja Korintus</w:t>
      </w:r>
    </w:p>
    <w:p>
      <w:pPr>
        <w:pStyle w:val="ListBullet"/>
        <w:spacing w:line="240" w:lineRule="auto"/>
        <w:ind w:left="720"/>
      </w:pPr>
      <w:r>
        <w:rPr>
          <w:lang w:val="id_ID" w:bidi="id_ID"/>
        </w:rPr>
      </w:r>
      <w:r>
        <w:rPr>
          <w:lang w:val="id_ID" w:bidi="id_ID"/>
        </w:rPr>
        <w:t>Orang-orang yang menikah di gereja Korintus</w:t>
      </w:r>
    </w:p>
    <w:p>
      <w:pPr>
        <w:pStyle w:val="ListBullet"/>
        <w:spacing w:line="240" w:lineRule="auto"/>
        <w:ind w:left="720"/>
      </w:pPr>
      <w:r>
        <w:rPr>
          <w:lang w:val="id_ID" w:bidi="id_ID"/>
        </w:rPr>
      </w:r>
      <w:r>
        <w:rPr>
          <w:lang w:val="id_ID" w:bidi="id_ID"/>
        </w:rPr>
        <w:t>Laki-laki yang belum menikah di gereja Korintus</w:t>
      </w:r>
    </w:p>
    <w:p>
      <w:pPr>
        <w:pStyle w:val="ListBullet"/>
        <w:spacing w:line="240" w:lineRule="auto"/>
        <w:ind w:left="720"/>
      </w:pPr>
      <w:r>
        <w:rPr>
          <w:lang w:val="id_ID" w:bidi="id_ID"/>
        </w:rPr>
      </w:r>
      <w:r>
        <w:rPr>
          <w:lang w:val="id_ID" w:bidi="id_ID"/>
        </w:rPr>
        <w:t>Orang-orang yang sedih, dan orang-orang yang bahagia</w:t>
      </w:r>
    </w:p>
    <w:p>
      <w:pPr>
        <w:pStyle w:val="ListBullet"/>
        <w:spacing w:line="240" w:lineRule="auto"/>
        <w:ind w:left="720"/>
      </w:pPr>
      <w:r>
        <w:rPr>
          <w:lang w:val="id_ID" w:bidi="id_ID"/>
        </w:rPr>
      </w:r>
      <w:r>
        <w:rPr>
          <w:lang w:val="id_ID" w:bidi="id_ID"/>
        </w:rPr>
        <w:t>Dan orang-orang yang membeli, menjual, dan melakukan bisnis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bagian ini tanpa berhenti. Perhatikan percakapan, alur, jalan cerita, dan urutan waktu dari teks ini. Pastikan Anda tidak melewatkan peragaan bagian-bagian yang sulit atau penting dari teks tersebut. Bantulah satu sama lain untuk mengingat setiap bagian dari teks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memperagakan teks ini untuk kedua kalinya. Pada bagian-bagian tertentu dalam drama, berhenti sebentar dan tanyakan pada orang yang sedang memerankan tokoh tersebut, "Apa yang Anda rasakan atau pikirkan?" Orang yang sedang memerankan karakter tersebut harus menjawab apa yang mereka rasakan atau pikirkan jika mereka menjadi karakter tersebut. Lalu lanjutkan dramanya.</w:t>
      </w:r>
    </w:p>
    <w:p>
      <w:pPr/>
      <w:r>
        <w:rPr>
          <w:lang w:val="id_ID" w:bidi="id_ID"/>
        </w:rPr>
      </w:r>
      <w:r>
        <w:rPr>
          <w:lang w:val="id_ID" w:bidi="id_ID"/>
        </w:rPr>
        <w:t>Hentikan sebentar audio di sini dan peragakan teks ini untuk kedua kalinya.</w:t>
      </w:r>
    </w:p>
    <w:p>
      <w:pPr/>
      <w:r>
        <w:rPr>
          <w:lang w:val="id_ID" w:bidi="id_ID"/>
        </w:rPr>
      </w:r>
      <w:r>
        <w:rPr>
          <w:lang w:val="id_ID" w:bidi="id_ID"/>
        </w:rPr>
        <w:t>Berikut ini adalah sebuah contoh drama dan kemungkinan respon-responnya.</w:t>
      </w:r>
    </w:p>
    <w:p>
      <w:pPr/>
      <w:r>
        <w:rPr>
          <w:lang w:val="id_ID" w:bidi="id_ID"/>
        </w:rPr>
      </w:r>
      <w:r>
        <w:rPr>
          <w:lang w:val="id_ID" w:bidi="id_ID"/>
        </w:rPr>
        <w:t>Pada bagian pertama, orang yang memerankan Paulus dapat menunjukkan bahwa ia sedang membalas surat yang telah dikirimkan oleh orang-orang Korintus kepadanya. Ia dapat melakukan percakapan dengan orang yang memerankan Yesus. Yesus dapat menunjukkan bahwa Ia tidak memiliki kata-kata tertentu tentang pertanyaan ini. Yesus dapat menunjukkan bahwa Ia dengan ramah memberikan hikmat kepada Paulus yang dibutuhkan Paulus untuk menjawab pertanyaan ini sendiri.</w:t>
      </w:r>
    </w:p>
    <w:p>
      <w:pPr/>
      <w:r>
        <w:rPr>
          <w:lang w:val="id_ID" w:bidi="id_ID"/>
        </w:rPr>
      </w:r>
      <w:r>
        <w:rPr>
          <w:lang w:val="id_ID" w:bidi="id_ID"/>
        </w:rPr>
        <w:t>Sekarang Paulus dapat berbicara kepada orang-orang yang memerankan para perempuan muda yang belum menikah. Paulus harus menasihati para perempuan untuk tetap apa adanya. Paulus harus menunjukkan bahwa gereja di Korintus sedang berada dalam masa kesukaran besar, sehingga ini bukan waktu yang tepat untuk menikah. Sekarang orang yang memerankan Paulus harus bergeser dan berbicara kepada orang-orang yang menikah atau bertunangan. Paulus memberi tahu orang-orang ini bahwa mereka harus tetap menikah atau melanjutkan pertunangan mereka. Paulus kemudian harus beralih ke laki-laki lajang dan memberi tahu mereka bahwa mereka harus tetap lajang.</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seorang perempuan lajang yang bebas untuk tetap lajang,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kemudian dapat berkata kepada laki-laki lajang bahwa bukan dosa untuk menikah. Dan Paulus dapat mengatakan kepada para perempuan muda yang lajang bahwa jika mereka menikah, itu bukan dosa. Orang yang memerankan Paulus harus menunjukkan kepada orang-orang lajang bahwa Paulus benar-benar peduli kepada mereka, dan Paulus ingin melindungi orang-orang lajang dari menambah lebih banyak masalah pada kehidupan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seorang wanita muda yang belum menikah yang bebas untuk menikah,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Pada bagian kedua, orang yang memerankan Paulus harus memberi tahu orang-orang Korintus bahwa waktu mereka di dunia akan singkat. Paulus harus mengatakan ini dengan cara yang kuat. Sekarang orang yang memerankan Paulus dapat berbicara kepada orang-orang yang menikah, dan menunjukkan bahwa mereka tidak boleh terlalu banyak memikirkan satu sama lain. Paulus dapat menunjuk kepada Yesus untuk membantu mereka lebih memikirkan Yesus daripada memikirkan satu sama lain. Kemudian, orang yang memerankan Paulus dapat berbicara kepada orang-orang yang sedih, dan kepada orang-orang yang bahagia. Paulus dapat menunjukkan bahwa orang-orang ini tidak boleh terlalu banyak berpikir tentang perasaan mereka sendiri. Paulus dapat menunjuk Yesus untuk membantu mereka berpikir tentang Yesus lebih daripada perasaan mereka. Akhirnya, orang yang memerankan Paulus dapat berbicara kepada orang-orang yang membeli dan menjual barang-barang di pasar. Paulus dapat menunjukkan bahwa mereka tidak boleh terlalu memikirkan hal-hal yang mereka beli dan jual, atau uang mereka. Paulus dapat menunjuk kepada Yesus untuk membantu mereka berpikir tentang Yesus lebih daripada satu sama lain.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kaya yang berjualan di pasar,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Akhirnya orang yang memerankan Paulus harus mengingatkan semua orang bahwa waktu mereka di dunia ini akan singkat, dan dunia akan berakhir. Itulah alasan Paulus ingin orang-orang percaya tetap berfokus pada Yesus lebih daripada hal lain.</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7:25–31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Dalam perikop ini Paulus berbicara kepada para </w:t>
      </w:r>
      <w:r>
        <w:rPr>
          <w:b/>
          <w:lang w:val="id_ID" w:bidi="id_ID"/>
        </w:rPr>
        <w:t>perawan</w:t>
      </w:r>
      <w:r>
        <w:rPr>
          <w:lang w:val="id_ID" w:bidi="id_ID"/>
        </w:rPr>
        <w:t xml:space="preserve">, atau perempuan yang </w:t>
      </w:r>
      <w:r>
        <w:rPr>
          <w:b/>
          <w:lang w:val="id_ID" w:bidi="id_ID"/>
        </w:rPr>
        <w:t>bertunangan untuk menikah</w:t>
      </w:r>
      <w:r>
        <w:rPr>
          <w:lang w:val="id_ID" w:bidi="id_ID"/>
        </w:rPr>
        <w:t>. Ini adalah para perempuan muda yang belum menikah sebelumnya. Dalam budaya Korintus, kebanyakan perempuan yang belum menikah tidak pernah melakukan hubungan seksual dengan seorang laki-laki, sehingga mereka adalah perawan. Istilah ini tidak terlalu menitikberatkan pada fakta bahwa wanita muda tersebut belum pernah melakukan hubungan seksual. Sebaliknya, itu berfokus pada fakta bahwa ia belum menikah sebelumnya. Dalam budaya orang Korintus, pertunangan kemungkinan merupakan kesepakatan kuat antara dua keluarga yang saling membuat janji.</w:t>
      </w:r>
    </w:p>
    <w:p>
      <w:pPr/>
      <w:r>
        <w:rPr>
          <w:lang w:val="id_ID" w:bidi="id_ID"/>
        </w:rPr>
      </w:r>
      <w:r>
        <w:rPr>
          <w:lang w:val="id_ID" w:bidi="id_ID"/>
        </w:rPr>
        <w:t xml:space="preserve">Berhenti di sini dan diskusikan dalam kelompok kata atau frasa apa yang akan Anda gunakan untuk </w:t>
      </w:r>
      <w:r>
        <w:rPr>
          <w:b/>
          <w:lang w:val="id_ID" w:bidi="id_ID"/>
        </w:rPr>
        <w:t>perawan</w:t>
      </w:r>
      <w:r>
        <w:rPr>
          <w:lang w:val="id_ID" w:bidi="id_ID"/>
        </w:rPr>
        <w:t xml:space="preserve"> atau </w:t>
      </w:r>
      <w:r>
        <w:rPr>
          <w:b/>
          <w:lang w:val="id_ID" w:bidi="id_ID"/>
        </w:rPr>
        <w:t>perempuan yang bertunangan</w:t>
      </w:r>
      <w:r>
        <w:rPr>
          <w:lang w:val="id_ID" w:bidi="id_ID"/>
        </w:rPr>
        <w:t>. Hentikan sebentar rekaman ini di sini.</w:t>
      </w:r>
    </w:p>
    <w:p>
      <w:pPr/>
      <w:r>
        <w:rPr>
          <w:lang w:val="id_ID" w:bidi="id_ID"/>
        </w:rPr>
      </w:r>
      <w:r>
        <w:rPr>
          <w:lang w:val="id_ID" w:bidi="id_ID"/>
        </w:rPr>
        <w:t xml:space="preserve">Paulus memberi tahu orang-orang Korintus bahwa </w:t>
      </w:r>
      <w:r>
        <w:rPr>
          <w:b/>
          <w:lang w:val="id_ID" w:bidi="id_ID"/>
        </w:rPr>
        <w:t>Tuhan</w:t>
      </w:r>
      <w:r>
        <w:rPr>
          <w:lang w:val="id_ID" w:bidi="id_ID"/>
        </w:rPr>
        <w:t xml:space="preserve"> telah dengan baik membantu Paulus untuk memiliki hikmat yang dibutuhkan Paulus untuk menjawab pertanyaan-pertanyaan orang-orang Korintus. Gunakan kata atau frasa yang sama untuk Tuhan seperti yang telah Anda gunakan di seluruh Korintus. Untuk informasi lebih lanjut, carilah </w:t>
      </w:r>
      <w:r>
        <w:rPr>
          <w:lang w:val="id_ID" w:bidi="id_ID"/>
        </w:rPr>
        <w:t>Tuhan</w:t>
      </w:r>
      <w:r>
        <w:rPr>
          <w:lang w:val="id_ID" w:bidi="id_ID"/>
        </w:rPr>
        <w:t xml:space="preserve"> di Daftar Kata Utama.</w:t>
      </w:r>
    </w:p>
    <w:p>
      <w:pPr/>
      <w:r>
        <w:rPr>
          <w:lang w:val="id_ID" w:bidi="id_ID"/>
        </w:rPr>
      </w:r>
      <w:r>
        <w:rPr>
          <w:lang w:val="id_ID" w:bidi="id_ID"/>
        </w:rPr>
        <w:t xml:space="preserve">Paulus memberi tahu jemaat Korintus bahwa ia akan memberikan </w:t>
      </w:r>
      <w:r>
        <w:rPr>
          <w:b/>
          <w:lang w:val="id_ID" w:bidi="id_ID"/>
        </w:rPr>
        <w:t>pendapatnya</w:t>
      </w:r>
      <w:r>
        <w:rPr>
          <w:lang w:val="id_ID" w:bidi="id_ID"/>
        </w:rPr>
        <w:t xml:space="preserve"> kepada mereka, karena tidak ada instruksi khusus dari Yesus mengenai pertanyaan mereka tentang perempuan yang belum menikah. Paulus mengatakan bahwa Paulus akan menyampaikan </w:t>
      </w:r>
      <w:r>
        <w:rPr>
          <w:b/>
          <w:lang w:val="id_ID" w:bidi="id_ID"/>
        </w:rPr>
        <w:t>nasihat</w:t>
      </w:r>
      <w:r>
        <w:rPr>
          <w:lang w:val="id_ID" w:bidi="id_ID"/>
        </w:rPr>
        <w:t xml:space="preserve">, atau </w:t>
      </w:r>
      <w:r>
        <w:rPr>
          <w:b/>
          <w:lang w:val="id_ID" w:bidi="id_ID"/>
        </w:rPr>
        <w:t>pendapatnya</w:t>
      </w:r>
      <w:r>
        <w:rPr>
          <w:lang w:val="id_ID" w:bidi="id_ID"/>
        </w:rPr>
        <w:t xml:space="preserve"> kepada mereka tentang masalah itu.</w:t>
      </w:r>
    </w:p>
    <w:p>
      <w:pPr/>
      <w:r>
        <w:rPr>
          <w:lang w:val="id_ID" w:bidi="id_ID"/>
        </w:rPr>
      </w:r>
      <w:r>
        <w:rPr>
          <w:lang w:val="id_ID" w:bidi="id_ID"/>
        </w:rPr>
        <w:t xml:space="preserve">Berhenti di sini dan diskusikan dalam kelompok kata atau ungkapan apa yang akan Anda gunakan untuk </w:t>
      </w:r>
      <w:r>
        <w:rPr>
          <w:b/>
          <w:lang w:val="id_ID" w:bidi="id_ID"/>
        </w:rPr>
        <w:t>pendapat</w:t>
      </w:r>
      <w:r>
        <w:rPr>
          <w:lang w:val="id_ID" w:bidi="id_ID"/>
        </w:rPr>
        <w:t xml:space="preserve"> ketika kata tersebut berarti nasihat. Hentikan sebentar rekaman ini di sini.</w:t>
      </w:r>
    </w:p>
    <w:p>
      <w:pPr/>
      <w:r>
        <w:rPr>
          <w:lang w:val="id_ID" w:bidi="id_ID"/>
        </w:rPr>
      </w:r>
      <w:r>
        <w:rPr>
          <w:lang w:val="id_ID" w:bidi="id_ID"/>
        </w:rPr>
        <w:t xml:space="preserve">Paulus memberi tahu orang-orang Korintus bahwa mereka dapat percaya kepada pendapat Paulus karena Tuhan telah menunjukkan </w:t>
      </w:r>
      <w:r>
        <w:rPr>
          <w:b/>
          <w:lang w:val="id_ID" w:bidi="id_ID"/>
        </w:rPr>
        <w:t>belas kasihan</w:t>
      </w:r>
      <w:r>
        <w:rPr>
          <w:lang w:val="id_ID" w:bidi="id_ID"/>
        </w:rPr>
        <w:t xml:space="preserve"> kepada Paulus. Ketika seseorang menunjukkan belas kasihan, mereka adalah orang yang baik, baik hati, atau penuh kasih.</w:t>
      </w:r>
    </w:p>
    <w:p>
      <w:pPr/>
      <w:r>
        <w:rPr>
          <w:lang w:val="id_ID" w:bidi="id_ID"/>
        </w:rPr>
      </w:r>
      <w:r>
        <w:rPr>
          <w:lang w:val="id_ID" w:bidi="id_ID"/>
        </w:rPr>
        <w:t xml:space="preserve">Berhenti di sini dan bahas dalam satu kelompok kata atau frasa apa yang akan Anda gunakan untuk </w:t>
      </w:r>
      <w:r>
        <w:rPr>
          <w:b/>
          <w:lang w:val="id_ID" w:bidi="id_ID"/>
        </w:rPr>
        <w:t>belas kasihan</w:t>
      </w:r>
      <w:r>
        <w:rPr>
          <w:lang w:val="id_ID" w:bidi="id_ID"/>
        </w:rPr>
        <w:t xml:space="preserve"> Carilah kata </w:t>
      </w:r>
      <w:r>
        <w:rPr>
          <w:lang w:val="id_ID" w:bidi="id_ID"/>
        </w:rPr>
        <w:t>belas kasihan</w:t>
      </w:r>
      <w:r>
        <w:rPr>
          <w:lang w:val="id_ID" w:bidi="id_ID"/>
        </w:rPr>
        <w:t xml:space="preserve"> di Daftar Kata Utama untuk informasi lebih lanjut. Jika Anda telah menerjemahkan kata ini di kitab lain dalam Alkitab, gunakan kata yang sama dengan yang Anda gunakan di sana. Hentikan sebentar rekaman ini di sini.</w:t>
      </w:r>
    </w:p>
    <w:p>
      <w:pPr/>
      <w:r>
        <w:rPr>
          <w:lang w:val="id_ID" w:bidi="id_ID"/>
        </w:rPr>
      </w:r>
      <w:r>
        <w:rPr>
          <w:lang w:val="id_ID" w:bidi="id_ID"/>
        </w:rPr>
        <w:t xml:space="preserve">Paulus memberi tahu orang-orang Korintus bahwa Paulus dapat </w:t>
      </w:r>
      <w:r>
        <w:rPr>
          <w:b/>
          <w:lang w:val="id_ID" w:bidi="id_ID"/>
        </w:rPr>
        <w:t>dipercaya</w:t>
      </w:r>
      <w:r>
        <w:rPr>
          <w:lang w:val="id_ID" w:bidi="id_ID"/>
        </w:rPr>
        <w:t xml:space="preserve"> karena Tuhan telah dengan baik membantu Paulus memiliki hikmat yang ia butuhkan untuk menjawab pertanyaan-pertanyaan orang-orang Korintus. Ketika seseorang dapat dipercaya, itu berarti Anda dapat mempercayai orang itu. Anda dapat mengandalkan orang itu, atau bergantung padanya. Gunakan kata yang sama untuk dapat dipercaya atau dapat diandalkan seperti yang telah Anda gunakan pada bagian sebelumnya.</w:t>
      </w:r>
    </w:p>
    <w:p>
      <w:pPr/>
      <w:r>
        <w:rPr>
          <w:lang w:val="id_ID" w:bidi="id_ID"/>
        </w:rPr>
      </w:r>
      <w:r>
        <w:rPr>
          <w:lang w:val="id_ID" w:bidi="id_ID"/>
        </w:rPr>
        <w:t xml:space="preserve">Paulus menasihati para perempuan muda di gereja Korintus untuk tidak menikah. Paulus mengatakan ini karena mereka berada pada masa </w:t>
      </w:r>
      <w:r>
        <w:rPr>
          <w:b/>
          <w:lang w:val="id_ID" w:bidi="id_ID"/>
        </w:rPr>
        <w:t>krisis</w:t>
      </w:r>
      <w:r>
        <w:rPr>
          <w:lang w:val="id_ID" w:bidi="id_ID"/>
        </w:rPr>
        <w:t xml:space="preserve">, atau </w:t>
      </w:r>
      <w:r>
        <w:rPr>
          <w:b/>
          <w:lang w:val="id_ID" w:bidi="id_ID"/>
        </w:rPr>
        <w:t>kesusahan</w:t>
      </w:r>
      <w:r>
        <w:rPr>
          <w:lang w:val="id_ID" w:bidi="id_ID"/>
        </w:rPr>
        <w:t>. Krisis adalah saat penderitaan dan masalah yang besar, seperti penganiayaan, perang, atau kelaparan.</w:t>
      </w:r>
    </w:p>
    <w:p>
      <w:pPr/>
      <w:r>
        <w:rPr>
          <w:lang w:val="id_ID" w:bidi="id_ID"/>
        </w:rPr>
      </w:r>
      <w:r>
        <w:rPr>
          <w:lang w:val="id_ID" w:bidi="id_ID"/>
        </w:rPr>
        <w:t xml:space="preserve">Berhenti di sini dan diskusikan dalam kelompok kata atau frasa apa yang akan Anda gunakan untuk </w:t>
      </w:r>
      <w:r>
        <w:rPr>
          <w:b/>
          <w:lang w:val="id_ID" w:bidi="id_ID"/>
        </w:rPr>
        <w:t>krisis</w:t>
      </w:r>
      <w:r>
        <w:rPr>
          <w:lang w:val="id_ID" w:bidi="id_ID"/>
        </w:rPr>
        <w:t>. Hentikan sebentar rekaman ini di sini.</w:t>
      </w:r>
    </w:p>
    <w:p>
      <w:pPr/>
      <w:r>
        <w:rPr>
          <w:lang w:val="id_ID" w:bidi="id_ID"/>
        </w:rPr>
      </w:r>
      <w:r>
        <w:rPr>
          <w:lang w:val="id_ID" w:bidi="id_ID"/>
        </w:rPr>
        <w:t xml:space="preserve">Paulus memberi tahu orang-orang Korintus yang menikah atau bertunangan bahwa mereka tidak boleh </w:t>
      </w:r>
      <w:r>
        <w:rPr>
          <w:b/>
          <w:lang w:val="id_ID" w:bidi="id_ID"/>
        </w:rPr>
        <w:t>berpisah</w:t>
      </w:r>
      <w:r>
        <w:rPr>
          <w:lang w:val="id_ID" w:bidi="id_ID"/>
        </w:rPr>
        <w:t xml:space="preserve"> satu sama lain. Cara lain untuk mengatakan hal ini adalah bahwa orang-orang ini tidak boleh mencari pembebasan atau kebebasan dari pernikahan mereka atau janji pernikahan mereka satu sama lain. Orang-orang yang menikah harus tetap menikah, atau orang-orang yang bertunangan harus tetap bertunangan. Anda dapat mengatakan bahwa laki-laki dan perempuan Korintus tidak boleh mencoba membebaskan diri dari janji mereka satu sama lain.</w:t>
      </w:r>
    </w:p>
    <w:p>
      <w:pPr/>
      <w:r>
        <w:rPr>
          <w:lang w:val="id_ID" w:bidi="id_ID"/>
        </w:rPr>
      </w:r>
      <w:r>
        <w:rPr>
          <w:lang w:val="id_ID" w:bidi="id_ID"/>
        </w:rPr>
        <w:t xml:space="preserve">Paulus memberi tahu orang-orang Korintus bahwa bukan </w:t>
      </w:r>
      <w:r>
        <w:rPr>
          <w:b/>
          <w:lang w:val="id_ID" w:bidi="id_ID"/>
        </w:rPr>
        <w:t>dosa</w:t>
      </w:r>
      <w:r>
        <w:rPr>
          <w:lang w:val="id_ID" w:bidi="id_ID"/>
        </w:rPr>
        <w:t xml:space="preserve"> untuk menikah. Mereka tidak melakukan apa pun yang salah atau buruk jika mereka memilih untuk menikah. Gunakan kata atau frasa yang sama untuk dosa seperti yang telah Anda gunakan di seluruh Korintus. Untuk informasi lebih lanjut, carilah kata </w:t>
      </w:r>
      <w:r>
        <w:rPr>
          <w:lang w:val="id_ID" w:bidi="id_ID"/>
        </w:rPr>
        <w:t>dosa</w:t>
      </w:r>
      <w:r>
        <w:rPr>
          <w:lang w:val="id_ID" w:bidi="id_ID"/>
        </w:rPr>
        <w:t xml:space="preserve"> di Daftar Kata Utama.</w:t>
      </w:r>
    </w:p>
    <w:p>
      <w:pPr/>
      <w:r>
        <w:rPr>
          <w:lang w:val="id_ID" w:bidi="id_ID"/>
        </w:rPr>
      </w:r>
      <w:r>
        <w:rPr>
          <w:lang w:val="id_ID" w:bidi="id_ID"/>
        </w:rPr>
        <w:t xml:space="preserve">Ketika Paulus berbicara kepada orang-orang percaya di Korintus, ia menyebut mereka </w:t>
      </w:r>
      <w:r>
        <w:rPr>
          <w:b/>
          <w:lang w:val="id_ID" w:bidi="id_ID"/>
        </w:rPr>
        <w:t>saudara-saudara</w:t>
      </w:r>
      <w:r>
        <w:rPr>
          <w:lang w:val="id_ID" w:bidi="id_ID"/>
        </w:rPr>
        <w:t xml:space="preserve">, atau </w:t>
      </w:r>
      <w:r>
        <w:rPr>
          <w:b/>
          <w:lang w:val="id_ID" w:bidi="id_ID"/>
        </w:rPr>
        <w:t>saudara-saudari</w:t>
      </w:r>
      <w:r>
        <w:rPr>
          <w:lang w:val="id_ID" w:bidi="id_ID"/>
        </w:rPr>
        <w:t>. Paulus berbicara kepada para laki-laki dan perempuan di gereja ketika ia mengatakan ini. Paulus ingin mengingatkan orang-orang di gereja bahwa Allah menjadikan mereka satu keluarga karena mereka telah percaya kepada Yesus. Gunakan kata yang sama untuk saudara laki-laki, atau saudara laki-laki dan perempuan, yang telah Anda gunakan sebelumnya.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teks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teks tersebut dalam bahasa Anda sendiri. Ingatlah untuk menyertakan hal-hal yang Anda putuskan dalam langkah-langkah sebelumnya, seperti urutan waktu, kata-kata, frasa, emosi, atau apa pun yang sudah Anda diskusikan.</w:t>
      </w:r>
    </w:p>
    <w:p>
      <w:pPr/>
      <w:r>
        <w:rPr>
          <w:lang w:val="id_ID" w:bidi="id_ID"/>
        </w:rPr>
      </w:r>
      <w:r>
        <w:rPr>
          <w:lang w:val="id_ID" w:bidi="id_ID"/>
        </w:rPr>
        <w:t>Seorang anggota kelompok harus menyampaikan beberapa kalimat dari teks itu lalu berhenti sebentar. Anggota kelompok lain harus menceritakan bagian selanjutnya dari teks itu dan berhenti sebentar. Lakukan hal ini sampai kelompok tersebut telah menceritakan kembali seluruh bagian teks tersebut. Dalam tahap ini anggota kelompok dapat saling mengoreksi. Hentikan sebentar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acak, gerakan, atau papan cerita mereka untuk membantu mereka mengingat teks tersebut. Hentikan sebentar audio ini di sini.</w:t>
      </w:r>
    </w:p>
    <w:p>
      <w:pPr/>
      <w:r>
        <w:rPr>
          <w:lang w:val="id_ID" w:bidi="id_ID"/>
        </w:rPr>
      </w:r>
      <w:r>
        <w:rPr>
          <w:lang w:val="id_ID" w:bidi="id_ID"/>
        </w:rPr>
        <w:t>Selanjutnya, kelompok dapat memutuskan versi teks siapa yang paling kalian sukai. Anda mungkin memutuskan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teks tersebut.</w:t>
      </w:r>
      <w:r>
        <w:rPr>
          <w:lang w:val="id_ID" w:bidi="id_ID"/>
        </w:rPr>
      </w:r>
      <w:r>
        <w:rPr>
          <w:lang w:val="id_ID" w:bidi="id_ID"/>
        </w:rPr>
      </w:r>
    </w:p>
    <w:p>
      <w:pPr/>
      <w:r>
        <w:rPr>
          <w:lang w:val="id_ID" w:bidi="id_ID"/>
        </w:rPr>
      </w:r>
    </w:p>
    <w:p>
      <w:pPr>
        <w:pStyle w:val="Heading2"/>
      </w:pPr>
      <w:r>
        <w:rPr>
          <w:lang w:val="id_ID" w:bidi="id_ID"/>
        </w:rPr>
        <w:t>1 Korintus 7:32–40</w:t>
      </w:r>
      <w:r>
        <w:rPr>
          <w:lang w:val="id_ID" w:bidi="id_ID"/>
        </w:rPr>
      </w:r>
    </w:p>
    <w:p>
      <w:pPr>
        <w:pStyle w:val="Heading3"/>
      </w:pPr>
      <w:r>
        <w:rPr>
          <w:lang w:val="id_ID" w:bidi="id_ID"/>
        </w:rPr>
        <w:t>Dengar dan Renungkan</w:t>
      </w:r>
    </w:p>
    <w:p>
      <w:pPr/>
      <w:r>
        <w:rPr>
          <w:lang w:val="id_ID" w:bidi="id_ID"/>
        </w:rPr>
      </w:r>
      <w:r>
        <w:rPr>
          <w:lang w:val="id_ID" w:bidi="id_ID"/>
        </w:rPr>
        <w:t>Pada tahap ini, dengarkan 1 Korintus 7:32–40 dan simpanlah dalam hati Anda.</w:t>
      </w:r>
    </w:p>
    <w:p>
      <w:pPr/>
      <w:r>
        <w:rPr>
          <w:lang w:val="id_ID" w:bidi="id_ID"/>
        </w:rPr>
      </w:r>
      <w:r>
        <w:rPr>
          <w:lang w:val="id_ID" w:bidi="id_ID"/>
        </w:rPr>
        <w:t>Dengarkan versi audio dari 1 Korintus 7:32–40 sebanyak tiga kali, dalam tiga terjemahan yang berbeda, jika memungkinkan.</w:t>
      </w:r>
    </w:p>
    <w:p>
      <w:pPr/>
      <w:r>
        <w:rPr>
          <w:lang w:val="id_ID" w:bidi="id_ID"/>
        </w:rPr>
      </w:r>
      <w:r>
        <w:rPr>
          <w:lang w:val="id_ID" w:bidi="id_ID"/>
        </w:rPr>
        <w:t>Hentikan sejenak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 xml:space="preserve">Apa yang tidak Anda sukai atau tidak Anda mengerti dari bagian ini? Hentikan sejenak audio ini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Hentikan sejenak audio ini di sini. </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7:32–40 dalam terjemahan yang paling mudah dimengerti.</w:t>
      </w:r>
    </w:p>
    <w:p>
      <w:pPr/>
      <w:r>
        <w:rPr>
          <w:lang w:val="id_ID" w:bidi="id_ID"/>
        </w:rPr>
      </w:r>
      <w:r>
        <w:rPr>
          <w:lang w:val="id_ID" w:bidi="id_ID"/>
        </w:rPr>
        <w:t xml:space="preserve"> Perikop ini adalah yang terakhir dalam serangkaian perikop yang saling berhubungan erat dalam pasal tujuh. Orang-orang dalam jemaat di Korintus memiliki banyak pertanyaan tentang pernikahan, perpisahan, tetap lajang, dan menikah lagi setelah suami atau istri meninggal. Mereka mengirim pertanyaan mereka kepada Paulus melalui surat. Dalam empat perikop terakhir, dan dalam hal ini, Paulus telah menjawab semua pertanyaan dari orang-orang Korintus. Dalam keempat perikop terakhir ini, dan dalam perikop ini, Paulus menghubungkan setiap pertanyaan dengan sebuah gagasan besar: Hidup bersama Allah lebih besar daripada status atau keadaan pribadi kita, atau daripada segala sesuatu dan orang-orang di dunia di sekitar kita. Kita tidak perlu berusaha mengubah keadaan kita. Dunia itu sendiri akan segera berakhir. Tetapi hidup bersama Allah akan berlangsung selamanya. Allah mengasihi kita apa adanya, dan kita dapat melayani Allah tepat di mana kita berada.</w:t>
      </w:r>
    </w:p>
    <w:p>
      <w:pPr/>
      <w:r>
        <w:rPr>
          <w:lang w:val="id_ID" w:bidi="id_ID"/>
        </w:rPr>
      </w:r>
      <w:r>
        <w:rPr>
          <w:lang w:val="id_ID" w:bidi="id_ID"/>
        </w:rPr>
        <w:t>Dalam perikop sebelumnya, Paulus mengatakan kepada orang-orang Korintus bahwa ia ingin melindungi orang-orang Korintus dari kekhawatiran dan masalah di dunia ini. Sekarang dalam perikop ini, Paulus melanjutkan gagasan itu. Paulus mengatakan bahwa ia ingin orang-orang Korintus bebas dari rasa khawatir. Paulus mengatakan bahwa seorang laki-laki yang tidak menikah dapat memusatkan seluruh perhatiannya kepada Tuan. Tuhan adalah satu-satunya yang perlu disenangkan oleh manusia. Tetapi, Paulus berkata, seorang laki-laki yang menikah memiliki hal-hal lain untuk dipikirkan. Laki-laki yang sudah menikah perlu berpikir tentang segala sesuatu di dunia ini, dan tentang bagaimana menjaga istrinya tetap bahagia. Laki-laki yang sudah menikah memiliki pemikiran yang terbagi dan mengarah ke berbagai hal. Paulus mengulangi gagasan itu kepada para perempuan yang tidak menikah. Paulus berbicara tentang seorang perempuan yang belum menikah—mungkin seorang janda—dan tentang seorang perawan, atau seorang perempuan muda yang belum pernah menikah. Seorang perempuan yang lajang dapat memfokuskan seluruh perhatiannya pada Tuhan. Tujuannya adalah menggunakan tubuh dan rohnya hanya untuk menyenangkan Tuhan. Tetapi, Paulus berkata, seorang perempuan yang sudah menikah memiliki hal-hal lain yang harus dipikirkan. Perempuan yang sudah menikah akan memikirkan tentang segala hal di dunia ini, dan tentang bagaimana membuat suaminya bahagia. Paulus menyelesaikan bagian ini dengan menunjukkan bahwa ia peduli kepada orang-orang Korintus. Paulus ingin agar nasihat ini membantu orang-orang Korintus, bukan untuk membatasi mereka. Paulus ingin agar mereka hidup dengan cara yang benar. Paulus tidak ingin pemikiran mereka terbagi dan mengarah ke arah yang berbeda-beda.</w:t>
      </w:r>
    </w:p>
    <w:p>
      <w:pPr/>
      <w:r>
        <w:rPr>
          <w:lang w:val="id_ID" w:bidi="id_ID"/>
        </w:rPr>
      </w:r>
      <w:r>
        <w:rPr>
          <w:lang w:val="id_ID" w:bidi="id_ID"/>
        </w:rPr>
        <w:t>Berhentilah di sini dan diskusikan pertanyaan ini dalam kelompok: Ceritakan suatu pengalaman ketika Anda, atau seseorang yang Anda kenal, sulit berkonsentrasi karena memikirkan banyak hal sekaligus. Dengan kata lain, segala hal mengalihkan perhatian Anda sehingga Anda tidak dapat memikirkan hal yang lebih penting. Mungkin ada dua atau lebih hal yang kamu fokuskan atau khawatirkan pada saat yang sama. Bagaimana pemikiran yang terbagi ini memengaruhi tindakan dan perasaan Anda? Hentikan sejenak audio ini di sini.</w:t>
      </w:r>
    </w:p>
    <w:p>
      <w:pPr/>
      <w:r>
        <w:rPr>
          <w:lang w:val="id_ID" w:bidi="id_ID"/>
        </w:rPr>
      </w:r>
      <w:r>
        <w:rPr>
          <w:lang w:val="id_ID" w:bidi="id_ID"/>
        </w:rPr>
        <w:t>Sekarang Paulus beralih ke salah satu pertanyaan lain dari orang-orang Korintus. Bagian ini sulit dimengerti. Kita tidak tahu apa yang terjadi di Korintus, dan kita tidak tahu apa yang telah dikatakan orang-orang percaya di Korintus kepada Paulus dalam surat mereka. Tampaknya ada beberapa orang di jemaat Korintus yang sudah bertunangan tetapi menunda pernikahan mereka. Kita tidak tahu mengapa mereka menunda pernikahan.</w:t>
      </w:r>
    </w:p>
    <w:p>
      <w:pPr/>
      <w:r>
        <w:rPr>
          <w:lang w:val="id_ID" w:bidi="id_ID"/>
        </w:rPr>
      </w:r>
      <w:r>
        <w:rPr>
          <w:lang w:val="id_ID" w:bidi="id_ID"/>
        </w:rPr>
        <w:t>Paulus mengatakan bahwa seorang laki-laki dalam keadaan ini harus menikah jika ia ingin menikah. Laki-laki ini sudah bertunangan, ia sudah menunggu cukup lama, dan ia merasa bahwa sebaiknya ia menikah. Paulus mengatakan jika laki-laki ini ingin menikah, biarlah ia menikah. Laki-laki ini tidak berdosa karena menikah. Paulus sudah mengatakan hal yang sama pada bagian sebelumnya. Sekarang, seperti yang telah dilakukan Paulus dalam perikop-perikop sebelumnya, ia ingin menunjukkan pandangan yang berbeda kepada orang-orang Korintus mengenai pertanyaan yang sama. Paulus mengatakan bahwa laki-laki yang sama ini bisa memiliki pandangan yang berbeda tentang pernikahan. Jika laki-laki yang belum menikah itu sudah sangat yakin dengan keputusannya sendiri, dan tidak merasakan tekanan untuk menikah, akan baik baginya untuk tidak menikah. Jika orang ini dapat mengendalikan hasrat seksualnya, dan telah memutuskan untuk tidak menikah, maka keputusan untuk tidak menikah bagi orang ini adalah hal yang benar. Paulus menyelesaikan bagian ini ketika ia berkata, seperti yang dilakukan Paulus sebelumnya, bahwa laki-laki yang menikah melakukan hal yang baik, dan lebih baik lagi bagi laki-laki yang tidak menikah.</w:t>
      </w:r>
    </w:p>
    <w:p>
      <w:pPr/>
      <w:r>
        <w:rPr>
          <w:lang w:val="id_ID" w:bidi="id_ID"/>
        </w:rPr>
      </w:r>
      <w:r>
        <w:rPr>
          <w:lang w:val="id_ID" w:bidi="id_ID"/>
        </w:rPr>
        <w:t>Berhentilah di sini dan diskusikan pertanyaan ini dalam kelompok: Seperti apa kebiasaan pacaran dan pertunangan dalam budaya Anda? Apa yang akan terjadi jika seorang laki-laki memutuskan untuk tidak menikah dengan seorang perempuan yang ia tunangi? Hentikan sejenak audio ini di sini.</w:t>
      </w:r>
    </w:p>
    <w:p>
      <w:pPr/>
      <w:r>
        <w:rPr>
          <w:lang w:val="id_ID" w:bidi="id_ID"/>
        </w:rPr>
      </w:r>
      <w:r>
        <w:rPr>
          <w:lang w:val="id_ID" w:bidi="id_ID"/>
        </w:rPr>
        <w:t>Akhirnya Paulus menjawab pertanyaan terakhir yang diajukan oleh orang-orang Korintus dalam bagian suratnya ini. Bagian ini adalah tentang seorang perempuan yang suaminya telah meninggal. Paulus memulai dengan mengingatkan orang-orang Korintus tentang sesuatu yang telah ia katakan beberapa kali dalam perikop ini. Pasangan yang sudah menikah harus tetap mempertahankan pernikahan mereka. Paulus mengatakan bahwa seorang perempuan terikat pada suaminya, selama suaminya masih hidup. Pernikahan adalah ikatan yang harus dipertahankan selama kedua pasangan masih hidup. Tetapi, jika suami seorang perempuan percaya meninggal, Paulus mengatakan bahwa perempuan bebas untuk menikahi siapa pun yang ia inginkan. Tetapi suami barunya harus berada di dalam Tuhan, artinya bahwa ia harus menjadi pengikut Yesus. Kemudian Paulus mengulangi gagasan yang telah ia katakan beberapa kali dalam bagian suratnya ini. Paulus mengatakan bahwa dalam pertimbangan, atau pendapatnya, janda itu akan lebih bahagia jika ia tetap tidak menikah, seperti yang ia lakukan. Paulus juga mengatakan sesuatu yang mirip dengan gagasan lain yang telah ia katakan sebelumnya, tetapi mungkin terdengar aneh. Paulus berkata, "Saya rasa saya juga memiliki Roh Allah di dalam diri saya." Sebenarnya Paulus sama sekali tidak meragukan bahwa Roh Kudus tinggal di dalam dirinya dan memberinya kuasa serta hikmat. Paulus, dengan sedikit bercanda, mengatakan bahwa nasihatnya itu baik karena Roh Allah, atau Roh Kudus, tinggal di dalam dirinya.</w:t>
      </w:r>
    </w:p>
    <w:p>
      <w:pPr/>
      <w:r>
        <w:rPr>
          <w:lang w:val="id_ID" w:bidi="id_ID"/>
        </w:rPr>
      </w:r>
      <w:r>
        <w:rPr>
          <w:lang w:val="id_ID" w:bidi="id_ID"/>
        </w:rPr>
        <w:t>Berhenti sejenak di sini dan diskusikan pertanyaan ini dalam kelompok: Dalam budaya Anda, jika suami seorang perempuan meninggal, apa pilihan atau harapan yang dimiliki oleh janda tersebut untuk masa depannya?</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7:32–40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memiliki tiga adegan.</w:t>
      </w:r>
    </w:p>
    <w:p>
      <w:pPr/>
      <w:r>
        <w:rPr>
          <w:lang w:val="id_ID" w:bidi="id_ID"/>
        </w:rPr>
      </w:r>
      <w:r>
        <w:rPr>
          <w:b/>
          <w:lang w:val="id_ID" w:bidi="id_ID"/>
        </w:rPr>
        <w:t>Pada bagian pertama:</w:t>
      </w:r>
      <w:r>
        <w:rPr>
          <w:lang w:val="id_ID" w:bidi="id_ID"/>
        </w:rPr>
        <w:t xml:space="preserve"> Paulus mengatakan kepada orang-orang Korintus bahwa ia ingin orang-orang Korintus bebas dari kecemasan. Jika seorang percaya menikah, orang tersebut memikirkan bagaimana menyenangkan hati Allah dan suami atau istrinya. Tetapi jika seorang percaya melajang, orang itu dapat berfokus pada Allah tanpa gangguan lainnya.</w:t>
      </w:r>
    </w:p>
    <w:p>
      <w:pPr/>
      <w:r>
        <w:rPr>
          <w:lang w:val="id_ID" w:bidi="id_ID"/>
        </w:rPr>
      </w:r>
      <w:r>
        <w:rPr>
          <w:b/>
          <w:lang w:val="id_ID" w:bidi="id_ID"/>
        </w:rPr>
        <w:t>Pada bagian kedua:</w:t>
      </w:r>
      <w:r>
        <w:rPr>
          <w:lang w:val="id_ID" w:bidi="id_ID"/>
        </w:rPr>
        <w:t xml:space="preserve"> Paulus berbicara kepada para lelaki yang bertunangan, tetapi telah menunda pernikahan tersebut. Paulus mengatakan bahwa orang-orang ini silakan saja menikah jika memang mereka ingin menikah. Mereka tidak berbuat dosa. Tetapi, Paulus mengatakan bahwa akan lebih baik jika mereka tetap lajang.</w:t>
      </w:r>
    </w:p>
    <w:p>
      <w:pPr/>
      <w:r>
        <w:rPr>
          <w:lang w:val="id_ID" w:bidi="id_ID"/>
        </w:rPr>
      </w:r>
      <w:r>
        <w:rPr>
          <w:b/>
          <w:lang w:val="id_ID" w:bidi="id_ID"/>
        </w:rPr>
        <w:t>Pada bagian ketiga:</w:t>
      </w:r>
      <w:r>
        <w:rPr>
          <w:lang w:val="id_ID" w:bidi="id_ID"/>
        </w:rPr>
        <w:t xml:space="preserve"> Paulus berbicara tentang seorang perempuan percaya yang suaminya meninggal. Paulus mengatakan bahwa ia bebas untuk menikah lagi, asalkan suami barunya adalah orang percaya. Paulus mengakhiri dengan mengatakan bahwa, menurutnya janda itu akan lebih bahagia jika ia tetap melajang. Paulus menyatakan bahwa pendapatnya itu baik karena Roh Kudus ada di dalam dirinya.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Laki-laki lajang</w:t>
      </w:r>
    </w:p>
    <w:p>
      <w:pPr>
        <w:pStyle w:val="ListBullet"/>
        <w:spacing w:line="240" w:lineRule="auto"/>
        <w:ind w:left="720"/>
      </w:pPr>
      <w:r>
        <w:rPr>
          <w:lang w:val="id_ID" w:bidi="id_ID"/>
        </w:rPr>
      </w:r>
      <w:r>
        <w:rPr>
          <w:lang w:val="id_ID" w:bidi="id_ID"/>
        </w:rPr>
        <w:t>Tuhan (Yesus atau Allah)</w:t>
      </w:r>
    </w:p>
    <w:p>
      <w:pPr>
        <w:pStyle w:val="ListBullet"/>
        <w:spacing w:line="240" w:lineRule="auto"/>
        <w:ind w:left="720"/>
      </w:pPr>
      <w:r>
        <w:rPr>
          <w:lang w:val="id_ID" w:bidi="id_ID"/>
        </w:rPr>
      </w:r>
      <w:r>
        <w:rPr>
          <w:lang w:val="id_ID" w:bidi="id_ID"/>
        </w:rPr>
        <w:t>Pasangan suami istri</w:t>
      </w:r>
    </w:p>
    <w:p>
      <w:pPr>
        <w:pStyle w:val="ListBullet"/>
        <w:spacing w:line="240" w:lineRule="auto"/>
        <w:ind w:left="720"/>
      </w:pPr>
      <w:r>
        <w:rPr>
          <w:lang w:val="id_ID" w:bidi="id_ID"/>
        </w:rPr>
      </w:r>
      <w:r>
        <w:rPr>
          <w:lang w:val="id_ID" w:bidi="id_ID"/>
        </w:rPr>
        <w:t>Perempuan lajang</w:t>
      </w:r>
    </w:p>
    <w:p>
      <w:pPr>
        <w:pStyle w:val="ListBullet"/>
        <w:spacing w:line="240" w:lineRule="auto"/>
        <w:ind w:left="720"/>
      </w:pPr>
      <w:r>
        <w:rPr>
          <w:lang w:val="id_ID" w:bidi="id_ID"/>
        </w:rPr>
      </w:r>
      <w:r>
        <w:rPr>
          <w:lang w:val="id_ID" w:bidi="id_ID"/>
        </w:rPr>
        <w:t>Janda</w:t>
      </w:r>
    </w:p>
    <w:p>
      <w:pPr>
        <w:pStyle w:val="ListBullet"/>
        <w:spacing w:line="240" w:lineRule="auto"/>
        <w:ind w:left="720"/>
      </w:pPr>
      <w:r>
        <w:rPr>
          <w:lang w:val="id_ID" w:bidi="id_ID"/>
        </w:rPr>
      </w:r>
      <w:r>
        <w:rPr>
          <w:lang w:val="id_ID" w:bidi="id_ID"/>
        </w:rPr>
        <w:t>Dan Roh Allah</w:t>
      </w:r>
    </w:p>
    <w:p>
      <w:pPr/>
      <w:r>
        <w:rPr>
          <w:lang w:val="id_ID" w:bidi="id_ID"/>
        </w:rPr>
      </w:r>
      <w:r>
        <w:rPr>
          <w:lang w:val="id_ID" w:bidi="id_ID"/>
        </w:rPr>
        <w:t>Bagian paling awal dari bagian ini menunjukkan bahwa bagian ini berhubungan erat dengan bagian sebelumnya. Kedua perikop tersebut memang merupakan satu kesatuan.</w:t>
      </w:r>
    </w:p>
    <w:p>
      <w:pPr/>
      <w:r>
        <w:rPr>
          <w:lang w:val="id_ID" w:bidi="id_ID"/>
        </w:rPr>
      </w:r>
      <w:r>
        <w:rPr>
          <w:lang w:val="id_ID" w:bidi="id_ID"/>
        </w:rPr>
        <w:t>Berhentilah di sini dan diskusikan pertanyaan ini dalam kelompok: Dalam bahasa Anda, bagaimana Anda menunjukkan bahwa dua bagian dari sebuah kisah atau pengajaran terhubung erat, dan bagian yang satu merupakan kelanjutan dari bagian yang lain? Hentikan sejenak audio ini di sini.</w:t>
      </w:r>
    </w:p>
    <w:p>
      <w:pPr/>
      <w:r>
        <w:rPr>
          <w:lang w:val="id_ID" w:bidi="id_ID"/>
        </w:rPr>
      </w:r>
      <w:r>
        <w:rPr>
          <w:lang w:val="id_ID" w:bidi="id_ID"/>
        </w:rPr>
        <w:t>Dalam bagian pertama dari perikop ini, Paulus mengatakan bahwa ia ingin orang-orang Korintus bebas dari kekhawatiran. Dengan kata lain, Paulus tidak ingin orang-orang Korintus khawatir tentang berbagai hal sepanjang waktu. Paulus mengatakan bahwa seorang laki-laki lajang dapat memusatkan seluruh perhatiannya untuk melayani Tuhan. Tuhan adalah satu-satunya pribadi yang perlu disenangkan oleh laki-laki yang melajang. Tetapi seorang laki-laki yang sudah menikah memiliki hal-hal lain untuk dipikirkan. Laki-laki yang sudah menikah perlu memikirkan hal-hal di dunia ini, dan tentang bagaimana membuat istrinya bahagia. Laki-laki yang sudah menikah itu memiliki pikiran yang terbagi dan mengarah ke berbagai arah. Paulus mengulangi gagasan itu kepada para perempuan yang tidak menikah. Paulus berbicara tentang seorang perempuan lajang—mungkin seorang janda—dan tentang seorang perawan, atau seorang perempuan muda yang belum pernah menikah. Seorang perempuan lajang dapat memfokuskan seluruh perhatiannya tentang bagaimana menyenangkan Tuhan. Tujuan perempuan itu adalah hanya untuk menyenangkan Tuhan dengan tubuh dan rohnya. Tetapi seorang perempuan yang sudah menikah memiliki hal-hal lain untuk dipikirkan. Perempuan yang sudah menikah perlu memikirkan tentang hal-hal di dunia ini, dan tentang bagaimana membuat suaminya bahagia. Paulus menyelesaikan bagian ini dengan menunjukkan bahwa ia peduli kepada orang-orang Korintus. Paulus ingin nasihat ini membantu orang-orang Korintus, bukan untuk membatasi mereka. Paulus ingin mereka hidup dengan cara yang benar. Paulus tidak ingin pemikiran orang-orang Korintus terpecah belah dan tidak sejalan. Ketika pemikiran orang-orang Korintus terpecah-belah, mereka tidak dapat berfokus pada satu hal sepenuhnya.</w:t>
      </w:r>
    </w:p>
    <w:p>
      <w:pPr/>
      <w:r>
        <w:rPr>
          <w:lang w:val="id_ID" w:bidi="id_ID"/>
        </w:rPr>
      </w:r>
      <w:r>
        <w:rPr>
          <w:lang w:val="id_ID" w:bidi="id_ID"/>
        </w:rPr>
        <w:t>Berhentilah di sini dan diskusikan pertanyaan ini dalam kelompok: Dalam bahasa Anda, bagaimana Anda menggambarkan ketika seseorang merasa pikiran mereka ditarik ke arah yang berbeda, atau ketika hal-hal lain mengalihkan perhatian mereka dari suatu hal penting? Bagaimana Anda menggambarkan ketika seseorang memfokuskan semua perhatian mereka pada satu orang atau tugas? Ingatlah kisah yang Anda ceritakan pada langkah sebelumnya saat Anda memikirkan bagaimana Anda akan menggambarkan seseorang yang sedang memikirkan berbagai hal atau memiliki pemikiran yang terbagi. Hentikan sejenak audio ini di sini.</w:t>
      </w:r>
    </w:p>
    <w:p>
      <w:pPr/>
      <w:r>
        <w:rPr>
          <w:lang w:val="id_ID" w:bidi="id_ID"/>
        </w:rPr>
      </w:r>
      <w:r>
        <w:rPr>
          <w:lang w:val="id_ID" w:bidi="id_ID"/>
        </w:rPr>
        <w:t>Pada bagian kedua, Paulus sekarang berbicara kepada laki-laki yang bertunangan, tetapi yang telah menunda pernikahan mereka karena alasan tertentu. Para lelaki ini mungkin merasa bahwa mereka membuat tunangan mereka merasa malu karena mereka belum menikah. Paulus mengatakan bahwa seorang laki-laki dalam keadaan ini harus menikah jika laki-laki itu ingin menikah. Laki-laki ini sudah bertunangan, ia telah menunggu dan sangat mencintai perempuan tersebut, dan ia merasa sudah saatnya untuk menikah. Mungkin perempuan itu usianya semakin tua dan sebentar lagi akan melewati usia yang dianggap cocok untuk menikah. Jadi, Paulus mengatakan jika laki-laki itu ingin menikah, ia sebaiknya melakukannya. Orang itu tidak berbuat dosa. Paulus telah mengatakan hal yang sama dalam perikop-perikop sebelumnya. Kemudian, Paulus beralih. Paulus mengatakan bahwa jika laki-laki lajang itu memiliki pendirian yang teguh, dan tidak merasakan tekanan untuk menikah, akan baik baginya untuk tidak menikah. Dengan kata lain, jika laki-laki ini dapat mengendalikan hasrat seksualnya, dan ia telah memutuskan untuk tidak menikah, bagi laki-laki ini, maka tidak menikah adalah hal yang benar. Paulus menyelesaikan bagian ini dengan mengatakan, seperti yang dilakukan Paulus sebelumnya, bahwa laki-laki yang menikah melakukan hal yang baik, dan laki-laki yang melajang melakukan hal yang lebih baik lagi.</w:t>
      </w:r>
    </w:p>
    <w:p>
      <w:pPr/>
      <w:r>
        <w:rPr>
          <w:lang w:val="id_ID" w:bidi="id_ID"/>
        </w:rPr>
      </w:r>
      <w:r>
        <w:rPr>
          <w:lang w:val="id_ID" w:bidi="id_ID"/>
        </w:rPr>
        <w:t>Berhentilah di sini dan diskusikan pertanyaan ini dalam kelompok: Awal dari bagian kedua ini menunjukkan bahwa ada gagasan baru untuk dibicarakan. Dalam bahasa Anda, bagaimana Anda menunjukkan bahwa Anda beralih ke gagasan baru dalam sebuah kisah atau pengajaran? Hentikan sejenak audio ini di sini.</w:t>
      </w:r>
    </w:p>
    <w:p>
      <w:pPr/>
      <w:r>
        <w:rPr>
          <w:lang w:val="id_ID" w:bidi="id_ID"/>
        </w:rPr>
      </w:r>
      <w:r>
        <w:rPr>
          <w:lang w:val="id_ID" w:bidi="id_ID"/>
        </w:rPr>
        <w:t>Pada bagian ketiga, Paulus memulai dengan mengingatkan orang-orang Korintus bahwa pasangan menikah harus tetap menikah. Paulus mengatakan bahwa seorang perempuan terikat, atau terikat dalam pernikahan dengan suaminya selama suaminya masih hidup. Ikatan pernikahan adalah komitmen yang berlangsung selama kedua pasangan masih hidup. Tetapi, jika suami seorang perempuan percaya meninggal, Paulus mengatakan bahwa perempuan bebas untuk menikahi siapa pun yang ia inginkan, selama suami barunya adalah pengikut Yesus. Kemudian Paulus mengatakan bahwa dalam pendapat Paulus, janda itu akan lebih bahagia jika ia tetap belum menikah. Paulus menunjukkan, dengan cara yang agak bercanda, bahwa nasihat Paulus itu baik karena ia berpikir bahwa ia memiliki Roh Allah, atau Roh Kudus, yang tinggal di dalam dirinya. Paulus tahu bahwa ia memiliki Roh Allah di dalam dirinya—Paulus tidak meragukan atau bertanya-tanya apakah ia melakukannya.</w:t>
      </w:r>
    </w:p>
    <w:p>
      <w:pPr/>
      <w:r>
        <w:rPr>
          <w:lang w:val="id_ID" w:bidi="id_ID"/>
        </w:rPr>
      </w:r>
      <w:r>
        <w:rPr>
          <w:lang w:val="id_ID" w:bidi="id_ID"/>
        </w:rPr>
        <w:t>Berhentilah di sini dan diskusikan pertanyaan ini dalam kelompok: Bagikan kisah saat Anda mengatakan beberapa kata atau pertanyaan, dan semua orang yang mendengar Anda mengerti bahwa makna sebenarnya dari apa yang Anda katakan. Apakah cara berbicara ini normal dalam budaya Anda? Bagaimana Anda menggunakan cara berbicara ini? Misalnya, apakah Anda melakukannya untuk membuat orang tertawa, atau untuk mengajar atau menegur seseorang? Bagaimana Anda akan menunjukkan bahwa Paulus mengatakan bahwa Roh Allah memberikan hikmat kepada Paulus, sama seperti Roh itu memberikan hikmat kepada semua orang percaya? Hentikan sejenak audio ini di sini.</w:t>
      </w:r>
    </w:p>
    <w:p>
      <w:pPr/>
      <w:r>
        <w:rPr>
          <w:lang w:val="id_ID" w:bidi="id_ID"/>
        </w:rPr>
      </w:r>
      <w:r>
        <w:rPr>
          <w:lang w:val="id_ID" w:bidi="id_ID"/>
        </w:rPr>
        <w:t xml:space="preserve">Sekarang, kelompok membuat papan cerita, menggambar atau menggunakan barang-barang untuk membayangkan perikop ini dan 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7:32–40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Laki-laki lajang</w:t>
      </w:r>
    </w:p>
    <w:p>
      <w:pPr>
        <w:pStyle w:val="ListBullet"/>
        <w:spacing w:line="240" w:lineRule="auto"/>
        <w:ind w:left="720"/>
      </w:pPr>
      <w:r>
        <w:rPr>
          <w:lang w:val="id_ID" w:bidi="id_ID"/>
        </w:rPr>
      </w:r>
      <w:r>
        <w:rPr>
          <w:lang w:val="id_ID" w:bidi="id_ID"/>
        </w:rPr>
        <w:t>Tuhan (Yesus atau Allah)</w:t>
      </w:r>
    </w:p>
    <w:p>
      <w:pPr>
        <w:pStyle w:val="ListBullet"/>
        <w:spacing w:line="240" w:lineRule="auto"/>
        <w:ind w:left="720"/>
      </w:pPr>
      <w:r>
        <w:rPr>
          <w:lang w:val="id_ID" w:bidi="id_ID"/>
        </w:rPr>
      </w:r>
      <w:r>
        <w:rPr>
          <w:lang w:val="id_ID" w:bidi="id_ID"/>
        </w:rPr>
        <w:t>Pasangan suami istri</w:t>
      </w:r>
    </w:p>
    <w:p>
      <w:pPr>
        <w:pStyle w:val="ListBullet"/>
        <w:spacing w:line="240" w:lineRule="auto"/>
        <w:ind w:left="720"/>
      </w:pPr>
      <w:r>
        <w:rPr>
          <w:lang w:val="id_ID" w:bidi="id_ID"/>
        </w:rPr>
      </w:r>
      <w:r>
        <w:rPr>
          <w:lang w:val="id_ID" w:bidi="id_ID"/>
        </w:rPr>
        <w:t>Perempuan lajang</w:t>
      </w:r>
    </w:p>
    <w:p>
      <w:pPr>
        <w:pStyle w:val="ListBullet"/>
        <w:spacing w:line="240" w:lineRule="auto"/>
        <w:ind w:left="720"/>
      </w:pPr>
      <w:r>
        <w:rPr>
          <w:lang w:val="id_ID" w:bidi="id_ID"/>
        </w:rPr>
      </w:r>
      <w:r>
        <w:rPr>
          <w:lang w:val="id_ID" w:bidi="id_ID"/>
        </w:rPr>
        <w:t>Janda</w:t>
      </w:r>
    </w:p>
    <w:p>
      <w:pPr>
        <w:pStyle w:val="ListBullet"/>
        <w:spacing w:line="240" w:lineRule="auto"/>
        <w:ind w:left="720"/>
      </w:pPr>
      <w:r>
        <w:rPr>
          <w:lang w:val="id_ID" w:bidi="id_ID"/>
        </w:rPr>
      </w:r>
      <w:r>
        <w:rPr>
          <w:lang w:val="id_ID" w:bidi="id_ID"/>
        </w:rPr>
        <w:t>Dan Roh Allah</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Pada bagian pertama, orang yang memerankan Paulus dapat mengatakan kepada semua orang bahwa Paulus ingin mereka bebas dari kekhawatiran. Orang yang memerankan Paulus dapat menunjuk orang yang memerankan Yesus dan mendorong semua orang untuk berfokus pada Yesus. Sekarang pemeran Paulus dapat mengambil orang yang memerankan laki-laki lajang, dan menunjukkan bagaimana laki-laki lajang dapat memusatkan seluruh perhatiannya kepada Tuhan, karena laki-laki lajang itu tidak memiliki hal lain yang mengalihkan perhatiannya.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pemeran laki-laki lajang yang tidak teralihkan perhatiannya,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Selanjutnya, orang yang memerankan Paulus dapat membawa pasangan suami istri itu ke depan. Orang yang memerankan laki-laki beristri dapat berlari bolak-balik antara menyembah Yesus dan berbicara kepada istrinya. Seorang yang memerankan istri tersebut dapat menunjukkan bahwa ia membutuhkan uang, atau perawatan medis, atau memiliki kebutuhan mendesak lainnya, dan suaminya harus memutuskan bagaimana merawatnya dengan benar, sembari tetap berusaha untuk beribadah kepada Yesus.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suami tersebut, "Apa yang sedang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Selanjutnya, orang yang memerankan Paulus dapat mengulangi adegan itu, dimulai dari orang yang memerankan seorang perempuan lajang Kali ini, ketika beralih ke perempuan yang bersuami itu, ia adalah orang yang berlari bolak-balik antara suaminya dan Yesus. Perempuan yang bersuami tersebut harus menunjukkan bahwa ia sedang berjuang untuk memutuskan bagaimana merawat suaminya dengan benar sembari tetap berusaha menyembah Yesus.</w:t>
      </w:r>
    </w:p>
    <w:p>
      <w:pPr/>
      <w:r>
        <w:rPr>
          <w:lang w:val="id_ID" w:bidi="id_ID"/>
        </w:rPr>
      </w:r>
      <w:r>
        <w:rPr>
          <w:lang w:val="id_ID" w:bidi="id_ID"/>
        </w:rPr>
        <w:t>Pada akhir bagian ini, orang yang memerankan Paulus harus menunjukkan bahwa Paulus peduli kepada orang-orang Korintus dan bahwa Paulus tidak sedang menetapkan batas pada mereka. Paulus dapat menunjuk kembali pada orang yang memerankan Yesus dan menunjukkan bahwa Paulus ingin agar pikiran mereka tidak terbagi dan pergi ke dua arah yang berbeda.</w:t>
      </w:r>
    </w:p>
    <w:p>
      <w:pPr/>
      <w:r>
        <w:rPr>
          <w:lang w:val="id_ID" w:bidi="id_ID"/>
        </w:rPr>
      </w:r>
      <w:r>
        <w:rPr>
          <w:lang w:val="id_ID" w:bidi="id_ID"/>
        </w:rPr>
        <w:t>Pada bagian kedua, drama itu beralih ke kelompok yang berbeda. Orang yang memerankan Paulus dapat membawa seseorang yang memerankan pasangan laki-laki dan perempuan yang belum menikah tetapi sudah bertunangan. Orang-orang yang memerankan pasangan itu dapat menjelaskan kepada orang yang memerankan Paulus bahwa mereka memiliki pertanyaan yang rumit. Untuk alasan tertentu, mereka telah menunda menikah. Pemeran Paulus dapat menunjukkan dengan penuh kasih bahwa mereka bebas untuk menikah jika mereka mau. Tidak ada masalah.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pemeran laki-laki lajang yang sudah menikah,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orang yang memerankan Paulus dapat beralih untuk menunjukkan bahwa ia memiliki gagasan yang berbeda untuk dikatakan kepada pasangan yang bertunangan itu. Orang yang memerankan Paulus dapat bertanya kepada laki-laki lajang itu, "Bagaimana perasaan Anda tentang tidak menikah?" Apakah pikiran Anda tenang? Apakah Anda merasakan tekanan untuk menikah? Apakah sangat sulit untuk menghadapi godaan seksual?" Pemeran laki-laki lajang harus menunjukkan bahwa semua hal itu tidak menjadi masalah. Laki-laki lajang itu tidak merasa khawatir terhadap hal-hal tersebut. Pemeran Paulus kemudian harus menunjukkan bahwa dalam hal tersebut, itu adalah tindakan yang tepat untuk tidak menikah. Akhirnya, pemeran Paulus harus menunjuk pada pasangan yang memilih untuk menikah dan mengatakan bahwa mereka membuat pilihan yang baik. Kemudian, pemeran Paulus harus menunjuk pada pasangan yang memilih untuk tidak menikah dan mengatakan bahwa mereka membuat pilihan yang bahkan lebih baik.</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pemeran orang yang lajang,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Pada bagian ketiga, drama beralih ke kelompok yang berbeda. Orang yang memerankan Paulus dapat memulai dengan mengingatkan seluruh kelompok bahwa pasangan menikah harus tetap menikah. Kemudian, pemeran Paulus dapat membawa pasangan suami istri ke depan. Pasangan suami istri tersebut bisa bersikap seolah-olah mereka sedang berjalan bersama, melakukan sesuatu dalam kehidupan normal mereka, saat tiba-tiba sang suami meninggal. Sekarang, orang yang memerankan janda itu dapat pergi kepada Paulus dan meminta nasihat Paulus. Pemeran Paulus dapat menunjuk pada laki-laki yang belum menikah dalam kelompok itu dan menunjukkan bahwa janda itu bebas untuk menikahi salah satu dari mereka, selama suami barunya adalah pengikut Yesus.</w:t>
      </w:r>
    </w:p>
    <w:p>
      <w:pPr/>
      <w:r>
        <w:rPr>
          <w:lang w:val="id_ID" w:bidi="id_ID"/>
        </w:rPr>
      </w:r>
      <w:r>
        <w:rPr>
          <w:lang w:val="id_ID" w:bidi="id_ID"/>
        </w:rPr>
        <w:t>Kemudian, pemeran Paulus dapat beralih untuk menunjukkan bahwa Paulus memiliki gagasan yang berbeda untuk dikatakan kepada janda itu. Kemudian Paulus dapat mengatakan kepada janda itu bahwa, menurut pendapatnya, janda itu akan lebih bahagia jika ia tetap menjadi janda. Akhirnya, pemeran Paulus dapat menunjuk pada orang yang memerankan Roh Allah, atau Roh Kudus. Pemeran Paulus dapat menunjukkan kepada pemeran janda itu bahwa Roh Allah tinggal di dalam Paulus dan telah memberikan hikmat ini kepada Paulus.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pemeran janda yang menikah lagi,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7:32–40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Paulus mengatakan kepada orang-orang Korintus bahwa ia ingin mereka merasa bebas </w:t>
      </w:r>
      <w:r>
        <w:rPr>
          <w:b/>
          <w:lang w:val="id_ID" w:bidi="id_ID"/>
        </w:rPr>
        <w:t>dari kecemasan</w:t>
      </w:r>
      <w:r>
        <w:rPr>
          <w:lang w:val="id_ID" w:bidi="id_ID"/>
        </w:rPr>
        <w:t>, atau tidak khawatir tentang situasi yang sulit.</w:t>
      </w:r>
    </w:p>
    <w:p>
      <w:pPr/>
      <w:r>
        <w:rPr>
          <w:lang w:val="id_ID" w:bidi="id_ID"/>
        </w:rPr>
      </w:r>
      <w:r>
        <w:rPr>
          <w:lang w:val="id_ID" w:bidi="id_ID"/>
        </w:rPr>
        <w:t>Berhentilah di sini dan diskusikan dalam kelompok mengenai kata atau frasa apa yang akan Anda gunakan untuk frasa "Bebas dari kecemasan atau kekhawatiran." Hentikan sejenak audio ini di sini.</w:t>
      </w:r>
    </w:p>
    <w:p>
      <w:pPr/>
      <w:r>
        <w:rPr>
          <w:lang w:val="id_ID" w:bidi="id_ID"/>
        </w:rPr>
      </w:r>
      <w:r>
        <w:rPr>
          <w:lang w:val="id_ID" w:bidi="id_ID"/>
        </w:rPr>
        <w:t xml:space="preserve">Paulus mengatakan bahwa lebih mudah bagi orang-orang yang tidak menikah untuk melayani </w:t>
      </w:r>
      <w:r>
        <w:rPr>
          <w:b/>
          <w:lang w:val="id_ID" w:bidi="id_ID"/>
        </w:rPr>
        <w:t>Tuhan</w:t>
      </w:r>
      <w:r>
        <w:rPr>
          <w:lang w:val="id_ID" w:bidi="id_ID"/>
        </w:rPr>
        <w:t xml:space="preserve"> daripada bagi mereka yang menikah. Kita tidak tahu apakah Paulus berbicara tentang melayani Yesus atau Allah. Salah satunya bisa benar. Gunakan kata atau frasa yang sama untuk Tuhan seperti yang Anda gunakan pada bagian sebelumnya. Untuk petunjuk lebih lagi tentang </w:t>
      </w:r>
      <w:r>
        <w:rPr>
          <w:lang w:val="id_ID" w:bidi="id_ID"/>
        </w:rPr>
        <w:t>Tuhan</w:t>
      </w:r>
      <w:r>
        <w:rPr>
          <w:lang w:val="id_ID" w:bidi="id_ID"/>
        </w:rPr>
        <w:t>, lihat Daftar Kata Utama.</w:t>
      </w:r>
    </w:p>
    <w:p>
      <w:pPr/>
      <w:r>
        <w:rPr>
          <w:lang w:val="id_ID" w:bidi="id_ID"/>
        </w:rPr>
      </w:r>
      <w:r>
        <w:rPr>
          <w:lang w:val="id_ID" w:bidi="id_ID"/>
        </w:rPr>
        <w:t xml:space="preserve">Paulus mengatakan bahwa lebih mudah bagi seorang perempuan yang belum </w:t>
      </w:r>
      <w:r>
        <w:rPr>
          <w:b/>
          <w:lang w:val="id_ID" w:bidi="id_ID"/>
        </w:rPr>
        <w:t>menikah</w:t>
      </w:r>
      <w:r>
        <w:rPr>
          <w:lang w:val="id_ID" w:bidi="id_ID"/>
        </w:rPr>
        <w:t xml:space="preserve"> dan seorang </w:t>
      </w:r>
      <w:r>
        <w:rPr>
          <w:b/>
          <w:lang w:val="id_ID" w:bidi="id_ID"/>
        </w:rPr>
        <w:t>perawan</w:t>
      </w:r>
      <w:r>
        <w:rPr>
          <w:lang w:val="id_ID" w:bidi="id_ID"/>
        </w:rPr>
        <w:t xml:space="preserve"> untuk melayani Tuhan daripada seorang perempuan yang menikah. Ketika Paulus mengatakan perempuan yang tidak menikah, Paulus sedang berbicara mengenai perempuan yang belum menikah pada saat itu. Mungkin ia adalah seorang janda. Perawan itu adalah seorang perempuan muda yang belum pernah menikah. Gunakan kata-kata atau frasa yang sama untuk perempuan yang belum menikah dan untuk perawan, seperti yang anda gunakan pada perikop sebelumnya.</w:t>
      </w:r>
    </w:p>
    <w:p>
      <w:pPr/>
      <w:r>
        <w:rPr>
          <w:lang w:val="id_ID" w:bidi="id_ID"/>
        </w:rPr>
      </w:r>
      <w:r>
        <w:rPr>
          <w:lang w:val="id_ID" w:bidi="id_ID"/>
        </w:rPr>
        <w:t xml:space="preserve">Paulus mengatakan bahwa seorang perempuan yang belum menikah atau seorang perawan dapat mengabdikan seluruh dirinya—tubuh fisik dan rohnya—untuk melayani </w:t>
      </w:r>
      <w:r>
        <w:rPr>
          <w:b/>
          <w:lang w:val="id_ID" w:bidi="id_ID"/>
        </w:rPr>
        <w:t>Tuhan</w:t>
      </w:r>
      <w:r>
        <w:rPr>
          <w:lang w:val="id_ID" w:bidi="id_ID"/>
        </w:rPr>
        <w:t xml:space="preserve">. Roh ada di dalam diri seseorang yang tidak terlihat—bagian diri dari seseorang yang memiliki hubungan dengan Allah. Gunakan kata atau frasa yang sama untuk kata "roh seseorang" seperti yang anda gunakan pada perikop sebelumnya. Carilah </w:t>
      </w:r>
      <w:r>
        <w:rPr>
          <w:lang w:val="id_ID" w:bidi="id_ID"/>
        </w:rPr>
        <w:t>roh seseorang</w:t>
      </w:r>
      <w:r>
        <w:rPr>
          <w:lang w:val="id_ID" w:bidi="id_ID"/>
        </w:rPr>
        <w:t xml:space="preserve"> di Daftar Kata Utama untuk informasi lebih lanjut.</w:t>
      </w:r>
    </w:p>
    <w:p>
      <w:pPr/>
      <w:r>
        <w:rPr>
          <w:lang w:val="id_ID" w:bidi="id_ID"/>
        </w:rPr>
      </w:r>
      <w:r>
        <w:rPr>
          <w:lang w:val="id_ID" w:bidi="id_ID"/>
        </w:rPr>
        <w:t xml:space="preserve">Paulus mengatakan bahwa seorang perempuan </w:t>
      </w:r>
      <w:r>
        <w:rPr>
          <w:b/>
          <w:lang w:val="id_ID" w:bidi="id_ID"/>
        </w:rPr>
        <w:t>terikat</w:t>
      </w:r>
      <w:r>
        <w:rPr>
          <w:lang w:val="id_ID" w:bidi="id_ID"/>
        </w:rPr>
        <w:t>, atau terikat kepada, suaminya selama suami perempuan itu hidup. Gunakan kata atau frasa yang sama untuk kata "Menjadi terikat pada suami atau istri" seperti yang anda gunakan dalam perikop sebelumnya.</w:t>
      </w:r>
    </w:p>
    <w:p>
      <w:pPr/>
      <w:r>
        <w:rPr>
          <w:lang w:val="id_ID" w:bidi="id_ID"/>
        </w:rPr>
      </w:r>
      <w:r>
        <w:rPr>
          <w:lang w:val="id_ID" w:bidi="id_ID"/>
        </w:rPr>
        <w:t xml:space="preserve">Seorang janda yang adalah orang percaya bebas untuk menikah lagi, selama ia menikahi seorang laki-laki yang berada </w:t>
      </w:r>
      <w:r>
        <w:rPr>
          <w:b/>
          <w:lang w:val="id_ID" w:bidi="id_ID"/>
        </w:rPr>
        <w:t>di dalam Tuhan</w:t>
      </w:r>
      <w:r>
        <w:rPr>
          <w:lang w:val="id_ID" w:bidi="id_ID"/>
        </w:rPr>
        <w:t>. Jika seseorang berada "di dalam Tuhan," ia percaya dan mengikuti Yesus.</w:t>
      </w:r>
    </w:p>
    <w:p>
      <w:pPr/>
      <w:r>
        <w:rPr>
          <w:lang w:val="id_ID" w:bidi="id_ID"/>
        </w:rPr>
      </w:r>
      <w:r>
        <w:rPr>
          <w:lang w:val="id_ID" w:bidi="id_ID"/>
        </w:rPr>
        <w:t>Berhentilah di sini dan diskusikan dalam kelompok kata atau frasa apa yang akan anda gunakan untuk mengatakan seseorang berada "Di dalam Tuhan." Hentikan sejenak audio ini di sini.</w:t>
      </w:r>
    </w:p>
    <w:p>
      <w:pPr/>
      <w:r>
        <w:rPr>
          <w:lang w:val="id_ID" w:bidi="id_ID"/>
        </w:rPr>
      </w:r>
      <w:r>
        <w:rPr>
          <w:lang w:val="id_ID" w:bidi="id_ID"/>
        </w:rPr>
        <w:t xml:space="preserve">Paulus mengatakan kepada orang-orang Korintus bahwa dalam </w:t>
      </w:r>
      <w:r>
        <w:rPr>
          <w:b/>
          <w:lang w:val="id_ID" w:bidi="id_ID"/>
        </w:rPr>
        <w:t>penghakiman</w:t>
      </w:r>
      <w:r>
        <w:rPr>
          <w:lang w:val="id_ID" w:bidi="id_ID"/>
        </w:rPr>
        <w:t xml:space="preserve"> Paulus, seorang janda akan lebih bahagia jika ia tidak menikah lagi. Paulus mengatakan bahwa ini adalah </w:t>
      </w:r>
      <w:r>
        <w:rPr>
          <w:b/>
          <w:lang w:val="id_ID" w:bidi="id_ID"/>
        </w:rPr>
        <w:t>pendapatnya</w:t>
      </w:r>
      <w:r>
        <w:rPr>
          <w:lang w:val="id_ID" w:bidi="id_ID"/>
        </w:rPr>
        <w:t xml:space="preserve"> tentang masalah itu. Gunakan kata atau frasa yang sama untuk penghakiman, ketika itu berarti pendapat, seperti yang anda gunakan pada perikop sebelumnya. </w:t>
      </w:r>
    </w:p>
    <w:p>
      <w:pPr/>
      <w:r>
        <w:rPr>
          <w:lang w:val="id_ID" w:bidi="id_ID"/>
        </w:rPr>
      </w:r>
      <w:r>
        <w:rPr>
          <w:lang w:val="id_ID" w:bidi="id_ID"/>
        </w:rPr>
        <w:t xml:space="preserve">Paulus mengakhiri perikop ini dengan menyampaikan kepada orang-orang Korintus bahwa mereka dapat mempercayai kepada pertimbangannya karena Paulus memiliki </w:t>
      </w:r>
      <w:r>
        <w:rPr>
          <w:b/>
          <w:lang w:val="id_ID" w:bidi="id_ID"/>
        </w:rPr>
        <w:t>Roh Allah</w:t>
      </w:r>
      <w:r>
        <w:rPr>
          <w:lang w:val="id_ID" w:bidi="id_ID"/>
        </w:rPr>
        <w:t xml:space="preserve">. Ini adalah cara lain untuk berbicara tentang Roh Kudus. Itu adalah cara yang berbeda untuk mengatakan hal yang sama. Gunakan kata-kata atau frasa yang sama untuk kata "Roh Allah" seperti yang telah anda gunakan pada perikop sebelumnya. Lihat </w:t>
      </w:r>
      <w:r>
        <w:rPr>
          <w:lang w:val="id_ID" w:bidi="id_ID"/>
        </w:rPr>
        <w:t>Roh Kudus</w:t>
      </w:r>
      <w:r>
        <w:rPr>
          <w:lang w:val="id_ID" w:bidi="id_ID"/>
        </w:rPr>
        <w:t xml:space="preserve"> di Daftar Kata Utama untuk informasi lebih lanjut.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Selanjutnya, kelompok dapat memutuskan versi bagian siapa yang paling Anda sukai. Anda mungkin memutuskan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8:1–13</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8:1–13 dan simpanlah dalam hati Anda.</w:t>
      </w:r>
    </w:p>
    <w:p>
      <w:pPr/>
      <w:r>
        <w:rPr>
          <w:lang w:val="id_ID" w:bidi="id_ID"/>
        </w:rPr>
      </w:r>
      <w:r>
        <w:rPr>
          <w:lang w:val="id_ID" w:bidi="id_ID"/>
        </w:rPr>
        <w:t>Dengarkan versi audio dari 1 Korintus 8:1–13 sebanyak tiga kali, dalam tiga terjemahan yang berbeda, jika memungkinkan.</w:t>
      </w:r>
    </w:p>
    <w:p>
      <w:pPr/>
      <w:r>
        <w:rPr>
          <w:lang w:val="id_ID" w:bidi="id_ID"/>
        </w:rPr>
      </w:r>
      <w:r>
        <w:rPr>
          <w:lang w:val="id_ID" w:bidi="id_ID"/>
        </w:rPr>
        <w:t>Hentikan sejenak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 xml:space="preserve">Apa yang tidak Anda sukai atau tidak Anda mengerti dari bagian ini? Hentikan sejenak audio ini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Hentikan sejenak audio ini di sini. </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8:1–13 dalam terjemahan yang paling mudah dimengerti.</w:t>
      </w:r>
    </w:p>
    <w:p>
      <w:pPr/>
      <w:r>
        <w:rPr>
          <w:lang w:val="id_ID" w:bidi="id_ID"/>
        </w:rPr>
      </w:r>
      <w:r>
        <w:rPr>
          <w:lang w:val="id_ID" w:bidi="id_ID"/>
        </w:rPr>
        <w:t>Paulus telah menyelesaikan pengajarannya tentang masalah-masalah yang berkaitan dengan pernikahan dan hubungan seksual. Paulus sekarang memulai topik baru. Ini adalah topik makan makanan yang dipersembahkan kepada berhala. Perikop ini adalah awal dari beberapa yang akan berkaitan dengan topik ini.</w:t>
      </w:r>
    </w:p>
    <w:p>
      <w:pPr/>
      <w:r>
        <w:rPr>
          <w:lang w:val="id_ID" w:bidi="id_ID"/>
        </w:rPr>
      </w:r>
      <w:r>
        <w:rPr>
          <w:lang w:val="id_ID" w:bidi="id_ID"/>
        </w:rPr>
        <w:t>Tampaknya orang-orang percaya di Korintus telah mengajukan pertanyaan kepada Paulus tentang makan makanan yang telah dipersembahkan orang-orang kepada berhala.</w:t>
      </w:r>
    </w:p>
    <w:p>
      <w:pPr/>
      <w:r>
        <w:rPr>
          <w:lang w:val="id_ID" w:bidi="id_ID"/>
        </w:rPr>
      </w:r>
      <w:r>
        <w:rPr>
          <w:lang w:val="id_ID" w:bidi="id_ID"/>
        </w:rPr>
        <w:t>Penting untuk memahami sedikit tentang situasi di Korintus. Orang-orang di Korintus—orang-orang yang tidak mengenal Yesus—menyembah banyak dewa yang berbeda. Setiap dewa-dewa ini memiliki sebuah kuil. Sebuah kuil adalah tempat di mana ada patung dewa ini—satu berhala. Orang-orang akan pergi ke kuil-kuil ini pada hari-hari khusus untuk makan bersama teman-teman mereka.</w:t>
      </w:r>
    </w:p>
    <w:p>
      <w:pPr/>
      <w:r>
        <w:rPr>
          <w:lang w:val="id_ID" w:bidi="id_ID"/>
        </w:rPr>
      </w:r>
      <w:r>
        <w:rPr>
          <w:lang w:val="id_ID" w:bidi="id_ID"/>
        </w:rPr>
        <w:t xml:space="preserve">Berhenti di sini dan lihatlah gambar salah satu kuil </w:t>
      </w:r>
      <w:r>
        <w:rPr>
          <w:lang w:val="id_ID" w:bidi="id_ID"/>
        </w:rPr>
        <w:t>di Korintus</w:t>
      </w:r>
      <w:r>
        <w:rPr>
          <w:lang w:val="id_ID" w:bidi="id_ID"/>
        </w:rPr>
        <w:t xml:space="preserve">. Juga, lihatlah gambar dari salah satu </w:t>
      </w:r>
      <w:r>
        <w:rPr>
          <w:b/>
          <w:lang w:val="id_ID" w:bidi="id_ID"/>
        </w:rPr>
        <w:t>berhala</w:t>
      </w:r>
      <w:r>
        <w:rPr>
          <w:lang w:val="id_ID" w:bidi="id_ID"/>
        </w:rPr>
        <w:t xml:space="preserve"> yang disembah orang-orang. Hentikan sejenak audio ini di sini.</w:t>
      </w:r>
    </w:p>
    <w:p>
      <w:pPr/>
      <w:r>
        <w:rPr>
          <w:lang w:val="id_ID" w:bidi="id_ID"/>
        </w:rPr>
      </w:r>
      <w:r>
        <w:rPr>
          <w:lang w:val="id_ID" w:bidi="id_ID"/>
        </w:rPr>
        <w:t>Sementara orang-orang sedang makan dan minum, mereka akan memuji dewa di kuil tempat mereka berada. Orang-orang juga akan minum banyak alkohol. Dan mungkin, orang-orang juga melakukan dosa seksual di kuil-kuil ini. Beberapa laki-laki dan perempuan tinggal di kuil, dan orang lain datang untuk berhubungan seksual dengan mereka. Orang-orang berpikir bahwa jika mereka memiliki hubungan seksual dengan seseorang di kuil, sesuatu yang baik akan terjadi pada mereka. Jadi, karena semua hal yang buruk ini, kita dapat memahami bahwa Paulus akan mengatakan kepada orang-orang percaya sebelumnya bahwa mereka seharusnya tidak mengunjungi kuil-kuil ini!</w:t>
      </w:r>
    </w:p>
    <w:p>
      <w:pPr/>
      <w:r>
        <w:rPr>
          <w:lang w:val="id_ID" w:bidi="id_ID"/>
        </w:rPr>
      </w:r>
      <w:r>
        <w:rPr>
          <w:lang w:val="id_ID" w:bidi="id_ID"/>
        </w:rPr>
        <w:t>Berhenti di sini dan diskusikan: Ceritakan kisah tentang sebuah tempat ibadah di komunitas Anda—bukan tempat ibadah Kristen, tetapi tempat di mana orang-orang menyembah dewa-dewa lain, atau roh-roh. Hal-hal apa saja yang dilakukan orang-orang di tempat ini? Hentikan sejenak audio ini di sini.</w:t>
      </w:r>
    </w:p>
    <w:p>
      <w:pPr/>
      <w:r>
        <w:rPr>
          <w:lang w:val="id_ID" w:bidi="id_ID"/>
        </w:rPr>
      </w:r>
      <w:r>
        <w:rPr>
          <w:lang w:val="id_ID" w:bidi="id_ID"/>
        </w:rPr>
        <w:t>Jadi, Paulus sebelumnya telah memberi tahu orang-orang percaya di Korintus bahwa mereka tidak boleh pergi ke kuil-kuil berhala ini. Tetapi orang-orang juga pergi ke kuil hanya untuk bersama teman-teman mereka. Itu adalah tempat yang normal untuk pergi dan makan bersama. Dan jadi beberapa orang percaya telah mengeluh kepada Paulus. Mereka ingin pergi ke kuil. Bukan karena mereka ingin menyembah seorang berhala, tetapi karena mereka ingin bersama teman-teman mereka, atau karena mereka ingin memiliki makanan yang enak.</w:t>
      </w:r>
    </w:p>
    <w:p>
      <w:pPr/>
      <w:r>
        <w:rPr>
          <w:lang w:val="id_ID" w:bidi="id_ID"/>
        </w:rPr>
      </w:r>
      <w:r>
        <w:rPr>
          <w:lang w:val="id_ID" w:bidi="id_ID"/>
        </w:rPr>
        <w:t>Orang-orang percaya ini sangat sombong. Kemungkinan besar, mereka telah berkata kepada Paulus, "Kami tahu banyak hal rohani! Kita tahu bahwa tidak ada dewa-dewa lain selain Allah. Berhala-berhala tidak ada artinya. Daging ini seharusnya benar-benar aman untuk dimakan! Kita tidak menyembah berhala ketika kita berada di kuil—kita hanya makan! Kami memiliki iman yang sangat kuat! Orang-orang yang masih berpikir bahwa sebuah berhala benar-benar adalah allah memiliki iman yang lemah. Tetapi kita tidak seperti orang-orang yang lemah itu!"</w:t>
      </w:r>
    </w:p>
    <w:p>
      <w:pPr/>
      <w:r>
        <w:rPr>
          <w:lang w:val="id_ID" w:bidi="id_ID"/>
        </w:rPr>
      </w:r>
      <w:r>
        <w:rPr>
          <w:lang w:val="id_ID" w:bidi="id_ID"/>
        </w:rPr>
        <w:t>Berhenti di sini dan diskusikan: Dalam komunitas Anda, apakah orang-orang mempersembahkan makanan kepada berhala-berhala, atau kepada roh-roh? Apa artinya jika orang-orang makan makanan ini? Bagaimana perasaan orang-orang lain yang percaya tentang makanan ini? Hentikan sejenak audio ini di sini.</w:t>
      </w:r>
    </w:p>
    <w:p>
      <w:pPr/>
      <w:r>
        <w:rPr>
          <w:lang w:val="id_ID" w:bidi="id_ID"/>
        </w:rPr>
      </w:r>
      <w:r>
        <w:rPr>
          <w:lang w:val="id_ID" w:bidi="id_ID"/>
        </w:rPr>
        <w:t>Paulus setuju bahwa berhala tidak ada artinya. Tetapi meskipun demikian, Paulus memberi tahu orang-orang percaya yang sombong bahwa mereka seharusnya tidak pergi ke kuil-kuil. Orang-orang percaya yang sombong ini sendiri tahu bahwa seorang berhala bukan apa-apa. Tetapi mereka harus berpikir tentang orang-orang percaya lainnya juga. Tidak begitu penting apakah orang-orang percaya yang sombong ini memiliki banyak pengetahuan rohani. Jauh lebih penting bahwa mereka mengasihi orang-orang percaya lainnya, dan bahwa mereka memastikan bahwa orang-orang percaya lainnya ini juga terus bertumbuh dalam iman mereka!</w:t>
      </w:r>
    </w:p>
    <w:p>
      <w:pPr/>
      <w:r>
        <w:rPr>
          <w:lang w:val="id_ID" w:bidi="id_ID"/>
        </w:rPr>
      </w:r>
      <w:r>
        <w:rPr>
          <w:lang w:val="id_ID" w:bidi="id_ID"/>
        </w:rPr>
        <w:t>Kebanyakan orang percaya sudah menyembah berhala-berhala sepanjang hidup mereka, sebelum mereka menjadi orang Kristen. Beberapa dari mereka mungkin masih berjuang untuk benar-benar percaya bahwa berhala-berhala bukan dewa-dewa. Jika mereka melihat orang-orang percaya lainnya pergi ke kuil, mereka mungkin ingin pergi juga. Mereka merasa bahwa salah untuk pergi, tetapi mereka pergi karena mereka melihat orang-orang percaya yang sombong pergi. Kemudian mereka merasa bersalah dan bingung. Mereka mungkin mulai menyembah berhala lagi. Perilaku orang-orang percaya yang sombong kemudian akan membuat orang-orang percaya lainnya melakukan dosa!</w:t>
      </w:r>
    </w:p>
    <w:p>
      <w:pPr/>
      <w:r>
        <w:rPr>
          <w:lang w:val="id_ID" w:bidi="id_ID"/>
        </w:rPr>
      </w:r>
      <w:r>
        <w:rPr>
          <w:lang w:val="id_ID" w:bidi="id_ID"/>
        </w:rPr>
        <w:t>Berhenti di sini dan diskusikan: Dapatkah Anda menceritakan kisah tentang beberapa kebiasaan dari agama lain yang tidak disetujui orang-orang dalam komunitas Kristen Anda tentang apakah boleh atau tidak dilakukan? Hentikan sejenak audio ini di sini.</w:t>
      </w:r>
    </w:p>
    <w:p>
      <w:pPr/>
      <w:r>
        <w:rPr>
          <w:lang w:val="id_ID" w:bidi="id_ID"/>
        </w:rPr>
      </w:r>
      <w:r>
        <w:rPr>
          <w:lang w:val="id_ID" w:bidi="id_ID"/>
        </w:rPr>
        <w:t>Karena orang-orang percaya yang sombong tidak peduli terhadap saudara-saudara mereka yang lebih lemah, mereka berdosa. Mereka berdosa terhadap saudara-saudara yang lebih lemah, tetapi ini juga adalah dosa terhadap Kristus.</w:t>
      </w:r>
    </w:p>
    <w:p>
      <w:pPr/>
      <w:r>
        <w:rPr>
          <w:lang w:val="id_ID" w:bidi="id_ID"/>
        </w:rPr>
      </w:r>
      <w:r>
        <w:rPr>
          <w:lang w:val="id_ID" w:bidi="id_ID"/>
        </w:rPr>
        <w:t>Paulus mengatakan bahwa Paulus sendiri tidak akan pernah ingin makan daging lagi, jika ini akan membuat orang percaya lainnya berdosa!</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8:1–13 dalam terjemahan yang paling mudah dimengerti.</w:t>
      </w:r>
    </w:p>
    <w:p>
      <w:pPr/>
      <w:r>
        <w:rPr>
          <w:lang w:val="id_ID" w:bidi="id_ID"/>
        </w:rPr>
      </w:r>
      <w:r>
        <w:rPr>
          <w:lang w:val="id_ID" w:bidi="id_ID"/>
        </w:rPr>
        <w:t>Dalam tahap ini, kelompok akan menentukan bagian, tokoh, dan latar dari perikop ini. Selanjutnya, kelompok akan memeragakan perikop ini.</w:t>
      </w:r>
    </w:p>
    <w:p>
      <w:pPr/>
      <w:r>
        <w:rPr>
          <w:lang w:val="id_ID" w:bidi="id_ID"/>
        </w:rPr>
      </w:r>
      <w:r>
        <w:rPr>
          <w:lang w:val="id_ID" w:bidi="id_ID"/>
        </w:rPr>
        <w:t>Perikop ini memiliki satu bagian.</w:t>
      </w:r>
    </w:p>
    <w:p>
      <w:pPr/>
      <w:r>
        <w:rPr>
          <w:lang w:val="id_ID" w:bidi="id_ID"/>
        </w:rPr>
      </w:r>
      <w:r>
        <w:rPr>
          <w:lang w:val="id_ID" w:bidi="id_ID"/>
        </w:rPr>
        <w:t>Pada bagian ini, Paulus mengatakan bahwa orang-orang percaya yang sombong di Korintus tidak boleh makan makanan yang dipersembahkan kepada berhala, karena ini menjatuhkan beberapa orang percaya lainnya.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Kristus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Orang-orang di Korintus yang menyembah berhala</w:t>
      </w:r>
    </w:p>
    <w:p>
      <w:pPr>
        <w:pStyle w:val="ListBullet"/>
        <w:spacing w:line="240" w:lineRule="auto"/>
        <w:ind w:left="720"/>
      </w:pPr>
      <w:r>
        <w:rPr>
          <w:lang w:val="id_ID" w:bidi="id_ID"/>
        </w:rPr>
      </w:r>
      <w:r>
        <w:rPr>
          <w:lang w:val="id_ID" w:bidi="id_ID"/>
        </w:rPr>
        <w:t>Orang-orang percaya yang berpikir bahwa tidak apa-apa untuk makan makanan yang dipersembahkan kepada berhala</w:t>
      </w:r>
    </w:p>
    <w:p>
      <w:pPr>
        <w:pStyle w:val="ListBullet"/>
        <w:spacing w:line="240" w:lineRule="auto"/>
        <w:ind w:left="720"/>
      </w:pPr>
      <w:r>
        <w:rPr>
          <w:lang w:val="id_ID" w:bidi="id_ID"/>
        </w:rPr>
      </w:r>
      <w:r>
        <w:rPr>
          <w:lang w:val="id_ID" w:bidi="id_ID"/>
        </w:rPr>
        <w:t>Dan orang-orang percaya yang berpikir bahwa salah untuk makan makanan yang dipersembahkan kepada berhala</w:t>
      </w:r>
    </w:p>
    <w:p>
      <w:pPr/>
      <w:r>
        <w:rPr>
          <w:lang w:val="id_ID" w:bidi="id_ID"/>
        </w:rPr>
      </w:r>
      <w:r>
        <w:rPr>
          <w:lang w:val="id_ID" w:bidi="id_ID"/>
        </w:rPr>
        <w:t>Paulus memulai dengan mengatakan bahwa Paulus sekarang akan berbicara tentang makanan yang telah dipersembahkan kepada berhala.</w:t>
      </w:r>
    </w:p>
    <w:p>
      <w:pPr/>
      <w:r>
        <w:rPr>
          <w:lang w:val="id_ID" w:bidi="id_ID"/>
        </w:rPr>
      </w:r>
      <w:r>
        <w:rPr>
          <w:lang w:val="id_ID" w:bidi="id_ID"/>
        </w:rPr>
        <w:t>Paulus dan orang-orang percaya di Korintus tahu bahwa semua orang memiliki pengetahuan. Orang-orang percaya yang sombong di Korintus mungkin telah mengatakan bahwa mereka semua tahu banyak hal rohani. Dan salah satu hal rohani ini yang mereka ketahui adalah bahwa berhala bukan apa-apa.</w:t>
      </w:r>
    </w:p>
    <w:p>
      <w:pPr/>
      <w:r>
        <w:rPr>
          <w:lang w:val="id_ID" w:bidi="id_ID"/>
        </w:rPr>
      </w:r>
      <w:r>
        <w:rPr>
          <w:lang w:val="id_ID" w:bidi="id_ID"/>
        </w:rPr>
        <w:t xml:space="preserve">Paulus setuju bahwa, memang, orang-orang percaya tahu ini. Tetapi mengetahui beberapa hal rohani tidak membantu jika itu membuat Anda sombong! Orang-orang percaya di Korintus sangat bangga bahwa mereka tahu hal-hal rohani. Mereka sangat bangga sehingga mereka angkuh: seolah-olah seseorang telah meniup udara ke dalam mereka, dan sekarang mereka dua kali lebih besar. Tetapi itu hanya udara! Itu hanya membuat mereka </w:t>
      </w:r>
      <w:r>
        <w:rPr>
          <w:b/>
          <w:lang w:val="id_ID" w:bidi="id_ID"/>
        </w:rPr>
        <w:t>terlihat</w:t>
      </w:r>
      <w:r>
        <w:rPr>
          <w:lang w:val="id_ID" w:bidi="id_ID"/>
        </w:rPr>
        <w:t xml:space="preserve"> lebih penting, tetapi mereka tidak </w:t>
      </w:r>
      <w:r>
        <w:rPr>
          <w:b/>
          <w:lang w:val="id_ID" w:bidi="id_ID"/>
        </w:rPr>
        <w:t>benar</w:t>
      </w:r>
      <w:r>
        <w:rPr>
          <w:lang w:val="id_ID" w:bidi="id_ID"/>
        </w:rPr>
        <w:t>-benar lebih penting. Paulus menggunakan kata-kata yang sama tentang angkuh, atau sombong, sebelumnya dalam suratnya untuk menggambarkan orang-orang percaya yang sombong.</w:t>
      </w:r>
    </w:p>
    <w:p>
      <w:pPr/>
      <w:r>
        <w:rPr>
          <w:lang w:val="id_ID" w:bidi="id_ID"/>
        </w:rPr>
      </w:r>
      <w:r>
        <w:rPr>
          <w:lang w:val="id_ID" w:bidi="id_ID"/>
        </w:rPr>
        <w:t>Paulus mengatakan bahwa jauh lebih baik mengasihi orang lain daripada sombong bahwa Anda memiliki pengetahuan rohani. Jika Anda mengasihi orang lain, Anda membantu orang lain untuk memiliki lebih banyak iman. Anda membantu mereka untuk melakukan lebih banyak apa yang Allah inginkan. Paulus menggunakan bahasa khusus "membangun." Pikirkan tentang sebuah rumah yang tidak sangat besar atau kuat. Anda dapat "membangun" sebuah rumah sehingga menjadi rumah yang lebih baik.</w:t>
      </w:r>
    </w:p>
    <w:p>
      <w:pPr/>
      <w:r>
        <w:rPr>
          <w:lang w:val="id_ID" w:bidi="id_ID"/>
        </w:rPr>
      </w:r>
      <w:r>
        <w:rPr>
          <w:lang w:val="id_ID" w:bidi="id_ID"/>
        </w:rPr>
        <w:t>Berhenti di sini dan diskusikan: Bagaimana Anda akan mengatakan dalam bahasa Anda bahwa jika Anda mengasihi seseorang, Anda akan membangun orang itu, seperti seseorang membangun sebuah rumah sehingga kuat? Hentikan sejenak audio ini di sini.</w:t>
      </w:r>
    </w:p>
    <w:p>
      <w:pPr/>
      <w:r>
        <w:rPr>
          <w:lang w:val="id_ID" w:bidi="id_ID"/>
        </w:rPr>
      </w:r>
      <w:r>
        <w:rPr>
          <w:lang w:val="id_ID" w:bidi="id_ID"/>
        </w:rPr>
        <w:t xml:space="preserve">Paulus mengatakan bahwa orang-orang ini yang berpikir bahwa mereka tahu hal-hal rohani sebenarnya tidak cukup tahu. Mereka berpikir bahwa mereka tahu hal-hal, tetapi mereka tidak! Mereka tidak tahu bahwa jauh lebih penting untuk mengasihi Allah daripada memiliki pengetahuan rohani. Karena jika Anda mengasihi Allah, maka Allah mengenal </w:t>
      </w:r>
      <w:r>
        <w:rPr>
          <w:b/>
          <w:lang w:val="id_ID" w:bidi="id_ID"/>
        </w:rPr>
        <w:t>Anda</w:t>
      </w:r>
      <w:r>
        <w:rPr>
          <w:lang w:val="id_ID" w:bidi="id_ID"/>
        </w:rPr>
        <w:t xml:space="preserve">! Itu jauh lebih penting daripada bahwa </w:t>
      </w:r>
      <w:r>
        <w:rPr>
          <w:b/>
          <w:lang w:val="id_ID" w:bidi="id_ID"/>
        </w:rPr>
        <w:t>Anda</w:t>
      </w:r>
      <w:r>
        <w:rPr>
          <w:lang w:val="id_ID" w:bidi="id_ID"/>
        </w:rPr>
        <w:t xml:space="preserve"> tahu hal-hal rohani!</w:t>
      </w:r>
    </w:p>
    <w:p>
      <w:pPr/>
      <w:r>
        <w:rPr>
          <w:lang w:val="id_ID" w:bidi="id_ID"/>
        </w:rPr>
      </w:r>
      <w:r>
        <w:rPr>
          <w:lang w:val="id_ID" w:bidi="id_ID"/>
        </w:rPr>
        <w:t>Jadi, tentang makanan yang dipersembahkan kepada berhala, Paulus mengatakan bahwa kita tahu bahwa seorang berhala bukan apa-apa. Ini berarti bahwa Paulus mengetahuinya, dan orang-orang percaya yang sombong di Korintus mengetahuinya juga. Mereka tahu bahwa seorang berhala hanya sepotong kayu atau logam. Dewa yang diwakili berhala ini tidak ada. Ini adalah sesuatu yang telah dikatakan orang-orang percaya yang sombong kepada Paulus, dan Paulus setuju bahwa ini adalah benar. Paulus juga setuju bahwa tidak ada dewa lain selain Allah. Orang-orang lain mungkin mengatakan bahwa ada banyak dewa-dewa dan berhala-berhala di langit atau di bumi, tetapi orang Kristen tahu bahwa hanya ada satu Allah. Ini adalah Allah Bapa, yang menciptakan segalanya. Ini adalah Allah yang untuknya kita hidup. Dan hanya ada satu Tuhan, yang adalah Yesus Kristus. Kristus menciptakan segala sesuatu untuk Allah. Kita hidup karena Kristus memberikan kehidupan kepada kita.</w:t>
      </w:r>
    </w:p>
    <w:p>
      <w:pPr/>
      <w:r>
        <w:rPr>
          <w:lang w:val="id_ID" w:bidi="id_ID"/>
        </w:rPr>
      </w:r>
      <w:r>
        <w:rPr>
          <w:lang w:val="id_ID" w:bidi="id_ID"/>
        </w:rPr>
        <w:t>Berhenti di sini dan diskusikan: Hal-hal apa saja yang disembah orang-orang di komunitas Anda yang bukan orang Kristen? Ketika Anda berbicara bersama tentang hal-hal yang disembah orang-orang ini, Anda menyebutnya apa untuk hal-hal ini? Ketika Anda mengatakan bahwa Anda menyembah satu Allah yang benar, bagaimana Anda berbicara tentang Dia untuk menunjukkan bahwa Ia adalah Allah yang benar? Hentikan sejenak audio ini di sini.</w:t>
      </w:r>
    </w:p>
    <w:p>
      <w:pPr/>
      <w:r>
        <w:rPr>
          <w:lang w:val="id_ID" w:bidi="id_ID"/>
        </w:rPr>
      </w:r>
      <w:r>
        <w:rPr>
          <w:lang w:val="id_ID" w:bidi="id_ID"/>
        </w:rPr>
        <w:t>Jadi, Paulus tahu ini, dan orang-orang percaya yang sombong tahu ini. Tetapi tidak semua orang tahu ini. Beberapa orang begitu terbiasa untuk percaya bahwa berhala benar-benar adalah dewa-dewa, sehingga mereka masih sedikit percaya ini. Jika mereka makan makanan yang dipersembahkan kepada seorang berhala, mereka segera berpikir tentang berhala itu. Mereka merasa bersalah tentang makan makanan itu. Mereka tidak seperti orang-orang percaya yang kuat, yang sangat yakin bahwa berhala bukan apa-apa.</w:t>
      </w:r>
    </w:p>
    <w:p>
      <w:pPr/>
      <w:r>
        <w:rPr>
          <w:lang w:val="id_ID" w:bidi="id_ID"/>
        </w:rPr>
      </w:r>
      <w:r>
        <w:rPr>
          <w:lang w:val="id_ID" w:bidi="id_ID"/>
        </w:rPr>
        <w:t xml:space="preserve">Paulus mengatakan bahwa makanan tidak dapat membawa kita lebih dekat kepada Allah. Apa yang kita makan atau tidak makan tidak ada hubungannya dengan apakah Allah menerima kita atau tidak. Ini mungkin adalah sesuatu yang telah dikatakan orang-orang percaya yang sombong dan Paulus setuju dengan mereka. Tetapi, kata Paulus, jika kita </w:t>
      </w:r>
      <w:r>
        <w:rPr>
          <w:b/>
          <w:lang w:val="id_ID" w:bidi="id_ID"/>
        </w:rPr>
        <w:t>tidak makan</w:t>
      </w:r>
      <w:r>
        <w:rPr>
          <w:lang w:val="id_ID" w:bidi="id_ID"/>
        </w:rPr>
        <w:t xml:space="preserve"> makanan yang dipersembahkan kepada berhala, kita bukan lebih rendah orang Kristen daripada orang-orang yang makan. Dan jika kita </w:t>
      </w:r>
      <w:r>
        <w:rPr>
          <w:b/>
          <w:lang w:val="id_ID" w:bidi="id_ID"/>
        </w:rPr>
        <w:t>memang</w:t>
      </w:r>
      <w:r>
        <w:rPr>
          <w:lang w:val="id_ID" w:bidi="id_ID"/>
        </w:rPr>
        <w:t xml:space="preserve"> makan makanan ini, kita bukan orang Kristen yang lebih baik daripada orang-orang yang tidak makan! Orang-orang percaya yang sombong tidak boleh berpikir bahwa mereka adalah orang Kristen yang lebih baik daripada orang lain karena mereka makan makanan ini.</w:t>
      </w:r>
    </w:p>
    <w:p>
      <w:pPr/>
      <w:r>
        <w:rPr>
          <w:lang w:val="id_ID" w:bidi="id_ID"/>
        </w:rPr>
      </w:r>
      <w:r>
        <w:rPr>
          <w:lang w:val="id_ID" w:bidi="id_ID"/>
        </w:rPr>
        <w:t>Paulus mengatakan bahwa sangat penting bahwa kita tidak menjatuhkan saudara-saudara kita. Orang-orang percaya yang sombong berpikir bahwa mereka bebas untuk makan makanan yang dipersembahkan kepada berhala. Tetapi apa yang mereka lakukan benar-benar dapat menjatuhkan orang-orang percaya lainnya—mereka yang tidak begitu kuat dan berkuasa seperti orang-orang percaya yang sombong.</w:t>
      </w:r>
    </w:p>
    <w:p>
      <w:pPr/>
      <w:r>
        <w:rPr>
          <w:lang w:val="id_ID" w:bidi="id_ID"/>
        </w:rPr>
      </w:r>
      <w:r>
        <w:rPr>
          <w:lang w:val="id_ID" w:bidi="id_ID"/>
        </w:rPr>
        <w:t>Jika orang-orang percaya yang lebih lemah ini akan melihat beberapa orang percaya lainnya makan hidangan di sebuah kuil, mereka mungkin ingin pergi dan melakukan hal yang sama, terutama karena orang-orang percaya yang masih pergi ke kuil mungkin adalah orang-orang yang kaya dan penting. Orang-orang percaya lainnya akan sangat ingin mengikuti contoh orang-orang yang kuat dan berkuasa. Tetapi tidak seperti orang-orang yang kuat dan berkuasa ini, yang disebut orang-orang lemah tidak benar-benar yakin bahwa berhala bukan apa-apa. Mereka masih merasa bahwa adalah dosa untuk makan makanan yang dipersembahkan kepada berhala. Jadi, mereka tidak ingin pergi ke kuil, tetapi mereka melihat orang-orang percaya lainnya pergi ke kuil, dan kemudian mereka melakukannya juga. Ini membuat mereka merasa bersalah dan bingung. Itu dapat membuat mereka mulai menyembah berhala lagi. Jadi ketika orang-orang percaya yang sombong melakukan apa yang ingin mereka lakukan, mereka menjadi batu sandungan, atau hal yang menyebabkan orang-orang percaya lemah tersandung dan jatuh, atau berdosa. Orang-orang percaya yang sombong berpikir bahwa mereka tahu begitu banyak. Tetapi karena apa yang mereka lakukan, beberapa orang percaya yang lebih lemah mungkin mulai berdosa. Kristus telah mati untuk menyelamatkan orang-orang ini, tetapi kemudian orang-orang percaya yang sombong ini menghancurkan mereka!</w:t>
      </w:r>
    </w:p>
    <w:p>
      <w:pPr/>
      <w:r>
        <w:rPr>
          <w:lang w:val="id_ID" w:bidi="id_ID"/>
        </w:rPr>
      </w:r>
      <w:r>
        <w:rPr>
          <w:lang w:val="id_ID" w:bidi="id_ID"/>
        </w:rPr>
        <w:t>Ketika orang-orang percaya yang sombong membuat orang-orang percaya lebih lemah berdosa, orang-orang percaya yang sombong ini sendiri melakukan dosa. Dosa ini menjatuhkan orang-orang percaya lainnya, tetapi juga menyakiti Kristus! Kristus telah mati untuk orang-orang ini, tetapi orang-orang percaya yang sombong ini meniadakan pekerjaan Kristus.</w:t>
      </w:r>
    </w:p>
    <w:p>
      <w:pPr/>
      <w:r>
        <w:rPr>
          <w:lang w:val="id_ID" w:bidi="id_ID"/>
        </w:rPr>
      </w:r>
      <w:r>
        <w:rPr>
          <w:lang w:val="id_ID" w:bidi="id_ID"/>
        </w:rPr>
        <w:t>Paulus mengatakan bahwa Paulus sendiri lebih memilih tidak pernah makan daging lagi daripada membuat orang percaya lain berdosa!</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p>
    <w:p>
      <w:pPr/>
      <w:r>
        <w:rPr>
          <w:lang w:val="id_ID" w:bidi="id_ID"/>
        </w:rPr>
      </w:r>
      <w:r>
        <w:rPr>
          <w:lang w:val="id_ID" w:bidi="id_ID"/>
        </w:rPr>
        <w:t>Anda mungkin ingin memerankan atau menggunakan benda-benda atau gambar untuk menunjukkan situasi yang dibicarakan Paulus dalam perikop ini. Orang-orang percaya yang sombong pergi ke kuil berhala dan makan makanan di sana. Mereka mengatakan bahwa ini tidak apa-apa, karena berhala itu tidak ada artinya. Tidak ada dewa-dewa lain selain Allah. Beberapa orang percaya lainnya melihat ini. Orang-orang percaya ini menjadi bingung. Mereka berpikir bahwa tidak baik untuk pergi ke kuil-kuil ini, tetapi mereka berpikir bahwa mereka seharusnya melakukan hal yang sama seperti yang dilakukan orang-orang percaya yang sombong ini. Beberapa memang pergi ke kuil. Mereka kemudian mulai menyembah berhala ini lagi. Mereka bahkan berpaling dari Allah. Tunjukkan bahwa Allah sangat marah dengan orang-orang percaya yang sombong ini karena mereka membuat orang-orang percaya lainnya berdosa.</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8:1–13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memiliki satu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Kristus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Orang-orang di Korintus yang menyembah berhala</w:t>
      </w:r>
    </w:p>
    <w:p>
      <w:pPr>
        <w:pStyle w:val="ListBullet"/>
        <w:spacing w:line="240" w:lineRule="auto"/>
        <w:ind w:left="720"/>
      </w:pPr>
      <w:r>
        <w:rPr>
          <w:lang w:val="id_ID" w:bidi="id_ID"/>
        </w:rPr>
      </w:r>
      <w:r>
        <w:rPr>
          <w:lang w:val="id_ID" w:bidi="id_ID"/>
        </w:rPr>
        <w:t>Orang-orang percaya yang berpikir bahwa tidak apa-apa untuk makan makanan yang dipersembahkan kepada berhala</w:t>
      </w:r>
    </w:p>
    <w:p>
      <w:pPr>
        <w:pStyle w:val="ListBullet"/>
        <w:spacing w:line="240" w:lineRule="auto"/>
        <w:ind w:left="720"/>
      </w:pPr>
      <w:r>
        <w:rPr>
          <w:lang w:val="id_ID" w:bidi="id_ID"/>
        </w:rPr>
      </w:r>
      <w:r>
        <w:rPr>
          <w:lang w:val="id_ID" w:bidi="id_ID"/>
        </w:rPr>
        <w:t>Dan orang-orang percaya yang berpikir bahwa salah untuk makan makanan yang dipersembahkan kepada berhala</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Biarkan Paulus berdiri sementara orang-orang di Korintus mendengarkan Paulus. Beberapa orang adalah orang-orang percaya yang sombong, dan beberapa orang lain dapat menjadi apa yang disebut orang-orang percaya yang lemah.</w:t>
      </w:r>
    </w:p>
    <w:p>
      <w:pPr/>
      <w:r>
        <w:rPr>
          <w:lang w:val="id_ID" w:bidi="id_ID"/>
        </w:rPr>
      </w:r>
      <w:r>
        <w:rPr>
          <w:lang w:val="id_ID" w:bidi="id_ID"/>
        </w:rPr>
        <w:t>Perankanlah Paulus yang sedang menyapa orang-orang percaya. Paulus mengatakan bahwa ia ingin berbicara tentang makan makanan yang dipersembahkan kepada berhala. Paulus mengatakan bahwa kita semua tahu banyak hal rohani. Tetapi mengetahui hal-hal rohani tidak baik jika itu membuat Anda sombong. Jauh lebih baik untuk mengasihi orang lain. Kemudian Anda membantu orang-orang itu untuk tumbuh! Orang-orang yang berpikir bahwa mereka tahu begitu banyak tidak tahu hal yang paling penting. Mereka tidak tahu bahwa lebih penting bahwa kita mengasihi Allah. Karena kemudian Allah mengenal kita!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orang-orang Korintus yang sombong, "Apa yang kalian pikirkan?"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Perankanlah Paulus terus berbicara. Paulus berkata: "Kamu orang-orang percaya yang sombong benar ketika kamu mengatakan bahwa berhala itu tidak ada artinya. Benar bahwa hanya Allah yang ada, dan bahwa tidak ada dewa-dewa lain selain Allah. Meskipun banyak orang lain berpikir bahwa ada banyak dewa-dewa dan berhala-berhala, baik di surga maupun di bumi, kita tidak berpikir demikian. Kita tahu hanya ada satu Allah, yang adalah Bapa kita. Dan kita tahu bahwa hanya ada satu Tuhan, Yesus Kristus. Allah membuat segala sesuatu melalui Yesus, dan kita hidup untuk Allah dan karena Yesus menyelamatkan kita."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orang-orang Korintus yang sombong, "Apa yang kalian pikirkan?" Orang-orang mungkin menjawab hal-hal seperti:</w:t>
      </w:r>
    </w:p>
    <w:p>
      <w:pPr>
        <w:pStyle w:val="ListBullet"/>
        <w:spacing w:line="240" w:lineRule="auto"/>
        <w:ind w:left="720"/>
      </w:pPr>
      <w:r>
        <w:rPr>
          <w:lang w:val="id_ID" w:bidi="id_ID"/>
        </w:rPr>
      </w:r>
      <w:r>
        <w:rPr>
          <w:lang w:val="id_ID" w:bidi="id_ID"/>
        </w:rPr>
        <w:t>Tanyakan kepada orang-orang percaya yang memerankan orang-orang yang lebih lemah, "Apa yang kalian pikirkan?" Orang-orang mungkin mengatakan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Perankanlah Paulus terus berbicara. Paulus berkata: "Tetapi tidak semua orang tahu ini dengan baik. Beberapa orang telah menyembah berhala untuk waktu yang sangat lama. Ketika mereka makan daging yang dipersembahkan kepada berhala, mereka berpikir bahwa mereka sebenarnya menyembah berhala itu. Kemudian mereka merasa bersalah tentang hal itu."</w:t>
      </w:r>
    </w:p>
    <w:p>
      <w:pPr>
        <w:pStyle w:val="ListBullet"/>
        <w:spacing w:line="240" w:lineRule="auto"/>
        <w:ind w:left="720"/>
      </w:pPr>
      <w:r>
        <w:rPr>
          <w:lang w:val="id_ID" w:bidi="id_ID"/>
        </w:rPr>
      </w:r>
      <w:r>
        <w:rPr>
          <w:lang w:val="id_ID" w:bidi="id_ID"/>
        </w:rPr>
        <w:t>Tanyakan kepada orang-orang percaya yang memerankan orang-orang yang lebih lemah, "Apa yang kalian pikirkan?" Orang-orang mungkin mengatakan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Perankanlah Paulus terus berbicara. Paulus berkata: "Makanan yang kita makan tidak ada hubungannya dengan apakah Allah menerima kita atau tidak. Kita bukan orang Kristen yang buruk jika kita tidak makan makanan itu. Dan jika kita memang makan makanan, ini tidak membuat kita menjadi orang Kristen yang lebih baik. Kita mungkin berpikir bahwa kita bebas untuk melakukan sesuatu, tetapi kita harus berhati-hati! Kita mungkin menjatuhkan saudara-saudara kita dengan melakukan ini."</w:t>
      </w:r>
    </w:p>
    <w:p>
      <w:pPr>
        <w:pStyle w:val="ListBullet"/>
        <w:spacing w:line="240" w:lineRule="auto"/>
        <w:ind w:left="720"/>
      </w:pPr>
      <w:r>
        <w:rPr>
          <w:lang w:val="id_ID" w:bidi="id_ID"/>
        </w:rPr>
      </w:r>
      <w:r>
        <w:rPr>
          <w:lang w:val="id_ID" w:bidi="id_ID"/>
        </w:rPr>
        <w:t>Tanyakan kepada orang-orang yang memerankan orang-orang percaya yang lebih kuat, "Apa yang kalian pikirkan?" Orang-orang mungkin mengatakan hal-hal seperti:</w:t>
      </w:r>
    </w:p>
    <w:p>
      <w:pPr>
        <w:pStyle w:val="ListBullet"/>
        <w:spacing w:line="240" w:lineRule="auto"/>
        <w:ind w:left="720"/>
      </w:pPr>
      <w:r>
        <w:rPr>
          <w:lang w:val="id_ID" w:bidi="id_ID"/>
        </w:rPr>
      </w:r>
      <w:r>
        <w:rPr>
          <w:lang w:val="id_ID" w:bidi="id_ID"/>
        </w:rPr>
        <w:t>Tanyakan kepada orang-orang percaya yang memerankan orang-orang yang lebih lemah, "Apa yang kalian pikirkan?" Orang-orang mungkin mengatakan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Paulus yang mengatakan bahwa jika seorang percaya yang lemah melihat orang percaya lainnya—seseorang yang berpikir bahwa ia memiliki banyak pengetahuan rohani—pergi ke kuil seorang berhala untuk makan, orang percaya itu akan menjadi sangat bingung. Orang percaya juga akan ingin makan makanan yang dipersembahkan kepada seorang berhala, meskipun ia merasa itu salah. Kemudian orang percaya yang berpikir bahwa ia tahu begitu banyak akan menjadi alasan bahwa Allah akan menghukum orang percaya lainnya. Kristus telah mati untuk menyelamatkan orang percaya ini, tetapi sekarang Ia tidak lagi diselamatkan!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orang-orang percaya yang lebih kuat, "Apa yang kalian pikirkan?" Orang-orang mungkin mengatakan hal-hal seperti:</w:t>
      </w:r>
    </w:p>
    <w:p>
      <w:pPr>
        <w:pStyle w:val="ListBullet"/>
        <w:spacing w:line="240" w:lineRule="auto"/>
        <w:ind w:left="720"/>
      </w:pPr>
      <w:r>
        <w:rPr>
          <w:lang w:val="id_ID" w:bidi="id_ID"/>
        </w:rPr>
      </w:r>
      <w:r>
        <w:rPr>
          <w:lang w:val="id_ID" w:bidi="id_ID"/>
        </w:rPr>
        <w:t>Tanyakan kepada orang-orang percaya yang memerankan orang-orang yang lebih lemah, "Apa yang kalian pikirkan?" Orang-orang mungkin mengatakan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Perankanlah Paulus terus berbicara. Paulus berkata: "Jika kamu melakukan ini, kamu berdosa terhadap saudara-saudaramu, karena kamu membingungkan mereka. Dan karena Anda melakukan ini, Anda berdosa terhadap Kristus. Dengan demikian, saya lebih memilih tidak pernah makan daging lagi daripada membuat salah satu saudara atau saudari saya berdosa karena apa yang saya makan!"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pikirkan?" Orang-orang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8:1–13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Sebuah </w:t>
      </w:r>
      <w:r>
        <w:rPr>
          <w:b/>
          <w:lang w:val="id_ID" w:bidi="id_ID"/>
        </w:rPr>
        <w:t>berhala</w:t>
      </w:r>
      <w:r>
        <w:rPr>
          <w:lang w:val="id_ID" w:bidi="id_ID"/>
        </w:rPr>
        <w:t xml:space="preserve"> adalah sebuah benda yang dibuat orang-orang untuk menyembah dewa. Benda itu mengingatkan orang-orang tentang beberapa sifat dewa ini. Orang-orang menyembah berhala ini seolah-olah itu adalah dewa ini sendiri. Allah telah melarang umat-Nya untuk pernah menyembah seorang berhala.</w:t>
      </w:r>
    </w:p>
    <w:p>
      <w:pPr/>
      <w:r>
        <w:rPr>
          <w:lang w:val="id_ID" w:bidi="id_ID"/>
        </w:rPr>
      </w:r>
      <w:r>
        <w:rPr>
          <w:lang w:val="id_ID" w:bidi="id_ID"/>
        </w:rPr>
        <w:t xml:space="preserve">Berhenti di sini dan lihatlah gambar salah satu </w:t>
      </w:r>
      <w:r>
        <w:rPr>
          <w:b/>
          <w:lang w:val="id_ID" w:bidi="id_ID"/>
        </w:rPr>
        <w:t>berhala</w:t>
      </w:r>
      <w:r>
        <w:rPr>
          <w:lang w:val="id_ID" w:bidi="id_ID"/>
        </w:rPr>
        <w:t xml:space="preserve"> yang disembah orang-orang di Korintus. Hentikan sejenak audio ini di sini.</w:t>
      </w:r>
    </w:p>
    <w:p>
      <w:pPr/>
      <w:r>
        <w:rPr>
          <w:lang w:val="id_ID" w:bidi="id_ID"/>
        </w:rPr>
      </w:r>
      <w:r>
        <w:rPr>
          <w:lang w:val="id_ID" w:bidi="id_ID"/>
        </w:rPr>
        <w:t xml:space="preserve">Berhenti di sini dan diskusikan kata apa yang akan Anda gunakan dalam terjemahan Anda untuk seorang </w:t>
      </w:r>
      <w:r>
        <w:rPr>
          <w:b/>
          <w:lang w:val="id_ID" w:bidi="id_ID"/>
        </w:rPr>
        <w:t>berhala</w:t>
      </w:r>
      <w:r>
        <w:rPr>
          <w:lang w:val="id_ID" w:bidi="id_ID"/>
        </w:rPr>
        <w:t xml:space="preserve">. Kata berhala ada di </w:t>
      </w:r>
      <w:r>
        <w:rPr>
          <w:lang w:val="id_ID" w:bidi="id_ID"/>
        </w:rPr>
        <w:t>Daftar</w:t>
      </w:r>
      <w:r>
        <w:rPr>
          <w:lang w:val="id_ID" w:bidi="id_ID"/>
        </w:rPr>
        <w:t xml:space="preserve"> Kata Utama. Hentikan sejenak audio ini di sini.</w:t>
      </w:r>
    </w:p>
    <w:p>
      <w:pPr/>
      <w:r>
        <w:rPr>
          <w:lang w:val="id_ID" w:bidi="id_ID"/>
        </w:rPr>
      </w:r>
      <w:r>
        <w:rPr>
          <w:lang w:val="id_ID" w:bidi="id_ID"/>
        </w:rPr>
        <w:t xml:space="preserve">Orang-orang yang tidak percaya di Korintus </w:t>
      </w:r>
      <w:r>
        <w:rPr>
          <w:b/>
          <w:lang w:val="id_ID" w:bidi="id_ID"/>
        </w:rPr>
        <w:t>mempersembahkan</w:t>
      </w:r>
      <w:r>
        <w:rPr>
          <w:lang w:val="id_ID" w:bidi="id_ID"/>
        </w:rPr>
        <w:t xml:space="preserve"> makanan kepada berhala. Orang-orang ini melakukan ini untuk membuat dewa-dewa ini bahagia. Tentu saja, berhala tidak dapat benar-benar makan makanan itu. Tetapi orang-orang berpura-pura bahwa berhala makan makanan itu. Setelah itu, orang-orang sendiri makan makanan itu, atau memberikannya kepada orang-orang lain. Orang-orang menganggap makanan ini istimewa. Orang-orang berpikir bahwa jika mereka makan makanan seperti itu, para dewa-dewa akan melakukan sesuatu yang baik bagi mereka.</w:t>
      </w:r>
    </w:p>
    <w:p>
      <w:pPr/>
      <w:r>
        <w:rPr>
          <w:lang w:val="id_ID" w:bidi="id_ID"/>
        </w:rPr>
      </w:r>
      <w:r>
        <w:rPr>
          <w:lang w:val="id_ID" w:bidi="id_ID"/>
        </w:rPr>
        <w:t>Di Korintus, orang-orang terutama membunuh hewan dan mempersembahkan daging hewan-hewan ini kepada berhala mereka.</w:t>
      </w:r>
    </w:p>
    <w:p>
      <w:pPr/>
      <w:r>
        <w:rPr>
          <w:lang w:val="id_ID" w:bidi="id_ID"/>
        </w:rPr>
      </w:r>
      <w:r>
        <w:rPr>
          <w:lang w:val="id_ID" w:bidi="id_ID"/>
        </w:rPr>
        <w:t>Berhenti sejenak di sini dan diskusikan kata atau frasa apa yang akan Anda gunakan untuk makanan yang dikorbankan, atau dipersembahkan kepada berhala. Hentikan sejenak audio ini di sini.</w:t>
      </w:r>
    </w:p>
    <w:p>
      <w:pPr/>
      <w:r>
        <w:rPr>
          <w:lang w:val="id_ID" w:bidi="id_ID"/>
        </w:rPr>
      </w:r>
      <w:r>
        <w:rPr>
          <w:lang w:val="id_ID" w:bidi="id_ID"/>
        </w:rPr>
        <w:t xml:space="preserve">Paulus berbicara tentang </w:t>
      </w:r>
      <w:r>
        <w:rPr>
          <w:b/>
          <w:lang w:val="id_ID" w:bidi="id_ID"/>
        </w:rPr>
        <w:t>pengetahuan</w:t>
      </w:r>
      <w:r>
        <w:rPr>
          <w:lang w:val="id_ID" w:bidi="id_ID"/>
        </w:rPr>
        <w:t>. Paulus bermaksud pengetahuan rohani. Jika Anda memiliki pengetahuan rohani, Anda tahu hal-hal rohani. Paulus memulai suratnya dengan mengatakan bahwa Allah telah memberikan banyak pengetahuan kepada orang-orang di Korintus. Gunakan kata atau frasa yang sama seperti yang telah Anda gunakan di sana.</w:t>
      </w:r>
    </w:p>
    <w:p>
      <w:pPr/>
      <w:r>
        <w:rPr>
          <w:lang w:val="id_ID" w:bidi="id_ID"/>
        </w:rPr>
      </w:r>
      <w:r>
        <w:rPr>
          <w:lang w:val="id_ID" w:bidi="id_ID"/>
        </w:rPr>
        <w:t xml:space="preserve">Paulus mengatakan bahwa pengetahuan menyombongkan diri, tetapi </w:t>
      </w:r>
      <w:r>
        <w:rPr>
          <w:b/>
          <w:lang w:val="id_ID" w:bidi="id_ID"/>
        </w:rPr>
        <w:t>kasih</w:t>
      </w:r>
      <w:r>
        <w:rPr>
          <w:lang w:val="id_ID" w:bidi="id_ID"/>
        </w:rPr>
        <w:t xml:space="preserve"> </w:t>
      </w:r>
      <w:r>
        <w:rPr>
          <w:b/>
          <w:lang w:val="id_ID" w:bidi="id_ID"/>
        </w:rPr>
        <w:t>membangun</w:t>
      </w:r>
      <w:r>
        <w:rPr>
          <w:lang w:val="id_ID" w:bidi="id_ID"/>
        </w:rPr>
        <w:t xml:space="preserve">. Jika Anda berpikir bahwa Anda memiliki banyak pengetahuan rohani, Anda menjadi bangga dan sombong. Tetapi jika Anda mengasihi orang lain dengan rendah hati, yang berarti bahwa Anda ingin apa yang terbaik bagi mereka, maka Anda membantu orang-orang lain untuk tumbuh kuat dalam iman mereka. Anda membantu mereka untuk menjadi orang-orang Kristen yang lebih baik. Gunakan frasa yang sama untuk "menyombongkan diri" atau "membuat sombong" seperti yang telah Anda gunakan pada perikop sebelumnya. Sebaliknya, kasih "terbangun." Ingatlah bahwa ketika seseorang mengasihi orang lain, mereka ingin apa yang terbaik untuk mereka. Jika Anda tidak dapat berbicara tentang gagasan-gagasan tentang pengetahuan atau kasih untuk </w:t>
      </w:r>
      <w:r>
        <w:rPr>
          <w:b/>
          <w:lang w:val="id_ID" w:bidi="id_ID"/>
        </w:rPr>
        <w:t>melakukan</w:t>
      </w:r>
      <w:r>
        <w:rPr>
          <w:lang w:val="id_ID" w:bidi="id_ID"/>
        </w:rPr>
        <w:t xml:space="preserve"> sesuatu, Anda mungkin berbicara tentang apa yang terjadi pada orang-orang ketika mereka memiliki pengetahuan dan ketika mereka mengasihi seseorang.</w:t>
      </w:r>
    </w:p>
    <w:p>
      <w:pPr/>
      <w:r>
        <w:rPr>
          <w:lang w:val="id_ID" w:bidi="id_ID"/>
        </w:rPr>
      </w:r>
      <w:r>
        <w:rPr>
          <w:lang w:val="id_ID" w:bidi="id_ID"/>
        </w:rPr>
        <w:t>Berhenti di sini dan diskusikan bagaimana Anda akan mengatakan bahwa pengetahuan "menyombongkan diri" atau "membuat seseorang sombong," dan kasih "membangun." Hentikan sejenak audio ini di sini.</w:t>
      </w:r>
    </w:p>
    <w:p>
      <w:pPr/>
      <w:r>
        <w:rPr>
          <w:lang w:val="id_ID" w:bidi="id_ID"/>
        </w:rPr>
      </w:r>
      <w:r>
        <w:rPr>
          <w:lang w:val="id_ID" w:bidi="id_ID"/>
        </w:rPr>
        <w:t xml:space="preserve">Paulus mengatakan bahwa Allah </w:t>
      </w:r>
      <w:r>
        <w:rPr>
          <w:b/>
          <w:lang w:val="id_ID" w:bidi="id_ID"/>
        </w:rPr>
        <w:t>mengenal</w:t>
      </w:r>
      <w:r>
        <w:rPr>
          <w:lang w:val="id_ID" w:bidi="id_ID"/>
        </w:rPr>
        <w:t xml:space="preserve"> orang yang mengasihi Allah. Allah mengenali dan memiliki hubungan dengan orang yang mengasihi Allah.</w:t>
      </w:r>
    </w:p>
    <w:p>
      <w:pPr/>
      <w:r>
        <w:rPr>
          <w:lang w:val="id_ID" w:bidi="id_ID"/>
        </w:rPr>
      </w:r>
      <w:r>
        <w:rPr>
          <w:lang w:val="id_ID" w:bidi="id_ID"/>
        </w:rPr>
        <w:t>Berhenti di sini dan diskusikan dalam kelompok bagaimana Anda akan mengatakan bahwa Allah mengenal orang-orang yang mengasihi Allah. Hentikan sejenak audio ini di sini.</w:t>
      </w:r>
    </w:p>
    <w:p>
      <w:pPr/>
      <w:r>
        <w:rPr>
          <w:lang w:val="id_ID" w:bidi="id_ID"/>
        </w:rPr>
      </w:r>
      <w:r>
        <w:rPr>
          <w:lang w:val="id_ID" w:bidi="id_ID"/>
        </w:rPr>
        <w:t xml:space="preserve">Paulus mengatakan bahwa ada banyak yang disebut dewa-dewa dan tuan-tuan. Paulus mengatakan bahwa makhluk-makhluk ini adalah "yang disebut" dewa-dewa dan tuan-tuan. Dia bermaksud bahwa mereka bukan benar-benar dewa-dewa, tetapi orang-orang berpikir bahwa mereka adalah dewa-dewa. Seorang </w:t>
      </w:r>
      <w:r>
        <w:rPr>
          <w:b/>
          <w:lang w:val="id_ID" w:bidi="id_ID"/>
        </w:rPr>
        <w:t>tuan</w:t>
      </w:r>
      <w:r>
        <w:rPr>
          <w:lang w:val="id_ID" w:bidi="id_ID"/>
        </w:rPr>
        <w:t xml:space="preserve"> adalah seseorang yang adalah penguasa atas orang lain. Dalam hal ini, itu berarti kata lain untuk seorang dewa. Seorang </w:t>
      </w:r>
      <w:r>
        <w:rPr>
          <w:b/>
          <w:lang w:val="id_ID" w:bidi="id_ID"/>
        </w:rPr>
        <w:t>dewa</w:t>
      </w:r>
      <w:r>
        <w:rPr>
          <w:lang w:val="id_ID" w:bidi="id_ID"/>
        </w:rPr>
        <w:t xml:space="preserve"> berarti sebuah roh, atau makhluk yang dianggap memiliki kuasa atas manusia atau atas beberapa bagian alam. Misalnya, orang-orang di Korintus menyembah satu dewa tertentu yang mereka anggap memiliki kuasa untuk menyembuhkan orang-orang dari penyakit. Mereka juga menyembah seorang dewa perempuan yang mereka pikir memiliki kuasa untuk memberikan anak kepada orang-orang.</w:t>
      </w:r>
    </w:p>
    <w:p>
      <w:pPr/>
      <w:r>
        <w:rPr>
          <w:lang w:val="id_ID" w:bidi="id_ID"/>
        </w:rPr>
      </w:r>
      <w:r>
        <w:rPr>
          <w:lang w:val="id_ID" w:bidi="id_ID"/>
        </w:rPr>
        <w:t xml:space="preserve">Berhenti di sini dan diskusikan kata apa yang akan Anda gunakan dalam bahasa Anda untuk </w:t>
      </w:r>
      <w:r>
        <w:rPr>
          <w:b/>
          <w:lang w:val="id_ID" w:bidi="id_ID"/>
        </w:rPr>
        <w:t>dewa-dewa</w:t>
      </w:r>
      <w:r>
        <w:rPr>
          <w:lang w:val="id_ID" w:bidi="id_ID"/>
        </w:rPr>
        <w:t xml:space="preserve">, dan untuk para </w:t>
      </w:r>
      <w:r>
        <w:rPr>
          <w:b/>
          <w:lang w:val="id_ID" w:bidi="id_ID"/>
        </w:rPr>
        <w:t>tuan</w:t>
      </w:r>
      <w:r>
        <w:rPr>
          <w:lang w:val="id_ID" w:bidi="id_ID"/>
        </w:rPr>
        <w:t xml:space="preserve">. Untuk informasi lebih lanjut, carilah </w:t>
      </w:r>
      <w:r>
        <w:rPr>
          <w:lang w:val="id_ID" w:bidi="id_ID"/>
        </w:rPr>
        <w:t>dewa-dewa</w:t>
      </w:r>
      <w:r>
        <w:rPr>
          <w:lang w:val="id_ID" w:bidi="id_ID"/>
        </w:rPr>
        <w:t xml:space="preserve"> di Daftar Kata Utama. Hentikan sejenak audio ini di sini.</w:t>
      </w:r>
    </w:p>
    <w:p>
      <w:pPr/>
      <w:r>
        <w:rPr>
          <w:lang w:val="id_ID" w:bidi="id_ID"/>
        </w:rPr>
      </w:r>
      <w:r>
        <w:rPr>
          <w:lang w:val="id_ID" w:bidi="id_ID"/>
        </w:rPr>
        <w:t xml:space="preserve">Paulus mengatakan bahwa hanya ada satu Tuhan. Tuhan itu adalah Yesus Kristus. Gunakan kata yang sama untuk </w:t>
      </w:r>
      <w:r>
        <w:rPr>
          <w:b/>
          <w:lang w:val="id_ID" w:bidi="id_ID"/>
        </w:rPr>
        <w:t>Kristus</w:t>
      </w:r>
      <w:r>
        <w:rPr>
          <w:lang w:val="id_ID" w:bidi="id_ID"/>
        </w:rPr>
        <w:t xml:space="preserve"> dan </w:t>
      </w:r>
      <w:r>
        <w:rPr>
          <w:b/>
          <w:lang w:val="id_ID" w:bidi="id_ID"/>
        </w:rPr>
        <w:t>Tuhan</w:t>
      </w:r>
      <w:r>
        <w:rPr>
          <w:lang w:val="id_ID" w:bidi="id_ID"/>
        </w:rPr>
        <w:t xml:space="preserve"> seperti yang telah Anda gunakan pada perikop lainnya. Kata-kata </w:t>
      </w:r>
      <w:r>
        <w:rPr>
          <w:lang w:val="id_ID" w:bidi="id_ID"/>
        </w:rPr>
        <w:t>Kristus</w:t>
      </w:r>
      <w:r>
        <w:rPr>
          <w:lang w:val="id_ID" w:bidi="id_ID"/>
        </w:rPr>
        <w:t xml:space="preserve"> dan </w:t>
      </w:r>
      <w:r>
        <w:rPr>
          <w:lang w:val="id_ID" w:bidi="id_ID"/>
        </w:rPr>
        <w:t>Tuhan</w:t>
      </w:r>
      <w:r>
        <w:rPr>
          <w:lang w:val="id_ID" w:bidi="id_ID"/>
        </w:rPr>
        <w:t xml:space="preserve"> ada di Daftar Kata Utama.</w:t>
      </w:r>
    </w:p>
    <w:p>
      <w:pPr/>
      <w:r>
        <w:rPr>
          <w:lang w:val="id_ID" w:bidi="id_ID"/>
        </w:rPr>
      </w:r>
      <w:r>
        <w:rPr>
          <w:lang w:val="id_ID" w:bidi="id_ID"/>
        </w:rPr>
        <w:t xml:space="preserve">Paulus mengatakan bahwa meskipun jika orang-orang berpikir bahwa ada dewa-dewa di </w:t>
      </w:r>
      <w:r>
        <w:rPr>
          <w:b/>
          <w:lang w:val="id_ID" w:bidi="id_ID"/>
        </w:rPr>
        <w:t>surga</w:t>
      </w:r>
      <w:r>
        <w:rPr>
          <w:lang w:val="id_ID" w:bidi="id_ID"/>
        </w:rPr>
        <w:t xml:space="preserve"> dan di bumi, kita tahu bahwa hanya ada satu Allah, Bapa kita. Surga adalah tempat Allah tinggal.</w:t>
      </w:r>
    </w:p>
    <w:p>
      <w:pPr/>
      <w:r>
        <w:rPr>
          <w:lang w:val="id_ID" w:bidi="id_ID"/>
        </w:rPr>
      </w:r>
      <w:r>
        <w:rPr>
          <w:lang w:val="id_ID" w:bidi="id_ID"/>
        </w:rPr>
        <w:t xml:space="preserve">Berhenti di sini dan diskusikan dalam kelompok kata apa yang akan Anda gunakan untuk </w:t>
      </w:r>
      <w:r>
        <w:rPr>
          <w:b/>
          <w:lang w:val="id_ID" w:bidi="id_ID"/>
        </w:rPr>
        <w:t>surga</w:t>
      </w:r>
      <w:r>
        <w:rPr>
          <w:lang w:val="id_ID" w:bidi="id_ID"/>
        </w:rPr>
        <w:t xml:space="preserve">. </w:t>
      </w:r>
      <w:r>
        <w:rPr>
          <w:lang w:val="id_ID" w:bidi="id_ID"/>
        </w:rPr>
        <w:t>Surga</w:t>
      </w:r>
      <w:r>
        <w:rPr>
          <w:lang w:val="id_ID" w:bidi="id_ID"/>
        </w:rPr>
        <w:t xml:space="preserve"> terdapat di Daftar Kata Utama. Jika Anda telah menerjemahkan kata ini dalam kitab lain di Alkitab, gunakan kata tersebut di sini. Hentikan sejenak audio ini di sini.</w:t>
      </w:r>
    </w:p>
    <w:p>
      <w:pPr/>
      <w:r>
        <w:rPr>
          <w:lang w:val="id_ID" w:bidi="id_ID"/>
        </w:rPr>
      </w:r>
      <w:r>
        <w:rPr>
          <w:lang w:val="id_ID" w:bidi="id_ID"/>
        </w:rPr>
        <w:t xml:space="preserve">Paulus mengatakan bahwa beberapa orang percaya memiliki </w:t>
      </w:r>
      <w:r>
        <w:rPr>
          <w:b/>
          <w:lang w:val="id_ID" w:bidi="id_ID"/>
        </w:rPr>
        <w:t>hati nurani yang lemah</w:t>
      </w:r>
      <w:r>
        <w:rPr>
          <w:lang w:val="id_ID" w:bidi="id_ID"/>
        </w:rPr>
        <w:t>. Hati nurani adalah perasaan bersalah yang dimiliki orang-orang di dalam dirinya. Paulus bermaksud bahwa orang-orang ini tidak begitu yakin bahwa makan makanan yang dipersembahkan kepada berhala tidak apa-apa, seperti orang-orang percaya yang sombong. Mereka tidak begitu kuat dan yakin tentang apa yang benar untuk dilakukan. Akan mudah bagi orang lain untuk membuat mereka melakukan hal yang salah. Kemudian, Paulus menyebut mereka orang-orang percaya yang lemah. Paulus tidak menyebut mereka lemah karena Paulus meremehkan mereka. Orang-orang percaya yang sombong adalah yang meremehkan orang-orang ini.</w:t>
      </w:r>
    </w:p>
    <w:p>
      <w:pPr/>
      <w:r>
        <w:rPr>
          <w:lang w:val="id_ID" w:bidi="id_ID"/>
        </w:rPr>
      </w:r>
      <w:r>
        <w:rPr>
          <w:lang w:val="id_ID" w:bidi="id_ID"/>
        </w:rPr>
        <w:t xml:space="preserve">Berhenti di sini dan diskusikan bagaimana Anda akan menggambarkan orang-orang percaya ini. Kata hati </w:t>
      </w:r>
      <w:r>
        <w:rPr>
          <w:b/>
          <w:lang w:val="id_ID" w:bidi="id_ID"/>
        </w:rPr>
        <w:t>nurani</w:t>
      </w:r>
      <w:r>
        <w:rPr>
          <w:lang w:val="id_ID" w:bidi="id_ID"/>
        </w:rPr>
        <w:t xml:space="preserve"> ada di Daftar Kata Utama. Anda tidak harus menggunakan kata untuk hati nurani jika tidak cocok di sini. Sebaliknya, Anda dapat menggambarkan apa itu hati nurani. Hentikan sejenak audio ini di sini.</w:t>
      </w:r>
    </w:p>
    <w:p>
      <w:pPr/>
      <w:r>
        <w:rPr>
          <w:lang w:val="id_ID" w:bidi="id_ID"/>
        </w:rPr>
      </w:r>
      <w:r>
        <w:rPr>
          <w:lang w:val="id_ID" w:bidi="id_ID"/>
        </w:rPr>
        <w:t>Ketika orang-orang percaya dengan hati nurani yang lemah melakukan sesuatu yang mereka pikir salah, mereka mencemarkan hati nurani mereka, atau membuat diri mereka malu atau najis, yang berarti bahwa mereka tidak murni atau tidak layak untuk melayani Allah.</w:t>
      </w:r>
    </w:p>
    <w:p>
      <w:pPr/>
      <w:r>
        <w:rPr>
          <w:lang w:val="id_ID" w:bidi="id_ID"/>
        </w:rPr>
      </w:r>
      <w:r>
        <w:rPr>
          <w:lang w:val="id_ID" w:bidi="id_ID"/>
        </w:rPr>
        <w:t xml:space="preserve">Berhenti di sini dan diskusikan dalam kelompok bagaimana Anda akan mengatakan bahwa hati nurani orang-orang percaya yang lemah dicemarkan. Lihat Daftar Kata Utama untuk </w:t>
      </w:r>
      <w:r>
        <w:rPr>
          <w:lang w:val="id_ID" w:bidi="id_ID"/>
        </w:rPr>
        <w:t>bersih dan najis</w:t>
      </w:r>
      <w:r>
        <w:rPr>
          <w:lang w:val="id_ID" w:bidi="id_ID"/>
        </w:rPr>
        <w:t xml:space="preserve"> untuk mendapatkan informasi lebih lanjut tentang dicemarkan, atau najis. Hentikan sejenak audio ini di sini.</w:t>
      </w:r>
    </w:p>
    <w:p>
      <w:pPr/>
      <w:r>
        <w:rPr>
          <w:lang w:val="id_ID" w:bidi="id_ID"/>
        </w:rPr>
      </w:r>
      <w:r>
        <w:rPr>
          <w:lang w:val="id_ID" w:bidi="id_ID"/>
        </w:rPr>
        <w:t xml:space="preserve">Orang-orang percaya yang sombong di Korintus ingin makan di </w:t>
      </w:r>
      <w:r>
        <w:rPr>
          <w:b/>
          <w:lang w:val="id_ID" w:bidi="id_ID"/>
        </w:rPr>
        <w:t>kuil-kuil</w:t>
      </w:r>
      <w:r>
        <w:rPr>
          <w:lang w:val="id_ID" w:bidi="id_ID"/>
        </w:rPr>
        <w:t xml:space="preserve"> berhala. Sebuah kuil adalah tempat di mana orang-orang menyembah seorang dewa atau seorang berhala. Kuil-kuil di Korintus cukup besar dan mengesankan. Ada banyak kuil di kota untuk dewa-dewa yang berbeda. Paulus telah berbicara tentang kuil sebelumnya dalam suratnya, tetapi kemudian ia berbicara tentang Bait Suci satu Allah yang benar.</w:t>
      </w:r>
    </w:p>
    <w:p>
      <w:pPr/>
      <w:r>
        <w:rPr>
          <w:lang w:val="id_ID" w:bidi="id_ID"/>
        </w:rPr>
      </w:r>
      <w:r>
        <w:rPr>
          <w:lang w:val="id_ID" w:bidi="id_ID"/>
        </w:rPr>
        <w:t xml:space="preserve">Berhenti di sini dan diskusikan kata apa yang akan Anda gunakan untuk sebuah kuil untuk seorang berhala. Kata </w:t>
      </w:r>
      <w:r>
        <w:rPr>
          <w:lang w:val="id_ID" w:bidi="id_ID"/>
        </w:rPr>
        <w:t>Bait Suci</w:t>
      </w:r>
      <w:r>
        <w:rPr>
          <w:lang w:val="id_ID" w:bidi="id_ID"/>
        </w:rPr>
        <w:t xml:space="preserve"> terdapat di Glosarium Utama. Hentikan sejenak audio ini di sini.</w:t>
      </w:r>
    </w:p>
    <w:p>
      <w:pPr/>
      <w:r>
        <w:rPr>
          <w:lang w:val="id_ID" w:bidi="id_ID"/>
        </w:rPr>
      </w:r>
      <w:r>
        <w:rPr>
          <w:lang w:val="id_ID" w:bidi="id_ID"/>
        </w:rPr>
        <w:t>Paulus memberi tahu orang-orang percaya yang sombong bahwa mereka tidak boleh menjadi batu sandungan bagi orang-orang percaya dengan hati nurani yang lemah. "Batu sandungan" adalah bahasa khusus yang secara harfiah berarti sebuah batu yang membuat orang tersandung. Namun, Paulus menggunakannya di sini untuk mengartikan sesuatu yang menyinggung orang-orang tetapi itu juga menyebabkan mereka berpaling dari Allah yang akhirnya menghancurkan mereka. Gunakan kata atau frasa yang sama untuk batu sandungan seperti yang Anda gunakan sebelumnya dalam pasal satu surat Paulus kepada orang-orang Korintus.</w:t>
      </w:r>
    </w:p>
    <w:p>
      <w:pPr/>
      <w:r>
        <w:rPr>
          <w:lang w:val="id_ID" w:bidi="id_ID"/>
        </w:rPr>
      </w:r>
      <w:r>
        <w:rPr>
          <w:lang w:val="id_ID" w:bidi="id_ID"/>
        </w:rPr>
        <w:t xml:space="preserve">Jika orang-orang percaya yang sombong melakukan hal-hal yang menjatuhkan orang-orang percaya lainnya, itu adalah </w:t>
      </w:r>
      <w:r>
        <w:rPr>
          <w:b/>
          <w:lang w:val="id_ID" w:bidi="id_ID"/>
        </w:rPr>
        <w:t>dosa</w:t>
      </w:r>
      <w:r>
        <w:rPr>
          <w:lang w:val="id_ID" w:bidi="id_ID"/>
        </w:rPr>
        <w:t xml:space="preserve">. Berdosa terhadap Kristus berarti bahwa Anda memberontak terhadap Kristus. Anda melakukan sesuatu yang bertentangan dengan apa yang Kristus inginkan. Jika Anda </w:t>
      </w:r>
      <w:r>
        <w:rPr>
          <w:b/>
          <w:lang w:val="id_ID" w:bidi="id_ID"/>
        </w:rPr>
        <w:t>berdosa terhadap</w:t>
      </w:r>
      <w:r>
        <w:rPr>
          <w:lang w:val="id_ID" w:bidi="id_ID"/>
        </w:rPr>
        <w:t xml:space="preserve"> orang lain, Anda tidak melakukan apa yang Kristus inginkan kepada orang tersebut, dan hasilnya adalah orang lain itu tersakiti. Gunakan kata yang sama untuk dosa seperti yang telah Anda gunakan pada perikop lainnya. Kata </w:t>
      </w:r>
      <w:r>
        <w:rPr>
          <w:lang w:val="id_ID" w:bidi="id_ID"/>
        </w:rPr>
        <w:t>dosa</w:t>
      </w:r>
      <w:r>
        <w:rPr>
          <w:lang w:val="id_ID" w:bidi="id_ID"/>
        </w:rPr>
        <w:t xml:space="preserve"> terdapat di Glosarium Utama. </w:t>
      </w:r>
    </w:p>
    <w:p>
      <w:pPr/>
      <w:r>
        <w:rPr>
          <w:lang w:val="id_ID" w:bidi="id_ID"/>
        </w:rPr>
      </w:r>
      <w:r>
        <w:rPr>
          <w:lang w:val="id_ID" w:bidi="id_ID"/>
        </w:rPr>
        <w:t>Berhenti di sini dan diskusikan bagaimana Anda akan mengatakan dalam bahasa Anda bahwa orang-orang percaya yang sombong di Korintus berdosa terhadap orang-orang percaya lainnya. Hentikan sejenak audio ini di sini.</w:t>
      </w:r>
    </w:p>
    <w:p>
      <w:pPr/>
      <w:r>
        <w:rPr>
          <w:lang w:val="id_ID" w:bidi="id_ID"/>
        </w:rPr>
      </w:r>
      <w:r>
        <w:rPr>
          <w:lang w:val="id_ID" w:bidi="id_ID"/>
        </w:rPr>
        <w:t xml:space="preserve">Paulus berbicara tentang </w:t>
      </w:r>
      <w:r>
        <w:rPr>
          <w:b/>
          <w:lang w:val="id_ID" w:bidi="id_ID"/>
        </w:rPr>
        <w:t>saudara-saudara</w:t>
      </w:r>
      <w:r>
        <w:rPr>
          <w:lang w:val="id_ID" w:bidi="id_ID"/>
        </w:rPr>
        <w:t xml:space="preserve">, </w:t>
      </w:r>
      <w:r>
        <w:rPr>
          <w:b/>
          <w:lang w:val="id_ID" w:bidi="id_ID"/>
        </w:rPr>
        <w:t>atau saudara-saudari</w:t>
      </w:r>
      <w:r>
        <w:rPr>
          <w:lang w:val="id_ID" w:bidi="id_ID"/>
        </w:rPr>
        <w:t>. Paulus memaksudkan saudara-saudara rohani—dengan kata lain, orang-orang percaya lainnya. Gunakan kata-kata yang sama seperti yang telah Anda gunakan pada perikop sebelumnya.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Selanjutnya, kelompok dapat memutuskan versi perikop milik siapa yang paling Anda sukai. Anda mungkin memutuskan untuk menyukai cara bercerita seorang anggota kelompok untuk suatu adegan, tetapi menyukai cara anggota kelompok lain menceritakan adegan lainnya. Hentikan sejenak audio ini di sini.</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9:1–14</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9:1–14 dan simpanlah dalam hati Anda.</w:t>
      </w:r>
    </w:p>
    <w:p>
      <w:pPr/>
      <w:r>
        <w:rPr>
          <w:lang w:val="id_ID" w:bidi="id_ID"/>
        </w:rPr>
      </w:r>
      <w:r>
        <w:rPr>
          <w:lang w:val="id_ID" w:bidi="id_ID"/>
        </w:rPr>
        <w:t>Dengarkan versi audio dari 1 Korintus 9:1–14 sebanyak tiga kali, dalam tiga terjemahan yang berbeda, jika memungkinkan.</w:t>
      </w:r>
    </w:p>
    <w:p>
      <w:pPr/>
      <w:r>
        <w:rPr>
          <w:lang w:val="id_ID" w:bidi="id_ID"/>
        </w:rPr>
      </w:r>
      <w:r>
        <w:rPr>
          <w:lang w:val="id_ID" w:bidi="id_ID"/>
        </w:rPr>
        <w:t>Hentikan sejenak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 xml:space="preserve">Apa yang tidak Anda sukai atau tidak Anda mengerti dari bagian ini? Hentikan sejenak audio ini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Hentikan sejenak audio ini di sini. </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Pada bagian sebelumnya, Paulus ingin meyakinkan orang-orang Korintus bahwa mereka selalu harus berpikir tentang kebutuhan rohani sesama orang percaya. Makan daging yang telah dipersembahkan dahulu kepada berhala, itu bukanlah masalahnya. Tetapi jika beberapa orang percaya berpikir bahwa tidak baik untuk makan daging ini, maka orang-orang percaya lainnya juga tidak boleh memakannya, sekalipun mereka sendiri tidak menganggapnya sebagai masalah!</w:t>
      </w:r>
    </w:p>
    <w:p>
      <w:pPr/>
      <w:r>
        <w:rPr>
          <w:lang w:val="id_ID" w:bidi="id_ID"/>
        </w:rPr>
      </w:r>
      <w:r>
        <w:rPr>
          <w:lang w:val="id_ID" w:bidi="id_ID"/>
        </w:rPr>
        <w:t>Paulus akan terus berbicara tentang hal ini lagi nanti, tetapi pertama-tama Paulus akan menggunakan dirinya sebagai contoh. Dalam beberapa bagian berikutnya, Paulus akan menjelaskan bahwa Paulus memiliki kebebasan untuk melakukan apa yang Paulus anggap benar. Paulus tidak harus mengikuti serangkaian aturan. Tetapi meskipun Paulus memiliki kebebasan itu, ia tidak akan menggunakannya. Paulus juga memiliki beberapa hak, karena Paulus adalah seorang rasul. Ketika Paulus tinggal di Korintus, Paulus memiliki hak bahwa gereja di Korintus membantunya dengan kebutuhan sehari-hari. Tetapi Paulus tidak menggunakan hak itu. Dengan memberikan dirinya sebagai contoh, Paulus ingin orang-orang di Korintus melakukan hal yang sama.</w:t>
      </w:r>
    </w:p>
    <w:p>
      <w:pPr/>
      <w:r>
        <w:rPr>
          <w:lang w:val="id_ID" w:bidi="id_ID"/>
        </w:rPr>
      </w:r>
      <w:r>
        <w:rPr>
          <w:lang w:val="id_ID" w:bidi="id_ID"/>
        </w:rPr>
        <w:t>Berhenti di sini dan dengarkan versi audio dari 1 Korintus 9:1–14 dalam terjemahan yang paling mudah dimengerti. Hentikan sejenak audio ini di sini.</w:t>
      </w:r>
    </w:p>
    <w:p>
      <w:pPr/>
      <w:r>
        <w:rPr>
          <w:lang w:val="id_ID" w:bidi="id_ID"/>
        </w:rPr>
      </w:r>
      <w:r>
        <w:rPr>
          <w:lang w:val="id_ID" w:bidi="id_ID"/>
        </w:rPr>
        <w:t>Pada bagian ini, Paulus menjelaskan bahwa Paulus memiliki hak untuk menerima dukungan dari gereja di Korintus, sama seperti para rasul lainnya. Paulus mengakhiri dengan mengatakan bahwa Paulus tidak menggunakan hak ini.</w:t>
      </w:r>
    </w:p>
    <w:p>
      <w:pPr/>
      <w:r>
        <w:rPr>
          <w:lang w:val="id_ID" w:bidi="id_ID"/>
        </w:rPr>
      </w:r>
      <w:r>
        <w:rPr>
          <w:lang w:val="id_ID" w:bidi="id_ID"/>
        </w:rPr>
        <w:t>Pada bagian ini, Paulus mengajukan banyak pertanyaan kepada orang-orang di Korintus. Paulus sudah tahu jawaban atas pertanyaan-pertanyaan ini, tetapi Paulus mengajukan pertanyaan-pertanyaan ini untuk membuat orang-orang di Korintus berpikir. Paulus berpura-pura melakukan percakapan dengan orang-orang yang berpikir bahwa Paulus bukan benar-benar seorang rasul.</w:t>
      </w:r>
    </w:p>
    <w:p>
      <w:pPr/>
      <w:r>
        <w:rPr>
          <w:lang w:val="id_ID" w:bidi="id_ID"/>
        </w:rPr>
      </w:r>
      <w:r>
        <w:rPr>
          <w:lang w:val="id_ID" w:bidi="id_ID"/>
        </w:rPr>
        <w:t>Tetapi Paulus mengatakan bahwa ia benar-benar adalah seorang rasul. Bahkan jika beberapa orang di tempat lain akan mengatakan bahwa Paulus bukan rasul, orang-orang di Korintus harus tahu dengan lebih baik. Orang-orang di Korintus telah menjadi pengikut Yesus karena Paulus. Ini membuktikan bahwa Paulus adalah seorang rasul.</w:t>
      </w:r>
    </w:p>
    <w:p>
      <w:pPr/>
      <w:r>
        <w:rPr>
          <w:lang w:val="id_ID" w:bidi="id_ID"/>
        </w:rPr>
      </w:r>
      <w:r>
        <w:rPr>
          <w:lang w:val="id_ID" w:bidi="id_ID"/>
        </w:rPr>
        <w:t>Jadi, karena Paulus memang adalah seorang rasul, ini berarti bahwa Paulus memiliki hak yang sama seperti para rasul lainnya. Seorang rasul memiliki hak untuk mendapatkan dukungan keuangan dari gereja. Beberapa rasul membawa istri-istri mereka ketika mereka melakukan perjalanan. Tetapi Paulus, dan seorang rasul lain yang bernama Barnabas, tidak menggunakan hak-hak ini. Sebenarnya, Paulus tidak menikah.</w:t>
      </w:r>
    </w:p>
    <w:p>
      <w:pPr/>
      <w:r>
        <w:rPr>
          <w:lang w:val="id_ID" w:bidi="id_ID"/>
        </w:rPr>
      </w:r>
      <w:r>
        <w:rPr>
          <w:lang w:val="id_ID" w:bidi="id_ID"/>
        </w:rPr>
        <w:t xml:space="preserve">Paulus kemudian menjelaskan </w:t>
      </w:r>
      <w:r>
        <w:rPr>
          <w:b/>
          <w:lang w:val="id_ID" w:bidi="id_ID"/>
        </w:rPr>
        <w:t>alasan</w:t>
      </w:r>
      <w:r>
        <w:rPr>
          <w:lang w:val="id_ID" w:bidi="id_ID"/>
        </w:rPr>
        <w:t xml:space="preserve"> mengapa seorang rasul memiliki hak untuk mendapatkan dukungan keuangan dari gereja. Paulus menggunakan beberapa contoh dari kehidupan normal. Seorang prajurit yang bertempur di dalam pasukan dibayar untuk bertempur. Seorang petani yang menanam di sebuah kebun dapat memakan buahnya. Seseorang yang memiliki domba atau kambing bisa minum susu hewan-hewan ini. Semua contoh ini adalah tentang orang-orang yang bekerja, dan yang menikmati hasil dari pekerjaan mereka. Akan sangat aneh, dan tidak adil, jika orang-orang melakukan pekerjaan tetapi tidak dibayar untuk itu!</w:t>
      </w:r>
    </w:p>
    <w:p>
      <w:pPr/>
      <w:r>
        <w:rPr>
          <w:lang w:val="id_ID" w:bidi="id_ID"/>
        </w:rPr>
      </w:r>
      <w:r>
        <w:rPr>
          <w:lang w:val="id_ID" w:bidi="id_ID"/>
        </w:rPr>
        <w:t xml:space="preserve">Berhenti di sini dan diskusikan: Contoh apa saja dari kehidupan sehari-hari yang akan </w:t>
      </w:r>
      <w:r>
        <w:rPr>
          <w:b/>
          <w:lang w:val="id_ID" w:bidi="id_ID"/>
        </w:rPr>
        <w:t>Anda</w:t>
      </w:r>
      <w:r>
        <w:rPr>
          <w:lang w:val="id_ID" w:bidi="id_ID"/>
        </w:rPr>
        <w:t xml:space="preserve"> berikan untuk menunjukkan bahwa seseorang yang bekerja juga dapat menikmati hasil dari pekerjaan mereka? Hentikan sejenak audio ini di sini.</w:t>
      </w:r>
    </w:p>
    <w:p>
      <w:pPr/>
      <w:r>
        <w:rPr>
          <w:lang w:val="id_ID" w:bidi="id_ID"/>
        </w:rPr>
      </w:r>
      <w:r>
        <w:rPr>
          <w:lang w:val="id_ID" w:bidi="id_ID"/>
        </w:rPr>
        <w:t>Ini adalah contoh dari kehidupan yang normal, tetapi bahkan hukum Allah, yang diberikan Allah kepada umat-Nya melalui Musa, mengatakan bahwa seseorang yang bekerja memiliki hak untuk menerima bayaran atas pekerjaan mereka. Allah telah membuat hukum bahwa jika seekor hewan bekerja untuk seorang petani, petani harus mengizinkan hewan itu untuk makan ketika bekerja. Paulus mengatakan bahwa Allah tidak hanya berpikir tentang hewan ketika Allah membuat hukum ini. Allah sudah berpikir tentang manusia.</w:t>
      </w:r>
    </w:p>
    <w:p>
      <w:pPr/>
      <w:r>
        <w:rPr>
          <w:lang w:val="id_ID" w:bidi="id_ID"/>
        </w:rPr>
      </w:r>
      <w:r>
        <w:rPr>
          <w:lang w:val="id_ID" w:bidi="id_ID"/>
        </w:rPr>
        <w:t xml:space="preserve">Paulus membandingkan dirinya dengan seorang petani. Paulus telah menceritakan kepada orang-orang tentang Yesus; itu seperti menabur benih rohani. Sebagai imbalannya, orang-orang harus mendukung Paulus; itu adalah panen Paulus. Tampaknya orang-orang di Korintus memang mendukung beberapa </w:t>
      </w:r>
      <w:r>
        <w:rPr>
          <w:b/>
          <w:lang w:val="id_ID" w:bidi="id_ID"/>
        </w:rPr>
        <w:t>orang lain</w:t>
      </w:r>
      <w:r>
        <w:rPr>
          <w:lang w:val="id_ID" w:bidi="id_ID"/>
        </w:rPr>
        <w:t xml:space="preserve"> yang sedang berkhotbah. Jika mereka mendukung orang-orang lain, mereka pasti harus mendukung Paulus, karena Paulus adalah orang pertama yang memberi tahu mereka tentang Yesus.</w:t>
      </w:r>
    </w:p>
    <w:p>
      <w:pPr/>
      <w:r>
        <w:rPr>
          <w:lang w:val="id_ID" w:bidi="id_ID"/>
        </w:rPr>
      </w:r>
      <w:r>
        <w:rPr>
          <w:lang w:val="id_ID" w:bidi="id_ID"/>
        </w:rPr>
        <w:t xml:space="preserve">Tetapi kemudian Paulus mengatakan sesuatu yang sangat tidak terduga. Paulus mengatakan bahwa Paulus tidak </w:t>
      </w:r>
      <w:r>
        <w:rPr>
          <w:b/>
          <w:lang w:val="id_ID" w:bidi="id_ID"/>
        </w:rPr>
        <w:t>ingin</w:t>
      </w:r>
      <w:r>
        <w:rPr>
          <w:lang w:val="id_ID" w:bidi="id_ID"/>
        </w:rPr>
        <w:t xml:space="preserve"> orang-orang di Korintus memberinya uang! Paulus mengatakan bahwa ia telah menanggung kesulitan sehingga tidak ada yang menghalangi injil.</w:t>
      </w:r>
    </w:p>
    <w:p>
      <w:pPr/>
      <w:r>
        <w:rPr>
          <w:lang w:val="id_ID" w:bidi="id_ID"/>
        </w:rPr>
      </w:r>
      <w:r>
        <w:rPr>
          <w:lang w:val="id_ID" w:bidi="id_ID"/>
        </w:rPr>
        <w:t>Kita perlu memahami sedikit tentang budaya di Korintus sekarang. Orang-orang non-Kristen di Korintus menyukai pembicara yang baik. Mereka bahkan mengadakan kompetisi di mana orang-orang akan memberikan pidato. Jika seseorang sangat pandai memberikan pidato, maka orang kaya akan sering memberikan makanan, atau uang, atau apa saja kepada sang pembicara. Orang kaya akan mengurus pembicara dalam segala hal, sehingga pembicara tidak harus bekerja untuk makanannya.</w:t>
      </w:r>
    </w:p>
    <w:p>
      <w:pPr/>
      <w:r>
        <w:rPr>
          <w:lang w:val="id_ID" w:bidi="id_ID"/>
        </w:rPr>
      </w:r>
      <w:r>
        <w:rPr>
          <w:lang w:val="id_ID" w:bidi="id_ID"/>
        </w:rPr>
        <w:t>Jadi, ketika orang-orang menjadi orang Kristen, mereka mengharapkan bahwa para pengkhotbah seperti Paulus juga akan ingin mendapatkan dukungan ini dari orang kaya. Tetapi Paulus tidak mengizinkan siapa pun untuk membayarnya. Paulus membayar untuk makanan, kamar, dan pakaiannya sendiri. Kita tahu dari perikop lain dalam Alkitab bahwa Paulus mendapatkan uang dengan membuat tenda. Ini adalah pekerjaan yang keras dan sulit. Beberapa orang kaya mungkin telah menawarkan untuk membayar Paulus, tetapi Paulus menolak pembayaran itu. Orang-orang kaya ini mungkin tersinggung ketika Paulus menolak pembayaran.</w:t>
      </w:r>
    </w:p>
    <w:p>
      <w:pPr/>
      <w:r>
        <w:rPr>
          <w:lang w:val="id_ID" w:bidi="id_ID"/>
        </w:rPr>
      </w:r>
      <w:r>
        <w:rPr>
          <w:lang w:val="id_ID" w:bidi="id_ID"/>
        </w:rPr>
        <w:t>Berhenti di sini dan diskusikan: Dalam komunitas Kristen Anda, apakah Anda membayar orang-orang yang bekerja untuk gereja, atau tidak? Apa saja manfaatnya jika sebuah gereja membayar para pekerja gereja? Apa saja kerugiannya? Hentikan sejenak audio ini di sini.</w:t>
      </w:r>
    </w:p>
    <w:p>
      <w:pPr/>
      <w:r>
        <w:rPr>
          <w:lang w:val="id_ID" w:bidi="id_ID"/>
        </w:rPr>
      </w:r>
      <w:r>
        <w:rPr>
          <w:lang w:val="id_ID" w:bidi="id_ID"/>
        </w:rPr>
        <w:t>Bagi orang-orang kaya di Korintus, sangat aneh bahwa Paulus bekerja dengan tangannya. Orang-orang ini meremehkan orang-orang yang bekerja dengan tangan mereka. Oleh karena itu, mereka tidak memiliki begitu banyak rasa hormat kepada Paulus.</w:t>
      </w:r>
    </w:p>
    <w:p>
      <w:pPr/>
      <w:r>
        <w:rPr>
          <w:lang w:val="id_ID" w:bidi="id_ID"/>
        </w:rPr>
      </w:r>
      <w:r>
        <w:rPr>
          <w:lang w:val="id_ID" w:bidi="id_ID"/>
        </w:rPr>
        <w:t>Kemudian, Paulus akan menceritakan kepada orang-orang percaya lebih banyak tentang alasan mengapa Paulus tidak ingin menerima uang orang, dan mengapa Paulus bekerja dengan tangannya sendiri.</w:t>
      </w:r>
    </w:p>
    <w:p>
      <w:pPr/>
      <w:r>
        <w:rPr>
          <w:lang w:val="id_ID" w:bidi="id_ID"/>
        </w:rPr>
      </w:r>
      <w:r>
        <w:rPr>
          <w:lang w:val="id_ID" w:bidi="id_ID"/>
        </w:rPr>
        <w:t>Tetapi pertama-tama, Paulus memberikan dua contoh lagi dari para pekerja di Bait Suci Allah, dan dari ajaran Yesus, untuk menunjukkan bahwa orang-orang yang bekerja untuk Allah layak mendapat bayaran.</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9:1–14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mempunyai dua bagian.</w:t>
      </w:r>
    </w:p>
    <w:p>
      <w:pPr/>
      <w:r>
        <w:rPr>
          <w:lang w:val="id_ID" w:bidi="id_ID"/>
        </w:rPr>
      </w:r>
      <w:r>
        <w:rPr>
          <w:b/>
          <w:lang w:val="id_ID" w:bidi="id_ID"/>
        </w:rPr>
        <w:t>Pada bagian pertama:</w:t>
      </w:r>
      <w:r>
        <w:rPr>
          <w:lang w:val="id_ID" w:bidi="id_ID"/>
        </w:rPr>
        <w:t xml:space="preserve"> Paulus berargumen bahwa Paulus benar-benar adalah seorang rasul. Paulus juga menjelaskan bahwa seseorang yang memberitakan injil memiliki hak untuk menerima dukungan keuangan.</w:t>
      </w:r>
    </w:p>
    <w:p>
      <w:pPr/>
      <w:r>
        <w:rPr>
          <w:lang w:val="id_ID" w:bidi="id_ID"/>
        </w:rPr>
      </w:r>
      <w:r>
        <w:rPr>
          <w:b/>
          <w:lang w:val="id_ID" w:bidi="id_ID"/>
        </w:rPr>
        <w:t>Pada bagian kedua:</w:t>
      </w:r>
      <w:r>
        <w:rPr>
          <w:lang w:val="id_ID" w:bidi="id_ID"/>
        </w:rPr>
        <w:t xml:space="preserve"> Paulus mengatakan bahwa Paulus tidak menggunakan haknya untuk menerima dukungan.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rasul lainnya, saudara-saudara Tuhan, dan rasul Petrus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Seorang prajurit dalam sebuah ketentaraan</w:t>
      </w:r>
    </w:p>
    <w:p>
      <w:pPr>
        <w:pStyle w:val="ListBullet"/>
        <w:spacing w:line="240" w:lineRule="auto"/>
        <w:ind w:left="720"/>
      </w:pPr>
      <w:r>
        <w:rPr>
          <w:lang w:val="id_ID" w:bidi="id_ID"/>
        </w:rPr>
      </w:r>
      <w:r>
        <w:rPr>
          <w:lang w:val="id_ID" w:bidi="id_ID"/>
        </w:rPr>
        <w:t>Seseorang yang menanam sebuah kebun anggur.</w:t>
      </w:r>
    </w:p>
    <w:p>
      <w:pPr>
        <w:pStyle w:val="ListBullet"/>
        <w:spacing w:line="240" w:lineRule="auto"/>
        <w:ind w:left="720"/>
      </w:pPr>
      <w:r>
        <w:rPr>
          <w:lang w:val="id_ID" w:bidi="id_ID"/>
        </w:rPr>
      </w:r>
      <w:r>
        <w:rPr>
          <w:lang w:val="id_ID" w:bidi="id_ID"/>
        </w:rPr>
        <w:t>Seseorang yang memiliki domba dan kambing</w:t>
      </w:r>
    </w:p>
    <w:p>
      <w:pPr>
        <w:pStyle w:val="ListBullet"/>
        <w:spacing w:line="240" w:lineRule="auto"/>
        <w:ind w:left="720"/>
      </w:pPr>
      <w:r>
        <w:rPr>
          <w:lang w:val="id_ID" w:bidi="id_ID"/>
        </w:rPr>
      </w:r>
      <w:r>
        <w:rPr>
          <w:lang w:val="id_ID" w:bidi="id_ID"/>
        </w:rPr>
        <w:t>Seseorang yang melayani di Bait Suci</w:t>
      </w:r>
    </w:p>
    <w:p>
      <w:pPr>
        <w:pStyle w:val="ListBullet"/>
        <w:spacing w:line="240" w:lineRule="auto"/>
        <w:ind w:left="720"/>
      </w:pPr>
      <w:r>
        <w:rPr>
          <w:lang w:val="id_ID" w:bidi="id_ID"/>
        </w:rPr>
      </w:r>
      <w:r>
        <w:rPr>
          <w:lang w:val="id_ID" w:bidi="id_ID"/>
        </w:rPr>
        <w:t>Dan orang-orang yang memberitakan injil</w:t>
      </w:r>
    </w:p>
    <w:p>
      <w:pPr/>
      <w:r>
        <w:rPr>
          <w:lang w:val="id_ID" w:bidi="id_ID"/>
        </w:rPr>
      </w:r>
      <w:r>
        <w:rPr>
          <w:lang w:val="id_ID" w:bidi="id_ID"/>
        </w:rPr>
        <w:t>Pada bagian ini, seolah-olah Paulus sedang melakukan drama di depan orang-orang Korintus. Paulus berpura-pura bahwa Paulus membela dirinya di pengadilan terhadap beberapa orang yang mengatakan bahwa Paulus bukan seorang rasul. Paulus membela dirinya dengan mengajukan beberapa pertanyaan kepada orang-orang di Korintus. Pertanyaan pertama yang diajukan Paulus adalah, "Bukankah saya seorang yang bebas?" Paulus mungkin bermaksud mengatakan bahwa ia bebas dari hukum: Paulus tidak harus mengikuti serangkaian aturan agar Allah menerima Paulus.</w:t>
      </w:r>
    </w:p>
    <w:p>
      <w:pPr/>
      <w:r>
        <w:rPr>
          <w:lang w:val="id_ID" w:bidi="id_ID"/>
        </w:rPr>
      </w:r>
      <w:r>
        <w:rPr>
          <w:lang w:val="id_ID" w:bidi="id_ID"/>
        </w:rPr>
        <w:t>Kemudian Paulus bertanya: "Bukankah saya telah melihat Yesus, Tuhan kita? Bukankah kamu pekerjaanku di dalam Tuhan?" Paulus mengharapkan orang-orang di Korintus untuk menjawab semua pertanyaan ini dengan, "Ya, Paulus, Anda bebas. Ya, Paulus, Anda telah melihat Tuhan kami, dan ya, kami percaya kepada Yesus karena pekerjaanmu."</w:t>
      </w:r>
    </w:p>
    <w:p>
      <w:pPr/>
      <w:r>
        <w:rPr>
          <w:lang w:val="id_ID" w:bidi="id_ID"/>
        </w:rPr>
      </w:r>
      <w:r>
        <w:rPr>
          <w:lang w:val="id_ID" w:bidi="id_ID"/>
        </w:rPr>
        <w:t xml:space="preserve">Cara lain untuk berpikir tentang hal ini adalah berpura-pura bahwa beberapa orang telah terlebih dahulu berkata, "Paulus tidak bebas, Paulus bukan seorang rasul," dan bahwa Paulus berkata, "Itu tidak benar: Saya </w:t>
      </w:r>
      <w:r>
        <w:rPr>
          <w:b/>
          <w:lang w:val="id_ID" w:bidi="id_ID"/>
        </w:rPr>
        <w:t>bebas</w:t>
      </w:r>
      <w:r>
        <w:rPr>
          <w:lang w:val="id_ID" w:bidi="id_ID"/>
        </w:rPr>
        <w:t xml:space="preserve">, </w:t>
      </w:r>
      <w:r>
        <w:rPr>
          <w:b/>
          <w:lang w:val="id_ID" w:bidi="id_ID"/>
        </w:rPr>
        <w:t>saya</w:t>
      </w:r>
      <w:r>
        <w:rPr>
          <w:lang w:val="id_ID" w:bidi="id_ID"/>
        </w:rPr>
        <w:t xml:space="preserve"> adalah seorang rasul."</w:t>
      </w:r>
    </w:p>
    <w:p>
      <w:pPr/>
      <w:r>
        <w:rPr>
          <w:lang w:val="id_ID" w:bidi="id_ID"/>
        </w:rPr>
      </w:r>
      <w:r>
        <w:rPr>
          <w:lang w:val="id_ID" w:bidi="id_ID"/>
        </w:rPr>
        <w:t>Sangat membantu untuk memahami bahwa para rasul lainnya, seperti Petrus, telah menghabiskan banyak waktu dengan Yesus ketika Yesus masih berada di bumi. Tetapi Paulus hanya menjadi orang percaya setelah Yesus telah kembali ke surga. Untuk alasan ini, beberapa orang mungkin telah mengatakan bahwa Paulus bukan benar-benar seorang rasul. Seorang rasul adalah seseorang yang langsung mendapatkan otoritasnya dari Yesus. Tetapi kita dapat membaca dalam kitab Kisah Para Rasul bahwa Yesus memang menampakkan diri kepada Paulus beberapa kali. Dan Yesus memang memberikan otoritas kepada Paulus untuk berkhotbah.</w:t>
      </w:r>
    </w:p>
    <w:p>
      <w:pPr/>
      <w:r>
        <w:rPr>
          <w:lang w:val="id_ID" w:bidi="id_ID"/>
        </w:rPr>
      </w:r>
      <w:r>
        <w:rPr>
          <w:lang w:val="id_ID" w:bidi="id_ID"/>
        </w:rPr>
        <w:t>Berhenti di sini dan diskusikan: Bayangkan bahwa seseorang telah mengatakan bahwa Anda bukan orang yang Anda katakan. Bayangkan bahwa Anda berada di ruang pengadilan membela diri dan membuktikan bahwa Anda adalah orang yang Anda katakan. Pikirkan tentang bagaimana Anda akan mengatakan bahwa memang Anda adalah seorang ayah, atau seorang ibu, atau seseorang dari negara Anda. Dalam bahasa Anda, apakah Anda mengajukan pertanyaan untuk membela diri ketika tentu saja Anda sudah tahu jawabannya? Apa cara terbaik bagi Anda untuk menerjemahkan semua pertanyaan yang diajukan Paulus di sini untuk membuktikan bahwa Paulus adalah seorang rasul dan memiliki otoritas sebagai seorang rasul? Hentikan sejenak audio ini di sini.</w:t>
      </w:r>
    </w:p>
    <w:p>
      <w:pPr/>
      <w:r>
        <w:rPr>
          <w:lang w:val="id_ID" w:bidi="id_ID"/>
        </w:rPr>
      </w:r>
      <w:r>
        <w:rPr>
          <w:lang w:val="id_ID" w:bidi="id_ID"/>
        </w:rPr>
        <w:t>Bahkan jika beberapa orang di tempat lain akan mengatakan bahwa Paulus bukan rasul, orang-orang di Korintus harus tahu dengan lebih baik. Mereka telah menjadi pengikut Yesus karena Paulus. Ini membuktikan bahwa Paulus adalah seorang rasul. Paulus menggunakan gambar sebuah meterai. Meterai adalah benda kecil dari batu atau logam dengan gambar yang diukir di dalamnya. Setiap orang penting memiliki meterai sendiri. Setelah seorang orang penting telah menulis surat, mereka meletakkan sedikit tanah liat atau lilin yang lembut pada surat itu. Kemudian mereka menekan meterai mereka pada tanah liat yang lunak ini. Ini mencetak gambar yang ada di atas meterai dalam tanah liat. Tanah liat akan menjadi keras, dan gambar itu tetap ada. Semua orang yang kemudian melihat surat itu dapat melihat gambar meterai. Kemudian mereka tahu bahwa surat itu resmi, dan bahwa surat itu benar-benar berasal dari orang yang mengatakan bahwa ia menulis surat itu.</w:t>
      </w:r>
    </w:p>
    <w:p>
      <w:pPr/>
      <w:r>
        <w:rPr>
          <w:lang w:val="id_ID" w:bidi="id_ID"/>
        </w:rPr>
      </w:r>
      <w:r>
        <w:rPr>
          <w:lang w:val="id_ID" w:bidi="id_ID"/>
        </w:rPr>
        <w:t xml:space="preserve">Berhenti di sini dan lihatlah gambar dari </w:t>
      </w:r>
      <w:r>
        <w:rPr>
          <w:lang w:val="id_ID" w:bidi="id_ID"/>
        </w:rPr>
        <w:t>sebuah meterai</w:t>
      </w:r>
      <w:r>
        <w:rPr>
          <w:lang w:val="id_ID" w:bidi="id_ID"/>
        </w:rPr>
        <w:t xml:space="preserve">, dan </w:t>
      </w:r>
      <w:r>
        <w:rPr>
          <w:lang w:val="id_ID" w:bidi="id_ID"/>
        </w:rPr>
        <w:t>sebuah meterai pada dokumen</w:t>
      </w:r>
      <w:r>
        <w:rPr>
          <w:lang w:val="id_ID" w:bidi="id_ID"/>
        </w:rPr>
        <w:t>. Hentikan sejenak audio ini di sini.</w:t>
      </w:r>
    </w:p>
    <w:p>
      <w:pPr/>
      <w:r>
        <w:rPr>
          <w:lang w:val="id_ID" w:bidi="id_ID"/>
        </w:rPr>
      </w:r>
      <w:r>
        <w:rPr>
          <w:lang w:val="id_ID" w:bidi="id_ID"/>
        </w:rPr>
        <w:t>Berhenti di sini dan diskusikan: Dalam komunitas Anda, bagaimana Anda tahu bahwa sesuatu adalah nyata, atau resmi? Bagaimana Anda akan mengatakan bahwa fakta bahwa orang-orang di Korintus percaya kepada Yesus adalah bukti bahwa Paulus adalah seorang rasul? Hentikan sejenak audio ini di sini.</w:t>
      </w:r>
    </w:p>
    <w:p>
      <w:pPr/>
      <w:r>
        <w:rPr>
          <w:lang w:val="id_ID" w:bidi="id_ID"/>
        </w:rPr>
      </w:r>
      <w:r>
        <w:rPr>
          <w:lang w:val="id_ID" w:bidi="id_ID"/>
        </w:rPr>
        <w:t>Paulus mengatakan bahwa ini adalah cara Paulus membela dirinya jika orang-orang mempertanyakan otoritas Paulus. Jika orang-orang akan mengatakan bahwa Paulus bukan seorang rasul, maka Paulus akan mengatakan kepada mereka hal-hal yang baru saja dikatakannya.</w:t>
      </w:r>
    </w:p>
    <w:p>
      <w:pPr/>
      <w:r>
        <w:rPr>
          <w:lang w:val="id_ID" w:bidi="id_ID"/>
        </w:rPr>
      </w:r>
      <w:r>
        <w:rPr>
          <w:lang w:val="id_ID" w:bidi="id_ID"/>
        </w:rPr>
        <w:t>Jadi, karena Paulus memang adalah seorang rasul, ini berarti bahwa Paulus memiliki hak yang sama seperti para rasul lainnya. Paulus memiliki hak untuk mendapatkan makanan dan minuman. Paulus memiliki hak untuk membawa seorang istri Kristen bersamanya ketika ia melakukan perjalanan. Beberapa rasul lainnya memang melakukan ini. Paulus menyebutkan para rasul, saudara-saudara Tuhan, dan Petrus. Saudara-saudara Tuhan dan Petrus adalah contoh dari para rasul. Beberapa terjemahan menggunakan nama Yunani Petrus, yang adalah Kefas. Saudara-saudara Tuhan berarti saudara-saudara tiri Yesus—anak-anak dari ibu Yesus, Maria, dan suaminya, Yusuf. Beberapa dari mereka juga telah menjadi rasul.</w:t>
      </w:r>
    </w:p>
    <w:p>
      <w:pPr/>
      <w:r>
        <w:rPr>
          <w:lang w:val="id_ID" w:bidi="id_ID"/>
        </w:rPr>
      </w:r>
      <w:r>
        <w:rPr>
          <w:lang w:val="id_ID" w:bidi="id_ID"/>
        </w:rPr>
        <w:t>Tetapi Paulus, dan juga rasul lain yang bernama Barnabas, tidak dibayar oleh beberapa orang percaya yang kaya. Sebaliknya, mereka bekerja keras untuk membayar makanan mereka sendiri.</w:t>
      </w:r>
    </w:p>
    <w:p>
      <w:pPr/>
      <w:r>
        <w:rPr>
          <w:lang w:val="id_ID" w:bidi="id_ID"/>
        </w:rPr>
      </w:r>
      <w:r>
        <w:rPr>
          <w:lang w:val="id_ID" w:bidi="id_ID"/>
        </w:rPr>
        <w:t>Paulus menggunakan tiga contoh dari kehidupan sehari-hari untuk menunjukkan betapa tidak adilnya jika seseorang yang bekerja tidak akan dibayar untuk pekerjaannya.</w:t>
      </w:r>
    </w:p>
    <w:p>
      <w:pPr>
        <w:pStyle w:val="ListBullet"/>
        <w:spacing w:line="240" w:lineRule="auto"/>
        <w:ind w:left="720"/>
      </w:pPr>
      <w:r>
        <w:rPr>
          <w:lang w:val="id_ID" w:bidi="id_ID"/>
        </w:rPr>
      </w:r>
      <w:r>
        <w:rPr>
          <w:lang w:val="id_ID" w:bidi="id_ID"/>
        </w:rPr>
        <w:t>Berhenti di sini dan lakukan kegiatan ini. Perankan ketiga contoh ini:</w:t>
      </w:r>
    </w:p>
    <w:p>
      <w:pPr>
        <w:pStyle w:val="ListBullet"/>
        <w:spacing w:line="240" w:lineRule="auto"/>
        <w:ind w:left="720"/>
      </w:pPr>
      <w:r>
        <w:rPr>
          <w:lang w:val="id_ID" w:bidi="id_ID"/>
        </w:rPr>
      </w:r>
      <w:r>
        <w:rPr>
          <w:lang w:val="id_ID" w:bidi="id_ID"/>
        </w:rPr>
        <w:t>Jika Anda mau, Anda juga dapat memerankan contoh Anda sendiri! Hentikan sejenak audio ini di sini.</w:t>
      </w:r>
    </w:p>
    <w:p>
      <w:pPr/>
      <w:r>
        <w:rPr>
          <w:lang w:val="id_ID" w:bidi="id_ID"/>
        </w:rPr>
      </w:r>
      <w:r>
        <w:rPr>
          <w:lang w:val="id_ID" w:bidi="id_ID"/>
        </w:rPr>
        <w:t>Paulus memberikan contoh-contoh ini dalam bentuk pertanyaan. Ini adalah cara Paulus membuat orang-orang di Korintus melihat betapa tidak masuk diakalnya jika orang-orang tidak dibayar untuk pekerjaan mereka.</w:t>
      </w:r>
    </w:p>
    <w:p>
      <w:pPr/>
      <w:r>
        <w:rPr>
          <w:lang w:val="id_ID" w:bidi="id_ID"/>
        </w:rPr>
      </w:r>
      <w:r>
        <w:rPr>
          <w:lang w:val="id_ID" w:bidi="id_ID"/>
        </w:rPr>
        <w:t>Paulus kemudian mengatakan bahwa bahkan hukum Allah mengatakan hal yang sama. Paulus menyebutkan hukum yang telah dibuat Allah untuk para petani. Hukum ini memastikan bahwa para petani merawat hewan mereka dengan baik. Ketika seorang petani telah memanen gandumnya, petani itu akan menamburkan tangkai gandum di tanah dan kemudian membiarkan seekor lembu berjalan bolak-balik di atas tangkai gandum Seekor lembu adalah hewan yang sangat kuat. Itu adalah sapi jantan yang dikebiri.</w:t>
      </w:r>
    </w:p>
    <w:p>
      <w:pPr/>
      <w:r>
        <w:rPr>
          <w:lang w:val="id_ID" w:bidi="id_ID"/>
        </w:rPr>
      </w:r>
      <w:r>
        <w:rPr>
          <w:lang w:val="id_ID" w:bidi="id_ID"/>
        </w:rPr>
        <w:t>Lembu itu akan menarik sepotong kayu yang berat dengan potongan-potongan besi atau batu yang tajam di atasnya. Sepotong kayu ini menekan pada biji-bijian, dan ini memisahkan gandum dari tangkai. Petani itu kemudian dapat dengan mudah mengumpulkan biji-bijian itu. Pekerjaan ini disebut pengirikan.</w:t>
      </w:r>
    </w:p>
    <w:p>
      <w:pPr/>
      <w:r>
        <w:rPr>
          <w:lang w:val="id_ID" w:bidi="id_ID"/>
        </w:rPr>
      </w:r>
      <w:r>
        <w:rPr>
          <w:lang w:val="id_ID" w:bidi="id_ID"/>
        </w:rPr>
        <w:t>Kadang-kadang seorang petani tidak ingin lembu jantan itu makan beberapa biji ketika lembu jantan itu berjalan di atasnya. Petani itu kemudian akan mengikat mulut lembu itu supaya tertutup. Tetapi Allah telah membuat hukum yang mengatakan bahwa petani tidak boleh melakukan ini. Petani harus mengizinkan lembu jantan untuk makan dari gandum ketika sapi jantan itu sedang mengiriknya. Lembu itu layak dibayar untuk pekerjaannya!</w:t>
      </w:r>
    </w:p>
    <w:p>
      <w:pPr/>
      <w:r>
        <w:rPr>
          <w:lang w:val="id_ID" w:bidi="id_ID"/>
        </w:rPr>
      </w:r>
      <w:r>
        <w:rPr>
          <w:lang w:val="id_ID" w:bidi="id_ID"/>
        </w:rPr>
        <w:t xml:space="preserve">Berhenti di sini dan, jika diperlukan, lihatlah gambar </w:t>
      </w:r>
      <w:r>
        <w:rPr>
          <w:b/>
          <w:lang w:val="id_ID" w:bidi="id_ID"/>
        </w:rPr>
        <w:t>seekor lembu yang mengirik gandum</w:t>
      </w:r>
      <w:r>
        <w:rPr>
          <w:lang w:val="id_ID" w:bidi="id_ID"/>
        </w:rPr>
        <w:t xml:space="preserve">. Lihatlah gambar seekor lembu yang </w:t>
      </w:r>
      <w:r>
        <w:rPr>
          <w:b/>
          <w:lang w:val="id_ID" w:bidi="id_ID"/>
        </w:rPr>
        <w:t>mulut dibungkam</w:t>
      </w:r>
      <w:r>
        <w:rPr>
          <w:lang w:val="id_ID" w:bidi="id_ID"/>
        </w:rPr>
        <w:t>. Hentikan sejenak audio ini di sini.</w:t>
      </w:r>
    </w:p>
    <w:p>
      <w:pPr/>
      <w:r>
        <w:rPr>
          <w:lang w:val="id_ID" w:bidi="id_ID"/>
        </w:rPr>
      </w:r>
      <w:r>
        <w:rPr>
          <w:lang w:val="id_ID" w:bidi="id_ID"/>
        </w:rPr>
        <w:t>Paulus mengatakan bahwa Allah tidak hanya peduli tentang hewan ketika Allah membuat hukum ini. Jika Allah sudah cukup peduli tentang hewan untuk membuat hukum ini, Allah pasti ingin manusia dibayar untuk pekerjaan mereka juga. Paulus bermaksud bahwa Allah membuat hukum ini untuk kepentingan para rasul, dan untuk orang-orang lain yang bekerja untuk Allah.</w:t>
      </w:r>
    </w:p>
    <w:p>
      <w:pPr/>
      <w:r>
        <w:rPr>
          <w:lang w:val="id_ID" w:bidi="id_ID"/>
        </w:rPr>
      </w:r>
      <w:r>
        <w:rPr>
          <w:lang w:val="id_ID" w:bidi="id_ID"/>
        </w:rPr>
        <w:t xml:space="preserve">Sama seperti seekor </w:t>
      </w:r>
      <w:r>
        <w:rPr>
          <w:b/>
          <w:lang w:val="id_ID" w:bidi="id_ID"/>
        </w:rPr>
        <w:t>hewan</w:t>
      </w:r>
      <w:r>
        <w:rPr>
          <w:lang w:val="id_ID" w:bidi="id_ID"/>
        </w:rPr>
        <w:t xml:space="preserve"> memiliki hak untuk makan ketika hewan itu bekerja, </w:t>
      </w:r>
      <w:r>
        <w:rPr>
          <w:b/>
          <w:lang w:val="id_ID" w:bidi="id_ID"/>
        </w:rPr>
        <w:t>orang</w:t>
      </w:r>
      <w:r>
        <w:rPr>
          <w:lang w:val="id_ID" w:bidi="id_ID"/>
        </w:rPr>
        <w:t>-orang memiliki hak untuk makan ketika mereka bekerja. Paulus menggunakan contoh dari seorang petani sekarang. Paulus mengatakan bahwa seseorang yang membajak dan mengirik melakukan ini karena orang itu tahu bahwa kemudian ia akan makan dari panen. Membajak dan mengirik adalah pekerjaan yang dilakukan seorang petani di tanah petani. Membajak berarti bahwa petani itu membalikkan tanah. Ini membuat tanah lunak, dan ini diperlukan sebelum petani dapat menabur benihnya. Seorang petani biasanya akan melakukan ini dengan memiliki sepasang lembu menarik sebuah bajak, yang merupakan alat yang dibuat orang-orang dari kayu dan besi. Mengirik adalah pekerjaan memisahkan biji-bijian dari tangkai.</w:t>
      </w:r>
    </w:p>
    <w:p>
      <w:pPr/>
      <w:r>
        <w:rPr>
          <w:lang w:val="id_ID" w:bidi="id_ID"/>
        </w:rPr>
      </w:r>
      <w:r>
        <w:rPr>
          <w:lang w:val="id_ID" w:bidi="id_ID"/>
        </w:rPr>
        <w:t>Berhenti di sini dan, jika diperlukan, lihatlah gambar seorang petani yang membajak tanahnya. Hentikan sejenak audio ini di sini.</w:t>
      </w:r>
    </w:p>
    <w:p>
      <w:pPr/>
      <w:r>
        <w:rPr>
          <w:lang w:val="id_ID" w:bidi="id_ID"/>
        </w:rPr>
      </w:r>
      <w:r>
        <w:rPr>
          <w:lang w:val="id_ID" w:bidi="id_ID"/>
        </w:rPr>
        <w:t>Paulus seperti seorang petani, karena Paulus telah menabur benih rohani di antara orang-orang di Korintus. Ini berarti bahwa Paulus telah menceritakan kepada orang-orang tentang Yesus. Karena ini, Paulus memiliki hak untuk mengharapkan bahwa orang-orang di Korintus membayar Paulus kembali dengan mendukungnya secara finansial. Itu akan menjadi panen Paulus. Orang-orang lain yang berkhotbah di Korintus mengharapkan orang-orang di Korintus untuk membayar mereka. Paulus memiliki lebih banyak hak daripada orang-orang ini untuk dibayar. Ini karena Paulus adalah orang pertama yang menceritakan kepada orang-orang di Korintus tentang Yesus.</w:t>
      </w:r>
    </w:p>
    <w:p>
      <w:pPr/>
      <w:r>
        <w:rPr>
          <w:lang w:val="id_ID" w:bidi="id_ID"/>
        </w:rPr>
      </w:r>
      <w:r>
        <w:rPr>
          <w:lang w:val="id_ID" w:bidi="id_ID"/>
        </w:rPr>
        <w:t>Paulus kembali mengatakan hal-hal ini dalam bentuk pertanyaan. Ini adalah cara Paulus membuat orang-orang melihat bahwa Paulus benar.</w:t>
      </w:r>
    </w:p>
    <w:p>
      <w:pPr/>
      <w:r>
        <w:rPr>
          <w:lang w:val="id_ID" w:bidi="id_ID"/>
        </w:rPr>
      </w:r>
      <w:r>
        <w:rPr>
          <w:lang w:val="id_ID" w:bidi="id_ID"/>
        </w:rPr>
        <w:t>Sejauh ini dalam perikop ini, Paulus benar-benar melakukan yang terbaik untuk meyakinkan orang-orang di Korintus bahwa Paulus adalah seorang rasul, dan bahwa Paulus memiliki hak bahwa orang-orang percaya di Korintus mendukung Paulus. Pada saat ini, para pembaca Paulus mungkin semua akan setuju dengan Paulus! Tetapi kemudian, Paulus mengatakan sesuatu yang benar-benar tidak terduga. Paulus mengatakan bahwa Paulus tidak menggunakan hak ini. Paulus bermaksud bahwa ketika ia tinggal di Korintus, Paulus tidak meminta uang kepada orang-orang. Atau, jika orang-orang menawarkan uang kepada Paulus, ia tidak menerimanya. Sebaliknya, Paulus bekerja keras untuk makanannya sendiri, yang sulit. Paulus menanggung kesulitan ini karena ia tidak ingin membuatnya lebih sulit bagi orang-orang untuk percaya kepada injil.</w:t>
      </w:r>
    </w:p>
    <w:p>
      <w:pPr/>
      <w:r>
        <w:rPr>
          <w:lang w:val="id_ID" w:bidi="id_ID"/>
        </w:rPr>
      </w:r>
      <w:r>
        <w:rPr>
          <w:lang w:val="id_ID" w:bidi="id_ID"/>
        </w:rPr>
        <w:t>Berhenti di sini dan lakukan kegiatan ini: Dapatkah Anda menceritakan kisah tentang seseorang yang menceritakan hal-hal kepada orang lain untuk uang? Seperti seseorang yang mendapatkan uang untuk menceritakan kepada orang-orang lain tentang sebuah rumah sakit yang baik, atau tentang sebuah toko besar. Apa perbedaan yang Anda rasakan tentang orang itu jika Anda tahu bahwa seseorang dibayar untuk apa yang ia katakan, atau bahwa ia tidak dibayar? Hentikan sejenak audio ini di sini.</w:t>
      </w:r>
    </w:p>
    <w:p>
      <w:pPr/>
      <w:r>
        <w:rPr>
          <w:lang w:val="id_ID" w:bidi="id_ID"/>
        </w:rPr>
      </w:r>
      <w:r>
        <w:rPr>
          <w:lang w:val="id_ID" w:bidi="id_ID"/>
        </w:rPr>
        <w:t>Paulus kemudian kembali dan memberikan dua contoh lagi untuk menunjukkan bahwa para rasul dan pengkhotbah harus dibayar. Contoh pertama berasal dari ibadah di Bait Allah. Allah telah membuat hukum bahwa orang-orang yang bekerja di Bait Suci harus makan dari makanan yang dibawa orang-orang ke Bait Suci. Makanan ini ditawarkan kepada Allah, tetapi tidak semuanya. Sebagian dari makanan itu adalah untuk orang-orang yang bekerja di Bait Suci.</w:t>
      </w:r>
    </w:p>
    <w:p>
      <w:pPr/>
      <w:r>
        <w:rPr>
          <w:lang w:val="id_ID" w:bidi="id_ID"/>
        </w:rPr>
      </w:r>
      <w:r>
        <w:rPr>
          <w:lang w:val="id_ID" w:bidi="id_ID"/>
        </w:rPr>
        <w:t>Berhenti di sini dan lakukan kegiatan ini, jika Anda suka: Perankan bahwa beberapa orang membawa seekor hewan ke Bait Suci untuk mengorbankan ini kepada Allah. Perankan bahwa orang-orang yang bekerja di Bait Suci mempersembahkannya kepada Allah. Perankan bahwa mereka mengambil beberapa daging hewan itu dan memakannya sendiri. Hentikan sejenak audio ini di sini.</w:t>
      </w:r>
    </w:p>
    <w:p>
      <w:pPr/>
      <w:r>
        <w:rPr>
          <w:lang w:val="id_ID" w:bidi="id_ID"/>
        </w:rPr>
      </w:r>
      <w:r>
        <w:rPr>
          <w:lang w:val="id_ID" w:bidi="id_ID"/>
        </w:rPr>
        <w:t>Contoh kedua berasal dari Yesus. Pada suatu waktu, Yesus telah menyuruh murid-murid-Nya untuk pergi dan berkhotbah kepada orang-orang. Yesus telah memberi tahu para murid bahwa mereka tidak boleh membawa uang atau bekal apa pun bersama mereka. Yesus bermaksud bahwa orang-orang yang akan mendengarkan para murid akan memberikan kepada para murid apa yang mereka butuhkan. Yesus mengatakan bahwa seorang pekerja memiliki hak untuk dibayar.</w:t>
      </w:r>
    </w:p>
    <w:p>
      <w:pPr/>
      <w:r>
        <w:rPr>
          <w:lang w:val="id_ID" w:bidi="id_ID"/>
        </w:rPr>
      </w:r>
      <w:r>
        <w:rPr>
          <w:lang w:val="id_ID" w:bidi="id_ID"/>
        </w:rPr>
        <w:t>Dengan demikian, Paulus berkata, kedua contoh ini menunjukkan bahwa Allah mengatakan bahwa orang-orang yang bekerja untuk-Nya layak dibayar.</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9:1–14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mempunyai dua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rasul lainnya, saudara-saudara Tuhan, dan Petrus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Seorang prajurit dalam sebuah ketentaraan</w:t>
      </w:r>
    </w:p>
    <w:p>
      <w:pPr>
        <w:pStyle w:val="ListBullet"/>
        <w:spacing w:line="240" w:lineRule="auto"/>
        <w:ind w:left="720"/>
      </w:pPr>
      <w:r>
        <w:rPr>
          <w:lang w:val="id_ID" w:bidi="id_ID"/>
        </w:rPr>
      </w:r>
      <w:r>
        <w:rPr>
          <w:lang w:val="id_ID" w:bidi="id_ID"/>
        </w:rPr>
        <w:t>Seseorang yang menanam sebuah kebun anggur.</w:t>
      </w:r>
    </w:p>
    <w:p>
      <w:pPr>
        <w:pStyle w:val="ListBullet"/>
        <w:spacing w:line="240" w:lineRule="auto"/>
        <w:ind w:left="720"/>
      </w:pPr>
      <w:r>
        <w:rPr>
          <w:lang w:val="id_ID" w:bidi="id_ID"/>
        </w:rPr>
      </w:r>
      <w:r>
        <w:rPr>
          <w:lang w:val="id_ID" w:bidi="id_ID"/>
        </w:rPr>
        <w:t>Seseorang yang memiliki domba dan kambing</w:t>
      </w:r>
    </w:p>
    <w:p>
      <w:pPr>
        <w:pStyle w:val="ListBullet"/>
        <w:spacing w:line="240" w:lineRule="auto"/>
        <w:ind w:left="720"/>
      </w:pPr>
      <w:r>
        <w:rPr>
          <w:lang w:val="id_ID" w:bidi="id_ID"/>
        </w:rPr>
      </w:r>
      <w:r>
        <w:rPr>
          <w:lang w:val="id_ID" w:bidi="id_ID"/>
        </w:rPr>
        <w:t>Seseorang yang melayani di Bait Suci</w:t>
      </w:r>
    </w:p>
    <w:p>
      <w:pPr>
        <w:pStyle w:val="ListBullet"/>
        <w:spacing w:line="240" w:lineRule="auto"/>
        <w:ind w:left="720"/>
      </w:pPr>
      <w:r>
        <w:rPr>
          <w:lang w:val="id_ID" w:bidi="id_ID"/>
        </w:rPr>
      </w:r>
      <w:r>
        <w:rPr>
          <w:lang w:val="id_ID" w:bidi="id_ID"/>
        </w:rPr>
        <w:t>Dan orang-orang yang memberitakan injil</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Atur ruangan seolah-olah itu adalah ruang pengadilan. Paulus berada di sana, dan beberapa orang yang menuduh Paulus berada di sana. Orang-orang di Korintus mendengarkan tuduhan itu.</w:t>
      </w:r>
    </w:p>
    <w:p>
      <w:pPr/>
      <w:r>
        <w:rPr>
          <w:lang w:val="id_ID" w:bidi="id_ID"/>
        </w:rPr>
      </w:r>
      <w:r>
        <w:rPr>
          <w:lang w:val="id_ID" w:bidi="id_ID"/>
        </w:rPr>
        <w:t>Beberapa aktor akan menuduh Paulus bahwa ia bukan seorang rasul. Mereka dapat terus mengatakan hal-hal seperti, "Paulus, Anda bukan rasul yang sebenarnya," atau, "Paulus, Anda tidak layak kami dukung secara finansial."</w:t>
      </w:r>
    </w:p>
    <w:p>
      <w:pPr/>
      <w:r>
        <w:rPr>
          <w:lang w:val="id_ID" w:bidi="id_ID"/>
        </w:rPr>
      </w:r>
      <w:r>
        <w:rPr>
          <w:lang w:val="id_ID" w:bidi="id_ID"/>
        </w:rPr>
        <w:t>Paulus kemudian membela dirinya. Perankan bahwa Paulus mengatakan bahwa Paulus benar-benar adalah seorang rasul, dan bahwa khususnya orang-orang di Korintus harus tahu itu.</w:t>
      </w:r>
    </w:p>
    <w:p>
      <w:pPr/>
      <w:r>
        <w:rPr>
          <w:lang w:val="id_ID" w:bidi="id_ID"/>
        </w:rPr>
      </w:r>
      <w:r>
        <w:rPr>
          <w:lang w:val="id_ID" w:bidi="id_ID"/>
        </w:rPr>
        <w:t>Perankan bahwa Paulus mengatakan bahwa Paulus memiliki hak untuk membawa seorang istri yang percaya, sama seperti yang dilakukan para rasul lainnya.</w:t>
      </w:r>
    </w:p>
    <w:p>
      <w:pPr/>
      <w:r>
        <w:rPr>
          <w:lang w:val="id_ID" w:bidi="id_ID"/>
        </w:rPr>
      </w:r>
      <w:r>
        <w:rPr>
          <w:lang w:val="id_ID" w:bidi="id_ID"/>
        </w:rPr>
        <w:t>Perankan bahwa Paulus bertanya mengapa hanya Paulus dan Barnabas yang perlu bekerja untuk makanan mereka sendiri.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aktor yang memerankan Petrus: "Apa yang Anda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bahwa Paulus memberikan tiga contoh dari kehidupan sehari-hari untuk menunjukkan bahwa orang-orang memiliki hak untuk menikmati hasil dari pekerjaan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para aktor yang memerankan orang-orang di Korintus, "Apa yang kalian pikirkan?"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bahwa Paulus memberikan contoh dari hukum Allah tentang lembu yang mengirik gandum. Perankan bahwa Paulus mengatakan bahwa ia memiliki hak untuk menerima hasil material dari orang-orang di Korintus.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para aktor yang memerankan orang-orang di Korintus, "Apa yang kalian pikirkan?"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bahwa Paulus, dengan sangat tidak terduga, mengatakan bahwa ia tidak menggunakan haknya untuk menerima dukungan materi. Paulus lebih suka menanggung kesulitan, sehingga tidak ada yang akan menghalangi injil.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para aktor yang memerankan orang-orang di Korintus, "Apa yang kalian pikirkan?" Orang-orang mungkin menjawab hal-hal seperti:</w:t>
      </w:r>
    </w:p>
    <w:p>
      <w:pPr>
        <w:pStyle w:val="ListBullet"/>
        <w:spacing w:line="240" w:lineRule="auto"/>
        <w:ind w:left="720"/>
      </w:pPr>
      <w:r>
        <w:rPr>
          <w:lang w:val="id_ID" w:bidi="id_ID"/>
        </w:rPr>
      </w:r>
      <w:r>
        <w:rPr>
          <w:lang w:val="id_ID" w:bidi="id_ID"/>
        </w:rPr>
        <w:t>Tanyakan kepada aktor yang memerankan Paulus, "Apa yang Anda rasakan?"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bahwa Paulus memberikan contoh dari ibadah Bait Suci, dan contoh dari Yesus.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para aktor yang memerankan orang-orang di Korintus, "Apa yang kalian pikirkan?" Orang-orang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9:1–14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Dalam perikop ini, Paulus ingin memberi tahu orang-orang di Korintus bahwa Paulus benar-benar adalah seorang </w:t>
      </w:r>
      <w:r>
        <w:rPr>
          <w:b/>
          <w:lang w:val="id_ID" w:bidi="id_ID"/>
        </w:rPr>
        <w:t>rasul</w:t>
      </w:r>
      <w:r>
        <w:rPr>
          <w:lang w:val="id_ID" w:bidi="id_ID"/>
        </w:rPr>
        <w:t xml:space="preserve">. Seorang rasul adalah seseorang yang menerima otoritas khusus dari Yesus untuk berbicara atas nama Yesus. Gunakan kata yang sama untuk rasul seperti yang telah Anda gunakan pada perikop lainnya. Kata </w:t>
      </w:r>
      <w:r>
        <w:rPr>
          <w:lang w:val="id_ID" w:bidi="id_ID"/>
        </w:rPr>
        <w:t>rasul</w:t>
      </w:r>
      <w:r>
        <w:rPr>
          <w:lang w:val="id_ID" w:bidi="id_ID"/>
        </w:rPr>
        <w:t xml:space="preserve"> terdapat di Daftar Kata Utama.</w:t>
      </w:r>
    </w:p>
    <w:p>
      <w:pPr/>
      <w:r>
        <w:rPr>
          <w:lang w:val="id_ID" w:bidi="id_ID"/>
        </w:rPr>
      </w:r>
      <w:r>
        <w:rPr>
          <w:lang w:val="id_ID" w:bidi="id_ID"/>
        </w:rPr>
        <w:t xml:space="preserve">Dalam perikop ini, Paulus kadang-kadang berbicara tentang Yesus, dan kadang-kadang tentang </w:t>
      </w:r>
      <w:r>
        <w:rPr>
          <w:b/>
          <w:lang w:val="id_ID" w:bidi="id_ID"/>
        </w:rPr>
        <w:t>Tuhan</w:t>
      </w:r>
      <w:r>
        <w:rPr>
          <w:lang w:val="id_ID" w:bidi="id_ID"/>
        </w:rPr>
        <w:t xml:space="preserve">. Ketika Paulus mengatakan "Tuhan," Paulus memaksudkan Tuhan Yesus. Gunakan kata yang sama seperti yang telah Anda gunakan untuk Tuhan pada perikop lainnya dan ingatlah bahwa </w:t>
      </w:r>
      <w:r>
        <w:rPr>
          <w:lang w:val="id_ID" w:bidi="id_ID"/>
        </w:rPr>
        <w:t>Tuhan</w:t>
      </w:r>
      <w:r>
        <w:rPr>
          <w:lang w:val="id_ID" w:bidi="id_ID"/>
        </w:rPr>
        <w:t xml:space="preserve"> ada di Daftar Kata Utama.</w:t>
      </w:r>
    </w:p>
    <w:p>
      <w:pPr/>
      <w:r>
        <w:rPr>
          <w:lang w:val="id_ID" w:bidi="id_ID"/>
        </w:rPr>
      </w:r>
      <w:r>
        <w:rPr>
          <w:lang w:val="id_ID" w:bidi="id_ID"/>
        </w:rPr>
        <w:t xml:space="preserve">Paulus mengatakan bahwa Paulus seperti seseorang di pengadilan hukum yang membela diri ketika orang-orang </w:t>
      </w:r>
      <w:r>
        <w:rPr>
          <w:b/>
          <w:lang w:val="id_ID" w:bidi="id_ID"/>
        </w:rPr>
        <w:t>menghakimi</w:t>
      </w:r>
      <w:r>
        <w:rPr>
          <w:lang w:val="id_ID" w:bidi="id_ID"/>
        </w:rPr>
        <w:t>, atau memeriksanya. Penghakiman semacam ini dilakukan ketika orang-orang mengajukan banyak pertanyaan, atau menyelidiki seseorang untuk mengetahui apakah mereka mengatakan kebenaran. Gunakan kata yang sama untuk penghakiman seperti ini seperti yang Anda gunakan dalam 1 Korintus pasal 4:3–4.</w:t>
      </w:r>
    </w:p>
    <w:p>
      <w:pPr/>
      <w:r>
        <w:rPr>
          <w:lang w:val="id_ID" w:bidi="id_ID"/>
        </w:rPr>
      </w:r>
      <w:r>
        <w:rPr>
          <w:lang w:val="id_ID" w:bidi="id_ID"/>
        </w:rPr>
        <w:t xml:space="preserve">Paulus mengatakan bahwa orang-orang Korintus adalah </w:t>
      </w:r>
      <w:r>
        <w:rPr>
          <w:b/>
          <w:lang w:val="id_ID" w:bidi="id_ID"/>
        </w:rPr>
        <w:t>meterai</w:t>
      </w:r>
      <w:r>
        <w:rPr>
          <w:lang w:val="id_ID" w:bidi="id_ID"/>
        </w:rPr>
        <w:t>, atau penjamin, bahwa Paulus adalah seorang rasul, seperti meterai menjamin bahwa sebuah surat berasal dari orang tertentu. Meterai adalah benda kecil dari batu atau logam, dengan gambar yang diukir di dalamnya. Setiap orang penting memiliki meterai sendiri. Setelah seorang orang penting telah menulis surat, mereka meletakkan sedikit tanah liat atau lilin yang lembut pada surat itu. Kemudian mereka menekan meterai mereka pada tanah liat yang lunak ini. Ini mencetak gambar yang ada di atas meterai ke dalam tanah liat. Tanah liat akan menjadi keras, dan gambar itu tetap ada. Semua orang yang kemudian melihat surat itu dapat melihat gambar meterai. Kemudian mereka tahu bahwa surat itu resmi, dan bahwa surat itu benar-benar berasal dari orang yang mengatakan bahwa ia menulis surat itu.</w:t>
      </w:r>
    </w:p>
    <w:p>
      <w:pPr/>
      <w:r>
        <w:rPr>
          <w:lang w:val="id_ID" w:bidi="id_ID"/>
        </w:rPr>
      </w:r>
      <w:r>
        <w:rPr>
          <w:lang w:val="id_ID" w:bidi="id_ID"/>
        </w:rPr>
        <w:t xml:space="preserve">Berhenti di sini dan lihatlah gambar meterai </w:t>
      </w:r>
      <w:r>
        <w:rPr>
          <w:lang w:val="id_ID" w:bidi="id_ID"/>
        </w:rPr>
        <w:t>lagi</w:t>
      </w:r>
      <w:r>
        <w:rPr>
          <w:lang w:val="id_ID" w:bidi="id_ID"/>
        </w:rPr>
        <w:t xml:space="preserve">, jika diperlukan, dan </w:t>
      </w:r>
      <w:r>
        <w:rPr>
          <w:lang w:val="id_ID" w:bidi="id_ID"/>
        </w:rPr>
        <w:t>meterai pada sebuah dokumen</w:t>
      </w:r>
      <w:r>
        <w:rPr>
          <w:lang w:val="id_ID" w:bidi="id_ID"/>
        </w:rPr>
        <w:t>. Diskusikan bagaimana Anda akan menerjemahkan bahwa orang-orang Korintus adalah meterai yang membuktikan Paulus adalah seorang rasul. Hentikan sejenak audio ini di sini.</w:t>
      </w:r>
    </w:p>
    <w:p>
      <w:pPr/>
      <w:r>
        <w:rPr>
          <w:lang w:val="id_ID" w:bidi="id_ID"/>
        </w:rPr>
      </w:r>
      <w:r>
        <w:rPr>
          <w:lang w:val="id_ID" w:bidi="id_ID"/>
        </w:rPr>
        <w:t xml:space="preserve">Paulus menggunakan beberapa contoh dari kehidupan normal untuk menunjukkan bahwa orang-orang yang bekerja dapat menikmati hasil dari pekerjaan mereka. Salah satu contoh ini adalah tentang seorang petani yang memiliki </w:t>
      </w:r>
      <w:r>
        <w:rPr>
          <w:b/>
          <w:lang w:val="id_ID" w:bidi="id_ID"/>
        </w:rPr>
        <w:t>sebuah kebun anggur</w:t>
      </w:r>
      <w:r>
        <w:rPr>
          <w:lang w:val="id_ID" w:bidi="id_ID"/>
        </w:rPr>
        <w:t>. Sebuah kebun anggur adalah sebuah kebun dengan pohon-pohon anggur. Buah dari pohon-pohon ini disebut anggur. Orang-orang makan anggur yang segar, atau mengeringkannya di bawah sinar matahari. Setelah buah anggur kering, buah anggur itu disebut kismis dan dapat disimpan untuk waktu yang lama. Orang-orang juga mengambil sari dari buah anggur untuk membuat minuman beralkohol yang disebut arak anggur.</w:t>
      </w:r>
    </w:p>
    <w:p>
      <w:pPr/>
      <w:r>
        <w:rPr>
          <w:lang w:val="id_ID" w:bidi="id_ID"/>
        </w:rPr>
      </w:r>
      <w:r>
        <w:rPr>
          <w:lang w:val="id_ID" w:bidi="id_ID"/>
        </w:rPr>
        <w:t xml:space="preserve">Berhenti di sini dan diskusikan kata apa yang akan Anda gunakan untuk </w:t>
      </w:r>
      <w:r>
        <w:rPr>
          <w:b/>
          <w:lang w:val="id_ID" w:bidi="id_ID"/>
        </w:rPr>
        <w:t>kebun anggur</w:t>
      </w:r>
      <w:r>
        <w:rPr>
          <w:lang w:val="id_ID" w:bidi="id_ID"/>
        </w:rPr>
        <w:t xml:space="preserve">. Jika diperlukan, lihatlah gambar sebuah pohon </w:t>
      </w:r>
      <w:r>
        <w:rPr>
          <w:b/>
          <w:lang w:val="id_ID" w:bidi="id_ID"/>
        </w:rPr>
        <w:t>anggur</w:t>
      </w:r>
      <w:r>
        <w:rPr>
          <w:lang w:val="id_ID" w:bidi="id_ID"/>
        </w:rPr>
        <w:t xml:space="preserve">, dan sebuah </w:t>
      </w:r>
      <w:r>
        <w:rPr>
          <w:lang w:val="id_ID" w:bidi="id_ID"/>
        </w:rPr>
        <w:t>kebun anggur</w:t>
      </w:r>
      <w:r>
        <w:rPr>
          <w:lang w:val="id_ID" w:bidi="id_ID"/>
        </w:rPr>
        <w:t xml:space="preserve">. Kata </w:t>
      </w:r>
      <w:r>
        <w:rPr>
          <w:lang w:val="id_ID" w:bidi="id_ID"/>
        </w:rPr>
        <w:t>kebun anggur</w:t>
      </w:r>
      <w:r>
        <w:rPr>
          <w:lang w:val="id_ID" w:bidi="id_ID"/>
        </w:rPr>
        <w:t xml:space="preserve"> terdapat di Daftar Kata Utama. Gunakan kata yang sama seperti yang telah Anda gunakan pada kitab-kitab lainnya dari Alkitab. Hentikan sejenak audio ini di sini.</w:t>
      </w:r>
    </w:p>
    <w:p>
      <w:pPr/>
      <w:r>
        <w:rPr>
          <w:lang w:val="id_ID" w:bidi="id_ID"/>
        </w:rPr>
      </w:r>
      <w:r>
        <w:rPr>
          <w:lang w:val="id_ID" w:bidi="id_ID"/>
        </w:rPr>
        <w:t xml:space="preserve">Contoh lain yang digunakan Paulus adalah tentang seseorang yang merawat </w:t>
      </w:r>
      <w:r>
        <w:rPr>
          <w:b/>
          <w:lang w:val="id_ID" w:bidi="id_ID"/>
        </w:rPr>
        <w:t>sekumpulan domba</w:t>
      </w:r>
      <w:r>
        <w:rPr>
          <w:lang w:val="id_ID" w:bidi="id_ID"/>
        </w:rPr>
        <w:t>. Sekelompok kawanan adalah sekelompok domba atau kambing. Orang-orang memelihara domba dan kambing untuk menggunakan bulu hewan-hewan ini untuk membuat pakaian, untuk memakan daging hewan-hewan ini, dan juga meminum susu yang dihasilkan hewan-hewan ini.</w:t>
      </w:r>
    </w:p>
    <w:p>
      <w:pPr/>
      <w:r>
        <w:rPr>
          <w:lang w:val="id_ID" w:bidi="id_ID"/>
        </w:rPr>
      </w:r>
      <w:r>
        <w:rPr>
          <w:lang w:val="id_ID" w:bidi="id_ID"/>
        </w:rPr>
        <w:t xml:space="preserve">Jika diperlukan, berhenti di sini dan lihatlah gambar </w:t>
      </w:r>
      <w:r>
        <w:rPr>
          <w:lang w:val="id_ID" w:bidi="id_ID"/>
        </w:rPr>
        <w:t>kawanan</w:t>
      </w:r>
      <w:r>
        <w:rPr>
          <w:lang w:val="id_ID" w:bidi="id_ID"/>
        </w:rPr>
        <w:t xml:space="preserve"> domba dan kambing. Diskusikan kata apa yang akan Anda gunakan di sini. Hentikan sejenak audio ini di sini.</w:t>
      </w:r>
    </w:p>
    <w:p>
      <w:pPr/>
      <w:r>
        <w:rPr>
          <w:lang w:val="id_ID" w:bidi="id_ID"/>
        </w:rPr>
      </w:r>
      <w:r>
        <w:rPr>
          <w:lang w:val="id_ID" w:bidi="id_ID"/>
        </w:rPr>
        <w:t xml:space="preserve">Paulus mengatakan bahwa tidak hanya </w:t>
      </w:r>
      <w:r>
        <w:rPr>
          <w:b/>
          <w:lang w:val="id_ID" w:bidi="id_ID"/>
        </w:rPr>
        <w:t>otoritas</w:t>
      </w:r>
      <w:r>
        <w:rPr>
          <w:lang w:val="id_ID" w:bidi="id_ID"/>
        </w:rPr>
        <w:t xml:space="preserve"> atau kuasa manusia Paulus sendiri, tetapi juga </w:t>
      </w:r>
      <w:r>
        <w:rPr>
          <w:b/>
          <w:lang w:val="id_ID" w:bidi="id_ID"/>
        </w:rPr>
        <w:t>hukum Musa</w:t>
      </w:r>
      <w:r>
        <w:rPr>
          <w:lang w:val="id_ID" w:bidi="id_ID"/>
        </w:rPr>
        <w:t xml:space="preserve">, memberi tahu kita bahwa orang-orang yang bekerja layak dibayar. Hukum di sini berarti hukum, atau prinsip hidup, yang telah diberikan Allah kepada bangsa Israel, atau bangsa Yahudi, melalui Musa. Gunakan kata yang sama untuk otoritas seperti yang telah Anda gunakan pada perikop sebelumnya, dan lihat </w:t>
      </w:r>
      <w:r>
        <w:rPr>
          <w:lang w:val="id_ID" w:bidi="id_ID"/>
        </w:rPr>
        <w:t>otoritas</w:t>
      </w:r>
      <w:r>
        <w:rPr>
          <w:lang w:val="id_ID" w:bidi="id_ID"/>
        </w:rPr>
        <w:t xml:space="preserve"> di Daftar Kata Utama untuk informasi lebih lanjut.</w:t>
      </w:r>
    </w:p>
    <w:p>
      <w:pPr/>
      <w:r>
        <w:rPr>
          <w:lang w:val="id_ID" w:bidi="id_ID"/>
        </w:rPr>
      </w:r>
      <w:r>
        <w:rPr>
          <w:lang w:val="id_ID" w:bidi="id_ID"/>
        </w:rPr>
        <w:t xml:space="preserve">Berhenti di sini dan diskusikan dalam kelompok kata-kata atau frasa apa yang akan Anda gunakan untuk "hukum Musa." Untuk informasi lebih lanjut, lihat </w:t>
      </w:r>
      <w:r>
        <w:rPr>
          <w:lang w:val="id_ID" w:bidi="id_ID"/>
        </w:rPr>
        <w:t>hukum</w:t>
      </w:r>
      <w:r>
        <w:rPr>
          <w:lang w:val="id_ID" w:bidi="id_ID"/>
        </w:rPr>
        <w:t xml:space="preserve"> di Daftar Kata Utama. Hentikan sejenak audio ini di sini.</w:t>
      </w:r>
    </w:p>
    <w:p>
      <w:pPr/>
      <w:r>
        <w:rPr>
          <w:lang w:val="id_ID" w:bidi="id_ID"/>
        </w:rPr>
      </w:r>
      <w:r>
        <w:rPr>
          <w:lang w:val="id_ID" w:bidi="id_ID"/>
        </w:rPr>
        <w:t xml:space="preserve">Hukum Musa mengatakan bahwa seorang petani tidak boleh </w:t>
      </w:r>
      <w:r>
        <w:rPr>
          <w:b/>
          <w:lang w:val="id_ID" w:bidi="id_ID"/>
        </w:rPr>
        <w:t>membungkam</w:t>
      </w:r>
      <w:r>
        <w:rPr>
          <w:lang w:val="id_ID" w:bidi="id_ID"/>
        </w:rPr>
        <w:t xml:space="preserve"> mulut seekor </w:t>
      </w:r>
      <w:r>
        <w:rPr>
          <w:b/>
          <w:lang w:val="id_ID" w:bidi="id_ID"/>
        </w:rPr>
        <w:t>lembu</w:t>
      </w:r>
      <w:r>
        <w:rPr>
          <w:lang w:val="id_ID" w:bidi="id_ID"/>
        </w:rPr>
        <w:t>. Seekor lembu adalah hewan yang sangat kuat. Seekor lembu adalah sapi jantan yang dikebiri.</w:t>
      </w:r>
    </w:p>
    <w:p>
      <w:pPr/>
      <w:r>
        <w:rPr>
          <w:lang w:val="id_ID" w:bidi="id_ID"/>
        </w:rPr>
      </w:r>
      <w:r>
        <w:rPr>
          <w:lang w:val="id_ID" w:bidi="id_ID"/>
        </w:rPr>
        <w:t xml:space="preserve">Berhenti di sini dan, jika diperlukan, lihatlah gambar </w:t>
      </w:r>
      <w:r>
        <w:rPr>
          <w:b/>
          <w:lang w:val="id_ID" w:bidi="id_ID"/>
        </w:rPr>
        <w:t>seekor lembu yang mengirik gandum</w:t>
      </w:r>
      <w:r>
        <w:rPr>
          <w:lang w:val="id_ID" w:bidi="id_ID"/>
        </w:rPr>
        <w:t xml:space="preserve">. Lihatlah gambar seekor lembu yang </w:t>
      </w:r>
      <w:r>
        <w:rPr>
          <w:b/>
          <w:lang w:val="id_ID" w:bidi="id_ID"/>
        </w:rPr>
        <w:t>mulutnya dibungkam</w:t>
      </w:r>
      <w:r>
        <w:rPr>
          <w:lang w:val="id_ID" w:bidi="id_ID"/>
        </w:rPr>
        <w:t xml:space="preserve">. Bicarakan tentang kata-kata apa yang akan Anda gunakan untuk </w:t>
      </w:r>
      <w:r>
        <w:rPr>
          <w:b/>
          <w:lang w:val="id_ID" w:bidi="id_ID"/>
        </w:rPr>
        <w:t>lembu</w:t>
      </w:r>
      <w:r>
        <w:rPr>
          <w:lang w:val="id_ID" w:bidi="id_ID"/>
        </w:rPr>
        <w:t xml:space="preserve"> dan </w:t>
      </w:r>
      <w:r>
        <w:rPr>
          <w:b/>
          <w:lang w:val="id_ID" w:bidi="id_ID"/>
        </w:rPr>
        <w:t>alat pembungkam</w:t>
      </w:r>
      <w:r>
        <w:rPr>
          <w:lang w:val="id_ID" w:bidi="id_ID"/>
        </w:rPr>
        <w:t>. Hentikan sejenak audio ini di sini.</w:t>
      </w:r>
    </w:p>
    <w:p>
      <w:pPr/>
      <w:r>
        <w:rPr>
          <w:lang w:val="id_ID" w:bidi="id_ID"/>
        </w:rPr>
      </w:r>
      <w:r>
        <w:rPr>
          <w:lang w:val="id_ID" w:bidi="id_ID"/>
        </w:rPr>
        <w:t xml:space="preserve">Paulus mengatakan bahwa orang-orang yang bekerja di </w:t>
      </w:r>
      <w:r>
        <w:rPr>
          <w:b/>
          <w:lang w:val="id_ID" w:bidi="id_ID"/>
        </w:rPr>
        <w:t>Bait Suci</w:t>
      </w:r>
      <w:r>
        <w:rPr>
          <w:lang w:val="id_ID" w:bidi="id_ID"/>
        </w:rPr>
        <w:t xml:space="preserve"> juga bisa makan dari makanan di Bait Suci. Paulus berbicara tentang Bait Allah di </w:t>
      </w:r>
      <w:r>
        <w:rPr>
          <w:lang w:val="id_ID" w:bidi="id_ID"/>
        </w:rPr>
        <w:t xml:space="preserve">Yerusalem </w:t>
      </w:r>
      <w:r>
        <w:rPr>
          <w:lang w:val="id_ID" w:bidi="id_ID"/>
        </w:rPr>
        <w:t xml:space="preserve">. Bait Suci adalah tempat di mana orang </w:t>
      </w:r>
      <w:r>
        <w:rPr>
          <w:lang w:val="id_ID" w:bidi="id_ID"/>
        </w:rPr>
        <w:t>Israel</w:t>
      </w:r>
      <w:r>
        <w:rPr>
          <w:lang w:val="id_ID" w:bidi="id_ID"/>
        </w:rPr>
        <w:t xml:space="preserve"> menyembah Allah. Orang-orang di Korintus tidak akan pernah melihat Bait Suci di Yerusalem, tetapi mereka telah melihat kuil-kuil lainnya. Gunakan kata yang sama untuk Bait Suci seperti yang telah Anda gunakan dalam kitab-kitab lainnya untuk Bait Allah. Untuk informasi lebih lanjut tentang </w:t>
      </w:r>
      <w:r>
        <w:rPr>
          <w:lang w:val="id_ID" w:bidi="id_ID"/>
        </w:rPr>
        <w:t>Bait Suci</w:t>
      </w:r>
      <w:r>
        <w:rPr>
          <w:lang w:val="id_ID" w:bidi="id_ID"/>
        </w:rPr>
        <w:t>, lihat Daftar Kata Utama.</w:t>
      </w:r>
    </w:p>
    <w:p>
      <w:pPr/>
      <w:r>
        <w:rPr>
          <w:lang w:val="id_ID" w:bidi="id_ID"/>
        </w:rPr>
      </w:r>
      <w:r>
        <w:rPr>
          <w:lang w:val="id_ID" w:bidi="id_ID"/>
        </w:rPr>
        <w:t xml:space="preserve">Orang-orang yang melayani di mezbah menerima </w:t>
      </w:r>
      <w:r>
        <w:rPr>
          <w:b/>
          <w:lang w:val="id_ID" w:bidi="id_ID"/>
        </w:rPr>
        <w:t>bagian</w:t>
      </w:r>
      <w:r>
        <w:rPr>
          <w:lang w:val="id_ID" w:bidi="id_ID"/>
        </w:rPr>
        <w:t xml:space="preserve"> dari persembahan </w:t>
      </w:r>
      <w:r>
        <w:rPr>
          <w:lang w:val="id_ID" w:bidi="id_ID"/>
        </w:rPr>
        <w:t>itu</w:t>
      </w:r>
      <w:r>
        <w:rPr>
          <w:lang w:val="id_ID" w:bidi="id_ID"/>
        </w:rPr>
        <w:t xml:space="preserve">. Mezbah adalah tempat di Bait Suci di mana orang-orang mempersembahkan hewan atau hal-hal lain kepada Allah. Gunakan kata yang sama untuk mezbah seperti yang telah Anda gunakan pada kitab-kitab lainnya. Kata </w:t>
      </w:r>
      <w:r>
        <w:rPr>
          <w:lang w:val="id_ID" w:bidi="id_ID"/>
        </w:rPr>
        <w:t>mezbah</w:t>
      </w:r>
      <w:r>
        <w:rPr>
          <w:lang w:val="id_ID" w:bidi="id_ID"/>
        </w:rPr>
        <w:t xml:space="preserve"> ada di Daftar Kata Utama.</w:t>
      </w:r>
    </w:p>
    <w:p>
      <w:pPr/>
      <w:r>
        <w:rPr>
          <w:lang w:val="id_ID" w:bidi="id_ID"/>
        </w:rPr>
      </w:r>
      <w:r>
        <w:rPr>
          <w:lang w:val="id_ID" w:bidi="id_ID"/>
        </w:rPr>
        <w:t xml:space="preserve">Paulus tidak ingin menjadi penghalang bagi </w:t>
      </w:r>
      <w:r>
        <w:rPr>
          <w:b/>
          <w:lang w:val="id_ID" w:bidi="id_ID"/>
        </w:rPr>
        <w:t>injil</w:t>
      </w:r>
      <w:r>
        <w:rPr>
          <w:lang w:val="id_ID" w:bidi="id_ID"/>
        </w:rPr>
        <w:t xml:space="preserve">. Ini berarti bahwa Paulus tidak ingin membuat lebih sulit bagi orang-orang untuk percaya kepada injil. Gunakan kata yang sama untuk injil seperti yang telah Anda gunakan pada perikop sebelumnya. Kata </w:t>
      </w:r>
      <w:r>
        <w:rPr>
          <w:lang w:val="id_ID" w:bidi="id_ID"/>
        </w:rPr>
        <w:t xml:space="preserve">injil </w:t>
      </w:r>
      <w:r>
        <w:rPr>
          <w:lang w:val="id_ID" w:bidi="id_ID"/>
        </w:rPr>
        <w:t xml:space="preserve"> terdapat dalam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Selanjutnya, kelompok dapat memutuskan versi bagian siapa yang paling Anda sukai. Anda mungkin memutuskan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9:15–23</w:t>
      </w:r>
      <w:r>
        <w:rPr>
          <w:lang w:val="id_ID" w:bidi="id_ID"/>
        </w:rPr>
      </w:r>
    </w:p>
    <w:p>
      <w:pPr>
        <w:pStyle w:val="Heading3"/>
      </w:pPr>
      <w:r>
        <w:rPr>
          <w:lang w:val="id_ID" w:bidi="id_ID"/>
        </w:rPr>
        <w:t>Dengar dan Renungkan</w:t>
      </w:r>
    </w:p>
    <w:p>
      <w:pPr/>
      <w:r>
        <w:rPr>
          <w:lang w:val="id_ID" w:bidi="id_ID"/>
        </w:rPr>
      </w:r>
      <w:r>
        <w:rPr>
          <w:lang w:val="id_ID" w:bidi="id_ID"/>
        </w:rPr>
        <w:t>Pada tahap ini, dengarkan 1 Korintus 9:15–23 dan simpanlah dalam hati Anda.</w:t>
      </w:r>
    </w:p>
    <w:p>
      <w:pPr/>
      <w:r>
        <w:rPr>
          <w:lang w:val="id_ID" w:bidi="id_ID"/>
        </w:rPr>
      </w:r>
      <w:r>
        <w:rPr>
          <w:lang w:val="id_ID" w:bidi="id_ID"/>
        </w:rPr>
        <w:t>Dengarkan versi audio dari 1 Korintus 9:15–23 sebanyak tiga kali, dalam tiga terjemahan yang berbeda, jika memungkinkan. Hentikan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audio ini di sini.</w:t>
      </w:r>
    </w:p>
    <w:p>
      <w:pPr>
        <w:pStyle w:val="ListBullet"/>
        <w:spacing w:line="240" w:lineRule="auto"/>
        <w:ind w:left="720"/>
      </w:pPr>
      <w:r>
        <w:rPr>
          <w:lang w:val="id_ID" w:bidi="id_ID"/>
        </w:rPr>
      </w:r>
      <w:r>
        <w:rPr>
          <w:lang w:val="id_ID" w:bidi="id_ID"/>
        </w:rPr>
        <w:t>Apa yang tidak Anda sukai atau tidak Anda mengerti dari bagian ini? Hentikan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audio ini di sini.</w:t>
      </w:r>
    </w:p>
    <w:p>
      <w:pPr>
        <w:pStyle w:val="ListBullet"/>
        <w:spacing w:line="240" w:lineRule="auto"/>
        <w:ind w:left="720"/>
      </w:pPr>
      <w:r>
        <w:rPr>
          <w:lang w:val="id_ID" w:bidi="id_ID"/>
        </w:rPr>
      </w:r>
      <w:r>
        <w:rPr>
          <w:lang w:val="id_ID" w:bidi="id_ID"/>
        </w:rPr>
        <w:t>Apa yang disampaikan perikop ini kepada kita tentang manusia? Hentikan audio ini di sini.</w:t>
      </w:r>
    </w:p>
    <w:p>
      <w:pPr>
        <w:pStyle w:val="ListBullet"/>
        <w:spacing w:line="240" w:lineRule="auto"/>
        <w:ind w:left="720"/>
      </w:pPr>
      <w:r>
        <w:rPr>
          <w:lang w:val="id_ID" w:bidi="id_ID"/>
        </w:rPr>
      </w:r>
      <w:r>
        <w:rPr>
          <w:lang w:val="id_ID" w:bidi="id_ID"/>
        </w:rPr>
        <w:t>Bagaimana perikop ini memengaruhi kehidupan kita sehari-hari? Hentikan audio ini di sini.</w:t>
      </w:r>
    </w:p>
    <w:p>
      <w:pPr>
        <w:pStyle w:val="ListBullet"/>
        <w:spacing w:line="240" w:lineRule="auto"/>
        <w:ind w:left="720"/>
      </w:pPr>
      <w:r>
        <w:rPr>
          <w:lang w:val="id_ID" w:bidi="id_ID"/>
        </w:rPr>
      </w:r>
      <w:r>
        <w:rPr>
          <w:lang w:val="id_ID" w:bidi="id_ID"/>
        </w:rPr>
        <w:t>Siapa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9:15–23 dalam terjemahan yang paling mudah dimengerti.</w:t>
      </w:r>
    </w:p>
    <w:p>
      <w:pPr/>
      <w:r>
        <w:rPr>
          <w:lang w:val="id_ID" w:bidi="id_ID"/>
        </w:rPr>
      </w:r>
      <w:r>
        <w:rPr>
          <w:lang w:val="id_ID" w:bidi="id_ID"/>
        </w:rPr>
        <w:t>Dalam bagian sebelumnya, Paulus telah menjelaskan bahwa Paulus adalah seorang rasul. Oleh karena itu Paulus berhak meminta orang-orang percaya untuk mendukung Paulus dengan makanan atau uang. Paulus memberikan penjelasan panjang tentang mengapa seseorang yang bekerja untuk injil harus menerima uang atau dukungan lainnya dari orang-orang percaya. Tetapi kemudian, sangat mengejutkan, Paulus mengatakan bahwa ia bahkan tidak ingin orang-orang di Korintus memberikan apa pun kepada Paulus! Paulus lebih baik mati daripada meminta orang-orang membayarnya!</w:t>
      </w:r>
    </w:p>
    <w:p>
      <w:pPr/>
      <w:r>
        <w:rPr>
          <w:lang w:val="id_ID" w:bidi="id_ID"/>
        </w:rPr>
      </w:r>
      <w:r>
        <w:rPr>
          <w:lang w:val="id_ID" w:bidi="id_ID"/>
        </w:rPr>
        <w:t>Paulus bahkan bermegah karena ia tidak menerima uang dari orang-orang. Bermegah berarti bahwa Anda merasa bangga dengan sesuatu, dan menceritakannya kepada orang lain. Sebelumnya dalam suratnya, Paulus telah mengatakan bahwa tidak baik untuk memegahkan diri. Orang-orang di Korintus sangat suka memegahkan diri. Orang-orang Korintus selalu saling menceritakan betapa pandainya mereka, atau betapa baiknya pekerjaan yang mereka lakukan. Orang-orang Korintus pasti merasa sangat aneh bahwa Paulus memegahkan diri karena harus bekerja dengan tangannya sendiri, sebab ia tidak menerima bayaran atas pemberitaannya! Ini bukanlah hal-hal yang akan dibanggakan oleh orang-orang Korintus!</w:t>
      </w:r>
    </w:p>
    <w:p>
      <w:pPr/>
      <w:r>
        <w:rPr>
          <w:lang w:val="id_ID" w:bidi="id_ID"/>
        </w:rPr>
      </w:r>
      <w:r>
        <w:rPr>
          <w:lang w:val="id_ID" w:bidi="id_ID"/>
        </w:rPr>
        <w:t>Berhenti di sini dan diskusikan: Dalam komunitas Anda, bagaimana orang-orang memegahkan diri tentang hal-hal yang mereka lakukan dengan baik? Hal-hal apa saja yang mereka banggakan? Bagaimana orang lain menanggapi seseorang yang suka memegahkan diri? Hentikan sejenak audio ini di sini.</w:t>
      </w:r>
    </w:p>
    <w:p>
      <w:pPr/>
      <w:r>
        <w:rPr>
          <w:lang w:val="id_ID" w:bidi="id_ID"/>
        </w:rPr>
      </w:r>
      <w:r>
        <w:rPr>
          <w:lang w:val="id_ID" w:bidi="id_ID"/>
        </w:rPr>
        <w:t xml:space="preserve">Jadi, Paulus mengatakan bahwa Paulus bermegah karena Paulus tidak menerima uang dari pemberitaannya. Seandainya orang-orang mau membayar Paulus, tidak akan ada lagi yang bisa dibanggakan oleh Paulus. Tentu saja, Paulus memberitakan Injil, tetapi Paulus tidak dapat memegahkan diri akan hal itu. Anda tidak dapat memegahkan diri dengan sesuatu yang memang </w:t>
      </w:r>
      <w:r>
        <w:rPr>
          <w:b/>
          <w:lang w:val="id_ID" w:bidi="id_ID"/>
        </w:rPr>
        <w:t>harus</w:t>
      </w:r>
      <w:r>
        <w:rPr>
          <w:lang w:val="id_ID" w:bidi="id_ID"/>
        </w:rPr>
        <w:t xml:space="preserve"> Anda lakukan. Hanya jika Anda melakukan sesuatu karena itu adalah gagasan Anda sendiri, </w:t>
      </w:r>
      <w:r>
        <w:rPr>
          <w:b/>
          <w:lang w:val="id_ID" w:bidi="id_ID"/>
        </w:rPr>
        <w:t>barulah</w:t>
      </w:r>
      <w:r>
        <w:rPr>
          <w:lang w:val="id_ID" w:bidi="id_ID"/>
        </w:rPr>
        <w:t xml:space="preserve"> orang lain dapat memuji Anda. Tetapi jika Anda melakukannya karena seseorang menyuruh Anda melakukannya, maka tidak ada seorang pun yang dapat memberikan pujian kepada Anda karena hal itu. Dan Paulus harus memberitakan injil; celakalah dia jika ia tidak melakukannya!</w:t>
      </w:r>
    </w:p>
    <w:p>
      <w:pPr/>
      <w:r>
        <w:rPr>
          <w:lang w:val="id_ID" w:bidi="id_ID"/>
        </w:rPr>
      </w:r>
      <w:r>
        <w:rPr>
          <w:lang w:val="id_ID" w:bidi="id_ID"/>
        </w:rPr>
        <w:t>Jadi, Paulus tidak dapat memegahkan diri karena ia memberitakan injil. Paulus memberitakan injil karena ia harus melakukannya.</w:t>
      </w:r>
    </w:p>
    <w:p>
      <w:pPr/>
      <w:r>
        <w:rPr>
          <w:lang w:val="id_ID" w:bidi="id_ID"/>
        </w:rPr>
      </w:r>
      <w:r>
        <w:rPr>
          <w:lang w:val="id_ID" w:bidi="id_ID"/>
        </w:rPr>
        <w:t xml:space="preserve">Tetapi Paulus </w:t>
      </w:r>
      <w:r>
        <w:rPr>
          <w:b/>
          <w:lang w:val="id_ID" w:bidi="id_ID"/>
        </w:rPr>
        <w:t>sedang</w:t>
      </w:r>
      <w:r>
        <w:rPr>
          <w:lang w:val="id_ID" w:bidi="id_ID"/>
        </w:rPr>
        <w:t xml:space="preserve"> bermegah bahwa ia tidak menerima bayaran untuk itu. Paulus berhak menerima bayaran, tetapi Paulus membagikan injil secara cuma-cuma kepada orang-orang, tanpa menerima uang. Dan itulah yang membuat Paulus merasa bangga dengan dirinya sendiri.</w:t>
      </w:r>
    </w:p>
    <w:p>
      <w:pPr/>
      <w:r>
        <w:rPr>
          <w:lang w:val="id_ID" w:bidi="id_ID"/>
        </w:rPr>
      </w:r>
      <w:r>
        <w:rPr>
          <w:lang w:val="id_ID" w:bidi="id_ID"/>
        </w:rPr>
        <w:t>Anda tentu mengingat bahwa Paulus mengatakan semua ini untuk memberi teladan kepada orang-orang di Korintus. Paulus ingin meyakinkan orang-orang di Korintus supaya mereka juga rela melepaskan hak-hak mereka, jika itu dapat menolong sesama orang percaya. Orang-orang Korintus sangat suka memegahkan diri, jadi Paulus memberikan kepada mereka sesuatu yang bisa mereka banggakan!</w:t>
      </w:r>
    </w:p>
    <w:p>
      <w:pPr/>
      <w:r>
        <w:rPr>
          <w:lang w:val="id_ID" w:bidi="id_ID"/>
        </w:rPr>
      </w:r>
      <w:r>
        <w:rPr>
          <w:lang w:val="id_ID" w:bidi="id_ID"/>
        </w:rPr>
        <w:t>Berhenti di sini dan diskusikan: Dapatkah Anda menceritakan kisah tentang sesuatu yang Anda lakukan, yang membuat Anda bangga karenanya? Mengapa Anda bangga akan hal itu? Hentikan sejenak audio ini di sini.</w:t>
      </w:r>
    </w:p>
    <w:p>
      <w:pPr/>
      <w:r>
        <w:rPr>
          <w:lang w:val="id_ID" w:bidi="id_ID"/>
        </w:rPr>
      </w:r>
      <w:r>
        <w:rPr>
          <w:lang w:val="id_ID" w:bidi="id_ID"/>
        </w:rPr>
        <w:t>Kemudian Paulus mulai menjelaskan mengapa Paulus tidak ingin menerima upah dari orang-orang. Jika Paulus tidak menerima upah dari siapa pun, Paulus bebas. Mungkin maksud Paulus adalah bahwa ia bisa melakukan dan mengatakan apa yang Paulus inginkan. Paulus dapat memberitakan injil kepada orang miskin serta kepada orang-orang kaya.</w:t>
      </w:r>
    </w:p>
    <w:p>
      <w:pPr/>
      <w:r>
        <w:rPr>
          <w:lang w:val="id_ID" w:bidi="id_ID"/>
        </w:rPr>
      </w:r>
      <w:r>
        <w:rPr>
          <w:lang w:val="id_ID" w:bidi="id_ID"/>
        </w:rPr>
        <w:t xml:space="preserve">Namun, yang sangat mengejutkan, Paulus berkata bahwa meskipun ia bebas, Paulus ingin menjadi </w:t>
      </w:r>
      <w:r>
        <w:rPr>
          <w:b/>
          <w:lang w:val="id_ID" w:bidi="id_ID"/>
        </w:rPr>
        <w:t>hamba</w:t>
      </w:r>
      <w:r>
        <w:rPr>
          <w:lang w:val="id_ID" w:bidi="id_ID"/>
        </w:rPr>
        <w:t xml:space="preserve"> bagi semua orang! Paulus melakukan hal ini supaya ia bisa memenangkan orang-orang bagi Kristus.</w:t>
      </w:r>
    </w:p>
    <w:p>
      <w:pPr/>
      <w:r>
        <w:rPr>
          <w:lang w:val="id_ID" w:bidi="id_ID"/>
        </w:rPr>
      </w:r>
      <w:r>
        <w:rPr>
          <w:lang w:val="id_ID" w:bidi="id_ID"/>
        </w:rPr>
        <w:t>Apa yang Paulus maksudkan ketika ia berkata bahwa ia menjadikan dirinya hamba bagi semua orang? Artinya, Paulus menyesuaikan diri dengan kebutuhan orang lain. Ingatlah bahwa Paulus sebelumnya telah berbicara tentang makan daging. Paulus mengatakan bahwa meskipun orang-orang percaya diizinkan makan daging yang sebelumnya telah dipersembahkan kepada berhala, orang-orang percaya tidak boleh melakukan hal ini jika orang-orang percaya lainnya berpendapat bahwa mereka tidak boleh memakannya. Paulus ingin menunjukkan kepada orang-orang bahwa Paulus melakukan hal yang sama. Paulus tidak hanya melakukan apa yang ia inginkan, tetapi Paulus juga memikirkan kebutuhan orang lain. Paulus mengatakan semua ini, karena Paulus ingin agar orang-orang di Korintus mengikuti teladannya.</w:t>
      </w:r>
    </w:p>
    <w:p>
      <w:pPr/>
      <w:r>
        <w:rPr>
          <w:lang w:val="id_ID" w:bidi="id_ID"/>
        </w:rPr>
      </w:r>
      <w:r>
        <w:rPr>
          <w:lang w:val="id_ID" w:bidi="id_ID"/>
        </w:rPr>
        <w:t>Jadi, Paulus mengatakan bahwa ia menjadi seperti orang Yahudi supaya bisa menolong orang Yahudi mengikuti Yesus. Tentu saja, Paulus memang adalah orang Yahudi, tetapi maksudnya di sini adalah bahwa ia berperilaku seperti orang Yahudi ketika ia bertemu dengan orang-orang Yahudi lainnya. Hal ini akan membantu orang-orang Yahudi lainnya untuk mendengarkan Paulus dengan lebih baik, dan untuk lebih memahami apa yang dikatakan Paulus.</w:t>
      </w:r>
    </w:p>
    <w:p>
      <w:pPr/>
      <w:r>
        <w:rPr>
          <w:lang w:val="id_ID" w:bidi="id_ID"/>
        </w:rPr>
      </w:r>
      <w:r>
        <w:rPr>
          <w:lang w:val="id_ID" w:bidi="id_ID"/>
        </w:rPr>
        <w:t>Orang Yahudi ingin menaati semua hukum yang telah Allah berikan kepada mereka melalui Musa. Paulus tahu bahwa ketika orang-orang menjadi pengikut Yesus, mereka tidak perlu menaati semua hukum ini lagi. Misalnya, hukum tentang sunat , atau ritual penyucian, atau korban, tidak lagi diperlukan. Tetapi ketika Paulus bertemu dengan orang-orang Yahudi lainnya, Paulus masih mengikuti aturan-aturan ini. Paulus tahu bahwa hal itu tidak diperlukan untuk dirinya sendiri, tetapi Paulus melakukannya demi orang lain. Paulus tidak ingin mereka menolak pesan yang ia sampaikan karena cara hidupnya.</w:t>
      </w:r>
    </w:p>
    <w:p>
      <w:pPr/>
      <w:r>
        <w:rPr>
          <w:lang w:val="id_ID" w:bidi="id_ID"/>
        </w:rPr>
      </w:r>
      <w:r>
        <w:rPr>
          <w:lang w:val="id_ID" w:bidi="id_ID"/>
        </w:rPr>
        <w:t>Orang-orang lain yang berinteraksi dengan Paulus bukanlah orang Yahudi. Orang-orang ini tidak pernah mengikuti hukum Musa. Jadi, ketika Paulus bersama mereka, ia juga tidak mengikuti aturan-aturan ini. Kalau tidak, orang-orang itu mungkin menolak pesan Paulus karena mereka mungkin berpikir bahwa aturan-aturan ini terlalu sulit untuk diikuti.</w:t>
      </w:r>
    </w:p>
    <w:p>
      <w:pPr/>
      <w:r>
        <w:rPr>
          <w:lang w:val="id_ID" w:bidi="id_ID"/>
        </w:rPr>
      </w:r>
      <w:r>
        <w:rPr>
          <w:lang w:val="id_ID" w:bidi="id_ID"/>
        </w:rPr>
        <w:t>Namun, Paulus mengatakan bahwa meskipun Paulus menyesuaikan diri dengan orang-orang itu, Paulus tetap menaati hukum Allah—bukan hukum yang Allah berikan melalui Musa, tetapi hukum yang Allah berikan melalui Kristus . Hukum yang Allah berikan melalui Kristus mengatakan bahwa kita harus saling mengasihi satu sama lain. Hukum ini selalu Paulus taati dalam situasi apa pun, tidak peduli dengan siapa ia berada.</w:t>
      </w:r>
    </w:p>
    <w:p>
      <w:pPr/>
      <w:r>
        <w:rPr>
          <w:lang w:val="id_ID" w:bidi="id_ID"/>
        </w:rPr>
      </w:r>
      <w:r>
        <w:rPr>
          <w:lang w:val="id_ID" w:bidi="id_ID"/>
        </w:rPr>
        <w:t xml:space="preserve">Jadi, bagi orang-orang Yahudi yang menaati hukum Musa, Paulus juga menaati hukum itu, meskipun Paulus tahu bahwa ia tidak harus melakukannya. Dan bagi orang-orang non-Yahudi yang tidak mengetahui hukum Musa, Paulus tidak menaati hukum itu, meskipun Paulus memang menaati hukum Kristus. Hal ini </w:t>
      </w:r>
      <w:r>
        <w:rPr>
          <w:b/>
          <w:lang w:val="id_ID" w:bidi="id_ID"/>
        </w:rPr>
        <w:t>karena</w:t>
      </w:r>
      <w:r>
        <w:rPr>
          <w:lang w:val="id_ID" w:bidi="id_ID"/>
        </w:rPr>
        <w:t xml:space="preserve"> Paulus menaati hukum untuk mengasihi semua orang sehingga Paulus melakukan semua ini!</w:t>
      </w:r>
    </w:p>
    <w:p>
      <w:pPr/>
      <w:r>
        <w:rPr>
          <w:lang w:val="id_ID" w:bidi="id_ID"/>
        </w:rPr>
      </w:r>
      <w:r>
        <w:rPr>
          <w:lang w:val="id_ID" w:bidi="id_ID"/>
        </w:rPr>
        <w:t>Berhenti di sini dan diskusikan: Dapatkah Anda menceritakan kisah saat Anda mengubah perilaku, atau kebiasaan, karena Anda sedang bersama orang-orang yang memiliki kebiasaan yang berbeda? Apa yang terjadi? Hentikan sejenak audio ini di sini.</w:t>
      </w:r>
    </w:p>
    <w:p>
      <w:pPr/>
      <w:r>
        <w:rPr>
          <w:lang w:val="id_ID" w:bidi="id_ID"/>
        </w:rPr>
      </w:r>
      <w:r>
        <w:rPr>
          <w:lang w:val="id_ID" w:bidi="id_ID"/>
        </w:rPr>
        <w:t>Paulus kemudian memberikan satu contoh lagi tentang bagaimana Paulus sendiri menyesuaikan diri dengan kebutuhan orang lain. Paulus mengatakan bahwa bagi orang-orang yang lemah, Paulus juga menjadi seperti orang yang lemah. Seorang yang lemah bukan berarti seseorang yang tidak memiliki kekuatan di dalam tubuhnya, tetapi ia adalah seseorang yang dianggap oleh orang lain: "Orang ini tidak memiliki banyak iman," atau "Orang ini kurang rohani," atau "Orang ini tidaklah terlalu penting." Para pendengar Paulus akan segera mengingat kembali pembahasan sebelumnya tentang hal memakan daging yang telah dipersembahkan kepada berhala. Di bagian itu, Paulus berbicara tentang "orang-orang percaya yang lemah." Ini berkaitan dengan orang-orang yang tidak ingin makan daging yang telah dipersembahkan kepada berhala. Oleh karena itu orang-orang percaya lainnya, yang mengatakan bahwa tidak ada salahnya makan daging tersebut, menyebut orang-orang ini lemah. Orang-orang percaya yang mengatakan bahwa tidak ada salahnya makan daging tersebut, memandang rendah orang-orang percaya yang disebut "lemah" itu. Tetapi Paulus tidak meremehkan orang-orang ini. Ketika Paulus bersama mereka, Paulus juga tidak akan makan daging tersebut.</w:t>
      </w:r>
    </w:p>
    <w:p>
      <w:pPr/>
      <w:r>
        <w:rPr>
          <w:lang w:val="id_ID" w:bidi="id_ID"/>
        </w:rPr>
      </w:r>
      <w:r>
        <w:rPr>
          <w:lang w:val="id_ID" w:bidi="id_ID"/>
        </w:rPr>
        <w:t>Paulus mungkin juga memiliki maksud yang lain ketika ia berbicara tentang orang-orang lemah di sini. Paulus mungkin berpikir tentang orang-orang yang miskin, atau yang dianggap tidak penting dalam masyarakat. Karena Paulus bekerja dengan tangannya, Paulus juga miskin, dan dianggap tidak penting dalam masyarakat. Paulus telah menjadi miskin sehingga orang-orang miskin bersedia mendengarkan pesan Paulus.</w:t>
      </w:r>
    </w:p>
    <w:p>
      <w:pPr/>
      <w:r>
        <w:rPr>
          <w:lang w:val="id_ID" w:bidi="id_ID"/>
        </w:rPr>
      </w:r>
      <w:r>
        <w:rPr>
          <w:lang w:val="id_ID" w:bidi="id_ID"/>
        </w:rPr>
        <w:t>Paulus kemudian menyimpulkan dengan mengatakan bahwa Paulus menyesuaikan diri dengan semua orang, dengan harapan agar beberapa orang dapat diselamatkan. Tentu saja, Paulus tidak bermaksud bahwa ketika orang lain berbuat dosa, Paulus juga akan berbuat dosa. Tetapi ketika menyangkut kebiasaan atau perilaku, Paulus akan mengubah tindakannya.</w:t>
      </w:r>
    </w:p>
    <w:p>
      <w:pPr/>
      <w:r>
        <w:rPr>
          <w:lang w:val="id_ID" w:bidi="id_ID"/>
        </w:rPr>
      </w:r>
      <w:r>
        <w:rPr>
          <w:lang w:val="id_ID" w:bidi="id_ID"/>
        </w:rPr>
        <w:t>Paulus mengatakan bahwa ia melakukan hal ini karena ia ingin melakukan tepat seperti apa yang dituntut oleh injil, atau kabar baik tentang Kristus. Paulus menunjukkan kasih yang lebih peduli pada orang lain daripada pada dirinya sendiri. Paulus bertindak sama seperti Yesus ketika ia menunjukkan kabar baik kepada semua orang bahwa Allah mengasihi semua orang.</w:t>
      </w:r>
    </w:p>
    <w:p>
      <w:pPr/>
      <w:r>
        <w:rPr>
          <w:lang w:val="id_ID" w:bidi="id_ID"/>
        </w:rPr>
      </w:r>
      <w:r>
        <w:rPr>
          <w:lang w:val="id_ID" w:bidi="id_ID"/>
        </w:rPr>
        <w:t>Jangan lupa bahwa Paulus mengatakan semua ini karena ia ingin orang-orang di Korintus mengikuti teladannya!</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9:15–23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mempunyai dua bagian.</w:t>
      </w:r>
    </w:p>
    <w:p>
      <w:pPr/>
      <w:r>
        <w:rPr>
          <w:lang w:val="id_ID" w:bidi="id_ID"/>
        </w:rPr>
      </w:r>
      <w:r>
        <w:rPr>
          <w:b/>
          <w:lang w:val="id_ID" w:bidi="id_ID"/>
        </w:rPr>
        <w:t>Pada bagian pertama:</w:t>
      </w:r>
      <w:r>
        <w:rPr>
          <w:lang w:val="id_ID" w:bidi="id_ID"/>
        </w:rPr>
        <w:t xml:space="preserve"> Paulus mengatakan bahwa Paulus memegahkan diri karena ia tidak menerima upah dalam memberitakan injil . </w:t>
      </w:r>
    </w:p>
    <w:p>
      <w:pPr/>
      <w:r>
        <w:rPr>
          <w:lang w:val="id_ID" w:bidi="id_ID"/>
        </w:rPr>
      </w:r>
      <w:r>
        <w:rPr>
          <w:b/>
          <w:lang w:val="id_ID" w:bidi="id_ID"/>
        </w:rPr>
        <w:t>Pada bagian kedua:</w:t>
      </w:r>
      <w:r>
        <w:rPr>
          <w:lang w:val="id_ID" w:bidi="id_ID"/>
        </w:rPr>
        <w:t xml:space="preserve"> Paulus mengatakan bahwa ia menyesuaikan diri dengan semua orang demi injil.</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Yahudi, yang mengikuti hukum Musa.</w:t>
      </w:r>
    </w:p>
    <w:p>
      <w:pPr>
        <w:pStyle w:val="ListBullet"/>
        <w:spacing w:line="240" w:lineRule="auto"/>
        <w:ind w:left="720"/>
      </w:pPr>
      <w:r>
        <w:rPr>
          <w:lang w:val="id_ID" w:bidi="id_ID"/>
        </w:rPr>
      </w:r>
      <w:r>
        <w:rPr>
          <w:lang w:val="id_ID" w:bidi="id_ID"/>
        </w:rPr>
        <w:t>Orang-orang yang bukan bangsa Yahudi, dan yang tidak mengikuti hukum Musa</w:t>
      </w:r>
    </w:p>
    <w:p>
      <w:pPr>
        <w:pStyle w:val="ListBullet"/>
        <w:spacing w:line="240" w:lineRule="auto"/>
        <w:ind w:left="720"/>
      </w:pPr>
      <w:r>
        <w:rPr>
          <w:lang w:val="id_ID" w:bidi="id_ID"/>
        </w:rPr>
      </w:r>
      <w:r>
        <w:rPr>
          <w:lang w:val="id_ID" w:bidi="id_ID"/>
        </w:rPr>
        <w:t>Orang-orang yang disebut orang-orang "lemah"</w:t>
      </w:r>
    </w:p>
    <w:p>
      <w:pPr>
        <w:pStyle w:val="ListBullet"/>
        <w:spacing w:line="240" w:lineRule="auto"/>
        <w:ind w:left="720"/>
      </w:pPr>
      <w:r>
        <w:rPr>
          <w:lang w:val="id_ID" w:bidi="id_ID"/>
        </w:rPr>
      </w:r>
      <w:r>
        <w:rPr>
          <w:lang w:val="id_ID" w:bidi="id_ID"/>
        </w:rPr>
        <w:t>Kristus</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Dalam bagian sebelumnya, Paulus menjelaskan bahwa Paulus memiliki hak untuk meminta dukungan materi. Paulus memulai bagian ini dengan berkata, "</w:t>
      </w:r>
      <w:r>
        <w:rPr>
          <w:b/>
          <w:lang w:val="id_ID" w:bidi="id_ID"/>
        </w:rPr>
        <w:t>Tetapi</w:t>
      </w:r>
      <w:r>
        <w:rPr>
          <w:lang w:val="id_ID" w:bidi="id_ID"/>
        </w:rPr>
        <w:t xml:space="preserve"> saya tidak menggunakan hak-hak ini." Kata "tetapi" memperjelas kepada para pendengar Paulus bahwa ia akan mengatakan sesuatu yang tidak terduga.</w:t>
      </w:r>
    </w:p>
    <w:p>
      <w:pPr/>
      <w:r>
        <w:rPr>
          <w:lang w:val="id_ID" w:bidi="id_ID"/>
        </w:rPr>
      </w:r>
      <w:r>
        <w:rPr>
          <w:lang w:val="id_ID" w:bidi="id_ID"/>
        </w:rPr>
        <w:t>Berhenti di sini dan diskusikan dalam kelompok mengenai sebuah kisah di mana sesuatu yang mengejutkan terjadi. Bagaimana Anda akan menjelaskan bahwa pada awal bagian dari surat Paulus ini, Paulus mengatakan sesuatu yang sama sekali tidak diduga oleh para pendengarnya! Hentikan sejenak audio ini di sini.</w:t>
      </w:r>
    </w:p>
    <w:p>
      <w:pPr/>
      <w:r>
        <w:rPr>
          <w:lang w:val="id_ID" w:bidi="id_ID"/>
        </w:rPr>
      </w:r>
      <w:r>
        <w:rPr>
          <w:lang w:val="id_ID" w:bidi="id_ID"/>
        </w:rPr>
        <w:t>Paulus mengatakan bahwa ia lebih suka mati daripada menerima upah dari orang-orang di Korintus. Tampaknya Paulus sangat keras tentang hal ini. Paulus bahkan tidak menyelesaikan perkataannya! Segera Paulus melanjutkan dengan mengatakan bahwa ia tidak ingin siapa pun menghilangkan alasan untuk bermegah darinya.</w:t>
      </w:r>
    </w:p>
    <w:p>
      <w:pPr/>
      <w:r>
        <w:rPr>
          <w:lang w:val="id_ID" w:bidi="id_ID"/>
        </w:rPr>
      </w:r>
      <w:r>
        <w:rPr>
          <w:lang w:val="id_ID" w:bidi="id_ID"/>
        </w:rPr>
        <w:t>Paulus memiliki hak untuk meminta dukungan keuangan kepada jemaat. Paulus tidak menggunakan hak ini. Inilah yang membuat Paulus bersukacita dan merasa bangga.</w:t>
      </w:r>
    </w:p>
    <w:p>
      <w:pPr/>
      <w:r>
        <w:rPr>
          <w:lang w:val="id_ID" w:bidi="id_ID"/>
        </w:rPr>
      </w:r>
      <w:r>
        <w:rPr>
          <w:lang w:val="id_ID" w:bidi="id_ID"/>
        </w:rPr>
        <w:t>Paulus mengatakan bahwa ia memberitakan injil karena ia harus melakukannya, bukan karena ia sendiri ingin melakukannya. Paulus tidak bermaksud bahwa Paulus tidak menyukai apa yang ia lakukan. Maksud Paulus adalah bahwa itu bukan gagasan Paulus sendiri. Allah memberikan tanggung jawab kepada Paulus untuk melakukan hal tersebut. Paulus hanya melakukan apa yang telah ia janjikan kepada Allah untuk dilakukan. Jika Anda menyuruh seorang pelayan untuk membersihkan rumah, atau bekerja di ladang, Anda tidak akan berkata kemudian, "Oh, wow, kamu telah membersihkan rumah!" Saya sangat bangga kepadamu!" Anda tidak akan mengatakan hal itu karena pelayan itu harus melakukan apa yang Anda perintahkan kepadanya. Demikianlah juga, tidak ada yang dapat berkata, "Paulus, sungguh luar biasa bahwa kamu memberitakan injil!" Paulus memang harus melakukannya.</w:t>
      </w:r>
    </w:p>
    <w:p>
      <w:pPr>
        <w:pStyle w:val="ListBullet"/>
        <w:spacing w:line="240" w:lineRule="auto"/>
        <w:ind w:left="720"/>
      </w:pPr>
      <w:r>
        <w:rPr>
          <w:lang w:val="id_ID" w:bidi="id_ID"/>
        </w:rPr>
      </w:r>
      <w:r>
        <w:rPr>
          <w:lang w:val="id_ID" w:bidi="id_ID"/>
        </w:rPr>
        <w:t>Berhenti di sini dan lakukan kegiatan ini: Mainkan sebuah permainan. Bagilah kelompok menjadi dua—satu kelompok kecil dan satu kelompok besar. Minta semua orang untuk berdiri berbaris dan kemudian berlari ke sisi lain ruangan. Namun, orang-orang dalam kelompok kecil itu hanya dapat melompat dengan satu kaki. Hentikan sejenak audio ini di sini.</w:t>
      </w:r>
    </w:p>
    <w:p>
      <w:pPr>
        <w:pStyle w:val="ListBullet"/>
        <w:spacing w:line="240" w:lineRule="auto"/>
        <w:ind w:left="720"/>
      </w:pPr>
      <w:r>
        <w:rPr>
          <w:lang w:val="id_ID" w:bidi="id_ID"/>
        </w:rPr>
      </w:r>
      <w:r>
        <w:rPr>
          <w:lang w:val="id_ID" w:bidi="id_ID"/>
        </w:rPr>
        <w:t>Sekarang, lakukan kegiatan ini lagi. Namun kali ini, orang-orang dalam kelompok besar dapat memilih. Mereka memiliki hak untuk berlari secara normal, tetapi mereka dapat memilih untuk tidak menggunakan hak itu dan hanya melompat dengan satu kaki. Hentikan sejenak audio ini di sini.</w:t>
      </w:r>
    </w:p>
    <w:p>
      <w:pPr>
        <w:pStyle w:val="ListBullet"/>
        <w:spacing w:line="240" w:lineRule="auto"/>
        <w:ind w:left="720"/>
      </w:pPr>
      <w:r>
        <w:rPr>
          <w:lang w:val="id_ID" w:bidi="id_ID"/>
        </w:rPr>
      </w:r>
      <w:r>
        <w:rPr>
          <w:lang w:val="id_ID" w:bidi="id_ID"/>
        </w:rPr>
        <w:t>Sekarang setelah Anda melakukan kegiatan ini, tanyakan kepada orang-orang dalam kelompok kecil, "Bagaimana perasaan Anda ketika orang lain berlari cepat sementara Anda harus melompat?" Bagaimana perasaan Anda ketika beberapa orang dalam kelompok besar memutuskan untuk melompat juga?</w:t>
      </w:r>
    </w:p>
    <w:p>
      <w:pPr>
        <w:pStyle w:val="ListBullet"/>
        <w:spacing w:line="240" w:lineRule="auto"/>
        <w:ind w:left="720"/>
      </w:pPr>
      <w:r>
        <w:rPr>
          <w:lang w:val="id_ID" w:bidi="id_ID"/>
        </w:rPr>
      </w:r>
      <w:r>
        <w:rPr>
          <w:lang w:val="id_ID" w:bidi="id_ID"/>
        </w:rPr>
        <w:t>Tanyakan kepada orang-orang dalam kelompok kedua, "Mengapa Anda menggunakan, atau tidak menggunakan, hak Anda untuk berlari secara normal?" Hentikan sejenak audio ini di sini.</w:t>
      </w:r>
    </w:p>
    <w:p>
      <w:pPr/>
      <w:r>
        <w:rPr>
          <w:lang w:val="id_ID" w:bidi="id_ID"/>
        </w:rPr>
      </w:r>
      <w:r>
        <w:rPr>
          <w:lang w:val="id_ID" w:bidi="id_ID"/>
        </w:rPr>
        <w:t>Ketika Anda melakukan kegiatan ini, mungkin beberapa orang mengatakan bahwa mereka merasa senang karena orang lain memutuskan untuk melompat dengan satu kaki juga. Mungkin mereka mengatakan bahwa hal ini membuat mereka bahagia karena sekarang mereka bukan orang-orang terakhir yang mencapai sisi lain. Mungkin orang-orang yang memutuskan untuk melompat merasa sedikit konyol karena melakukannya, tetapi tetap saja orang-orang itu melakukannya, demi orang lain. Mereka melepaskan hak mereka untuk berlari secara normal, karena mereka ingin bersikap baik kepada orang-orang tersebut.</w:t>
      </w:r>
    </w:p>
    <w:p>
      <w:pPr/>
      <w:r>
        <w:rPr>
          <w:lang w:val="id_ID" w:bidi="id_ID"/>
        </w:rPr>
      </w:r>
      <w:r>
        <w:rPr>
          <w:lang w:val="id_ID" w:bidi="id_ID"/>
        </w:rPr>
        <w:t>Paulus benar-benar ingin para pendengarnya mengerti bahwa melepaskan hak Anda adalah hal yang baik! Itu adalah sesuatu yang bisa Anda banggakan, meskipun di mata orang lain Anda akan terlihat konyol.</w:t>
      </w:r>
    </w:p>
    <w:p>
      <w:pPr/>
      <w:r>
        <w:rPr>
          <w:lang w:val="id_ID" w:bidi="id_ID"/>
        </w:rPr>
      </w:r>
      <w:r>
        <w:rPr>
          <w:lang w:val="id_ID" w:bidi="id_ID"/>
        </w:rPr>
        <w:t>Pada bagian kedua, Paulus mengatakan bahwa ia menyesuaikan diri dengan semua orang demi Injil . Paulus bahkan menjadi seperti budak bagi semua orang. Budak adalah orang-orang yang paling rendah dalam masyarakat. Budak tidak memiliki hak. Tidak ada orang yang ingin menjadi seorang budak . Ingatlah bahwa orang-orang di Korintus adalah orang-orang yang sangat sombong. Mereka akan sangat terkejut karena Paulus bersedia menjadi budak!</w:t>
      </w:r>
    </w:p>
    <w:p>
      <w:pPr/>
      <w:r>
        <w:rPr>
          <w:lang w:val="id_ID" w:bidi="id_ID"/>
        </w:rPr>
      </w:r>
      <w:r>
        <w:rPr>
          <w:lang w:val="id_ID" w:bidi="id_ID"/>
        </w:rPr>
        <w:t xml:space="preserve">Paulus menjadikan dirinya budak bagi semua orang, agar Paulus dapat memenangkan, atau mendapatkan, orang-orang bagi Yesus. Ini bisa berarti dua hal yang berbeda. Memenangkan seseorang dapat berarti membantu seseorang yang bukan orang </w:t>
      </w:r>
      <w:r>
        <w:rPr>
          <w:b/>
          <w:lang w:val="id_ID" w:bidi="id_ID"/>
        </w:rPr>
        <w:t xml:space="preserve">percaya </w:t>
      </w:r>
      <w:r>
        <w:rPr>
          <w:lang w:val="id_ID" w:bidi="id_ID"/>
        </w:rPr>
        <w:t>untuk menjadi orang percaya kepada Yesus. Itu juga bisa berarti menolong seseorang yang sudah menjadi orang percaya , tetapi ia berjuang untuk terus percaya. Paulus mungkin berpikir tentang kedua makna tersebut.</w:t>
      </w:r>
    </w:p>
    <w:p>
      <w:pPr>
        <w:pStyle w:val="ListBullet"/>
        <w:spacing w:line="240" w:lineRule="auto"/>
        <w:ind w:left="720"/>
      </w:pPr>
      <w:r>
        <w:rPr>
          <w:lang w:val="id_ID" w:bidi="id_ID"/>
        </w:rPr>
      </w:r>
      <w:r>
        <w:rPr>
          <w:lang w:val="id_ID" w:bidi="id_ID"/>
        </w:rPr>
        <w:t>Berhenti di sini dan lakukan kegiatan ini: Mainkan permainan di mana semua orang berlari menjauh dari satu orang, sementara orang itu mengejar semua orang yang berlari darinya. Minta orang itu untuk mencoba menepuk bahu orang lain saat mereka sedang melarikan diri. Ketika orang itu berhasil melakukannya, orang yang mereka sentuh akan berbalik dan berpegangan pada orang yang menyentuhnya. Teruskan sampai orang pertama telah menepuk bahu semua orang, dan semua orang berpegangan pada orang pertama. Hentikan sejenak audio ini di sini.</w:t>
      </w:r>
    </w:p>
    <w:p>
      <w:pPr>
        <w:pStyle w:val="ListBullet"/>
        <w:spacing w:line="240" w:lineRule="auto"/>
        <w:ind w:left="720"/>
      </w:pPr>
      <w:r>
        <w:rPr>
          <w:lang w:val="id_ID" w:bidi="id_ID"/>
        </w:rPr>
      </w:r>
      <w:r>
        <w:rPr>
          <w:lang w:val="id_ID" w:bidi="id_ID"/>
        </w:rPr>
        <w:t>Berhenti di sini dan diskusikan: Dalam permainan ini, orang pertama memenangkan, atau mendapatkan, orang. Bagaimana cara mengatakannya dalam bahasa Anda? Diskusikan bagaimana Paulus akan mengatakan bahwa ia menyesuaikan diri dengan semua orang, atau mengubah perilakunya untuk menjadi seperti semua orang, untuk memenangkan mereka. Hentikan sejenak audio ini di sini.</w:t>
      </w:r>
    </w:p>
    <w:p>
      <w:pPr/>
      <w:r>
        <w:rPr>
          <w:lang w:val="id_ID" w:bidi="id_ID"/>
        </w:rPr>
      </w:r>
      <w:r>
        <w:rPr>
          <w:lang w:val="id_ID" w:bidi="id_ID"/>
        </w:rPr>
        <w:t>Paulus menjadi seperti orang-orang yang ingin ia layani dengan berita injil. Ini berarti bahwa Paulus menyesuaikan perilakunya terhadap orang-orang ini. Paulus mungkin menggunakan kata-kata yang berbeda atau bahkan bahasa yang berbeda ketika berbicara kepada orang-orang yang berbeda. Paulus makan makanan yang berbeda, tergantung dengan siapa ia makan. Paulus ingin orang-orang lain merasa bahwa Paulus tidak berbeda dari mereka. Paulus ingin mereka merasa nyaman bersamanya.</w:t>
      </w:r>
    </w:p>
    <w:p>
      <w:pPr>
        <w:pStyle w:val="ListBullet"/>
        <w:spacing w:line="240" w:lineRule="auto"/>
        <w:ind w:left="720"/>
      </w:pPr>
      <w:r>
        <w:rPr>
          <w:lang w:val="id_ID" w:bidi="id_ID"/>
        </w:rPr>
      </w:r>
      <w:r>
        <w:rPr>
          <w:lang w:val="id_ID" w:bidi="id_ID"/>
        </w:rPr>
        <w:t>Berhenti di sini dan lakukan kegiatan ini: Minta beberapa orang dalam kelompok untuk memerankan berbagai jenis orang yang mungkin tinggal di komunitas Anda—misalnya, para pekerja, para guru, atau orang-orang dari suatu suku tertentu. Mintalah orang lain dalam kelompok Anda untuk berjalan mengelilingi ruangan. Mintalah orang-orang ini pergi dan menemui orang-orang pertama tersebut. Setiap kali mereka bertemu dengan seseorang, mereka menyesuaikan cara mereka berbicara atau berperilaku agar sesuai dengan orang yang mereka ajak bicara. Kemudian, mereka pindah ke orang berikutnya dan menyesuaikan diri dengan mereka.</w:t>
      </w:r>
    </w:p>
    <w:p>
      <w:pPr>
        <w:pStyle w:val="ListBullet"/>
        <w:spacing w:line="240" w:lineRule="auto"/>
        <w:ind w:left="720"/>
      </w:pPr>
      <w:r>
        <w:rPr>
          <w:lang w:val="id_ID" w:bidi="id_ID"/>
        </w:rPr>
      </w:r>
      <w:r>
        <w:rPr>
          <w:lang w:val="id_ID" w:bidi="id_ID"/>
        </w:rPr>
        <w:t>Sebagai alternatif, mintalah beberapa orang dalam kelompok untuk bertindak dengan cara tertentu. Misalnya, satu orang mungkin bertepuk tangan sepanjang waktu, orang lain mungkin mengangkat satu lengan ke udara, dan orang lain mungkin menyentuh hidungnya. Kemudian, mintalah orang lain berjalan mengelilingi ruangan dan melakukan hal yang sama setiap kali mereka berbicara dengan orang-orang itu. Hentikan sejenak audio ini di sini.</w:t>
      </w:r>
    </w:p>
    <w:p>
      <w:pPr>
        <w:pStyle w:val="ListBullet"/>
        <w:spacing w:line="240" w:lineRule="auto"/>
        <w:ind w:left="720"/>
      </w:pPr>
      <w:r>
        <w:rPr>
          <w:lang w:val="id_ID" w:bidi="id_ID"/>
        </w:rPr>
      </w:r>
      <w:r>
        <w:rPr>
          <w:lang w:val="id_ID" w:bidi="id_ID"/>
        </w:rPr>
        <w:t>Setelah Anda melakukan kegiatan ini, silakan diskusikan: Bagaimana rasanya menyesuaikan diri dengan orang lain? Dan, ketika orang lain menyesuaikan diri dengan Anda, bagaimana perasaan Anda? Hentikan sejenak audio ini di sini.</w:t>
      </w:r>
    </w:p>
    <w:p>
      <w:pPr/>
      <w:r>
        <w:rPr>
          <w:lang w:val="id_ID" w:bidi="id_ID"/>
        </w:rPr>
      </w:r>
      <w:r>
        <w:rPr>
          <w:lang w:val="id_ID" w:bidi="id_ID"/>
        </w:rPr>
        <w:t>Paulus menyesuaikan diri dengan orang-orang lain karena Paulus mengasihi orang-orang itu.</w:t>
      </w:r>
    </w:p>
    <w:p>
      <w:pPr/>
      <w:r>
        <w:rPr>
          <w:lang w:val="id_ID" w:bidi="id_ID"/>
        </w:rPr>
      </w:r>
      <w:r>
        <w:rPr>
          <w:lang w:val="id_ID" w:bidi="id_ID"/>
        </w:rPr>
        <w:t>Paulus mengakhiri dengan mengatakan bahwa Paulus melakukan "semua hal ini" karena Injil. "Semua hal ini" berarti semua yang telah Paulus katakan pada bagian ini: yaitu, melepaskan hak Paulus untuk menerima uang, dan menyesuaikan perilakunya dengan orang lain. Paulus mengatakan bahwa dengan melakukan hal ini, Paulus menjadi mitra dalam injil . Ini berarti bahwa Paulus melakukan semua hal ini agar kabar baik , atau injil , akan menyebar dan orang-orang akan tahu betapa Allah mengasihi mereka. Paulus bekerja bersama Allah untuk menyebarkan kabar baik Allah, dan oleh karena itu Paulus juga menerima manfaat kabar baik!</w:t>
      </w:r>
    </w:p>
    <w:p>
      <w:pPr/>
      <w:r>
        <w:rPr>
          <w:lang w:val="id_ID" w:bidi="id_ID"/>
        </w:rPr>
      </w:r>
      <w:r>
        <w:rPr>
          <w:lang w:val="id_ID" w:bidi="id_ID"/>
        </w:rPr>
        <w:t xml:space="preserve">Sekarang, kelompok harus membuat papan cerita, menggambar, atau menggunakan benda-benda untuk memvisualisasikan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9:15–23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mempunyai dua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Yahudi, yang mengikuti hukum Musa</w:t>
      </w:r>
    </w:p>
    <w:p>
      <w:pPr>
        <w:pStyle w:val="ListBullet"/>
        <w:spacing w:line="240" w:lineRule="auto"/>
        <w:ind w:left="720"/>
      </w:pPr>
      <w:r>
        <w:rPr>
          <w:lang w:val="id_ID" w:bidi="id_ID"/>
        </w:rPr>
      </w:r>
      <w:r>
        <w:rPr>
          <w:lang w:val="id_ID" w:bidi="id_ID"/>
        </w:rPr>
        <w:t>Orang-orang yang bukan bangsa Yahudi, dan yang tidak mengikuti hukum Musa</w:t>
      </w:r>
    </w:p>
    <w:p>
      <w:pPr>
        <w:pStyle w:val="ListBullet"/>
        <w:spacing w:line="240" w:lineRule="auto"/>
        <w:ind w:left="720"/>
      </w:pPr>
      <w:r>
        <w:rPr>
          <w:lang w:val="id_ID" w:bidi="id_ID"/>
        </w:rPr>
      </w:r>
      <w:r>
        <w:rPr>
          <w:lang w:val="id_ID" w:bidi="id_ID"/>
        </w:rPr>
        <w:t>Orang-orang yang disebut orang-orang "lemah"</w:t>
      </w:r>
    </w:p>
    <w:p>
      <w:pPr>
        <w:pStyle w:val="ListBullet"/>
        <w:spacing w:line="240" w:lineRule="auto"/>
        <w:ind w:left="720"/>
      </w:pPr>
      <w:r>
        <w:rPr>
          <w:lang w:val="id_ID" w:bidi="id_ID"/>
        </w:rPr>
      </w:r>
      <w:r>
        <w:rPr>
          <w:lang w:val="id_ID" w:bidi="id_ID"/>
        </w:rPr>
        <w:t>Kristus</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Sebagai kelompok, peragakan kisah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karakter tersebut, "Apa yang Anda rasakan atau pikirkan?" Orang yang sedang memerankan tokoh tersebut harus menjawab apa yang mungkin mereka rasakan atau pikirkan seandainya mereka benar-benar menjadi tokoh itu.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Perankanlah Paulus yang mengatakan bahwa ia tidak menggunakan haknya untuk menerima dukungan keuangan dari orang-orang di Korintus. Paulus tidak mengatakan semua ini supaya orang-orang di Korintus mulai membayarnya. Paulus lebih memilih mati. Perankanlah bagaimana Paulus memegahkan diri karena Paulus tidak menerima uang untuk pemberitaan yang ia sampaikan. Itu adalah satu-satunya alasan Paulus untuk bermegah. Paulus tidak dapat memegahkan diri mengenai pemberitaan injil, karena Paulus tidak melakukannya secara sukarela. Paulus memberitakan injil karena Yesus memberikan tanggung jawab itu kepadanya. Paulus tidak layak mendapatkan pujian untuk hal itu. Tetapi Paulus secara sukarela menyerahkan haknya untuk menerima upah. Paulus memberitakan injil tanpa mendapatkan apa pun sebagai imbalan untuknya. Paulus bangga akan hal tersebut.</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sedang Anda pikirkan atau rasakan?"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Peragakan bagaimana Paulus mengatakan bahwa karena ia bebas, maka ia dapat menjadikan dirinya budak bagi semua orang. Paulus melakukan hal ini untuk memenangkan lebih banyak orang. Bagi orang-orang Yahudi, Paulus menjadi seperti orang Yahudi. Bagi orang-orang yang menaati hukum Musa, Paulus menaati hukum Musa, meskipun Paulus tahu bahwa ia tidak harus melakukan hal itu. Bagi orang-orang yang tahu bahwa mereka bebas dari hukum, Paulus juga menjadi seperti mereka yang bebas dari hukum. Tetapi, Paulus menaati hukum Kristus. Bagi mereka yang disebut orang-orang lemah, Paulus juga menjadi seperti orang-orang lemah. Siapa pun yang ada bersama Paulus, Paulus menjadi seperti orang-orang itu. Paulus melakukan hal ini karena Paulus berharap bahwa ia setidaknya dapat menyelamatkan beberapa dari mereka. Dengan melakukan hal ini, Paulus melakukan apa yang merupakan inti dari injil.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sedang Anda pikirkan atau rasakan?"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9:15–23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Paulus memulai bagian dari suratnya ini dengan mengatakan bahwa ia lebih suka mati daripada tidak dapat </w:t>
      </w:r>
      <w:r>
        <w:rPr>
          <w:b/>
          <w:lang w:val="id_ID" w:bidi="id_ID"/>
        </w:rPr>
        <w:t>bermegah</w:t>
      </w:r>
      <w:r>
        <w:rPr>
          <w:lang w:val="id_ID" w:bidi="id_ID"/>
        </w:rPr>
        <w:t xml:space="preserve"> tentang tidak menerima uang. Gunakan kata yang sama untuk bermegah seperti yang telah Anda gunakan pada perikop sebelumnya.</w:t>
      </w:r>
    </w:p>
    <w:p>
      <w:pPr/>
      <w:r>
        <w:rPr>
          <w:lang w:val="id_ID" w:bidi="id_ID"/>
        </w:rPr>
      </w:r>
      <w:r>
        <w:rPr>
          <w:lang w:val="id_ID" w:bidi="id_ID"/>
        </w:rPr>
        <w:t xml:space="preserve">Paulus mengatakan bahwa ia harus memberitakan, atau memberi tahu orang-orang tentang, Injil, karena Allah memberikan tanggung jawab itu kepada Paulus. Paulus mengatakan bahwa Allah menjadikan Paulus </w:t>
      </w:r>
      <w:r>
        <w:rPr>
          <w:b/>
          <w:lang w:val="id_ID" w:bidi="id_ID"/>
        </w:rPr>
        <w:t>penatalayan</w:t>
      </w:r>
      <w:r>
        <w:rPr>
          <w:lang w:val="id_ID" w:bidi="id_ID"/>
        </w:rPr>
        <w:t xml:space="preserve"> injil . Penatalayan adalah seseorang yang harus mengurus harta milik tuan mereka. Gagasan tentang menjadi penatalayan di sini sama seperti yang Anda telah lihat sebelumnya pada 1 Korintus 4:2, sehingga Anda mungkin ingin menggunakan bahasa yang sama untuk menggambarkan hal ini. Untuk informasi lebih lanjut tentang </w:t>
      </w:r>
      <w:r>
        <w:rPr>
          <w:b/>
          <w:lang w:val="id_ID" w:bidi="id_ID"/>
        </w:rPr>
        <w:t>pelayan</w:t>
      </w:r>
      <w:r>
        <w:rPr>
          <w:lang w:val="id_ID" w:bidi="id_ID"/>
        </w:rPr>
        <w:t>, lihat Daftar Kata Utama.</w:t>
      </w:r>
    </w:p>
    <w:p>
      <w:pPr/>
      <w:r>
        <w:rPr>
          <w:lang w:val="id_ID" w:bidi="id_ID"/>
        </w:rPr>
      </w:r>
      <w:r>
        <w:rPr>
          <w:lang w:val="id_ID" w:bidi="id_ID"/>
        </w:rPr>
        <w:t xml:space="preserve">Paulus berbicara tentang </w:t>
      </w:r>
      <w:r>
        <w:rPr>
          <w:b/>
          <w:lang w:val="id_ID" w:bidi="id_ID"/>
        </w:rPr>
        <w:t>memberitakan injil</w:t>
      </w:r>
      <w:r>
        <w:rPr>
          <w:lang w:val="id_ID" w:bidi="id_ID"/>
        </w:rPr>
        <w:t xml:space="preserve">. Gunakan kata yang sama untuk injil seperti yang telah Anda gunakan pada perikop sebelumnya. Kata </w:t>
      </w:r>
      <w:r>
        <w:rPr>
          <w:lang w:val="id_ID" w:bidi="id_ID"/>
        </w:rPr>
        <w:t xml:space="preserve">injil </w:t>
      </w:r>
      <w:r>
        <w:rPr>
          <w:lang w:val="id_ID" w:bidi="id_ID"/>
        </w:rPr>
        <w:t xml:space="preserve"> terdapat dalam Daftar Kata Utama.</w:t>
      </w:r>
    </w:p>
    <w:p>
      <w:pPr/>
      <w:r>
        <w:rPr>
          <w:lang w:val="id_ID" w:bidi="id_ID"/>
        </w:rPr>
      </w:r>
      <w:r>
        <w:rPr>
          <w:lang w:val="id_ID" w:bidi="id_ID"/>
        </w:rPr>
        <w:t>Paulus menyesuaikan diri dengan semua orang supaya ia dapat memenangkan, atau mendapatkan banyak jiwa.</w:t>
      </w:r>
    </w:p>
    <w:p>
      <w:pPr/>
      <w:r>
        <w:rPr>
          <w:lang w:val="id_ID" w:bidi="id_ID"/>
        </w:rPr>
      </w:r>
      <w:r>
        <w:rPr>
          <w:lang w:val="id_ID" w:bidi="id_ID"/>
        </w:rPr>
        <w:t>Berhenti di sini dan pikirkan tentang kegiatan yang Anda lakukan pada tahap ketiga ketika seseorang memenangkan atau mendapatkan semua orang yang ia sentuh di bahu. Bagaimana Anda akan menjelaskan tentang Paulus yang mengubah cara hidupnya supaya dapat memenangkan jiwa? Hentikan sejenak audio ini di sini.</w:t>
      </w:r>
    </w:p>
    <w:p>
      <w:pPr/>
      <w:r>
        <w:rPr>
          <w:lang w:val="id_ID" w:bidi="id_ID"/>
        </w:rPr>
      </w:r>
      <w:r>
        <w:rPr>
          <w:lang w:val="id_ID" w:bidi="id_ID"/>
        </w:rPr>
        <w:t xml:space="preserve">Paulus menjadi </w:t>
      </w:r>
      <w:r>
        <w:rPr>
          <w:b/>
          <w:lang w:val="id_ID" w:bidi="id_ID"/>
        </w:rPr>
        <w:t xml:space="preserve">budak </w:t>
      </w:r>
      <w:r>
        <w:rPr>
          <w:lang w:val="id_ID" w:bidi="id_ID"/>
        </w:rPr>
        <w:t xml:space="preserve">bagi semua orang untuk memenangkan mereka. Paulus menjadi seperti orang-orang </w:t>
      </w:r>
      <w:r>
        <w:rPr>
          <w:b/>
          <w:lang w:val="id_ID" w:bidi="id_ID"/>
        </w:rPr>
        <w:t>Yahudi</w:t>
      </w:r>
      <w:r>
        <w:rPr>
          <w:lang w:val="id_ID" w:bidi="id_ID"/>
        </w:rPr>
        <w:t xml:space="preserve"> untuk memenangkan orang-orang Yahudi. Gunakan kata yang sama untuk budak dan orang Yahudi seperti yang telah Anda gunakan pada perikop sebelumnya. Kata-kata </w:t>
      </w:r>
      <w:r>
        <w:rPr>
          <w:lang w:val="id_ID" w:bidi="id_ID"/>
        </w:rPr>
        <w:t xml:space="preserve">budak </w:t>
      </w:r>
      <w:r>
        <w:rPr>
          <w:lang w:val="id_ID" w:bidi="id_ID"/>
        </w:rPr>
        <w:t xml:space="preserve">dan </w:t>
      </w:r>
      <w:r>
        <w:rPr>
          <w:lang w:val="id_ID" w:bidi="id_ID"/>
        </w:rPr>
        <w:t xml:space="preserve">Yahudi </w:t>
      </w:r>
      <w:r>
        <w:rPr>
          <w:lang w:val="id_ID" w:bidi="id_ID"/>
        </w:rPr>
        <w:t>ada di Daftar Kata Utama.</w:t>
      </w:r>
    </w:p>
    <w:p>
      <w:pPr/>
      <w:r>
        <w:rPr>
          <w:lang w:val="id_ID" w:bidi="id_ID"/>
        </w:rPr>
      </w:r>
      <w:r>
        <w:rPr>
          <w:lang w:val="id_ID" w:bidi="id_ID"/>
        </w:rPr>
        <w:t xml:space="preserve">Paulus kemudian mengatakan bahwa Paulus menyesuaikan diri dengan semua orang untuk </w:t>
      </w:r>
      <w:r>
        <w:rPr>
          <w:b/>
          <w:lang w:val="id_ID" w:bidi="id_ID"/>
        </w:rPr>
        <w:t>menyelamatkan</w:t>
      </w:r>
      <w:r>
        <w:rPr>
          <w:lang w:val="id_ID" w:bidi="id_ID"/>
        </w:rPr>
        <w:t xml:space="preserve"> beberapa dari mereka. Dalam hal ini, gunakan kata yang sama untuk menyelamatkan seperti yang telah Anda gunakan pada perikop sebelumnya, dan lihat </w:t>
      </w:r>
      <w:r>
        <w:rPr>
          <w:lang w:val="id_ID" w:bidi="id_ID"/>
        </w:rPr>
        <w:t xml:space="preserve">keselamatan </w:t>
      </w:r>
      <w:r>
        <w:rPr>
          <w:lang w:val="id_ID" w:bidi="id_ID"/>
        </w:rPr>
        <w:t xml:space="preserve"> dalam Daftar Kata Utama untuk informasi lebih lanjut, jika diperlukan.</w:t>
      </w:r>
    </w:p>
    <w:p>
      <w:pPr/>
      <w:r>
        <w:rPr>
          <w:lang w:val="id_ID" w:bidi="id_ID"/>
        </w:rPr>
      </w:r>
      <w:r>
        <w:rPr>
          <w:lang w:val="id_ID" w:bidi="id_ID"/>
        </w:rPr>
        <w:t xml:space="preserve">Paulus berbicara tentang orang-orang yang "berada di bawah </w:t>
      </w:r>
      <w:r>
        <w:rPr>
          <w:b/>
          <w:lang w:val="id_ID" w:bidi="id_ID"/>
        </w:rPr>
        <w:t xml:space="preserve">hukum </w:t>
      </w:r>
      <w:r>
        <w:rPr>
          <w:lang w:val="id_ID" w:bidi="id_ID"/>
        </w:rPr>
        <w:t xml:space="preserve">." Hukum di sini berarti hukum yang telah Allah berikan kepada bangsa Israel melalui Musa. Orang-orang yang "di bawah hukum " adalah cara lain untuk menyebut orang-orang Yahudi. Orang-orang Yahudi ingin menaati semua perintah yang telah Allah berikan dalam hukum-Nya. Gunakan kata yang sama yang telah Anda gunakan untuk hukum Musa pada perikop sebelumnya. Untuk informasi lebih lanjut, lihat </w:t>
      </w:r>
      <w:r>
        <w:rPr>
          <w:lang w:val="id_ID" w:bidi="id_ID"/>
        </w:rPr>
        <w:t>hukum</w:t>
      </w:r>
      <w:r>
        <w:rPr>
          <w:lang w:val="id_ID" w:bidi="id_ID"/>
        </w:rPr>
        <w:t xml:space="preserve"> di Daftar Kata Utama.</w:t>
      </w:r>
    </w:p>
    <w:p>
      <w:pPr/>
      <w:r>
        <w:rPr>
          <w:lang w:val="id_ID" w:bidi="id_ID"/>
        </w:rPr>
      </w:r>
      <w:r>
        <w:rPr>
          <w:lang w:val="id_ID" w:bidi="id_ID"/>
        </w:rPr>
        <w:t xml:space="preserve">Paulus selalu menaati hukum </w:t>
      </w:r>
      <w:r>
        <w:rPr>
          <w:b/>
          <w:lang w:val="id_ID" w:bidi="id_ID"/>
        </w:rPr>
        <w:t>Kristus</w:t>
      </w:r>
      <w:r>
        <w:rPr>
          <w:lang w:val="id_ID" w:bidi="id_ID"/>
        </w:rPr>
        <w:t xml:space="preserve">. Ini berarti hukum yang diberikan Kristus kepada para pengikut-Nya. Ini adalah hukum untuk mengasihi satu sama lain. Gunakan kata yang sama untuk Kristus seperti yang telah Anda gunakan pada perikop lainnya. Kata </w:t>
      </w:r>
      <w:r>
        <w:rPr>
          <w:lang w:val="id_ID" w:bidi="id_ID"/>
        </w:rPr>
        <w:t>Kristus</w:t>
      </w:r>
      <w:r>
        <w:rPr>
          <w:lang w:val="id_ID" w:bidi="id_ID"/>
        </w:rPr>
        <w:t xml:space="preserve"> terdapat di Glosarium Utama.</w:t>
      </w:r>
    </w:p>
    <w:p>
      <w:pPr/>
      <w:r>
        <w:rPr>
          <w:lang w:val="id_ID" w:bidi="id_ID"/>
        </w:rPr>
      </w:r>
      <w:r>
        <w:rPr>
          <w:lang w:val="id_ID" w:bidi="id_ID"/>
        </w:rPr>
        <w:t>Paulus melakukan segala sesuatu yang ia lakukan supaya Paulus juga dapat mengambil bagian dalam injil , atau menjadi mitra dalam injil . Menjadi rekan dalam suatu pekerjaan berarti seseorang bekerja bersama orang lain dan keduanya sama-sama menikmati hasil dari pekerjaan itu. Paulus bekerja bersama Allah untuk membagikan injil , atau kabar baik tentang Kristus . Dengan demikian, Paulus juga ikut menikmati manfaat dari injil!</w:t>
      </w:r>
    </w:p>
    <w:p>
      <w:pPr/>
      <w:r>
        <w:rPr>
          <w:lang w:val="id_ID" w:bidi="id_ID"/>
        </w:rPr>
      </w:r>
      <w:r>
        <w:rPr>
          <w:lang w:val="id_ID" w:bidi="id_ID"/>
        </w:rPr>
        <w:t>Berhenti di sini dan diskusikan dalam kelompok bagaimana Anda akan berbicara tentang Paulus yang menjadi rekan dalam injil.</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Selanjutnya, kelompok dapat memutuskan versi siapa yang paling disukai. Anda mungkin memutuskan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9:24–27</w:t>
      </w:r>
      <w:r>
        <w:rPr>
          <w:lang w:val="id_ID" w:bidi="id_ID"/>
        </w:rPr>
      </w:r>
    </w:p>
    <w:p>
      <w:pPr>
        <w:pStyle w:val="Heading3"/>
      </w:pPr>
      <w:r>
        <w:rPr>
          <w:lang w:val="id_ID" w:bidi="id_ID"/>
        </w:rPr>
        <w:t>Dengar dan Renungkan</w:t>
      </w:r>
    </w:p>
    <w:p>
      <w:pPr/>
      <w:r>
        <w:rPr>
          <w:lang w:val="id_ID" w:bidi="id_ID"/>
        </w:rPr>
      </w:r>
      <w:r>
        <w:rPr>
          <w:lang w:val="id_ID" w:bidi="id_ID"/>
        </w:rPr>
        <w:t>Pada bagian ini, dengarkan 1 Korintus 9:24–27 dan simpanlah dalam hatimu.</w:t>
      </w:r>
    </w:p>
    <w:p>
      <w:pPr/>
      <w:r>
        <w:rPr>
          <w:lang w:val="id_ID" w:bidi="id_ID"/>
        </w:rPr>
      </w:r>
      <w:r>
        <w:rPr>
          <w:lang w:val="id_ID" w:bidi="id_ID"/>
        </w:rPr>
        <w:t xml:space="preserve">Dengarkan versi audio dari 1 Korintus 9:24–27 sebanyak tiga kali, dalam tiga terjemahan yang berbeda, jika memungkinkan. </w:t>
      </w:r>
    </w:p>
    <w:p>
      <w:pPr/>
      <w:r>
        <w:rPr>
          <w:lang w:val="id_ID" w:bidi="id_ID"/>
        </w:rPr>
      </w:r>
      <w:r>
        <w:rPr>
          <w:lang w:val="id_ID" w:bidi="id_ID"/>
        </w:rPr>
        <w:t>Hentikan sebentar rekaman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mengerti dari bagian ini? Hentikan sebentar rekaman ini di sini.</w:t>
      </w:r>
    </w:p>
    <w:p>
      <w:pPr>
        <w:pStyle w:val="ListBullet"/>
        <w:spacing w:line="240" w:lineRule="auto"/>
        <w:ind w:left="720"/>
      </w:pPr>
      <w:r>
        <w:rPr>
          <w:lang w:val="id_ID" w:bidi="id_ID"/>
        </w:rPr>
      </w:r>
      <w:r>
        <w:rPr>
          <w:lang w:val="id_ID" w:bidi="id_ID"/>
        </w:rPr>
        <w:t>Apa yang perikop ini ceritakan kepada kita tentang Allah, Yesus, atau Roh Kudus? Hentikan sebentar rekaman ini di sini.</w:t>
      </w:r>
    </w:p>
    <w:p>
      <w:pPr>
        <w:pStyle w:val="ListBullet"/>
        <w:spacing w:line="240" w:lineRule="auto"/>
        <w:ind w:left="720"/>
      </w:pPr>
      <w:r>
        <w:rPr>
          <w:lang w:val="id_ID" w:bidi="id_ID"/>
        </w:rPr>
      </w:r>
      <w:r>
        <w:rPr>
          <w:lang w:val="id_ID" w:bidi="id_ID"/>
        </w:rPr>
        <w:t>Apa yang disampaikan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9:24–27 dalam terjemahan yang paling mudah dimengerti.</w:t>
      </w:r>
    </w:p>
    <w:p>
      <w:pPr/>
      <w:r>
        <w:rPr>
          <w:lang w:val="id_ID" w:bidi="id_ID"/>
        </w:rPr>
      </w:r>
      <w:r>
        <w:rPr>
          <w:lang w:val="id_ID" w:bidi="id_ID"/>
        </w:rPr>
        <w:t>Ingatlah bahwa Paulus masih berbicara kepada orang-orang percaya yang sombong di Korintus yang berpikir bahwa mereka memiliki banyak pengetahuan rohani dan yang meremehkan beberapa orang percaya lainnya. Paulus sebelumnya mengatakan bahwa Paulus ingin agar orang-orang percaya mengikuti teladan Paulus dan menyerahkan hak mereka demi orang-orang percaya lainnya. Orang-orang percaya harus mengikuti teladan Paulus dan beradaptasi dengan orang lain. Dalam perikop ini, dan dalam perikop berikutnya, Paulus mengingatkan orang-orang percaya. Orang-orang percaya mungkin berpikir bahwa mereka sangat rohani, tetapi mereka harus berhati-hati! Orang-orang percaya masih bisa gagal!</w:t>
      </w:r>
    </w:p>
    <w:p>
      <w:pPr/>
      <w:r>
        <w:rPr>
          <w:lang w:val="id_ID" w:bidi="id_ID"/>
        </w:rPr>
      </w:r>
      <w:r>
        <w:rPr>
          <w:lang w:val="id_ID" w:bidi="id_ID"/>
        </w:rPr>
        <w:t>Pada bagian ini, Paulus menggunakan contoh dari olahraga. Orang-orang di Korintus menyukai olahraga. Setiap dua tahun, orang-orang mengadakan pertandingan besar, dan banyak orang dari segala penjuru akan datang untuk menyaksikannya. Orang-orang mengadakan perlombaan untuk melihat siapa yang dapat berlari paling cepat, pertandingan-pertandingan bela diri, dan banyak olahraga lainnya. Salah satu cabang olahraga tersebut adalah tinju. Tinju adalah olahraga di mana orang-orang saling memukul sampai salah satu dari mereka menyerah.</w:t>
      </w:r>
    </w:p>
    <w:p>
      <w:pPr/>
      <w:r>
        <w:rPr>
          <w:lang w:val="id_ID" w:bidi="id_ID"/>
        </w:rPr>
      </w:r>
      <w:r>
        <w:rPr>
          <w:lang w:val="id_ID" w:bidi="id_ID"/>
        </w:rPr>
        <w:t>Berhenti sejenak dan diskusikan: Olahraga apa saja yang dimainkan orang-orang di komunitas Anda? Apakah orang-orang saling berkompetisi satu sama lain? Bagaimana mereka mempersiapkan diri untuk pertandingan seperti itu? Jeda audio ini di sini.</w:t>
      </w:r>
    </w:p>
    <w:p>
      <w:pPr/>
      <w:r>
        <w:rPr>
          <w:lang w:val="id_ID" w:bidi="id_ID"/>
        </w:rPr>
      </w:r>
      <w:r>
        <w:rPr>
          <w:lang w:val="id_ID" w:bidi="id_ID"/>
        </w:rPr>
        <w:t>Orang-orang yang berpartisipasi dalam pertandingan olahraga ini telah berlatih untuk waktu yang lama. Dalam setiap pertandingan, hanya satu orang yang dapat memenangkan hadiah. Hadiah itu sendiri tidak terlalu berharga. Itu adalah lingkaran yang terbuat dari dedaunan yang diletakkan di atas kepala pemenang, seperti mahkota. Namun, merupakan kehormatan besar bisa memenangkan mahkota ini!</w:t>
      </w:r>
    </w:p>
    <w:p>
      <w:pPr/>
      <w:r>
        <w:rPr>
          <w:lang w:val="id_ID" w:bidi="id_ID"/>
        </w:rPr>
      </w:r>
      <w:r>
        <w:rPr>
          <w:lang w:val="id_ID" w:bidi="id_ID"/>
        </w:rPr>
        <w:t>Berhenti di sini dan diskusikan: Di komunitas Anda, dapatkah orang memenangkan hadiah karena alasan tertentu? Apa yang harus mereka lakukan untuk mendapatkan hadiah itu? Apa hadiahnya? Jeda audio ini di sini.</w:t>
      </w:r>
    </w:p>
    <w:p>
      <w:pPr/>
      <w:r>
        <w:rPr>
          <w:lang w:val="id_ID" w:bidi="id_ID"/>
        </w:rPr>
      </w:r>
      <w:r>
        <w:rPr>
          <w:lang w:val="id_ID" w:bidi="id_ID"/>
        </w:rPr>
        <w:t>Pada bagian sebelumnya, Paulus telah memberikan dirinya sebagai contoh. Seperti Paulus, jemaat Korintus harus bersedia menyerahkan hak mereka dan menyesuaikan diri dengan orang lain. Mereka tidak boleh sombong dan meremehkan orang-orang percaya lainnya.</w:t>
      </w:r>
    </w:p>
    <w:p>
      <w:pPr/>
      <w:r>
        <w:rPr>
          <w:lang w:val="id_ID" w:bidi="id_ID"/>
        </w:rPr>
      </w:r>
      <w:r>
        <w:rPr>
          <w:lang w:val="id_ID" w:bidi="id_ID"/>
        </w:rPr>
        <w:t>Pada bagian ini, Paulus memberikan contoh lain kepada mereka untuk diikuti. Mereka harus mengikuti teladan seseorang yang berlatih sangat keras untuk mempersiapkan kompetisi. Orang ini pasti memiliki banyak pengendalian diri. Orang ini tidak boleh malas, atau makan terlalu banyak, atau berhenti berlatih. Jika tidak, orang ini tidak akan menang! Hanya satu orang yang dapat menang, dan itu adalah orang yang paling banyak berlatih.</w:t>
      </w:r>
    </w:p>
    <w:p>
      <w:pPr/>
      <w:r>
        <w:rPr>
          <w:lang w:val="id_ID" w:bidi="id_ID"/>
        </w:rPr>
      </w:r>
      <w:r>
        <w:rPr>
          <w:lang w:val="id_ID" w:bidi="id_ID"/>
        </w:rPr>
        <w:t>Berhenti di sini dan diskusikan: Dapatkah Anda menceritakan kisah tentang seseorang yang berlatih atau berlatih dengan sangat keras untuk menjadi mahir dalam suatu hal? Jeda audio ini di sini.</w:t>
      </w:r>
    </w:p>
    <w:p>
      <w:pPr/>
      <w:r>
        <w:rPr>
          <w:lang w:val="id_ID" w:bidi="id_ID"/>
        </w:rPr>
      </w:r>
      <w:r>
        <w:rPr>
          <w:lang w:val="id_ID" w:bidi="id_ID"/>
        </w:rPr>
        <w:t>Paulus menggunakan contoh ini untuk mengingatkan orang-orang percaya yang sombong di Korintus bahwa mereka juga harus memiliki pengendalian diri. Orang-orang percaya juga perlu berlatih. Tentu saja, orang-orang percaya tidak perlu berlatih untuk pertandingan olahraga, tetapi mereka perlu melatih diri dalam hidup sebagai Kristen ! Memang, ini adalah kerja keras. Tetapi jika orang-orang percaya melakukan kerja keras ini, mereka akan memperoleh hadiah. Ini tidak akan seperti hadiah, atau mahkota, yang didapatkan orang-orang dalam pertandingan olahraga. Mahkota itu rusak dalam waktu singkat. Mahkota itu tidak bertahan lama. Tetapi hadiah yang akan didapatkan orang-orang percaya akan bertahan selamanya! Orang-orang di Korintus mungkin berpikir bahwa mereka telah memenangkan hadiah itu. Atau mereka berpikir bahwa mereka sangat hebat sehingga mudah bagi mereka untuk mendapatkannya. Tetapi Paulus ingin memperingatkan mereka bahwa hanya pelari yang telah berlatih dengan giat yang akan mendapatkan hadiah!</w:t>
      </w:r>
    </w:p>
    <w:p>
      <w:pPr/>
      <w:r>
        <w:rPr>
          <w:lang w:val="id_ID" w:bidi="id_ID"/>
        </w:rPr>
      </w:r>
      <w:r>
        <w:rPr>
          <w:lang w:val="id_ID" w:bidi="id_ID"/>
        </w:rPr>
        <w:t>Paulus tidak bermaksud bahwa orang-orang percaya harus saling bersaing, atau bahwa hanya satu dari mereka yang bisa mendapatkan hadiah. Kehidupan seorang Kristen bukanlah sebuah persaingan. Paulus hanya menggunakan contoh dari pertandingan olahraga untuk menasihati orang-orang percaya agar bekerja sekeras olahragawan yang akhirnya akan mendapatkan hadiah.</w:t>
      </w:r>
    </w:p>
    <w:p>
      <w:pPr/>
      <w:r>
        <w:rPr>
          <w:lang w:val="id_ID" w:bidi="id_ID"/>
        </w:rPr>
      </w:r>
      <w:r>
        <w:rPr>
          <w:lang w:val="id_ID" w:bidi="id_ID"/>
        </w:rPr>
        <w:t>Paulus kemudian kembali memberikan dirinya sebagai contoh. Paulus mengerahkan semua energinya untuk memenangkan hadiah itu.</w:t>
      </w:r>
    </w:p>
    <w:p>
      <w:pPr/>
      <w:r>
        <w:rPr>
          <w:lang w:val="id_ID" w:bidi="id_ID"/>
        </w:rPr>
      </w:r>
      <w:r>
        <w:rPr>
          <w:lang w:val="id_ID" w:bidi="id_ID"/>
        </w:rPr>
        <w:t>Paulus tidak ingin menjadi seperti seorang pelari yang hanya berlari di sana-sini, dan yang melupakan tujuannya. Paulus juga tidak ingin menjadi seperti seorang petinju yang hanya memukul angin, bukan memukul targetnya. Sebaliknya, Paulus bekerja keras untuk hidup seperti orang Kristen . Paulus adalah seorang pengkhotbah, yang memberi tahu orang lain bagaimana cara hidup. Akan sangat mengerikan jika pada akhirnya Allah mengatakan kepada Paulus bahwa Paulus, telah gagal!</w:t>
      </w:r>
    </w:p>
    <w:p>
      <w:pPr/>
      <w:r>
        <w:rPr>
          <w:lang w:val="id_ID" w:bidi="id_ID"/>
        </w:rPr>
      </w:r>
      <w:r>
        <w:rPr>
          <w:lang w:val="id_ID" w:bidi="id_ID"/>
        </w:rPr>
        <w:t>Jadi, jika Paulus saja harus berhati-hati agar ia tidak kehilangan hadiah, orang-orang di Korintus juga harus berhati-hati!</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9:24–27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mempunyai dua bagian.</w:t>
      </w:r>
    </w:p>
    <w:p>
      <w:pPr/>
      <w:r>
        <w:rPr>
          <w:lang w:val="id_ID" w:bidi="id_ID"/>
        </w:rPr>
      </w:r>
      <w:r>
        <w:rPr>
          <w:b/>
          <w:lang w:val="id_ID" w:bidi="id_ID"/>
        </w:rPr>
        <w:t>Pada bagian pertama:</w:t>
      </w:r>
      <w:r>
        <w:rPr>
          <w:lang w:val="id_ID" w:bidi="id_ID"/>
        </w:rPr>
        <w:t xml:space="preserve"> Paulus memberi tahu orang-orang di Korintus bahwa mereka harus bekerja keras untuk hidup sebagai orang Kristen. Orang-orang percaya harus menganggap ini dengan sangat serius, sama seperti seseorang yang berlatih untuk pertandingan olahraga menganggap pelatihannya dengan sangat serius.</w:t>
      </w:r>
    </w:p>
    <w:p>
      <w:pPr/>
      <w:r>
        <w:rPr>
          <w:lang w:val="id_ID" w:bidi="id_ID"/>
        </w:rPr>
      </w:r>
      <w:r>
        <w:rPr>
          <w:b/>
          <w:lang w:val="id_ID" w:bidi="id_ID"/>
        </w:rPr>
        <w:t>Pada bagian kedua:</w:t>
      </w:r>
      <w:r>
        <w:rPr>
          <w:lang w:val="id_ID" w:bidi="id_ID"/>
        </w:rPr>
        <w:t xml:space="preserve"> Paulus mengatakan bahwa Paulus juga bekerja keras untuk hidup seperti orang Kristen. Meskipun Paulus adalah seorang pengkhotbah, ia masih bisa gagal.</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Para pelari dalam perlombaan</w:t>
      </w:r>
    </w:p>
    <w:p>
      <w:pPr>
        <w:pStyle w:val="ListBullet"/>
        <w:spacing w:line="240" w:lineRule="auto"/>
        <w:ind w:left="720"/>
      </w:pPr>
      <w:r>
        <w:rPr>
          <w:lang w:val="id_ID" w:bidi="id_ID"/>
        </w:rPr>
      </w:r>
      <w:r>
        <w:rPr>
          <w:lang w:val="id_ID" w:bidi="id_ID"/>
        </w:rPr>
        <w:t>Satu pelari yang memenangkan perlombaan</w:t>
      </w:r>
    </w:p>
    <w:p>
      <w:pPr>
        <w:pStyle w:val="ListBullet"/>
        <w:spacing w:line="240" w:lineRule="auto"/>
        <w:ind w:left="720"/>
      </w:pPr>
      <w:r>
        <w:rPr>
          <w:lang w:val="id_ID" w:bidi="id_ID"/>
        </w:rPr>
      </w:r>
      <w:r>
        <w:rPr>
          <w:lang w:val="id_ID" w:bidi="id_ID"/>
        </w:rPr>
        <w:t>Seorang pelari yang berlari ke sana kemari tanpa tujuan</w:t>
      </w:r>
    </w:p>
    <w:p>
      <w:pPr>
        <w:pStyle w:val="ListBullet"/>
        <w:spacing w:line="240" w:lineRule="auto"/>
        <w:ind w:left="720"/>
      </w:pPr>
      <w:r>
        <w:rPr>
          <w:lang w:val="id_ID" w:bidi="id_ID"/>
        </w:rPr>
      </w:r>
      <w:r>
        <w:rPr>
          <w:lang w:val="id_ID" w:bidi="id_ID"/>
        </w:rPr>
        <w:t>Dan seorang petinju</w:t>
      </w:r>
    </w:p>
    <w:p>
      <w:pPr/>
      <w:r>
        <w:rPr>
          <w:lang w:val="id_ID" w:bidi="id_ID"/>
        </w:rPr>
      </w:r>
      <w:r>
        <w:rPr>
          <w:lang w:val="id_ID" w:bidi="id_ID"/>
        </w:rPr>
        <w:t>Paulus memulai dengan mengatakan bahwa orang-orang di Korintus tahu bahwa ketika ada perlombaan, hanya satu orang yang menang. Seperti yang telah sering dilakukan Paulus, Paulus mengatakan ini dengan mengajukan pertanyaan kepada orang-orang. Paulus tahu bahwa orang-orang percaya sudah tahu jawaban atas pertanyaan ini, tetapi ini adalah cara Paulus membuat mereka berpikir.</w:t>
      </w:r>
    </w:p>
    <w:p>
      <w:pPr/>
      <w:r>
        <w:rPr>
          <w:lang w:val="id_ID" w:bidi="id_ID"/>
        </w:rPr>
      </w:r>
      <w:r>
        <w:rPr>
          <w:lang w:val="id_ID" w:bidi="id_ID"/>
        </w:rPr>
        <w:t>Lomba adalah kompetisi antara orang-orang untuk melihat siapa yang dapat berlari paling cepat. Sejumlah orang akan berdiri berdampingan di sepanjang garis lurus. Di kejauhan ada garis lurus lainnya. Ini bisa berjarak 200 meter, atau lebih jauh lagi. Kemudian, seseorang akan memberikan sinyal, dan seketika itu juga semua pelari akan mulai berlari. Pelari pertama yang mencapai garis berikutnya adalah pemenangnya. Orang itu mendapatkan hadiah tersebut. Sebuah hadiah bisa berupa banyak hal yang berbeda.</w:t>
      </w:r>
    </w:p>
    <w:p>
      <w:pPr/>
      <w:r>
        <w:rPr>
          <w:lang w:val="id_ID" w:bidi="id_ID"/>
        </w:rPr>
      </w:r>
      <w:r>
        <w:rPr>
          <w:lang w:val="id_ID" w:bidi="id_ID"/>
        </w:rPr>
        <w:t>Berhenti di sini dan lakukan kegiatan ini: Secara berkelompok, pergilah ke luar dan lakukan perlombaan bersama-sama! Jika tidak ada cukup ruang terbuka untuk berlari, pilih jenis balapan yang berbeda. Misalnya, Anda mungkin berjalan melintasi ruangan dengan berjinjit, atau memikirkan gagasan kreatif lain sendiri! Pertama, tentukan di mana orang-orang akan memulai perlombaan. Kemudian tentukan di mana mereka harus menyelesaikannya. Pastikan semua orang memulai tepat pada waktu yang sama. Jeda audio ini di sini.</w:t>
      </w:r>
    </w:p>
    <w:p>
      <w:pPr/>
      <w:r>
        <w:rPr>
          <w:lang w:val="id_ID" w:bidi="id_ID"/>
        </w:rPr>
      </w:r>
      <w:r>
        <w:rPr>
          <w:lang w:val="id_ID" w:bidi="id_ID"/>
        </w:rPr>
        <w:t>Orang-orang Korintus harus seperti orang yang menang! Paulus tidak bermaksud bahwa kehidupan Kristen adalah seperti sebuah persaingan. Paulus bermaksud bahwa semua orang-orang percaya harus sama serius dan berkomitmen dalam kehidupan Kristen mereka seperti seorang pelari yang berlatih untuk memenangkan perlombaan. Pelari yang paling banyak berlatih, yang paling bugar, dan yang paling serius dalam mengikuti perlombaan akan memenangkan perlombaan itu. Orang-orang di Korintus seharusnya memiliki dedikasi yang sama seperti orang tersebut.</w:t>
      </w:r>
    </w:p>
    <w:p>
      <w:pPr/>
      <w:r>
        <w:rPr>
          <w:lang w:val="id_ID" w:bidi="id_ID"/>
        </w:rPr>
      </w:r>
      <w:r>
        <w:rPr>
          <w:lang w:val="id_ID" w:bidi="id_ID"/>
        </w:rPr>
        <w:t>Orang-orang yang berpartisipasi dalam pertandingan olahraga berlatih sangat keras. Orang-orang ini tidak boleh malas. Orang-orang ini harus menerapkan kedisiplinan. Disiplin berarti bahwa sering kali orang-orang ini tidak bisa begitu saja melakukan apa yang ingin mereka lakukan. Orang-orang ini harus bangun pagi-pagi dan berlatih berjam-jam bahkan ketika mereka lelah dan ingin menyerah. Karena jika orang-orang ini menyerah, mereka tidak akan mendapatkan hadiah!</w:t>
      </w:r>
    </w:p>
    <w:p>
      <w:pPr/>
      <w:r>
        <w:rPr>
          <w:lang w:val="id_ID" w:bidi="id_ID"/>
        </w:rPr>
      </w:r>
      <w:r>
        <w:rPr>
          <w:lang w:val="id_ID" w:bidi="id_ID"/>
        </w:rPr>
        <w:t>Orang-orang dalam pertandingan tersebut ingin mendapatkan hadiah. Hadiah bagi mereka adalah mahkota yang dibuat orang-orang dari daun pohon pinus. Tak lama kemudian, mahkota itu akan hilang. Orang Kristen juga akan mendapat hadiah. Namun hadiah yang diperoleh orang Kristen akan bertahan selamanya! Paulus tidak mengatakan apa hadiah itu. Paulus dapat bermaksud bahwa hadiahnya adalah hidup selamanya bersama Allah. Atau Paulus dapat memaksudkan bahwa hadiah itu adalah sesuatu yang lain yang akan Allah berikan kepada orang-orang percaya — mungkin pujian atas apa yang telah mereka lakukan.</w:t>
      </w:r>
    </w:p>
    <w:p>
      <w:pPr/>
      <w:r>
        <w:rPr>
          <w:lang w:val="id_ID" w:bidi="id_ID"/>
        </w:rPr>
      </w:r>
      <w:r>
        <w:rPr>
          <w:lang w:val="id_ID" w:bidi="id_ID"/>
        </w:rPr>
        <w:t xml:space="preserve">Berhenti di sini dan lihatlah gambar </w:t>
      </w:r>
      <w:r>
        <w:rPr>
          <w:b/>
          <w:lang w:val="id_ID" w:bidi="id_ID"/>
        </w:rPr>
        <w:t>mahkota</w:t>
      </w:r>
      <w:r>
        <w:rPr>
          <w:lang w:val="id_ID" w:bidi="id_ID"/>
        </w:rPr>
        <w:t xml:space="preserve"> yang bisa dimenangkan orang-orang dalam kompetisi ini. Dapatkah Anda menggunakan beberapa daun atau bunga untuk membuat mahkota seperti itu sendiri? Anda akan dapat menggunakannya nanti. Jeda audio ini di sini.</w:t>
      </w:r>
    </w:p>
    <w:p>
      <w:pPr/>
      <w:r>
        <w:rPr>
          <w:lang w:val="id_ID" w:bidi="id_ID"/>
        </w:rPr>
      </w:r>
      <w:r>
        <w:rPr>
          <w:lang w:val="id_ID" w:bidi="id_ID"/>
        </w:rPr>
        <w:t>Berhenti di sini dan diskusikan: Kata apa yang akan Anda gunakan dalam terjemahan Anda untuk mahkota yang hanya bertahan sebentar ini? Bagaimana Anda akan menggambarkan mahkota kekal yang akan diterima oleh orang-orang percaya? Jeda audio ini di sini.</w:t>
      </w:r>
    </w:p>
    <w:p>
      <w:pPr/>
      <w:r>
        <w:rPr>
          <w:lang w:val="id_ID" w:bidi="id_ID"/>
        </w:rPr>
      </w:r>
      <w:r>
        <w:rPr>
          <w:lang w:val="id_ID" w:bidi="id_ID"/>
        </w:rPr>
        <w:t>Paulus kemudian memberikan dua contoh tentang orang-orang dalam sebuah perlombaan yang tidak akan pernah bisa memenangkan perlombaan tersebut. Dan Paulus mengatakan bahwa Paulus tidak ingin menjadi seperti orang-orang ini. Contoh pertama adalah seorang pelari yang berlari tanpa tujuan. Dalam perlombaan, semua pelari memulai dari tempat yang sama, dan mereka semua harus berlari ke tempat yang sama. Orang pertama yang mencapai garis finis, menang. Tentu saja, Anda ingin berlari langsung ke tujuan. Jika Anda berlari ke arah yang berbeda, atau lupa di mana tujuan Anda, Anda tidak akan pernah bisa menang. Paulus tidak ingin menjadi seperti itu! Paulus ingin menjaga tujuan itu dalam pikiran sepanjang waktu. Ingatlah bahwa tujuan bagi orang Kristen adalah hadiah hidup selamanya bersama Allah, meskipun Paulus tidak pernah mengatakan ini dengan jelas dalam perikop ini. Paulus beranggapan bahwa orang-orang Korintus tahu apa hadiahnya.</w:t>
      </w:r>
    </w:p>
    <w:p>
      <w:pPr/>
      <w:r>
        <w:rPr>
          <w:lang w:val="id_ID" w:bidi="id_ID"/>
        </w:rPr>
      </w:r>
      <w:r>
        <w:rPr>
          <w:lang w:val="id_ID" w:bidi="id_ID"/>
        </w:rPr>
        <w:t>Berhenti di sini dan lakukan kegiatan ini: Ulangi perlombaan yang telah Anda lakukan sebelumnya. Tetapi kali ini, beberapa di antara kalian harus berpura-pura lupa di mana letak gawangnya dan asal berlari ke mana saja! Siapa saja orang-orang yang memenangkan perlombaan tersebut? Letakkan mahkota yang telah Anda buat sebelumnya di kepala pemenang! Jeda audio ini di sini.</w:t>
      </w:r>
    </w:p>
    <w:p>
      <w:pPr/>
      <w:r>
        <w:rPr>
          <w:lang w:val="id_ID" w:bidi="id_ID"/>
        </w:rPr>
      </w:r>
      <w:r>
        <w:rPr>
          <w:lang w:val="id_ID" w:bidi="id_ID"/>
        </w:rPr>
        <w:t>Contoh kedua adalah seorang petinju yang memukul angin, bukannya memukul orang yang menjadi lawannya. Anda tidak akan pernah bisa menang jika Anda hanya meninju angin. Anda hanya akan menyia-nyiakan energi Anda dan tidak mendapatkan imbalan apa pun. Paulus juga tidak ingin menjadi seperti orang itu.</w:t>
      </w:r>
    </w:p>
    <w:p>
      <w:pPr/>
      <w:r>
        <w:rPr>
          <w:lang w:val="id_ID" w:bidi="id_ID"/>
        </w:rPr>
      </w:r>
      <w:r>
        <w:rPr>
          <w:lang w:val="id_ID" w:bidi="id_ID"/>
        </w:rPr>
        <w:t>Berhenti di sini dan diskusikan: Apakah orang-orang di komunitas Anda memiliki olahraga di mana mereka saling bertinju? Apa sebutan untuk olahraga ini? Bagaimana Anda akan menggambarkan seseorang yang memukul, atau meninju, angin alih-alih memukul orang yang dilawannya? Jeda audio ini di sini.</w:t>
      </w:r>
    </w:p>
    <w:p>
      <w:pPr/>
      <w:r>
        <w:rPr>
          <w:lang w:val="id_ID" w:bidi="id_ID"/>
        </w:rPr>
      </w:r>
      <w:r>
        <w:rPr>
          <w:lang w:val="id_ID" w:bidi="id_ID"/>
        </w:rPr>
        <w:t>Jadi, Paulus tidak ingin menyia-nyiakan energinya dan melupakan tujuannya. Paulus ingin berpikir tentang tujuan sepanjang waktu. Paulus kemudian mengatakan bahwa ia memukuli tubuhnya dan menjadikannya budak . Ini adalah ungkapan khusus yang dimaksudkan untuk bersikap tegas terhadap dirinya sendiri. Paulus tidak bermaksud bahwa Paulus menyakiti tubuhnya. Yang dimaksud Paulus adalah bahwa seluruh hidupnya, atau semua yang Paulus lakukan, berada di bawah disiplin. Paulus tidak hanya melakukan apa pun yang ia inginkan. Tetapi Paulus sedang berlatih, mempraktikkan, bekerja keras, untuk hidup sebagai orang Kristen.</w:t>
      </w:r>
    </w:p>
    <w:p>
      <w:pPr/>
      <w:r>
        <w:rPr>
          <w:lang w:val="id_ID" w:bidi="id_ID"/>
        </w:rPr>
      </w:r>
      <w:r>
        <w:rPr>
          <w:lang w:val="id_ID" w:bidi="id_ID"/>
        </w:rPr>
        <w:t>Penting bagi Paulus untuk melatih dirinya hidup sebagai orang Kristen. Paulus mengajar orang lain untuk melakukan ini. Akan mengerikan jika pada akhirnya Paulus sendiri akan gagal! Paulus tidak ingin didiskualifikasi dari hadiah itu. Jika Anda didiskualifikasi, ini berarti bahwa Anda bahkan tidak layak untuk berpartisipasi dalam perlombaan.</w:t>
      </w:r>
    </w:p>
    <w:p>
      <w:pPr/>
      <w:r>
        <w:rPr>
          <w:lang w:val="id_ID" w:bidi="id_ID"/>
        </w:rPr>
      </w:r>
      <w:r>
        <w:rPr>
          <w:lang w:val="id_ID" w:bidi="id_ID"/>
        </w:rPr>
        <w:t>Berhenti di sini dan lakukan kegiatan ini: Pergilah ke luar dan kumpulkan banyak batu. Jika Anda tidak dapat menemukan bebatuan, ambillah daun, cangkang, atau benda apa pun yang dapat Anda temukan. Ambil satu batu dan letakkan di tengah. Batu ini sekarang adalah standar. Anda akan membangun sesuatu dengan batu-batu ini, tetapi Anda hanya menginginkan batu-batu yang lebih besar dari yang ini. Satu per satu, ambil batu lain dan letakkan di samping batu yang ada di tengah. Apakah itu lebih besar? Jika demikian, maka itu sudah lulus ujian. Anda dapat menyimpannya. Apakah itu lebih kecil? Jika demikian, maka ia telah gagal dalam tes tersebut. Anda membuangnya. Batu ini sekarang didiskualifikasi. Jeda audio ini di sini.</w:t>
      </w:r>
    </w:p>
    <w:p>
      <w:pPr/>
      <w:r>
        <w:rPr>
          <w:lang w:val="id_ID" w:bidi="id_ID"/>
        </w:rPr>
      </w:r>
      <w:r>
        <w:rPr>
          <w:lang w:val="id_ID" w:bidi="id_ID"/>
        </w:rPr>
        <w:t>Berhenti di sini dan diskusikan bagaimana Anda akan mengatakan bahwa Paulus tidak ingin didiskualifikasi dari mendapatkan hadiah itu. Jeda audio ini di sini.</w:t>
      </w:r>
    </w:p>
    <w:p>
      <w:pPr/>
      <w:r>
        <w:rPr>
          <w:lang w:val="id_ID" w:bidi="id_ID"/>
        </w:rPr>
      </w:r>
      <w:r>
        <w:rPr>
          <w:lang w:val="id_ID" w:bidi="id_ID"/>
        </w:rPr>
        <w:t xml:space="preserve">Sekarang, kelompok membuat papan cerita, menggambar atau menggunakan barang-barang untuk membayangkan perikop ini dan 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9:24–27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mempunyai dua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Para pelari dalam perlombaan</w:t>
      </w:r>
    </w:p>
    <w:p>
      <w:pPr>
        <w:pStyle w:val="ListBullet"/>
        <w:spacing w:line="240" w:lineRule="auto"/>
        <w:ind w:left="720"/>
      </w:pPr>
      <w:r>
        <w:rPr>
          <w:lang w:val="id_ID" w:bidi="id_ID"/>
        </w:rPr>
      </w:r>
      <w:r>
        <w:rPr>
          <w:lang w:val="id_ID" w:bidi="id_ID"/>
        </w:rPr>
        <w:t>Satu pelari yang memenangkan perlombaan</w:t>
      </w:r>
    </w:p>
    <w:p>
      <w:pPr>
        <w:pStyle w:val="ListBullet"/>
        <w:spacing w:line="240" w:lineRule="auto"/>
        <w:ind w:left="720"/>
      </w:pPr>
      <w:r>
        <w:rPr>
          <w:lang w:val="id_ID" w:bidi="id_ID"/>
        </w:rPr>
      </w:r>
      <w:r>
        <w:rPr>
          <w:lang w:val="id_ID" w:bidi="id_ID"/>
        </w:rPr>
        <w:t>Seorang pelari yang berlari tanpa tujuan</w:t>
      </w:r>
    </w:p>
    <w:p>
      <w:pPr>
        <w:pStyle w:val="ListBullet"/>
        <w:spacing w:line="240" w:lineRule="auto"/>
        <w:ind w:left="720"/>
      </w:pPr>
      <w:r>
        <w:rPr>
          <w:lang w:val="id_ID" w:bidi="id_ID"/>
        </w:rPr>
      </w:r>
      <w:r>
        <w:rPr>
          <w:lang w:val="id_ID" w:bidi="id_ID"/>
        </w:rPr>
        <w:t>Dan seorang petinju</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Jeda audio ini di sini dan peragakan bagian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Perankanlah seolah-olah Paulus sedang berbicara. Di samping Paulus, orang-orang lain dapat memerankan gerakan-gerakan olahraga yang dibicarakan Paulus. Anda juga dapat menggunakan mahkota yang telah Anda buat sebelumnya!</w:t>
      </w:r>
    </w:p>
    <w:p>
      <w:pPr/>
      <w:r>
        <w:rPr>
          <w:lang w:val="id_ID" w:bidi="id_ID"/>
        </w:rPr>
      </w:r>
      <w:r>
        <w:rPr>
          <w:lang w:val="id_ID" w:bidi="id_ID"/>
        </w:rPr>
        <w:t>Pertama, Paulus mengingatkan orang-orang di Korintus bahwa ketika ada perlombaan, hanya satu orang yang dapat menang. Paulus mengatakan bahwa semua orang harus seperti orang yang menang. Semua orang yang berpartisipasi dalam kompetisi berlatih sangat keras. Orang-orang ini melakukan ini untuk memenangkan hadiah—sebuah mahkota. Mahkota ini tidak akan bertahan. Namun, orang Kristen berlatih agar mereka dapat memenangkan mahkota yang akan bertahan selamanya!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para olahragawan yang sedang berlatih untuk perlombaan tersebut, "Apa yang kalian pikirkan atau rasakan?" Orang-orang mungkin menjawab hal-hal seperti:</w:t>
      </w:r>
    </w:p>
    <w:p>
      <w:pPr>
        <w:pStyle w:val="ListBullet"/>
        <w:spacing w:line="240" w:lineRule="auto"/>
        <w:ind w:left="720"/>
      </w:pPr>
      <w:r>
        <w:rPr>
          <w:lang w:val="id_ID" w:bidi="id_ID"/>
        </w:rPr>
      </w:r>
      <w:r>
        <w:rPr>
          <w:lang w:val="id_ID" w:bidi="id_ID"/>
        </w:rPr>
        <w:t>Tanyakan kepada orang yang memerankan Paulus, "Apa yang sedang Anda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Peragakanlah apa yang dikatakan Paulus yaitu bahwa ia tidak berlari tanpa tujuan. Paulus tidak bertarung seperti seorang petinju yang hanya memukul angin. Paulus mendisiplinkan dirinya sendiri. Jika tidak, Paulus sendiri mungkin tidak memenangkan hadiah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sedang Anda pikirkan atau rasakan?"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9:24–27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Paulus berbicara tentang para pelari dalam </w:t>
      </w:r>
      <w:r>
        <w:rPr>
          <w:b/>
          <w:lang w:val="id_ID" w:bidi="id_ID"/>
        </w:rPr>
        <w:t>perlombaan</w:t>
      </w:r>
      <w:r>
        <w:rPr>
          <w:lang w:val="id_ID" w:bidi="id_ID"/>
        </w:rPr>
        <w:t xml:space="preserve">. Beberapa terjemahan mengatakan pelari di </w:t>
      </w:r>
      <w:r>
        <w:rPr>
          <w:b/>
          <w:lang w:val="id_ID" w:bidi="id_ID"/>
        </w:rPr>
        <w:t>stadion</w:t>
      </w:r>
      <w:r>
        <w:rPr>
          <w:lang w:val="id_ID" w:bidi="id_ID"/>
        </w:rPr>
        <w:t xml:space="preserve"> Stadion adalah tempat luas di mana orang-orang dapat menyaksikan perlombaan. Dalam perlombaan, banyak orang berlari menuju garis finis, dan orang pertama yang mencapai garis finis memenangkan hadiah. Para peserta berlari dalam perlombaan di area terbuka, dan di sekeliling area ini terdapat tempat bagi orang-orang untuk duduk atau berdiri guna menyaksikan.</w:t>
      </w:r>
    </w:p>
    <w:p>
      <w:pPr/>
      <w:r>
        <w:rPr>
          <w:lang w:val="id_ID" w:bidi="id_ID"/>
        </w:rPr>
      </w:r>
      <w:r>
        <w:rPr>
          <w:lang w:val="id_ID" w:bidi="id_ID"/>
        </w:rPr>
        <w:t>Berhenti di sini dan diskusikan kata apa yang akan Anda gunakan untuk perlombaan di mana orang-orang dapat memenangkan hadiah. Jeda audio ini di sini.</w:t>
      </w:r>
    </w:p>
    <w:p>
      <w:pPr/>
      <w:r>
        <w:rPr>
          <w:lang w:val="id_ID" w:bidi="id_ID"/>
        </w:rPr>
      </w:r>
      <w:r>
        <w:rPr>
          <w:lang w:val="id_ID" w:bidi="id_ID"/>
        </w:rPr>
        <w:t xml:space="preserve">Paulus mengatakan bahwa Paulus </w:t>
      </w:r>
      <w:r>
        <w:rPr>
          <w:b/>
          <w:lang w:val="id_ID" w:bidi="id_ID"/>
        </w:rPr>
        <w:t>memukul tubuhnya</w:t>
      </w:r>
      <w:r>
        <w:rPr>
          <w:lang w:val="id_ID" w:bidi="id_ID"/>
        </w:rPr>
        <w:t xml:space="preserve"> dan </w:t>
      </w:r>
      <w:r>
        <w:rPr>
          <w:b/>
          <w:lang w:val="id_ID" w:bidi="id_ID"/>
        </w:rPr>
        <w:t xml:space="preserve">menjadikannya budak </w:t>
      </w:r>
      <w:r>
        <w:rPr>
          <w:lang w:val="id_ID" w:bidi="id_ID"/>
        </w:rPr>
        <w:t>. Inilah yang akan dilakukan seorang olahragawan. Seorang olahragawan ingin memiliki kendali penuh atas tubuh mereka. Tetapi Paulus mungkin tidak berbicara tentang tubuh Paulus. Paulus hanya menggunakan kata-kata dan gambar dari contoh olahraga. Apa yang mungkin dimaksud Paulus adalah bahwa Paulus ingin disiplin dalam seluruh hidupnya dan bekerja keras dalam segala hal yang Paulus lakukan. Ini berarti bahwa Paulus ingin hidup sebagai orang Kristen setiap hari.</w:t>
      </w:r>
    </w:p>
    <w:p>
      <w:pPr/>
      <w:r>
        <w:rPr>
          <w:lang w:val="id_ID" w:bidi="id_ID"/>
        </w:rPr>
      </w:r>
      <w:r>
        <w:rPr>
          <w:lang w:val="id_ID" w:bidi="id_ID"/>
        </w:rPr>
        <w:t xml:space="preserve">Berhenti di sini dan diskusikan bagaimana Anda akan mengatakan bahwa Paulus akan "memukul tubuhnya" dan "menjadikannya budak ". Gunakan kata yang sama untuk budak seperti yang telah Anda gunakan pada perikop lainnya. Kata </w:t>
      </w:r>
      <w:r>
        <w:rPr>
          <w:lang w:val="id_ID" w:bidi="id_ID"/>
        </w:rPr>
        <w:t xml:space="preserve">budak </w:t>
      </w:r>
      <w:r>
        <w:rPr>
          <w:lang w:val="id_ID" w:bidi="id_ID"/>
        </w:rPr>
        <w:t>terdapat di Daftar Kata Utama. Jeda audio ini di sini.</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langkah-langkah sebelumnya, seperti urutan waktu, kata, frasa, emosi, atau apa pun yang Anda diskusikan.</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Jeda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Jeda audio ini di sini.</w:t>
      </w:r>
    </w:p>
    <w:p>
      <w:pPr/>
      <w:r>
        <w:rPr>
          <w:lang w:val="id_ID" w:bidi="id_ID"/>
        </w:rPr>
      </w:r>
      <w:r>
        <w:rPr>
          <w:lang w:val="id_ID" w:bidi="id_ID"/>
        </w:rPr>
        <w:t>Selanjutnya, kelompok dapat memutuskan versi bagian siapa yang paling Anda sukai. Anda mungkin memutuskan bahwa Anda menyukai cara salah satu anggota kelompok menceritakan suatu adegan, tetapi menyukai cara anggota kelompok lain menceritakan adegan lainnya. Jeda audio ini di sini.</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10:1–13</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10:1–13 dan renungkan dalam hati Anda.</w:t>
      </w:r>
    </w:p>
    <w:p>
      <w:pPr/>
      <w:r>
        <w:rPr>
          <w:lang w:val="id_ID" w:bidi="id_ID"/>
        </w:rPr>
      </w:r>
      <w:r>
        <w:rPr>
          <w:lang w:val="id_ID" w:bidi="id_ID"/>
        </w:rPr>
        <w:t>Dengarkan versi audio dari 1 Korintus 10:1–13 sebanyak tiga kali, dalam tiga terjemahan yang berbeda, jika memungkinkan.</w:t>
      </w:r>
    </w:p>
    <w:p>
      <w:pPr/>
      <w:r>
        <w:rPr>
          <w:lang w:val="id_ID" w:bidi="id_ID"/>
        </w:rPr>
      </w:r>
      <w:r>
        <w:rPr>
          <w:lang w:val="id_ID" w:bidi="id_ID"/>
        </w:rPr>
        <w:t>Hentikan sejenak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bagian ini? Hentikan sejenak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sejenak audio ini di sini.</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10:1–13 dalam terjemahan yang paling mudah dimengerti.</w:t>
      </w:r>
    </w:p>
    <w:p>
      <w:pPr/>
      <w:r>
        <w:rPr>
          <w:lang w:val="id_ID" w:bidi="id_ID"/>
        </w:rPr>
      </w:r>
      <w:r>
        <w:rPr>
          <w:lang w:val="id_ID" w:bidi="id_ID"/>
        </w:rPr>
        <w:t>Paulus masih berbicara kepada orang-orang percaya yang sombong di Korintus yang berpikir bahwa mereka memiliki banyak pengetahuan rohani dan yang merendahkan beberapa orang percaya lainnya. Paulus telah mengingatkan orang-orang percaya ini bahwa mereka harus rela melepaskan hak mereka demi orang-orang percaya lainnya. Paulus secara khusus berbicara tentang hak orang-orang percaya ini untuk makan makanan yang dipersembahkan kepada berhala. Paulus kemudian memberikan contoh dari olahraga untuk memperingatkan orang-orang percaya ini bahwa seseorang hanya dapat memenangkan perlombaan jika ia berusaha melakukan yang terbaik. Seperti seorang pelari dalam perlombaan, orang-orang di Korintus harus melakukan yang terbaik untuk hidup sebagai orang Kristen .</w:t>
      </w:r>
    </w:p>
    <w:p>
      <w:pPr/>
      <w:r>
        <w:rPr>
          <w:lang w:val="id_ID" w:bidi="id_ID"/>
        </w:rPr>
      </w:r>
      <w:r>
        <w:rPr>
          <w:lang w:val="id_ID" w:bidi="id_ID"/>
        </w:rPr>
        <w:t>Pada bagian ini, Paulus kembali memperingatkan orang-orang percaya yang sombong. Orang-orang percaya ini berpikir bahwa Allah telah menyelamatkan mereka, dan oleh karena itu mereka dapat melakukan apa pun yang mereka inginkan. Tetapi Paulus memperingatkan orang-orang percaya ini bahwa jika mereka terus sombong, dan tidak berhati-hati dalam perilaku mereka, Allah tetap dapat menghukum mereka! Hal Ini sesuai dengan contoh perlombaan yang disampaikan Paulus sebelumnya: mereka mungkin tidak mendapatkan hadiah jika mereka tidak berhati-hati!</w:t>
      </w:r>
    </w:p>
    <w:p>
      <w:pPr/>
      <w:r>
        <w:rPr>
          <w:lang w:val="id_ID" w:bidi="id_ID"/>
        </w:rPr>
      </w:r>
      <w:r>
        <w:rPr>
          <w:lang w:val="id_ID" w:bidi="id_ID"/>
        </w:rPr>
        <w:t>Paulus memperingatkan orang-orang percaya ini dengan memberikan contoh dari sejarah bangsa Israel. Allah telah menyelamatkan bangsa Israel dari perbudakan di Mesir. Meskipun demikian, ketika beberapa dari mereka berdosa, Allah menghukum mereka! Sama seperti bangsa Israel, orang-orang di Korintus juga harus berhati-hati. Jika seseorang sudah diselamatkan, bukan berarti mereka boleh terus berbuat dosa!</w:t>
      </w:r>
    </w:p>
    <w:p>
      <w:pPr/>
      <w:r>
        <w:rPr>
          <w:lang w:val="id_ID" w:bidi="id_ID"/>
        </w:rPr>
      </w:r>
      <w:r>
        <w:rPr>
          <w:lang w:val="id_ID" w:bidi="id_ID"/>
        </w:rPr>
        <w:t>Berhenti di sini dan diskusikan: Dapatkah Anda menceritakan sebuah kisah tentang leluhur Anda yang sampai sekarang masih diceritakan sebagai sebuah peringatan? Hentikan sejenak audio ini di sini.</w:t>
      </w:r>
    </w:p>
    <w:p>
      <w:pPr/>
      <w:r>
        <w:rPr>
          <w:lang w:val="id_ID" w:bidi="id_ID"/>
        </w:rPr>
      </w:r>
      <w:r>
        <w:rPr>
          <w:lang w:val="id_ID" w:bidi="id_ID"/>
        </w:rPr>
        <w:t>Orang-orang percaya yang sombong di Korintus menganggap bahwa diri mereka sudah selamat. Mereka berpikir bahwa mereka kuat secara rohani. Allah telah menyelamatkan mereka, dan karenanya mereka berpikir bahwa apa pun yang mereka lakukan tidak menjadi masalah lagi. Namun karena mereka berpikir demikian, mereka telah menjadi ceroboh. Paulus memperingatkan mereka bahwa Allah tetap akan menghukum mereka jika mereka terus berdosa!</w:t>
      </w:r>
    </w:p>
    <w:p>
      <w:pPr/>
      <w:r>
        <w:rPr>
          <w:lang w:val="id_ID" w:bidi="id_ID"/>
        </w:rPr>
      </w:r>
      <w:r>
        <w:rPr>
          <w:lang w:val="id_ID" w:bidi="id_ID"/>
        </w:rPr>
        <w:t>Di sini Paulus menggunakan kiasan tentang berdiri. Orang-orang percaya yang sombong merasa bahwa mereka berdiri teguh: Tidak ada yang dapat menjatuhkan mereka. Namun mereka terlalu percaya diri, dan itu sangat berbahaya! Pada bagian berikutnya, Paulus akan menjelaskan bahwa hal yang sangat berbahaya yang dilakukan orang-orang percaya yang sombong adalah makan di kuil-kuil di mana orang-orang menyembah berhala.</w:t>
      </w:r>
    </w:p>
    <w:p>
      <w:pPr/>
      <w:r>
        <w:rPr>
          <w:lang w:val="id_ID" w:bidi="id_ID"/>
        </w:rPr>
      </w:r>
      <w:r>
        <w:rPr>
          <w:lang w:val="id_ID" w:bidi="id_ID"/>
        </w:rPr>
        <w:t>Berhenti di sini dan diskusikan: Dapatkah Anda menceritakan kisah tentang seseorang yang sangat yakin tentang sesuatu, tetapi tetap gagal? Hentikan sejenak audio ini di sini.</w:t>
      </w:r>
    </w:p>
    <w:p>
      <w:pPr/>
      <w:r>
        <w:rPr>
          <w:lang w:val="id_ID" w:bidi="id_ID"/>
        </w:rPr>
      </w:r>
      <w:r>
        <w:rPr>
          <w:lang w:val="id_ID" w:bidi="id_ID"/>
        </w:rPr>
        <w:t>Paulus mengakhiri dengan memberikan dorongan kepada orang-orang percaya yang sombong di Korintus. Jika orang-orang percaya ini merasa tergoda untuk berbuat dosa, Allah akan menolong mereka. Mungkin mereka berpikir bahwa godaan untuk pergi ke kuil-kuil berhala sangat kuat sehingga mereka tidak dapat menolaknya. Tetapi Paulus berkata bahwa pencobaan ini adalah pencobaan biasa. Setiap orang percaya harus menghadapi pencobaan. Pencobaan yang dihadapi oleh orang-orang percaya yang sombong itu tidak lebih sulit daripada pencobaan yang dihadapi oleh orang-orang percaya lainnya. Jadi, orang-orang percaya yang sombong tidak dapat menggunakan ini sebagai alasan untuk pergi ke kuil-kuil berhala. Mereka tidak dapat berkata, "Pencobaan ini lebih dari yang dapat saya tangani, dan itulah sebabnya saya pergi ke Bait Suci!" Tidak, Allah akan menolong mereka. Allah setia. Allah akan memastikan bahwa orang-orang percaya hanya menghadapi cobaan yang sanggup mereka tanggung. Dan ketika orang-orang percaya menghadapi pencobaan, maka Allah akan menunjukkan kepada orang-orang percaya jalan keluar agar mereka dapat bertahan.</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10:1–13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mempunyai dua bagian.</w:t>
      </w:r>
    </w:p>
    <w:p>
      <w:pPr/>
      <w:r>
        <w:rPr>
          <w:lang w:val="id_ID" w:bidi="id_ID"/>
        </w:rPr>
      </w:r>
      <w:r>
        <w:rPr>
          <w:b/>
          <w:lang w:val="id_ID" w:bidi="id_ID"/>
        </w:rPr>
        <w:t>Pada bagian pertama:</w:t>
      </w:r>
      <w:r>
        <w:rPr>
          <w:lang w:val="id_ID" w:bidi="id_ID"/>
        </w:rPr>
        <w:t xml:space="preserve"> Paulus memberikan beberapa contoh dari sejarah bangsa Israel.</w:t>
      </w:r>
    </w:p>
    <w:p>
      <w:pPr/>
      <w:r>
        <w:rPr>
          <w:lang w:val="id_ID" w:bidi="id_ID"/>
        </w:rPr>
      </w:r>
      <w:r>
        <w:rPr>
          <w:b/>
          <w:lang w:val="id_ID" w:bidi="id_ID"/>
        </w:rPr>
        <w:t>Pada bagian kedua:</w:t>
      </w:r>
      <w:r>
        <w:rPr>
          <w:lang w:val="id_ID" w:bidi="id_ID"/>
        </w:rPr>
        <w:t xml:space="preserve"> Paulus memberikan dorongan bahwa Allah akan membantu orang-orang percaya jika mereka menghadapi pencobaan untuk melakukan dosa.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Bangsa Israel</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Kristus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Dan orang-orang percaya di Korintus yang mendengarkan Paulus</w:t>
      </w:r>
    </w:p>
    <w:p>
      <w:pPr/>
      <w:r>
        <w:rPr>
          <w:lang w:val="id_ID" w:bidi="id_ID"/>
        </w:rPr>
      </w:r>
      <w:r>
        <w:rPr>
          <w:lang w:val="id_ID" w:bidi="id_ID"/>
        </w:rPr>
        <w:t>Paulus memulai dengan mengatakan bahwa Paulus tidak ingin orang-orang percaya tidak mengetahui hal itu. Paulus bermaksud bahwa ia ingin orang-orang percaya tahu sesuatu. Paulus ingin orang-orang percaya tahu apa yang terjadi dengan bangsa Israel.</w:t>
      </w:r>
    </w:p>
    <w:p>
      <w:pPr/>
      <w:r>
        <w:rPr>
          <w:lang w:val="id_ID" w:bidi="id_ID"/>
        </w:rPr>
      </w:r>
      <w:r>
        <w:rPr>
          <w:lang w:val="id_ID" w:bidi="id_ID"/>
        </w:rPr>
        <w:t>Paulus tidak menggunakan kata orang Israel, tetapi Paulus menggunakan kata bapa, atau leluhur. Bangsa Israel bukan benar-benar leluhur dari orang-orang di Korintus. Allah memulai rencana Allah bagi umat manusia bersama bangsa Israel. Oleh karena itu, setiap orang yang percaya kepada Yesus adalah keturunan rohani dari umat Israel. Orang-orang percaya di Korintus tidak memiliki hubungan darah dengan bangsa Israel, tetapi orang-orang percaya memang memiliki hubungan rohani dengan bangsa Israel.</w:t>
      </w:r>
    </w:p>
    <w:p>
      <w:pPr/>
      <w:r>
        <w:rPr>
          <w:lang w:val="id_ID" w:bidi="id_ID"/>
        </w:rPr>
      </w:r>
      <w:r>
        <w:rPr>
          <w:lang w:val="id_ID" w:bidi="id_ID"/>
        </w:rPr>
        <w:t>Paulus kemudian menceritakan kepada orang-orang di Korintus potongan-potongan kecil dari beberapa kisah tentang bangsa Israel. Kisah-kisah ini semua terjadi ketika Allah membebaskan bangsa Israel dari perbudakan di Mesir. Selama bertahun-tahun, bangsa Israel melakukan perjalanan melalui padang gurun yang sunyi dalam perjalanan ke tanah yang telah dijanjikan Allah untuk diberikan kepada mereka. Jika Anda belum pernah mendengar seluruh kisah ini, cobalah dengarkan kisah ini suatu saat nanti! Anda dapat menemukan ini dalam kitab Perjanjian Lama Kitab Keluaran dan dalam kitab-kitab setelah Keluaran.</w:t>
      </w:r>
    </w:p>
    <w:p>
      <w:pPr/>
      <w:r>
        <w:rPr>
          <w:lang w:val="id_ID" w:bidi="id_ID"/>
        </w:rPr>
      </w:r>
      <w:r>
        <w:rPr>
          <w:lang w:val="id_ID" w:bidi="id_ID"/>
        </w:rPr>
        <w:t>Pada masa yang sulit itu, ketika bangsa Israel melakukan perjalanan melalui padang gurun, Allah memelihara mereka. Allah hadir bersama bangsa Israel dalam awan. Awan ini melindungi bangsa Israel. Pada suatu waktu, Allah juga memastikan bahwa semua bangsa Israel menyeberangi laut dengan selamat. Paulus mengatakan bahwa pengalaman ini bagi bangsa Israel adalah seperti baptisan. Ketika orang percaya , atau Kristen , telah menerima baptisan, orang itu kemudian menjadi bagian dari komunitas Yesus. Seorang Kristen menerima baptisan "dalam Kristus ." Bangsa Israel menerima baptisan "dalam Musa." Musa adalah pemimpin bangsa Israel. Allah telah menunjuk Musa untuk membawa bangsa Israel keluar dari Mesir. Jadi, ketika bangsa Israel mengalami peristiwa-peristiwa ini, mereka menjadi bagian dari umat Musa. Mereka menjadi bagian dari orang-orang yang diselamatkan Allah.</w:t>
      </w:r>
    </w:p>
    <w:p>
      <w:pPr/>
      <w:r>
        <w:rPr>
          <w:lang w:val="id_ID" w:bidi="id_ID"/>
        </w:rPr>
      </w:r>
      <w:r>
        <w:rPr>
          <w:lang w:val="id_ID" w:bidi="id_ID"/>
        </w:rPr>
        <w:t>Ketika bangsa Israel melakukan perjalanan melalui padang gurun, mereka sering tidak memiliki makanan atau air. Tetapi Allah mengurus kebutuhan orang-orang Israel. Allah memberikan makanan dan air kepada bangsa Israel. Setiap hari, Allah memberikan makanan khusus yang disebut manna kepada bangsa Israel. Dan ketika bangsa Israel kehabisan air, Allah melakukan mukjizat dan membuat air keluar dari sebuah batu. Paulus mengatakan bahwa bangsa Israel memiliki makanan dan minuman rohani. Paulus bermaksud bahwa Allah menyediakan makanan dan minuman ini. Itu adalah makanan dan minuman yang nyata, tetapi berasal dari Allah.</w:t>
      </w:r>
    </w:p>
    <w:p>
      <w:pPr/>
      <w:r>
        <w:rPr>
          <w:lang w:val="id_ID" w:bidi="id_ID"/>
        </w:rPr>
      </w:r>
      <w:r>
        <w:rPr>
          <w:lang w:val="id_ID" w:bidi="id_ID"/>
        </w:rPr>
        <w:t>Berhenti di sini dan lakukan kegiatan ini: Perankanlah adegan bangsa Israel yang sedang melakukan perjalanan melalui padang gurun. Peragakanlah bahwa setiap pagi ketika mereka bangun, mereka menemukan manna di sekitar tenda mereka. Perankanlah bahwa mereka minum air yang mengalir dari batu. Hentikan sejenak audio ini di sini.</w:t>
      </w:r>
    </w:p>
    <w:p>
      <w:pPr/>
      <w:r>
        <w:rPr>
          <w:lang w:val="id_ID" w:bidi="id_ID"/>
        </w:rPr>
      </w:r>
      <w:r>
        <w:rPr>
          <w:lang w:val="id_ID" w:bidi="id_ID"/>
        </w:rPr>
        <w:t>Paulus mengatakan bahwa batu tempat air itu berasal adalah batu rohani. Ini berarti bahwa Allah telah memberikan batu itu kepada bangsa Israel. Paulus mengatakan bahwa batu ini mengikuti bangsa Israel ketika mereka melakukan perjalanan. Kisah dalam kitab Keluaran tidak menceritakan hal ini kepada kita, tetapi bangsa Israel memiliki beberapa kisah yang tidak ada dalam Alkitab. Dalam salah satu kisah, dikatakan bahwa batu itu bergerak bersama bangsa Israel. Paulus mengatakan bahwa batu ini adalah Kristus . Paulus tidak bermaksud bahwa Kristus adalah sepotong batu, tetapi Paulus bermaksud bahwa Kristus adalah orang yang memberikan air kepada manusia. Jadi, meskipun bangsa Israel belum mengenal Kristus , Kristus sudah bersama mereka dan mengurus umat-Nya.</w:t>
      </w:r>
    </w:p>
    <w:p>
      <w:pPr/>
      <w:r>
        <w:rPr>
          <w:lang w:val="id_ID" w:bidi="id_ID"/>
        </w:rPr>
      </w:r>
      <w:r>
        <w:rPr>
          <w:lang w:val="id_ID" w:bidi="id_ID"/>
        </w:rPr>
        <w:t xml:space="preserve">Tetapi kemudian Paulus mengatakan sesuatu yang mengejutkan. </w:t>
      </w:r>
      <w:r>
        <w:rPr>
          <w:b/>
          <w:lang w:val="id_ID" w:bidi="id_ID"/>
        </w:rPr>
        <w:t>Semua</w:t>
      </w:r>
      <w:r>
        <w:rPr>
          <w:lang w:val="id_ID" w:bidi="id_ID"/>
        </w:rPr>
        <w:t xml:space="preserve"> bangsa Israel memiliki pengalaman yang luar biasa ini, </w:t>
      </w:r>
      <w:r>
        <w:rPr>
          <w:b/>
          <w:lang w:val="id_ID" w:bidi="id_ID"/>
        </w:rPr>
        <w:t>semuanya</w:t>
      </w:r>
      <w:r>
        <w:rPr>
          <w:lang w:val="id_ID" w:bidi="id_ID"/>
        </w:rPr>
        <w:t xml:space="preserve"> menerima baptisan, mereka </w:t>
      </w:r>
      <w:r>
        <w:rPr>
          <w:b/>
          <w:lang w:val="id_ID" w:bidi="id_ID"/>
        </w:rPr>
        <w:t>semua</w:t>
      </w:r>
      <w:r>
        <w:rPr>
          <w:lang w:val="id_ID" w:bidi="id_ID"/>
        </w:rPr>
        <w:t xml:space="preserve"> memiliki makanan rohani, dan Kristus bersama mereka—tetapi, tidak semua dari mereka selamat! Allah tidak berkenan kepada beberapa dari mereka, dan Paulus mengatakan bahwa tubuh orang-orang ini tersebar di padang gurun, yang berarti bahwa banyak dari mereka mati.</w:t>
      </w:r>
    </w:p>
    <w:p>
      <w:pPr>
        <w:pStyle w:val="ListBullet"/>
        <w:spacing w:line="240" w:lineRule="auto"/>
        <w:ind w:left="720"/>
      </w:pPr>
      <w:r>
        <w:rPr>
          <w:lang w:val="id_ID" w:bidi="id_ID"/>
        </w:rPr>
      </w:r>
      <w:r>
        <w:rPr>
          <w:lang w:val="id_ID" w:bidi="id_ID"/>
        </w:rPr>
        <w:t>Berhenti di sini dan lakukan kegiatan ini: Berikan sebuah biskuit kepada semua orang, atau sepotong buah, atau benda kecil lainnya. Setiap orang sekarang harus meletakkan benda ini di atas kepala mereka. Sekarang berjalanlah mengelilingi ruangan selama beberapa waktu, atau pergi ke luar dan berolahraga bersama. Jika seseorang menjatuhkan benda dari kepala mereka, mereka tidak dapat mengambilnya lagi. Setelah satu atau dua menit, berhenti. Orang-orang yang masih memiliki benda di atas kepala mereka dapat memakannya. Orang-orang yang kehilangan benda mereka tidak dapat memakannya.</w:t>
      </w:r>
    </w:p>
    <w:p>
      <w:pPr>
        <w:pStyle w:val="ListBullet"/>
        <w:spacing w:line="240" w:lineRule="auto"/>
        <w:ind w:left="720"/>
      </w:pPr>
      <w:r>
        <w:rPr>
          <w:lang w:val="id_ID" w:bidi="id_ID"/>
        </w:rPr>
      </w:r>
      <w:r>
        <w:rPr>
          <w:lang w:val="id_ID" w:bidi="id_ID"/>
        </w:rPr>
        <w:t>Jika di komunitas Anda semua orang mengenakan sesuatu di kepala mereka, sehingga ini terlalu mudah, maka letakkan benda itu di bahu seseorang, atau di kaki mereka! Itu seharusnya sedikit sulit! Hentikan sejenak audio ini di sini.</w:t>
      </w:r>
    </w:p>
    <w:p>
      <w:pPr/>
      <w:r>
        <w:rPr>
          <w:lang w:val="id_ID" w:bidi="id_ID"/>
        </w:rPr>
      </w:r>
      <w:r>
        <w:rPr>
          <w:lang w:val="id_ID" w:bidi="id_ID"/>
        </w:rPr>
        <w:t>Saat Anda memainkan permainan ini, semua orang mendapatkan hal yang sama di awal. Tetapi beberapa orang kehilangan barang-barang mereka karena mereka tidak berhati-hati. Dengan cara yang sama, semua bangsa Israel menerima hal yang sama, tetapi beberapa dari mereka kehilangan hal itu! Dan dengan cara yang sama, semua orang percaya di Korintus menerima hal yang sama, tetapi beberapa dari mereka mungkin masih kehilangan hal itu.</w:t>
      </w:r>
    </w:p>
    <w:p>
      <w:pPr/>
      <w:r>
        <w:rPr>
          <w:lang w:val="id_ID" w:bidi="id_ID"/>
        </w:rPr>
      </w:r>
      <w:r>
        <w:rPr>
          <w:lang w:val="id_ID" w:bidi="id_ID"/>
        </w:rPr>
        <w:t>Paulus kemudian mengatakan bahwa apa yang terjadi pada bangsa Israel adalah contoh bagi kita. Bangsa Israel ingin melakukan hal-hal yang jahat, dan oleh karena itu Allah menghukum bangsa Israel. Ini adalah peringatan bahwa kita tidak boleh melakukan hal-hal yang jahat.</w:t>
      </w:r>
    </w:p>
    <w:p>
      <w:pPr/>
      <w:r>
        <w:rPr>
          <w:lang w:val="id_ID" w:bidi="id_ID"/>
        </w:rPr>
      </w:r>
      <w:r>
        <w:rPr>
          <w:lang w:val="id_ID" w:bidi="id_ID"/>
        </w:rPr>
        <w:t>Paulus mengatakan bahwa kita tidak boleh menyembah berhala, seperti yang dilakukan bangsa Israel. Paulus mengutip sebuah perikop dari kitab Keluaran yang berkata, "Orang-orang makan dan minum, dan kemudian bangun untuk berpesta." Paulus tahu bahwa orang-orang percaya di Korintus akan tahu bahwa ini adalah bagian dari kisah di mana bangsa Israel telah membuat sebuah berhala dari emas dan menyembahnya. Setelah mereka membuat berhala itu, mereka mengadakan pesta liar untuk merayakan berhala itu. Pesta ini mungkin termasuk melakukan dosa-dosa seksual. Jadi, bangsa Israel membuat kesalahan besar di sini: mereka menyembah dan merayakan sebuah berhala . Ini sangat mirip dengan apa yang orang-orang lakukan di kuil-kuil di Korintus!</w:t>
      </w:r>
    </w:p>
    <w:p>
      <w:pPr/>
      <w:r>
        <w:rPr>
          <w:lang w:val="id_ID" w:bidi="id_ID"/>
        </w:rPr>
      </w:r>
      <w:r>
        <w:rPr>
          <w:lang w:val="id_ID" w:bidi="id_ID"/>
        </w:rPr>
        <w:t>Dengan demikian, Paulus juga mengatakan dengan sangat jelas bahwa orang-orang tidak boleh melakukan percabulan. Karena ketika bangsa Israel melakukan dosa-dosa seksual, Allah menghukum mereka. Allah membunuh 23.000 orang Israel dalam satu hari!</w:t>
      </w:r>
    </w:p>
    <w:p>
      <w:pPr/>
      <w:r>
        <w:rPr>
          <w:lang w:val="id_ID" w:bidi="id_ID"/>
        </w:rPr>
      </w:r>
      <w:r>
        <w:rPr>
          <w:lang w:val="id_ID" w:bidi="id_ID"/>
        </w:rPr>
        <w:t>Kemudian, Paulus mengatakan bahwa kita tidak boleh menguji Kristus . Paulus bermaksud bahwa kita tidak boleh mencoba melihat berapa banyak hal yang salah yang dapat kita lakukan sebelum Allah akan menghukum kita! Bangsa Israel sedang menguji Allah ketika mereka mengeluh kepada Allah berulang kali. Seolah-olah bangsa Israel mencoba melihat seberapa banyak mereka dapat mengeluh sebelum Allah marah!</w:t>
      </w:r>
    </w:p>
    <w:p>
      <w:pPr/>
      <w:r>
        <w:rPr>
          <w:lang w:val="id_ID" w:bidi="id_ID"/>
        </w:rPr>
      </w:r>
      <w:r>
        <w:rPr>
          <w:lang w:val="id_ID" w:bidi="id_ID"/>
        </w:rPr>
        <w:t>Suatu kali, bangsa Israel mengeluh karena mereka tidak senang dengan manna, atau makanan yang Allah kirimkan kepada mereka setiap hari. Allah sangat marah kepada bangsa Israel karena mereka begitu banyak mengeluh. Allah mengutus ular-ular yang berbisa di tengah mereka, dan banyak orang Israel mati.</w:t>
      </w:r>
    </w:p>
    <w:p>
      <w:pPr/>
      <w:r>
        <w:rPr>
          <w:lang w:val="id_ID" w:bidi="id_ID"/>
        </w:rPr>
      </w:r>
      <w:r>
        <w:rPr>
          <w:lang w:val="id_ID" w:bidi="id_ID"/>
        </w:rPr>
        <w:t>Berhenti di sini dan lakukan kegiatan ini: Perankanlah bangsa Israel mengeluh tentang manna, dan bahwa bangsa Israel mengatakan bahwa mereka ingin kembali ke Mesir. Peragakanlah adegan di mana Allah menjadi sangat marah kepada bangsa Israel sehingga Allah mengirimkan ular-ular berbisa yang membunuh banyak orang. Hentikan sejenak audio ini di sini.</w:t>
      </w:r>
    </w:p>
    <w:p>
      <w:pPr/>
      <w:r>
        <w:rPr>
          <w:lang w:val="id_ID" w:bidi="id_ID"/>
        </w:rPr>
      </w:r>
      <w:r>
        <w:rPr>
          <w:lang w:val="id_ID" w:bidi="id_ID"/>
        </w:rPr>
        <w:t>Bangsa Israel belum mengenal Kristus, tetapi Paulus mengatakan bahwa ketika orang-orang mengeluh terhadap Allah, mereka sebenarnya menguji Kristus, sama seperti yang dilakukan orang-orang percaya di Korintus!</w:t>
      </w:r>
    </w:p>
    <w:p>
      <w:pPr/>
      <w:r>
        <w:rPr>
          <w:lang w:val="id_ID" w:bidi="id_ID"/>
        </w:rPr>
      </w:r>
      <w:r>
        <w:rPr>
          <w:lang w:val="id_ID" w:bidi="id_ID"/>
        </w:rPr>
        <w:t>Paulus mengatakan bahwa orang-orang percaya di Korintus tidak boleh mengeluh. Suatu kali, ketika beberapa orang Israel mengeluh, seorang malaikat Allah membinasakan mereka. Tidak ada kisah dalam kitab Keluaran di mana seorang malaikat menghancurkan orang-orang, tetapi bangsa Israel memang sering mengeluh, dan Allah menghukum mereka.</w:t>
      </w:r>
    </w:p>
    <w:p>
      <w:pPr/>
      <w:r>
        <w:rPr>
          <w:lang w:val="id_ID" w:bidi="id_ID"/>
        </w:rPr>
      </w:r>
      <w:r>
        <w:rPr>
          <w:lang w:val="id_ID" w:bidi="id_ID"/>
        </w:rPr>
        <w:t>Jadi, Paulus mengatakan bahwa semua hal ini terjadi atas orang-orang Israel untuk memberikan contoh kepada kita. Allah memastikan bahwa orang-orang menulis kisah-kisah ini. Kisah-kisah ini memperingatkan kita untuk tidak berbuat berdosa. Paulus mengatakan bahwa Allah ingin orang-orang menulis kisah-kisah ini untuk kita, yang hidup pada akhir zaman. Dalam Perjanjian Baru, akhir zaman, atau waktu-waktu, berarti seluruh waktu antara kebangkitan Yesus dan hari ketika Yesus akan kembali lagi.</w:t>
      </w:r>
    </w:p>
    <w:p>
      <w:pPr/>
      <w:r>
        <w:rPr>
          <w:lang w:val="id_ID" w:bidi="id_ID"/>
        </w:rPr>
      </w:r>
      <w:r>
        <w:rPr>
          <w:lang w:val="id_ID" w:bidi="id_ID"/>
        </w:rPr>
        <w:t>Dengan demikian, Paulus berkata bahwa orang-orang yang merasa yakin dan menganggap dirinya berdiri teguh harus berhati-hati. Orang-orang ini mungkin masih akan jatuh!</w:t>
      </w:r>
    </w:p>
    <w:p>
      <w:pPr/>
      <w:r>
        <w:rPr>
          <w:lang w:val="id_ID" w:bidi="id_ID"/>
        </w:rPr>
      </w:r>
      <w:r>
        <w:rPr>
          <w:lang w:val="id_ID" w:bidi="id_ID"/>
        </w:rPr>
        <w:t>Berhenti di sini dan lakukan kegiatan ini: Temukan benda yang cukup sulit untuk dinaiki seseorang. Misalnya, Anda mungkin menggunakan bola, sebuah kelapa, atau ember yang terbalik. Mintalah satu orang untuk berdiri di atas benda ini. Berikan waktu kepada orang tersebut untuk menemukan keseimbangannya. Kemudian, tanyakan kepada orang itu, "Apakah Anda tetap teguh?" Dapatkah Anda tetap berdiri? Orang tersebut mungkin berkata, "Ya, saya berdiri kuat." Kemudian, biarkan orang lain mencoba mendorong orang ini sampai jatuh. Berhati-hatilah agar orang itu tidak jatuh dan melukai dirinya sendiri! Hentikan sejenak audio ini di sini.</w:t>
      </w:r>
    </w:p>
    <w:p>
      <w:pPr/>
      <w:r>
        <w:rPr>
          <w:lang w:val="id_ID" w:bidi="id_ID"/>
        </w:rPr>
      </w:r>
      <w:r>
        <w:rPr>
          <w:lang w:val="id_ID" w:bidi="id_ID"/>
        </w:rPr>
        <w:t>Ketika Anda melakukan kegiatan ini, orang yang berdiri di atas benda itu berpikir bahwa mereka berdiri dengan kokoh. Tetapi sebenarnya, orang lain dapat dengan mudah menjatuhkan mereka. Demikianlah, orang-orang di Korintus berpikir bahwa tidak ada yang dapat terjadi pada mereka. Paulus menggunakan istilah khusus tentang berdiri dan jatuh untuk menunjukkan bahwa hal ini tidak benar. Mereka berpikir bahwa mereka kuat secara rohani, dan bahwa Allah telah menyelamatkan mereka, tetapi mereka masih dapat melakukan dosa. Allah mungkin masih harus menghukum mereka, sama seperti yang Allah lakukan terhadap leluhur rohani mereka, bangsa Israel!</w:t>
      </w:r>
    </w:p>
    <w:p>
      <w:pPr/>
      <w:r>
        <w:rPr>
          <w:lang w:val="id_ID" w:bidi="id_ID"/>
        </w:rPr>
      </w:r>
      <w:r>
        <w:rPr>
          <w:lang w:val="id_ID" w:bidi="id_ID"/>
        </w:rPr>
        <w:t>Berhenti di sini dan diskusikan: Dalam bahasa Anda, bagaimana Anda menggambarkan seseorang yang sangat yakin bahwa tidak ada yang akan terjadi pada mereka? Hentikan sejenak audio ini di sini.</w:t>
      </w:r>
    </w:p>
    <w:p>
      <w:pPr/>
      <w:r>
        <w:rPr>
          <w:lang w:val="id_ID" w:bidi="id_ID"/>
        </w:rPr>
      </w:r>
      <w:r>
        <w:rPr>
          <w:lang w:val="id_ID" w:bidi="id_ID"/>
        </w:rPr>
        <w:t>Paulus mengakhiri dengan memberikan dorongan bahwa Allah akan menolong mereka ketika mereka menghadapi godaan untuk berdosa.</w:t>
      </w:r>
    </w:p>
    <w:p>
      <w:pPr/>
      <w:r>
        <w:rPr>
          <w:lang w:val="id_ID" w:bidi="id_ID"/>
        </w:rPr>
      </w:r>
      <w:r>
        <w:rPr>
          <w:lang w:val="id_ID" w:bidi="id_ID"/>
        </w:rPr>
        <w:t>Sekarang, kelompok harus membuat papan cerita, menggambar, atau menggunakan benda-benda untuk memvisualisasikan perikop ini dan tindakan-tindakan yang ada di dalamnya. Jika Anda mau, Anda dapat terlebih dahulu mendengarkan terjemahan dari perikop ini lagi.</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10:1–13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mempunyai dua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Bangsa Israel</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Kristus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Dan orang-orang percaya di Korintus yang mendengarkan Paulus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Perankanlah adegan di mana Paulus berbicara dan orang-orang percaya di Korintus mendengarkan Paulus. Di sisi lain, Anda dapat meminta beberapa orang memerankan apa yang terjadi di antara bangsa Israel.</w:t>
      </w:r>
    </w:p>
    <w:p>
      <w:pPr/>
      <w:r>
        <w:rPr>
          <w:lang w:val="id_ID" w:bidi="id_ID"/>
        </w:rPr>
      </w:r>
      <w:r>
        <w:rPr>
          <w:lang w:val="id_ID" w:bidi="id_ID"/>
        </w:rPr>
        <w:t>Peragakan bahwa Paulus mengatakan Paulus ingin saudara-saudaranya, orang-orang percaya di Korintus, mengetahui bahwa nenek moyang mereka dalam iman juga mengalami hal yang sama. Semua nenek moyang mereka dalam iman semua berada di bawah perlindungan awan yang menandakan kehadiran Allah. Para leluhur ini semua berhasil melewati laut dengan selamat. Mereka semua menerima baptisan yang sama yang menjadikan mereka bagian dari umat Musa. Mereka semua menyantap makanan rohani yang sama. Mereka semua meminum minuman rohani yang sama. Mereka semua minum dari batu rohani yang mengikuti mereka. Batu ini adalah Kristus.</w:t>
      </w:r>
    </w:p>
    <w:p>
      <w:pPr/>
      <w:r>
        <w:rPr>
          <w:lang w:val="id_ID" w:bidi="id_ID"/>
        </w:rPr>
      </w:r>
      <w:r>
        <w:rPr>
          <w:lang w:val="id_ID" w:bidi="id_ID"/>
        </w:rPr>
        <w:t>Tetapi Allah tidak berkenan dengan beberapa orang ini, dan Allah membunuh orang-orang ini ketika mereka melakukan perjalanan melalui padang gurun. Hal-hal ini terjadi sebagai contoh bagi kita, sehingga kita tidak akan ingin melakukan hal-hal yang jahat.</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sedang Anda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Perankanlah adegan di mana Paulus berkata kepada orang-orang percaya di Korintus bahwa orang-orang percaya tidak boleh menyembah berhala seperti yang dilakukan bangsa Israel. Orang-orang percaya dapat membaca dalam Kitab Suci bahwa setelah bangsa Israel membuat sebuah berhala, mereka duduk untuk makan dan minum, kemudian bangsa Israel bangun dan mengadakan pesta yang liar. Paulus mengatakan bahwa kita tidak boleh melakukan dosa seksual seperti yang dilakukan bangsa Israel. Allah menghukum bangsa Israel ketika mereka melakukan ini, dan Allah membunuh 23.000 orang! Kita juga tidak boleh menguji Kristus, karena ketika bangsa Israel menguji Kristus, Allah mengutus ular yang membunuh banyak orang! Dan kita juga tidak boleh mengeluh, karena ketika bangsa Israel mengeluh, seorang malaikat Allah menghancurkan mereka. Semua hal ini yang terjadi pada bangsa Israel adalah contoh bagi kita. Hal-hal ini adalah peringatan bagi kita yang sekarang hidup di akhir zaman. Karena itu, jika seseorang menganggap dirinya berdiri teguh, mereka harus berhati-hati! Mereka mungkin masih jatuh.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sedang Anda pikirkan?" Orang tersebut mungkin menjawab hal-hal seperti:</w:t>
      </w:r>
    </w:p>
    <w:p>
      <w:pPr>
        <w:pStyle w:val="ListBullet"/>
        <w:spacing w:line="240" w:lineRule="auto"/>
        <w:ind w:left="720"/>
      </w:pPr>
      <w:r>
        <w:rPr>
          <w:lang w:val="id_ID" w:bidi="id_ID"/>
        </w:rPr>
      </w:r>
      <w:r>
        <w:rPr>
          <w:lang w:val="id_ID" w:bidi="id_ID"/>
        </w:rPr>
        <w:t>Tanyakan kepada orang-orang yang memerankan orang-orang percaya di Korintus, "Apa yang kalian pikirkan?"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Perankanlah adegan di mana Paulus mengatakan bahwa pencobaan yang dihadapi orang-orang Korintus tidak lebih sulit daripada pencobaan yang dihadapi orang-orang percaya lainnya. Allah setia kepada orang-orang percaya. Allah akan memastikan bahwa orang-orang tidak perlu menghadapi pencobaan yang terlalu sulit. Sebaliknya, setiap kali orang-orang percaya menghadapi pencobaan untuk melakukan sesuatu yang salah, Allah akan membantu mereka untuk tidak menyerah pada pencobaan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sedang Anda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10:1–13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Paulus menyapa orang-orang percaya di Korintus sebagai </w:t>
      </w:r>
      <w:r>
        <w:rPr>
          <w:b/>
          <w:lang w:val="id_ID" w:bidi="id_ID"/>
        </w:rPr>
        <w:t>saudara-saudara</w:t>
      </w:r>
      <w:r>
        <w:rPr>
          <w:lang w:val="id_ID" w:bidi="id_ID"/>
        </w:rPr>
        <w:t xml:space="preserve">, atau </w:t>
      </w:r>
      <w:r>
        <w:rPr>
          <w:b/>
          <w:lang w:val="id_ID" w:bidi="id_ID"/>
        </w:rPr>
        <w:t>saudara-saudari</w:t>
      </w:r>
      <w:r>
        <w:rPr>
          <w:lang w:val="id_ID" w:bidi="id_ID"/>
        </w:rPr>
        <w:t>. Maksud Paulus adalah bahwa orang-orang percaya adalah saudara-saudara rohani Paulus, karena mereka semua adalah anak-anak Allah dan semuanya adalah milik Yesus. Gunakan kata yang sama untuk saudara laki-laki, atau saudara laki-laki dan perempuan, seperti yang telah Anda gunakan pada perikop lainnya.</w:t>
      </w:r>
    </w:p>
    <w:p>
      <w:pPr/>
      <w:r>
        <w:rPr>
          <w:lang w:val="id_ID" w:bidi="id_ID"/>
        </w:rPr>
      </w:r>
      <w:r>
        <w:rPr>
          <w:lang w:val="id_ID" w:bidi="id_ID"/>
        </w:rPr>
        <w:t xml:space="preserve">Paulus berbicara tentang para ayah dari orang-orang percaya, atau </w:t>
      </w:r>
      <w:r>
        <w:rPr>
          <w:b/>
          <w:lang w:val="id_ID" w:bidi="id_ID"/>
        </w:rPr>
        <w:t>leluhur</w:t>
      </w:r>
      <w:r>
        <w:rPr>
          <w:lang w:val="id_ID" w:bidi="id_ID"/>
        </w:rPr>
        <w:t xml:space="preserve"> mereka. Paulus merujuk pada bangsa Israel.</w:t>
      </w:r>
    </w:p>
    <w:p>
      <w:pPr/>
      <w:r>
        <w:rPr>
          <w:lang w:val="id_ID" w:bidi="id_ID"/>
        </w:rPr>
      </w:r>
      <w:r>
        <w:rPr>
          <w:lang w:val="id_ID" w:bidi="id_ID"/>
        </w:rPr>
        <w:t>Berhenti di sini dan diskusikan bagaimana Anda akan menjelaskan bahwa Paulus berbicara tentang bangsa Israel. Mungkin Anda dapat mengatakan "leluhur kita, bangsa Israel," atau "leluhur rohani Anda, bangsa Israel." Ingatlah bahwa orang-orang di Korintus tidak memiliki hubungan darah dengan bangsa Israel. Hentikan sejenak audio ini di sini.</w:t>
      </w:r>
    </w:p>
    <w:p>
      <w:pPr/>
      <w:r>
        <w:rPr>
          <w:lang w:val="id_ID" w:bidi="id_ID"/>
        </w:rPr>
      </w:r>
      <w:r>
        <w:rPr>
          <w:lang w:val="id_ID" w:bidi="id_ID"/>
        </w:rPr>
        <w:t xml:space="preserve">Paulus mengatakan bahwa leluhur mereka semua berada di bawah </w:t>
      </w:r>
      <w:r>
        <w:rPr>
          <w:b/>
          <w:lang w:val="id_ID" w:bidi="id_ID"/>
        </w:rPr>
        <w:t>awan</w:t>
      </w:r>
      <w:r>
        <w:rPr>
          <w:lang w:val="id_ID" w:bidi="id_ID"/>
        </w:rPr>
        <w:t>. Yang Paulus maksud adalah awan, atau tiang awan, yang menyertai bangsa Israel dalam perjalanan mereka di padang gurun. Jika Anda telah menerjemahkan kitab Keluaran, gunakan istilah yang sama untuk awan seperti yang telah Anda gunakan di sana.</w:t>
      </w:r>
    </w:p>
    <w:p>
      <w:pPr/>
      <w:r>
        <w:rPr>
          <w:lang w:val="id_ID" w:bidi="id_ID"/>
        </w:rPr>
      </w:r>
      <w:r>
        <w:rPr>
          <w:lang w:val="id_ID" w:bidi="id_ID"/>
        </w:rPr>
        <w:t xml:space="preserve">Berhenti di sini dan diskusikan kata apa yang akan Anda gunakan untuk </w:t>
      </w:r>
      <w:r>
        <w:rPr>
          <w:b/>
          <w:lang w:val="id_ID" w:bidi="id_ID"/>
        </w:rPr>
        <w:t>awan</w:t>
      </w:r>
      <w:r>
        <w:rPr>
          <w:lang w:val="id_ID" w:bidi="id_ID"/>
        </w:rPr>
        <w:t>. Hentikan sejenak audio ini di sini.</w:t>
      </w:r>
    </w:p>
    <w:p>
      <w:pPr/>
      <w:r>
        <w:rPr>
          <w:lang w:val="id_ID" w:bidi="id_ID"/>
        </w:rPr>
      </w:r>
      <w:r>
        <w:rPr>
          <w:lang w:val="id_ID" w:bidi="id_ID"/>
        </w:rPr>
        <w:t xml:space="preserve">Semua leluhur menyeberangi </w:t>
      </w:r>
      <w:r>
        <w:rPr>
          <w:b/>
          <w:lang w:val="id_ID" w:bidi="id_ID"/>
        </w:rPr>
        <w:t>laut</w:t>
      </w:r>
      <w:r>
        <w:rPr>
          <w:lang w:val="id_ID" w:bidi="id_ID"/>
        </w:rPr>
        <w:t>. Laut adalah tempat luas yang hanya berisi air. Jika Anda telah menerjemahkan kitab Keluaran, gunakan istilah yang sama seperti yang telah Anda gunakan di sana.</w:t>
      </w:r>
    </w:p>
    <w:p>
      <w:pPr/>
      <w:r>
        <w:rPr>
          <w:lang w:val="id_ID" w:bidi="id_ID"/>
        </w:rPr>
      </w:r>
      <w:r>
        <w:rPr>
          <w:lang w:val="id_ID" w:bidi="id_ID"/>
        </w:rPr>
        <w:t xml:space="preserve">Jika diperlukan, berhenti di sini dan lihatlah gambar </w:t>
      </w:r>
      <w:r>
        <w:rPr>
          <w:lang w:val="id_ID" w:bidi="id_ID"/>
        </w:rPr>
        <w:t>laut</w:t>
      </w:r>
      <w:r>
        <w:rPr>
          <w:lang w:val="id_ID" w:bidi="id_ID"/>
        </w:rPr>
        <w:t>. Hentikan sejenak audio ini di sini.</w:t>
      </w:r>
    </w:p>
    <w:p>
      <w:pPr/>
      <w:r>
        <w:rPr>
          <w:lang w:val="id_ID" w:bidi="id_ID"/>
        </w:rPr>
      </w:r>
      <w:r>
        <w:rPr>
          <w:lang w:val="id_ID" w:bidi="id_ID"/>
        </w:rPr>
        <w:t xml:space="preserve">Paulus mengatakan bahwa bangsa Israel </w:t>
      </w:r>
      <w:r>
        <w:rPr>
          <w:b/>
          <w:lang w:val="id_ID" w:bidi="id_ID"/>
        </w:rPr>
        <w:t>dibaptis</w:t>
      </w:r>
      <w:r>
        <w:rPr>
          <w:lang w:val="id_ID" w:bidi="id_ID"/>
        </w:rPr>
        <w:t xml:space="preserve"> ke dalam Musa. Baptisan adalah ritual di mana orang-orang dibenamkan sebentar, atau dibasuh, dalam air. Ketika seorang Kristen menerima baptisan, ini menunjukkan bahwa mereka sekarang adalah milik Yesus. Paulus menggunakan kata yang sama untuk mengatakan bahwa melalui Musa, orang-orang Israel menjadi milik Allah. Gunakan kata yang sama untuk baptisan, atau membaptis, seperti yang telah Anda gunakan pada perikop lainnya. Kata </w:t>
      </w:r>
      <w:r>
        <w:rPr>
          <w:lang w:val="id_ID" w:bidi="id_ID"/>
        </w:rPr>
        <w:t>baptisan</w:t>
      </w:r>
      <w:r>
        <w:rPr>
          <w:lang w:val="id_ID" w:bidi="id_ID"/>
        </w:rPr>
        <w:t xml:space="preserve"> terdapat di Daftar Kata Utama.</w:t>
      </w:r>
    </w:p>
    <w:p>
      <w:pPr/>
      <w:r>
        <w:rPr>
          <w:lang w:val="id_ID" w:bidi="id_ID"/>
        </w:rPr>
      </w:r>
      <w:r>
        <w:rPr>
          <w:lang w:val="id_ID" w:bidi="id_ID"/>
        </w:rPr>
        <w:t>Berhenti di sini dan diskusikan bagaimana Anda akan mengatakan bahwa bangsa Israel dibaptis ke dalam Musa. Jeda audio ini di sini.</w:t>
      </w:r>
    </w:p>
    <w:p>
      <w:pPr/>
      <w:r>
        <w:rPr>
          <w:lang w:val="id_ID" w:bidi="id_ID"/>
        </w:rPr>
      </w:r>
      <w:r>
        <w:rPr>
          <w:lang w:val="id_ID" w:bidi="id_ID"/>
        </w:rPr>
        <w:t xml:space="preserve">Paulus mengatakan bahwa batu rohani yang menyertai perjalanan bersama bangsa Israel adalah </w:t>
      </w:r>
      <w:r>
        <w:rPr>
          <w:b/>
          <w:lang w:val="id_ID" w:bidi="id_ID"/>
        </w:rPr>
        <w:t>Kristus</w:t>
      </w:r>
      <w:r>
        <w:rPr>
          <w:lang w:val="id_ID" w:bidi="id_ID"/>
        </w:rPr>
        <w:t xml:space="preserve">. Gunakan kata yang sama untuk Kristus seperti yang telah Anda gunakan pada perikop lainnya. Kata </w:t>
      </w:r>
      <w:r>
        <w:rPr>
          <w:lang w:val="id_ID" w:bidi="id_ID"/>
        </w:rPr>
        <w:t>Kristus</w:t>
      </w:r>
      <w:r>
        <w:rPr>
          <w:lang w:val="id_ID" w:bidi="id_ID"/>
        </w:rPr>
        <w:t xml:space="preserve"> terdapat di Glosarium Utama.</w:t>
      </w:r>
    </w:p>
    <w:p>
      <w:pPr/>
      <w:r>
        <w:rPr>
          <w:lang w:val="id_ID" w:bidi="id_ID"/>
        </w:rPr>
      </w:r>
      <w:r>
        <w:rPr>
          <w:lang w:val="id_ID" w:bidi="id_ID"/>
        </w:rPr>
        <w:t xml:space="preserve">Allah tidak senang dengan Orang Israel itu, dan ketika mereka melakukan perjalanan melalui </w:t>
      </w:r>
      <w:r>
        <w:rPr>
          <w:b/>
          <w:lang w:val="id_ID" w:bidi="id_ID"/>
        </w:rPr>
        <w:t>padang gurun</w:t>
      </w:r>
      <w:r>
        <w:rPr>
          <w:lang w:val="id_ID" w:bidi="id_ID"/>
        </w:rPr>
        <w:t xml:space="preserve">, Allah membunuh banyak Orang Israel . Padang gurun berarti tempat yang sangat kering, di mana hanya sedikit tanaman yang tumbuh, dan di mana tidak ada orang yang tinggal. Jika Anda telah menerjemahkan Kitab Keluaran, gunakan istilah yang sama seperti yang telah Anda gunakan di sana. Kata </w:t>
      </w:r>
      <w:r>
        <w:rPr>
          <w:lang w:val="id_ID" w:bidi="id_ID"/>
        </w:rPr>
        <w:t>padang belantara</w:t>
      </w:r>
      <w:r>
        <w:rPr>
          <w:lang w:val="id_ID" w:bidi="id_ID"/>
        </w:rPr>
        <w:t xml:space="preserve"> terdapat di Daftar kata Utama. </w:t>
      </w:r>
    </w:p>
    <w:p>
      <w:pPr/>
      <w:r>
        <w:rPr>
          <w:lang w:val="id_ID" w:bidi="id_ID"/>
        </w:rPr>
      </w:r>
      <w:r>
        <w:rPr>
          <w:lang w:val="id_ID" w:bidi="id_ID"/>
        </w:rPr>
        <w:t xml:space="preserve">Berhenti di sini dan lihatlah gambar sebuah padang </w:t>
      </w:r>
      <w:r>
        <w:rPr>
          <w:lang w:val="id_ID" w:bidi="id_ID"/>
        </w:rPr>
        <w:t>gurun</w:t>
      </w:r>
      <w:r>
        <w:rPr>
          <w:lang w:val="id_ID" w:bidi="id_ID"/>
        </w:rPr>
        <w:t xml:space="preserve">. Diskusikan bagaimana Anda akan menyebut tempat ini dalam bahasa Anda. Hentikan sejenak audio di sini. </w:t>
      </w:r>
    </w:p>
    <w:p>
      <w:pPr/>
      <w:r>
        <w:rPr>
          <w:lang w:val="id_ID" w:bidi="id_ID"/>
        </w:rPr>
      </w:r>
      <w:r>
        <w:rPr>
          <w:lang w:val="id_ID" w:bidi="id_ID"/>
        </w:rPr>
        <w:t xml:space="preserve">Allah menghukum bangsa Israel sehingga mereka tidak akan ingin melakukan hal-hal yang </w:t>
      </w:r>
      <w:r>
        <w:rPr>
          <w:b/>
          <w:lang w:val="id_ID" w:bidi="id_ID"/>
        </w:rPr>
        <w:t>jahat</w:t>
      </w:r>
      <w:r>
        <w:rPr>
          <w:lang w:val="id_ID" w:bidi="id_ID"/>
        </w:rPr>
        <w:t>. Kejahatan adalah kebalikan dari kebaikan, dan Allah membenci kejahatan.</w:t>
      </w:r>
    </w:p>
    <w:p>
      <w:pPr/>
      <w:r>
        <w:rPr>
          <w:lang w:val="id_ID" w:bidi="id_ID"/>
        </w:rPr>
      </w:r>
      <w:r>
        <w:rPr>
          <w:lang w:val="id_ID" w:bidi="id_ID"/>
        </w:rPr>
        <w:t xml:space="preserve">Berhenti di sini dan diskusikan dalam kelompok kata apa yang akan Anda gunakan untuk </w:t>
      </w:r>
      <w:r>
        <w:rPr>
          <w:b/>
          <w:lang w:val="id_ID" w:bidi="id_ID"/>
        </w:rPr>
        <w:t>kejahatan</w:t>
      </w:r>
      <w:r>
        <w:rPr>
          <w:lang w:val="id_ID" w:bidi="id_ID"/>
        </w:rPr>
        <w:t xml:space="preserve">. Gunakan kata yang sama untuk kejahatan seperti yang telah Anda gunakan pada kitab-kitab lainnya di Alkitab. </w:t>
      </w:r>
      <w:r>
        <w:rPr>
          <w:lang w:val="id_ID" w:bidi="id_ID"/>
        </w:rPr>
        <w:t>kejahatan</w:t>
      </w:r>
      <w:r>
        <w:rPr>
          <w:lang w:val="id_ID" w:bidi="id_ID"/>
        </w:rPr>
        <w:t xml:space="preserve"> terdapat di Daftar Kata Utama. Jeda audio ini di sini.</w:t>
      </w:r>
    </w:p>
    <w:p>
      <w:pPr/>
      <w:r>
        <w:rPr>
          <w:lang w:val="id_ID" w:bidi="id_ID"/>
        </w:rPr>
      </w:r>
      <w:r>
        <w:rPr>
          <w:lang w:val="id_ID" w:bidi="id_ID"/>
        </w:rPr>
        <w:t xml:space="preserve">Allah menghukum bangsa Israel karena mereka adalah para penyembah </w:t>
      </w:r>
      <w:r>
        <w:rPr>
          <w:b/>
          <w:lang w:val="id_ID" w:bidi="id_ID"/>
        </w:rPr>
        <w:t>berhala</w:t>
      </w:r>
      <w:r>
        <w:rPr>
          <w:lang w:val="id_ID" w:bidi="id_ID"/>
        </w:rPr>
        <w:t xml:space="preserve">. Seorang penyembah berhala adalah seseorang yang menyembah </w:t>
      </w:r>
      <w:r>
        <w:rPr>
          <w:b/>
          <w:lang w:val="id_ID" w:bidi="id_ID"/>
        </w:rPr>
        <w:t>berhala</w:t>
      </w:r>
      <w:r>
        <w:rPr>
          <w:lang w:val="id_ID" w:bidi="id_ID"/>
        </w:rPr>
        <w:t xml:space="preserve">. Berhala adalah benda yang dibuat orang dari kayu atau batu. Kemudian orang-orang mengatakan bahwa benda ini adalah Allah. Orang-orang menyembah benda itu. Gunakan kata yang sama untuk penyembah berhala, atau orang yang beribadah kepada berhala, seperti yang telah Anda gunakan pada perikop lainnya. Kata </w:t>
      </w:r>
      <w:r>
        <w:rPr>
          <w:lang w:val="id_ID" w:bidi="id_ID"/>
        </w:rPr>
        <w:t xml:space="preserve">berhala </w:t>
      </w:r>
      <w:r>
        <w:rPr>
          <w:lang w:val="id_ID" w:bidi="id_ID"/>
        </w:rPr>
        <w:t>ada dalam Daftar Kata Utama.</w:t>
      </w:r>
    </w:p>
    <w:p>
      <w:pPr/>
      <w:r>
        <w:rPr>
          <w:lang w:val="id_ID" w:bidi="id_ID"/>
        </w:rPr>
      </w:r>
      <w:r>
        <w:rPr>
          <w:lang w:val="id_ID" w:bidi="id_ID"/>
        </w:rPr>
        <w:t>Berhenti di sini dan diskusikan bagaimana Anda akan mengatakan bahwa bangsa Israel adalah para penyembah berhala. Jeda audio ini di sini.</w:t>
      </w:r>
    </w:p>
    <w:p>
      <w:pPr/>
      <w:r>
        <w:rPr>
          <w:lang w:val="id_ID" w:bidi="id_ID"/>
        </w:rPr>
      </w:r>
      <w:r>
        <w:rPr>
          <w:lang w:val="id_ID" w:bidi="id_ID"/>
        </w:rPr>
        <w:t xml:space="preserve">Paulus mengatakan bahwa </w:t>
      </w:r>
      <w:r>
        <w:rPr>
          <w:b/>
          <w:lang w:val="id_ID" w:bidi="id_ID"/>
        </w:rPr>
        <w:t>ada tertulis</w:t>
      </w:r>
      <w:r>
        <w:rPr>
          <w:lang w:val="id_ID" w:bidi="id_ID"/>
        </w:rPr>
        <w:t xml:space="preserve"> bahwa orang-orang duduk untuk makan dan minum dan bangun untuk bersenang-senang. "Itu tertulis" berarti bahwa orang-orang dapat membaca tentang hal ini dalam Kitab Suci. Ketika, dalam Perjanjian Baru, orang-orang berbicara tentang Kitab Suci, mereka memaksudkan Perjanjian Lama.</w:t>
      </w:r>
    </w:p>
    <w:p>
      <w:pPr/>
      <w:r>
        <w:rPr>
          <w:lang w:val="id_ID" w:bidi="id_ID"/>
        </w:rPr>
      </w:r>
      <w:r>
        <w:rPr>
          <w:lang w:val="id_ID" w:bidi="id_ID"/>
        </w:rPr>
        <w:t xml:space="preserve">Berhenti di sini dan diskusikan bagaimana Anda ingin mengatakan ini. Jika Anda ingin menggunakan kata </w:t>
      </w:r>
      <w:r>
        <w:rPr>
          <w:b/>
          <w:lang w:val="id_ID" w:bidi="id_ID"/>
        </w:rPr>
        <w:t>Kitab Suci</w:t>
      </w:r>
      <w:r>
        <w:rPr>
          <w:lang w:val="id_ID" w:bidi="id_ID"/>
        </w:rPr>
        <w:t xml:space="preserve">, gunakan kata yang sama seperti yang telah Anda gunakan pada perikop lainnya. Kata Kitab </w:t>
      </w:r>
      <w:r>
        <w:rPr>
          <w:lang w:val="id_ID" w:bidi="id_ID"/>
        </w:rPr>
        <w:t>Suci</w:t>
      </w:r>
      <w:r>
        <w:rPr>
          <w:lang w:val="id_ID" w:bidi="id_ID"/>
        </w:rPr>
        <w:t xml:space="preserve"> ada di Daftar Kata Utama. Jeda audio ini di sini.</w:t>
      </w:r>
    </w:p>
    <w:p>
      <w:pPr/>
      <w:r>
        <w:rPr>
          <w:lang w:val="id_ID" w:bidi="id_ID"/>
        </w:rPr>
      </w:r>
      <w:r>
        <w:rPr>
          <w:lang w:val="id_ID" w:bidi="id_ID"/>
        </w:rPr>
        <w:t xml:space="preserve">Paulus mengatakan bahwa orang-orang duduk untuk makan dan minum dan bangun untuk </w:t>
      </w:r>
      <w:r>
        <w:rPr>
          <w:b/>
          <w:lang w:val="id_ID" w:bidi="id_ID"/>
        </w:rPr>
        <w:t>bermain</w:t>
      </w:r>
      <w:r>
        <w:rPr>
          <w:lang w:val="id_ID" w:bidi="id_ID"/>
        </w:rPr>
        <w:t>. Kata "bersenang-senang" berarti bahwa orang-orang mengadakan pesta, di mana mereka minum alkohol, menari, dan mungkin bahkan melakukan dosa-dosa seksual.</w:t>
      </w:r>
    </w:p>
    <w:p>
      <w:pPr/>
      <w:r>
        <w:rPr>
          <w:lang w:val="id_ID" w:bidi="id_ID"/>
        </w:rPr>
      </w:r>
      <w:r>
        <w:rPr>
          <w:lang w:val="id_ID" w:bidi="id_ID"/>
        </w:rPr>
        <w:t>Berhenti di sini dan diskusikan bagaimana Anda ingin mengatakan ini dalam bahasa Anda. Jeda audio ini di sini.</w:t>
      </w:r>
    </w:p>
    <w:p>
      <w:pPr/>
      <w:r>
        <w:rPr>
          <w:lang w:val="id_ID" w:bidi="id_ID"/>
        </w:rPr>
      </w:r>
      <w:r>
        <w:rPr>
          <w:lang w:val="id_ID" w:bidi="id_ID"/>
        </w:rPr>
        <w:t xml:space="preserve">Paulus mengatakan bahwa kita tidak boleh melakukan </w:t>
      </w:r>
      <w:r>
        <w:rPr>
          <w:b/>
          <w:lang w:val="id_ID" w:bidi="id_ID"/>
        </w:rPr>
        <w:t>amoralitas</w:t>
      </w:r>
      <w:r>
        <w:rPr>
          <w:lang w:val="id_ID" w:bidi="id_ID"/>
        </w:rPr>
        <w:t xml:space="preserve"> seksual. Paulus bermaksud bahwa kita tidak boleh melakukan dosa seksual, seperti berzina dengan suami atau istri orang lain, atau melakukan hubungan seksual dengan lebih dari satu orang. Paulus telah menggunakan kata ini berkali-kali dalam suratnya. Gunakan kata yang sama seperti yang telah Anda gunakan sebelumnya. Kata </w:t>
      </w:r>
      <w:r>
        <w:rPr>
          <w:lang w:val="id_ID" w:bidi="id_ID"/>
        </w:rPr>
        <w:t>amoralitas</w:t>
      </w:r>
      <w:r>
        <w:rPr>
          <w:lang w:val="id_ID" w:bidi="id_ID"/>
        </w:rPr>
        <w:t xml:space="preserve"> ada di Daftar Kata Utama.</w:t>
      </w:r>
    </w:p>
    <w:p>
      <w:pPr/>
      <w:r>
        <w:rPr>
          <w:lang w:val="id_ID" w:bidi="id_ID"/>
        </w:rPr>
      </w:r>
      <w:r>
        <w:rPr>
          <w:lang w:val="id_ID" w:bidi="id_ID"/>
        </w:rPr>
        <w:t xml:space="preserve">Paulus mengatakan bahwa kita tidak boleh menguji Kristus, atau mencoba melihat seberapa besar kita dapat tidak menaati Kristus sebelum Kristus menghukum kita. Ketika bagaimana Israel melakukan hal ini, Allah mengirimkan </w:t>
      </w:r>
      <w:r>
        <w:rPr>
          <w:b/>
          <w:lang w:val="id_ID" w:bidi="id_ID"/>
        </w:rPr>
        <w:t>ular-ular</w:t>
      </w:r>
      <w:r>
        <w:rPr>
          <w:lang w:val="id_ID" w:bidi="id_ID"/>
        </w:rPr>
        <w:t xml:space="preserve"> untuk membunuh mereka. Gunakan kata yang sama untuk ular seperti yang telah Anda gunakan pada kitab-kitab sebelumnya di Alkitab.</w:t>
      </w:r>
    </w:p>
    <w:p>
      <w:pPr/>
      <w:r>
        <w:rPr>
          <w:lang w:val="id_ID" w:bidi="id_ID"/>
        </w:rPr>
      </w:r>
      <w:r>
        <w:rPr>
          <w:lang w:val="id_ID" w:bidi="id_ID"/>
        </w:rPr>
        <w:t xml:space="preserve">Berhenti di sini dan lihatlah gambar </w:t>
      </w:r>
      <w:r>
        <w:rPr>
          <w:lang w:val="id_ID" w:bidi="id_ID"/>
        </w:rPr>
        <w:t>ular</w:t>
      </w:r>
      <w:r>
        <w:rPr>
          <w:lang w:val="id_ID" w:bidi="id_ID"/>
        </w:rPr>
        <w:t>, jika diperlukan. Jeda audio ini di sini.</w:t>
      </w:r>
    </w:p>
    <w:p>
      <w:pPr/>
      <w:r>
        <w:rPr>
          <w:lang w:val="id_ID" w:bidi="id_ID"/>
        </w:rPr>
      </w:r>
      <w:r>
        <w:rPr>
          <w:lang w:val="id_ID" w:bidi="id_ID"/>
        </w:rPr>
        <w:t xml:space="preserve">Paulus mengatakan bahwa ketika bangsa Israel bersungut-sungut, Allah mengutus </w:t>
      </w:r>
      <w:r>
        <w:rPr>
          <w:b/>
          <w:lang w:val="id_ID" w:bidi="id_ID"/>
        </w:rPr>
        <w:t>seorang malaikat kematian</w:t>
      </w:r>
      <w:r>
        <w:rPr>
          <w:lang w:val="id_ID" w:bidi="id_ID"/>
        </w:rPr>
        <w:t>, atau seorang perusak, untuk membunuh mereka. Kebanyakan orang memahami bahwa pembinasa merujuk pada makhluk rohani yang diutus Allah untuk menghukum dan membunuh bangsa Israel karena mereka bersungut-sungut. Anda mungkin mengatakan bahwa ini adalah utusan surgawi yang Allah utus, atau Anda mungkin mengatakan bahwa ini adalah malaikat kematian.</w:t>
      </w:r>
    </w:p>
    <w:p>
      <w:pPr/>
      <w:r>
        <w:rPr>
          <w:lang w:val="id_ID" w:bidi="id_ID"/>
        </w:rPr>
      </w:r>
      <w:r>
        <w:rPr>
          <w:lang w:val="id_ID" w:bidi="id_ID"/>
        </w:rPr>
        <w:t xml:space="preserve">Berhenti di sini dan diskusikan bagaimana Anda akan mengatakan </w:t>
      </w:r>
      <w:r>
        <w:rPr>
          <w:b/>
          <w:lang w:val="id_ID" w:bidi="id_ID"/>
        </w:rPr>
        <w:t>malaikat kematian</w:t>
      </w:r>
      <w:r>
        <w:rPr>
          <w:lang w:val="id_ID" w:bidi="id_ID"/>
        </w:rPr>
        <w:t xml:space="preserve">, atau penghancur, dalam bahasa Anda. Jika Anda menggunakan malaikat, ingatlah bahwa </w:t>
      </w:r>
      <w:r>
        <w:rPr>
          <w:lang w:val="id_ID" w:bidi="id_ID"/>
        </w:rPr>
        <w:t>malaikat</w:t>
      </w:r>
      <w:r>
        <w:rPr>
          <w:lang w:val="id_ID" w:bidi="id_ID"/>
        </w:rPr>
        <w:t xml:space="preserve"> ada di Daftar Kata Utama, dan gunakan kata yang sama untuk malaikat seperti yang telah Anda gunakan pada perikop sebelumnya. Jeda audio ini di sini.</w:t>
      </w:r>
    </w:p>
    <w:p>
      <w:pPr/>
      <w:r>
        <w:rPr>
          <w:lang w:val="id_ID" w:bidi="id_ID"/>
        </w:rPr>
      </w:r>
      <w:r>
        <w:rPr>
          <w:lang w:val="id_ID" w:bidi="id_ID"/>
        </w:rPr>
        <w:t xml:space="preserve">Paulus mengatakan bahwa kita hidup pada </w:t>
      </w:r>
      <w:r>
        <w:rPr>
          <w:b/>
          <w:lang w:val="id_ID" w:bidi="id_ID"/>
        </w:rPr>
        <w:t>akhir zaman</w:t>
      </w:r>
      <w:r>
        <w:rPr>
          <w:lang w:val="id_ID" w:bidi="id_ID"/>
        </w:rPr>
        <w:t>. Paulus bermaksud bahwa pada zaman kita Allah akan menyelesaikan segala sesuatu. Dalam Perjanjian Baru, akhir zaman berarti seluruh periode antara kebangkitan Yesus dan kembalinya Yesus. Jadi kita semua, orang-orang Korintus 2.000 tahun yang lalu serta Anda dan saya sekarang, sedang hidup pada akhir zaman. Hanya ada satu hal besar lagi yang akan dilakukan Allah, dan itu adalah Yesus akan kembali dan mulai memerintah selamanya!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Selanjutnya, kelompok dapat memutuskan versi bagian siapa yang paling Anda sukai. Anda mungkin memutuskan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10:14–22</w:t>
      </w:r>
      <w:r>
        <w:rPr>
          <w:lang w:val="id_ID" w:bidi="id_ID"/>
        </w:rPr>
      </w:r>
    </w:p>
    <w:p>
      <w:pPr>
        <w:pStyle w:val="Heading3"/>
      </w:pPr>
      <w:r>
        <w:rPr>
          <w:lang w:val="id_ID" w:bidi="id_ID"/>
        </w:rPr>
        <w:t>Dengar dan Renungkan</w:t>
      </w:r>
    </w:p>
    <w:p>
      <w:pPr/>
      <w:r>
        <w:rPr>
          <w:lang w:val="id_ID" w:bidi="id_ID"/>
        </w:rPr>
      </w:r>
      <w:r>
        <w:rPr>
          <w:lang w:val="id_ID" w:bidi="id_ID"/>
        </w:rPr>
        <w:t>Pada tahap ini, dengarkan 1 Korintus 10:14–22 dan simpanlah dalam hati Anda.</w:t>
      </w:r>
    </w:p>
    <w:p>
      <w:pPr/>
      <w:r>
        <w:rPr>
          <w:lang w:val="id_ID" w:bidi="id_ID"/>
        </w:rPr>
      </w:r>
      <w:r>
        <w:rPr>
          <w:lang w:val="id_ID" w:bidi="id_ID"/>
        </w:rPr>
        <w:t>Dengarkan versi audio dari 1 Korintus 10:14–22 sebanyak tiga kali, dalam tiga terjemahan yang berbeda, jika memungkinkan.</w:t>
      </w:r>
    </w:p>
    <w:p>
      <w:pPr/>
      <w:r>
        <w:rPr>
          <w:lang w:val="id_ID" w:bidi="id_ID"/>
        </w:rPr>
      </w:r>
      <w:r>
        <w:rPr>
          <w:lang w:val="id_ID" w:bidi="id_ID"/>
        </w:rPr>
        <w:t>Hentikan sejenak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bagian ini? Hentikan sejenak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sejenak audio ini di sini.</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10:14–22 dalam terjemahan yang paling mudah dimengerti.</w:t>
      </w:r>
    </w:p>
    <w:p>
      <w:pPr/>
      <w:r>
        <w:rPr>
          <w:lang w:val="id_ID" w:bidi="id_ID"/>
        </w:rPr>
      </w:r>
      <w:r>
        <w:rPr>
          <w:lang w:val="id_ID" w:bidi="id_ID"/>
        </w:rPr>
        <w:t>Dalam perikop sebelumnya, Paulus memberikan contoh dari orang-orang Israel. Allah telah menyelamatkan bangsa Israel dari perbudakan, tetapi bangsa itu tidak menaati Allah. Salah satu dosa yang dilakukan bangsa Israel adalah menyembah berhala. Ketika bangsa Israel tidak taat kepada Allah, Allah menghukum bangsa Israel. Paulus ingin orang-orang di Korintus tidak sombong dan lalai dalam perilaku mereka. Allah telah menyelamatkan orang-orang percaya tetapi jika orang-orang percaya terus berbuat dosa, Allah tetap akan menghukum mereka!</w:t>
      </w:r>
    </w:p>
    <w:p>
      <w:pPr/>
      <w:r>
        <w:rPr>
          <w:lang w:val="id_ID" w:bidi="id_ID"/>
        </w:rPr>
      </w:r>
      <w:r>
        <w:rPr>
          <w:lang w:val="id_ID" w:bidi="id_ID"/>
        </w:rPr>
        <w:t>Sekarang setelah orang-orang percaya di Korintus tahu tentang apa yang terjadi pada bangsa Israel ketika bangsa Israel menyembah berhala, Paulus memperingatkan orang-orang percaya di Korintus dengan sangat keras bahwa orang-orang percaya harus menjauhkan diri dari menyembah berhala. Orang-orang percaya tidak boleh menyembah siapa pun selain Allah.</w:t>
      </w:r>
    </w:p>
    <w:p>
      <w:pPr/>
      <w:r>
        <w:rPr>
          <w:lang w:val="id_ID" w:bidi="id_ID"/>
        </w:rPr>
      </w:r>
      <w:r>
        <w:rPr>
          <w:lang w:val="id_ID" w:bidi="id_ID"/>
        </w:rPr>
        <w:t>Dalam pasal delapan, ketika Paulus memulai topik tentang makan makanan yang dipersembahkan kepada berhala, kita sudah mengetahui bahwa ini berkaitan dengan makan di kuil-kuil. Orang-orang di Korintus yang tidak mengikuti Yesus menyembah banyak dewa yang berbeda. Setiap ilah ini memiliki Bait Suci, atau tempat di mana terdapat patung ilah ini—sebuah berhala. Orang-orang biasa pergi ke kuil-kuil ini pada hari-hari khusus untuk makan. Di kuil-kuil ini orang-orang melakukan banyak hal yang tidak baik. Selama waktu makan tersebut, orang-orang memuji berhala-berhala. Orang-orang juga melakukan dosa-dosa seksual di kuil-kuil ini. Beberapa laki-laki dan perempuan tinggal di kuil-kuil ini, dan orang-orang lain datang untuk melakukan hubungan seksual dengan mereka. Orang-orang berpikir bahwa jika mereka memiliki hubungan seksual dengan seseorang di Bait Suci, sesuatu yang baik akan terjadi pada mereka. Jadi tentu saja, Paulus tidak ingin orang-orang percaya pergi ke kuil-kuil ini.</w:t>
      </w:r>
    </w:p>
    <w:p>
      <w:pPr/>
      <w:r>
        <w:rPr>
          <w:lang w:val="id_ID" w:bidi="id_ID"/>
        </w:rPr>
      </w:r>
      <w:r>
        <w:rPr>
          <w:lang w:val="id_ID" w:bidi="id_ID"/>
        </w:rPr>
        <w:t>Beberapa orang percaya di Korintus masih ingin pergi ke kuil-kuil ini dan memakan persembahan di sana. Orang-orang percaya ini telah menulis surat kepada Paulus untuk berbicara kepadanya tentang hal ini. Orang-orang percaya ini tidak ingin menyembah berhala, tetapi mereka hanya ingin menyantap makanan yang enak, atau bertemu dengan teman-teman mereka. Lagipula, orang-orang percaya ini telah berkata, berhala itu bukan apa-apa! Dewa-dewa di kuil-kuil ini tidak benar-benar ada! Tetapi Paulus memohon kepada orang-orang percaya ini untuk berpikir dengan sangat hati-hati tentang apa yang mereka lakukan.</w:t>
      </w:r>
    </w:p>
    <w:p>
      <w:pPr/>
      <w:r>
        <w:rPr>
          <w:lang w:val="id_ID" w:bidi="id_ID"/>
        </w:rPr>
      </w:r>
      <w:r>
        <w:rPr>
          <w:lang w:val="id_ID" w:bidi="id_ID"/>
        </w:rPr>
        <w:t>Pada awal pengajaran Paulus tentang topik ini, dalam pasal kedelapan, Paulus telah mengatakan bahwa ia setuju dengan orang-orang di Korintus bahwa berhala itu bukan apa-apa. Allah adalah satu-satunya Allah. Dewa-dewa lain tidak ada. Jadi, berhala hanyalah sepotong kayu atau bahan lain—berhala itu tidak memiliki kuasa.</w:t>
      </w:r>
    </w:p>
    <w:p>
      <w:pPr/>
      <w:r>
        <w:rPr>
          <w:lang w:val="id_ID" w:bidi="id_ID"/>
        </w:rPr>
      </w:r>
      <w:r>
        <w:rPr>
          <w:lang w:val="id_ID" w:bidi="id_ID"/>
        </w:rPr>
        <w:t xml:space="preserve">Orang-orang percaya yang sombong di Korintus mengatakan bahwa karena berhala itu bukan apa-apa, maka tidak apa-apa untuk pergi ke pesta di Bait Suci. Tetapi dalam perikop ini, Paulus menjelaskan ini lebih lanjut. Paulus setuju bahwa berhala itu bukan apa-apa, tetapi apa yang dilupakan oleh orang-orang percaya yang sombong adalah bahwa ada </w:t>
      </w:r>
      <w:r>
        <w:rPr>
          <w:b/>
          <w:lang w:val="id_ID" w:bidi="id_ID"/>
        </w:rPr>
        <w:t>setan-setan</w:t>
      </w:r>
      <w:r>
        <w:rPr>
          <w:lang w:val="id_ID" w:bidi="id_ID"/>
        </w:rPr>
        <w:t>. Setan-setan ingin menarik orang-orang menjauh dari Allah. Ketika orang-orang menyembah berhala, setan-setan sangat senang. Ketika orang-orang menyembah berhala , sebenarnya orang-orang sedang menyembah setan-setan.</w:t>
      </w:r>
    </w:p>
    <w:p>
      <w:pPr/>
      <w:r>
        <w:rPr>
          <w:lang w:val="id_ID" w:bidi="id_ID"/>
        </w:rPr>
      </w:r>
      <w:r>
        <w:rPr>
          <w:lang w:val="id_ID" w:bidi="id_ID"/>
        </w:rPr>
        <w:t xml:space="preserve">Karena itu, orang-orang percaya jangan menjadi sombong dan berpikir bahwa mereka akan tetap aman jika mereka makan di kuil. Berhala-berhala itu sendiri memang bukan apa-apa, tetapi setan-setan itu </w:t>
      </w:r>
      <w:r>
        <w:rPr>
          <w:b/>
          <w:lang w:val="id_ID" w:bidi="id_ID"/>
        </w:rPr>
        <w:t>memang ada</w:t>
      </w:r>
      <w:r>
        <w:rPr>
          <w:lang w:val="id_ID" w:bidi="id_ID"/>
        </w:rPr>
        <w:t>. Ketika orang-orang menyantap makanan di Bait Suci, seolah-olah mereka menyantap makanan dengan roh jahat !</w:t>
      </w:r>
    </w:p>
    <w:p>
      <w:pPr/>
      <w:r>
        <w:rPr>
          <w:lang w:val="id_ID" w:bidi="id_ID"/>
        </w:rPr>
      </w:r>
      <w:r>
        <w:rPr>
          <w:lang w:val="id_ID" w:bidi="id_ID"/>
        </w:rPr>
        <w:t>Berhenti di sini dan diskusikan: Dalam komunitas Anda, apa artinya ketika orang-orang makan bersama? Bagaimana hubungan Anda dengan seseorang berubah jika Anda makan bersamanya? Hentikan sejenak audio ini di sini.</w:t>
      </w:r>
    </w:p>
    <w:p>
      <w:pPr/>
      <w:r>
        <w:rPr>
          <w:lang w:val="id_ID" w:bidi="id_ID"/>
        </w:rPr>
      </w:r>
      <w:r>
        <w:rPr>
          <w:lang w:val="id_ID" w:bidi="id_ID"/>
        </w:rPr>
        <w:t>Orang Kristen makan bersama Kristus setiap kali mereka melakukan Perjamuan Kudus. Ketika umat Kristen minum anggur dari cawan saat Perjamuan Kudus, dan saat mereka makan roti bersama-sama, seolah-olah mereka sedang bersantap bersama Yesus. Persekutuan ini menunjukkan bahwa orang Kristen memiliki hubungan dengan Kristus.</w:t>
      </w:r>
    </w:p>
    <w:p>
      <w:pPr/>
      <w:r>
        <w:rPr>
          <w:lang w:val="id_ID" w:bidi="id_ID"/>
        </w:rPr>
      </w:r>
      <w:r>
        <w:rPr>
          <w:lang w:val="id_ID" w:bidi="id_ID"/>
        </w:rPr>
        <w:t xml:space="preserve">Paulus mengatakan bahwa orang-orang percaya tidak dapat makan dengan Kristus </w:t>
      </w:r>
      <w:r>
        <w:rPr>
          <w:b/>
          <w:lang w:val="id_ID" w:bidi="id_ID"/>
        </w:rPr>
        <w:t>dan</w:t>
      </w:r>
      <w:r>
        <w:rPr>
          <w:lang w:val="id_ID" w:bidi="id_ID"/>
        </w:rPr>
        <w:t xml:space="preserve"> makan dengan setan-setan! Orang Kristen tidak dapat memiliki hubungan dengan Kristus dan dengan setan-setan pada saat yang sama. Jika mereka menjalin hubungan dengan setan-setan, Tuhan Yesus akan menjadi sangat cemburu. Orang-orang percaya yang sombong berpikir bahwa mereka kuat, tetapi mereka akan sangat bodoh jika mereka berpikir bahwa mereka lebih kuat daripada Tuhan!</w:t>
      </w:r>
    </w:p>
    <w:p>
      <w:pPr/>
      <w:r>
        <w:rPr>
          <w:lang w:val="id_ID" w:bidi="id_ID"/>
        </w:rPr>
      </w:r>
      <w:r>
        <w:rPr>
          <w:lang w:val="id_ID" w:bidi="id_ID"/>
        </w:rPr>
        <w:t>Berhenti di sini dan lakukan kegiatan ini: Gunakan kapur atau benda untuk menggambar dua lingkaran di lantai, atau pergilah ke luar dan gunakan tongkat untuk menggambar dua lingkaran di tanah. Kedua lingkaran itu harus berjarak setidaknya empat atau lima langkah. Simak instruksi selanjutnya saat Anda siap. Jeda audio ini di sini.</w:t>
      </w:r>
    </w:p>
    <w:p>
      <w:pPr/>
      <w:r>
        <w:rPr>
          <w:lang w:val="id_ID" w:bidi="id_ID"/>
        </w:rPr>
      </w:r>
      <w:r>
        <w:rPr>
          <w:lang w:val="id_ID" w:bidi="id_ID"/>
        </w:rPr>
        <w:t>Sekarang setelah Anda memiliki lingkaran-lingkaran tersebut, mintalah beberapa orang untuk berdiri di dalam salah satu lingkaran. Kemudian, suruh mereka untuk pergi dan berdiri di lingkaran lain, tetapi mereka tidak dapat meninggalkan lingkaran pertama. Jeda audio ini di sini.</w:t>
      </w:r>
    </w:p>
    <w:p>
      <w:pPr/>
      <w:r>
        <w:rPr>
          <w:lang w:val="id_ID" w:bidi="id_ID"/>
        </w:rPr>
      </w:r>
      <w:r>
        <w:rPr>
          <w:lang w:val="id_ID" w:bidi="id_ID"/>
        </w:rPr>
        <w:t>Ketika Anda melakukan kegiatan ini, Anda menemukan bahwa tugas ini mustahil dilakukan. Jika orang-orang ingin melangkah ke dalam lingkaran kedua, mereka harus meninggalkan lingkaran pertama. Tidak ada cara lain untuk melakukannya.</w:t>
      </w:r>
    </w:p>
    <w:p>
      <w:pPr/>
      <w:r>
        <w:rPr>
          <w:lang w:val="id_ID" w:bidi="id_ID"/>
        </w:rPr>
      </w:r>
      <w:r>
        <w:rPr>
          <w:lang w:val="id_ID" w:bidi="id_ID"/>
        </w:rPr>
        <w:t>Dengan cara yang sama, Paulus mengatakan bahwa orang-orang tidak dapat memiliki hubungan dengan Yesus dan juga hubungan dengan roh jahat. Jika orang-orang menjalin hubungan dengan setan, mereka akan memutuskan hubungan dengan Yesus. Jadi, orang-orang percaya harus sangat berhati-hati, dan orang-orang percaya tidak boleh pergi ke kuil-kuil berhala dan makan makanan di sana.</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10:14–22 dalam terjemahan yang paling mudah dimengerti.</w:t>
      </w:r>
    </w:p>
    <w:p>
      <w:pPr/>
      <w:r>
        <w:rPr>
          <w:lang w:val="id_ID" w:bidi="id_ID"/>
        </w:rPr>
      </w:r>
      <w:r>
        <w:rPr>
          <w:lang w:val="id_ID" w:bidi="id_ID"/>
        </w:rPr>
        <w:t>Dalam tahap ini, kelompok akan menentukan bagian, tokoh, dan latar dari perikop ini. Selanjutnya, kelompok akan memeragakan perikop ini.</w:t>
      </w:r>
    </w:p>
    <w:p>
      <w:pPr/>
      <w:r>
        <w:rPr>
          <w:lang w:val="id_ID" w:bidi="id_ID"/>
        </w:rPr>
      </w:r>
      <w:r>
        <w:rPr>
          <w:lang w:val="id_ID" w:bidi="id_ID"/>
        </w:rPr>
        <w:t>Perikop ini memiliki satu bagian.</w:t>
      </w:r>
    </w:p>
    <w:p>
      <w:pPr/>
      <w:r>
        <w:rPr>
          <w:lang w:val="id_ID" w:bidi="id_ID"/>
        </w:rPr>
      </w:r>
      <w:r>
        <w:rPr>
          <w:b/>
          <w:lang w:val="id_ID" w:bidi="id_ID"/>
        </w:rPr>
        <w:t>Pada bagian ini:</w:t>
      </w:r>
      <w:r>
        <w:rPr>
          <w:lang w:val="id_ID" w:bidi="id_ID"/>
        </w:rPr>
        <w:t xml:space="preserve"> Paulus memberi tahu orang-orang percaya bahwa mereka tidak boleh menyembah berhala. Orang-orang percaya tidak boleh pergi ke kuil-kuil berhala dan makan di sana. Orang-orang percaya benar ketika berpikir bahwa berhala tidak memiliki kuasa, tetapi di mana pun orang-orang menyembah berhala, ada setan-setan. Jika orang-orang percaya makan makanan yang dipersembahkan orang-orang kepada berhala, maka seolah-olah orang-orang percaya makan bersama setan-setan. Orang-orang percaya tidak dapat menyantap makanan dengan setan-setan, karena mereka sudah menyantap makanan dengan Yesus setiap kali mereka mengikuti perjamuan kudus. Jika orang-orang percaya makan dengan setan-setan, Yesus akan menjadi sangat cemburu.</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Berhala</w:t>
      </w:r>
    </w:p>
    <w:p>
      <w:pPr>
        <w:pStyle w:val="ListBullet"/>
        <w:spacing w:line="240" w:lineRule="auto"/>
        <w:ind w:left="720"/>
      </w:pPr>
      <w:r>
        <w:rPr>
          <w:lang w:val="id_ID" w:bidi="id_ID"/>
        </w:rPr>
      </w:r>
      <w:r>
        <w:rPr>
          <w:lang w:val="id_ID" w:bidi="id_ID"/>
        </w:rPr>
        <w:t xml:space="preserve">Setan-setan </w:t>
      </w:r>
    </w:p>
    <w:p>
      <w:pPr>
        <w:pStyle w:val="ListBullet"/>
        <w:spacing w:line="240" w:lineRule="auto"/>
        <w:ind w:left="720"/>
      </w:pPr>
      <w:r>
        <w:rPr>
          <w:lang w:val="id_ID" w:bidi="id_ID"/>
        </w:rPr>
      </w:r>
      <w:r>
        <w:rPr>
          <w:lang w:val="id_ID" w:bidi="id_ID"/>
        </w:rPr>
        <w:t>Dan orang-orang yang tidak mengenal Yesus dan mempersembahkan makanan kepada berhala</w:t>
      </w:r>
    </w:p>
    <w:p>
      <w:pPr/>
      <w:r>
        <w:rPr>
          <w:lang w:val="id_ID" w:bidi="id_ID"/>
        </w:rPr>
      </w:r>
      <w:r>
        <w:rPr>
          <w:lang w:val="id_ID" w:bidi="id_ID"/>
        </w:rPr>
        <w:t>Paulus memulai bagian dari surat Paulus ini dengan berkata, "Karena alasan-alasan ini, saudara-saudaraku yang terkasih, jauhilah penyembahan berhala." Dalam perikop sebelumnya, Paulus memberikan alasan mengapa orang-orang percaya harus melakukan ini. Paulus memberikan contoh kepada orang-orang percaya dari kisah orang-orang Israel. Contoh-contoh ini adalah peringatan bagi orang-orang di Korintus.</w:t>
      </w:r>
    </w:p>
    <w:p>
      <w:pPr/>
      <w:r>
        <w:rPr>
          <w:lang w:val="id_ID" w:bidi="id_ID"/>
        </w:rPr>
      </w:r>
      <w:r>
        <w:rPr>
          <w:lang w:val="id_ID" w:bidi="id_ID"/>
        </w:rPr>
        <w:t>Paulus menyebut orang-orang percaya di Korintus sebagai teman-teman Paulus yang terkasih. Meskipun Paulus berbicara kepada orang-orang percaya dengan cukup tegas, Paulus ingin orang-orang percaya tahu bahwa Paulus mengasihi mereka dan Paulus adalah teman mereka.</w:t>
      </w:r>
    </w:p>
    <w:p>
      <w:pPr/>
      <w:r>
        <w:rPr>
          <w:lang w:val="id_ID" w:bidi="id_ID"/>
        </w:rPr>
      </w:r>
      <w:r>
        <w:rPr>
          <w:lang w:val="id_ID" w:bidi="id_ID"/>
        </w:rPr>
        <w:t>Paulus mengatakan bahwa orang-orang percaya harus menjauhi penyembahan berhala. Jika Anda melarikan diri dari sesuatu, Anda lari menjauh dari hal itu dengan sangat cepat. Seolah-olah Paulus berkata, "Jika seseorang mengajak Anda untuk menyembah berhala bersama mereka, Anda tidak boleh hanya mengatakan 'tidak,' tetapi Anda harus lari secepat mungkin!"</w:t>
      </w:r>
    </w:p>
    <w:p>
      <w:pPr/>
      <w:r>
        <w:rPr>
          <w:lang w:val="id_ID" w:bidi="id_ID"/>
        </w:rPr>
      </w:r>
      <w:r>
        <w:rPr>
          <w:lang w:val="id_ID" w:bidi="id_ID"/>
        </w:rPr>
        <w:t>Berhenti di sini dan diskusikan bagaimana Anda akan mengatakan bahwa orang-orang harus menjauhi penyembahan berhala. Jeda audio ini di sini.</w:t>
      </w:r>
    </w:p>
    <w:p>
      <w:pPr/>
      <w:r>
        <w:rPr>
          <w:lang w:val="id_ID" w:bidi="id_ID"/>
        </w:rPr>
      </w:r>
      <w:r>
        <w:rPr>
          <w:lang w:val="id_ID" w:bidi="id_ID"/>
        </w:rPr>
        <w:t>Paulus kemudian mengatakan bahwa Paulus berbicara kepada orang-orang bijaksana. Orang-orang percaya yang sombong di Korintus berpikir bahwa mereka sangat bijak. Jika orang-orang percaya bijak, mereka seharusnya dapat memahami apa yang Paulus katakan.</w:t>
      </w:r>
    </w:p>
    <w:p>
      <w:pPr/>
      <w:r>
        <w:rPr>
          <w:lang w:val="id_ID" w:bidi="id_ID"/>
        </w:rPr>
      </w:r>
      <w:r>
        <w:rPr>
          <w:lang w:val="id_ID" w:bidi="id_ID"/>
        </w:rPr>
        <w:t>Paulus ingin mendorong orang-orang percaya untuk berpikir dengan saksama tentang apa yang Paulus katakan. Jika orang-orang percaya berpikir dengan hati-hati, mereka pasti akan setuju dengan Paulus!</w:t>
      </w:r>
    </w:p>
    <w:p>
      <w:pPr/>
      <w:r>
        <w:rPr>
          <w:lang w:val="id_ID" w:bidi="id_ID"/>
        </w:rPr>
      </w:r>
      <w:r>
        <w:rPr>
          <w:lang w:val="id_ID" w:bidi="id_ID"/>
        </w:rPr>
        <w:t>Paulus kemudian berbicara tentang apa yang terjadi ketika orang-orang percaya mengadakan Perjamuan Kudus, atau Perjamuan Tuhan. Paulus mengajukan beberapa pertanyaan kepada orang-orang percaya. Paulus tahu jawaban atas pertanyaan-pertanyaan ini, tetapi ini adalah cara Paulus membuat orang-orang percaya memikirkannya.</w:t>
      </w:r>
    </w:p>
    <w:p>
      <w:pPr/>
      <w:r>
        <w:rPr>
          <w:lang w:val="id_ID" w:bidi="id_ID"/>
        </w:rPr>
      </w:r>
      <w:r>
        <w:rPr>
          <w:lang w:val="id_ID" w:bidi="id_ID"/>
        </w:rPr>
        <w:t>Pertanyaan pertama Paulus adalah, "Ketika kita bersyukur kepada Allah atas cawan itu, bukankah kita mengambil bagian dalam darah Kristus?" Paulus mengharapkan orang-orang percaya menjawab: "Ya, ini benar!"</w:t>
      </w:r>
    </w:p>
    <w:p>
      <w:pPr/>
      <w:r>
        <w:rPr>
          <w:lang w:val="id_ID" w:bidi="id_ID"/>
        </w:rPr>
      </w:r>
      <w:r>
        <w:rPr>
          <w:lang w:val="id_ID" w:bidi="id_ID"/>
        </w:rPr>
        <w:t>Ketika orang-orang melakukan perjamuan kudus, mereka minum dari cawan. Paulus menyebut ini cawan berkat, atau ucapan syukur. Paulus bermaksud bahwa setiap kali orang-orang minum dari cawan ini, mereka bersyukur kepada Allah atas cawan itu. Orang-orang tidak benar-benar bersyukur kepada Allah atas cawan itu sendiri, tetapi atas apa artinya meminum anggur yang ada di cawan itu. Ketika orang-orang minum dari cawan selama persekutuan, mereka berbagi dalam darah Kristus. Yesus memberikan darah-Nya untuk menyelamatkan orang-orang. Ini berarti bahwa Yesus mati untuk menyelamatkan umat manusia. Ketika orang-orang mengikuti perjamuan kudus, seolah-olah Yesus berkata kepada mereka, "Aku juga telah memberikan darah-Ku untukmu!" Kamu juga telah diselamatkan, karena Aku mati untukmu! Oleh karena itu, kamu sekarang menjadi milikku. Kamu dan Aku memiliki hubungan bersama."</w:t>
      </w:r>
    </w:p>
    <w:p>
      <w:pPr/>
      <w:r>
        <w:rPr>
          <w:lang w:val="id_ID" w:bidi="id_ID"/>
        </w:rPr>
      </w:r>
      <w:r>
        <w:rPr>
          <w:lang w:val="id_ID" w:bidi="id_ID"/>
        </w:rPr>
        <w:t>Pertanyaan kedua Paulus adalah, "Ketika kita memecahkan roti, kita mengambil bagian dalam tubuh Kristus , bukan?" Paulus kembali mengharapkan orang-orang percaya menjawab: "Ya, ini benar!"</w:t>
      </w:r>
    </w:p>
    <w:p>
      <w:pPr/>
      <w:r>
        <w:rPr>
          <w:lang w:val="id_ID" w:bidi="id_ID"/>
        </w:rPr>
      </w:r>
      <w:r>
        <w:rPr>
          <w:lang w:val="id_ID" w:bidi="id_ID"/>
        </w:rPr>
        <w:t>Ketika orang-orang Israel makan bersama, mereka mempunyai satu roti besar. Pada awal perjamuan, kepala keluarga akan memecahkan roti menjadi potongan-potongan yang lebih kecil. Kemudian semua orang akan mengambil sepotong untuk dimakan. Setiap kali orang-orang percaya Kristen melakukan perjamuan kudus bersama, mereka melakukan hal yang sama. Salah satu dari orang-orang percaya akan memecah-mecah sepotong roti dan memberikannya kepada orang-orang lain.</w:t>
      </w:r>
    </w:p>
    <w:p>
      <w:pPr/>
      <w:r>
        <w:rPr>
          <w:lang w:val="id_ID" w:bidi="id_ID"/>
        </w:rPr>
      </w:r>
      <w:r>
        <w:rPr>
          <w:lang w:val="id_ID" w:bidi="id_ID"/>
        </w:rPr>
        <w:t xml:space="preserve">Berhenti di sini dan lihatlah gambar </w:t>
      </w:r>
      <w:r>
        <w:rPr>
          <w:lang w:val="id_ID" w:bidi="id_ID"/>
        </w:rPr>
        <w:t>sebuah roti</w:t>
      </w:r>
      <w:r>
        <w:rPr>
          <w:lang w:val="id_ID" w:bidi="id_ID"/>
        </w:rPr>
        <w:t xml:space="preserve"> besar seperti yang digunakan orang-orang. Jeda audio ini di sini.</w:t>
      </w:r>
    </w:p>
    <w:p>
      <w:pPr/>
      <w:r>
        <w:rPr>
          <w:lang w:val="id_ID" w:bidi="id_ID"/>
        </w:rPr>
      </w:r>
      <w:r>
        <w:rPr>
          <w:lang w:val="id_ID" w:bidi="id_ID"/>
        </w:rPr>
        <w:t xml:space="preserve">Ketika orang-orang melakukan perjamuan kudus, roti itu adalah simbol tubuh Kristus. Ketika mereka makan roti itu, hal ini menunjukkan kepada orang-orang percaya bahwa mereka termasuk dalam tubuh Kristus . </w:t>
      </w:r>
    </w:p>
    <w:p>
      <w:pPr/>
      <w:r>
        <w:rPr>
          <w:lang w:val="id_ID" w:bidi="id_ID"/>
        </w:rPr>
      </w:r>
      <w:r>
        <w:rPr>
          <w:lang w:val="id_ID" w:bidi="id_ID"/>
        </w:rPr>
        <w:t>Ketika Paulus dalam surat-suratnya berbicara tentang tubuh Kristus , Paulus merujuk pada semua orang-orang percaya bersama-sama, atau gereja . Tubuh fisik kita memiliki banyak bagian yang berbeda—tangan, kaki, telinga, mata, dan banyak lagi—tetapi semua bagian ini merupakan satu kesatuan. Semua bagian ini membentuk satu tubuh. Seperti itu, semua orang percaya adalah satu kesatuan. Orang-orang percaya saling memiliki, karena mereka semua adalah milik Kristus. Setiap kali orang-orang percaya memecahkan dan memakan roti itu selama perjamuan kudus, orang-orang percaya berkata, "Kami memiliki hubungan dengan Yesus, karena Yesus mati untuk kami." Dan kita juga memiliki hubungan satu sama lain, karena Yesus mati untuk kita masing-masing. Ketika Paulus berbicara tentang tubuh Kristus, Paulus memaksudkan seluruh gereja, atau semua orang percaya bersama-sama. Semua orang ini bersama-sama adalah tubuh rohani Kristus .</w:t>
      </w:r>
    </w:p>
    <w:p>
      <w:pPr/>
      <w:r>
        <w:rPr>
          <w:lang w:val="id_ID" w:bidi="id_ID"/>
        </w:rPr>
      </w:r>
      <w:r>
        <w:rPr>
          <w:lang w:val="id_ID" w:bidi="id_ID"/>
        </w:rPr>
        <w:t>Berhentilah di sini dan diskusikan bagaimana Anda akan mengatakan bahwa orang-orang percaya berbagi dalam tubuh Kristus ketika mereka memecahkan dan makan roti itu. Jeda audio ini di sini.</w:t>
      </w:r>
    </w:p>
    <w:p>
      <w:pPr/>
      <w:r>
        <w:rPr>
          <w:lang w:val="id_ID" w:bidi="id_ID"/>
        </w:rPr>
      </w:r>
      <w:r>
        <w:rPr>
          <w:lang w:val="id_ID" w:bidi="id_ID"/>
        </w:rPr>
        <w:t xml:space="preserve">Paulus mengatakan bahwa hanya ada sebuah roti. Setiap orang percaya mengambil sepotong roti yang sama. Ini menunjukkan, bahwa semua orang-orang percaya adalah satu kesatuan. Bersama-sama, mereka adalah </w:t>
      </w:r>
      <w:r>
        <w:rPr>
          <w:b/>
          <w:lang w:val="id_ID" w:bidi="id_ID"/>
        </w:rPr>
        <w:t>satu</w:t>
      </w:r>
      <w:r>
        <w:rPr>
          <w:lang w:val="id_ID" w:bidi="id_ID"/>
        </w:rPr>
        <w:t xml:space="preserve"> tubuh rohani, tidak banyak tubuh rohani </w:t>
      </w:r>
      <w:r>
        <w:rPr>
          <w:b/>
          <w:lang w:val="id_ID" w:bidi="id_ID"/>
        </w:rPr>
        <w:t>yang berbeda</w:t>
      </w:r>
      <w:r>
        <w:rPr>
          <w:lang w:val="id_ID" w:bidi="id_ID"/>
        </w:rPr>
        <w:t>! Ketika Anda ingat bagaimana terpecah belah orang-orang di Korintus, maka Anda tahu bahwa Paulus memberikan pesan yang sangat penting kepada mereka di sini!</w:t>
      </w:r>
    </w:p>
    <w:p>
      <w:pPr/>
      <w:r>
        <w:rPr>
          <w:lang w:val="id_ID" w:bidi="id_ID"/>
        </w:rPr>
      </w:r>
      <w:r>
        <w:rPr>
          <w:lang w:val="id_ID" w:bidi="id_ID"/>
        </w:rPr>
        <w:t>Berhentilah di sini dan lakukan kegiatan ini: Ambil makanan yang dapat Anda bagi menjadi beberapa bagian, misalnya buah yang besar. Bagilah buah itu menjadi beberapa bagian. Setiap orang mendapatkan sepotong dan memegangnya. Masing-masing bagian ini sendiri bukanlah buahnya. Hanya ketika potongan-potongan itu disatukan, barulah menjadi satu buah utuh. Bagian setiap orang berasal dari buah yang sama. Semua potongan buah ini memiliki hubungan satu sama lain, karena semuanya berasal dari buah yang sama. Hal ini juga berlaku bagi umat Kristen. Semua orang Kristen adalah bagian dari tubuh Kristus. Pikirkan hal ini sejenak, lalu nikmati potongan buah Anda! Jeda audio ini di sini.</w:t>
      </w:r>
    </w:p>
    <w:p>
      <w:pPr/>
      <w:r>
        <w:rPr>
          <w:lang w:val="id_ID" w:bidi="id_ID"/>
        </w:rPr>
      </w:r>
      <w:r>
        <w:rPr>
          <w:lang w:val="id_ID" w:bidi="id_ID"/>
        </w:rPr>
        <w:t>Paulus kemudian meminta orang-orang Korintus untuk melihat orang-orang Israel. Paulus bermaksud bahwa Paulus akan menceritakan sesuatu kepada orang-orang Korintus tentang orang-orang Israel sebagai contoh.</w:t>
      </w:r>
    </w:p>
    <w:p>
      <w:pPr/>
      <w:r>
        <w:rPr>
          <w:lang w:val="id_ID" w:bidi="id_ID"/>
        </w:rPr>
      </w:r>
      <w:r>
        <w:rPr>
          <w:lang w:val="id_ID" w:bidi="id_ID"/>
        </w:rPr>
        <w:t>Orang-orang Israel juga memiliki Bait Suci. Di Bait Suci ini, mereka mempersembahkan korban kepada Allah. Ketika orang-orang mempersembahkan korban kepada Allah, mereka menyembelih seekor hewan dan membakarnya di atas sebuah tempat yang disebut mezbah. Sebagian daging itu benar-benar gosong, tetapi orang-orang memakan sisa daging tersebut. Seolah-olah orang-orang dan Allah sedang makan bersama! Ini menunjukkan bahwa Allah dan umat memiliki hubungan satu sama lain.</w:t>
      </w:r>
    </w:p>
    <w:p>
      <w:pPr/>
      <w:r>
        <w:rPr>
          <w:lang w:val="id_ID" w:bidi="id_ID"/>
        </w:rPr>
      </w:r>
      <w:r>
        <w:rPr>
          <w:lang w:val="id_ID" w:bidi="id_ID"/>
        </w:rPr>
        <w:t>Paulus kembali mengatakan semua ini dalam bentuk pertanyaan. Paulus mengharapkan orang-orang Korintus berkata, "Ya, itu benar—ketika orang-orang Israel makan dari kurban-kurban itu, mereka berbagi makanan dengan Allah." Ini menunjukkan bahwa orang-orang Israel memiliki hubungan dengan Allah."</w:t>
      </w:r>
    </w:p>
    <w:p>
      <w:pPr/>
      <w:r>
        <w:rPr>
          <w:lang w:val="id_ID" w:bidi="id_ID"/>
        </w:rPr>
      </w:r>
      <w:r>
        <w:rPr>
          <w:lang w:val="id_ID" w:bidi="id_ID"/>
        </w:rPr>
        <w:t>Nah, sekarang Paulus benar-benar akan menyampaikan maksudnya. Orang-orang percaya yang sombong di Korintus ingin pergi ke kuil-kuil berhala dan makan di sana. Tetapi orang-orang percaya harus menyadari bahwa jika mereka makan dari makanan yang dipersembahkan kepada berhala, itu sama saja dengan mereka sedang makan bersama berhala. Orang-orang percaya bersekutu dengan berhala, sama seperti orang-orang Israel bersekutu dengan Allah ketika mereka makan daging yang dipersembahkan kepada Allah. Ini juga sama seperti bagaimana orang-orang percaya Kristen menjalin hubungan dengan Yesus setiap kali mereka mengikuti perjamuan kudus. Paulus sebenarnya tidak mengatakan semua ini. Paulus langsung beralih ke poin berikutnya, tetapi jelas bahwa inilah yang dimaksud Paulus.</w:t>
      </w:r>
    </w:p>
    <w:p>
      <w:pPr/>
      <w:r>
        <w:rPr>
          <w:lang w:val="id_ID" w:bidi="id_ID"/>
        </w:rPr>
      </w:r>
      <w:r>
        <w:rPr>
          <w:lang w:val="id_ID" w:bidi="id_ID"/>
        </w:rPr>
        <w:t xml:space="preserve">Paulus kemudian mengatakan bahwa ia tidak bermaksud mengatakan bahwa berhala benar-benar adalah Allah. Paulus telah sepakat dengan orang-orang di Korintus bahwa tidak ada Allah lain selain Allah. Paulus mengatakan hal itu ketika ia mulai berbicara tentang topik ini dalam pasal kedelapan. Tetapi sekarang Paulus mengatakan bahwa meskipun tidak ada dewa-dewa, </w:t>
      </w:r>
      <w:r>
        <w:rPr>
          <w:b/>
          <w:lang w:val="id_ID" w:bidi="id_ID"/>
        </w:rPr>
        <w:t>ada</w:t>
      </w:r>
      <w:r>
        <w:rPr>
          <w:lang w:val="id_ID" w:bidi="id_ID"/>
        </w:rPr>
        <w:t xml:space="preserve"> setan-setan. Setan-setan ingin menarik orang-orang menjauh dari Allah. Setan-setan benar-benar ingin orang-orang menyembah berhala, bukannya menyembah Allah. Di mana pun orang-orang menyembah berhala, setan-setan suka pergi ke sana. Ketika orang-orang menyembah berhala, sebenarnya orang-orang sedang menyembah setan-setan.</w:t>
      </w:r>
    </w:p>
    <w:p>
      <w:pPr/>
      <w:r>
        <w:rPr>
          <w:lang w:val="id_ID" w:bidi="id_ID"/>
        </w:rPr>
      </w:r>
      <w:r>
        <w:rPr>
          <w:lang w:val="id_ID" w:bidi="id_ID"/>
        </w:rPr>
        <w:t>Jadi inilah alasan utama mengapa Paulus tidak ingin orang-orang percaya pergi ke kuil-kuil ilah-ilah Korintus. Orang-orang percaya yang sombong mungkin berpikir bahwa tidak ada salahnya dalam melakukan ini. Tetapi Paulus tidak ingin orang-orang percaya menjalin hubungan dengan setan-setan.</w:t>
      </w:r>
    </w:p>
    <w:p>
      <w:pPr/>
      <w:r>
        <w:rPr>
          <w:lang w:val="id_ID" w:bidi="id_ID"/>
        </w:rPr>
      </w:r>
      <w:r>
        <w:rPr>
          <w:lang w:val="id_ID" w:bidi="id_ID"/>
        </w:rPr>
        <w:t>Orang-orang percaya sudah menjalin hubungan dengan Yesus. Mereka juga tidak bisa menjalin hubungan dengan setan. Jika orang-orang percaya melakukannya, Yesus akan menjadi sangat cemburu! Yesus lebih kuat daripada orang-orang percaya yang sombong. Seandainya Yesus sampai cemburu, Yesus pasti akan menghukum mereka!</w:t>
      </w:r>
    </w:p>
    <w:p>
      <w:pPr/>
      <w:r>
        <w:rPr>
          <w:lang w:val="id_ID" w:bidi="id_ID"/>
        </w:rPr>
      </w:r>
      <w:r>
        <w:rPr>
          <w:lang w:val="id_ID" w:bidi="id_ID"/>
        </w:rPr>
        <w:t>Paulus kembali mengatakan semua ini dalam bentuk pertanyaan. Ini adalah cara Paulus membuat orang-orang di Korintus berpikir secara mendalam.</w:t>
      </w:r>
    </w:p>
    <w:p>
      <w:pPr/>
      <w:r>
        <w:rPr>
          <w:lang w:val="id_ID" w:bidi="id_ID"/>
        </w:rPr>
      </w:r>
      <w:r>
        <w:rPr>
          <w:lang w:val="id_ID" w:bidi="id_ID"/>
        </w:rPr>
        <w:t xml:space="preserve">Paulus menyapa orang-orang di Korintus, tetapi pada akhirnya Paulus berkata, "Apakah </w:t>
      </w:r>
      <w:r>
        <w:rPr>
          <w:b/>
          <w:lang w:val="id_ID" w:bidi="id_ID"/>
        </w:rPr>
        <w:t>kita</w:t>
      </w:r>
      <w:r>
        <w:rPr>
          <w:lang w:val="id_ID" w:bidi="id_ID"/>
        </w:rPr>
        <w:t xml:space="preserve"> mencoba membuat Tuhan cemburu?" Apakah kita benar-benar lebih kuat daripada dia? Paulus masih menyapa orang-orang di Korintus, tetapi ia berbicara seolah-olah dirinya sendiri adalah salah satu dari mereka.</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10:14–22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memiliki satu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Berhala</w:t>
      </w:r>
    </w:p>
    <w:p>
      <w:pPr>
        <w:pStyle w:val="ListBullet"/>
        <w:spacing w:line="240" w:lineRule="auto"/>
        <w:ind w:left="720"/>
      </w:pPr>
      <w:r>
        <w:rPr>
          <w:lang w:val="id_ID" w:bidi="id_ID"/>
        </w:rPr>
      </w:r>
      <w:r>
        <w:rPr>
          <w:lang w:val="id_ID" w:bidi="id_ID"/>
        </w:rPr>
        <w:t xml:space="preserve">Setan-setan </w:t>
      </w:r>
    </w:p>
    <w:p>
      <w:pPr>
        <w:pStyle w:val="ListBullet"/>
        <w:spacing w:line="240" w:lineRule="auto"/>
        <w:ind w:left="720"/>
      </w:pPr>
      <w:r>
        <w:rPr>
          <w:lang w:val="id_ID" w:bidi="id_ID"/>
        </w:rPr>
      </w:r>
      <w:r>
        <w:rPr>
          <w:lang w:val="id_ID" w:bidi="id_ID"/>
        </w:rPr>
        <w:t>Dan orang-orang yang tidak mengenal Yesus dan mempersembahkan makanan kepada berhala</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Pertama, Anda dapat memerankan bahwa orang-orang percaya mengadakan perjamuan kudus. Pikirkan tentang bagaimana Anda dapat menunjukkan bahwa Yesus sedang makan bersama mereka.</w:t>
      </w:r>
    </w:p>
    <w:p>
      <w:pPr/>
      <w:r>
        <w:rPr>
          <w:lang w:val="id_ID" w:bidi="id_ID"/>
        </w:rPr>
      </w:r>
      <w:r>
        <w:rPr>
          <w:lang w:val="id_ID" w:bidi="id_ID"/>
        </w:rPr>
        <w:t>Kemudian, Anda dapat memerankan bahwa orang-orang Israel mempersembahkan korban kepada Allah, dan sedang memakan daging dari korban itu. Pikirkan tentang bagaimana Anda dapat menunjukkan bahwa Allah bersama orang-orang Israel ketika mereka makan.</w:t>
      </w:r>
    </w:p>
    <w:p>
      <w:pPr/>
      <w:r>
        <w:rPr>
          <w:lang w:val="id_ID" w:bidi="id_ID"/>
        </w:rPr>
      </w:r>
      <w:r>
        <w:rPr>
          <w:lang w:val="id_ID" w:bidi="id_ID"/>
        </w:rPr>
        <w:t>Kemudian, perankan bahwa orang-orang di Korintus pergi ke kuil-kuil dewa-dewa setempat mereka untuk makan makanan yang dipersembahkan kepada berhala. Pikirkan bagaimana Anda dapat menunjukkan bahwa setan-setan itu bersama orang-orang ini.</w:t>
      </w:r>
    </w:p>
    <w:p>
      <w:pPr/>
      <w:r>
        <w:rPr>
          <w:lang w:val="id_ID" w:bidi="id_ID"/>
        </w:rPr>
      </w:r>
      <w:r>
        <w:rPr>
          <w:lang w:val="id_ID" w:bidi="id_ID"/>
        </w:rPr>
        <w:t>Kemudian, perankan adegan Paulus menyampaikan pesannya. Biarkan Paulus berdiri sementara orang-orang di Korintus mendengarkan Paulus. Setiap kali Paulus mengajukan pertanyaan, orang-orang percaya dapat menanggapi.</w:t>
      </w:r>
    </w:p>
    <w:p>
      <w:pPr/>
      <w:r>
        <w:rPr>
          <w:lang w:val="id_ID" w:bidi="id_ID"/>
        </w:rPr>
      </w:r>
      <w:r>
        <w:rPr>
          <w:lang w:val="id_ID" w:bidi="id_ID"/>
        </w:rPr>
        <w:t>Disisi lain, ada beberapa orang dapat melakukan tindakan perjamuan, mempersembahkan korban, dan makan di kuil-kuil berhala.</w:t>
      </w:r>
    </w:p>
    <w:p>
      <w:pPr/>
      <w:r>
        <w:rPr>
          <w:lang w:val="id_ID" w:bidi="id_ID"/>
        </w:rPr>
      </w:r>
      <w:r>
        <w:rPr>
          <w:lang w:val="id_ID" w:bidi="id_ID"/>
        </w:rPr>
        <w:t>Perankanlah Paulus yang sedang menyapa orang-orang percaya. Paulus berkata, "Saudara-saudara yang terkasih, sekarang setelah kalian tahu apa yang terjadi pada orang-orang Israel, aku benar-benar ingin kalian tidak menyembah berhala!" Anda adalah orang-orang bijak, jadi pikirkanlah dengan saksama. Kemudian kamu akan melihat bahwa Aku benar. Setiap kali kita mengadakan perjamuan dan minum cawan anggur yang kita syukuri kepada Allah, ini menunjukkan bahwa Yesus telah mati untuk kita, bukan?"</w:t>
      </w:r>
    </w:p>
    <w:p>
      <w:pPr/>
      <w:r>
        <w:rPr>
          <w:lang w:val="id_ID" w:bidi="id_ID"/>
        </w:rPr>
      </w:r>
      <w:r>
        <w:rPr>
          <w:lang w:val="id_ID" w:bidi="id_ID"/>
        </w:rPr>
        <w:t>Orang-orang percaya menjawab dengan berkata, "Ya, Paulus, ini benar."</w:t>
      </w:r>
    </w:p>
    <w:p>
      <w:pPr/>
      <w:r>
        <w:rPr>
          <w:lang w:val="id_ID" w:bidi="id_ID"/>
        </w:rPr>
      </w:r>
      <w:r>
        <w:rPr>
          <w:lang w:val="id_ID" w:bidi="id_ID"/>
        </w:rPr>
        <w:t>Paulus berkata, "Dan setiap kali kita mengadakan perjamuan kudus dan memecahkan roti dan memakannya, ini menunjukkan bahwa kita semua adalah bagian dari tubuh Kristus , bukan?"</w:t>
      </w:r>
    </w:p>
    <w:p>
      <w:pPr/>
      <w:r>
        <w:rPr>
          <w:lang w:val="id_ID" w:bidi="id_ID"/>
        </w:rPr>
      </w:r>
      <w:r>
        <w:rPr>
          <w:lang w:val="id_ID" w:bidi="id_ID"/>
        </w:rPr>
        <w:t>Orang-orang percaya menjawab dengan berkata, "Ya, Paulus, ini benar."</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mereka yang memerankan orang-orang percaya, "Apa yang kalian pikirkan atau rasakan?"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"Hanya ada satu buah roti, dan kita semua makan dari roti yang sama." Ini menunjukkan bahwa kita semua saling memiliki."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sedang Anda pikirkan atau rasakan?"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Peragakan bahwa Paulus terus berbicara. Paulus berkata, "Pikirkan lagi tentang orang-orang Israel. Setiap kali mereka makan dari korban di mezbah, mereka memiliki hubungan dengan Allah, bukan?"</w:t>
      </w:r>
    </w:p>
    <w:p>
      <w:pPr/>
      <w:r>
        <w:rPr>
          <w:lang w:val="id_ID" w:bidi="id_ID"/>
        </w:rPr>
      </w:r>
      <w:r>
        <w:rPr>
          <w:lang w:val="id_ID" w:bidi="id_ID"/>
        </w:rPr>
        <w:t>Orang-orang percaya menanggapi dengan berkata, "Ya, Paulus, ini benar." Setiap kali orang makan makanan yang dipersembahkan kepada Allah, ini menunjukkan bahwa mereka memiliki hubungan dengan Allah.</w:t>
      </w:r>
    </w:p>
    <w:p>
      <w:pPr/>
      <w:r>
        <w:rPr>
          <w:lang w:val="id_ID" w:bidi="id_ID"/>
        </w:rPr>
      </w:r>
      <w:r>
        <w:rPr>
          <w:lang w:val="id_ID" w:bidi="id_ID"/>
        </w:rPr>
        <w:t>Sekarang, inilah bagian kecil yang dapat kita tambahkan dalam drama ini meskipun Paulus tidak mengatakannya. Paulus tidak mengatakannya, tetapi jelas bahwa inilah yang dimaksud Paulus. Paulus berkata, "Jadi, sama seperti orang-orang Israel memiliki hubungan dengan Allah ketika mereka makan makanan yang dipersembahkan kepada Allah, demikian juga kamu akan menjalin hubungan dengan berhala jika kamu makan makanan yang dipersembahkan kepada berhala."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orang-orang percaya di Korintus, "Apa yang kalian pikirkan?"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Sekarang kita melanjutkan dengan apa yang Paulus katakan. Paulus berkata, "Jadi, apakah aku bermaksud mengatakan bahwa makanan yang dipersembahkan kepada berhala memiliki kuasa khusus, atau bahwa dewa-dewa yang diwakili berhala ini benar-benar ada?" Tidak, bukan itu yang saya maksudkan! Berhala itu bukan apa-apa, dan makanan yang dipersembahkan kepada berhala hanyalah makanan, dan tidak lebih dari itu. Namun, ketika orang-orang memberikan persembahan makanan kepada berhala, mereka sebenarnya memberikan persembahan kepada setan-setan. Aku tidak ingin kamu menjalin hubungan dengan setan-setan. Kamu tidak dapat makan bersama Yesus, dan juga makan bersama setan-setan!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mereka yang memerankan tokoh-tokoh di Korintus, "Apa yang kalian pikirkan atau rasakan?"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"Apakah kita benar-benar ingin membuat Tuhan cemburu?" Apakah kita berpikir bahwa kita lebih kuat daripada dia? Atau Paulus berkata, "Jika kamu akan memiliki hubungan dengan setan-setan, Tuhan Yesus akan menjadi cemburu dan Ia akan menghukum kamu!" Jangan berpikir bahwa kamu lebih kuat daripada Tuhan Yesus!"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sedang Anda pikirkan atau rasakan?"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10:14–22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Paulus mengatakan bahwa orang-orang percaya di Korintus harus lari dari penyembahan berhala. Penyembahan berhala berarti menyembah </w:t>
      </w:r>
      <w:r>
        <w:rPr>
          <w:b/>
          <w:lang w:val="id_ID" w:bidi="id_ID"/>
        </w:rPr>
        <w:t>berhala</w:t>
      </w:r>
      <w:r>
        <w:rPr>
          <w:lang w:val="id_ID" w:bidi="id_ID"/>
        </w:rPr>
        <w:t xml:space="preserve">. Suatu berhala adalah sebuah benda yang dibuat orang-orang untuk menyembah dewa. Benda itu mengingatkan orang-orang tentang beberapa sifat dewa ini. Orang-orang menyembah berhala ini seolah-olah itu adalah Allah itu sendiri. Allah telah melarang umat-Nya untuk menyembah berhala. Gunakan kata yang sama untuk berhala seperti yang Anda gunakan pada perikop sebelumnya. Kata </w:t>
      </w:r>
      <w:r>
        <w:rPr>
          <w:lang w:val="id_ID" w:bidi="id_ID"/>
        </w:rPr>
        <w:t xml:space="preserve">berhala </w:t>
      </w:r>
      <w:r>
        <w:rPr>
          <w:lang w:val="id_ID" w:bidi="id_ID"/>
        </w:rPr>
        <w:t>ada dalam Daftar Kata Utama.</w:t>
      </w:r>
    </w:p>
    <w:p>
      <w:pPr/>
      <w:r>
        <w:rPr>
          <w:lang w:val="id_ID" w:bidi="id_ID"/>
        </w:rPr>
      </w:r>
      <w:r>
        <w:rPr>
          <w:lang w:val="id_ID" w:bidi="id_ID"/>
        </w:rPr>
        <w:t xml:space="preserve">Paulus mengatakan bahwa ia berbicara kepada orang-orang yang </w:t>
      </w:r>
      <w:r>
        <w:rPr>
          <w:b/>
          <w:lang w:val="id_ID" w:bidi="id_ID"/>
        </w:rPr>
        <w:t>bijaksana</w:t>
      </w:r>
      <w:r>
        <w:rPr>
          <w:lang w:val="id_ID" w:bidi="id_ID"/>
        </w:rPr>
        <w:t xml:space="preserve">, dan orang-orang ini dapat menilai, atau memutuskan, apakah Paulus benar atau salah. Seseorang yang bijaksana memahami banyak hal. Gunakan kata yang sama untuk "bijaksana", dan untuk "menghakimi" guna memutuskan apakah seseorang benar atau salah, seperti yang telah Anda gunakan pada bagian-bagian sebelumnya. Jika Anda memerlukan informasi lebih lanjut, kata </w:t>
      </w:r>
      <w:r>
        <w:rPr>
          <w:lang w:val="id_ID" w:bidi="id_ID"/>
        </w:rPr>
        <w:t>kebijaksanaan</w:t>
      </w:r>
      <w:r>
        <w:rPr>
          <w:lang w:val="id_ID" w:bidi="id_ID"/>
        </w:rPr>
        <w:t xml:space="preserve"> ada di Daftar Kata Utama.</w:t>
      </w:r>
    </w:p>
    <w:p>
      <w:pPr/>
      <w:r>
        <w:rPr>
          <w:lang w:val="id_ID" w:bidi="id_ID"/>
        </w:rPr>
      </w:r>
      <w:r>
        <w:rPr>
          <w:lang w:val="id_ID" w:bidi="id_ID"/>
        </w:rPr>
        <w:t xml:space="preserve">Paulus berbicara tentang </w:t>
      </w:r>
      <w:r>
        <w:rPr>
          <w:b/>
          <w:lang w:val="id_ID" w:bidi="id_ID"/>
        </w:rPr>
        <w:t>cawan berkat yang kita berkati</w:t>
      </w:r>
      <w:r>
        <w:rPr>
          <w:lang w:val="id_ID" w:bidi="id_ID"/>
        </w:rPr>
        <w:t>. Ketika orang memberkati sesuatu, itu berarti bahwa mereka bersyukur kepada Allah atas hal itu. Oleh karena itu, banyak terjemahan mengatakan, "cawan ucapan syukur yang atasnya kita mengucap syukur kepada Allah." Paulus berbicara tentang anggur atau jus yang diminum orang ketika mereka mengadakan perjamuan kudus. Sebelum orang-orang minum dari cawan itu, mereka bersyukur kepada Allah atas cawan itu.</w:t>
      </w:r>
    </w:p>
    <w:p>
      <w:pPr/>
      <w:r>
        <w:rPr>
          <w:lang w:val="id_ID" w:bidi="id_ID"/>
        </w:rPr>
      </w:r>
      <w:r>
        <w:rPr>
          <w:lang w:val="id_ID" w:bidi="id_ID"/>
        </w:rPr>
        <w:t>Berhentilah di sini dan diskusikan bagaimana Anda akan menggambarkan cangkir ini dalam terjemahan Anda. Jeda audio ini di sini.</w:t>
      </w:r>
    </w:p>
    <w:p>
      <w:pPr/>
      <w:r>
        <w:rPr>
          <w:lang w:val="id_ID" w:bidi="id_ID"/>
        </w:rPr>
      </w:r>
      <w:r>
        <w:rPr>
          <w:lang w:val="id_ID" w:bidi="id_ID"/>
        </w:rPr>
        <w:t>Paulus mengatakan bahwa ketika orang minum dari cawan ini, orang-orang ini mengambil bagian dalam darah Kristus. Yesus memberikan darah-Nya untuk menyelamatkan orang-orang. Anda tidak dapat hidup tanpa darah. Jadi jika seseorang memberikan darahnya, ini adalah cara lain untuk mengatakan bahwa orang tersebut menyerahkan hidupnya. Jadi, ini berarti bahwa Yesus mati untuk menyelamatkan orang-orang. Ketika orang-orang mengikuti perjamuan kudus, seolah-olah Yesus berkata kepada mereka, "Aku juga telah memberikan darah-Ku untukmu!" Kamu juga telah diselamatkan, karena Aku mati untukmu! Oleh karena itu, kamu sekarang menjadi milikku." Jadi, orang-orang percaya mendapat bagian dalam berkat yang kita terima melalui darah Yesus, yaitu melalui kematian-Nya.</w:t>
      </w:r>
    </w:p>
    <w:p>
      <w:pPr/>
      <w:r>
        <w:rPr>
          <w:lang w:val="id_ID" w:bidi="id_ID"/>
        </w:rPr>
      </w:r>
      <w:r>
        <w:rPr>
          <w:lang w:val="id_ID" w:bidi="id_ID"/>
        </w:rPr>
        <w:t xml:space="preserve">Berhentilah di sini dan diskusikan bagaimana Anda akan mengatakan bahwa ketika orang minum dari cawan selama perjamuan kudus, mereka mengambil bagian dalam </w:t>
      </w:r>
      <w:r>
        <w:rPr>
          <w:b/>
          <w:lang w:val="id_ID" w:bidi="id_ID"/>
        </w:rPr>
        <w:t xml:space="preserve">darah </w:t>
      </w:r>
      <w:r>
        <w:rPr>
          <w:lang w:val="id_ID" w:bidi="id_ID"/>
        </w:rPr>
        <w:t xml:space="preserve">Kristus. Untuk informasi lebih lanjut tentang </w:t>
      </w:r>
      <w:r>
        <w:rPr>
          <w:lang w:val="id_ID" w:bidi="id_ID"/>
        </w:rPr>
        <w:t>darah</w:t>
      </w:r>
      <w:r>
        <w:rPr>
          <w:lang w:val="id_ID" w:bidi="id_ID"/>
        </w:rPr>
        <w:t>, lihat Daftar Kata Utama. Jeda audio ini di sini.</w:t>
      </w:r>
    </w:p>
    <w:p>
      <w:pPr/>
      <w:r>
        <w:rPr>
          <w:lang w:val="id_ID" w:bidi="id_ID"/>
        </w:rPr>
      </w:r>
      <w:r>
        <w:rPr>
          <w:lang w:val="id_ID" w:bidi="id_ID"/>
        </w:rPr>
        <w:t xml:space="preserve">Ketika orang-orang </w:t>
      </w:r>
      <w:r>
        <w:rPr>
          <w:b/>
          <w:lang w:val="id_ID" w:bidi="id_ID"/>
        </w:rPr>
        <w:t>memecahkan roti</w:t>
      </w:r>
      <w:r>
        <w:rPr>
          <w:lang w:val="id_ID" w:bidi="id_ID"/>
        </w:rPr>
        <w:t>, orang-orang ini turut serta dalam tubuh Kristus . Memecahkan roti berarti merobek roti menjadi potongan-potongan yang lebih kecil dan memberikannya satu sama lain untuk dimakan. Paulus berbicara tentang roti yang dimakan orang ketika mereka mengadakan Perjamuan Kudus.</w:t>
      </w:r>
    </w:p>
    <w:p>
      <w:pPr/>
      <w:r>
        <w:rPr>
          <w:lang w:val="id_ID" w:bidi="id_ID"/>
        </w:rPr>
      </w:r>
      <w:r>
        <w:rPr>
          <w:lang w:val="id_ID" w:bidi="id_ID"/>
        </w:rPr>
        <w:t>Berhentilah di sini dan diskusikan bagaimana Anda akan mengatakan bahwa orang-orang "memecah-mecahkan dan memakan" roti. Jeda audio ini di sini.</w:t>
      </w:r>
    </w:p>
    <w:p>
      <w:pPr/>
      <w:r>
        <w:rPr>
          <w:lang w:val="id_ID" w:bidi="id_ID"/>
        </w:rPr>
      </w:r>
      <w:r>
        <w:rPr>
          <w:lang w:val="id_ID" w:bidi="id_ID"/>
        </w:rPr>
        <w:t xml:space="preserve">Ketika orang-orang makan roti itu bersama selama perjamuan kudus, orang-orang ini mengambil bagian dalam tubuh </w:t>
      </w:r>
      <w:r>
        <w:rPr>
          <w:b/>
          <w:lang w:val="id_ID" w:bidi="id_ID"/>
        </w:rPr>
        <w:t>Kristus</w:t>
      </w:r>
      <w:r>
        <w:rPr>
          <w:lang w:val="id_ID" w:bidi="id_ID"/>
        </w:rPr>
        <w:t xml:space="preserve">. Gunakan kata yang sama untuk Kristus seperti yang telah Anda gunakan pada perikop lainnya. Kata </w:t>
      </w:r>
      <w:r>
        <w:rPr>
          <w:lang w:val="id_ID" w:bidi="id_ID"/>
        </w:rPr>
        <w:t>Kristus</w:t>
      </w:r>
      <w:r>
        <w:rPr>
          <w:lang w:val="id_ID" w:bidi="id_ID"/>
        </w:rPr>
        <w:t xml:space="preserve"> terdapat di Glosarium Utama.</w:t>
      </w:r>
    </w:p>
    <w:p>
      <w:pPr/>
      <w:r>
        <w:rPr>
          <w:lang w:val="id_ID" w:bidi="id_ID"/>
        </w:rPr>
      </w:r>
      <w:r>
        <w:rPr>
          <w:lang w:val="id_ID" w:bidi="id_ID"/>
        </w:rPr>
        <w:t xml:space="preserve">Paulus memberikan contoh kepada orang-orang percaya tentang orang-orang </w:t>
      </w:r>
      <w:r>
        <w:rPr>
          <w:b/>
          <w:lang w:val="id_ID" w:bidi="id_ID"/>
        </w:rPr>
        <w:t>Israel</w:t>
      </w:r>
      <w:r>
        <w:rPr>
          <w:lang w:val="id_ID" w:bidi="id_ID"/>
        </w:rPr>
        <w:t xml:space="preserve">. Paulus mengatakan bahwa ketika orang makan dari </w:t>
      </w:r>
      <w:r>
        <w:rPr>
          <w:b/>
          <w:lang w:val="id_ID" w:bidi="id_ID"/>
        </w:rPr>
        <w:t xml:space="preserve">korban </w:t>
      </w:r>
      <w:r>
        <w:rPr>
          <w:lang w:val="id_ID" w:bidi="id_ID"/>
        </w:rPr>
        <w:t xml:space="preserve">, mereka berpartisipasi dalam </w:t>
      </w:r>
      <w:r>
        <w:rPr>
          <w:b/>
          <w:lang w:val="id_ID" w:bidi="id_ID"/>
        </w:rPr>
        <w:t>mezbah</w:t>
      </w:r>
      <w:r>
        <w:rPr>
          <w:lang w:val="id_ID" w:bidi="id_ID"/>
        </w:rPr>
        <w:t xml:space="preserve">. Mezbah adalah tempat penting di Bait Allah. Orang-orang yang bekerja di Bait Suci membakar hewan di mezbah. Mereka mempersembahkan hewan-hewan ini kepada Allah. Ini adalah cara untuk menyembah Allah. Ketika orang-orang lain kemudian memakan daging hewan-hewan ini, mereka juga menyembah Allah. Mereka berpartisipasi dalam ibadah yang berlangsung di mezbah. Kata </w:t>
      </w:r>
      <w:r>
        <w:rPr>
          <w:lang w:val="id_ID" w:bidi="id_ID"/>
        </w:rPr>
        <w:t>mezbah</w:t>
      </w:r>
      <w:r>
        <w:rPr>
          <w:lang w:val="id_ID" w:bidi="id_ID"/>
        </w:rPr>
        <w:t xml:space="preserve"> ada di Daftar Kata Utama. Gunakan kata yang sama seperti yang telah Anda gunakan dalam kitab-kitab lain di Alkitab.</w:t>
      </w:r>
    </w:p>
    <w:p>
      <w:pPr/>
      <w:r>
        <w:rPr>
          <w:lang w:val="id_ID" w:bidi="id_ID"/>
        </w:rPr>
      </w:r>
      <w:r>
        <w:rPr>
          <w:lang w:val="id_ID" w:bidi="id_ID"/>
        </w:rPr>
        <w:t xml:space="preserve">Ketika orang-orang makan dari korban, ini berarti mereka makan daging yang telah dipersembahkan orang-orang kepada Allah. Kata </w:t>
      </w:r>
      <w:r>
        <w:rPr>
          <w:lang w:val="id_ID" w:bidi="id_ID"/>
        </w:rPr>
        <w:t xml:space="preserve">korban </w:t>
      </w:r>
      <w:r>
        <w:rPr>
          <w:lang w:val="id_ID" w:bidi="id_ID"/>
        </w:rPr>
        <w:t>terdapat di Daftar Kata Utama. Gunakan kata yang sama seperti yang telah Anda gunakan dalam kitab-kitab lain di Alkitab.</w:t>
      </w:r>
    </w:p>
    <w:p>
      <w:pPr/>
      <w:r>
        <w:rPr>
          <w:lang w:val="id_ID" w:bidi="id_ID"/>
        </w:rPr>
      </w:r>
      <w:r>
        <w:rPr>
          <w:lang w:val="id_ID" w:bidi="id_ID"/>
        </w:rPr>
        <w:t xml:space="preserve">Orang-orang Israel, atau bangsa Israel, adalah keturunan Yakub. Orang-orang Israel sekarang disebut orang-orang Yahudi. Gunakan kata yang sama untuk Israel seperti yang telah Anda gunakan pada kitab-kitab lainnya dari Alkitab. </w:t>
      </w:r>
      <w:r>
        <w:rPr>
          <w:lang w:val="id_ID" w:bidi="id_ID"/>
        </w:rPr>
        <w:t>Israel</w:t>
      </w:r>
      <w:r>
        <w:rPr>
          <w:lang w:val="id_ID" w:bidi="id_ID"/>
        </w:rPr>
        <w:t xml:space="preserve"> terdapat di Daftar Kata Utama.</w:t>
      </w:r>
    </w:p>
    <w:p>
      <w:pPr/>
      <w:r>
        <w:rPr>
          <w:lang w:val="id_ID" w:bidi="id_ID"/>
        </w:rPr>
      </w:r>
      <w:r>
        <w:rPr>
          <w:lang w:val="id_ID" w:bidi="id_ID"/>
        </w:rPr>
        <w:t xml:space="preserve">Berhentilah di sini dan diskusikan bagaimana Anda akan mengatakan bahwa ketika orang Israel makan daging yang dipersembahkan atau dikorbankan kepada Allah, mereka berpartisipasi dalam ibadah yang terjadi di mezbah. Hentikan sejenak audio di sini. </w:t>
      </w:r>
    </w:p>
    <w:p>
      <w:pPr/>
      <w:r>
        <w:rPr>
          <w:lang w:val="id_ID" w:bidi="id_ID"/>
        </w:rPr>
      </w:r>
      <w:r>
        <w:rPr>
          <w:lang w:val="id_ID" w:bidi="id_ID"/>
        </w:rPr>
        <w:t xml:space="preserve">Ketika orang mempersembahkan makanan kepada berhala, mereka mempersembahkan makanan kepada </w:t>
      </w:r>
      <w:r>
        <w:rPr>
          <w:b/>
          <w:lang w:val="id_ID" w:bidi="id_ID"/>
        </w:rPr>
        <w:t>setan-setan</w:t>
      </w:r>
      <w:r>
        <w:rPr>
          <w:lang w:val="id_ID" w:bidi="id_ID"/>
        </w:rPr>
        <w:t xml:space="preserve">. Setan-setan adalah roh-roh yang telah memberontak terhadap Allah. Mereka ingin melakukan apa pun yang mereka bisa untuk menghancurkan manusia. Gunakan kata yang sama seperti yang telah anda gunakan dalam perikop lain. Kata </w:t>
      </w:r>
      <w:r>
        <w:rPr>
          <w:lang w:val="id_ID" w:bidi="id_ID"/>
        </w:rPr>
        <w:t xml:space="preserve">setan </w:t>
      </w:r>
      <w:r>
        <w:rPr>
          <w:lang w:val="id_ID" w:bidi="id_ID"/>
        </w:rPr>
        <w:t>terdapat dalam Daftar Kata Utama.</w:t>
      </w:r>
    </w:p>
    <w:p>
      <w:pPr/>
      <w:r>
        <w:rPr>
          <w:lang w:val="id_ID" w:bidi="id_ID"/>
        </w:rPr>
      </w:r>
      <w:r>
        <w:rPr>
          <w:lang w:val="id_ID" w:bidi="id_ID"/>
        </w:rPr>
        <w:t>Jika diperlukan, berhentilah di sini dan diskusikan kata apa yang akan Anda gunakan untuk setan dalam perikop ini. Jeda audio ini di sini.</w:t>
      </w:r>
    </w:p>
    <w:p>
      <w:pPr/>
      <w:r>
        <w:rPr>
          <w:lang w:val="id_ID" w:bidi="id_ID"/>
        </w:rPr>
      </w:r>
      <w:r>
        <w:rPr>
          <w:b/>
          <w:lang w:val="id_ID" w:bidi="id_ID"/>
        </w:rPr>
        <w:t>Cawan Tuhan</w:t>
      </w:r>
      <w:r>
        <w:rPr>
          <w:lang w:val="id_ID" w:bidi="id_ID"/>
        </w:rPr>
        <w:t xml:space="preserve"> merujuk pada cawan berisi anggur yang diminum orang saat mereka melakukan perjamuan kudus. Hal itu sama dengan cawan ucapan syukur.</w:t>
      </w:r>
    </w:p>
    <w:p>
      <w:pPr/>
      <w:r>
        <w:rPr>
          <w:lang w:val="id_ID" w:bidi="id_ID"/>
        </w:rPr>
      </w:r>
      <w:r>
        <w:rPr>
          <w:lang w:val="id_ID" w:bidi="id_ID"/>
        </w:rPr>
        <w:t xml:space="preserve">Kata </w:t>
      </w:r>
      <w:r>
        <w:rPr>
          <w:b/>
          <w:lang w:val="id_ID" w:bidi="id_ID"/>
        </w:rPr>
        <w:t>Tuhan</w:t>
      </w:r>
      <w:r>
        <w:rPr>
          <w:lang w:val="id_ID" w:bidi="id_ID"/>
        </w:rPr>
        <w:t xml:space="preserve"> merujuk kepada Yesus. Seorang tuan adalah seseorang yang menjadi tuan atas orang lain, yang memiliki otoritas penuh, dan yang layak dihormati oleh orang-orang. Allah disebut Tuhan karena Ia memiliki otoritas atas seluruh dunia. Yesus juga adalah Tuhan. Gunakan kata yang sama seperti yang telah Anda gunakan dalam perikop sebelumnya. Kata </w:t>
      </w:r>
      <w:r>
        <w:rPr>
          <w:lang w:val="id_ID" w:bidi="id_ID"/>
        </w:rPr>
        <w:t>tuan</w:t>
      </w:r>
      <w:r>
        <w:rPr>
          <w:lang w:val="id_ID" w:bidi="id_ID"/>
        </w:rPr>
        <w:t xml:space="preserve"> terdapat di Daftar Kata Utama.</w:t>
      </w:r>
    </w:p>
    <w:p>
      <w:pPr/>
      <w:r>
        <w:rPr>
          <w:lang w:val="id_ID" w:bidi="id_ID"/>
        </w:rPr>
      </w:r>
      <w:r>
        <w:rPr>
          <w:lang w:val="id_ID" w:bidi="id_ID"/>
        </w:rPr>
        <w:t xml:space="preserve">Jika orang minum dari </w:t>
      </w:r>
      <w:r>
        <w:rPr>
          <w:b/>
          <w:lang w:val="id_ID" w:bidi="id_ID"/>
        </w:rPr>
        <w:t>cawan setan</w:t>
      </w:r>
      <w:r>
        <w:rPr>
          <w:lang w:val="id_ID" w:bidi="id_ID"/>
        </w:rPr>
        <w:t>, ini berarti bahwa mereka minum sesuatu dan memberikan pujian kepada setan pada saat yang sama.</w:t>
      </w:r>
    </w:p>
    <w:p>
      <w:pPr/>
      <w:r>
        <w:rPr>
          <w:lang w:val="id_ID" w:bidi="id_ID"/>
        </w:rPr>
      </w:r>
      <w:r>
        <w:rPr>
          <w:lang w:val="id_ID" w:bidi="id_ID"/>
        </w:rPr>
        <w:t xml:space="preserve">Mengambil bagian dari </w:t>
      </w:r>
      <w:r>
        <w:rPr>
          <w:b/>
          <w:lang w:val="id_ID" w:bidi="id_ID"/>
        </w:rPr>
        <w:t>meja Tuhan</w:t>
      </w:r>
      <w:r>
        <w:rPr>
          <w:lang w:val="id_ID" w:bidi="id_ID"/>
        </w:rPr>
        <w:t xml:space="preserve"> merujuk pada mengadakan perjamuan kudus. Mengambil bagian dari </w:t>
      </w:r>
      <w:r>
        <w:rPr>
          <w:b/>
          <w:lang w:val="id_ID" w:bidi="id_ID"/>
        </w:rPr>
        <w:t xml:space="preserve">meja setan </w:t>
      </w:r>
      <w:r>
        <w:rPr>
          <w:lang w:val="id_ID" w:bidi="id_ID"/>
        </w:rPr>
        <w:t>berarti makan untuk menghormati setan .</w:t>
      </w:r>
    </w:p>
    <w:p>
      <w:pPr/>
      <w:r>
        <w:rPr>
          <w:lang w:val="id_ID" w:bidi="id_ID"/>
        </w:rPr>
      </w:r>
      <w:r>
        <w:rPr>
          <w:lang w:val="id_ID" w:bidi="id_ID"/>
        </w:rPr>
        <w:t>Berhentilah di sini dan diskusikan bagaimana Anda akan menerjemahkan bahwa orang-orang tidak dapat mengambil bagian di meja Tuhan dan mengambil bagian di meja setan-setan juga. Jeda audio ini di sini.</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Selanjutnya, kelompok dapat memutuskan versi bagian siapa yang paling Anda sukai. Anda mungkin memutuskan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10:23–11:1</w:t>
      </w:r>
      <w:r>
        <w:rPr>
          <w:lang w:val="id_ID" w:bidi="id_ID"/>
        </w:rPr>
      </w:r>
    </w:p>
    <w:p>
      <w:pPr>
        <w:pStyle w:val="Heading3"/>
      </w:pPr>
      <w:r>
        <w:rPr>
          <w:lang w:val="id_ID" w:bidi="id_ID"/>
        </w:rPr>
        <w:t>Dengar dan Renungkan</w:t>
      </w:r>
    </w:p>
    <w:p>
      <w:pPr/>
      <w:r>
        <w:rPr>
          <w:lang w:val="id_ID" w:bidi="id_ID"/>
        </w:rPr>
      </w:r>
      <w:r>
        <w:rPr>
          <w:lang w:val="id_ID" w:bidi="id_ID"/>
        </w:rPr>
        <w:t>Pada tahap ini, dengarkan 1 Korintus 10:23–11:1 dan simpanlah dalam hatimu.</w:t>
      </w:r>
    </w:p>
    <w:p>
      <w:pPr/>
      <w:r>
        <w:rPr>
          <w:lang w:val="id_ID" w:bidi="id_ID"/>
        </w:rPr>
      </w:r>
      <w:r>
        <w:rPr>
          <w:lang w:val="id_ID" w:bidi="id_ID"/>
        </w:rPr>
        <w:t>Dengarkan versi audio dari 1 Korintus 10:23–11:1 sebanyak tiga kali, dalam tiga terjemahan yang berbeda, jika memungkinkan.</w:t>
      </w:r>
    </w:p>
    <w:p>
      <w:pPr/>
      <w:r>
        <w:rPr>
          <w:lang w:val="id_ID" w:bidi="id_ID"/>
        </w:rPr>
      </w:r>
      <w:r>
        <w:rPr>
          <w:lang w:val="id_ID" w:bidi="id_ID"/>
        </w:rPr>
        <w:t>Hentikan sejenak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 xml:space="preserve">Apa yang tidak Anda sukai atau tidak Anda mengerti dari bagian ini? Hentikan sejenak audio ini di sini. </w:t>
      </w:r>
    </w:p>
    <w:p>
      <w:pPr>
        <w:pStyle w:val="ListBullet"/>
        <w:spacing w:line="240" w:lineRule="auto"/>
        <w:ind w:left="720"/>
      </w:pPr>
      <w:r>
        <w:rPr>
          <w:lang w:val="id_ID" w:bidi="id_ID"/>
        </w:rPr>
      </w:r>
      <w:r>
        <w:rPr>
          <w:lang w:val="id_ID" w:bidi="id_ID"/>
        </w:rPr>
        <w:t xml:space="preserve">Apa yang perikop ini ceritakan kepada kita tentang Allah, Yesus, atau Roh Kudus? Hentikan sejenak audio ini di sini. </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10:23–11:1 dalam terjemahan yang paling mudah dimengerti.</w:t>
      </w:r>
    </w:p>
    <w:p>
      <w:pPr/>
      <w:r>
        <w:rPr>
          <w:lang w:val="id_ID" w:bidi="id_ID"/>
        </w:rPr>
      </w:r>
      <w:r>
        <w:rPr>
          <w:lang w:val="id_ID" w:bidi="id_ID"/>
        </w:rPr>
        <w:t xml:space="preserve">Paulus baru saja memperingatkan orang-orang percaya yang sombong di Korintus bahwa mereka tidak boleh berpartisipasi dalam perjamuan di mana orang-orang menyembah berhala. Orang-orang percaya tidak boleh pergi ke kuil-kuil berhala dan makan di sana. Meskipun dewa-dewa yang disembah orang-orang di sana tidak ada, setan-setan memang </w:t>
      </w:r>
      <w:r>
        <w:rPr>
          <w:b/>
          <w:lang w:val="id_ID" w:bidi="id_ID"/>
        </w:rPr>
        <w:t>ada</w:t>
      </w:r>
      <w:r>
        <w:rPr>
          <w:lang w:val="id_ID" w:bidi="id_ID"/>
        </w:rPr>
        <w:t xml:space="preserve"> di sana. Ketika seseorang menyembah berhala, mereka sebenarnya menyembah setan. Paulus mengatakan bahwa orang-orang percaya harus melarikan diri dari kegiatan seperti itu secepat mungkin!</w:t>
      </w:r>
    </w:p>
    <w:p>
      <w:pPr/>
      <w:r>
        <w:rPr>
          <w:lang w:val="id_ID" w:bidi="id_ID"/>
        </w:rPr>
      </w:r>
      <w:r>
        <w:rPr>
          <w:lang w:val="id_ID" w:bidi="id_ID"/>
        </w:rPr>
        <w:t>Jadi, sangat jelas bahwa orang-orang percaya tidak boleh makan makanan di kuil para berhala. Tetapi bagaimana dengan makanan yang dibeli orang-orang di pasar? Orang-orang juga telah mempersembahkan beberapa makanan ini kepada berhala. Apakah mengonsumsi makanan ini juga menjadi masalah? Orang-orang di Korintus mungkin ingin mengajukan pertanyaan ini kepada Paulus.</w:t>
      </w:r>
    </w:p>
    <w:p>
      <w:pPr/>
      <w:r>
        <w:rPr>
          <w:lang w:val="id_ID" w:bidi="id_ID"/>
        </w:rPr>
      </w:r>
      <w:r>
        <w:rPr>
          <w:lang w:val="id_ID" w:bidi="id_ID"/>
        </w:rPr>
        <w:t>Dalam perikop ini, Paulus menjelaskan bahwa memakan makanan ini bukanlah suatu masalah pada dasarnya. Setiap kali orang-orang percaya membeli makanan, mereka tidak harus bertanya apakah makanan itu telah dipersembahkan kepada berhala terlebih dahulu atau tidak. Selama orang-orang percaya tidak makan makanan ini di Bait Suci, makanan itu tidak memiliki makna khusus. Itu hanya makanan! Makanan itu milik Allah, seperti segala sesuatu yang lain di bumi.</w:t>
      </w:r>
    </w:p>
    <w:p>
      <w:pPr/>
      <w:r>
        <w:rPr>
          <w:lang w:val="id_ID" w:bidi="id_ID"/>
        </w:rPr>
      </w:r>
      <w:r>
        <w:rPr>
          <w:lang w:val="id_ID" w:bidi="id_ID"/>
        </w:rPr>
        <w:t>Juga, jika seseorang yang bukan orang percaya mengundang orang-orang percaya ke rumah mereka, orang-orang percaya dapat makan apa pun yang diberikan oleh tuan rumah kepada mereka. Orang-orang percaya tidak perlu terlebih dahulu bertanya kepada tuan rumah mereka apakah makanan itu telah dipersembahkan kepada berhala.</w:t>
      </w:r>
    </w:p>
    <w:p>
      <w:pPr/>
      <w:r>
        <w:rPr>
          <w:lang w:val="id_ID" w:bidi="id_ID"/>
        </w:rPr>
      </w:r>
      <w:r>
        <w:rPr>
          <w:lang w:val="id_ID" w:bidi="id_ID"/>
        </w:rPr>
        <w:t>Tetapi, jika selama perjamuan seperti itu, orang lain berkata kepada orang-orang percaya, "Daging ini telah dipersembahkan kepada berhala!" maka orang-orang percaya tidak boleh makan daging itu. Orang lain berpikir bahwa makan makanan ini akan salah, sehingga orang-orang percaya tidak boleh memakannya juga.</w:t>
      </w:r>
    </w:p>
    <w:p>
      <w:pPr/>
      <w:r>
        <w:rPr>
          <w:lang w:val="id_ID" w:bidi="id_ID"/>
        </w:rPr>
      </w:r>
      <w:r>
        <w:rPr>
          <w:lang w:val="id_ID" w:bidi="id_ID"/>
        </w:rPr>
        <w:t>Berhenti di sini dan diskusikan: Dapatkah Anda menceritakan kisah tentang sesuatu yang menurut beberapa orang percaya dalam komunitas Anda adalah benar, tetapi menurut orang-orang percaya lainnya salah? Hentikan sejenak audio ini di sini.</w:t>
      </w:r>
    </w:p>
    <w:p>
      <w:pPr/>
      <w:r>
        <w:rPr>
          <w:lang w:val="id_ID" w:bidi="id_ID"/>
        </w:rPr>
      </w:r>
      <w:r>
        <w:rPr>
          <w:lang w:val="id_ID" w:bidi="id_ID"/>
        </w:rPr>
        <w:t>Orang-orang percaya yang sombong berpikir bahwa Allah mengizinkan mereka untuk melakukan apa pun, sehingga orang-orang percaya yang sombong berpikir bahwa mereka selalu dapat makan apa pun yang mereka inginkan. Tetapi orang-orang percaya yang sombong ini tidak memikirkan saudara-saudari mereka di gereja. Orang-orang percaya perlu melakukan hal-hal yang baik bagi orang-orang lain. Orang-orang percaya tidak boleh melakukan hal-hal yang menyinggung orang-orang lain atau menyebabkan orang-orang itu berpikir secara salah tentang sesuatu, apakah orang-orang ini adalah orang-orang Yahudi, atau orang-orang Yunani, atau orang-orang di gereja.</w:t>
      </w:r>
    </w:p>
    <w:p>
      <w:pPr/>
      <w:r>
        <w:rPr>
          <w:lang w:val="id_ID" w:bidi="id_ID"/>
        </w:rPr>
      </w:r>
      <w:r>
        <w:rPr>
          <w:lang w:val="id_ID" w:bidi="id_ID"/>
        </w:rPr>
        <w:t>Berhenti di sini dan diskusikan: Dapatkah Anda menceritakan kisah tentang beberapa hal yang dilakukan orang percaya yang mungkin menyinggung orang lain yang bukan orang percaya, atau orang lain di gereja? Dengan kata lain, hal-hal apa yang dilakukan orang-orang percaya ini yang menyebabkan orang lain berpikir salah tentang sesuatu, atau menyebabkan mereka melakukan sesuatu yang salah, atau merasa bersalah? Hentikan sejenak audio ini di sini.</w:t>
      </w:r>
    </w:p>
    <w:p>
      <w:pPr/>
      <w:r>
        <w:rPr>
          <w:lang w:val="id_ID" w:bidi="id_ID"/>
        </w:rPr>
      </w:r>
      <w:r>
        <w:rPr>
          <w:lang w:val="id_ID" w:bidi="id_ID"/>
        </w:rPr>
        <w:t>Paulus sendiri selalu ingin melakukan hal-hal yang baik bagi orang lain. Paulus ingin Allah menyelamatkan orang-orang ini. Paulus mengikuti contoh Yesus. Orang-orang di Korintus harus mengikuti contoh Paulus.</w:t>
      </w:r>
    </w:p>
    <w:p>
      <w:pPr/>
      <w:r>
        <w:rPr>
          <w:lang w:val="id_ID" w:bidi="id_ID"/>
        </w:rPr>
      </w:r>
      <w:r>
        <w:rPr>
          <w:lang w:val="id_ID" w:bidi="id_ID"/>
        </w:rPr>
        <w:t>Jadi, ini menyimpulkan ajaran Paulus tentang boleh tidaknya memakan makanan yang dipersembahkan kepada berhala. Paulus memberi tahu orang-orang percaya bahwa mereka tidak boleh ikut serta dalam perjamuan yang dimakan orang-orang di kuil-kuil berhala. Jika orang-orang percaya melakukannya, mereka sebenarnya akan berpartisipasi dalam penyembahan setan. Tetapi tidak apa-apa untuk membeli daging di pasar, atau makan daging di rumah orang lain. Kemudian itu hanyalah makanan tanpa kekuatan khusus. Orang-orang percaya tidak harus khawatir apakah daging ini telah terlebih dahulu dipersembahkan kepada berhala. Namun, jika orang lain berpikir bahwa salah untuk makan daging ini, maka orang-orang percaya tidak boleh memakannya juga. Orang-orang percaya tidak boleh membuat orang-orang percaya lainnya ini merasa bersalah dan bingung. Karena kemudian orang-orang percaya lainnya ini mungkin mulai menyembah berhala lagi dan berhenti mengikuti Yesus. Orang-orang percaya yang sombong berpikir bahwa mereka memiliki hak untuk melakukan apa pun. Paulus memberi tahu orang-orang percaya ini bahwa jauh lebih baik untuk menyerahkan hak mereka jika ini akan membantu orang-orang percaya lainnya untuk tumbuh lebih kuat dalam iman mereka.</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10:23–11:1 dalam terjemahan yang paling mudah dimengerti.</w:t>
      </w:r>
    </w:p>
    <w:p>
      <w:pPr/>
      <w:r>
        <w:rPr>
          <w:lang w:val="id_ID" w:bidi="id_ID"/>
        </w:rPr>
      </w:r>
      <w:r>
        <w:rPr>
          <w:lang w:val="id_ID" w:bidi="id_ID"/>
        </w:rPr>
        <w:t>Dalam tahap ini, kelompok akan menentukan bagian, tokoh, dan latar dari perikop ini. Selanjutnya, kelompok akan memeragakan perikop ini.</w:t>
      </w:r>
    </w:p>
    <w:p>
      <w:pPr/>
      <w:r>
        <w:rPr>
          <w:lang w:val="id_ID" w:bidi="id_ID"/>
        </w:rPr>
      </w:r>
      <w:r>
        <w:rPr>
          <w:lang w:val="id_ID" w:bidi="id_ID"/>
        </w:rPr>
        <w:t>Perikop ini memiliki satu bagian.</w:t>
      </w:r>
    </w:p>
    <w:p>
      <w:pPr/>
      <w:r>
        <w:rPr>
          <w:lang w:val="id_ID" w:bidi="id_ID"/>
        </w:rPr>
      </w:r>
      <w:r>
        <w:rPr>
          <w:b/>
          <w:lang w:val="id_ID" w:bidi="id_ID"/>
        </w:rPr>
        <w:t>Pada bagian ini:</w:t>
      </w:r>
      <w:r>
        <w:rPr>
          <w:lang w:val="id_ID" w:bidi="id_ID"/>
        </w:rPr>
        <w:t xml:space="preserve"> Paulus memberi tahu orang-orang percaya di Korintus bahwa orang-orang percaya ini hanya boleh melakukan hal-hal yang baik bagi orang-orang percaya lainnya. Orang-orang percaya harus mengikuti teladan Kristus.</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 yang berpikir bahwa mereka dapat melakukan apa pun</w:t>
      </w:r>
    </w:p>
    <w:p>
      <w:pPr>
        <w:pStyle w:val="ListBullet"/>
        <w:spacing w:line="240" w:lineRule="auto"/>
        <w:ind w:left="720"/>
      </w:pPr>
      <w:r>
        <w:rPr>
          <w:lang w:val="id_ID" w:bidi="id_ID"/>
        </w:rPr>
      </w:r>
      <w:r>
        <w:rPr>
          <w:lang w:val="id_ID" w:bidi="id_ID"/>
        </w:rPr>
        <w:t>Orang-orang percaya di Korintus yang berpikir bahwa tidak baik untuk makan makanan yang telah dipersembahkan kepada berhala</w:t>
      </w:r>
    </w:p>
    <w:p>
      <w:pPr>
        <w:pStyle w:val="ListBullet"/>
        <w:spacing w:line="240" w:lineRule="auto"/>
        <w:ind w:left="720"/>
      </w:pPr>
      <w:r>
        <w:rPr>
          <w:lang w:val="id_ID" w:bidi="id_ID"/>
        </w:rPr>
      </w:r>
      <w:r>
        <w:rPr>
          <w:lang w:val="id_ID" w:bidi="id_ID"/>
        </w:rPr>
        <w:t>Orang-orang yang membeli dan menjual di pasar</w:t>
      </w:r>
    </w:p>
    <w:p>
      <w:pPr>
        <w:pStyle w:val="ListBullet"/>
        <w:spacing w:line="240" w:lineRule="auto"/>
        <w:ind w:left="720"/>
      </w:pPr>
      <w:r>
        <w:rPr>
          <w:lang w:val="id_ID" w:bidi="id_ID"/>
        </w:rPr>
      </w:r>
      <w:r>
        <w:rPr>
          <w:lang w:val="id_ID" w:bidi="id_ID"/>
        </w:rPr>
        <w:t>Seorang yang tidak percaya yang mengundang orang percaya untuk makan malam</w:t>
      </w:r>
    </w:p>
    <w:p>
      <w:pPr>
        <w:pStyle w:val="ListBullet"/>
        <w:spacing w:line="240" w:lineRule="auto"/>
        <w:ind w:left="720"/>
      </w:pPr>
      <w:r>
        <w:rPr>
          <w:lang w:val="id_ID" w:bidi="id_ID"/>
        </w:rPr>
      </w:r>
      <w:r>
        <w:rPr>
          <w:lang w:val="id_ID" w:bidi="id_ID"/>
        </w:rPr>
        <w:t>Orang-orang Yunani, atau orang-orang yang tidak percaya, yang tidak mengenal Kristus</w:t>
      </w:r>
    </w:p>
    <w:p>
      <w:pPr>
        <w:pStyle w:val="ListBullet"/>
        <w:spacing w:line="240" w:lineRule="auto"/>
        <w:ind w:left="720"/>
      </w:pPr>
      <w:r>
        <w:rPr>
          <w:lang w:val="id_ID" w:bidi="id_ID"/>
        </w:rPr>
      </w:r>
      <w:r>
        <w:rPr>
          <w:lang w:val="id_ID" w:bidi="id_ID"/>
        </w:rPr>
        <w:t>Orang-orang Yahudi</w:t>
      </w:r>
    </w:p>
    <w:p>
      <w:pPr>
        <w:pStyle w:val="ListBullet"/>
        <w:spacing w:line="240" w:lineRule="auto"/>
        <w:ind w:left="720"/>
      </w:pPr>
      <w:r>
        <w:rPr>
          <w:lang w:val="id_ID" w:bidi="id_ID"/>
        </w:rPr>
      </w:r>
      <w:r>
        <w:rPr>
          <w:lang w:val="id_ID" w:bidi="id_ID"/>
        </w:rPr>
        <w:t>Orang-orang Kristen, yang adalah gereja Allah</w:t>
      </w:r>
    </w:p>
    <w:p>
      <w:pPr>
        <w:pStyle w:val="ListBullet"/>
        <w:spacing w:line="240" w:lineRule="auto"/>
        <w:ind w:left="720"/>
      </w:pPr>
      <w:r>
        <w:rPr>
          <w:lang w:val="id_ID" w:bidi="id_ID"/>
        </w:rPr>
      </w:r>
      <w:r>
        <w:rPr>
          <w:lang w:val="id_ID" w:bidi="id_ID"/>
        </w:rPr>
        <w:t>Kristus, Tuhan</w:t>
      </w:r>
    </w:p>
    <w:p>
      <w:pPr>
        <w:pStyle w:val="ListBullet"/>
        <w:spacing w:line="240" w:lineRule="auto"/>
        <w:ind w:left="720"/>
      </w:pPr>
      <w:r>
        <w:rPr>
          <w:lang w:val="id_ID" w:bidi="id_ID"/>
        </w:rPr>
      </w:r>
      <w:r>
        <w:rPr>
          <w:lang w:val="id_ID" w:bidi="id_ID"/>
        </w:rPr>
        <w:t>Dan Allah</w:t>
      </w:r>
    </w:p>
    <w:p>
      <w:pPr/>
      <w:r>
        <w:rPr>
          <w:lang w:val="id_ID" w:bidi="id_ID"/>
        </w:rPr>
      </w:r>
      <w:r>
        <w:rPr>
          <w:lang w:val="id_ID" w:bidi="id_ID"/>
        </w:rPr>
        <w:t>Pada awal perikop ini, seolah-olah kita sedang mendengarkan percakapan antara orang-orang percaya yang sombong dan Paulus.</w:t>
      </w:r>
    </w:p>
    <w:p>
      <w:pPr/>
      <w:r>
        <w:rPr>
          <w:lang w:val="id_ID" w:bidi="id_ID"/>
        </w:rPr>
      </w:r>
      <w:r>
        <w:rPr>
          <w:lang w:val="id_ID" w:bidi="id_ID"/>
        </w:rPr>
        <w:t xml:space="preserve">Orang-orang percaya yang sombong di Korintus berkata, "Kita dapat melakukan apa pun yang kita inginkan." Allah mengizinkan kita untuk melakukan apa pun." Paulus menanggapi dengan berkata, "Bahkan jika ini benar, tidak semua yang </w:t>
      </w:r>
      <w:r>
        <w:rPr>
          <w:b/>
          <w:lang w:val="id_ID" w:bidi="id_ID"/>
        </w:rPr>
        <w:t>dapat</w:t>
      </w:r>
      <w:r>
        <w:rPr>
          <w:lang w:val="id_ID" w:bidi="id_ID"/>
        </w:rPr>
        <w:t xml:space="preserve"> kita lakukan juga baik bagi kita."</w:t>
      </w:r>
    </w:p>
    <w:p>
      <w:pPr/>
      <w:r>
        <w:rPr>
          <w:lang w:val="id_ID" w:bidi="id_ID"/>
        </w:rPr>
      </w:r>
      <w:r>
        <w:rPr>
          <w:lang w:val="id_ID" w:bidi="id_ID"/>
        </w:rPr>
        <w:t>Orang-orang percaya yang sombong di Korintus mengulangi, "Kita dapat melakukan apa pun yang kita inginkan." Tetapi Paulus berkata, "Tetapi tidak semuanya membantu orang lain untuk bertumbuh— menjadi lebih kuat dalam iman mereka." Kalian tidak boleh hanya memikirkan diri kalian sendiri. Anda tidak boleh hanya melakukan hal-hal yang baik untuk diri Anda sendiri. Anda harus melakukan hal-hal yang baik bagi orang lain, atau yang membangun orang lain!"</w:t>
      </w:r>
    </w:p>
    <w:p>
      <w:pPr/>
      <w:r>
        <w:rPr>
          <w:lang w:val="id_ID" w:bidi="id_ID"/>
        </w:rPr>
      </w:r>
      <w:r>
        <w:rPr>
          <w:lang w:val="id_ID" w:bidi="id_ID"/>
        </w:rPr>
        <w:t>Paulus menggunakan bahasa khusus seseorang yang sedang membangun sebuah rumah atau bangunan lainnya. Jika Anda membangun sebuah rumah, Anda membuat rumah itu kuat. Jika Anda menguatkan seseorang, Anda membantu orang itu untuk menjadi lebih kuat secara rohani. Anda membantu orang itu untuk lebih percaya kepada Allah.</w:t>
      </w:r>
    </w:p>
    <w:p>
      <w:pPr/>
      <w:r>
        <w:rPr>
          <w:lang w:val="id_ID" w:bidi="id_ID"/>
        </w:rPr>
      </w:r>
      <w:r>
        <w:rPr>
          <w:lang w:val="id_ID" w:bidi="id_ID"/>
        </w:rPr>
        <w:t>Paulus kemudian mulai menjelaskan sedikit lebih banyak tentang makan makanan yang dipersembahkan kepada berhala. Bahkan jika orang-orang percaya tidak pergi ke kuil-kuil berhala, banyak orang yang menjual makanan di pasar juga telah mempersembahkan makanan itu kepada berhala. Paulus mengatakan bahwa orang-orang percaya tidak harus terlalu khawatir tentang makanan ini. Jika orang-orang percaya membeli makanan di pasar, atau jika mereka makan di rumah orang-orang yang tidak percaya, mereka boleh langsung memakan makanan itu saja. Orang-orang percaya tidak harus bertanya apakah makanan itu telah terlebih dahulu dipersembahkan kepada berhala atau tidak. Meskipun orang-orang mungkin telah mempersembahkan makanan itu kepada berhala, makanan itu benar-benar milik Allah! Seluruh bumi, dan segala sesuatu yang hidup dan tumbuh di bumi, adalah milik Allah. Karena orang-orang tidak memakan makanan ini di kuil mana pun, hal itu tidak ada hubungannya dengan penyembahan berhala. Itu hanya makanan, dan oleh karena itu tidak apa-apa bagi orang-orang percaya untuk memakannya.</w:t>
      </w:r>
    </w:p>
    <w:p>
      <w:pPr/>
      <w:r>
        <w:rPr>
          <w:lang w:val="id_ID" w:bidi="id_ID"/>
        </w:rPr>
      </w:r>
      <w:r>
        <w:rPr>
          <w:lang w:val="id_ID" w:bidi="id_ID"/>
        </w:rPr>
        <w:t>Tetapi jika orang-orang percaya makan di rumah orang yang tidak percaya, dan seseorang kebetulan memberi tahu mereka, "Makanan ini telah dipersembahkan kepada berhala!" maka orang-orang percaya tidak boleh makan makanan itu. Orang lain khawatir bahwa mengonsumsi makanan itu tidak baik, dan oleh karena itu orang-orang percaya lainnya tidak boleh memakannya juga. Hati nurani orang lain memberi tahu mereka bahwa makan makanan itu salah. Hati nurani adalah perasaan yang dimiliki orang tentang apa yang benar dan salah. Orang-orang percaya pada makan malam ini tidak boleh makan makanan itu karena perasaan bersalah, atau hati nurani, orang lain tersebut. Mereka tidak boleh memakannya meskipun mereka sendiri tidak berpikir bahwa itu salah.</w:t>
      </w:r>
    </w:p>
    <w:p>
      <w:pPr/>
      <w:r>
        <w:rPr>
          <w:lang w:val="id_ID" w:bidi="id_ID"/>
        </w:rPr>
      </w:r>
      <w:r>
        <w:rPr>
          <w:lang w:val="id_ID" w:bidi="id_ID"/>
        </w:rPr>
        <w:t>Berhenti di sini dan diskusikan: Bagaimana Anda, dalam bahasa Anda, berbicara tentang perasaan bersalah di dalam batin mengenai benar atau salahnya suatu tindakan? Hentikan sejenak audio ini di sini.</w:t>
      </w:r>
    </w:p>
    <w:p>
      <w:pPr/>
      <w:r>
        <w:rPr>
          <w:lang w:val="id_ID" w:bidi="id_ID"/>
        </w:rPr>
      </w:r>
      <w:r>
        <w:rPr>
          <w:lang w:val="id_ID" w:bidi="id_ID"/>
        </w:rPr>
        <w:t>Kemudian kita mendengar lagi sesuatu yang mungkin dikatakan orang-orang Korintus. Orang-orang Korintus berkata, "Tetapi mengapa orang lain harus memberi tahu saya apa yang harus saya lakukan?" Aku bebas untuk melakukan apa yang aku inginkan. Jika saya berpikir bahwa sesuatu benar, mengapa orang lain harus menghakimi saya dan mengatakan bahwa saya salah? Dan jika saya bersyukur kepada Allah atas makanan yang saya makan, bagaimana orang lain dapat mengatakan bahwa salah untuk makan makanan itu?"</w:t>
      </w:r>
    </w:p>
    <w:p>
      <w:pPr/>
      <w:r>
        <w:rPr>
          <w:lang w:val="id_ID" w:bidi="id_ID"/>
        </w:rPr>
      </w:r>
      <w:r>
        <w:rPr>
          <w:lang w:val="id_ID" w:bidi="id_ID"/>
        </w:rPr>
        <w:t>Tetapi Paulus menanggapi hal ini dan berkata, "Kamu harus melakukan segala sesuatu untuk kemuliaan Allah." Makanlah sesuatu jika itu memuliakan Allah, tetapi jangan memakannya jika itu tidak memuliakan Allah!"</w:t>
      </w:r>
    </w:p>
    <w:p>
      <w:pPr/>
      <w:r>
        <w:rPr>
          <w:lang w:val="id_ID" w:bidi="id_ID"/>
        </w:rPr>
      </w:r>
      <w:r>
        <w:rPr>
          <w:lang w:val="id_ID" w:bidi="id_ID"/>
        </w:rPr>
        <w:t>Paulus memberi tahu orang-orang percaya bahwa orang-orang percaya harus berpikir tentang semua orang di sekitar mereka. Orang-orang Yahudi tinggal di komunitas orang-orang percaya. Orang-orang Yahudi menyembah Allah yang sama seperti orang-orang Kristen, tetapi orang-orang Yahudi tidak mengenal Yesus. Banyak orang Yunani juga tinggal di komunitas orang-orang percaya, karena Korintus berada di Yunani. Dalam hal ini, orang-orang Yunani berarti semua orang yang tidak mengenal Allah atau Yesus. Orang-orang percaya tidak boleh melakukan apa pun yang akan membuat lebih sulit bagi orang-orang Yahudi dan orang-orang yang tidak percaya untuk mulai mengikuti Yesus.</w:t>
      </w:r>
    </w:p>
    <w:p>
      <w:pPr/>
      <w:r>
        <w:rPr>
          <w:lang w:val="id_ID" w:bidi="id_ID"/>
        </w:rPr>
      </w:r>
      <w:r>
        <w:rPr>
          <w:lang w:val="id_ID" w:bidi="id_ID"/>
        </w:rPr>
        <w:t>Juga, orang-orang percaya tidak boleh melakukan apa pun yang membuat lebih sulit bagi orang percaya lainnya di gereja untuk mengikuti dan menaati Yesus.</w:t>
      </w:r>
    </w:p>
    <w:p>
      <w:pPr/>
      <w:r>
        <w:rPr>
          <w:lang w:val="id_ID" w:bidi="id_ID"/>
        </w:rPr>
      </w:r>
      <w:r>
        <w:rPr>
          <w:lang w:val="id_ID" w:bidi="id_ID"/>
        </w:rPr>
        <w:t>Orang-orang percaya harus melakukan apa yang Paulus lakukan. Paulus mencoba tidak menyinggung siapa pun. Paulus tidak ingin menyakiti perasaan siapa pun atau membuat siapa pun marah. Paulus selalu mencoba menyenangkan orang lain, atau membuat mereka bahagia. Paulus tidak berpikir tentang apa yang baik bagi Paulus. Paulus berpikir tentang apa yang baik bagi orang lain. Paulus melakukan ini karena Paulus ingin banyak orang mengenal Yesus dan ia ingin Allah menyelamatkan orang-orang ini. Dengan berpikir begitu banyak tentang orang lain, Paulus mengikuti contoh Yesus. Dan Paulus ingin orang-orang percaya di Korintus mengikuti teladan Paulus.</w:t>
      </w:r>
    </w:p>
    <w:p>
      <w:pPr/>
      <w:r>
        <w:rPr>
          <w:lang w:val="id_ID" w:bidi="id_ID"/>
        </w:rPr>
      </w:r>
      <w:r>
        <w:rPr>
          <w:lang w:val="id_ID" w:bidi="id_ID"/>
        </w:rPr>
        <w:t>Berhenti di sini dan lakukan kegiatan ini: Mainkan sebuah permainan. Mintalah satu orang berdiri di suatu tempat di mana kelompok lainnya tidak dapat melihat orang itu. Mintalah orang lain berdiri di suatu tempat di mana mereka dapat melihat orang pertama dan juga dapat melihat kelompok lainnya. Misalnya, satu orang berdiri di luar, orang lain berdiri di dalam pintu, dan orang-orang lainnya berdiri di dalam. Kemudian, mintalah orang yang berada di luar melakukan beberapa tindakan. Apa pun yang dilakukan orang itu, orang di tengah harus melakukan hal yang sama. Dan kemudian orang-orang lainnya harus melakukan apa pun yang mereka lihat dilakukan orang di tengah. Hentikan sejenak audio ini di sini.</w:t>
      </w:r>
    </w:p>
    <w:p>
      <w:pPr/>
      <w:r>
        <w:rPr>
          <w:lang w:val="id_ID" w:bidi="id_ID"/>
        </w:rPr>
      </w:r>
      <w:r>
        <w:rPr>
          <w:lang w:val="id_ID" w:bidi="id_ID"/>
        </w:rPr>
        <w:t>Sekarang setelah Anda menyelesaikan permainan ini, Anda dapat membayangkan Yesus sebagai orang yang berada di luar. Paulus adalah orang di tengah. Paulus melakukan apa yang ia lihat Yesus lakukan. Orang-orang lain adalah orang-orang percaya di Korintus. Orang-orang ini melihat apa yang Paulus lakukan, dan orang-orang ini melakukan hal yang sama seperti Paulus.</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10:23–11:1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memiliki satu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 yang berpikir bahwa mereka dapat melakukan apa pun</w:t>
      </w:r>
    </w:p>
    <w:p>
      <w:pPr>
        <w:pStyle w:val="ListBullet"/>
        <w:spacing w:line="240" w:lineRule="auto"/>
        <w:ind w:left="720"/>
      </w:pPr>
      <w:r>
        <w:rPr>
          <w:lang w:val="id_ID" w:bidi="id_ID"/>
        </w:rPr>
      </w:r>
      <w:r>
        <w:rPr>
          <w:lang w:val="id_ID" w:bidi="id_ID"/>
        </w:rPr>
        <w:t>Orang-orang percaya di Korintus yang berpikir bahwa tidak baik untuk makan makanan yang telah dipersembahkan kepada berhala</w:t>
      </w:r>
    </w:p>
    <w:p>
      <w:pPr>
        <w:pStyle w:val="ListBullet"/>
        <w:spacing w:line="240" w:lineRule="auto"/>
        <w:ind w:left="720"/>
      </w:pPr>
      <w:r>
        <w:rPr>
          <w:lang w:val="id_ID" w:bidi="id_ID"/>
        </w:rPr>
      </w:r>
      <w:r>
        <w:rPr>
          <w:lang w:val="id_ID" w:bidi="id_ID"/>
        </w:rPr>
        <w:t>Orang-orang yang membeli dan menjual di pasar</w:t>
      </w:r>
    </w:p>
    <w:p>
      <w:pPr>
        <w:pStyle w:val="ListBullet"/>
        <w:spacing w:line="240" w:lineRule="auto"/>
        <w:ind w:left="720"/>
      </w:pPr>
      <w:r>
        <w:rPr>
          <w:lang w:val="id_ID" w:bidi="id_ID"/>
        </w:rPr>
      </w:r>
      <w:r>
        <w:rPr>
          <w:lang w:val="id_ID" w:bidi="id_ID"/>
        </w:rPr>
        <w:t>Seorang yang tidak percaya yang mengundang orang percaya untuk makan malam</w:t>
      </w:r>
    </w:p>
    <w:p>
      <w:pPr>
        <w:pStyle w:val="ListBullet"/>
        <w:spacing w:line="240" w:lineRule="auto"/>
        <w:ind w:left="720"/>
      </w:pPr>
      <w:r>
        <w:rPr>
          <w:lang w:val="id_ID" w:bidi="id_ID"/>
        </w:rPr>
      </w:r>
      <w:r>
        <w:rPr>
          <w:lang w:val="id_ID" w:bidi="id_ID"/>
        </w:rPr>
        <w:t>Orang-orang Yunani, atau orang-orang yang tidak percaya, yang tidak mengenal Kristus</w:t>
      </w:r>
    </w:p>
    <w:p>
      <w:pPr>
        <w:pStyle w:val="ListBullet"/>
        <w:spacing w:line="240" w:lineRule="auto"/>
        <w:ind w:left="720"/>
      </w:pPr>
      <w:r>
        <w:rPr>
          <w:lang w:val="id_ID" w:bidi="id_ID"/>
        </w:rPr>
      </w:r>
      <w:r>
        <w:rPr>
          <w:lang w:val="id_ID" w:bidi="id_ID"/>
        </w:rPr>
        <w:t>Orang-orang Yahudi</w:t>
      </w:r>
    </w:p>
    <w:p>
      <w:pPr>
        <w:pStyle w:val="ListBullet"/>
        <w:spacing w:line="240" w:lineRule="auto"/>
        <w:ind w:left="720"/>
      </w:pPr>
      <w:r>
        <w:rPr>
          <w:lang w:val="id_ID" w:bidi="id_ID"/>
        </w:rPr>
      </w:r>
      <w:r>
        <w:rPr>
          <w:lang w:val="id_ID" w:bidi="id_ID"/>
        </w:rPr>
        <w:t>Orang-orang Kristen, yang adalah gereja Allah</w:t>
      </w:r>
    </w:p>
    <w:p>
      <w:pPr>
        <w:pStyle w:val="ListBullet"/>
        <w:spacing w:line="240" w:lineRule="auto"/>
        <w:ind w:left="720"/>
      </w:pPr>
      <w:r>
        <w:rPr>
          <w:lang w:val="id_ID" w:bidi="id_ID"/>
        </w:rPr>
      </w:r>
      <w:r>
        <w:rPr>
          <w:lang w:val="id_ID" w:bidi="id_ID"/>
        </w:rPr>
        <w:t>Kristus, Tuhan</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Sebagai kelompok, peragakan kisah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Pertama, perankanlah orang-orang yang sedang membeli makanan di pasar.</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membeli makanan, "Apa yang kalian pikirkan atau rasakan?"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Perankanlah situasi saat seseorang yang tidak seiman mengundang beberapa orang beriman untuk makan di rumahnya. Perankanlah saat mereka mulai makan, tetapi kemudian orang lain memberi tahu orang-orang percaya bahwa makanan itu telah dipersembahkan kepada berhala. Satu orang dapat memutuskan untuk tidak makan makanan itu, dan orang lain dapat memutuskan untuk terus makan.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terus makan, "Apa yang Anda pikirkan atau rasakan?" Orang tersebut mungkin menjawab hal-hal seperti:</w:t>
      </w:r>
    </w:p>
    <w:p>
      <w:pPr>
        <w:pStyle w:val="ListBullet"/>
        <w:spacing w:line="240" w:lineRule="auto"/>
        <w:ind w:left="720"/>
      </w:pPr>
      <w:r>
        <w:rPr>
          <w:lang w:val="id_ID" w:bidi="id_ID"/>
        </w:rPr>
      </w:r>
      <w:r>
        <w:rPr>
          <w:lang w:val="id_ID" w:bidi="id_ID"/>
        </w:rPr>
        <w:t>Tanyakan kepada orang yang berhenti makan, "Apa yang Anda pikirkan atau rasakan?" Orang tersebut mungkin menjawab hal-hal seperti:</w:t>
      </w:r>
    </w:p>
    <w:p>
      <w:pPr>
        <w:pStyle w:val="ListBullet"/>
        <w:spacing w:line="240" w:lineRule="auto"/>
        <w:ind w:left="720"/>
      </w:pPr>
      <w:r>
        <w:rPr>
          <w:lang w:val="id_ID" w:bidi="id_ID"/>
        </w:rPr>
      </w:r>
      <w:r>
        <w:rPr>
          <w:lang w:val="id_ID" w:bidi="id_ID"/>
        </w:rPr>
        <w:t>Tanyakan kepada orang yang memberi tahu orang lain bahwa makanan itu dipersembahkan kepada berhala, "Apa yang Anda pikirkan atau rasakan?"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Anda sekarang dapat memerankan percakapan yang dilakukan orang-orang percaya yang sombong dengan Paulus. Di sisi lain, orang-orang lain dapat melakukan tindakan untuk membeli dan menyantap makanan.</w:t>
      </w:r>
    </w:p>
    <w:p>
      <w:pPr/>
      <w:r>
        <w:rPr>
          <w:lang w:val="id_ID" w:bidi="id_ID"/>
        </w:rPr>
      </w:r>
      <w:r>
        <w:rPr>
          <w:lang w:val="id_ID" w:bidi="id_ID"/>
        </w:rPr>
        <w:t>Peragakanlah saat orang-orang beriman yang sombong berkata, "Kita bisa melakukan apa pun yang kita mau!" Paulus menanggapi, "Tetapi tidak semuanya baik untuk dilakukan." Orang-orang percaya berkata, "Kita dapat melakukan apa pun yang kita inginkan!"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mereka yang memerankan orang-orang beriman yang bangga, "Apa yang kalian pikirkan atau rasakan?" Orang-orang mungkin menjawab hal-hal seperti:</w:t>
      </w:r>
    </w:p>
    <w:p>
      <w:pPr>
        <w:pStyle w:val="ListBullet"/>
        <w:spacing w:line="240" w:lineRule="auto"/>
        <w:ind w:left="720"/>
      </w:pPr>
      <w:r>
        <w:rPr>
          <w:lang w:val="id_ID" w:bidi="id_ID"/>
        </w:rPr>
      </w:r>
      <w:r>
        <w:rPr>
          <w:lang w:val="id_ID" w:bidi="id_ID"/>
        </w:rPr>
        <w:t>Lanjutkan dengan dramanya.</w:t>
      </w:r>
    </w:p>
    <w:p>
      <w:pPr/>
      <w:r>
        <w:rPr>
          <w:lang w:val="id_ID" w:bidi="id_ID"/>
        </w:rPr>
      </w:r>
      <w:r>
        <w:rPr>
          <w:lang w:val="id_ID" w:bidi="id_ID"/>
        </w:rPr>
        <w:t>Paulus menanggapi, "Tetapi tidak segala sesuatu akan membantu orang lain." Anda tidak boleh hanya berpikir tentang apa yang baik bagi Anda. Anda harus berpikir tentang apa yang baik bagi orang lain. Anda dapat makan semua yang Anda beli di pasar. Anda tidak perlu khawatir apakah makanan itu telah dipersembahkan kepada berhala. Semua makanan di dunia adalah milik Allah! Dan jika seorang yang tidak percaya meminta Anda datang untuk makan malam, Anda juga tidak perlu khawatir tentang makanan tersebut. Anda tinggal memakannya saja. Tetapi, jika orang percaya lain melihat ini dan memberi tahu Anda bahwa makanan itu telah dipersembahkan kepada berhala, Anda harus berhenti makan! Anda harus berhenti, bukan karena Anda berpikir bahwa itu salah, tetapi karena orang lain berpikir bahwa itu salah."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mereka yang memerankan orang-orang beriman yang bangga, "Apa yang kalian pikirkan atau rasakan?"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Orang-orang percaya menanggapi, "Tetapi Aku bebas untuk makan apa yang Aku inginkan!" Mengapa saya harus menyerahkan kebebasan saya jika orang lain merasa bahwa apa yang saya lakukan salah? Saya bersyukur kepada Allah atas makanan yang saya makan. Mengapa kemudian ada yang harus mengatakan bahwa Aku salah?"</w:t>
      </w:r>
    </w:p>
    <w:p>
      <w:pPr/>
      <w:r>
        <w:rPr>
          <w:lang w:val="id_ID" w:bidi="id_ID"/>
        </w:rPr>
      </w:r>
      <w:r>
        <w:rPr>
          <w:lang w:val="id_ID" w:bidi="id_ID"/>
        </w:rPr>
        <w:t>Paulus menanggapi, "Kamu harus melakukan segala sesuatu untuk kemuliaan Allah." Makan jika itu memberikan kemuliaan kepada Allah, tetapi jangan makan jika itu tidak membawa kemuliaan kepada Allah. Hal-hal yang Anda lakukan tidak boleh membuat kesal orang Yahudi atau orang-orang yang tidak percaya, dan hal-hal yang Anda lakukan pasti tidak boleh membuat kesal orang-orang percaya lainnya. Kamu harus melakukan apa yang aku lakukan. Saya selalu mencoba menyenangkan orang lain. Saya tidak ingin melakukan hal-hal yang baik bagi saya, tetapi saya ingin melakukan hal-hal yang baik bagi orang lain. Saya melakukan ini karena saya ingin Allah menyelamatkan banyak orang. Aku melakukan apa yang sedang dilakukan Kristus. Anda harus melakukan apa yang saya lakukan."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sedang Anda pikirkan atau rasakan?" Orang tersebut mungkin menjawab hal-hal seperti:</w:t>
      </w:r>
    </w:p>
    <w:p>
      <w:pPr>
        <w:pStyle w:val="ListBullet"/>
        <w:spacing w:line="240" w:lineRule="auto"/>
        <w:ind w:left="720"/>
      </w:pPr>
      <w:r>
        <w:rPr>
          <w:lang w:val="id_ID" w:bidi="id_ID"/>
        </w:rPr>
      </w:r>
      <w:r>
        <w:rPr>
          <w:lang w:val="id_ID" w:bidi="id_ID"/>
        </w:rPr>
        <w:t>Tanyakan kepada mereka yang memerankan orang-orang beriman yang bangga, "Apa yang kalian pikirkan atau rasakan?" Orang-orang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10:23–11:1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Orang-orang percaya di Korintus mengatakan bahwa segala sesuatu </w:t>
      </w:r>
      <w:r>
        <w:rPr>
          <w:b/>
          <w:lang w:val="id_ID" w:bidi="id_ID"/>
        </w:rPr>
        <w:t>diperbolehkan</w:t>
      </w:r>
      <w:r>
        <w:rPr>
          <w:lang w:val="id_ID" w:bidi="id_ID"/>
        </w:rPr>
        <w:t xml:space="preserve">. Orang-orang percaya berarti bahwa menurut hukum, orang-orang percaya dapat melakukan apa pun yang mereka sukai. Orang-orang percaya mungkin tidak berpikir tentang hukum tertentu, seperti hukum Allah atau hukum negara. Orang-orang percaya hanya bermaksud mengatakan bahwa tidak ada aturan sama sekali yang mengatakan bahwa orang-orang percaya </w:t>
      </w:r>
      <w:r>
        <w:rPr>
          <w:b/>
          <w:lang w:val="id_ID" w:bidi="id_ID"/>
        </w:rPr>
        <w:t>tidak bisa</w:t>
      </w:r>
      <w:r>
        <w:rPr>
          <w:lang w:val="id_ID" w:bidi="id_ID"/>
        </w:rPr>
        <w:t xml:space="preserve"> melakukan apa pun.</w:t>
      </w:r>
    </w:p>
    <w:p>
      <w:pPr/>
      <w:r>
        <w:rPr>
          <w:lang w:val="id_ID" w:bidi="id_ID"/>
        </w:rPr>
      </w:r>
      <w:r>
        <w:rPr>
          <w:lang w:val="id_ID" w:bidi="id_ID"/>
        </w:rPr>
        <w:t xml:space="preserve">Paulus mengatakan bahwa tidak segala sesuatu berguna, atau </w:t>
      </w:r>
      <w:r>
        <w:rPr>
          <w:b/>
          <w:lang w:val="id_ID" w:bidi="id_ID"/>
        </w:rPr>
        <w:t>bermanfaat</w:t>
      </w:r>
      <w:r>
        <w:rPr>
          <w:lang w:val="id_ID" w:bidi="id_ID"/>
        </w:rPr>
        <w:t>. Sesuatu yang bermanfaat berarti melakukan sesuatu yang baik. Dalam pasal 6, ayat 12, dari surat ini, Paulus menggunakan kalimat yang hampir persis sama. Dalam perikop itu, Paulus berbicara kepada orang-orang yang berpikir bahwa tidak apa-apa untuk tidur dengan seorang pelacur. Gunakan frasa yang sama seperti yang telah Anda gunakan pada bagian itu.</w:t>
      </w:r>
    </w:p>
    <w:p>
      <w:pPr/>
      <w:r>
        <w:rPr>
          <w:lang w:val="id_ID" w:bidi="id_ID"/>
        </w:rPr>
      </w:r>
      <w:r>
        <w:rPr>
          <w:lang w:val="id_ID" w:bidi="id_ID"/>
        </w:rPr>
        <w:t xml:space="preserve">Paulus menggunakan bahasa khusus untuk </w:t>
      </w:r>
      <w:r>
        <w:rPr>
          <w:b/>
          <w:lang w:val="id_ID" w:bidi="id_ID"/>
        </w:rPr>
        <w:t>membangun orang lain</w:t>
      </w:r>
      <w:r>
        <w:rPr>
          <w:lang w:val="id_ID" w:bidi="id_ID"/>
        </w:rPr>
        <w:t>. Jika Anda menguatkan seseorang, Anda membantu orang itu untuk menjadi lebih kuat secara rohani. Anda membantu orang itu untuk memiliki lebih banyak iman dan lebih banyak melakukan apa yang Allah inginkan. Paulus telah menggunakan kata-kata yang sama ketika Paulus memulai pengajarannya dalam pasal delapan tentang makan makanan yang dipersembahkan kepada berhala. Gunakan kata-kata atau frasa yang sama seperti yang telah Anda gunakan di sana.</w:t>
      </w:r>
    </w:p>
    <w:p>
      <w:pPr/>
      <w:r>
        <w:rPr>
          <w:lang w:val="id_ID" w:bidi="id_ID"/>
        </w:rPr>
      </w:r>
      <w:r>
        <w:rPr>
          <w:b/>
          <w:lang w:val="id_ID" w:bidi="id_ID"/>
        </w:rPr>
        <w:t>Pasar</w:t>
      </w:r>
      <w:r>
        <w:rPr>
          <w:lang w:val="id_ID" w:bidi="id_ID"/>
        </w:rPr>
        <w:t xml:space="preserve"> adalah tempat orang-orang membeli dan menjual berbagai hal. Orang-orang dapat memakan apa yang mereka beli di pasar tanpa mempertanyakan </w:t>
      </w:r>
      <w:r>
        <w:rPr>
          <w:b/>
          <w:lang w:val="id_ID" w:bidi="id_ID"/>
        </w:rPr>
        <w:t>hati nurani</w:t>
      </w:r>
      <w:r>
        <w:rPr>
          <w:lang w:val="id_ID" w:bidi="id_ID"/>
        </w:rPr>
        <w:t xml:space="preserve"> mereka. Ini berarti orang-orang tidak harus berpikir tentang apakah itu benar atau salah. Hati nurani adalah suara hati yang menimbulkan rasa bersalah dalam diri seseorang. Kemudian dalam perikop itu, Paulus memberi tahu orang-orang percaya yang sombong bahwa orang-orang percaya tidak boleh makan makanan itu karena hati nurani orang lain. Ini berarti orang-orang percaya tidak boleh makan makanan itu jika orang lain merasa bahwa makan makanan itu salah. Jika orang itu memakan makanan tersebut, dia akan merasa bersalah karena telah memakannya. Gunakan kata atau frasa yang sama untuk hati nurani seperti yang telah Anda gunakan pada perikop sebelumnya. Kata </w:t>
      </w:r>
      <w:r>
        <w:rPr>
          <w:b/>
          <w:lang w:val="id_ID" w:bidi="id_ID"/>
        </w:rPr>
        <w:t>hati nurani</w:t>
      </w:r>
      <w:r>
        <w:rPr>
          <w:lang w:val="id_ID" w:bidi="id_ID"/>
        </w:rPr>
        <w:t xml:space="preserve"> ada di Daftar Kata Utama.</w:t>
      </w:r>
    </w:p>
    <w:p>
      <w:pPr/>
      <w:r>
        <w:rPr>
          <w:lang w:val="id_ID" w:bidi="id_ID"/>
        </w:rPr>
      </w:r>
      <w:r>
        <w:rPr>
          <w:lang w:val="id_ID" w:bidi="id_ID"/>
        </w:rPr>
        <w:t xml:space="preserve">Orang-orang percaya tidak harus khawatir tentang makanan yang mereka makan, karena </w:t>
      </w:r>
      <w:r>
        <w:rPr>
          <w:b/>
          <w:lang w:val="id_ID" w:bidi="id_ID"/>
        </w:rPr>
        <w:t>bumi dan kelimpahannya</w:t>
      </w:r>
      <w:r>
        <w:rPr>
          <w:lang w:val="id_ID" w:bidi="id_ID"/>
        </w:rPr>
        <w:t xml:space="preserve"> adalah milik Tuhan. Ini berarti bahwa segala sesuatu yang tumbuh di bumi adalah milik Allah. Makanan bukan milik berhala, tetapi makanan itu milik Allah. Allah adalah yang menciptakan makanan.</w:t>
      </w:r>
    </w:p>
    <w:p>
      <w:pPr/>
      <w:r>
        <w:rPr>
          <w:lang w:val="id_ID" w:bidi="id_ID"/>
        </w:rPr>
      </w:r>
      <w:r>
        <w:rPr>
          <w:lang w:val="id_ID" w:bidi="id_ID"/>
        </w:rPr>
        <w:t>Berhenti di sini dan putuskan kata atau frasa apa yang akan Anda gunakan untuk mengatakan "bumi dan segala sesuatu yang ada di dalamnya" dalam bahasa Anda. Hentikan sejenak audio ini di sini.</w:t>
      </w:r>
    </w:p>
    <w:p>
      <w:pPr/>
      <w:r>
        <w:rPr>
          <w:lang w:val="id_ID" w:bidi="id_ID"/>
        </w:rPr>
      </w:r>
      <w:r>
        <w:rPr>
          <w:b/>
          <w:lang w:val="id_ID" w:bidi="id_ID"/>
        </w:rPr>
        <w:t>Tuhan</w:t>
      </w:r>
      <w:r>
        <w:rPr>
          <w:lang w:val="id_ID" w:bidi="id_ID"/>
        </w:rPr>
        <w:t xml:space="preserve"> merujuk pada Allah atau Yesus. Seorang Tuan adalah seseorang yang adalah tuan atas orang lain, yang memiliki otoritas penuh, dan yang layak bagi orang-orang untuk memberikan rasa hormat-Nya. Allah disebut Tuhan karena Ia memiliki otoritas atas seluruh dunia. Yesus juga adalah Tuhan. Gunakan kata yang sama seperti yang telah Anda gunakan dalam perikop sebelumnya. Kata </w:t>
      </w:r>
      <w:r>
        <w:rPr>
          <w:lang w:val="id_ID" w:bidi="id_ID"/>
        </w:rPr>
        <w:t>tuan</w:t>
      </w:r>
      <w:r>
        <w:rPr>
          <w:lang w:val="id_ID" w:bidi="id_ID"/>
        </w:rPr>
        <w:t xml:space="preserve"> terdapat di Daftar Kata Utama.</w:t>
      </w:r>
    </w:p>
    <w:p>
      <w:pPr/>
      <w:r>
        <w:rPr>
          <w:lang w:val="id_ID" w:bidi="id_ID"/>
        </w:rPr>
      </w:r>
      <w:r>
        <w:rPr>
          <w:lang w:val="id_ID" w:bidi="id_ID"/>
        </w:rPr>
        <w:t xml:space="preserve">Seorang </w:t>
      </w:r>
      <w:r>
        <w:rPr>
          <w:b/>
          <w:lang w:val="id_ID" w:bidi="id_ID"/>
        </w:rPr>
        <w:t>yang tidak percaya</w:t>
      </w:r>
      <w:r>
        <w:rPr>
          <w:lang w:val="id_ID" w:bidi="id_ID"/>
        </w:rPr>
        <w:t xml:space="preserve"> mungkin mengundang seorang orang percaya untuk makan malam. Seorang yang tidak percaya berarti seseorang yang tidak mengenal dan mengikuti Yesus. Gunakan kata yang sama seperti yang telah Anda gunakan dalam perikop sebelumnya. Untuk informasi lebih lanjut, </w:t>
      </w:r>
      <w:r>
        <w:rPr>
          <w:lang w:val="id_ID" w:bidi="id_ID"/>
        </w:rPr>
        <w:t>orang percaya</w:t>
      </w:r>
      <w:r>
        <w:rPr>
          <w:lang w:val="id_ID" w:bidi="id_ID"/>
        </w:rPr>
        <w:t xml:space="preserve"> ada di Daftar Kata Utama.</w:t>
      </w:r>
    </w:p>
    <w:p>
      <w:pPr/>
      <w:r>
        <w:rPr>
          <w:lang w:val="id_ID" w:bidi="id_ID"/>
        </w:rPr>
      </w:r>
      <w:r>
        <w:rPr>
          <w:lang w:val="id_ID" w:bidi="id_ID"/>
        </w:rPr>
        <w:t xml:space="preserve">Seseorang mungkin berkata kepada orang lain yang sedang makan, "Makanan ini berasal dari sebuah </w:t>
      </w:r>
      <w:r>
        <w:rPr>
          <w:b/>
          <w:lang w:val="id_ID" w:bidi="id_ID"/>
        </w:rPr>
        <w:t>korban</w:t>
      </w:r>
      <w:r>
        <w:rPr>
          <w:lang w:val="id_ID" w:bidi="id_ID"/>
        </w:rPr>
        <w:t xml:space="preserve">." Korban berarti sesuatu yang telah dipersembahkan kepada Allah, tetapi dalam hal ini berarti makanan yang telah dipersembahkan kepada berhala. Kata </w:t>
      </w:r>
      <w:r>
        <w:rPr>
          <w:lang w:val="id_ID" w:bidi="id_ID"/>
        </w:rPr>
        <w:t>korban</w:t>
      </w:r>
      <w:r>
        <w:rPr>
          <w:lang w:val="id_ID" w:bidi="id_ID"/>
        </w:rPr>
        <w:t xml:space="preserve"> ada di Daftar Kata Utama, tetapi gunakan kata atau frasa yang sama seperti yang telah Anda gunakan pada perikop sebelumnya untuk berbicara tentang makanan yang dipersembahkan kepada berhala.</w:t>
      </w:r>
    </w:p>
    <w:p>
      <w:pPr/>
      <w:r>
        <w:rPr>
          <w:lang w:val="id_ID" w:bidi="id_ID"/>
        </w:rPr>
      </w:r>
      <w:r>
        <w:rPr>
          <w:lang w:val="id_ID" w:bidi="id_ID"/>
        </w:rPr>
        <w:t xml:space="preserve">Apa pun yang dilakukan orang-orang percaya, mereka hanya boleh melakukan hal-hal yang memberikan </w:t>
      </w:r>
      <w:r>
        <w:rPr>
          <w:b/>
          <w:lang w:val="id_ID" w:bidi="id_ID"/>
        </w:rPr>
        <w:t>kemuliaan</w:t>
      </w:r>
      <w:r>
        <w:rPr>
          <w:lang w:val="id_ID" w:bidi="id_ID"/>
        </w:rPr>
        <w:t xml:space="preserve">, atau kehormatan, kepada Allah. Gunakan kata atau frasa yang sama seperti yang telah Anda gunakan pada perikop sebelumnya. Kata </w:t>
      </w:r>
      <w:r>
        <w:rPr>
          <w:lang w:val="id_ID" w:bidi="id_ID"/>
        </w:rPr>
        <w:t>kemuliaan</w:t>
      </w:r>
      <w:r>
        <w:rPr>
          <w:lang w:val="id_ID" w:bidi="id_ID"/>
        </w:rPr>
        <w:t xml:space="preserve"> ada di Daftar Kata Utama.</w:t>
      </w:r>
    </w:p>
    <w:p>
      <w:pPr/>
      <w:r>
        <w:rPr>
          <w:lang w:val="id_ID" w:bidi="id_ID"/>
        </w:rPr>
      </w:r>
      <w:r>
        <w:rPr>
          <w:lang w:val="id_ID" w:bidi="id_ID"/>
        </w:rPr>
        <w:t xml:space="preserve">Orang-orang percaya tidak boleh </w:t>
      </w:r>
      <w:r>
        <w:rPr>
          <w:b/>
          <w:lang w:val="id_ID" w:bidi="id_ID"/>
        </w:rPr>
        <w:t>menyinggung</w:t>
      </w:r>
      <w:r>
        <w:rPr>
          <w:lang w:val="id_ID" w:bidi="id_ID"/>
        </w:rPr>
        <w:t xml:space="preserve"> orang-orang Yahudi, orang-orang Yunani, atau gereja Allah. Ini berarti orang-orang percaya tidak boleh menghina, atau membuat orang lain marah. Orang-orang percaya tidak boleh membuat orang lain tersandung, atau merusak kerohanian mereka.</w:t>
      </w:r>
    </w:p>
    <w:p>
      <w:pPr/>
      <w:r>
        <w:rPr>
          <w:lang w:val="id_ID" w:bidi="id_ID"/>
        </w:rPr>
      </w:r>
      <w:r>
        <w:rPr>
          <w:lang w:val="id_ID" w:bidi="id_ID"/>
        </w:rPr>
        <w:t>Berhenti di sini dan diskusikan bagaimana Anda akan mengatakan bahwa orang-orang tidak boleh "menimbulkan rasa tersinggung" pada orang lain. Hentikan sejenak audio ini di sini.</w:t>
      </w:r>
    </w:p>
    <w:p>
      <w:pPr/>
      <w:r>
        <w:rPr>
          <w:lang w:val="id_ID" w:bidi="id_ID"/>
        </w:rPr>
      </w:r>
      <w:r>
        <w:rPr>
          <w:b/>
          <w:lang w:val="id_ID" w:bidi="id_ID"/>
        </w:rPr>
        <w:t>Orang Yahudi</w:t>
      </w:r>
      <w:r>
        <w:rPr>
          <w:lang w:val="id_ID" w:bidi="id_ID"/>
        </w:rPr>
        <w:t xml:space="preserve"> merujuk pada bangsa yang sama dengan orang Israel. Gunakan kata yang sama seperti yang telah Anda gunakan dalam perikop sebelumnya. Kata </w:t>
      </w:r>
      <w:r>
        <w:rPr>
          <w:lang w:val="id_ID" w:bidi="id_ID"/>
        </w:rPr>
        <w:t>Yahudi</w:t>
      </w:r>
      <w:r>
        <w:rPr>
          <w:lang w:val="id_ID" w:bidi="id_ID"/>
        </w:rPr>
        <w:t xml:space="preserve"> terdapat di Glosarium Utama.</w:t>
      </w:r>
    </w:p>
    <w:p>
      <w:pPr/>
      <w:r>
        <w:rPr>
          <w:lang w:val="id_ID" w:bidi="id_ID"/>
        </w:rPr>
      </w:r>
      <w:r>
        <w:rPr>
          <w:b/>
          <w:lang w:val="id_ID" w:bidi="id_ID"/>
        </w:rPr>
        <w:t>Orang-orang Yunani</w:t>
      </w:r>
      <w:r>
        <w:rPr>
          <w:lang w:val="id_ID" w:bidi="id_ID"/>
        </w:rPr>
        <w:t xml:space="preserve"> adalah orang-orang yang berasal dari negara yang disebut Yunani. Kota Korintus berada di Yunani. Budaya Yunani memiliki banyak pengaruh pada negara-negara lain. Seiring waktu, orang-orang menyebut orang-orang lain yang mengikuti kebiasaan Yunani sebagai orang-orang Yunani bahkan ketika orang-orang itu tidak berasal dari negara Yunani. Seorang Yahudi yang baik tidak akan mengadopsi budaya Yunani, karena budaya Yunani melibatkan penyembahan berhala. Oleh karena itu, orang-orang sering menggunakan kata Yunani untuk berbicara tentang siapa pun yang bukan orang Yahudi. Gunakan kata yang sama untuk orang-orang Yunani seperti yang telah Anda gunakan pada perikop sebelumnya. Carilah orang-orang </w:t>
      </w:r>
      <w:r>
        <w:rPr>
          <w:lang w:val="id_ID" w:bidi="id_ID"/>
        </w:rPr>
        <w:t>Yunani</w:t>
      </w:r>
      <w:r>
        <w:rPr>
          <w:lang w:val="id_ID" w:bidi="id_ID"/>
        </w:rPr>
        <w:t xml:space="preserve"> di Daftar Kata Utama untuk informasi lebih lanjut.</w:t>
      </w:r>
    </w:p>
    <w:p>
      <w:pPr/>
      <w:r>
        <w:rPr>
          <w:lang w:val="id_ID" w:bidi="id_ID"/>
        </w:rPr>
      </w:r>
      <w:r>
        <w:rPr>
          <w:lang w:val="id_ID" w:bidi="id_ID"/>
        </w:rPr>
        <w:t xml:space="preserve">Orang-orang tidak boleh menyinggung </w:t>
      </w:r>
      <w:r>
        <w:rPr>
          <w:b/>
          <w:lang w:val="id_ID" w:bidi="id_ID"/>
        </w:rPr>
        <w:t xml:space="preserve">gereja </w:t>
      </w:r>
      <w:r>
        <w:rPr>
          <w:lang w:val="id_ID" w:bidi="id_ID"/>
        </w:rPr>
        <w:t xml:space="preserve"> Allah. Gereja Allah berarti semua orang yang merupakan orang percaya bersama-sama. Orang-orang tidak boleh menyinggung siapa pun dari sesama orang percaya mereka. Paulus berbicara tentang gereja Allah, karena Allah adalah tuan atas gereja. Gunakan kata yang sama untuk gereja seperti yang telah Anda gunakan pada perikop lainnya. Kata </w:t>
      </w:r>
      <w:r>
        <w:rPr>
          <w:lang w:val="id_ID" w:bidi="id_ID"/>
        </w:rPr>
        <w:t>gereja</w:t>
      </w:r>
      <w:r>
        <w:rPr>
          <w:lang w:val="id_ID" w:bidi="id_ID"/>
        </w:rPr>
        <w:t xml:space="preserve"> terdapat dalam Daftar Kata Utama.</w:t>
      </w:r>
    </w:p>
    <w:p>
      <w:pPr/>
      <w:r>
        <w:rPr>
          <w:lang w:val="id_ID" w:bidi="id_ID"/>
        </w:rPr>
      </w:r>
      <w:r>
        <w:rPr>
          <w:lang w:val="id_ID" w:bidi="id_ID"/>
        </w:rPr>
        <w:t xml:space="preserve">Paulus mencoba menyenangkan semua orang sehingga Allah dapat </w:t>
      </w:r>
      <w:r>
        <w:rPr>
          <w:b/>
          <w:lang w:val="id_ID" w:bidi="id_ID"/>
        </w:rPr>
        <w:t>menyelamatkan</w:t>
      </w:r>
      <w:r>
        <w:rPr>
          <w:lang w:val="id_ID" w:bidi="id_ID"/>
        </w:rPr>
        <w:t xml:space="preserve"> orang-orang itu, atau membawa orang-orang itu ke dalam hubungan yang benar dengan Allah. Untuk informasi lebih lanjut tentang </w:t>
      </w:r>
      <w:r>
        <w:rPr>
          <w:lang w:val="id_ID" w:bidi="id_ID"/>
        </w:rPr>
        <w:t>keselamatan</w:t>
      </w:r>
      <w:r>
        <w:rPr>
          <w:lang w:val="id_ID" w:bidi="id_ID"/>
        </w:rPr>
        <w:t>, lihat Daftar Kata Utama.</w:t>
      </w:r>
    </w:p>
    <w:p>
      <w:pPr/>
      <w:r>
        <w:rPr>
          <w:lang w:val="id_ID" w:bidi="id_ID"/>
        </w:rPr>
      </w:r>
      <w:r>
        <w:rPr>
          <w:lang w:val="id_ID" w:bidi="id_ID"/>
        </w:rPr>
        <w:t xml:space="preserve">Paulus memberi tahu orang-orang percaya di Korintus untuk </w:t>
      </w:r>
      <w:r>
        <w:rPr>
          <w:b/>
          <w:lang w:val="id_ID" w:bidi="id_ID"/>
        </w:rPr>
        <w:t>meniru</w:t>
      </w:r>
      <w:r>
        <w:rPr>
          <w:lang w:val="id_ID" w:bidi="id_ID"/>
        </w:rPr>
        <w:t xml:space="preserve"> Paulus. Jika Anda meniru seseorang, Anda melakukan hal-hal yang sama seperti yang dilakukan orang itu. Paulus meniru </w:t>
      </w:r>
      <w:r>
        <w:rPr>
          <w:b/>
          <w:lang w:val="id_ID" w:bidi="id_ID"/>
        </w:rPr>
        <w:t>Kristus</w:t>
      </w:r>
      <w:r>
        <w:rPr>
          <w:lang w:val="id_ID" w:bidi="id_ID"/>
        </w:rPr>
        <w:t xml:space="preserve">, dan orang-orang percaya harus meniru Paulus. Ketika orang-orang percaya meniru Paulus, mereka juga meniru Kristus. Gunakan kata yang sama untuk Kristus seperti yang telah Anda gunakan pada perikop sebelumnya. Kata </w:t>
      </w:r>
      <w:r>
        <w:rPr>
          <w:lang w:val="id_ID" w:bidi="id_ID"/>
        </w:rPr>
        <w:t>Kristus</w:t>
      </w:r>
      <w:r>
        <w:rPr>
          <w:lang w:val="id_ID" w:bidi="id_ID"/>
        </w:rPr>
        <w:t xml:space="preserve"> terdapat di Glosarium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Selanjutnya, kelompok dapat memutuskan versi bagian siapa yang paling Anda sukai. Anda mungkin memutuskan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11:2–16</w:t>
      </w:r>
      <w:r>
        <w:rPr>
          <w:lang w:val="id_ID" w:bidi="id_ID"/>
        </w:rPr>
      </w:r>
    </w:p>
    <w:p>
      <w:pPr>
        <w:pStyle w:val="Heading3"/>
      </w:pPr>
      <w:r>
        <w:rPr>
          <w:lang w:val="id_ID" w:bidi="id_ID"/>
        </w:rPr>
        <w:t>Dengar dan Renungkan</w:t>
      </w:r>
    </w:p>
    <w:p>
      <w:pPr/>
      <w:r>
        <w:rPr>
          <w:lang w:val="id_ID" w:bidi="id_ID"/>
        </w:rPr>
      </w:r>
      <w:r>
        <w:rPr>
          <w:lang w:val="id_ID" w:bidi="id_ID"/>
        </w:rPr>
        <w:t xml:space="preserve">Pada langkah ini, dengarkan 1 Korintus 11:2–16 dan simpanlah dalam hati Anda. </w:t>
      </w:r>
    </w:p>
    <w:p>
      <w:pPr/>
      <w:r>
        <w:rPr>
          <w:lang w:val="id_ID" w:bidi="id_ID"/>
        </w:rPr>
      </w:r>
      <w:r>
        <w:rPr>
          <w:lang w:val="id_ID" w:bidi="id_ID"/>
        </w:rPr>
        <w:t xml:space="preserve">Dengarkan versi audio dari 1 Korintus 11:2–16 sebanyak tiga kali, dalam tiga terjemahan yang berbeda, jika memungkinkan. </w:t>
      </w:r>
    </w:p>
    <w:p>
      <w:pPr/>
      <w:r>
        <w:rPr>
          <w:lang w:val="id_ID" w:bidi="id_ID"/>
        </w:rPr>
      </w:r>
      <w:r>
        <w:rPr>
          <w:lang w:val="id_ID" w:bidi="id_ID"/>
        </w:rPr>
        <w:t>Hentikan sebentar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bagian ini? Hentikan sebentar audio ini di sini.</w:t>
      </w:r>
    </w:p>
    <w:p>
      <w:pPr>
        <w:pStyle w:val="ListBullet"/>
        <w:spacing w:line="240" w:lineRule="auto"/>
        <w:ind w:left="720"/>
      </w:pPr>
      <w:r>
        <w:rPr>
          <w:lang w:val="id_ID" w:bidi="id_ID"/>
        </w:rPr>
      </w:r>
      <w:r>
        <w:rPr>
          <w:lang w:val="id_ID" w:bidi="id_ID"/>
        </w:rPr>
        <w:t>Apa yang perikop ini ceritakan kepada kita tentang Allah, Yesus, atau Roh Kudus? Hentikan sebentar audio ini di sini.</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11:2–16 dalam terjemahan yang paling mudah dimengerti.</w:t>
      </w:r>
    </w:p>
    <w:p>
      <w:pPr/>
      <w:r>
        <w:rPr>
          <w:lang w:val="id_ID" w:bidi="id_ID"/>
        </w:rPr>
      </w:r>
      <w:r>
        <w:rPr>
          <w:lang w:val="id_ID" w:bidi="id_ID"/>
        </w:rPr>
        <w:t>Dalam perikop sebelumnya, Paulus berbicara tentang masalah makanan yang dipersembahkan kepada berhala. Paulus mengatakan kepada orang-orang percaya di Korintus bahwa meskipun mereka memiliki kebebasan dalam Kristus, mereka harus menghormati Allah dengan perilaku mereka. Orang-orang percaya juga harus melakukan apa yang terbaik untuk orang lain, bukan hanya memikirkan diri sendiri. Paulus mendorong orang-orang Korintus untuk mengikuti teladan Paulus, sama seperti Paulus mengikuti teladan Kristus.</w:t>
      </w:r>
    </w:p>
    <w:p>
      <w:pPr/>
      <w:r>
        <w:rPr>
          <w:lang w:val="id_ID" w:bidi="id_ID"/>
        </w:rPr>
      </w:r>
      <w:r>
        <w:rPr>
          <w:lang w:val="id_ID" w:bidi="id_ID"/>
        </w:rPr>
        <w:t>Dalam perikop ini, Paulus membahas masalah pertama dari beberapa masalah yang berkaitan dengan berkumpul untuk beribadah. Paulus memulai dengan memuji orang-orang percaya karena mengikuti ajaran atau tradisi yang telah diajarkan Paulus kepada orang-orang percaya. Kita tidak tahu persis ajaran atau tradisi mana yang dibicarakan Paulus. Kemudian Paulus mulai mengoreksi hal-hal yang tidak berjalan dengan baik.</w:t>
      </w:r>
    </w:p>
    <w:p>
      <w:pPr/>
      <w:r>
        <w:rPr>
          <w:lang w:val="id_ID" w:bidi="id_ID"/>
        </w:rPr>
      </w:r>
      <w:r>
        <w:rPr>
          <w:lang w:val="id_ID" w:bidi="id_ID"/>
        </w:rPr>
        <w:t>Seperti pada perikop sebelumnya, perhatian utama Paulus adalah agar selama beribadah, orang-orang harus berperilaku dengan cara yang membawa kemuliaan bagi Allah. Sama seperti Paulus telah mengingatkan orang-orang percaya untuk memikirkan orang lain, Paulus juga ingin agar orang-orang mempertimbangkan bagaimana tindakan mereka memengaruhi orang lain ketika mereka menyembah Allah. Orang-orang percaya kepada Yesus harus menghormati orang lain, meskipun orang-orang percaya memiliki kebebasan di dalam Kristus dan tidak lagi harus mengikuti semua hukum Musa.</w:t>
      </w:r>
    </w:p>
    <w:p>
      <w:pPr/>
      <w:r>
        <w:rPr>
          <w:lang w:val="id_ID" w:bidi="id_ID"/>
        </w:rPr>
      </w:r>
      <w:r>
        <w:rPr>
          <w:lang w:val="id_ID" w:bidi="id_ID"/>
        </w:rPr>
        <w:t xml:space="preserve">Anda tentu ingat bahwa meskipun Korintus terletak di negara Yunani, pada masa itu bangsa Romawi memerintah Korintus. Orang-orang mengikuti praktik budaya Romawi. Cara orang menata rambut mereka merupakan simbol perilaku dan sikap seksual mereka. Seseorang dengan rambut panjang biasanya merupakan simbol bahwa mereka tidak bermoral secara seksual. Jika seseorang mencukur rambutnya hingga botak, itu merupakan tanda bahwa orang tersebut hidup selibat atau berpantang melakukan hubungan seksual dengan siapa pun. Seorang pria yang memotong pendek rambutnya, atau seorang wanita yang mengenakan penutup kepala atau kerudung, memberi tahu orang-orang bahwa mereka dalam hubungan seksual yang berkomitmen, kemungkinan besar sebagai orang yang sudah menikah. </w:t>
      </w:r>
    </w:p>
    <w:p>
      <w:pPr/>
      <w:r>
        <w:rPr>
          <w:lang w:val="id_ID" w:bidi="id_ID"/>
        </w:rPr>
      </w:r>
      <w:r>
        <w:rPr>
          <w:lang w:val="id_ID" w:bidi="id_ID"/>
        </w:rPr>
        <w:t>Berhenti di sini dan diskusikan pertanyaan ini secara berkelompok: Dalam budaya Anda, apa yang dapat Anda simpulkan tentang seseorang dari penampilan mereka? Bagian mana dari penampilan seseorang yang menjadi simbol dalam budaya Anda yang menunjukkan bahwa orang tersebut terhormat? Simbol apa yang menunjukkan bahwa orang tersebut memiliki karakter buruk? Hentikan sejenak audio ini di sini.</w:t>
      </w:r>
    </w:p>
    <w:p>
      <w:pPr/>
      <w:r>
        <w:rPr>
          <w:lang w:val="id_ID" w:bidi="id_ID"/>
        </w:rPr>
      </w:r>
      <w:r>
        <w:rPr>
          <w:lang w:val="id_ID" w:bidi="id_ID"/>
        </w:rPr>
        <w:t xml:space="preserve">Hukum Romawi melindungi perempuan yang mengenakan tudung atau penutup kepala. Penutup kepala itu merupakan tanda bahwa ia adalah perempuan terhormat yang memiliki disiplin diri. Jika seorang laki-laki melakukan pendekatan seksual terhadap seorang perempuan yang mengenakan penutup kepala, pihak berwenang dapat menangkap laki-laki itu dan menghukumnya. Dalam budaya ini, seorang perempuan menunjukkan rasa hormat atau tidak hormat kepada orang-orang terdekatnya melalui cara berpakaian dan menata rambutnya. Jika seorang perempuan mengenakan penutup kepala, ia menghormati suaminya, anak-anak, orang tua, dan saudara kandungnya. Jika seorang perempuan tidak mengenakan penutup kepala, ia mempermalukan dan membawa aib bagi keluarganya. </w:t>
      </w:r>
    </w:p>
    <w:p>
      <w:pPr/>
      <w:r>
        <w:rPr>
          <w:lang w:val="id_ID" w:bidi="id_ID"/>
        </w:rPr>
      </w:r>
      <w:r>
        <w:rPr>
          <w:lang w:val="id_ID" w:bidi="id_ID"/>
        </w:rPr>
        <w:t>Laki-laki dalam budaya Romawi biasanya tidak mengenakan jenis penutup kepala apa pun. Ada beberapa pengecualian untuk hal ini. Seorang laki-laki yang berkabung atas kematian seseorang mungkin akan menutupi kepalanya. Ada kemungkinan bahwa laki-laki yang mempersembahkan korban kepada dewa berhala mungkin juga menutupi kepala mereka. Kita tidak tahu mengapa Paulus menyebutkan penutup kepala untuk laki-laki karena laki-laki biasanya tidak mengenakan penutup kepala dalam budaya Romawi.</w:t>
      </w:r>
    </w:p>
    <w:p>
      <w:pPr/>
      <w:r>
        <w:rPr>
          <w:lang w:val="id_ID" w:bidi="id_ID"/>
        </w:rPr>
      </w:r>
      <w:r>
        <w:rPr>
          <w:lang w:val="id_ID" w:bidi="id_ID"/>
        </w:rPr>
        <w:t>Paulus menekankan pentingnya hubungan dalam komunitas dan pentingnya memiliki struktur di mana berbagai bagian dari komunitas dapat berhubungan satu sama lain dalam kesatuan dan keteraturan. Paulus menunjukkan bahwa setiap hubungan memiliki peran, prioritas, dan tanggung jawab yang berbeda. Sebagai contoh, seorang laki-laki bertanggung jawab kepada Kristus, seorang perempuan bertanggung jawab kepada seorang laki-laki, dan Kristus bertanggung jawab kepada Allah. Hal terpenting yang perlu diingat di sini adalah bahwa seluruh perikop ini berbicara tentang hubungan dan bagaimana menunjukkan rasa hormat satu sama lain dalam budaya tempat Anda tinggal.</w:t>
      </w:r>
    </w:p>
    <w:p>
      <w:pPr/>
      <w:r>
        <w:rPr>
          <w:lang w:val="id_ID" w:bidi="id_ID"/>
        </w:rPr>
      </w:r>
      <w:r>
        <w:rPr>
          <w:lang w:val="id_ID" w:bidi="id_ID"/>
        </w:rPr>
        <w:t>Paulus menjelaskan bahwa meskipun laki-laki dan perempuan dapat berdoa dan bernubuat, atau menyampaikan pesan dari Allah, baik laki-laki maupun perempuan harus saling menghormati dan menghargai peran yang telah Allah berikan kepada mereka. Paulus menjelaskan bahwa meskipun mereka semua adalah orang percaya di gereja yang sama, atau tubuh Kristus yang sama, mereka tetaplah laki-laki dan perempuan yang unik. Mereka harus menanggapi sebagai laki-laki dan perempuan di dalam Kristus. Paulus mengingatkan orang-orang percaya bahwa Allah menciptakan manusia menurut gambar Allah sendiri. Allah menciptakan manusia untuk mendatangkan pujian dan kemuliaan bagi Allah. Allah menciptakan perempuan dari laki-laki. Perempuan juga diciptakan menurut gambar Allah, tetapi perempuan juga menyinarkan kemuliaan, atau kehormatan, laki-laki. Paulus menginstruksikan orang-orang untuk berpakaian dengan cara yang tidak menarik perhatian pada diri sendiri tetapi memuliakan Allah. Paulus mengingatkan orang-orang percaya bahwa laki-laki dan perempuan tidak berdiri sendiri, melainkan laki-laki dan perempuan saling membutuhkan. Yang terpenting, Allah memberikan kehidupan kepada setiap orang dan segala sesuatu.</w:t>
      </w:r>
    </w:p>
    <w:p>
      <w:pPr/>
      <w:r>
        <w:rPr>
          <w:lang w:val="id_ID" w:bidi="id_ID"/>
        </w:rPr>
      </w:r>
      <w:r>
        <w:rPr>
          <w:lang w:val="id_ID" w:bidi="id_ID"/>
        </w:rPr>
        <w:t>Paulus menjelaskan bahwa instruksi ini bukanlah pendapat Paulus sendiri melainkan mewakili ajaran tradisional di semua gereja.</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11:2–16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memiliki tiga adegan.</w:t>
      </w:r>
    </w:p>
    <w:p>
      <w:pPr/>
      <w:r>
        <w:rPr>
          <w:lang w:val="id_ID" w:bidi="id_ID"/>
        </w:rPr>
      </w:r>
      <w:r>
        <w:rPr>
          <w:b/>
          <w:lang w:val="id_ID" w:bidi="id_ID"/>
        </w:rPr>
        <w:t>Pada bagian pertama:</w:t>
      </w:r>
      <w:r>
        <w:rPr>
          <w:lang w:val="id_ID" w:bidi="id_ID"/>
        </w:rPr>
        <w:t xml:space="preserve"> Paulus memuji orang-orang percaya di Korintus karena mengikuti ajaran Paulus. Kemudian Paulus mengoreksi orang-orang percaya mengenai masalah menghormati peran dan tanggung jawab yang telah ditetapkan Allah. Paulus menginstruksikan orang-orang percaya untuk menghormati Allah dengan cara setiap orang percaya menampilkan diri saat berdoa dan bernubuat.</w:t>
      </w:r>
    </w:p>
    <w:p>
      <w:pPr/>
      <w:r>
        <w:rPr>
          <w:lang w:val="id_ID" w:bidi="id_ID"/>
        </w:rPr>
      </w:r>
      <w:r>
        <w:rPr>
          <w:b/>
          <w:lang w:val="id_ID" w:bidi="id_ID"/>
        </w:rPr>
        <w:t>Pada bagian kedua:</w:t>
      </w:r>
      <w:r>
        <w:rPr>
          <w:lang w:val="id_ID" w:bidi="id_ID"/>
        </w:rPr>
        <w:t xml:space="preserve"> Paulus menegaskan perbedaan antara laki-laki dan perempuan. Paulus mengatakan bahwa manusia diciptakan menurut gambar Allah dan menyinarkan kemuliaan Allah. Allah menciptakan perempuan dari laki-laki, sehingga perempuan juga mencerminkan kemuliaan Allah dan kemuliaan laki-laki. Oleh karena itu, seorang perempuan hendaknya berpakaian sopan saat beribadah. Laki-laki dan perempuan tidak dapat berdiri sendiri tetapi saling membutuhkan. Allah menciptakan baik laki-laki maupun perempuan.</w:t>
      </w:r>
    </w:p>
    <w:p>
      <w:pPr/>
      <w:r>
        <w:rPr>
          <w:lang w:val="id_ID" w:bidi="id_ID"/>
        </w:rPr>
      </w:r>
      <w:r>
        <w:rPr>
          <w:b/>
          <w:lang w:val="id_ID" w:bidi="id_ID"/>
        </w:rPr>
        <w:t>Pada bagian ketiga:</w:t>
      </w:r>
      <w:r>
        <w:rPr>
          <w:lang w:val="id_ID" w:bidi="id_ID"/>
        </w:rPr>
        <w:t xml:space="preserve"> Paulus mengajukan dua pertanyaan untuk menekankan maksud Paulus. Paulus tidak mengharapkan jawaban. Paulus memberi tahu orang-orang percaya bahwa meskipun orang-orang percaya tidak setuju, ini adalah praktik gereja.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Kristus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Para laki-laki di jemaat Korintus</w:t>
      </w:r>
    </w:p>
    <w:p>
      <w:pPr>
        <w:pStyle w:val="ListBullet"/>
        <w:spacing w:line="240" w:lineRule="auto"/>
        <w:ind w:left="720"/>
      </w:pPr>
      <w:r>
        <w:rPr>
          <w:lang w:val="id_ID" w:bidi="id_ID"/>
        </w:rPr>
      </w:r>
      <w:r>
        <w:rPr>
          <w:lang w:val="id_ID" w:bidi="id_ID"/>
        </w:rPr>
        <w:t>Para perempuan di jemaat Korintus</w:t>
      </w:r>
    </w:p>
    <w:p>
      <w:pPr>
        <w:pStyle w:val="ListBullet"/>
        <w:spacing w:line="240" w:lineRule="auto"/>
        <w:ind w:left="720"/>
      </w:pPr>
      <w:r>
        <w:rPr>
          <w:lang w:val="id_ID" w:bidi="id_ID"/>
        </w:rPr>
      </w:r>
      <w:r>
        <w:rPr>
          <w:lang w:val="id_ID" w:bidi="id_ID"/>
        </w:rPr>
        <w:t>Dan para malaikat</w:t>
      </w:r>
    </w:p>
    <w:p>
      <w:pPr/>
      <w:r>
        <w:rPr>
          <w:lang w:val="id_ID" w:bidi="id_ID"/>
        </w:rPr>
      </w:r>
      <w:r>
        <w:rPr>
          <w:lang w:val="id_ID" w:bidi="id_ID"/>
        </w:rPr>
        <w:t xml:space="preserve">Paulus memulai perikop ini dengan memuji orang-orang percaya di Korintus atas cara orang-orang percaya mengikuti ajaran dan tradisi yang Paulus berikan kepada orang-orang percaya. Paulus menggunakan kata yang tegas di mana Paulus memberikan penghargaan penuh kepada orang-orang percaya karena mengingat dan mengikuti ajaran persis seperti yang Paulus sampaikan kepada mereka. Namun, Paulus kemudian beralih untuk menegur orang-orang percaya atas beberapa hal yang tidak pantas. </w:t>
      </w:r>
    </w:p>
    <w:p>
      <w:pPr/>
      <w:r>
        <w:rPr>
          <w:lang w:val="id_ID" w:bidi="id_ID"/>
        </w:rPr>
      </w:r>
      <w:r>
        <w:rPr>
          <w:lang w:val="id_ID" w:bidi="id_ID"/>
        </w:rPr>
        <w:t>Berhenti di sini dan diskusikan bagaimana Anda akan menerjemahkan transisi dari memberikan pujian ke memberikan koreksi tanpa mengurangi kekuatan pujian tersebut. Hentikan sebentar audio ini di sini.</w:t>
      </w:r>
    </w:p>
    <w:p>
      <w:pPr/>
      <w:r>
        <w:rPr>
          <w:lang w:val="id_ID" w:bidi="id_ID"/>
        </w:rPr>
      </w:r>
      <w:r>
        <w:rPr>
          <w:lang w:val="id_ID" w:bidi="id_ID"/>
        </w:rPr>
        <w:t>Pada bagian pertama, Paulus mengatakan bahwa Kristus adalah kepala atau pemimpin laki-laki, laki-laki adalah kepala atau pemimpin perempuan, dan Allah adalah kepala atau pemimpin Kristus. Paulus menggunakan bahasa khusus di sini. Dalam bahasa aslinya, Paulus menggunakan kata "kepala" seperti bagian kepala pada tubuh. Paulus sering menggunakan gambaran tubuh dalam surat ini. Pada perikop selanjutnya, Paulus akan menjelaskan bagaimana berbagai bagian tubuh bekerja bersama-sama. Paulus menggunakan kata untuk kepala secara fisik dari sebuah tubuh karena kata itu memiliki beberapa makna, yang semuanya penting dalam perikop ini. Kepala memimpin bagian tubuh lainnya. Kepala adalah sumber kehidupan bagi bagian tubuh lainnya. Tubuh tidak dapat berfungsi tanpa kepala. Kepala adalah bagian tubuh teratas dan paling dihormati. Kepala memiliki peran khusus dalam tubuh. Kepala memiliki tanggung jawab khusus di dalam tubuh.</w:t>
      </w:r>
    </w:p>
    <w:p>
      <w:pPr/>
      <w:r>
        <w:rPr>
          <w:lang w:val="id_ID" w:bidi="id_ID"/>
        </w:rPr>
      </w:r>
      <w:r>
        <w:rPr>
          <w:lang w:val="id_ID" w:bidi="id_ID"/>
        </w:rPr>
        <w:t>Berhenti di sini dan diskusikan bagaimana Anda akan menerjemahkan gagasan tentang kepala sehingga orang-orang akan memahami bahwa ini adalah peran khusus yang mencakup kepemimpinan, kehormatan, dan tanggung jawab. Karena maksud Paulus yang sebenarnya tidak jelas, kami menyarankan untuk menggunakan kata yang merujuk pada kepala sebagai bagian tubuh seseorang jika memungkinkan. Hentikan sebentar audio ini di sini.</w:t>
      </w:r>
    </w:p>
    <w:p>
      <w:pPr/>
      <w:r>
        <w:rPr>
          <w:lang w:val="id_ID" w:bidi="id_ID"/>
        </w:rPr>
      </w:r>
      <w:r>
        <w:rPr>
          <w:lang w:val="id_ID" w:bidi="id_ID"/>
        </w:rPr>
        <w:t>Dalam perikop ini, Paulus merujuk pada laki-laki dan perempuan. Dalam bahasa aslinya, Paulus menggunakan kata-kata umum untuk menyebut seorang laki-laki dan seorang perempuan. Beberapa terjemahan telah memilih untuk menggunakan kata-kata suami dan istri ketika Paulus berbicara tentang hubungan antara seorang laki-laki dan seorang perempuan. Dalam bahasa aslinya, hanya ada satu kata untuk laki-laki sekaligus suami. Selain itu, hanya ada satu kata untuk wanita sekaligus istri. Kami menyarankan Anda menggunakan kata umum untuk laki-laki dan perempuan dalam bahasa Anda.</w:t>
      </w:r>
    </w:p>
    <w:p>
      <w:pPr/>
      <w:r>
        <w:rPr>
          <w:lang w:val="id_ID" w:bidi="id_ID"/>
        </w:rPr>
      </w:r>
      <w:r>
        <w:rPr>
          <w:lang w:val="id_ID" w:bidi="id_ID"/>
        </w:rPr>
        <w:t>Berhenti di sini dan diskusikan bagaimana Anda akan menerjemahkan kata-kata untuk laki-laki dan perempuan dalam perikop ini. Hentikan sebentar audio ini di sini.</w:t>
      </w:r>
    </w:p>
    <w:p>
      <w:pPr/>
      <w:r>
        <w:rPr>
          <w:lang w:val="id_ID" w:bidi="id_ID"/>
        </w:rPr>
      </w:r>
      <w:r>
        <w:rPr>
          <w:lang w:val="id_ID" w:bidi="id_ID"/>
        </w:rPr>
        <w:t>Baik laki-laki maupun perempuan berdoa dan bernubuat selama ibadah. Paulus mengatakan bahwa ketika seorang laki-laki atau perempuan berdoa atau bernubuat selama ibadah di depan umum, laki-laki atau perempuan itu harus melakukannya dengan cara yang tidak mencemarkan kepala mereka. Dalam budaya Romawi, gaya rambut seseorang adalah simbol karakter mereka. Karena laki-laki yang terhormat tidak menutupi kepala mereka atau membiarkan rambut mereka panjang, laki-laki Kristen harus menunjukkan bahwa mereka terhormat ketika mereka berdoa dan bernubuat dengan tidak mengenakan penutup kepala. Namun, para perempuan terhormat membiarkan rambut mereka panjang dengan semacam penutup rambut atau tudung. Jadi Paulus memberi tahu para perempuan Kristen bahwa mereka harus terlihat seperti perempuan terhormat ketika mereka berdoa dan bernubuat, jika tidak mereka akan mendatangkan penghinaan pada kepala mereka—dengan kata lain, mereka akan mendatangkan penghinaan pada para pemimpin mereka dan akhirnya pada Kristus dan Allah.</w:t>
      </w:r>
    </w:p>
    <w:p>
      <w:pPr/>
      <w:r>
        <w:rPr>
          <w:lang w:val="id_ID" w:bidi="id_ID"/>
        </w:rPr>
      </w:r>
      <w:r>
        <w:rPr>
          <w:lang w:val="id_ID" w:bidi="id_ID"/>
        </w:rPr>
        <w:t>Pada bagian kedua, Paulus mengingatkan orang-orang Korintus tentang penciptaan laki-laki dan perempuan. Paulus mengatakan bahwa Allah menciptakan manusia menurut gambar Allah dan bahwa manusia menyinarkan kemuliaan Allah. Allah menciptakan perempuan pertama dari laki-laki pertama, sehingga perempuan juga mencerminkan kemuliaan Allah dan kemuliaan laki-laki. Kita tahu dari kisah penciptaan bahwa Allah menciptakan perempuan karena laki-laki itu sendirian. Tidak seperti hewan-hewan, laki-laki itu tidak memiliki pasangan perempuan. Oleh karena itu, Allah menciptakan perempuan untuk laki-laki. Untuk alasan-alasan ini, seorang perempuan harus berpakaian sopan ketika ia beribadah. Paulus mengatakan bahwa itu adalah tanda wibawa. Tidak jelas apakah penutup kepala perempuan itu merupakan tanda bahwa perempuan tersebut tunduk kepada mereka yang memiliki wibawa atas dirinya atau apakah pakaian sopannya sebagai perempuan percaya memberinya wibawa untuk berdoa dan bernubuat di depan umum.</w:t>
      </w:r>
    </w:p>
    <w:p>
      <w:pPr/>
      <w:r>
        <w:rPr>
          <w:lang w:val="id_ID" w:bidi="id_ID"/>
        </w:rPr>
      </w:r>
      <w:r>
        <w:rPr>
          <w:lang w:val="id_ID" w:bidi="id_ID"/>
        </w:rPr>
        <w:t>Berhenti di sini dan diskusikan bagaimana Anda akan menerjemahkan tanda wibawa dalam perikop ini. Karena maksud Paulus tidak jelas, terjemahkan gagasan ini secara harfiah tanpa memberikan interpretasi. Hentikan sebentar audio ini di sini.</w:t>
      </w:r>
    </w:p>
    <w:p>
      <w:pPr/>
      <w:r>
        <w:rPr>
          <w:lang w:val="id_ID" w:bidi="id_ID"/>
        </w:rPr>
      </w:r>
      <w:r>
        <w:rPr>
          <w:lang w:val="id_ID" w:bidi="id_ID"/>
        </w:rPr>
        <w:t>Paulus menyebutkan bahwa perempuan itu menudungi kepalanya karena para malaikat yang hadir ketika umat Allah menyembah Allah. Tidak jelas mengapa Paulus mengatakan ini. Paulus percaya bahwa para malaikat hadir selama ibadah. Paulus mungkin percaya bahwa para malaikat memperhatikan ketertiban dan perilaku yang baik dalam ibadah.</w:t>
      </w:r>
    </w:p>
    <w:p>
      <w:pPr/>
      <w:r>
        <w:rPr>
          <w:lang w:val="id_ID" w:bidi="id_ID"/>
        </w:rPr>
      </w:r>
      <w:r>
        <w:rPr>
          <w:lang w:val="id_ID" w:bidi="id_ID"/>
        </w:rPr>
        <w:t>Setelah menjelaskan bahwa ada perbedaan antara laki-laki dan perempuan, Paulus kembali ke tema tentang orang-orang yang saling membutuhkan. Paulus mengatakan bahwa bagi mereka yang menjadi milik Tuhan, perempuan tidak berdiri sendiri atau terpisah dari laki-laki, dan laki-laki tidak berdiri sendiri dari perempuan. Paulus memberikan contoh tentang hal ini: Meskipun perempuan pertama berasal dari seorang laki-laki, semua laki-laki lainnya dilahirkan dari seorang perempuan. Yang terpenting, Allah memberikan kehidupan kepada setiap orang dan segala sesuatu. Segala sesuatu sebenarnya berasal dari Allah!</w:t>
      </w:r>
    </w:p>
    <w:p>
      <w:pPr/>
      <w:r>
        <w:rPr>
          <w:lang w:val="id_ID" w:bidi="id_ID"/>
        </w:rPr>
      </w:r>
      <w:r>
        <w:rPr>
          <w:lang w:val="id_ID" w:bidi="id_ID"/>
        </w:rPr>
        <w:t>Pada bagian ketiga, Paulus mengajukan dua pertanyaan yang tidak Paulus harapkan untuk dijawab oleh orang-orang percaya. Paulus menggunakan pertanyaan-pertanyaan ini untuk menyampaikan poin penting yang menurutnya seharusnya sudah jelas bagi orang-orang percaya di Korintus. Paulus bertanya, "Apakah pantas bagi seorang perempuan untuk berdoa kepada Allah dengan kepala yang tidak tertutup? Bukankah kehidupan sehari-hari mengajarkan Anda bahwa jika seorang laki-laki berambut panjang, itu merupakan aib bagi laki-laki tersebut, tetapi jika seorang perempuan berambut panjang, rambut itu membawa kehormatan bagi perempuan tersebut?"</w:t>
      </w:r>
    </w:p>
    <w:p>
      <w:pPr/>
      <w:r>
        <w:rPr>
          <w:lang w:val="id_ID" w:bidi="id_ID"/>
        </w:rPr>
      </w:r>
      <w:r>
        <w:rPr>
          <w:lang w:val="id_ID" w:bidi="id_ID"/>
        </w:rPr>
        <w:t>Paulus berharap bahwa orang-orang percaya akan menjawab "Tidak" atas pertanyaan pertama dan "Ya" atas pertanyaan kedua. Dalam pertanyaan-pertanyaan ini, Paulus mengatakan bahwa meskipun orang-orang memiliki kebebasan di dalam Kristus, orang-orang harus saling menghormati dan menghormati struktur atau urutan yang telah ditetapkan Allah.</w:t>
      </w:r>
    </w:p>
    <w:p>
      <w:pPr/>
      <w:r>
        <w:rPr>
          <w:lang w:val="id_ID" w:bidi="id_ID"/>
        </w:rPr>
      </w:r>
      <w:r>
        <w:rPr>
          <w:lang w:val="id_ID" w:bidi="id_ID"/>
        </w:rPr>
        <w:t>Berhenti di sini dan diskusikan bagaimana Anda akan menerjemahkan pertanyaan-pertanyaan ini. Jika Anda tidak mengajukan jenis pertanyaan ini dalam budaya Anda, Anda dapat menerjemahkan pertanyaan-pertanyaan itu sebagai pernyataan yang kuat. Misalnya:</w:t>
      </w:r>
    </w:p>
    <w:p>
      <w:pPr/>
      <w:r>
        <w:rPr>
          <w:lang w:val="id_ID" w:bidi="id_ID"/>
        </w:rPr>
      </w:r>
      <w:r>
        <w:rPr>
          <w:lang w:val="id_ID" w:bidi="id_ID"/>
        </w:rPr>
        <w:t>Paulus menjelaskan bahwa ini bukan pendapat Paulus, atau perintah, tetapi itu mewakili ajaran tradisional di semua gereja. Ketika Paulus berkata, "Kami tidak memiliki praktik lain," tidak jelas kata "kami" merujuk pada siapa. Ada kemungkinan Paulus mengatakan bahwa Paulus dan para guru lainnya yang bekerja bersamanya mengajarkan hal ini. Kemungkinan lain adalah bahwa Paulus merujuk pada jemaat tempat Paulus saat ini berada. Paulus mungkin merujuk pada jemaat-jemaat atau orang Kristen pada umumnya. Salah satu cara yang mungkin untuk menerjemahkan perikop ini adalah, "Baik aku maupun jemaat-jemaat Allah yang lain tidak mempunyai kebiasaan lain selain ini."</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11:2–16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Kristus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Para laki-laki di jemaat Korintus</w:t>
      </w:r>
    </w:p>
    <w:p>
      <w:pPr>
        <w:pStyle w:val="ListBullet"/>
        <w:spacing w:line="240" w:lineRule="auto"/>
        <w:ind w:left="720"/>
      </w:pPr>
      <w:r>
        <w:rPr>
          <w:lang w:val="id_ID" w:bidi="id_ID"/>
        </w:rPr>
      </w:r>
      <w:r>
        <w:rPr>
          <w:lang w:val="id_ID" w:bidi="id_ID"/>
        </w:rPr>
        <w:t>Para perempuan di jemaat Korintus</w:t>
      </w:r>
    </w:p>
    <w:p>
      <w:pPr>
        <w:pStyle w:val="ListBullet"/>
        <w:spacing w:line="240" w:lineRule="auto"/>
        <w:ind w:left="720"/>
      </w:pPr>
      <w:r>
        <w:rPr>
          <w:lang w:val="id_ID" w:bidi="id_ID"/>
        </w:rPr>
      </w:r>
      <w:r>
        <w:rPr>
          <w:lang w:val="id_ID" w:bidi="id_ID"/>
        </w:rPr>
        <w:t>Dan para malaikat</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Paulus memberi tahu orang-orang percaya di Korintus, "Aku harus memuji kalian karena kalian telah berbuat baik dalam mengingat ajaran dan tradisi yang telah kuberikan kepada kalian. Namun ada satu hal yang saya ingin kalian mengerti: Kristus adalah kepala dari laki-laki, laki-laki adalah kepala dari perempuan, dan Allah adalah kepala dari Kristus. Seorang laki-laki menghina kepalanya jika ia berdoa atau bernubuat dengan kepala bertudung."</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pada orang yang memerankan seorang laki-laki Korintus,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"Tetapi seorang perempuan menghina kepalanya jika ia berdoa atau bernubuat tanpa menudungi kepalanya. Jika seorang perempuan menolak untuk menudungi kepalanya, ia harus memotong rambutnya atau mencukur rambut di kepalanya! Namun karena ia akan mendatangkan malu bagi dirinya sendiri dan keluarganya jika ia memotong rambutnya, seorang perempuan harus mengenakan penutup."</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pada orang yang memerankan seorang perempuan Korintus,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"Manusia tidak boleh menutupi kepalanya ketika beribadah, karena Allah menciptakan manusia menurut gambar Allah dan manusia menyinarkan kemuliaan Allah, atau membawa kehormatan kepada Allah. Allah menciptakan perempuan pertama dari laki-laki pertama, sehingga perempuan juga mencerminkan kemuliaan Allah dan kemuliaan laki-laki. Allah menjadikan perempuan sebagai penolong bagi laki-laki. Karena alasan-alasan ini, dan karena para malaikat, seorang perempuan hendaknya berpakaian sopan ketika beribadah sebagai tanda wibawa.</w:t>
      </w:r>
    </w:p>
    <w:p>
      <w:pPr/>
      <w:r>
        <w:rPr>
          <w:lang w:val="id_ID" w:bidi="id_ID"/>
        </w:rPr>
      </w:r>
      <w:r>
        <w:rPr>
          <w:lang w:val="id_ID" w:bidi="id_ID"/>
        </w:rPr>
        <w:t>"Sebagai orang-orang percaya kepada Tuhan Yesus, perempuan tidak terlepas dari laki-laki, dan laki-laki pun tidak terlepas dari perempuan. Kita mengetahui hal ini karena sebagaimana perempuan pertama diciptakan dari laki-laki, demikian pula laki-laki dilahirkan dari perempuan. Allah adalah yang menciptakan segala sesuatu."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Allah,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"Pikirkanlah ini: Apakah pantas bagi seorang perempuan berdoa kepada Allah dengan kepalanya tidak tertutup? Tentu saja tidak. Bukankah alam mengajarkan Anda bahwa jika seorang laki-laki berambut panjang, maka rambut laki-laki itu membuatnya kehilangan kehormatan? Dan bukankah alam mengajarkan Anda bahwa jika seorang perempuan memiliki rambut panjang, rambut perempuan itu mendatangkan kehormatan baginya? Allah memberikan rambut panjang kepada perempuan sebagai penutup. Jika ada yang ingin berdebat dengan kami dan tidak setuju tentang praktik ini, kami tidak memiliki kebiasaan lain di antara kami, begitu juga dengan jemaat-jemaat Allah lainnya."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pada orang yang memerankan seorang perempuan Korintus,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11:2–16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Paulus berkata kepada orang-orang Korintus, "Aku </w:t>
      </w:r>
      <w:r>
        <w:rPr>
          <w:b/>
          <w:lang w:val="id_ID" w:bidi="id_ID"/>
        </w:rPr>
        <w:t>memuji</w:t>
      </w:r>
      <w:r>
        <w:rPr>
          <w:lang w:val="id_ID" w:bidi="id_ID"/>
        </w:rPr>
        <w:t xml:space="preserve"> atau memberi pujian kepada kamu." Paulus memberi tahu orang-orang Korintus bahwa mereka telah berbuat baik. Paulus memberikan pujian penuh kepada orang-orang Korintus karena telah mengikuti petunjuk yang telah diberikan Paulus kepada mereka. Ini bukanlah jenis pujian yang sama seperti ketika seseorang memuji Allah.</w:t>
      </w:r>
    </w:p>
    <w:p>
      <w:pPr/>
      <w:r>
        <w:rPr>
          <w:lang w:val="id_ID" w:bidi="id_ID"/>
        </w:rPr>
      </w:r>
      <w:r>
        <w:rPr>
          <w:lang w:val="id_ID" w:bidi="id_ID"/>
        </w:rPr>
        <w:t xml:space="preserve">Berhenti di sini dan diskusikan dalam kelompok kata atau ungkapan apa yang akan Anda gunakan untuk </w:t>
      </w:r>
      <w:r>
        <w:rPr>
          <w:b/>
          <w:lang w:val="id_ID" w:bidi="id_ID"/>
        </w:rPr>
        <w:t>memuji</w:t>
      </w:r>
      <w:r>
        <w:rPr>
          <w:lang w:val="id_ID" w:bidi="id_ID"/>
        </w:rPr>
        <w:t xml:space="preserve"> atau memberikan pujian. Jika Anda telah menerjemahkan kata ini di kitab lain dalam Alkitab, gunakan kata yang sama dengan yang Anda gunakan di sana. Hentikan sebentar audio ini di sini.</w:t>
      </w:r>
    </w:p>
    <w:p>
      <w:pPr/>
      <w:r>
        <w:rPr>
          <w:lang w:val="id_ID" w:bidi="id_ID"/>
        </w:rPr>
      </w:r>
      <w:r>
        <w:rPr>
          <w:lang w:val="id_ID" w:bidi="id_ID"/>
        </w:rPr>
        <w:t xml:space="preserve">Paulus memberi tahu orang-orang percaya bahwa </w:t>
      </w:r>
      <w:r>
        <w:rPr>
          <w:b/>
          <w:lang w:val="id_ID" w:bidi="id_ID"/>
        </w:rPr>
        <w:t>Kristus</w:t>
      </w:r>
      <w:r>
        <w:rPr>
          <w:lang w:val="id_ID" w:bidi="id_ID"/>
        </w:rPr>
        <w:t xml:space="preserve"> adalah kepala setiap orang dan Allah adalah kepala Kristus. Gunakanlah kata yang sama untuk Kristus seperti yang telah Anda gunakan pada perikop sebelumnya. Lihat Daftar Kata Utama untuk informasi lebih lanjut tentang </w:t>
      </w:r>
      <w:r>
        <w:rPr>
          <w:lang w:val="id_ID" w:bidi="id_ID"/>
        </w:rPr>
        <w:t>Kristus</w:t>
      </w:r>
      <w:r>
        <w:rPr>
          <w:lang w:val="id_ID" w:bidi="id_ID"/>
        </w:rPr>
        <w:t>.</w:t>
      </w:r>
    </w:p>
    <w:p>
      <w:pPr/>
      <w:r>
        <w:rPr>
          <w:lang w:val="id_ID" w:bidi="id_ID"/>
        </w:rPr>
      </w:r>
      <w:r>
        <w:rPr>
          <w:lang w:val="id_ID" w:bidi="id_ID"/>
        </w:rPr>
        <w:t xml:space="preserve">Paulus mengatakan bahwa setiap laki-laki yang </w:t>
      </w:r>
      <w:r>
        <w:rPr>
          <w:b/>
          <w:lang w:val="id_ID" w:bidi="id_ID"/>
        </w:rPr>
        <w:t>berdoa</w:t>
      </w:r>
      <w:r>
        <w:rPr>
          <w:lang w:val="id_ID" w:bidi="id_ID"/>
        </w:rPr>
        <w:t xml:space="preserve"> atau </w:t>
      </w:r>
      <w:r>
        <w:rPr>
          <w:b/>
          <w:lang w:val="id_ID" w:bidi="id_ID"/>
        </w:rPr>
        <w:t>bernubuat</w:t>
      </w:r>
      <w:r>
        <w:rPr>
          <w:lang w:val="id_ID" w:bidi="id_ID"/>
        </w:rPr>
        <w:t xml:space="preserve"> dengan kepala yang bertudung, menghina kepalanya. Ketika seseorang berdoa, orang itu sedang berbicara dengan Allah. Seseorang dapat berdoa di depan umum atau di tempat pribadi. Dalam perikop ini Paulus berbicara tentang berdoa dalam ibadah umum.</w:t>
      </w:r>
    </w:p>
    <w:p>
      <w:pPr/>
      <w:r>
        <w:rPr>
          <w:lang w:val="id_ID" w:bidi="id_ID"/>
        </w:rPr>
      </w:r>
      <w:r>
        <w:rPr>
          <w:lang w:val="id_ID" w:bidi="id_ID"/>
        </w:rPr>
        <w:t xml:space="preserve">Berhenti di sini dan diskusikan dalam kelompok kata atau sebutan apa yang akan Anda pakai untuk </w:t>
      </w:r>
      <w:r>
        <w:rPr>
          <w:b/>
          <w:lang w:val="id_ID" w:bidi="id_ID"/>
        </w:rPr>
        <w:t>berdoa</w:t>
      </w:r>
      <w:r>
        <w:rPr>
          <w:lang w:val="id_ID" w:bidi="id_ID"/>
        </w:rPr>
        <w:t xml:space="preserve">. Carilah </w:t>
      </w:r>
      <w:r>
        <w:rPr>
          <w:lang w:val="id_ID" w:bidi="id_ID"/>
        </w:rPr>
        <w:t>doa</w:t>
      </w:r>
      <w:r>
        <w:rPr>
          <w:lang w:val="id_ID" w:bidi="id_ID"/>
        </w:rPr>
        <w:t xml:space="preserve"> di Daftar Kata Utama untuk informasi lebih lanjut. Jika Anda sudah menerjemahkan kata ini di kitab Alkitab yang lain, gunakan kata yang sama dengan yang telah Anda gunakan di sana. Hentikan sebentar audio ini di sini.</w:t>
      </w:r>
    </w:p>
    <w:p>
      <w:pPr/>
      <w:r>
        <w:rPr>
          <w:lang w:val="id_ID" w:bidi="id_ID"/>
        </w:rPr>
      </w:r>
      <w:r>
        <w:rPr>
          <w:b/>
          <w:lang w:val="id_ID" w:bidi="id_ID"/>
        </w:rPr>
        <w:t>Nubuat</w:t>
      </w:r>
      <w:r>
        <w:rPr>
          <w:lang w:val="id_ID" w:bidi="id_ID"/>
        </w:rPr>
        <w:t xml:space="preserve"> adalah ketika seseorang menyampaikan pesan dari Allah. Melalui Roh Kudus, Allah memberikan pengetahuan atau wawasan khusus kepada orang percaya untuk kebaikan jemaat. Orang tersebut dapat memberikan nubuat yang berisi pengajaran, peringatan, atau pesan tentang masa depan.</w:t>
      </w:r>
    </w:p>
    <w:p>
      <w:pPr/>
      <w:r>
        <w:rPr>
          <w:lang w:val="id_ID" w:bidi="id_ID"/>
        </w:rPr>
      </w:r>
      <w:r>
        <w:rPr>
          <w:lang w:val="id_ID" w:bidi="id_ID"/>
        </w:rPr>
        <w:t xml:space="preserve">Berhenti di sini dan diskusikan dalam kelompok kata atau frasa apa yang akan Anda gunakan untuk </w:t>
      </w:r>
      <w:r>
        <w:rPr>
          <w:b/>
          <w:lang w:val="id_ID" w:bidi="id_ID"/>
        </w:rPr>
        <w:t>nubuat</w:t>
      </w:r>
      <w:r>
        <w:rPr>
          <w:lang w:val="id_ID" w:bidi="id_ID"/>
        </w:rPr>
        <w:t xml:space="preserve">. Carilah kata </w:t>
      </w:r>
      <w:r>
        <w:rPr>
          <w:lang w:val="id_ID" w:bidi="id_ID"/>
        </w:rPr>
        <w:t>nubuat</w:t>
      </w:r>
      <w:r>
        <w:rPr>
          <w:lang w:val="id_ID" w:bidi="id_ID"/>
        </w:rPr>
        <w:t xml:space="preserve"> di Daftar Kata Utama untuk informasi lebih lanjut. Jika Anda telah menerjemahkan kata ini di kitab lain dalam Alkitab, gunakan kata yang sama dengan yang Anda gunakan di sana. Hentikan sebentar audio ini di sini.</w:t>
      </w:r>
    </w:p>
    <w:p>
      <w:pPr/>
      <w:r>
        <w:rPr>
          <w:lang w:val="id_ID" w:bidi="id_ID"/>
        </w:rPr>
      </w:r>
      <w:r>
        <w:rPr>
          <w:lang w:val="id_ID" w:bidi="id_ID"/>
        </w:rPr>
        <w:t xml:space="preserve">Paulus mengingatkan orang-orang percaya bahwa manusia adalah gambar dan kemuliaan Allah. Allah menciptakan semua orang menurut </w:t>
      </w:r>
      <w:r>
        <w:rPr>
          <w:b/>
          <w:lang w:val="id_ID" w:bidi="id_ID"/>
        </w:rPr>
        <w:t>gambar Allah</w:t>
      </w:r>
      <w:r>
        <w:rPr>
          <w:lang w:val="id_ID" w:bidi="id_ID"/>
        </w:rPr>
        <w:t xml:space="preserve">. Ini tidak berarti bahwa orang-orang secara fisik tampak seperti Allah. Ini berarti bahwa Allah menciptakan manusia dengan kualitas yang sama dengan Allah, seperti kemampuan untuk berpikir, mengasihi, menghargai dan menciptakan hal-hal yang indah, serta melakukan apa yang baik. Orang-orang mewakili Allah di bumi. </w:t>
      </w:r>
    </w:p>
    <w:p>
      <w:pPr/>
      <w:r>
        <w:rPr>
          <w:lang w:val="id_ID" w:bidi="id_ID"/>
        </w:rPr>
      </w:r>
      <w:r>
        <w:rPr>
          <w:lang w:val="id_ID" w:bidi="id_ID"/>
        </w:rPr>
        <w:t xml:space="preserve">Berhenti di sini dan diskusikan dalam kelompok kata atau frasa apa yang akan kalian gunakan untuk kata "gambar Allah." Carilah kata </w:t>
      </w:r>
      <w:r>
        <w:rPr>
          <w:lang w:val="id_ID" w:bidi="id_ID"/>
        </w:rPr>
        <w:t>gambar Allah</w:t>
      </w:r>
      <w:r>
        <w:rPr>
          <w:lang w:val="id_ID" w:bidi="id_ID"/>
        </w:rPr>
        <w:t xml:space="preserve"> di Daftar Kata Utama untuk keterangan yang lebih lanjut. Jika Anda telah menerjemahkan kata ini di kitab lain dalam Alkitab, gunakan kata yang sama dengan yang Anda gunakan di sana. Hentikan sebentar audio ini di sini.</w:t>
      </w:r>
    </w:p>
    <w:p>
      <w:pPr/>
      <w:r>
        <w:rPr>
          <w:lang w:val="id_ID" w:bidi="id_ID"/>
        </w:rPr>
      </w:r>
      <w:r>
        <w:rPr>
          <w:lang w:val="id_ID" w:bidi="id_ID"/>
        </w:rPr>
        <w:t xml:space="preserve">Allah menciptakan manusia untuk menyinarkan </w:t>
      </w:r>
      <w:r>
        <w:rPr>
          <w:b/>
          <w:lang w:val="id_ID" w:bidi="id_ID"/>
        </w:rPr>
        <w:t>kemuliaan</w:t>
      </w:r>
      <w:r>
        <w:rPr>
          <w:lang w:val="id_ID" w:bidi="id_ID"/>
        </w:rPr>
        <w:t xml:space="preserve"> Allah. Ketika orang-orang memandang manusia, orang-orang dapat melihat keindahan, kebesaran, dan kuasa Allah. Dengan cara ini, manusia menghormati Allah. Gunakan kata yang sama untuk kemuliaan yang telah Anda gunakan dalam perikop sebelumnya. Untuk informasi lebih lanjut, carilah kata </w:t>
      </w:r>
      <w:r>
        <w:rPr>
          <w:lang w:val="id_ID" w:bidi="id_ID"/>
        </w:rPr>
        <w:t>kemuliaan</w:t>
      </w:r>
      <w:r>
        <w:rPr>
          <w:lang w:val="id_ID" w:bidi="id_ID"/>
        </w:rPr>
        <w:t xml:space="preserve"> di Daftar Kata Utama.</w:t>
      </w:r>
    </w:p>
    <w:p>
      <w:pPr/>
      <w:r>
        <w:rPr>
          <w:lang w:val="id_ID" w:bidi="id_ID"/>
        </w:rPr>
      </w:r>
      <w:r>
        <w:rPr>
          <w:lang w:val="id_ID" w:bidi="id_ID"/>
        </w:rPr>
        <w:t xml:space="preserve">Paulus mengatakan bahwa karena seorang perempuan mencerminkan kemuliaan laki-laki, dan karena para </w:t>
      </w:r>
      <w:r>
        <w:rPr>
          <w:b/>
          <w:lang w:val="id_ID" w:bidi="id_ID"/>
        </w:rPr>
        <w:t>malaikat</w:t>
      </w:r>
      <w:r>
        <w:rPr>
          <w:lang w:val="id_ID" w:bidi="id_ID"/>
        </w:rPr>
        <w:t xml:space="preserve">, seorang perempuan harus memiliki tanda </w:t>
      </w:r>
      <w:r>
        <w:rPr>
          <w:b/>
          <w:lang w:val="id_ID" w:bidi="id_ID"/>
        </w:rPr>
        <w:t>wibawa</w:t>
      </w:r>
      <w:r>
        <w:rPr>
          <w:lang w:val="id_ID" w:bidi="id_ID"/>
        </w:rPr>
        <w:t xml:space="preserve"> di kepalanya. Malaikat adalah makhluk spiritual yang merupakan hamba Allah. Otoritas adalah hak yang dimiliki seseorang untuk membuat keputusan atau untuk melakukan sesuatu. Gunakan kata yang sama untuk malaikat dan otoritas seperti yang telah Anda gunakan pada perikop sebelumnya. Lihat kata </w:t>
      </w:r>
      <w:r>
        <w:rPr>
          <w:lang w:val="id_ID" w:bidi="id_ID"/>
        </w:rPr>
        <w:t>malaikat</w:t>
      </w:r>
      <w:r>
        <w:rPr>
          <w:lang w:val="id_ID" w:bidi="id_ID"/>
        </w:rPr>
        <w:t xml:space="preserve"> dan </w:t>
      </w:r>
      <w:r>
        <w:rPr>
          <w:lang w:val="id_ID" w:bidi="id_ID"/>
        </w:rPr>
        <w:t>wibawa</w:t>
      </w:r>
      <w:r>
        <w:rPr>
          <w:lang w:val="id_ID" w:bidi="id_ID"/>
        </w:rPr>
        <w:t xml:space="preserve"> di Daftar Kata Utama untuk informasi lebih lanjut.</w:t>
      </w:r>
    </w:p>
    <w:p>
      <w:pPr/>
      <w:r>
        <w:rPr>
          <w:lang w:val="id_ID" w:bidi="id_ID"/>
        </w:rPr>
      </w:r>
      <w:r>
        <w:rPr>
          <w:lang w:val="id_ID" w:bidi="id_ID"/>
        </w:rPr>
        <w:t xml:space="preserve">Paulus mengatakan bahwa "di dalam </w:t>
      </w:r>
      <w:r>
        <w:rPr>
          <w:b/>
          <w:lang w:val="id_ID" w:bidi="id_ID"/>
        </w:rPr>
        <w:t>Tuhan</w:t>
      </w:r>
      <w:r>
        <w:rPr>
          <w:lang w:val="id_ID" w:bidi="id_ID"/>
        </w:rPr>
        <w:t xml:space="preserve">," atau "di antara umat Tuhan," perempuan tidak terlepas dari laki-laki dan laki-laki tidak terlepas dari perempuan. Dalam konteks ini, Tuhan merujuk pada Tuhan Yesus. Gunakan kata yang sama untuk Tuhan yang telah Anda gunakan dalam bagian-bagian sebelumnya. Untuk informasi lebih lanjut tentang </w:t>
      </w:r>
      <w:r>
        <w:rPr>
          <w:lang w:val="id_ID" w:bidi="id_ID"/>
        </w:rPr>
        <w:t>Tuhan</w:t>
      </w:r>
      <w:r>
        <w:rPr>
          <w:lang w:val="id_ID" w:bidi="id_ID"/>
        </w:rPr>
        <w:t>, lihat Daftar Kata Utama.</w:t>
      </w:r>
    </w:p>
    <w:p>
      <w:pPr/>
      <w:r>
        <w:rPr>
          <w:lang w:val="id_ID" w:bidi="id_ID"/>
        </w:rPr>
      </w:r>
      <w:r>
        <w:rPr>
          <w:lang w:val="id_ID" w:bidi="id_ID"/>
        </w:rPr>
        <w:t xml:space="preserve">Paulus menyatakan bahwa ini adalah praktik atau tradisi di jemaat-jemaat Allah. Sebuah </w:t>
      </w:r>
      <w:r>
        <w:rPr>
          <w:b/>
          <w:lang w:val="id_ID" w:bidi="id_ID"/>
        </w:rPr>
        <w:t>jemaat</w:t>
      </w:r>
      <w:r>
        <w:rPr>
          <w:lang w:val="id_ID" w:bidi="id_ID"/>
        </w:rPr>
        <w:t xml:space="preserve"> adalah komunitas para pengikut Yesus. Gunakan kata yang sama untuk jemaat seperti yang telah Anda gunakan pada perikop sebelumnya. Untuk informasi lebih lanjut tentang </w:t>
      </w:r>
      <w:r>
        <w:rPr>
          <w:lang w:val="id_ID" w:bidi="id_ID"/>
        </w:rPr>
        <w:t>jemaat</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Selanjutnya, kelompok dapat memutuskan versi bagian siapa yang paling Anda sukai. Anda mungkin memutuskan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11:17–26</w:t>
      </w:r>
      <w:r>
        <w:rPr>
          <w:lang w:val="id_ID" w:bidi="id_ID"/>
        </w:rPr>
      </w:r>
    </w:p>
    <w:p>
      <w:pPr>
        <w:pStyle w:val="Heading3"/>
      </w:pPr>
      <w:r>
        <w:rPr>
          <w:lang w:val="id_ID" w:bidi="id_ID"/>
        </w:rPr>
        <w:t>Dengar dan Renungkan</w:t>
      </w:r>
    </w:p>
    <w:p>
      <w:pPr/>
      <w:r>
        <w:rPr>
          <w:lang w:val="id_ID" w:bidi="id_ID"/>
        </w:rPr>
      </w:r>
      <w:r>
        <w:rPr>
          <w:lang w:val="id_ID" w:bidi="id_ID"/>
        </w:rPr>
        <w:t>Dalam tahap ini, dengarkan 1 Korintus 11:17–26 dan simpanlah dalam hatimu.</w:t>
      </w:r>
    </w:p>
    <w:p>
      <w:pPr/>
      <w:r>
        <w:rPr>
          <w:lang w:val="id_ID" w:bidi="id_ID"/>
        </w:rPr>
      </w:r>
      <w:r>
        <w:rPr>
          <w:lang w:val="id_ID" w:bidi="id_ID"/>
        </w:rPr>
        <w:t>Dengarkan versi audio dari 1 Korintus 11:17–26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audio ini di sini.</w:t>
      </w:r>
    </w:p>
    <w:p>
      <w:pPr>
        <w:pStyle w:val="ListBullet"/>
        <w:spacing w:line="240" w:lineRule="auto"/>
        <w:ind w:left="720"/>
      </w:pPr>
      <w:r>
        <w:rPr>
          <w:lang w:val="id_ID" w:bidi="id_ID"/>
        </w:rPr>
      </w:r>
      <w:r>
        <w:rPr>
          <w:lang w:val="id_ID" w:bidi="id_ID"/>
        </w:rPr>
        <w:t>Apa yang perikop ini sampaikan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Jeda audio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11:17–26 dalam terjemahan yang paling mudah dimengerti.</w:t>
      </w:r>
    </w:p>
    <w:p>
      <w:pPr/>
      <w:r>
        <w:rPr>
          <w:lang w:val="id_ID" w:bidi="id_ID"/>
        </w:rPr>
      </w:r>
      <w:r>
        <w:rPr>
          <w:lang w:val="id_ID" w:bidi="id_ID"/>
        </w:rPr>
        <w:t>Dalam perikop sebelumnya, Paulus memberikan instruksi tentang bagaimana berpakaian dengan benar saat orang-orang percaya Korintus berkumpul untuk menyembah Allah. Paulus memberi tahu para lelaki bahwa mereka tidak boleh menutup kepala selama ibadah. Namun, Paulus mengatakan bahwa para perempuan harus menutup kepala mereka. Jika tidak, Paulus mengatakan bahwa para perempuan akan membawa penghinaan atau rasa malu kepada diri mereka sendiri, keluarga mereka, dan akhirnya kepada Allah. Paulus memberi tahu orang-orang percaya bahwa orang-orang percaya harus menampilkan diri dengan cara yang hormat sehingga orang-orang akan memuliakan dan menghormati Allah.</w:t>
      </w:r>
    </w:p>
    <w:p>
      <w:pPr/>
      <w:r>
        <w:rPr>
          <w:lang w:val="id_ID" w:bidi="id_ID"/>
        </w:rPr>
      </w:r>
      <w:r>
        <w:rPr>
          <w:lang w:val="id_ID" w:bidi="id_ID"/>
        </w:rPr>
        <w:t>Dalam perikop terakhir, Paulus memuji orang-orang Korintus karena mengikuti instruksi dan tradisi yang diberikan Paulus kepada mereka. Namun, Paulus memulai perikop ini dengan mengatakan bahwa Paulus tidak dapat memberi pujian kepada jemaat Korintus dalam hal mengikuti ajaran yang telah Paulus berikan kepada mereka mengenai Perjamuan Tuhan Yesus. Anda akan mengingat bahwa orang-orang percaya berkumpul untuk makan hidangan khusus, yang disebut orang-orang percaya sebagai Perjamuan Tuhan, untuk mengingat bahwa Allah telah berjanji kepada orang-orang percaya untuk menyelamatkan mereka dari dosa-dosa mereka. Paulus telah mendengar bahwa orang-orang Korintus terbelah ketika mereka makan makanan ini. Paulus mungkin mendapatkan informasi ini dari orang-orang yang berbicara langsung dengan Paulus.</w:t>
      </w:r>
    </w:p>
    <w:p>
      <w:pPr/>
      <w:r>
        <w:rPr>
          <w:lang w:val="id_ID" w:bidi="id_ID"/>
        </w:rPr>
      </w:r>
      <w:r>
        <w:rPr>
          <w:lang w:val="id_ID" w:bidi="id_ID"/>
        </w:rPr>
        <w:t>Berhenti di sini dan diskusikan pertanyaan ini dalam kelompok: Ketika Anda memiliki informasi penting untuk dibagikan dengan seseorang yang berada jauh, apa saja cara-cara yang dapat Anda gunakan untuk menyampaikan informasi itu kepada orang tersebut? Dalam budaya Anda, manakah dari cara-cara ini yang paling dipercaya orang? Hentikan sebentar audio ini di sini.</w:t>
      </w:r>
    </w:p>
    <w:p>
      <w:pPr/>
      <w:r>
        <w:rPr>
          <w:lang w:val="id_ID" w:bidi="id_ID"/>
        </w:rPr>
      </w:r>
      <w:r>
        <w:rPr>
          <w:lang w:val="id_ID" w:bidi="id_ID"/>
        </w:rPr>
        <w:t>Paulus memberi tahu orang-orang Korintus bahwa mereka berperilaku dengan cara yang bertentangan dengan tujuan Perjamuan Tuhan. Bahkan, Paulus mengatakan bahwa ketika orang-orang percaya berkumpul, perilaku orang-orang percaya terhadap satu sama lain lebih banyak merugikan satu sama lain daripada saling membantu. Paulus telah mengulang berkali-kali bahwa orang-orang percaya harus saling membangun dan bekerja memberikan yang terbaik bagi orang lain. Namun, beberapa orang percaya Korintus menciptakan lebih banyak perpecahan ketika mereka berkumpul untuk beribadah. Paulus berbicara tentang jenis perpecahan yang berbeda, bukan sekadar mengikuti para pemimpin yang berbeda. Beberapa orang Korintus menciptakan perpecahan berdasarkan status mereka dalam masyarakat atau berapa banyak uang yang mereka miliki. Alih-alih saling peduli dan menghormati, orang-orang kaya Korintus memperlakukan orang-orang miskin Korintus dengan cara yang memalukan atau tidak terhormat. Paulus tidak senang mengenai cara orang-orang Korintus bertindak dan menciptakan perpecahan. Tetapi Paulus mengakui bahwa setidaknya ketika ada perpecahan, semua orang dapat melihat dengan jelas siapa yang benar-benar mengikuti Allah dan siapa yang tidak. Paulus mungkin telah berpikir mengenai apa yang Yesus katakan tentang orang-orang yang terpecah satu sama lain karena mereka percaya kepada Yesus.</w:t>
      </w:r>
    </w:p>
    <w:p>
      <w:pPr/>
      <w:r>
        <w:rPr>
          <w:lang w:val="id_ID" w:bidi="id_ID"/>
        </w:rPr>
      </w:r>
      <w:r>
        <w:rPr>
          <w:lang w:val="id_ID" w:bidi="id_ID"/>
        </w:rPr>
        <w:t>Paulus memberi tahu orang-orang Korintus bahwa perkumpulan mereka bukanlah untuk Perjamuan Tuhan karena mereka tidak saling menghormati dan mengasihi atau membawa kemuliaan bagi Allah. Banyak orang hanya memikirkan diri mereka sendiri. Orang-orang ini biasa makan dan minum terlalu banyak sementara orang-orang lain lapar. Selama waktu ini, sudah umum bagi orang-orang percaya untuk berkumpul untuk makan bersama, yang diakhiri dengan memakan roti dan meminum cawan anggur Perjamuan Tuhan. Di Korintus, alih-alih makan bersama, semua orang menyantap makanan masing-masing selama pertemuan jemaat. Paulus memberi tahu orang-orang Korintus bahwa jika mereka ingin makan dengan cara ini, maka mereka harus pergi dan makan di rumah mereka sendiri, bukan di pertemuan jemaat.</w:t>
      </w:r>
    </w:p>
    <w:p>
      <w:pPr/>
      <w:r>
        <w:rPr>
          <w:lang w:val="id_ID" w:bidi="id_ID"/>
        </w:rPr>
      </w:r>
      <w:r>
        <w:rPr>
          <w:lang w:val="id_ID" w:bidi="id_ID"/>
        </w:rPr>
        <w:t>Paulus mengajukan pertanyaan yang tidak Paulus harapkan untuk dijawab oleh orang-orang Korintus. Paulus berkata "Apakah kamu tidak memiliki rumah sendiri untuk makan dan minum?" Jawaban yang jelas adalah "Ya," yang menunjukkan bahwa Paulus mungkin berbicara kepada orang-orang percaya yang lebih kaya karena mereka akan menjadi satu-satunya yang memiliki rumah sendiri. Kita tahu dari Kitab Kisah Para Rasul bahwa banyak jemaat berkumpul di rumah-rumah jemaat. Orang-orang kaya di Korintus akan memiliki rumah bergaya Romawi, termasuk ruang makan dan sebuah atrium, atau ruang berkumpul. Orang-orang akan berbaring miring untuk menyantap hidangan formal, sehingga tergantung pada ukuran ruang makan, antara 9 sampai 20 orang dapat makan di ruangan itu. Menurut kebiasaan Romawi, tuan rumah akan mendudukkan orang-orang berdasarkan kedudukan mereka dalam masyarakat. Tuan rumah juga akan menyajikan makanan yang lebih baik kepada para tamu yang lebih penting. Atrium dahulu merupakan sebuah ruangan yang jauh lebih besar tempat orang-orang biasanya berkumpul. Sekitar 50 orang dapat berkumpul di atrium. Atrium mungkin tempat jemaat bertemu untuk beribadah. Beberapa ahli percaya bahwa orang-orang kaya Korintus datang lebih awal untuk makan di ruang makan tuan rumah. Ketika orang-orang percaya yang miskin tiba, orang-orang percaya yang miskin ini tidak dapat menemukan tempat di ruang makan di mana orang-orang lainnya sedang berpesta. Orang-orang Korintus yang miskin tidak akan dapat menyumbangkan makanan terbaik, dan tampaknya orang-orang kaya tidak meninggalkan makanan untuk orang lain.</w:t>
      </w:r>
    </w:p>
    <w:p>
      <w:pPr/>
      <w:r>
        <w:rPr>
          <w:lang w:val="id_ID" w:bidi="id_ID"/>
        </w:rPr>
      </w:r>
      <w:r>
        <w:rPr>
          <w:lang w:val="id_ID" w:bidi="id_ID"/>
        </w:rPr>
        <w:t>Berhenti di sini dan diskusikan pertanyaan ini dalam kelompok: Di mana orang-orang biasanya makan di rumah Anda? Berapa banyak orang yang dapat makan dengan nyaman di ruang itu? Ketika Anda memiliki lebih banyak orang daripada yang dapat muat di sebuah ruangan atau ruang itu, di manakah Anda berkumpul? Bagaimana Anda memutuskan siapa yang mendapatkan makanan dan siapa yang tidak? Hentikan sebentar audio ini di sini.</w:t>
      </w:r>
    </w:p>
    <w:p>
      <w:pPr/>
      <w:r>
        <w:rPr>
          <w:lang w:val="id_ID" w:bidi="id_ID"/>
        </w:rPr>
      </w:r>
      <w:r>
        <w:rPr>
          <w:lang w:val="id_ID" w:bidi="id_ID"/>
        </w:rPr>
        <w:t>Paulus kemudian mengajukan pertanyaan, "Apakah kamu menghina jemaat dan mempermalukan orang-orang yang tidak memiliki apa pun?" Paulus memberi tahu jemaat Korintus bahwa ketika seorang pemilik rumah membuka rumah mereka untuk jemaat beribadah, itu bukan lagi rumah tetapi ruang ibadah. Orang-orang harus mengikuti aturan komunitas Allah, daripada aturan sosial masyarakat. Tidak seperti aturan atau kebiasaan sosial, yang berbeda di setiap tempat, jemaat harus mengikuti ajaran Yesus. Paulus mengulangi bahwa Paulus tidak dapat memberikan pujian kepada orang-orang Korintus karena perilaku seperti ini.</w:t>
      </w:r>
    </w:p>
    <w:p>
      <w:pPr/>
      <w:r>
        <w:rPr>
          <w:lang w:val="id_ID" w:bidi="id_ID"/>
        </w:rPr>
      </w:r>
      <w:r>
        <w:rPr>
          <w:lang w:val="id_ID" w:bidi="id_ID"/>
        </w:rPr>
        <w:t>Paulus mengingatkan orang-orang Korintus bahwa Paulus telah mengajarkan orang-orang Korintus tentang apa yang Yesus perintahkan mengenai Perjamuan Tuhan. Paulus hanya menceritakan kembali kisah saat Yesus memulai tradisi Perjamuan Tuhan. Paulus melakukan ini untuk menunjukkan kepada orang-orang Korintus bahwa apa yang dilakukan orang-orang Korintus pada pertemuan mereka tidak menyerupai apa yang Yesus lakukan dan perintahkan kepada para pengikut Yesus untuk dilakukan. Paulus mengingatkan orang-orang Korintus tentang apa yang terjadi pada malam saat salah satu murid Yesus mengkhianati Yesus. Yesus makan hidangan perayaan, yang disebut Perjamuan Paskah, bersama murid-murid Yesus. Paskah membantu orang-orang mengingat bagaimana Allah menyelamatkan bangsa Israel dari perbudakan. Dengan cara yang sama, Yesus memberi tahu murid-murid Yesus bahwa perjamuan ini akan mengingatkan murid-murid tentang bagaimana Yesus menyelamatkan murid-murid dari perbudakan dosa. Kemudian, orang-orang yang percaya Yesus secara teratur makan hidangan ini bersama-sama dan menyebutnya Perjamuan Tuhan.</w:t>
      </w:r>
    </w:p>
    <w:p>
      <w:pPr/>
      <w:r>
        <w:rPr>
          <w:lang w:val="id_ID" w:bidi="id_ID"/>
        </w:rPr>
      </w:r>
      <w:r>
        <w:rPr>
          <w:lang w:val="id_ID" w:bidi="id_ID"/>
        </w:rPr>
        <w:t>Berhenti di sini dan diskusikan pertanyaan ini dalam kelompok: Perayaan atau peristiwa apa saja dalam budaya Anda yang merupakan pengingat akan peristiwa masa lalu? Ceritakan kisah tentang peristiwa masa lalu yang Anda rayakan. Hentikan sebentar audio ini di sini.</w:t>
      </w:r>
    </w:p>
    <w:p>
      <w:pPr/>
      <w:r>
        <w:rPr>
          <w:lang w:val="id_ID" w:bidi="id_ID"/>
        </w:rPr>
      </w:r>
      <w:r>
        <w:rPr>
          <w:lang w:val="id_ID" w:bidi="id_ID"/>
        </w:rPr>
        <w:t>Paulus mengingatkan orang-orang Korintus bahwa Yesus menyatakan perjanjian baru, atau janji khidmat antara Allah dan orang-orang yang percaya kepada Yesus. Orang-orang yang menerima perjanjian baru ini menjadi bagian dari komunitas perjanjian. Setiap kali orang-orang percaya berpartisipasi dalam Perjamuan Tuhan, orang-orang percaya menceritakan kembali kisah kematian Tuhan Yesus sampai Yesus kembali. Paulus menunjukkan betapa berbedanya Perjamuan Tuhan yang pertama dari apa yang dilakukan oleh orang-orang Korintus. Orang-orang Korintus tidak meniru Kristus dalam tindakan mereka selama Perjamuan Tuhan.</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11:17–26 dalam terjemahan yang paling mudah dimengerti.</w:t>
      </w:r>
    </w:p>
    <w:p>
      <w:pPr/>
      <w:r>
        <w:rPr>
          <w:lang w:val="id_ID" w:bidi="id_ID"/>
        </w:rPr>
      </w:r>
      <w:r>
        <w:rPr>
          <w:lang w:val="id_ID" w:bidi="id_ID"/>
        </w:rPr>
        <w:t>Dalam tahap ini, kelompok akan menentukan bagian, tokoh, dan latar dari perikop ini. Selanjutnya, kelompok akan memvisualisasikan bagian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menyatakan kepada jemaat Korintus bahwa Paulus tidak dapat memberikan pujian atau penghargaan kepada jemaat Korintus atas cara mereka berkumpul untuk Perjamuan Tuhan. Jemaat Korintus menimbulkan perpecahan ketika mereka bertemu. Orang-orang Korintus membuat situasi menjadi lebih buruk, bukannya lebih baik, ketika mereka berkumpul.</w:t>
      </w:r>
    </w:p>
    <w:p>
      <w:pPr/>
      <w:r>
        <w:rPr>
          <w:lang w:val="id_ID" w:bidi="id_ID"/>
        </w:rPr>
      </w:r>
      <w:r>
        <w:rPr>
          <w:b/>
          <w:lang w:val="id_ID" w:bidi="id_ID"/>
        </w:rPr>
        <w:t>Pada bagian kedua:</w:t>
      </w:r>
      <w:r>
        <w:rPr>
          <w:lang w:val="id_ID" w:bidi="id_ID"/>
        </w:rPr>
        <w:t xml:space="preserve"> Paulus memberi tahu orang-orang Korintus bahwa meskipun orang-orang Korintus mengatakan bahwa mereka makan Perjamuan Tuhan, apa yang dilakukan orang-orang Korintus tidak menyerupai Perjamuan Tuhan. Beberapa orang makan dan minum banyak tanpa berbagi dengan orang-orang lain yang lapar. Paulus mengatakan bahwa orang-orang Korintus tidak menghormati jemaat dan membawa rasa malu kepada sesama orang percaya.</w:t>
      </w:r>
    </w:p>
    <w:p>
      <w:pPr/>
      <w:r>
        <w:rPr>
          <w:lang w:val="id_ID" w:bidi="id_ID"/>
        </w:rPr>
      </w:r>
      <w:r>
        <w:rPr>
          <w:b/>
          <w:lang w:val="id_ID" w:bidi="id_ID"/>
        </w:rPr>
        <w:t>Pada bagian ketiga:</w:t>
      </w:r>
      <w:r>
        <w:rPr>
          <w:lang w:val="id_ID" w:bidi="id_ID"/>
        </w:rPr>
        <w:t xml:space="preserve"> Paulus mengingatkan orang-orang Korintus bahwa Paulus memberikan instruksi kepada orang-orang Korintus tentang Perjamuan Tuhan. Paulus mengingatkan orang-orang Korintus akan kata-kata yang digunakan Yesus pada Perjamuan Tuhan yang pertama. Paulus mengingatkan orang-orang Korintus bahwa Perjamuan Tuhan adalah perjamuan untuk mengingat apa yang telah Yesus lakukan bagi orang-orang percaya. Orang-orang Korintus menceritakan lagi kisah kematian Tuhan Yesus setiap kali orang-orang percaya berbagi dalam Perjamuan Tuhan.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yang kaya di Korintus</w:t>
      </w:r>
    </w:p>
    <w:p>
      <w:pPr>
        <w:pStyle w:val="ListBullet"/>
        <w:spacing w:line="240" w:lineRule="auto"/>
        <w:ind w:left="720"/>
      </w:pPr>
      <w:r>
        <w:rPr>
          <w:lang w:val="id_ID" w:bidi="id_ID"/>
        </w:rPr>
      </w:r>
      <w:r>
        <w:rPr>
          <w:lang w:val="id_ID" w:bidi="id_ID"/>
        </w:rPr>
        <w:t>Orang-orang percaya yang miskin di Korintus.</w:t>
      </w:r>
    </w:p>
    <w:p>
      <w:pPr>
        <w:pStyle w:val="ListBullet"/>
        <w:spacing w:line="240" w:lineRule="auto"/>
        <w:ind w:left="720"/>
      </w:pPr>
      <w:r>
        <w:rPr>
          <w:lang w:val="id_ID" w:bidi="id_ID"/>
        </w:rPr>
      </w:r>
      <w:r>
        <w:rPr>
          <w:lang w:val="id_ID" w:bidi="id_ID"/>
        </w:rPr>
        <w:t>Dan Tuhan Yesus</w:t>
      </w:r>
    </w:p>
    <w:p>
      <w:pPr/>
      <w:r>
        <w:rPr>
          <w:lang w:val="id_ID" w:bidi="id_ID"/>
        </w:rPr>
      </w:r>
      <w:r>
        <w:rPr>
          <w:lang w:val="id_ID" w:bidi="id_ID"/>
        </w:rPr>
        <w:t>Dalam perikop terakhir, Paulus memuji orang-orang Korintus karena mengikuti instruksi dan tradisi yang diberikan Paulus kepada mereka. Namun, Paulus memulai perikop ini dengan mengatakan bahwa Paulus tidak dapat memuji atau menyanjung orang-orang Korintus karena mengikuti ajaran yang telah Paulus berikan kepada mereka tentang Perjamuan Tuhan. Paulus mengatakan dua kali bahwa Paulus tidak memuji atau menyanjung orang-orang Korintus. Paulus memberi tahu jemaat Korintus bahwa mereka saling menyakiti daripada saling membantu ketika mereka bertemu untuk beribadah.</w:t>
      </w:r>
    </w:p>
    <w:p>
      <w:pPr/>
      <w:r>
        <w:rPr>
          <w:lang w:val="id_ID" w:bidi="id_ID"/>
        </w:rPr>
      </w:r>
      <w:r>
        <w:rPr>
          <w:lang w:val="id_ID" w:bidi="id_ID"/>
        </w:rPr>
        <w:t>Paulus memberi tahu orang-orang Korintus bagaimana mereka saling menyakiti. Ketika Paulus berkata, "Yang pertama," Paulus melakukan ini untuk menekankan poin Paulus. Paulus tidak menyebutkan poin "kedua". Cara lain untuk mengatakan ini adalah, "yang paling penting."</w:t>
      </w:r>
    </w:p>
    <w:p>
      <w:pPr/>
      <w:r>
        <w:rPr>
          <w:lang w:val="id_ID" w:bidi="id_ID"/>
        </w:rPr>
      </w:r>
      <w:r>
        <w:rPr>
          <w:lang w:val="id_ID" w:bidi="id_ID"/>
        </w:rPr>
        <w:t>Berhenti di sini dan diskusikan: Apa yang dilakukan orang-orang dalam bahasa Anda untuk menekankan poin yang sangat penting? Bagaimana Anda akan menerjemahkan makna "yang pertama" dalam bahasa Anda? Hentikan sebentar audio ini di sini.</w:t>
      </w:r>
    </w:p>
    <w:p>
      <w:pPr/>
      <w:r>
        <w:rPr>
          <w:lang w:val="id_ID" w:bidi="id_ID"/>
        </w:rPr>
      </w:r>
      <w:r>
        <w:rPr>
          <w:lang w:val="id_ID" w:bidi="id_ID"/>
        </w:rPr>
        <w:t>Ketika Paulus berkata, "Aku mendengar bahwa ada perpecahan," Paulus sedang memberi tahu orang-orang Korintus bahwa seseorang melaporkan hal ini kepada Paulus secara langsung, kemungkinan besar secara pribadi. Paulus menanggapi laporan itu dengan mengatakan bahwa Paulus percaya bahwa beberapa hal dari yang disampaikan orang-orang ini adalah benar. Paulus mungkin telah memilih untuk menanggapi hal seperti ini karena beberapa alasan. Pertama, Paulus mendengar ini dari seseorang yang dipercayai Paulus, tetapi Paulus tidak mengalaminya sendiri, sehingga Paulus ingin berhati-hati. Juga, Paulus mungkin mencoba menjadi seorang gembala atau pemimpin yang bijaksana dengan memberi tahu jemaat bahwa Paulus mengetahui tidak semua orang menyebabkan perpecahan itu. Paulus hanya menghadapi orang-orang yang menyebabkan masalah itu.</w:t>
      </w:r>
    </w:p>
    <w:p>
      <w:pPr/>
      <w:r>
        <w:rPr>
          <w:lang w:val="id_ID" w:bidi="id_ID"/>
        </w:rPr>
      </w:r>
      <w:r>
        <w:rPr>
          <w:lang w:val="id_ID" w:bidi="id_ID"/>
        </w:rPr>
        <w:t>Berhenti di sini dan diskusikan: Apa yang Anda katakan untuk memberi tahu orang-orang bahwa Anda telah menerima informasi dari sumber yang dapat diandalkan? Dalam budaya Anda, bagaimana Anda berbicara dengan sebuah kelompok tentang suatu masalah ketika Anda tahu bahwa hanya beberapa orang yang menyebabkan masalah itu? Bagaimana Anda akan menerjemahkan gagasan tentang Paulus yang mempercayai laporan itu, tetapi Paulus juga memahami bahwa hanya beberapa orang yang menyebabkan masalah itu? Hentikan sebentar audio ini di sini.</w:t>
      </w:r>
    </w:p>
    <w:p>
      <w:pPr/>
      <w:r>
        <w:rPr>
          <w:lang w:val="id_ID" w:bidi="id_ID"/>
        </w:rPr>
      </w:r>
      <w:r>
        <w:rPr>
          <w:lang w:val="id_ID" w:bidi="id_ID"/>
        </w:rPr>
        <w:t>Paulus kemudian tampaknya bertentangan dengan dirinya sendiri. Paulus menyatakan bahwa perpecahan mungkin membantu! Perpecahan memperjelas siapa saja orang yang menunjukkan iman sejati kepada Allah. Paulus mungkin menunjukkan bahwa Allah merencanakan perpecahan ini. Anda akan ingat bahwa Yesus pernah mengatakan bahwa orang-orang akan menentang mereka yang benar-benar mengikuti Yesus. Dalam perikop sebelumnya, Paulus memberi tahu orang-orang Korintus bahwa Allah akan menguji tindakan setiap orang, dan semua orang akan melihat hal-hal baik yang benar-benar bertahan.</w:t>
      </w:r>
    </w:p>
    <w:p>
      <w:pPr/>
      <w:r>
        <w:rPr>
          <w:lang w:val="id_ID" w:bidi="id_ID"/>
        </w:rPr>
      </w:r>
      <w:r>
        <w:rPr>
          <w:lang w:val="id_ID" w:bidi="id_ID"/>
        </w:rPr>
        <w:t>Orang-orang Korintus berpikir bahwa mereka sedang menyantap Perjamuan Tuhan, atau hidangan yang dimakan bersama oleh para pengikut Yesus untuk mengingat kematian Tuhan Yesus. Paulus memberi tahu orang-orang Korintus bahwa apa yang dilakukan orang-orang Korintus tidak menyerupai Perjamuan Tuhan sama sekali. Orang-orang Korintus berperilaku dengan cara yang tidak menghormati Yesus. Orang-orang yang bersama-sama makan Perjamuan Tuhan mengingat apa yang telah Yesus lakukan sehingga mereka dapat menjadi umat Allah. Beberapa orang makan makanan mereka sendiri tanpa membagikannya dengan orang lain. Beberapa orang tidak memiliki apa pun untuk dimakan, sementara orang lain memiliki begitu banyak sehingga mereka menjadi mabuk karena anggur.</w:t>
      </w:r>
    </w:p>
    <w:p>
      <w:pPr/>
      <w:r>
        <w:rPr>
          <w:lang w:val="id_ID" w:bidi="id_ID"/>
        </w:rPr>
      </w:r>
      <w:r>
        <w:rPr>
          <w:lang w:val="id_ID" w:bidi="id_ID"/>
        </w:rPr>
        <w:t>Paulus mengajukan serangkaian pertanyaan kepada orang-orang percaya yang tidak Paulus harapkan untuk mereka jawab. Paulus menggunakan pertanyaan-pertanyaan ini sebagai cara untuk memberi tahu orang-orang Korintus bahwa Paulus sangat tidak senang dan marah dengan orang-orang percaya. Paulus sedang menegur orang-orang percaya dengan pertanyaan-pertanyaan ini. Ketika Paulus bertanya, "Apakah Anda tidak memiliki rumah sendiri untuk makan dan minum?" Paulus memberi tahu orang-orang percaya bahwa mereka dapat makan dan minum di rumah mereka sendiri. Ketika Paulus bertanya, "Apakah Anda menghina jemaat Allah dan mempermalukan mereka yang tidak memiliki apa pun?" Paulus memberi tahu orang-orang ini bahwa mereka menganggap komunitas orang percaya tidak penting karena mereka tidak menghormati komunitas tersebut. Orang-orang percaya yang miskin merasa malu karena cara orang-orang percaya lainnya memperlakukan mereka.</w:t>
      </w:r>
    </w:p>
    <w:p>
      <w:pPr/>
      <w:r>
        <w:rPr>
          <w:lang w:val="id_ID" w:bidi="id_ID"/>
        </w:rPr>
      </w:r>
      <w:r>
        <w:rPr>
          <w:lang w:val="id_ID" w:bidi="id_ID"/>
        </w:rPr>
        <w:t>Berhenti di sini dan diskusikan bagaimana Anda akan menerjemahkan pertanyaan-pertanyaan ini. Jika Anda tidak menggunakan jenis pertanyaan ini dalam bahasa Anda, Anda harus mengubahnya menjadi pernyataan. Hentikan sebentar audio ini di sini.</w:t>
      </w:r>
    </w:p>
    <w:p>
      <w:pPr/>
      <w:r>
        <w:rPr>
          <w:lang w:val="id_ID" w:bidi="id_ID"/>
        </w:rPr>
      </w:r>
      <w:r>
        <w:rPr>
          <w:lang w:val="id_ID" w:bidi="id_ID"/>
        </w:rPr>
        <w:t>Pertanyaan Paulus berikutnya, "Apa yang akan aku katakan kepadamu?" menunjukkan betapa frustrasi Paulus terhadap orang-orang percaya. Paulus sangat kecewa dengan orang-orang percaya sehingga Paulus hampir tidak tahu apa yang harus dikatakan.</w:t>
      </w:r>
    </w:p>
    <w:p>
      <w:pPr/>
      <w:r>
        <w:rPr>
          <w:lang w:val="id_ID" w:bidi="id_ID"/>
        </w:rPr>
      </w:r>
      <w:r>
        <w:rPr>
          <w:lang w:val="id_ID" w:bidi="id_ID"/>
        </w:rPr>
        <w:t>Berhenti di sini dan diskusikan: Bagaimana Anda mengungkapkan frustrasi dan kekecewaan yang ekstrem dalam bahasa Anda? Diskusikan bagaimana Anda akan menerjemahkan gagasan ini dalam bahasa Anda. Hentikan sebentar audio ini di sini.</w:t>
      </w:r>
    </w:p>
    <w:p>
      <w:pPr/>
      <w:r>
        <w:rPr>
          <w:lang w:val="id_ID" w:bidi="id_ID"/>
        </w:rPr>
      </w:r>
      <w:r>
        <w:rPr>
          <w:lang w:val="id_ID" w:bidi="id_ID"/>
        </w:rPr>
        <w:t>Paulus mengajukan satu pertanyaan terakhir kepada orang-orang percaya, tetapi Paulus juga memberikan jawaban atas pertanyaan itu: "Haruskah aku memuji kamu untuk hal ini? Tidak, aku tidak mau!" Paulus mengatakan bahwa orang-orang Korintus berperilaku dengan cara yang mengharuskan Paulus untuk menegur daripada memuji mereka.</w:t>
      </w:r>
    </w:p>
    <w:p>
      <w:pPr/>
      <w:r>
        <w:rPr>
          <w:lang w:val="id_ID" w:bidi="id_ID"/>
        </w:rPr>
      </w:r>
      <w:r>
        <w:rPr>
          <w:lang w:val="id_ID" w:bidi="id_ID"/>
        </w:rPr>
        <w:t>Paulus memberi tahu orang-orang Korintus bahwa Paulus meneruskan, atau mengajarkan orang-orang Korintus, apa yang Tuhan berikan kepada Paulus untuk diajarkan. Dalam bahasa aslinya, Paulus berbicara dengan cara yang menunjukkan bahwa ini adalah tradisi yang dimulai oleh Yesus bersama murid-murid Yesus. Para murid sendiri, yang hadir di acara perjamuan, mungkin memberikan informasi ini kepada Paulus. Paulus menceritakan kisah tentang Perjamuan Tuhan yang pertama, dengan cara yang sama seperti yang diceritakan Lukas dalam Injil Lukas. Anda akan mengingat bahwa Lukas bepergian bersama Paulus dalam beberapa perjalanan Paulus.</w:t>
      </w:r>
    </w:p>
    <w:p>
      <w:pPr/>
      <w:r>
        <w:rPr>
          <w:lang w:val="id_ID" w:bidi="id_ID"/>
        </w:rPr>
      </w:r>
      <w:r>
        <w:rPr>
          <w:lang w:val="id_ID" w:bidi="id_ID"/>
        </w:rPr>
        <w:t>Berhenti di sini dan diskusikan bagaimana Anda akan menerjemahkan gagasan bahwa Paulus menerima instruksi mengenai Perjamuan Tuhan dari murid-murid yang ada bersama Yesus pada saat Perjamuan Tuhan yang pertama. Hentikan sebentar audio ini di sini.</w:t>
      </w:r>
    </w:p>
    <w:p>
      <w:pPr/>
      <w:r>
        <w:rPr>
          <w:lang w:val="id_ID" w:bidi="id_ID"/>
        </w:rPr>
      </w:r>
      <w:r>
        <w:rPr>
          <w:lang w:val="id_ID" w:bidi="id_ID"/>
        </w:rPr>
        <w:t>Berhenti di sini dan lakukan kegiatan ini: Jika Anda telah menerjemahkan Injil Lukas, dengarkan terjemahan Anda dari Lukas 22:17–20 atau mintalah seorang anggota kelompok Anda menceritakan kisah ini dari Lukas. Hentikan sebentar audio ini di sini.</w:t>
      </w:r>
    </w:p>
    <w:p>
      <w:pPr/>
      <w:r>
        <w:rPr>
          <w:lang w:val="id_ID" w:bidi="id_ID"/>
        </w:rPr>
      </w:r>
      <w:r>
        <w:rPr>
          <w:lang w:val="id_ID" w:bidi="id_ID"/>
        </w:rPr>
        <w:t>Paulus hanya menceritakan kembali saat ketika Yesus memulai tradisi Perjamuan Tuhan. Yesus melakukan ini pada malam ketika Yudas mengkhianati Yesus. Yesus dan murid-murid Yesus menikmati perjamuan Paskah bersama. Selama perjamuan, Yesus mengambil roti dan secangkir anggur dan memberikan makna baru pada simbol-simbol tersebut. Yesus mengucap syukur kepada Allah atas roti itu dan memecahkannya menjadi dua potong atau lebih. Yesus berkata, "Roti ini adalah tubuh-Ku, yang diberikan bagimu." Perbuatlah ini sebagai peringatan akan Aku." Dalam bahasa aslinya, tindakan di sini berarti bahwa roti tersebut adalah tubuh, atau bahwa roti tersebut ibarat atau merupakan simbol dari tubuh Yesus. Selanjutnya, Yesus mengambil cawan anggur dengan cara yang sama seperti roti; yaitu, Yesus mengambil roti dan mengucap syukur kepada Allah atas roti itu. Kemudian Yesus berkata, "Cawan ini adalah jenis perjanjian baru yang berbeda, atau kesepakatan antara Allah dan manusia." Aku membuat perjanjian ini dengan menumpahkan darahku, atau mati. "Ketika kamu meminumnya, lakukanlah ini sebagai peringatan akan Aku." Paulus memberi tahu orang-orang Korintus bahwa ketika mereka makan roti dan minum cawan anggur, mereka menceritakan kepada orang lain tentang kematian Tuhan Yesus sampai Yesus datang kembali. Paulus mengatakan bahwa ketika para pengikut Yesus merayakan Perjamuan Tuhan bersama-sama, dan mengingat makna simbol-simbolnya, para pengikut Yesus menceritakan kembali kisah kematian Yesus karena dosa-dosa dunia. Anda akan ingat Yesus telah mengatakan bahwa Yesus akan makan hidangan ini lagi ketika Yesus kembali untuk memerintah dalam kerajaan Allah.</w:t>
      </w:r>
    </w:p>
    <w:p>
      <w:pPr/>
      <w:r>
        <w:rPr>
          <w:lang w:val="id_ID" w:bidi="id_ID"/>
        </w:rPr>
      </w:r>
      <w:r>
        <w:rPr>
          <w:lang w:val="id_ID" w:bidi="id_ID"/>
        </w:rPr>
        <w:t xml:space="preserve">Berhenti di sini dan lihatlah gambar </w:t>
      </w:r>
      <w:r>
        <w:rPr>
          <w:lang w:val="id_ID" w:bidi="id_ID"/>
        </w:rPr>
        <w:t>roti tidak beragi</w:t>
      </w:r>
      <w:r>
        <w:rPr>
          <w:lang w:val="id_ID" w:bidi="id_ID"/>
        </w:rPr>
        <w:t xml:space="preserve"> dan </w:t>
      </w:r>
      <w:r>
        <w:rPr>
          <w:b/>
          <w:lang w:val="id_ID" w:bidi="id_ID"/>
        </w:rPr>
        <w:t>secangkir anggur</w:t>
      </w:r>
      <w:r>
        <w:rPr>
          <w:lang w:val="id_ID" w:bidi="id_ID"/>
        </w:rPr>
        <w:t>. Hentikan sebentar audio ini di sini.</w:t>
      </w:r>
    </w:p>
    <w:p>
      <w:pPr/>
      <w:r>
        <w:rPr>
          <w:lang w:val="id_ID" w:bidi="id_ID"/>
        </w:rPr>
      </w:r>
      <w:r>
        <w:rPr>
          <w:lang w:val="id_ID" w:bidi="id_ID"/>
        </w:rPr>
        <w:t>Sekarang, kelompok harus membuat papan cerita, menggambar, atau menggunakan benda-benda untuk memvisualisasikan perikop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11:17–26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yang kaya di Korintus</w:t>
      </w:r>
    </w:p>
    <w:p>
      <w:pPr>
        <w:pStyle w:val="ListBullet"/>
        <w:spacing w:line="240" w:lineRule="auto"/>
        <w:ind w:left="720"/>
      </w:pPr>
      <w:r>
        <w:rPr>
          <w:lang w:val="id_ID" w:bidi="id_ID"/>
        </w:rPr>
      </w:r>
      <w:r>
        <w:rPr>
          <w:lang w:val="id_ID" w:bidi="id_ID"/>
        </w:rPr>
        <w:t>Orang-orang percaya yang miskin di Korintus.</w:t>
      </w:r>
    </w:p>
    <w:p>
      <w:pPr>
        <w:pStyle w:val="ListBullet"/>
        <w:spacing w:line="240" w:lineRule="auto"/>
        <w:ind w:left="720"/>
      </w:pPr>
      <w:r>
        <w:rPr>
          <w:lang w:val="id_ID" w:bidi="id_ID"/>
        </w:rPr>
      </w:r>
      <w:r>
        <w:rPr>
          <w:lang w:val="id_ID" w:bidi="id_ID"/>
        </w:rPr>
        <w:t>Dan Tuhan Yesus</w:t>
      </w:r>
    </w:p>
    <w:p>
      <w:pPr/>
      <w:r>
        <w:rPr>
          <w:lang w:val="id_ID" w:bidi="id_ID"/>
        </w:rPr>
      </w:r>
      <w:r>
        <w:rPr>
          <w:lang w:val="id_ID" w:bidi="id_ID"/>
        </w:rPr>
        <w:t>Sebagai kelompok, peragakan perikop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Paulus memberi tahu orang-orang percaya di Korintus, "Aku tidak dapat menyanjung atau memuji kamu karena, ketika kamu berkumpul sebagai jemaat, kamu berperilaku saling menyakiti daripada saling membantu." Aku telah mendengar bahwa kamu terpecah-belah. Aku kira ada kebenaran dalam hal ini. Perpecahan dapat memperjelas siapa yang sungguh-sungguh mengikut Yesus dan siapa yang tidak."</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melanjutkan, "Ketika kamu berkumpul untuk beribadah, kamu mengaku sedang makan perjamuan Tuhan Yesus, tetapi sebenarnya tidak demikian! Beberapa orang mendahului dan menyantap makanan mereka sendiri. Beberapa orang kelaparan, sementara yang lain mabuk. Kalian memiliki rumah sendiri untuk makan dan minum. Apa yang kalian lakukan tidak menghormati Allah dan jemaat Allah. Kalian tidak menghormati saudara-saudari kalian yang lebih miskin! Aku tidak yakin apa yang harus dikatakan. Aku sungguh-sungguh tidak dapat memberikan pujian kepada kalian karena hal ini!"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percaya yang kaya di Korintus,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orang-orang percaya Korintus yang miskin,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melanjutkan, "Aku akan menyampaikan kepada kalian instruksi yang sama seperti yang diberikan Tuhan Yesus kepadaku." Pada malam salah satu murid Yesus mengkhianati Tuhan Yesus, Yesus mengambil roti dan mengucap syukur kepada Allah untuk itu. Yesus memecahkan roti menjadi berkeping-keping dan berkata, 'Roti ini adalah tubuh-Ku yang diberikan untukmu." Ingatlah Aku ketika kamu makan roti ini.' Setelah perjamuan makan, Yesus mengambil secangkir anggur. Yesus mengambilnya dan bersyukur kepada Allah untuk itu. Kemudian Yesus berkata, "Cawan anggur ini adalah perjanjian baru antara Allah dan umat Allah." Aku membuat perjanjian ini dengan menumpahkan darahku. Ketika kamu minum dari cawan ini, lakukanlah sebagai peringatan akan Aku.'"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Yesus,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memberi tahu jemaat Korintus, "Setiap kali kita makan roti dan minum cawan anggur, kita sedang memberitakan kepada orang lain tentang kematian Tuhan Yesus sampai Ia datang kembali."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percaya di Korintus,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11:17–26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Paulus memberi tahu jemaat Korintus bahwa Paulus tidak akan memuji atau </w:t>
      </w:r>
      <w:r>
        <w:rPr>
          <w:b/>
          <w:lang w:val="id_ID" w:bidi="id_ID"/>
        </w:rPr>
        <w:t>menyanjung</w:t>
      </w:r>
      <w:r>
        <w:rPr>
          <w:lang w:val="id_ID" w:bidi="id_ID"/>
        </w:rPr>
        <w:t xml:space="preserve"> jemaat Korintus karena mengikuti instruksi yang Paulus berikan kepada jemaat Korintus perihal Perjamuan Tuhan. Gunakan kata atau frasa yang sama untuk pujian atau sanjungan seperti yang telah Anda gunakan pada perikop sebelumnya.</w:t>
      </w:r>
    </w:p>
    <w:p>
      <w:pPr/>
      <w:r>
        <w:rPr>
          <w:lang w:val="id_ID" w:bidi="id_ID"/>
        </w:rPr>
      </w:r>
      <w:r>
        <w:rPr>
          <w:lang w:val="id_ID" w:bidi="id_ID"/>
        </w:rPr>
        <w:t xml:space="preserve">Paulus mengatakan bahwa ketika jemaat Korintus berkumpul sebagai </w:t>
      </w:r>
      <w:r>
        <w:rPr>
          <w:b/>
          <w:lang w:val="id_ID" w:bidi="id_ID"/>
        </w:rPr>
        <w:t>gereja</w:t>
      </w:r>
      <w:r>
        <w:rPr>
          <w:lang w:val="id_ID" w:bidi="id_ID"/>
        </w:rPr>
        <w:t xml:space="preserve">, orang-orang percaya terpecah menjadi berbagai kelompok. Jemaat adalah komunitas pengikut Yesus. Gunakan kata yang sama untuk jemaat seperti yang telah Anda gunakan dalam perikop sebelumnya. Untuk informasi lebih lanjut tentang </w:t>
      </w:r>
      <w:r>
        <w:rPr>
          <w:lang w:val="id_ID" w:bidi="id_ID"/>
        </w:rPr>
        <w:t>gereja</w:t>
      </w:r>
      <w:r>
        <w:rPr>
          <w:lang w:val="id_ID" w:bidi="id_ID"/>
        </w:rPr>
        <w:t>, lihat Daftar Kata Utama.</w:t>
      </w:r>
    </w:p>
    <w:p>
      <w:pPr/>
      <w:r>
        <w:rPr>
          <w:lang w:val="id_ID" w:bidi="id_ID"/>
        </w:rPr>
      </w:r>
      <w:r>
        <w:rPr>
          <w:lang w:val="id_ID" w:bidi="id_ID"/>
        </w:rPr>
        <w:t xml:space="preserve">Paulus memberi tahu jemaat Korintus bahwa bukan </w:t>
      </w:r>
      <w:r>
        <w:rPr>
          <w:b/>
          <w:lang w:val="id_ID" w:bidi="id_ID"/>
        </w:rPr>
        <w:t>Perjamuan Tuhan</w:t>
      </w:r>
      <w:r>
        <w:rPr>
          <w:lang w:val="id_ID" w:bidi="id_ID"/>
        </w:rPr>
        <w:t xml:space="preserve"> yang sedang dimakan oleh orang-orang percaya. Dalam perikop ini, Tuhan merujuk pada Tuhan Yesus. Perjamuan Tuhan yang pertama terjadi ketika Yesus makan perjamuan Paskah bersama murid-murid Yesus sebelum Yesus disalibkan. Ketika orang Kristen makan Perjamuan Tuhan, orang Kristen sedang mengingat tubuh Yesus yang hancur dan darah Yesus yang tercurah ketika Yesus mati untuk mereka.</w:t>
      </w:r>
    </w:p>
    <w:p>
      <w:pPr/>
      <w:r>
        <w:rPr>
          <w:lang w:val="id_ID" w:bidi="id_ID"/>
        </w:rPr>
      </w:r>
      <w:r>
        <w:rPr>
          <w:lang w:val="id_ID" w:bidi="id_ID"/>
        </w:rPr>
        <w:t xml:space="preserve">Berhenti di sini dan diskusikan dalam kelompok kata atau frasa apa yang akan Anda gunakan untuk </w:t>
      </w:r>
      <w:r>
        <w:rPr>
          <w:b/>
          <w:lang w:val="id_ID" w:bidi="id_ID"/>
        </w:rPr>
        <w:t>Perjamuan Tuhan</w:t>
      </w:r>
      <w:r>
        <w:rPr>
          <w:lang w:val="id_ID" w:bidi="id_ID"/>
        </w:rPr>
        <w:t xml:space="preserve">. Untuk informasi lebih lanjut tentang </w:t>
      </w:r>
      <w:r>
        <w:rPr>
          <w:lang w:val="id_ID" w:bidi="id_ID"/>
        </w:rPr>
        <w:t>Tuhan</w:t>
      </w:r>
      <w:r>
        <w:rPr>
          <w:lang w:val="id_ID" w:bidi="id_ID"/>
        </w:rPr>
        <w:t>, lihat Daftar Kata Utama. Hentikan sebentar audio ini di sini.</w:t>
      </w:r>
    </w:p>
    <w:p>
      <w:pPr/>
      <w:r>
        <w:rPr>
          <w:lang w:val="id_ID" w:bidi="id_ID"/>
        </w:rPr>
      </w:r>
      <w:r>
        <w:rPr>
          <w:lang w:val="id_ID" w:bidi="id_ID"/>
        </w:rPr>
        <w:t xml:space="preserve">Selama Perjamuan Tuhan yang pertama, Yesus mengambil </w:t>
      </w:r>
      <w:r>
        <w:rPr>
          <w:b/>
          <w:lang w:val="id_ID" w:bidi="id_ID"/>
        </w:rPr>
        <w:t>secangkir anggur</w:t>
      </w:r>
      <w:r>
        <w:rPr>
          <w:lang w:val="id_ID" w:bidi="id_ID"/>
        </w:rPr>
        <w:t xml:space="preserve"> dan berkata, "Cawan ini adalah perjanjian baru, atau kesepakatan, antara Allah dan umat Allah." Meskipun Yesus hanya berbicara tentang cawan, semua orang akan tahu bahwa cawan ini berisi anggur. Anda mungkin perlu menyertakan frasa "cawan anggur" dalam terjemahan Anda. Orang-orang membuat anggur dari jus anggur yang difermentasi. Anggur dalam Alkitab biasanya berwarna merah dan dapat melambangkan kehidupan, darah, sukacita, dan perayaan ketika orang-orang menggunakan anggur itu dengan baik.</w:t>
      </w:r>
    </w:p>
    <w:p>
      <w:pPr/>
      <w:r>
        <w:rPr>
          <w:lang w:val="id_ID" w:bidi="id_ID"/>
        </w:rPr>
      </w:r>
      <w:r>
        <w:rPr>
          <w:lang w:val="id_ID" w:bidi="id_ID"/>
        </w:rPr>
        <w:t xml:space="preserve">Berhenti di sini dan diskusikan dalam kelompok kata atau frasa apa yang akan Anda gunakan untuk </w:t>
      </w:r>
      <w:r>
        <w:rPr>
          <w:b/>
          <w:lang w:val="id_ID" w:bidi="id_ID"/>
        </w:rPr>
        <w:t>cawan</w:t>
      </w:r>
      <w:r>
        <w:rPr>
          <w:lang w:val="id_ID" w:bidi="id_ID"/>
        </w:rPr>
        <w:t xml:space="preserve">, atau </w:t>
      </w:r>
      <w:r>
        <w:rPr>
          <w:b/>
          <w:lang w:val="id_ID" w:bidi="id_ID"/>
        </w:rPr>
        <w:t>cawan anggur</w:t>
      </w:r>
      <w:r>
        <w:rPr>
          <w:lang w:val="id_ID" w:bidi="id_ID"/>
        </w:rPr>
        <w:t xml:space="preserve">. Jika diperlukan, lihatlah foto </w:t>
      </w:r>
      <w:r>
        <w:rPr>
          <w:b/>
          <w:lang w:val="id_ID" w:bidi="id_ID"/>
        </w:rPr>
        <w:t>segelas anggur</w:t>
      </w:r>
      <w:r>
        <w:rPr>
          <w:lang w:val="id_ID" w:bidi="id_ID"/>
        </w:rPr>
        <w:t xml:space="preserve">. Carilah </w:t>
      </w:r>
      <w:r>
        <w:rPr>
          <w:lang w:val="id_ID" w:bidi="id_ID"/>
        </w:rPr>
        <w:t>anggur</w:t>
      </w:r>
      <w:r>
        <w:rPr>
          <w:lang w:val="id_ID" w:bidi="id_ID"/>
        </w:rPr>
        <w:t xml:space="preserve"> di Daftar Kata Utama untuk informasi lebih lanjut. Jika Anda telah menerjemahkan kata ini di kitab lain dalam Alkitab, gunakan kata yang sama yang telah Anda gunakan di sana. Hentikan sebentar audio ini di sini.</w:t>
      </w:r>
    </w:p>
    <w:p>
      <w:pPr/>
      <w:r>
        <w:rPr>
          <w:lang w:val="id_ID" w:bidi="id_ID"/>
        </w:rPr>
      </w:r>
      <w:r>
        <w:rPr>
          <w:lang w:val="id_ID" w:bidi="id_ID"/>
        </w:rPr>
        <w:t xml:space="preserve">Sebuah </w:t>
      </w:r>
      <w:r>
        <w:rPr>
          <w:b/>
          <w:lang w:val="id_ID" w:bidi="id_ID"/>
        </w:rPr>
        <w:t xml:space="preserve">perjanjian </w:t>
      </w:r>
      <w:r>
        <w:rPr>
          <w:lang w:val="id_ID" w:bidi="id_ID"/>
        </w:rPr>
        <w:t>adalah janji atau kesepakatan yang kuat antara orang-orang atau kelompok orang. Orang-orang ini tidak dapat melanggar janji ini.</w:t>
      </w:r>
    </w:p>
    <w:p>
      <w:pPr/>
      <w:r>
        <w:rPr>
          <w:lang w:val="id_ID" w:bidi="id_ID"/>
        </w:rPr>
      </w:r>
      <w:r>
        <w:rPr>
          <w:lang w:val="id_ID" w:bidi="id_ID"/>
        </w:rPr>
        <w:t xml:space="preserve">Berhenti di sini dan diskusikan dalam kelompok kata atau frasa apa yang akan Anda gunakan untuk </w:t>
      </w:r>
      <w:r>
        <w:rPr>
          <w:b/>
          <w:lang w:val="id_ID" w:bidi="id_ID"/>
        </w:rPr>
        <w:t xml:space="preserve">perjanjian </w:t>
      </w:r>
      <w:r>
        <w:rPr>
          <w:lang w:val="id_ID" w:bidi="id_ID"/>
        </w:rPr>
        <w:t xml:space="preserve">. Carilah kata </w:t>
      </w:r>
      <w:r>
        <w:rPr>
          <w:lang w:val="id_ID" w:bidi="id_ID"/>
        </w:rPr>
        <w:t>perjanjian</w:t>
      </w:r>
      <w:r>
        <w:rPr>
          <w:lang w:val="id_ID" w:bidi="id_ID"/>
        </w:rPr>
        <w:t xml:space="preserve"> di dalam Daftar Kata Utama untuk keterangan yang lebih lanjut. Jika Anda telah menerjemahkan kata ini di kitab lain dalam Alkitab, gunakan kata yang sama yang telah Anda gunakan di sana. Hentikan sebentar audio ini di sini.</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kronologi, kata-kata, frasa, emosi, atau apa pun yang Anda diskusikan.</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w:t>
      </w:r>
    </w:p>
    <w:p>
      <w:pPr/>
      <w:r>
        <w:rPr>
          <w:lang w:val="id_ID" w:bidi="id_ID"/>
        </w:rPr>
      </w:r>
      <w:r>
        <w:rPr>
          <w:lang w:val="id_ID" w:bidi="id_ID"/>
        </w:rPr>
        <w:t>Selanjutnya, kelompok dapat memutuskan versi perikop milik siapa yang paling mereka sukai. Anda mungkin memutuskan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11:27–34</w:t>
      </w:r>
      <w:r>
        <w:rPr>
          <w:lang w:val="id_ID" w:bidi="id_ID"/>
        </w:rPr>
      </w:r>
    </w:p>
    <w:p>
      <w:pPr>
        <w:pStyle w:val="Heading3"/>
      </w:pPr>
      <w:r>
        <w:rPr>
          <w:lang w:val="id_ID" w:bidi="id_ID"/>
        </w:rPr>
        <w:t>Dengar dan Renungkan</w:t>
      </w:r>
    </w:p>
    <w:p>
      <w:pPr/>
      <w:r>
        <w:rPr>
          <w:lang w:val="id_ID" w:bidi="id_ID"/>
        </w:rPr>
      </w:r>
      <w:r>
        <w:rPr>
          <w:lang w:val="id_ID" w:bidi="id_ID"/>
        </w:rPr>
        <w:t>Pada bagian ini, dengarkan 1 Korintus 11:27–34 dan simpanlah dalam hati Anda.</w:t>
      </w:r>
    </w:p>
    <w:p>
      <w:pPr/>
      <w:r>
        <w:rPr>
          <w:lang w:val="id_ID" w:bidi="id_ID"/>
        </w:rPr>
      </w:r>
      <w:r>
        <w:rPr>
          <w:lang w:val="id_ID" w:bidi="id_ID"/>
        </w:rPr>
        <w:t>Dengarkan versi rekaman dari 1 Korintus 11:27–34 sebanyak tiga kali, dalam tiga terjemahan yang berbeda, jika memungkinkan.</w:t>
      </w:r>
    </w:p>
    <w:p>
      <w:pPr/>
      <w:r>
        <w:rPr>
          <w:lang w:val="id_ID" w:bidi="id_ID"/>
        </w:rPr>
      </w:r>
      <w:r>
        <w:rPr>
          <w:lang w:val="id_ID" w:bidi="id_ID"/>
        </w:rPr>
        <w:t>Hentikan sebentar rekaman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rekaman ini di sini.</w:t>
      </w:r>
    </w:p>
    <w:p>
      <w:pPr>
        <w:pStyle w:val="ListBullet"/>
        <w:spacing w:line="240" w:lineRule="auto"/>
        <w:ind w:left="720"/>
      </w:pPr>
      <w:r>
        <w:rPr>
          <w:lang w:val="id_ID" w:bidi="id_ID"/>
        </w:rPr>
      </w:r>
      <w:r>
        <w:rPr>
          <w:lang w:val="id_ID" w:bidi="id_ID"/>
        </w:rPr>
        <w:t>Apa yang tidak Anda sukai atau tidak Anda mengerti dari bagian ini? Hentikan sebentar rekaman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rekaman ini di sini.</w:t>
      </w:r>
    </w:p>
    <w:p>
      <w:pPr>
        <w:pStyle w:val="ListBullet"/>
        <w:spacing w:line="240" w:lineRule="auto"/>
        <w:ind w:left="720"/>
      </w:pPr>
      <w:r>
        <w:rPr>
          <w:lang w:val="id_ID" w:bidi="id_ID"/>
        </w:rPr>
      </w:r>
      <w:r>
        <w:rPr>
          <w:lang w:val="id_ID" w:bidi="id_ID"/>
        </w:rPr>
        <w:t>Apa yang disampaikan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rekaman dari 1 Korintus 11:27–34 dalam terjemahan yang paling mudah dimengerti.</w:t>
      </w:r>
    </w:p>
    <w:p>
      <w:pPr/>
      <w:r>
        <w:rPr>
          <w:lang w:val="id_ID" w:bidi="id_ID"/>
        </w:rPr>
      </w:r>
      <w:r>
        <w:rPr>
          <w:lang w:val="id_ID" w:bidi="id_ID"/>
        </w:rPr>
        <w:t>Dalam perikop sebelumnya, Paulus menegur orang-orang percaya di Korintus atas perilaku mereka selama Perjamuan Tuhan. Beberapa orang Korintus makan terlalu banyak dan bahkan mabuk, sementara orang-orang Korintus lainnya lapar. Paulus mengingatkan orang-orang Korintus tentang teladan Yesus ketika Yesus mengadakan Perjamuan Tuhan yang pertama. Yesus menyuruh para murid untuk makan roti dan meminum isi cawan anggur untuk mengingat kisah kematian Yesus.</w:t>
      </w:r>
    </w:p>
    <w:p>
      <w:pPr/>
      <w:r>
        <w:rPr>
          <w:lang w:val="id_ID" w:bidi="id_ID"/>
        </w:rPr>
      </w:r>
      <w:r>
        <w:rPr>
          <w:lang w:val="id_ID" w:bidi="id_ID"/>
        </w:rPr>
        <w:t>Dalam perikop ini, Paulus terus berbicara tentang Perjamuan Kudus serta memperingatkan jemaat Korintus tentang mengikuti Perjamuan Kudus dengan cara yang salah. Orang-orang Korintus harus berhati-hati untuk makan roti atau minum dari cawan Tuhan dengan sikap yang benar terhadap satu sama lain. Barangsiapa yang tidak mengikuti Perjamuan Tuhan dengan cara yang benar akan bersalah karena tidak menghormati atau menghina tubuh dan darah Yesus yang telah diserahkan sebagai korban . Paulus mengatakan bahwa setiap orang harus memeriksa atau menguji sikap mereka sendiri sebelum orang tersebut memakan roti dan minum dari cawan anggur. Dengan kata lain, orang itu perlu berpikir dengan hati-hati tentang sikap dan tindakan mereka untuk memastikan sikap dan tindakan itu benar.</w:t>
      </w:r>
    </w:p>
    <w:p>
      <w:pPr/>
      <w:r>
        <w:rPr>
          <w:lang w:val="id_ID" w:bidi="id_ID"/>
        </w:rPr>
      </w:r>
      <w:r>
        <w:rPr>
          <w:lang w:val="id_ID" w:bidi="id_ID"/>
        </w:rPr>
        <w:t>Berhenti di sini dan ceritakan kisah tentang saat Anda berhenti untuk mempertimbangkan tindakan atau sikap Anda, dan bagaimana ini menyebabkan Anda mengubah apa yang Anda rencanakan untuk dilakukan. Hentikan sebentar rekaman ini di sini.</w:t>
      </w:r>
    </w:p>
    <w:p>
      <w:pPr/>
      <w:r>
        <w:rPr>
          <w:lang w:val="id_ID" w:bidi="id_ID"/>
        </w:rPr>
      </w:r>
      <w:r>
        <w:rPr>
          <w:lang w:val="id_ID" w:bidi="id_ID"/>
        </w:rPr>
        <w:t xml:space="preserve">Jika orang-orang makan dan minum tanpa memikirkan atau menghormati tubuh, Allah akan menghukum orang-orang itu karena cara mereka makan dan minum. Kita tidak tahu apakah Paulus merujuk pada tubuh orang-orang percaya, yaitu gereja, atau apakah Paulus merujuk pada tubuh Yesus yang mati untuk orang-orang percaya. Dalam hal apa pun, orang-orang percaya tidak menghormati Yesus </w:t>
      </w:r>
      <w:r>
        <w:rPr>
          <w:b/>
          <w:lang w:val="id_ID" w:bidi="id_ID"/>
        </w:rPr>
        <w:t>maupun</w:t>
      </w:r>
      <w:r>
        <w:rPr>
          <w:lang w:val="id_ID" w:bidi="id_ID"/>
        </w:rPr>
        <w:t xml:space="preserve"> satu sama lain dengan cara orang-orang percaya bertindak. Paulus memberi tahu orang-orang percaya bahwa beberapa orang percaya sakit dan lemah, dan orang-orang percaya lainnya telah mati karena Allah telah menghakimi orang-orang percaya ini karena tidak menghormati Tuhan Yesus dengan cara ini. Paulus mengatakan bahwa jika kita melihat apa yang ada dalam hati kita sebelum kita makan dan minum, Allah tidak akan menghakimi kita. Ketika Tuhan menghakimi atau menghukum kita, Tuhan mengajar dan melatih kita untuk belajar bertindak seperti yang Tuhan inginkan dari kita. Tuhan melakukan ini sehingga Tuhan tidak akhirnya harus mengutuk, atau menghukum kita bersama orang-orang di dunia yang tidak mengikuti Allah sama sekali.</w:t>
      </w:r>
    </w:p>
    <w:p>
      <w:pPr/>
      <w:r>
        <w:rPr>
          <w:lang w:val="id_ID" w:bidi="id_ID"/>
        </w:rPr>
      </w:r>
      <w:r>
        <w:rPr>
          <w:lang w:val="id_ID" w:bidi="id_ID"/>
        </w:rPr>
        <w:t>Berhenti di sini dan diskusikan pertanyaan ini: Ceritakan saat seorang guru atau orang tua mendisiplinkan Anda karena melakukan sesuatu yang salah. Bagaimana tanggapan Anda? Bagaimana disiplin tersebut mengubah perilaku Anda untuk masa depan? Hentikan sebentar rekaman ini di sini.</w:t>
      </w:r>
    </w:p>
    <w:p>
      <w:pPr/>
      <w:r>
        <w:rPr>
          <w:lang w:val="id_ID" w:bidi="id_ID"/>
        </w:rPr>
      </w:r>
      <w:r>
        <w:rPr>
          <w:lang w:val="id_ID" w:bidi="id_ID"/>
        </w:rPr>
        <w:t>Paulus menyelesaikan diskusinya tentang Perjamuan Tuhan dengan beberapa petunjuk akhir. Ketika orang Kristen berkumpul untuk makan perjamuan persekutuan atau perjamuan Tuhan, orang Kristen tersebut harus menunggu semua orang tiba dan kemudian makan bersama. Paulus berbicara tentang lebih dari sekadar ketika orang-orang percaya harus mulai makan! Paulus memberi tahu orang-orang percaya bahwa sangat penting untuk menyambut dan menghormati satu sama lain ketika mereka berkumpul untuk makan, karena mereka semua adalah satu komunitas yang menyembah dan mengikuti Allah bersama-sama—mereka adalah satu tubuh!</w:t>
      </w:r>
    </w:p>
    <w:p>
      <w:pPr/>
      <w:r>
        <w:rPr>
          <w:lang w:val="id_ID" w:bidi="id_ID"/>
        </w:rPr>
      </w:r>
      <w:r>
        <w:rPr>
          <w:lang w:val="id_ID" w:bidi="id_ID"/>
        </w:rPr>
        <w:t>Orang-orang percaya yang terlalu lapar untuk menunggu harus makan di rumah sebelum mereka datang ke perkumpulan. Dengan cara ini, Allah tidak akan menghukum orang-orang percaya ini karena melakukan apa yang salah. Paulus memiliki hal-hal lain yang ingin Paulus katakan kepada orang-orang percaya tentang Perjamuan Tuhan. Paulus akan memberi tahu orang-orang percaya ketika Paulus datang untuk mengunjungi mereka.</w:t>
      </w:r>
      <w:r>
        <w:rPr>
          <w:lang w:val="id_ID" w:bidi="id_ID"/>
        </w:rPr>
      </w:r>
    </w:p>
    <w:p>
      <w:pPr>
        <w:pStyle w:val="Heading3"/>
      </w:pPr>
      <w:r>
        <w:rPr>
          <w:lang w:val="id_ID" w:bidi="id_ID"/>
        </w:rPr>
        <w:t>Menjelaskan Adegan</w:t>
      </w:r>
    </w:p>
    <w:p>
      <w:pPr/>
      <w:r>
        <w:rPr>
          <w:lang w:val="id_ID" w:bidi="id_ID"/>
        </w:rPr>
      </w:r>
      <w:r>
        <w:rPr>
          <w:lang w:val="id_ID" w:bidi="id_ID"/>
        </w:rPr>
        <w:t>Dengarkan versi rekaman dari 1 Korintus 11:27–34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mempunyai dua bagian.</w:t>
      </w:r>
    </w:p>
    <w:p>
      <w:pPr/>
      <w:r>
        <w:rPr>
          <w:lang w:val="id_ID" w:bidi="id_ID"/>
        </w:rPr>
      </w:r>
      <w:r>
        <w:rPr>
          <w:b/>
          <w:lang w:val="id_ID" w:bidi="id_ID"/>
        </w:rPr>
        <w:t>Pada bagian pertama:</w:t>
      </w:r>
      <w:r>
        <w:rPr>
          <w:lang w:val="id_ID" w:bidi="id_ID"/>
        </w:rPr>
        <w:t xml:space="preserve"> Paulus memperingatkan orang-orang percaya tentang makan Perjamuan Tuhan dengan cara yang salah. Orang-orang harus memeriksa sikap dan tindakan mereka sebelum mereka makan roti dan minum dari cawan anggur. Jika orang-orang makan atau minum dengan motif yang salah, Allah akan mendisiplinkan atau menghukum mereka.</w:t>
      </w:r>
    </w:p>
    <w:p>
      <w:pPr/>
      <w:r>
        <w:rPr>
          <w:lang w:val="id_ID" w:bidi="id_ID"/>
        </w:rPr>
      </w:r>
      <w:r>
        <w:rPr>
          <w:b/>
          <w:lang w:val="id_ID" w:bidi="id_ID"/>
        </w:rPr>
        <w:t>Pada bagian kedua:</w:t>
      </w:r>
      <w:r>
        <w:rPr>
          <w:lang w:val="id_ID" w:bidi="id_ID"/>
        </w:rPr>
        <w:t xml:space="preserve"> Paulus menginstruksikan orang-orang percaya untuk berpartisipasi dalam Perjamuan Tuhan bersama-sama. Paulus berjanji untuk memberikan lebih banyak petunjuk kepada orang-orang percaya tentang hal ini ketika Paulus datang untuk mengunjungi orang-orang percaya.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Tuhan Yesus</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Paulus memulai bagian pertama dengan menggunakan kata yang menunjukkan Paulus akan memberikan hal-hal untuk dipertimbangkan kepada orang-orang Korintus berdasarkan apa yang baru saja Paulus katakan.</w:t>
      </w:r>
    </w:p>
    <w:p>
      <w:pPr/>
      <w:r>
        <w:rPr>
          <w:lang w:val="id_ID" w:bidi="id_ID"/>
        </w:rPr>
      </w:r>
      <w:r>
        <w:rPr>
          <w:lang w:val="id_ID" w:bidi="id_ID"/>
        </w:rPr>
        <w:t>Berhenti di sini dan diskusikan: Apa yang orang-orang katakan atau lakukan dalam bahasa Anda untuk memberi tahu pendengar bahwa pembicara memberikan nasihat atau saran berdasarkan apa yang baru saja dikatakannya? Bagaimana Anda akan memulai bagian dari surat Paulus ini sehingga orang-orang memahami bahwa Paulus memberikan petunjuk berdasarkan komentar Paulus sebelumnya? Hentikan sebentar rekaman ini di sini.</w:t>
      </w:r>
    </w:p>
    <w:p>
      <w:pPr/>
      <w:r>
        <w:rPr>
          <w:lang w:val="id_ID" w:bidi="id_ID"/>
        </w:rPr>
      </w:r>
      <w:r>
        <w:rPr>
          <w:lang w:val="id_ID" w:bidi="id_ID"/>
        </w:rPr>
        <w:t>Paulus mengatakan jika ada yang makan roti atau minum cawan anggur dalam perjamuan Tuhan Yesus dengan cara yang tidak layak, mereka bersalah karena berdosa terhadap tubuh dan darah Tuhan Yesus. Paulus merujuk pada orang-orang yang makan makanan itu dengan cara yang sembarangan atau dengan cara yang tidak pantas. Orang-orang perlu berpartisipasi dalam perjamuan dengan cara yang menghormati Yesus dan satu sama lain. Yesus mati untuk menyelamatkan kita dari dosa-dosa kita, dan Yesus ingin orang-orang percaya bersatu menjadi satu tubuh. Jika orang-orang percaya tidak makan hidangan untuk mengingat kematian Yesus dengan benar, maka orang-orang percaya tidak menghormati Yesus atau apa yang Yesus lakukan bagi kita!</w:t>
      </w:r>
    </w:p>
    <w:p>
      <w:pPr/>
      <w:r>
        <w:rPr>
          <w:lang w:val="id_ID" w:bidi="id_ID"/>
        </w:rPr>
      </w:r>
      <w:r>
        <w:rPr>
          <w:lang w:val="id_ID" w:bidi="id_ID"/>
        </w:rPr>
        <w:t>Dalam perikop ini, Paulus menggunakan bahasa yang digunakan oleh para hakim dan para pengacara di pengadilan. Pertama, Paulus mengatakan bahwa orang-orang percaya "bersalah." Menurut hukum, seorang yang yang bersalah harus bertanggung jawab atas perbuatannya. Kebanyakan ahli percaya bahwa Paulus mengatakan bahwa orang ini bertanggung jawab atas dosa karena tidak menghormati tubuh dan darah Tuhan Yesus. Para ahli lainnya berpikir bahwa Paulus mungkin juga mengatakan bahwa orang ini akan dihakimi sama seperti orang-orang yang membunuh Yesus akan dihakimi. Karena para ahli tidak yakin tentang maknanya, Anda harus menerjemahkan gagasan ini dengan cara netral yang memungkinkan kedua makna tersebut.</w:t>
      </w:r>
    </w:p>
    <w:p>
      <w:pPr/>
      <w:r>
        <w:rPr>
          <w:lang w:val="id_ID" w:bidi="id_ID"/>
        </w:rPr>
      </w:r>
      <w:r>
        <w:rPr>
          <w:lang w:val="id_ID" w:bidi="id_ID"/>
        </w:rPr>
        <w:t>Berhenti di sini dan diskusikan dalam kelompok bagaimana Anda akan menerjemahkan dalam bahasa Anda bahwa orang itu "bersalah atas tubuh dan darah Tuhan Yesus." Hentikan sebentar rekaman ini di sini.</w:t>
      </w:r>
    </w:p>
    <w:p>
      <w:pPr/>
      <w:r>
        <w:rPr>
          <w:lang w:val="id_ID" w:bidi="id_ID"/>
        </w:rPr>
      </w:r>
      <w:r>
        <w:rPr>
          <w:lang w:val="id_ID" w:bidi="id_ID"/>
        </w:rPr>
        <w:t>Selanjutnya, Paulus mengatakan bahwa seseorang harus memeriksa atau menguji diri mereka sendiri untuk memastikan mereka berpartisipasi dalam Perjamuan Tuhan dengan tindakan dan sikap yang benar. Ini seperti menguji diri mereka sendiri dengan mengajukan pertanyaan seperti, "Bagaimana perasaan saya terhadap saudara-saudara saya dalam gereja? Apakah saya melakukan yang terbaik untuk mengikuti Yesus?" Ini membantu orang memahami jika mereka mengambil Perjamuan Tuhan dengan motif yang benar.</w:t>
      </w:r>
    </w:p>
    <w:p>
      <w:pPr/>
      <w:r>
        <w:rPr>
          <w:lang w:val="id_ID" w:bidi="id_ID"/>
        </w:rPr>
      </w:r>
      <w:r>
        <w:rPr>
          <w:lang w:val="id_ID" w:bidi="id_ID"/>
        </w:rPr>
        <w:t>Berhenti di sini dan diskusikan dalam kelompok bagaimana Anda akan menerjemahkan gagasan ini bahwa seseorang harus memeriksa atau menguji dirinya sendiri sebelum makan atau minum dalam Perjamuan Tuhan. Hentikan sebentar rekaman ini di sini.</w:t>
      </w:r>
    </w:p>
    <w:p>
      <w:pPr/>
      <w:r>
        <w:rPr>
          <w:lang w:val="id_ID" w:bidi="id_ID"/>
        </w:rPr>
      </w:r>
      <w:r>
        <w:rPr>
          <w:lang w:val="id_ID" w:bidi="id_ID"/>
        </w:rPr>
        <w:t>Kemudian Paulus mengatakan bahwa seseorang harus membedakan atau menghormati tubuh. Dalam hal ini, seseorang perlu mengenali atau memahami pentingnya hubungan dia dengan tubuh. Dengan kata lain, orang itu perlu menghormati tubuh! Jika seseorang makan dan minum tanpa membedakan atau menghormati tubuh, ia menyebabkan Allah menghakimi, atau menghukum orang itu. Karena Paulus hanya mengatakan "tubuh," dan bukan "tubuh dan darah Yesus," para ahli tidak setuju tentang apa yang Paulus maksudkan dengan tubuh. Beberapa orang percaya bahwa Paulus berbicara tentang tubuh Tuhan Yesus yang dikorbankan oleh Yesus untuk kita. Orang-orang lain percaya bahwa Paulus berbicara tentang orang-orang percaya dalam Tuhan Yesus, yang adalah jemaat atau tubuh Kristus. Paulus juga dapat berbicara tentang kedua hal pada saat yang sama. Karena orang-orang tidak yakin dengan maknanya, Anda juga harus menerjemahkan ini dengan cara yang memungkinkan untuk kedua maknanya. Jika dalam bahasa Anda harus memilih satu gagasan, Anda harus menerjemahkan ini untuk merujuk pada tubuh Tuhan Yesus yang sebenarnya.</w:t>
      </w:r>
    </w:p>
    <w:p>
      <w:pPr/>
      <w:r>
        <w:rPr>
          <w:lang w:val="id_ID" w:bidi="id_ID"/>
        </w:rPr>
      </w:r>
      <w:r>
        <w:rPr>
          <w:lang w:val="id_ID" w:bidi="id_ID"/>
        </w:rPr>
        <w:t>Berhenti di sini dan diskusikan dalam kelompok bagaimana Anda akan menerjemahkan gagasan ini untuk menghormati "tubuh" dalam terjemahan Anda. Hentikan sebentar rekaman ini di sini.</w:t>
      </w:r>
    </w:p>
    <w:p>
      <w:pPr/>
      <w:r>
        <w:rPr>
          <w:lang w:val="id_ID" w:bidi="id_ID"/>
        </w:rPr>
      </w:r>
      <w:r>
        <w:rPr>
          <w:lang w:val="id_ID" w:bidi="id_ID"/>
        </w:rPr>
        <w:t>Paulus menyebutkan bahwa beberapa orang telah menjadi lemah dan sakit karena Allah telah menghakimi mereka. Allah telah menghakimi orang-orang lain, dan mereka telah meninggal dunia. "Tertidur" adalah cara lain untuk mengatakan bahwa seseorang telah mati.</w:t>
      </w:r>
    </w:p>
    <w:p>
      <w:pPr/>
      <w:r>
        <w:rPr>
          <w:lang w:val="id_ID" w:bidi="id_ID"/>
        </w:rPr>
      </w:r>
      <w:r>
        <w:rPr>
          <w:lang w:val="id_ID" w:bidi="id_ID"/>
        </w:rPr>
        <w:t>Berhenti di sini dan diskusikan: Ketika Anda bersikap sopan, bagaimana Anda berbicara tentang fakta bahwa seseorang telah meninggal? Putuskan dalam kelompok bagaimana Anda akan mengatakan bahwa beberapa orang telah mati. Hentikan sebentar rekaman ini di sini.</w:t>
      </w:r>
    </w:p>
    <w:p>
      <w:pPr/>
      <w:r>
        <w:rPr>
          <w:lang w:val="id_ID" w:bidi="id_ID"/>
        </w:rPr>
      </w:r>
      <w:r>
        <w:rPr>
          <w:lang w:val="id_ID" w:bidi="id_ID"/>
        </w:rPr>
        <w:t>Paulus mengatakan bahwa ketika Allah menghakimi orang-orang Kristen, Allah menghakimi orang Kristen itu dengan jenis penghakiman yang mendisiplinkan. Disiplin yang mendidik adalah ketika seseorang, seperti orang tua atau guru , mengoreksi seorang anak untuk mengajar anak tersebut. Allah mendisiplinkan orang Kristen dengan cara ini sehingga mereka tidak akan dihukum ketika Allah menghakimi dan menghukum orang-orang di dunia, atau orang-orang yang tidak percaya kepada Allah.</w:t>
      </w:r>
    </w:p>
    <w:p>
      <w:pPr/>
      <w:r>
        <w:rPr>
          <w:lang w:val="id_ID" w:bidi="id_ID"/>
        </w:rPr>
      </w:r>
      <w:r>
        <w:rPr>
          <w:lang w:val="id_ID" w:bidi="id_ID"/>
        </w:rPr>
        <w:t>Pada bagian kedua, Paulus menyelesaikan diskusi Paulus tentang Perjamuan Tuhan. Paulus telah selesai mengoreksi perilaku buruk orang-orang percaya dan sekarang akan memberikan beberapa petunjuk. Paulus menggunakan kata dalam bahasa aslinya yang memberi tahu orang-orang percaya bahwa Paulus akan memberi tahu mereka apa yang perlu mereka lakukan.</w:t>
      </w:r>
    </w:p>
    <w:p>
      <w:pPr/>
      <w:r>
        <w:rPr>
          <w:lang w:val="id_ID" w:bidi="id_ID"/>
        </w:rPr>
      </w:r>
      <w:r>
        <w:rPr>
          <w:lang w:val="id_ID" w:bidi="id_ID"/>
        </w:rPr>
        <w:t>Berhenti di sini dan diskusikan: Apa yang Anda katakan atau lakukan dalam bahasa Anda ketika Anda akan memberikan hasil dari diskusi Anda? Diskusikan bagaimana Anda akan menerjemahkan peralihan Paulus dari teguran menjadi petunjuk. Jeda audio ini di sini.</w:t>
      </w:r>
    </w:p>
    <w:p>
      <w:pPr/>
      <w:r>
        <w:rPr>
          <w:lang w:val="id_ID" w:bidi="id_ID"/>
        </w:rPr>
      </w:r>
      <w:r>
        <w:rPr>
          <w:lang w:val="id_ID" w:bidi="id_ID"/>
        </w:rPr>
        <w:t>Paulus menyebut orang-orang percaya sebagai saudara-saudara. Dalam bahasa aslinya, Paulus menggunakan kata umum untuk seseorang yang adalah anggota keluarga, atau yang seperti seorang anggota keluarga. Paulus berbicara kepada laki-laki maupun perempuan. Beberapa penerjemah telah memilih untuk menerjemahkan ini sebagai "saudara-saudari." Paulus menyuruh saudara-saudara Kristen Paulus untuk saling menunggu sebelum mereka mulai makan perjamuan persekutuan atau perjamuan Tuhan. Paulus berbicara tentang lebih dari sekadar ketika orang-orang percaya harus mulai makan! Paulus memberi tahu orang-orang percaya bahwa sangat penting untuk menyambut dan menghormati satu sama lain ketika mereka berkumpul untuk makan.</w:t>
      </w:r>
    </w:p>
    <w:p>
      <w:pPr/>
      <w:r>
        <w:rPr>
          <w:lang w:val="id_ID" w:bidi="id_ID"/>
        </w:rPr>
      </w:r>
      <w:r>
        <w:rPr>
          <w:lang w:val="id_ID" w:bidi="id_ID"/>
        </w:rPr>
        <w:t>Orang-orang percaya yang terlalu lapar untuk menunggu semua orang tiba harus makan di rumah sebelum mereka datang ke perkumpulan. Dengan cara ini, Allah tidak akan menghukum orang-orang percaya ini karena melakukan apa yang salah. Paulus juga ingin menceritakan hal-hal lain tentang Perjamuan Tuhan kepada orang-orang percaya ini. Paulus akan memberi tahu orang-orang percaya ketika Paulus datang untuk mengunjungi mereka.</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11:27–34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mempunyai dua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Tuhan Yesus</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Sebagai kelompok, peragakan kisah ini dua kali. Anda harus memperagakan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memperagakan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rekaman di sini dan peragakan perikop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Paulus ingin orang-orang Korintus mempertimbangkan pentingnya apa yang baru saja Paulus katakan kepada orang-orang percaya tentang Perjamuan Tuhan. Paulus memperingatkan orang-orang percaya, "Saya ingin kalian tahu bahwa Allah akan menghakimi siapa pun yang makan roti atau minum cawan Perjamuan Tuhan dengan cara yang sembarangan atau tidak pantas." Allah akan menganggap mereka bersalah karena tidak menghormati tubuh dan darah Tuhan Yesus. Jadi, setiap orang harus memeriksa diri mereka sendiri sebelum makan roti dan minum cawan anggur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menjelaskan, "Jika kamu makan roti atau minum cawan anggur tanpa menghormati tubuh, kamu membawa penghakiman Allah atas dirimu sendiri." Beberapa dari kalian telah menerima penghakiman Allah karena hal ini. Beberapa dari Anda sakit dan lemah, sementara yang lain telah mati."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percaya di Korintus,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melanjutkan, "Jika kita memeriksa diri kita sendiri, Allah tidak akan menghakimi kita seperti ini." Namun, ketika Allah menghakimi kita, Allah mendisiplinkan dan mengoreksi kita sehingga kita tidak akan dihukum seperti seluruh dunia."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Allah,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Akhirnya, Paulus berkata, "Jadi saudara-saudaraku, ketika kamu berkumpul untuk Perjamuan Tuhan, tunggulah semua orang tiba sebelum kamu memulai." Jika Anda benar-benar lapar, Anda harus makan di rumah sebelumnya. Jika Anda melakukan ini, Anda tidak akan mendatangkan hukuman Allah atas diri Anda sendiri ketika Anda berkumpul. Ada banyak hal lagi yang ingin saya ceritakan kepada Anda tentang ini, tetapi itu bisa menunggu sampai saya datang menemui Anda."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percaya di Korintus,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rekaman dari 1 Korintus 11:27–34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Paulus terus berbicara tentang Perjamuan Tuhan. Paulus memberi tahu orang-orang Korintus bahwa siapa pun yang makan roti atau minum cawan anggur dalam Perjamuan </w:t>
      </w:r>
      <w:r>
        <w:rPr>
          <w:b/>
          <w:lang w:val="id_ID" w:bidi="id_ID"/>
        </w:rPr>
        <w:t>Tuhan</w:t>
      </w:r>
      <w:r>
        <w:rPr>
          <w:lang w:val="id_ID" w:bidi="id_ID"/>
        </w:rPr>
        <w:t xml:space="preserve"> dengan cara yang tidak layak adalah bersalah karena berdosa terhadap tubuh dan darah </w:t>
      </w:r>
      <w:r>
        <w:rPr>
          <w:b/>
          <w:lang w:val="id_ID" w:bidi="id_ID"/>
        </w:rPr>
        <w:t>Tuhan</w:t>
      </w:r>
      <w:r>
        <w:rPr>
          <w:lang w:val="id_ID" w:bidi="id_ID"/>
        </w:rPr>
        <w:t xml:space="preserve">. "Cawan </w:t>
      </w:r>
      <w:r>
        <w:rPr>
          <w:b/>
          <w:lang w:val="id_ID" w:bidi="id_ID"/>
        </w:rPr>
        <w:t>Tuhan</w:t>
      </w:r>
      <w:r>
        <w:rPr>
          <w:lang w:val="id_ID" w:bidi="id_ID"/>
        </w:rPr>
        <w:t xml:space="preserve">" adalah cawan anggur yang diminum orang-orang selama Perjamuan Tuhan. Ketika Paulus mengatakan "Tuhan" dalam perikop ini, Paulus sedang berbicara tentang Tuhan Yesus. Gunakan kata-kata atau frasa yang sama untuk cawan anggur, Tuhan, dan darah seperti yang telah Anda gunakan pada perikop sebelumnya. Untuk informasi lebih lanjut tentang </w:t>
      </w:r>
      <w:r>
        <w:rPr>
          <w:lang w:val="id_ID" w:bidi="id_ID"/>
        </w:rPr>
        <w:t>anggur</w:t>
      </w:r>
      <w:r>
        <w:rPr>
          <w:lang w:val="id_ID" w:bidi="id_ID"/>
        </w:rPr>
        <w:t xml:space="preserve">, </w:t>
      </w:r>
      <w:r>
        <w:rPr>
          <w:lang w:val="id_ID" w:bidi="id_ID"/>
        </w:rPr>
        <w:t>Tuhan</w:t>
      </w:r>
      <w:r>
        <w:rPr>
          <w:lang w:val="id_ID" w:bidi="id_ID"/>
        </w:rPr>
        <w:t xml:space="preserve">, dan </w:t>
      </w:r>
      <w:r>
        <w:rPr>
          <w:lang w:val="id_ID" w:bidi="id_ID"/>
        </w:rPr>
        <w:t>darah</w:t>
      </w:r>
      <w:r>
        <w:rPr>
          <w:lang w:val="id_ID" w:bidi="id_ID"/>
        </w:rPr>
        <w:t>, lihat Daftar Kata Utama jika diperlukan.</w:t>
      </w:r>
    </w:p>
    <w:p>
      <w:pPr/>
      <w:r>
        <w:rPr>
          <w:lang w:val="id_ID" w:bidi="id_ID"/>
        </w:rPr>
      </w:r>
      <w:r>
        <w:rPr>
          <w:lang w:val="id_ID" w:bidi="id_ID"/>
        </w:rPr>
        <w:t xml:space="preserve">Seorang yang </w:t>
      </w:r>
      <w:r>
        <w:rPr>
          <w:b/>
          <w:lang w:val="id_ID" w:bidi="id_ID"/>
        </w:rPr>
        <w:t>bersalah</w:t>
      </w:r>
      <w:r>
        <w:rPr>
          <w:lang w:val="id_ID" w:bidi="id_ID"/>
        </w:rPr>
        <w:t xml:space="preserve"> harus bertanggung jawab, menurut hukum, atas apa yang telah diperbuatnya. Paulus mengatakan bahwa orang ini bersalah, atau tidak menghormati kematian Tuhan Yesus. Meskipun kata </w:t>
      </w:r>
      <w:r>
        <w:rPr>
          <w:b/>
          <w:lang w:val="id_ID" w:bidi="id_ID"/>
        </w:rPr>
        <w:t>dosa</w:t>
      </w:r>
      <w:r>
        <w:rPr>
          <w:lang w:val="id_ID" w:bidi="id_ID"/>
        </w:rPr>
        <w:t xml:space="preserve"> tidak digunakan dalam bahasa aslinya, Anda mungkin perlu mengatakan bahwa orang-orang bersalah karena berdosa terhadap Tuhan Yesus. Jika demikian, gunakan kata-kata yang sama untuk bersalah dan dosa seperti yang telah Anda gunakan pada perikop sebelumnya. Lihat </w:t>
      </w:r>
      <w:r>
        <w:rPr>
          <w:lang w:val="id_ID" w:bidi="id_ID"/>
        </w:rPr>
        <w:t>dosa</w:t>
      </w:r>
      <w:r>
        <w:rPr>
          <w:lang w:val="id_ID" w:bidi="id_ID"/>
        </w:rPr>
        <w:t xml:space="preserve"> dalam Daftar Kata Utama untuk informasi lebih lanjut.</w:t>
      </w:r>
    </w:p>
    <w:p>
      <w:pPr/>
      <w:r>
        <w:rPr>
          <w:lang w:val="id_ID" w:bidi="id_ID"/>
        </w:rPr>
      </w:r>
      <w:r>
        <w:rPr>
          <w:lang w:val="id_ID" w:bidi="id_ID"/>
        </w:rPr>
        <w:t xml:space="preserve">Paulus mengatakan bahwa jika seseorang makan roti dan minum cawan anggur tanpa menghormati tubuh, orang itu makan atau minum penghakiman atas </w:t>
      </w:r>
      <w:r>
        <w:rPr>
          <w:b/>
          <w:lang w:val="id_ID" w:bidi="id_ID"/>
        </w:rPr>
        <w:t>diri</w:t>
      </w:r>
      <w:r>
        <w:rPr>
          <w:lang w:val="id_ID" w:bidi="id_ID"/>
        </w:rPr>
        <w:t xml:space="preserve"> mereka sendiri. Dengan kata lain, Allah akan menghukum orang itu karena melakukan sesuatu yang salah. Penghakiman adalah ketika seseorang yang memegang otoritas memutuskan bahwa seseorang salah atau bersalah, dan orang yang memegang otoritas menghukum orang yang bersalah karena kesalahan dia. Gunakan kata yang sama untuk penghakiman, ketika merujuk pada hukuman, seperti yang telah Anda gunakan pada perikop sebelumnya.</w:t>
      </w:r>
    </w:p>
    <w:p>
      <w:pPr/>
      <w:r>
        <w:rPr>
          <w:lang w:val="id_ID" w:bidi="id_ID"/>
        </w:rPr>
      </w:r>
      <w:r>
        <w:rPr>
          <w:lang w:val="id_ID" w:bidi="id_ID"/>
        </w:rPr>
        <w:t xml:space="preserve">Paulus menyebut orang-orang percaya di Korintus sebagai </w:t>
      </w:r>
      <w:r>
        <w:rPr>
          <w:b/>
          <w:lang w:val="id_ID" w:bidi="id_ID"/>
        </w:rPr>
        <w:t>saudara-saudara</w:t>
      </w:r>
      <w:r>
        <w:rPr>
          <w:lang w:val="id_ID" w:bidi="id_ID"/>
        </w:rPr>
        <w:t>. Dalam bahasa aslinya, Paulus menggunakan kata umum untuk seseorang yang adalah anggota keluarga, atau yang seperti seorang anggota keluarga. Paulus berbicara kepada laki-laki maupun perempuan. Beberapa penerjemah telah memilih untuk menerjemahkan ini sebagai "saudara-saudari." Gunakan kata yang sama untuk saudara-saudara yang telah Anda gunakan pada perikop sebelumnya.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sebentar rekaman ini di sini.</w:t>
      </w:r>
    </w:p>
    <w:p>
      <w:pPr/>
      <w:r>
        <w:rPr>
          <w:lang w:val="id_ID" w:bidi="id_ID"/>
        </w:rPr>
      </w:r>
      <w:r>
        <w:rPr>
          <w:lang w:val="id_ID" w:bidi="id_ID"/>
        </w:rPr>
        <w:t>Selanjutnya, kelompok dapat memutuskan versi bagian siapa yang paling Anda sukai. Anda mungkin memutuskan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12:1–11</w:t>
      </w:r>
      <w:r>
        <w:rPr>
          <w:lang w:val="id_ID" w:bidi="id_ID"/>
        </w:rPr>
      </w:r>
    </w:p>
    <w:p>
      <w:pPr>
        <w:pStyle w:val="Heading3"/>
      </w:pPr>
      <w:r>
        <w:rPr>
          <w:lang w:val="id_ID" w:bidi="id_ID"/>
        </w:rPr>
        <w:t>Dengar dan Renungkan</w:t>
      </w:r>
    </w:p>
    <w:p>
      <w:pPr/>
      <w:r>
        <w:rPr>
          <w:lang w:val="id_ID" w:bidi="id_ID"/>
        </w:rPr>
      </w:r>
      <w:r>
        <w:rPr>
          <w:lang w:val="id_ID" w:bidi="id_ID"/>
        </w:rPr>
        <w:t>Pada tahap ini, dengarkan 1 Korintus 12:1–11 dan simpanlah dalam hati Anda.</w:t>
      </w:r>
    </w:p>
    <w:p>
      <w:pPr/>
      <w:r>
        <w:rPr>
          <w:lang w:val="id_ID" w:bidi="id_ID"/>
        </w:rPr>
      </w:r>
      <w:r>
        <w:rPr>
          <w:lang w:val="id_ID" w:bidi="id_ID"/>
        </w:rPr>
        <w:t>Dengarkan versi audio dari 1 Korintus 12:1–11 sebanyak tiga kali, dalam tiga terjemahan yang berbeda, jika memungkinkan.</w:t>
      </w:r>
    </w:p>
    <w:p>
      <w:pPr/>
      <w:r>
        <w:rPr>
          <w:lang w:val="id_ID" w:bidi="id_ID"/>
        </w:rPr>
      </w:r>
      <w:r>
        <w:rPr>
          <w:lang w:val="id_ID" w:bidi="id_ID"/>
        </w:rPr>
        <w:t>Hentikan sejenak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bagian ini? Hentikan sejenak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sejenak audio ini di sini.</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12:1–11 dalam terjemahan yang paling mudah dimengerti.</w:t>
      </w:r>
    </w:p>
    <w:p>
      <w:pPr/>
      <w:r>
        <w:rPr>
          <w:lang w:val="id_ID" w:bidi="id_ID"/>
        </w:rPr>
      </w:r>
      <w:r>
        <w:rPr>
          <w:lang w:val="id_ID" w:bidi="id_ID"/>
        </w:rPr>
        <w:t>Dalam perikop sebelumnya, Paulus berbicara tentang laporan yang telah Paulus dengar tentang bagaimana orang-orang Korintus tidak menghormati satu sama lain dan Tuhan Yesus selama Perjamuan. Paulus menginstruksikan orang-orang untuk memeriksa diri mereka sendiri sehingga Allah tidak akan menghakimi orang-orang percaya karena telah menghina tubuh Yesus. Paulus menginstruksikan orang-orang percaya untuk saling menunggu dan saling menghormati setiap kali orang-orang percaya berkumpul untuk makan Perjamuan.</w:t>
      </w:r>
    </w:p>
    <w:p>
      <w:pPr/>
      <w:r>
        <w:rPr>
          <w:lang w:val="id_ID" w:bidi="id_ID"/>
        </w:rPr>
      </w:r>
      <w:r>
        <w:rPr>
          <w:lang w:val="id_ID" w:bidi="id_ID"/>
        </w:rPr>
        <w:t>Dalam perikop ini, Paulus membahas masalah lain yang ditanyakan oleh orang-orang Korintus kepada Paulus dalam surat orang-orang Korintus sebelumnya kepada Paulus. Orang-orang Korintus memiliki pertanyaan atau kekhawatiran tentang karunia dan kemampuan khusus yang diberikan Roh Allah kepada orang-orang. Paulus ingin orang-orang Korintus tahu tentang hal-hal ini.</w:t>
      </w:r>
    </w:p>
    <w:p>
      <w:pPr/>
      <w:r>
        <w:rPr>
          <w:lang w:val="id_ID" w:bidi="id_ID"/>
        </w:rPr>
      </w:r>
      <w:r>
        <w:rPr>
          <w:lang w:val="id_ID" w:bidi="id_ID"/>
        </w:rPr>
        <w:t>Sebelum orang-orang percaya Korintus mengikuti Yesus, seseorang mempengaruhi orang-orang Korintus ini dan menuntun mereka untuk melakukan hal-hal yang salah. Orang-orang Korintus ini menyembah dewa-dewa kafir yang bisu, atau dewa-dewa yang tidak memiliki apa pun yang baik atau rohani untuk dikatakan. Paulus ingin orang-orang percaya memahami bahwa Roh Allah tidak akan pernah membuat seseorang berkata, "terkutuklah Yesus." Dengan cara yang sama, seseorang tidak dapat berkata, "Yesus adalah Tuhan dan Tuanku," kecuali Roh Kudus membimbing orang itu. Selama waktu itu, orang Kristen secara teratur mengatakan "Yesus adalah Tuhan" sebagai pengakuan umum dari iman mereka, dan cara untuk saling mengenali sebagai pengikut Yesus.</w:t>
      </w:r>
    </w:p>
    <w:p>
      <w:pPr/>
      <w:r>
        <w:rPr>
          <w:lang w:val="id_ID" w:bidi="id_ID"/>
        </w:rPr>
      </w:r>
      <w:r>
        <w:rPr>
          <w:lang w:val="id_ID" w:bidi="id_ID"/>
        </w:rPr>
        <w:t>Berhenti di sini dan diskusikan pertanyaan ini dalam kelompok: Apa saja ungkapan umum yang digunakan dalam komunitas Anda yang mengidentifikasi seseorang sebagai anggota kelompok tertentu? Hentikan sejenak audio ini di sini.</w:t>
      </w:r>
    </w:p>
    <w:p>
      <w:pPr/>
      <w:r>
        <w:rPr>
          <w:lang w:val="id_ID" w:bidi="id_ID"/>
        </w:rPr>
      </w:r>
      <w:r>
        <w:rPr>
          <w:lang w:val="id_ID" w:bidi="id_ID"/>
        </w:rPr>
        <w:t>Paulus memberi tahu orang-orang percaya di Korintus bahwa semua orang yang mengakui Yesus adalah Tuhan sama seperti setiap pengikut Yesus lainnya. Semua orang ini sama. Orang Kristen memiliki berbagai jenis karunia atau kemampuan rohani, tetapi Roh Kudus yang sama memberikan karunia yang berbeda ini kepada setiap orang. Orang Kristen memiliki banyak cara melayani yang berbeda, tetapi semua orang Kristen melayani Tuhan Yesus yang sama. Orang Kristen bekerja dengan cara yang berbeda, atau melakukan hal-hal yang berbeda, tetapi Allah yang sama memungkinkan semua orang untuk melakukan semua hal yang berbeda ini. Allah memberikan karunia dari Roh Kudus kepada setiap orang Kristen untuk memberi manfaat kepada semua orang dalam komunitas Kristen.</w:t>
      </w:r>
    </w:p>
    <w:p>
      <w:pPr/>
      <w:r>
        <w:rPr>
          <w:lang w:val="id_ID" w:bidi="id_ID"/>
        </w:rPr>
      </w:r>
      <w:r>
        <w:rPr>
          <w:lang w:val="id_ID" w:bidi="id_ID"/>
        </w:rPr>
        <w:t>Selanjutnya, Paulus mencantumkan beberapa kemungkinan karunia Roh Kudus yang diberikan Allah kepada berbagai orang Kristen. Roh Kudus memberikan satu karunia kepada satu orang Meskipun setiap karunia berbeda, Roh Kudus adalah sama. Roh Kudus memberikan setiap karunia. Roh Kudus memutuskan karunia mana yang akan diberikan kepada setiap orang.</w:t>
      </w:r>
    </w:p>
    <w:p>
      <w:pPr/>
      <w:r>
        <w:rPr>
          <w:lang w:val="id_ID" w:bidi="id_ID"/>
        </w:rPr>
      </w:r>
      <w:r>
        <w:rPr>
          <w:lang w:val="id_ID" w:bidi="id_ID"/>
        </w:rPr>
        <w:t>Paulus tidak menjelaskan setiap karunia atau bagaimana orang Kristen menggunakan karunia itu. Paulus hanya memberikan daftar cara-cara yang berbeda yang Allah tunjukkan bahwa Roh Kudus bekerja dalam kehidupan orang percaya melalui karunia yang diberikan Roh Kudus kepada orang-orang percaya. Paulus tidak menyebutkan semua karunia yang ada. Karunia yang disebutkan Paulus di sini adalah:</w:t>
      </w:r>
    </w:p>
    <w:p>
      <w:pPr>
        <w:pStyle w:val="ListBullet"/>
        <w:spacing w:line="240" w:lineRule="auto"/>
        <w:ind w:left="720"/>
      </w:pPr>
      <w:r>
        <w:rPr>
          <w:lang w:val="id_ID" w:bidi="id_ID"/>
        </w:rPr>
      </w:r>
      <w:r>
        <w:rPr>
          <w:lang w:val="id_ID" w:bidi="id_ID"/>
        </w:rPr>
        <w:t>Roh Kudus memberikan pesan kepada beberapa orang yang penuh dengan hikmat Allah.</w:t>
      </w:r>
    </w:p>
    <w:p>
      <w:pPr>
        <w:pStyle w:val="ListBullet"/>
        <w:spacing w:line="240" w:lineRule="auto"/>
        <w:ind w:left="720"/>
      </w:pPr>
      <w:r>
        <w:rPr>
          <w:lang w:val="id_ID" w:bidi="id_ID"/>
        </w:rPr>
      </w:r>
      <w:r>
        <w:rPr>
          <w:lang w:val="id_ID" w:bidi="id_ID"/>
        </w:rPr>
        <w:t>Roh Kudus memberikan kepada beberapa orang pesan pengetahuan atau pesan yang memiliki informasi dan ajaran yang baik.</w:t>
      </w:r>
    </w:p>
    <w:p>
      <w:pPr>
        <w:pStyle w:val="ListBullet"/>
        <w:spacing w:line="240" w:lineRule="auto"/>
        <w:ind w:left="720"/>
      </w:pPr>
      <w:r>
        <w:rPr>
          <w:lang w:val="id_ID" w:bidi="id_ID"/>
        </w:rPr>
      </w:r>
      <w:r>
        <w:rPr>
          <w:lang w:val="id_ID" w:bidi="id_ID"/>
        </w:rPr>
        <w:t>Roh Kudus memberikan iman atau kepercayaan yang kuat kepada Allah untuk melakukan hal-hal yang luar biasa.</w:t>
      </w:r>
    </w:p>
    <w:p>
      <w:pPr>
        <w:pStyle w:val="ListBullet"/>
        <w:spacing w:line="240" w:lineRule="auto"/>
        <w:ind w:left="720"/>
      </w:pPr>
      <w:r>
        <w:rPr>
          <w:lang w:val="id_ID" w:bidi="id_ID"/>
        </w:rPr>
      </w:r>
      <w:r>
        <w:rPr>
          <w:lang w:val="id_ID" w:bidi="id_ID"/>
        </w:rPr>
        <w:t>Roh Kudus memberikan kepada beberapa orang kemampuan untuk menyembuhkan orang-orang sakit.</w:t>
      </w:r>
    </w:p>
    <w:p>
      <w:pPr>
        <w:pStyle w:val="ListBullet"/>
        <w:spacing w:line="240" w:lineRule="auto"/>
        <w:ind w:left="720"/>
      </w:pPr>
      <w:r>
        <w:rPr>
          <w:lang w:val="id_ID" w:bidi="id_ID"/>
        </w:rPr>
      </w:r>
      <w:r>
        <w:rPr>
          <w:lang w:val="id_ID" w:bidi="id_ID"/>
        </w:rPr>
        <w:t>Roh Kudus memberikan kemampuan kepada beberapa orang untuk melakukan mujizat yang dahsyat atau meminta kepada Allah untuk melakukan hal-hal supranatural yang hanya dapat dilakukan oleh Allah saja.</w:t>
      </w:r>
    </w:p>
    <w:p>
      <w:pPr>
        <w:pStyle w:val="ListBullet"/>
        <w:spacing w:line="240" w:lineRule="auto"/>
        <w:ind w:left="720"/>
      </w:pPr>
      <w:r>
        <w:rPr>
          <w:lang w:val="id_ID" w:bidi="id_ID"/>
        </w:rPr>
      </w:r>
      <w:r>
        <w:rPr>
          <w:lang w:val="id_ID" w:bidi="id_ID"/>
        </w:rPr>
        <w:t>Roh Kudus memberikan kepada beberapa orang kemampuan untuk bernubuat atau menyampaikan pesan dari Allah.</w:t>
      </w:r>
    </w:p>
    <w:p>
      <w:pPr>
        <w:pStyle w:val="ListBullet"/>
        <w:spacing w:line="240" w:lineRule="auto"/>
        <w:ind w:left="720"/>
      </w:pPr>
      <w:r>
        <w:rPr>
          <w:lang w:val="id_ID" w:bidi="id_ID"/>
        </w:rPr>
      </w:r>
      <w:r>
        <w:rPr>
          <w:lang w:val="id_ID" w:bidi="id_ID"/>
        </w:rPr>
        <w:t>Roh Kudus memberikan kepada beberapa orang kemampuan untuk mengetahui pesan dan karunia mana yang berasal dari roh jahat dan hal-hal mana yang berasal dari Roh Kudus.</w:t>
      </w:r>
    </w:p>
    <w:p>
      <w:pPr>
        <w:pStyle w:val="ListBullet"/>
        <w:spacing w:line="240" w:lineRule="auto"/>
        <w:ind w:left="720"/>
      </w:pPr>
      <w:r>
        <w:rPr>
          <w:lang w:val="id_ID" w:bidi="id_ID"/>
        </w:rPr>
      </w:r>
      <w:r>
        <w:rPr>
          <w:lang w:val="id_ID" w:bidi="id_ID"/>
        </w:rPr>
        <w:t>Roh Kudus memberikan kepada beberapa orang kemampuan untuk berbicara dalam bahasa-bahasa yang tidak dipelajari</w:t>
      </w:r>
    </w:p>
    <w:p>
      <w:pPr>
        <w:pStyle w:val="ListBullet"/>
        <w:spacing w:line="240" w:lineRule="auto"/>
        <w:ind w:left="720"/>
      </w:pPr>
      <w:r>
        <w:rPr>
          <w:lang w:val="id_ID" w:bidi="id_ID"/>
        </w:rPr>
      </w:r>
      <w:r>
        <w:rPr>
          <w:lang w:val="id_ID" w:bidi="id_ID"/>
        </w:rPr>
        <w:t>Roh Kudus memberikan kepada beberapa orang kemampuan untuk menerjemahkan apa yang orang-orang itu katakan dalam bahasa-bahasa lain itu.</w:t>
      </w:r>
    </w:p>
    <w:p>
      <w:pPr/>
      <w:r>
        <w:rPr>
          <w:lang w:val="id_ID" w:bidi="id_ID"/>
        </w:rPr>
      </w:r>
      <w:r>
        <w:rPr>
          <w:lang w:val="id_ID" w:bidi="id_ID"/>
        </w:rPr>
        <w:t>Berhenti di sini dan diskusikan pertanyaan ini dalam kelompok: Karena ini hanya daftar sebagian dari karunia rohani, apa yang membuat Anda terkejut dengan karunia yang disertakan Paulus dalam daftar ini? Karunia apa yang menurut Anda harus ditambahkan Paulus ke dalam daftar? Pikirkan tentang orang Kristen yang Anda kenal. Karunia Roh Kudus apa yang Anda lihat bekerja dalam diri orang-orang Kristen itu?</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12:1–11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memiliki tiga adegan.</w:t>
      </w:r>
    </w:p>
    <w:p>
      <w:pPr/>
      <w:r>
        <w:rPr>
          <w:lang w:val="id_ID" w:bidi="id_ID"/>
        </w:rPr>
      </w:r>
      <w:r>
        <w:rPr>
          <w:b/>
          <w:lang w:val="id_ID" w:bidi="id_ID"/>
        </w:rPr>
        <w:t>Pada bagian pertama:</w:t>
      </w:r>
      <w:r>
        <w:rPr>
          <w:lang w:val="id_ID" w:bidi="id_ID"/>
        </w:rPr>
        <w:t xml:space="preserve"> Paulus mulai menjawab pertanyaan orang-orang Korintus tentang kemampuan khusus yang diberikan Roh Kudus. Paulus ingin orang-orang Korintus memahami hal-hal ini dengan jelas. Hanya Roh Kudus yang dapat menyebabkan seseorang berkata, "Yesus adalah Tuhan."</w:t>
      </w:r>
    </w:p>
    <w:p>
      <w:pPr/>
      <w:r>
        <w:rPr>
          <w:lang w:val="id_ID" w:bidi="id_ID"/>
        </w:rPr>
      </w:r>
      <w:r>
        <w:rPr>
          <w:b/>
          <w:lang w:val="id_ID" w:bidi="id_ID"/>
        </w:rPr>
        <w:t>Pada bagian kedua:</w:t>
      </w:r>
      <w:r>
        <w:rPr>
          <w:lang w:val="id_ID" w:bidi="id_ID"/>
        </w:rPr>
        <w:t xml:space="preserve"> Paulus menjelaskan bahwa orang Kristen memiliki karunia dan cara yang berbeda untuk melayani Allah, tetapi Allah, Tuhan Yesus, dan Roh Kudus adalah sama.</w:t>
      </w:r>
    </w:p>
    <w:p>
      <w:pPr/>
      <w:r>
        <w:rPr>
          <w:lang w:val="id_ID" w:bidi="id_ID"/>
        </w:rPr>
      </w:r>
      <w:r>
        <w:rPr>
          <w:b/>
          <w:lang w:val="id_ID" w:bidi="id_ID"/>
        </w:rPr>
        <w:t>Pada bagian ketiga:</w:t>
      </w:r>
      <w:r>
        <w:rPr>
          <w:lang w:val="id_ID" w:bidi="id_ID"/>
        </w:rPr>
        <w:t xml:space="preserve"> Setiap orang Kristen menerima karunia dari Allah untuk memberi manfaat kepada seluruh komunitas. Setiap orang menerima karunia yang berbeda yang menunjukkan bahwa Roh Kudus yang sama bekerja dalam setiap orang Kristen. Paulus mencantumkan beberapa cara Roh Kudus bekerja dalam diri orang-orang Kristen.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Tuhan Yesus</w:t>
      </w:r>
    </w:p>
    <w:p>
      <w:pPr>
        <w:pStyle w:val="ListBullet"/>
        <w:spacing w:line="240" w:lineRule="auto"/>
        <w:ind w:left="720"/>
      </w:pPr>
      <w:r>
        <w:rPr>
          <w:lang w:val="id_ID" w:bidi="id_ID"/>
        </w:rPr>
      </w:r>
      <w:r>
        <w:rPr>
          <w:lang w:val="id_ID" w:bidi="id_ID"/>
        </w:rPr>
        <w:t xml:space="preserve">Dan Roh Kudus </w:t>
      </w:r>
    </w:p>
    <w:p>
      <w:pPr/>
      <w:r>
        <w:rPr>
          <w:lang w:val="id_ID" w:bidi="id_ID"/>
        </w:rPr>
      </w:r>
      <w:r>
        <w:rPr>
          <w:lang w:val="id_ID" w:bidi="id_ID"/>
        </w:rPr>
        <w:t>Paulus memulai perikop ini dengan memberi tahu jemaat Korintus bahwa Paulus beralih ke topik lain. Paulus sekarang ingin berbicara tentang pertanyaan lain yang diajukan orang-orang Korintus dalam surat. Paulus ingin saudara-saudara Kristen Paulus memahami lebih banyak hal tentang karunia rohani atau hal-hal rohani.</w:t>
      </w:r>
    </w:p>
    <w:p>
      <w:pPr/>
      <w:r>
        <w:rPr>
          <w:lang w:val="id_ID" w:bidi="id_ID"/>
        </w:rPr>
      </w:r>
      <w:r>
        <w:rPr>
          <w:lang w:val="id_ID" w:bidi="id_ID"/>
        </w:rPr>
        <w:t>Berhenti di sini dan diskusikan pertanyaan ini dalam kelompok: Paulus sedang menjawab pertanyaan baru dari orang-orang percaya di Korintus. Bagaimana Anda membuat transisi ke topik baru dalam bahasa Anda? Bagaimana Anda akan membuat transisi ke topik baru ini dalam terjemahan Anda? Hentikan sejenak audio ini di sini.</w:t>
      </w:r>
    </w:p>
    <w:p>
      <w:pPr/>
      <w:r>
        <w:rPr>
          <w:lang w:val="id_ID" w:bidi="id_ID"/>
        </w:rPr>
      </w:r>
      <w:r>
        <w:rPr>
          <w:lang w:val="id_ID" w:bidi="id_ID"/>
        </w:rPr>
        <w:t>Banyak terjemahan mengatakan bahwa Paulus ingin berbicara kepada orang-orang Korintus tentang karunia rohani. Namun, dalam bahasa aslinya, Paulus menggunakan kata yang merujuk pada hal-hal rohani. Kata ini berbeda dari kata yang digunakan Paulus untuk karunia dalam perikop sebelumnya. Paulus juga tidak menggunakan kata ini ketika Paulus berbicara tentang berbagai karunia rohani dalam perikop ini. Cara lain yang dapat digunakan orang-orang menerjemahkan gagasan ini adalah, "Aku ingin berbicara kepada kamu tentang hal-hal rohani," atau, "Aku ingin berbicara kepada kamu tentang orang-orang rohani," atau, "Aku ingin berbicara kepada kamu tentang praktik-praktik rohani." Banyak terjemahan telah memilih untuk mempertahankan frasa "karunia rohani" karena Paulus menyebutkan cara-cara Roh Kudus bekerja dalam kehidupan orang-orang, dan ini adalah karunia rohani dalam perikop ini.</w:t>
      </w:r>
    </w:p>
    <w:p>
      <w:pPr/>
      <w:r>
        <w:rPr>
          <w:lang w:val="id_ID" w:bidi="id_ID"/>
        </w:rPr>
      </w:r>
      <w:r>
        <w:rPr>
          <w:lang w:val="id_ID" w:bidi="id_ID"/>
        </w:rPr>
        <w:t>Berhenti di sini dan diskusikan dalam kelompok bagaimana Anda akan menerjemahkan gagasan tentang hal-hal rohani ini ke dalam bahasa Anda. Hentikan sejenak audio ini di sini.</w:t>
      </w:r>
    </w:p>
    <w:p>
      <w:pPr/>
      <w:r>
        <w:rPr>
          <w:lang w:val="id_ID" w:bidi="id_ID"/>
        </w:rPr>
      </w:r>
      <w:r>
        <w:rPr>
          <w:lang w:val="id_ID" w:bidi="id_ID"/>
        </w:rPr>
        <w:t>Pada bagian pertama ini, Paulus menyampaikan informasi lebih lanjut kepada orang-orang percaya di Korintus tentang hal-hal rohani. Paulus mengingatkan jemaat Korintus bahwa ketika mereka masih menjadi orang-orang kafir, atau orang-orang yang menyembah dewa-dewa palsu, ada seseorang yang menyesatkan mereka. Dengan kata lain, seseorang memimpin orang-orang Korintus ini untuk menyembah berhala.</w:t>
      </w:r>
    </w:p>
    <w:p>
      <w:pPr/>
      <w:r>
        <w:rPr>
          <w:lang w:val="id_ID" w:bidi="id_ID"/>
        </w:rPr>
      </w:r>
      <w:r>
        <w:rPr>
          <w:lang w:val="id_ID" w:bidi="id_ID"/>
        </w:rPr>
        <w:t>Berhenti di sini dan lakukan kegiatan ini: Mintalah sekelompok orang berjalan di sepanjang jalan yang lurus. Mintalah satu orang berdiri di sisi kelompok ini. Ketika kelompok orang berjalan di sepanjang jalan, mintalah orang di sisi lain memimpin orang-orang untuk keluar dari jalan dan mulai berjalan dengan cara yang berbeda. Bagaimana Anda akan berbicara tentang orang yang memimpin orang-orang ke arah tertentu? Hentikan sejenak audio ini di sini.</w:t>
      </w:r>
    </w:p>
    <w:p>
      <w:pPr/>
      <w:r>
        <w:rPr>
          <w:lang w:val="id_ID" w:bidi="id_ID"/>
        </w:rPr>
      </w:r>
      <w:r>
        <w:rPr>
          <w:lang w:val="id_ID" w:bidi="id_ID"/>
        </w:rPr>
        <w:t>Ketika orang-orang percaya masih merupakan orang-orang kafir, seseorang memimpin orang-orang ini untuk menyembah berhala yang bisu, atau yang tidak dapat berbicara. Kita tahu dari bagian sebelumnya dari surat ini bahwa setan-setan juga hadir ketika orang-orang menyembah berhala, sehingga Paulus mungkin tidak bermaksud bahwa dewa-dewa palsu ini tidak berbicara. Paulus mungkin bermaksud bahwa berhala, atau dewa-dewa palsu, tidak dapat berbicara tentang apa pun yang penting, atau tentang hal-hal rohani dari Allah. Paulus ingin orang-orang percaya tahu bahwa Roh Allah tidak akan pernah membuat seseorang berkata, "terkutuklah Yesus," yang berarti bahwa mereka ingin membuat bahaya datang kepada Yesus. Dengan cara yang sama, jika seseorang berkata, "Yesus adalah Tuhan dan Tuan," Roh Kudus membimbing atau berbicara melalui orang itu.</w:t>
      </w:r>
    </w:p>
    <w:p>
      <w:pPr/>
      <w:r>
        <w:rPr>
          <w:lang w:val="id_ID" w:bidi="id_ID"/>
        </w:rPr>
      </w:r>
      <w:r>
        <w:rPr>
          <w:lang w:val="id_ID" w:bidi="id_ID"/>
        </w:rPr>
        <w:t>Pada bagian kedua, Paulus menjelaskan bahwa ada bermacam-macam, atau berbagai jenis karunia yang berbeda, tetapi Roh Kudus yang sama memberikan karunia ini kepada kita. Kali ini, Paulus menggunakan kata dalam bahasa aslinya untuk karunia yang berarti "karunia anugerah" atau "karunia dari anugerah." Roh Kudus memberikan kemampuan yang baik dan khusus ini kepada kita yang tidak layak kita dapatkan. Ini adalah kata yang akan digunakan Paulus untuk menyebut karunia-karunia dalam bagian selanjutnya dari perikop ini.</w:t>
      </w:r>
    </w:p>
    <w:p>
      <w:pPr/>
      <w:r>
        <w:rPr>
          <w:lang w:val="id_ID" w:bidi="id_ID"/>
        </w:rPr>
      </w:r>
      <w:r>
        <w:rPr>
          <w:lang w:val="id_ID" w:bidi="id_ID"/>
        </w:rPr>
        <w:t>Berhenti di sini dan diskusikan pertanyaan ini dalam kelompok: Bagaimana Anda akan menerjemahkan gagasan tentang karunia ini dalam terjemahan Anda? Bagaimana gagasan ini berbeda dari kata tentang hal-hal rohani yang Anda diskusikan pada awal perikop ini? Hentikan sejenak audio ini di sini.</w:t>
      </w:r>
    </w:p>
    <w:p>
      <w:pPr/>
      <w:r>
        <w:rPr>
          <w:lang w:val="id_ID" w:bidi="id_ID"/>
        </w:rPr>
      </w:r>
      <w:r>
        <w:rPr>
          <w:lang w:val="id_ID" w:bidi="id_ID"/>
        </w:rPr>
        <w:t>Paulus terus menjelaskan bahwa setiap orang Kristen melayani Allah dengan cara yang berbeda, tetapi semua orang Kristen melayani Tuhan Yesus yang sama. Orang-orang melayani orang lain ketika mereka melakukan hal-hal yang baik bagi orang-orang dan membantu orang-orang yang membutuhkan sesuatu.</w:t>
      </w:r>
    </w:p>
    <w:p>
      <w:pPr/>
      <w:r>
        <w:rPr>
          <w:lang w:val="id_ID" w:bidi="id_ID"/>
        </w:rPr>
      </w:r>
      <w:r>
        <w:rPr>
          <w:lang w:val="id_ID" w:bidi="id_ID"/>
        </w:rPr>
        <w:t>Berhentilah di sini dan diskusikan hal berikut dalam kelompok: Bicarakan tentang saat orang-orang melayani, atau membantu, orang lain. Mungkin orang-orang ini melakukan hal ini dengan memberikan makanan kepada orang lain, membangun rumah untuk mereka, atau membantu orang-orang di ladang mereka. Bagaimana Anda berbicara tentang melayani orang lain dengan cara ini? Bagaimana Anda dapat berbicara tentang fakta bahwa ada berbagai jenis pelayanan, atau cara untuk melayani orang-orang? Hentikan sejenak audio ini di sini.</w:t>
      </w:r>
    </w:p>
    <w:p>
      <w:pPr/>
      <w:r>
        <w:rPr>
          <w:lang w:val="id_ID" w:bidi="id_ID"/>
        </w:rPr>
      </w:r>
      <w:r>
        <w:rPr>
          <w:lang w:val="id_ID" w:bidi="id_ID"/>
        </w:rPr>
        <w:t>Paulus kemudian mengatakan bahwa ada berbagai kegiatan, atau pekerjaan, tetapi satu Allah yang bertindak dalam semuanya itu. Orang-orang memiliki dua gagasan yang berbeda tentang apa yang Paulus katakan tentang pekerjaan yang berbeda. Beberapa orang percaya bahwa Paulus mengatakan bahwa Allah memberikan pekerjaan yang berbeda kepada orang-orang yang berbeda. Yang lain percaya bahwa Paulus mengatakan bahwa Allah bekerja dalam kehidupan orang-orang dengan cara yang berbeda untuk membantu mereka bertumbuh secara rohani. Kedua cara itu benar, jadi cobalah menerjemahkan gagasan ini dengan cara yang memungkinkan kedua makna tersebut.</w:t>
      </w:r>
    </w:p>
    <w:p>
      <w:pPr/>
      <w:r>
        <w:rPr>
          <w:lang w:val="id_ID" w:bidi="id_ID"/>
        </w:rPr>
      </w:r>
      <w:r>
        <w:rPr>
          <w:lang w:val="id_ID" w:bidi="id_ID"/>
        </w:rPr>
        <w:t>Berhenti di sini dan diskusikan pertanyaan ini dalam kelompok: Bagaimana Anda akan menerjemahkan dalam terjemahan Anda bahwa ada cara yang berbeda untuk bekerja? Hentikan sejenak audio ini di sini.</w:t>
      </w:r>
    </w:p>
    <w:p>
      <w:pPr/>
      <w:r>
        <w:rPr>
          <w:lang w:val="id_ID" w:bidi="id_ID"/>
        </w:rPr>
      </w:r>
      <w:r>
        <w:rPr>
          <w:lang w:val="id_ID" w:bidi="id_ID"/>
        </w:rPr>
        <w:t>Pada bagian berikutnya, Paulus mencantumkan beberapa karunia rohani. Paulus mengatakan kepada mereka bahwa Allah bermanifestasi, terungkap, atau memberikan bukti tentang kehadiran Roh dalam setiap orang percaya. Allah melakukan ini sehingga kita semua dapat saling membantu dan menggunakan karunia kita untuk kebaikan semua orang.</w:t>
      </w:r>
    </w:p>
    <w:p>
      <w:pPr/>
      <w:r>
        <w:rPr>
          <w:lang w:val="id_ID" w:bidi="id_ID"/>
        </w:rPr>
      </w:r>
      <w:r>
        <w:rPr>
          <w:lang w:val="id_ID" w:bidi="id_ID"/>
        </w:rPr>
        <w:t>Paulus sekarang mencantumkan beberapa karunia rohani yang berbeda. Paulus menggunakan kata-kata yang sama setiap kali Paulus menyebutkan karunia. Paulus mencantumkan sembilan karunia yang berbeda dalam perikop ini. Paulus memulai dengan mengatakan bahwa Roh Kudus memberikan pesan hikmat kepada satu orang. Paulus tidak mengatakan bahwa hanya satu orang yang mendapatkan karunia ini. Paulus mengatakan bahwa ini adalah contoh dari satu karunia yang diberikan Roh kepada beberapa orang. Kemudian Paulus berkata, "Kepada orang lain," dan kemudian Paulus menyebutkan karunia lain yang diberikan Roh kepada beberapa orang percaya. Paulus terus berbicara seperti ini sampai Paulus telah mencantumkan sembilan karunia.</w:t>
      </w:r>
    </w:p>
    <w:p>
      <w:pPr/>
      <w:r>
        <w:rPr>
          <w:lang w:val="id_ID" w:bidi="id_ID"/>
        </w:rPr>
      </w:r>
      <w:r>
        <w:rPr>
          <w:lang w:val="id_ID" w:bidi="id_ID"/>
        </w:rPr>
        <w:t>Berhenti di sini dan lakukan kegiatan ini dalam kelompok: Kumpulkan berbagai benda yang berbeda. Anda harus mengumpulkan sejumlah benda berbeda yang sama dengan jumlah orang dalam kelompok Anda. Misalnya, jika enam orang berada dalam kelompok Anda, kumpulkan enam benda yang berbeda. Tempatkan semua benda bersama-sama. Sekarang, mintalah satu anggota kelompok memberikan benda kepada setiap orang dalam kelompok Anda. Hentikan sejenak audio ini di sini.</w:t>
      </w:r>
    </w:p>
    <w:p>
      <w:pPr/>
      <w:r>
        <w:rPr>
          <w:lang w:val="id_ID" w:bidi="id_ID"/>
        </w:rPr>
      </w:r>
      <w:r>
        <w:rPr>
          <w:lang w:val="id_ID" w:bidi="id_ID"/>
        </w:rPr>
        <w:t>Sekarang, jelaskan tindakan orang yang memberikan benda-benda itu kepada anggota kelompok. Perhatikan kata-kata yang Anda gunakan untuk menggambarkan bagaimana orang itu memberikan berbagai benda kepada setiap anggota kelompok. Hentikan sejenak audio ini di sini.</w:t>
      </w:r>
    </w:p>
    <w:p>
      <w:pPr/>
      <w:r>
        <w:rPr>
          <w:lang w:val="id_ID" w:bidi="id_ID"/>
        </w:rPr>
      </w:r>
      <w:r>
        <w:rPr>
          <w:lang w:val="id_ID" w:bidi="id_ID"/>
        </w:rPr>
        <w:t>Paulus tidak memberikan banyak penjelasan tentang setiap karunia dan bagaimana karunia itu bekerja. Paulus hanya mengatakan kepada kita apa karunia itu. Roh Kudus memberikan kemampuan kepada satu orang untuk memberikan pesan hikmat. Dengan kata lain, Roh Kudus memberikan kepada orang itu kemampuan untuk berbicara dengan bijak. Roh memberikan pesan pengetahuan kepada orang lain yang membantu orang-orang tahu tentang kebenaran Allah. Roh masih memberikan iman kepada orang lain lagi yang membantu orang itu sangat percaya kepada Allah. Roh Kudus yang sama memberikan kepada orang-orang lain kemampuan untuk menyembuhkan orang-orang sakit. Pada saat ini, Paulus terus menyebutkan karunia rohani tetapi tidak menyebutkan bahwa karunia ini berasal dari Roh Kudus. Paulus mengasumsikan bahwa orang-orang Korintus sekarang memahami bahwa semua karunia ini juga berasal dari Roh Allah.</w:t>
      </w:r>
    </w:p>
    <w:p>
      <w:pPr/>
      <w:r>
        <w:rPr>
          <w:lang w:val="id_ID" w:bidi="id_ID"/>
        </w:rPr>
      </w:r>
      <w:r>
        <w:rPr>
          <w:lang w:val="id_ID" w:bidi="id_ID"/>
        </w:rPr>
        <w:t>Berhenti di sini dan diskusikan dalam kelompok: Bagaimana orang-orang dalam budaya Anda memberikan daftar seperti ini? Apakah Anda harus terus mengatakan dari mana karunia itu berasal, atau akankah orang-orang menyadari bahwa semua karunia berasal dari Roh Kudus? Putuskan sebagai tim penerjemah bagaimana Anda akan memberikan daftar Anda. Anda dapat menambahkan "dari Roh yang sama" ke karunia lainnya jika orang-orang yang berbicara dalam bahasa Anda membutuhkannya untuk memahami apa yang Paulus katakan. Hentikan sejenak audio ini di sini.</w:t>
      </w:r>
    </w:p>
    <w:p>
      <w:pPr/>
      <w:r>
        <w:rPr>
          <w:lang w:val="id_ID" w:bidi="id_ID"/>
        </w:rPr>
      </w:r>
      <w:r>
        <w:rPr>
          <w:lang w:val="id_ID" w:bidi="id_ID"/>
        </w:rPr>
        <w:t>Beberapa orang Kristen memiliki kemampuan untuk melakukan mujizat atau perbuatan yang berkuasa. Orang-orang lain dapat bernubuat atau menyatakan pesan Allah kepada orang-orang. Orang-orang lain memiliki kemampuan untuk menceritakan hal-hal mana yang berasal dari roh jahat dan yang berasal dari Roh Kudus. Orang Kristen lainnya dapat berbicara bahasa-bahasa yang tidak mereka pelajari. Tidak jelas apakah ini adalah bahasa asing atau bahasa khusus dari surga. Orang-orang lain dapat menjelaskan makna dari bahasa-bahasa itu. Hanya Roh Allah yang memberikan kuasa kepada setiap orang untuk melakukan hal-hal ini. Roh Allah memutuskan karunia mana yang akan diberikan kepada setiap orang Kristen.</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12:1–11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 Kristen di Korintus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Tuhan Yesus</w:t>
      </w:r>
    </w:p>
    <w:p>
      <w:pPr>
        <w:pStyle w:val="ListBullet"/>
        <w:spacing w:line="240" w:lineRule="auto"/>
        <w:ind w:left="720"/>
      </w:pPr>
      <w:r>
        <w:rPr>
          <w:lang w:val="id_ID" w:bidi="id_ID"/>
        </w:rPr>
      </w:r>
      <w:r>
        <w:rPr>
          <w:lang w:val="id_ID" w:bidi="id_ID"/>
        </w:rPr>
        <w:t xml:space="preserve">Dan Roh Kudus </w:t>
      </w:r>
    </w:p>
    <w:p>
      <w:pPr/>
      <w:r>
        <w:rPr>
          <w:lang w:val="id_ID" w:bidi="id_ID"/>
        </w:rPr>
      </w:r>
      <w:r>
        <w:rPr>
          <w:lang w:val="id_ID" w:bidi="id_ID"/>
        </w:rPr>
        <w:t>Sebagai kelompok, peragakan kisah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Paulus mengatakan kepada orang-orang Korintus, "Sekarang, saudara-saudari, saya ingin menjawab pertanyaan Anda tentang hal-hal rohani. Saya tidak ingin Anda salah informasi tentang hal-hal ini. Anda tahu bahwa ketika Anda mengikuti agama lama Anda, orang-orang memengaruhi Anda dan menuntun Anda menyembah berhala yang bisu. Saya ingin Anda tahu bahwa orang-orang yang berbicara dengan Roh Kudus Allah akan mengatakan bahwa Yesus adalah Tuhan dan tidak pernah dapat mengutuk Yesus."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Kristen di Korintus,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melanjutkan, "Ada berbagai jenis karunia rohani, tetapi satu Roh Allah berikan kepada kita. Ada cara yang berbeda untuk melayani, tetapi kita semua melayani Tuhan Yesus yang sama. Allah bekerja dalam dan melalui kita dengan cara yang berbeda, tetapi Allah yang sama yang melakukan pekerjaan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Roh Kudus Allah memberikan karunia rohani kepada kita masing-masing sehingga kita dapat saling membantu. Roh Kudus memberikan pesan hikmat kepada seseorang, dan Roh yang sama memberikan pesan pengetahuan kepada orang lain. Roh Kudus yang sama memberikan kemampuan kepada orang lain untuk memiliki iman yang besar kepada Allah. Kepada orang lain, Roh Kudus memberikan kemampuan untuk menyembuhkan orang-orang dari penyakit. Namun orang lain memiliki kemampuan untuk melakukan mujizat yang berkuasa dan yang lain dapat menyampaikan pesan dari Allah. Roh Kudus membantu orang-orang lain mengetahui hal-hal mana yang jahat dan hal-hal mana yang berasal dari Allah. Juga, beberapa orang dapat berbicara dalam bahasa yang tidak mereka pelajari, dan yang lain dapat menafsirkan bahasa-bahasa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Roh Kudus, "Apa yang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Hanya Roh Kudus yang memberikan kemampuan ini kepada orang-orang yang percaya kepada Yesus. Roh Kudus menentukan karunia mana yang akan diberikan kepada setiap orang Kristen.</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12:1–11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Paulus memulai perikop ini dengan, "Sekarang tentang karunia rohani, </w:t>
      </w:r>
      <w:r>
        <w:rPr>
          <w:b/>
          <w:lang w:val="id_ID" w:bidi="id_ID"/>
        </w:rPr>
        <w:t>saudara-saudara</w:t>
      </w:r>
      <w:r>
        <w:rPr>
          <w:lang w:val="id_ID" w:bidi="id_ID"/>
        </w:rPr>
        <w:t>." Paulus berbicara kepada laki-laki maupun perempuan. Beberapa penerjemah telah memilih untuk menerjemahkan ini sebagai "saudara-saudari." Gunakan kata yang sama untuk saudara-saudara, atau saudara-saudari, seperti yang telah Anda gunakan pada perikop sebelumnya.</w:t>
      </w:r>
    </w:p>
    <w:p>
      <w:pPr/>
      <w:r>
        <w:rPr>
          <w:lang w:val="id_ID" w:bidi="id_ID"/>
        </w:rPr>
      </w:r>
      <w:r>
        <w:rPr>
          <w:lang w:val="id_ID" w:bidi="id_ID"/>
        </w:rPr>
        <w:t xml:space="preserve">Banyak terjemahan mengatakan bahwa Paulus ingin berbicara kepada orang-orang percaya tentang karunia rohani. Namun, dalam bahasa aslinya, Paulus menggunakan kata yang merujuk pada </w:t>
      </w:r>
      <w:r>
        <w:rPr>
          <w:b/>
          <w:lang w:val="id_ID" w:bidi="id_ID"/>
        </w:rPr>
        <w:t>hal-hal rohani</w:t>
      </w:r>
      <w:r>
        <w:rPr>
          <w:lang w:val="id_ID" w:bidi="id_ID"/>
        </w:rPr>
        <w:t>. Kata ini berbeda dari kata yang digunakan Paulus untuk karunia dalam perikop sebelumnya. Paulus juga tidak menggunakan kata ini ketika Paulus berbicara tentang berbagai karunia rohani dalam perikop ini. Cara-cara lain yang dapat orang-orang menerjemahkan gagasan ini adalah, "Aku ingin berbicara kepada kamu tentang hal-hal rohani," atau, "Aku ingin berbicara kepada kamu tentang orang-orang rohani," atau, "Aku ingin berbicara kepada kamu tentang praktik-praktik rohani." Banyak terjemahan telah memilih untuk mempertahankan frasa "karunia rohani" karena Paulus berbicara sebagian besar tentang karunia rohani dalam perikop ini.</w:t>
      </w:r>
    </w:p>
    <w:p>
      <w:pPr/>
      <w:r>
        <w:rPr>
          <w:lang w:val="id_ID" w:bidi="id_ID"/>
        </w:rPr>
      </w:r>
      <w:r>
        <w:rPr>
          <w:lang w:val="id_ID" w:bidi="id_ID"/>
        </w:rPr>
        <w:t>Berhenti di sini dan diskusikan dalam kelompok bagaimana Anda akan menerjemahkan gagasan tentang hal-hal rohani ini ke dalam bahasa Anda. Hentikan sejenak audio ini di sini.</w:t>
      </w:r>
    </w:p>
    <w:p>
      <w:pPr/>
      <w:r>
        <w:rPr>
          <w:lang w:val="id_ID" w:bidi="id_ID"/>
        </w:rPr>
      </w:r>
      <w:r>
        <w:rPr>
          <w:lang w:val="id_ID" w:bidi="id_ID"/>
        </w:rPr>
        <w:t xml:space="preserve">Paulus mengatakan kepada orang-orang Korintus bahwa ketika orang-orang Korintus masih merupakan orang-orang </w:t>
      </w:r>
      <w:r>
        <w:rPr>
          <w:b/>
          <w:lang w:val="id_ID" w:bidi="id_ID"/>
        </w:rPr>
        <w:t>kafir</w:t>
      </w:r>
      <w:r>
        <w:rPr>
          <w:lang w:val="id_ID" w:bidi="id_ID"/>
        </w:rPr>
        <w:t xml:space="preserve">, atau orang-orang yang menyembah dewa-dewa palsu, orang-orang Korintus disesatkan untuk menyembah berhala bisu atau </w:t>
      </w:r>
      <w:r>
        <w:rPr>
          <w:b/>
          <w:lang w:val="id_ID" w:bidi="id_ID"/>
        </w:rPr>
        <w:t>yang tidak dapat bicara</w:t>
      </w:r>
      <w:r>
        <w:rPr>
          <w:lang w:val="id_ID" w:bidi="id_ID"/>
        </w:rPr>
        <w:t xml:space="preserve">. Berhala-berhala adalah patung dewa-dewa palsu. Gunakan kata yang sama untuk kafir dan berhala seperti yang telah Anda gunakan pada perikop sebelumnya. Untuk informasi lebih lanjut, lihat </w:t>
      </w:r>
      <w:r>
        <w:rPr>
          <w:lang w:val="id_ID" w:bidi="id_ID"/>
        </w:rPr>
        <w:t>dewa kafir</w:t>
      </w:r>
      <w:r>
        <w:rPr>
          <w:lang w:val="id_ID" w:bidi="id_ID"/>
        </w:rPr>
        <w:t xml:space="preserve"> dan </w:t>
      </w:r>
      <w:r>
        <w:rPr>
          <w:lang w:val="id_ID" w:bidi="id_ID"/>
        </w:rPr>
        <w:t>berhala</w:t>
      </w:r>
      <w:r>
        <w:rPr>
          <w:lang w:val="id_ID" w:bidi="id_ID"/>
        </w:rPr>
        <w:t xml:space="preserve"> di Daftar Kata Utama.</w:t>
      </w:r>
    </w:p>
    <w:p>
      <w:pPr/>
      <w:r>
        <w:rPr>
          <w:lang w:val="id_ID" w:bidi="id_ID"/>
        </w:rPr>
      </w:r>
      <w:r>
        <w:rPr>
          <w:lang w:val="id_ID" w:bidi="id_ID"/>
        </w:rPr>
        <w:t xml:space="preserve">Paulus mengatakan bahwa Roh Allah, atau </w:t>
      </w:r>
      <w:r>
        <w:rPr>
          <w:b/>
          <w:lang w:val="id_ID" w:bidi="id_ID"/>
        </w:rPr>
        <w:t>Roh Kudus</w:t>
      </w:r>
      <w:r>
        <w:rPr>
          <w:lang w:val="id_ID" w:bidi="id_ID"/>
        </w:rPr>
        <w:t xml:space="preserve">, tidak menyebabkan orang-orang </w:t>
      </w:r>
      <w:r>
        <w:rPr>
          <w:b/>
          <w:lang w:val="id_ID" w:bidi="id_ID"/>
        </w:rPr>
        <w:t>mengutuk</w:t>
      </w:r>
      <w:r>
        <w:rPr>
          <w:lang w:val="id_ID" w:bidi="id_ID"/>
        </w:rPr>
        <w:t xml:space="preserve"> Yesus. Orang-orang yang mengatakan "Yesus adalah </w:t>
      </w:r>
      <w:r>
        <w:rPr>
          <w:b/>
          <w:lang w:val="id_ID" w:bidi="id_ID"/>
        </w:rPr>
        <w:t>Tuhan</w:t>
      </w:r>
      <w:r>
        <w:rPr>
          <w:lang w:val="id_ID" w:bidi="id_ID"/>
        </w:rPr>
        <w:t xml:space="preserve">, atau Tuan" dipandu oleh Roh Kudus. Gunakan kata-kata yang sama untuk Roh Kudus, kutukan, dan Tuhan seperti yang telah Anda gunakan pada perikop sebelumnya. Untuk informasi lebih lanjut tentang </w:t>
      </w:r>
      <w:r>
        <w:rPr>
          <w:lang w:val="id_ID" w:bidi="id_ID"/>
        </w:rPr>
        <w:t>Roh Kudus</w:t>
      </w:r>
      <w:r>
        <w:rPr>
          <w:lang w:val="id_ID" w:bidi="id_ID"/>
        </w:rPr>
        <w:t xml:space="preserve">, </w:t>
      </w:r>
      <w:r>
        <w:rPr>
          <w:lang w:val="id_ID" w:bidi="id_ID"/>
        </w:rPr>
        <w:t>Tuhan</w:t>
      </w:r>
      <w:r>
        <w:rPr>
          <w:lang w:val="id_ID" w:bidi="id_ID"/>
        </w:rPr>
        <w:t xml:space="preserve">, dan </w:t>
      </w:r>
      <w:r>
        <w:rPr>
          <w:lang w:val="id_ID" w:bidi="id_ID"/>
        </w:rPr>
        <w:t>kutukan</w:t>
      </w:r>
      <w:r>
        <w:rPr>
          <w:lang w:val="id_ID" w:bidi="id_ID"/>
        </w:rPr>
        <w:t>, lihat Daftar Kata Utama.</w:t>
      </w:r>
    </w:p>
    <w:p>
      <w:pPr/>
      <w:r>
        <w:rPr>
          <w:lang w:val="id_ID" w:bidi="id_ID"/>
        </w:rPr>
      </w:r>
      <w:r>
        <w:rPr>
          <w:lang w:val="id_ID" w:bidi="id_ID"/>
        </w:rPr>
        <w:t xml:space="preserve">Paulus mengatakan kepada orang-orang Korintus bahwa Roh Kudus memberikan berbagai jenis </w:t>
      </w:r>
      <w:r>
        <w:rPr>
          <w:b/>
          <w:lang w:val="id_ID" w:bidi="id_ID"/>
        </w:rPr>
        <w:t>karunia</w:t>
      </w:r>
      <w:r>
        <w:rPr>
          <w:lang w:val="id_ID" w:bidi="id_ID"/>
        </w:rPr>
        <w:t>. Kali ini, Paulus menggunakan kata dalam bahasa aslinya untuk karunia yang berarti "karunia anugerah" atau "karunia dari anugerah." Roh Kudus memberikan kemampuan atau keterampilan yang baik dan khusus ini kepada orang-orang percaya yang tidak layak mereka dapatkan. Orang-orang percaya menggunakan kemampuan ini untuk melayani Allah dan satu sama lain.</w:t>
      </w:r>
    </w:p>
    <w:p>
      <w:pPr/>
      <w:r>
        <w:rPr>
          <w:lang w:val="id_ID" w:bidi="id_ID"/>
        </w:rPr>
      </w:r>
      <w:r>
        <w:rPr>
          <w:lang w:val="id_ID" w:bidi="id_ID"/>
        </w:rPr>
        <w:t xml:space="preserve">Berhenti di sini dan diskusikan dalam kelompok kata atau frasa apa yang akan Anda gunakan untuk </w:t>
      </w:r>
      <w:r>
        <w:rPr>
          <w:b/>
          <w:lang w:val="id_ID" w:bidi="id_ID"/>
        </w:rPr>
        <w:t>karunia</w:t>
      </w:r>
      <w:r>
        <w:rPr>
          <w:lang w:val="id_ID" w:bidi="id_ID"/>
        </w:rPr>
        <w:t xml:space="preserve">. Carilah kata </w:t>
      </w:r>
      <w:r>
        <w:rPr>
          <w:b/>
          <w:lang w:val="id_ID" w:bidi="id_ID"/>
        </w:rPr>
        <w:t>pemberian</w:t>
      </w:r>
      <w:r>
        <w:rPr>
          <w:lang w:val="id_ID" w:bidi="id_ID"/>
        </w:rPr>
        <w:t xml:space="preserve"> atau hadiah di Daftar Kata Utama untuk petunjuk lebih lanjut. Jika Anda telah menerjemahkan kata ini di kitab lain dari Alkitab, gunakan kata yang sama dengan yang Anda gunakan di sana. Hentikan sejenak audio ini di sini.</w:t>
      </w:r>
    </w:p>
    <w:p>
      <w:pPr/>
      <w:r>
        <w:rPr>
          <w:lang w:val="id_ID" w:bidi="id_ID"/>
        </w:rPr>
      </w:r>
      <w:r>
        <w:rPr>
          <w:lang w:val="id_ID" w:bidi="id_ID"/>
        </w:rPr>
        <w:t xml:space="preserve">Roh Kudus memberikan kepada satu orang percaya pesan tentang </w:t>
      </w:r>
      <w:r>
        <w:rPr>
          <w:b/>
          <w:lang w:val="id_ID" w:bidi="id_ID"/>
        </w:rPr>
        <w:t>hikmat</w:t>
      </w:r>
      <w:r>
        <w:rPr>
          <w:lang w:val="id_ID" w:bidi="id_ID"/>
        </w:rPr>
        <w:t xml:space="preserve"> atau kemampuan untuk berbicara dengan bijak. Roh Kudus memberikan pesan pengetahuan kepada orang percaya </w:t>
      </w:r>
      <w:r>
        <w:rPr>
          <w:b/>
          <w:lang w:val="id_ID" w:bidi="id_ID"/>
        </w:rPr>
        <w:t>lainnya</w:t>
      </w:r>
      <w:r>
        <w:rPr>
          <w:lang w:val="id_ID" w:bidi="id_ID"/>
        </w:rPr>
        <w:t xml:space="preserve">. Roh Kudus memberikan kemampuan kepada orang percaya lain untuk memiliki </w:t>
      </w:r>
      <w:r>
        <w:rPr>
          <w:b/>
          <w:lang w:val="id_ID" w:bidi="id_ID"/>
        </w:rPr>
        <w:t>iman</w:t>
      </w:r>
      <w:r>
        <w:rPr>
          <w:lang w:val="id_ID" w:bidi="id_ID"/>
        </w:rPr>
        <w:t xml:space="preserve"> yang besar atau percaya kepada Allah untuk hal-hal yang besar. Gunakan kata-kata yang sama untuk hikmat, pengetahuan, dan iman seperti yang telah Anda gunakan pada perikop sebelumnya. Untuk informasi lebih lanjut tentang </w:t>
      </w:r>
      <w:r>
        <w:rPr>
          <w:lang w:val="id_ID" w:bidi="id_ID"/>
        </w:rPr>
        <w:t>hikmat</w:t>
      </w:r>
      <w:r>
        <w:rPr>
          <w:lang w:val="id_ID" w:bidi="id_ID"/>
        </w:rPr>
        <w:t xml:space="preserve"> dan </w:t>
      </w:r>
      <w:r>
        <w:rPr>
          <w:lang w:val="id_ID" w:bidi="id_ID"/>
        </w:rPr>
        <w:t>iman</w:t>
      </w:r>
      <w:r>
        <w:rPr>
          <w:lang w:val="id_ID" w:bidi="id_ID"/>
        </w:rPr>
        <w:t>, lihat Daftar Kata Utama.</w:t>
      </w:r>
    </w:p>
    <w:p>
      <w:pPr/>
      <w:r>
        <w:rPr>
          <w:lang w:val="id_ID" w:bidi="id_ID"/>
        </w:rPr>
      </w:r>
      <w:r>
        <w:rPr>
          <w:lang w:val="id_ID" w:bidi="id_ID"/>
        </w:rPr>
        <w:t xml:space="preserve">Roh Kudus memberikan kepada beberapa orang percaya kemampuan untuk </w:t>
      </w:r>
      <w:r>
        <w:rPr>
          <w:b/>
          <w:lang w:val="id_ID" w:bidi="id_ID"/>
        </w:rPr>
        <w:t>menyembuhkan</w:t>
      </w:r>
      <w:r>
        <w:rPr>
          <w:lang w:val="id_ID" w:bidi="id_ID"/>
        </w:rPr>
        <w:t xml:space="preserve"> orang-orang sakit dari penyakit. Jenis penyembuhan ini adalah hanya untuk tubuh fisik.</w:t>
      </w:r>
    </w:p>
    <w:p>
      <w:pPr/>
      <w:r>
        <w:rPr>
          <w:lang w:val="id_ID" w:bidi="id_ID"/>
        </w:rPr>
      </w:r>
      <w:r>
        <w:rPr>
          <w:lang w:val="id_ID" w:bidi="id_ID"/>
        </w:rPr>
        <w:t xml:space="preserve">Berhenti di sini dan diskusikan dalam kelompok kata atau frasa apa yang akan Anda gunakan untuk </w:t>
      </w:r>
      <w:r>
        <w:rPr>
          <w:b/>
          <w:lang w:val="id_ID" w:bidi="id_ID"/>
        </w:rPr>
        <w:t>penyembuhan fisik</w:t>
      </w:r>
      <w:r>
        <w:rPr>
          <w:lang w:val="id_ID" w:bidi="id_ID"/>
        </w:rPr>
        <w:t>. Jika Anda telah menerjemahkan kata ini di kitab lain dalam Alkitab, gunakan kata yang sama dengan yang Anda gunakan di sana. Hentikan sejenak audio ini di sini.</w:t>
      </w:r>
    </w:p>
    <w:p>
      <w:pPr/>
      <w:r>
        <w:rPr>
          <w:lang w:val="id_ID" w:bidi="id_ID"/>
        </w:rPr>
      </w:r>
      <w:r>
        <w:rPr>
          <w:lang w:val="id_ID" w:bidi="id_ID"/>
        </w:rPr>
        <w:t xml:space="preserve">Roh Kudus memberikan kemampuan kepada beberapa orang percaya lainnya untuk melakukan </w:t>
      </w:r>
      <w:r>
        <w:rPr>
          <w:b/>
          <w:lang w:val="id_ID" w:bidi="id_ID"/>
        </w:rPr>
        <w:t>mujizat</w:t>
      </w:r>
      <w:r>
        <w:rPr>
          <w:lang w:val="id_ID" w:bidi="id_ID"/>
        </w:rPr>
        <w:t xml:space="preserve"> atau perbuatan yang berkuasa . Mukjizat adalah sesuatu yang terjadi yang tidak biasa, mengejutkan, dan tampaknya tidak mungkin.</w:t>
      </w:r>
    </w:p>
    <w:p>
      <w:pPr/>
      <w:r>
        <w:rPr>
          <w:lang w:val="id_ID" w:bidi="id_ID"/>
        </w:rPr>
      </w:r>
      <w:r>
        <w:rPr>
          <w:lang w:val="id_ID" w:bidi="id_ID"/>
        </w:rPr>
        <w:t xml:space="preserve">Berhenti di sini dan diskusikan dalam kelompok kata atau frasa apa yang akan Anda gunakan untuk </w:t>
      </w:r>
      <w:r>
        <w:rPr>
          <w:b/>
          <w:lang w:val="id_ID" w:bidi="id_ID"/>
        </w:rPr>
        <w:t>mujizat</w:t>
      </w:r>
      <w:r>
        <w:rPr>
          <w:lang w:val="id_ID" w:bidi="id_ID"/>
        </w:rPr>
        <w:t xml:space="preserve">. Carilah kata </w:t>
      </w:r>
      <w:r>
        <w:rPr>
          <w:lang w:val="id_ID" w:bidi="id_ID"/>
        </w:rPr>
        <w:t>mujizat</w:t>
      </w:r>
      <w:r>
        <w:rPr>
          <w:lang w:val="id_ID" w:bidi="id_ID"/>
        </w:rPr>
        <w:t xml:space="preserve"> di Daftar Kata Utama untuk informasi lebih lanjut. Jika Anda telah menerjemahkan kata ini di kitab lain dalam Alkitab, gunakan kata yang sama dengan yang Anda gunakan di sana. Hentikan sejenak audio ini di sini.</w:t>
      </w:r>
    </w:p>
    <w:p>
      <w:pPr/>
      <w:r>
        <w:rPr>
          <w:lang w:val="id_ID" w:bidi="id_ID"/>
        </w:rPr>
      </w:r>
      <w:r>
        <w:rPr>
          <w:lang w:val="id_ID" w:bidi="id_ID"/>
        </w:rPr>
        <w:t xml:space="preserve">Roh Kudus memberikan kepada beberapa orang percaya kemampuan untuk </w:t>
      </w:r>
      <w:r>
        <w:rPr>
          <w:b/>
          <w:lang w:val="id_ID" w:bidi="id_ID"/>
        </w:rPr>
        <w:t>bernubuat</w:t>
      </w:r>
      <w:r>
        <w:rPr>
          <w:lang w:val="id_ID" w:bidi="id_ID"/>
        </w:rPr>
        <w:t xml:space="preserve"> atau menyatakan firman Allah kepada orang-orang. Sebuah </w:t>
      </w:r>
      <w:r>
        <w:rPr>
          <w:b/>
          <w:lang w:val="id_ID" w:bidi="id_ID"/>
        </w:rPr>
        <w:t>nubuat</w:t>
      </w:r>
      <w:r>
        <w:rPr>
          <w:lang w:val="id_ID" w:bidi="id_ID"/>
        </w:rPr>
        <w:t xml:space="preserve"> dapat menjadi perintah dari Allah tentang sesuatu yang perlu dilakukan. Itu bisa menjadi sebuah pesan yang menceritakan tentang sesuatu yang akan terjadi di masa depan. Melalui Roh Kudus, Allah bisa memberikan kepada orang-orang percaya ini beberapa pengetahuan atau pengertian yang khusus yang adalah untuk kebaikan gereja. Gunakan kata yang sama untuk bernubuat seperti yang telah Anda gunakan pada perikop sebelumnya. Untuk informasi lebih lanjut tentang </w:t>
      </w:r>
      <w:r>
        <w:rPr>
          <w:lang w:val="id_ID" w:bidi="id_ID"/>
        </w:rPr>
        <w:t>nubuat</w:t>
      </w:r>
      <w:r>
        <w:rPr>
          <w:lang w:val="id_ID" w:bidi="id_ID"/>
        </w:rPr>
        <w:t>, lihat Daftar Kata Utama.</w:t>
      </w:r>
    </w:p>
    <w:p>
      <w:pPr/>
      <w:r>
        <w:rPr>
          <w:lang w:val="id_ID" w:bidi="id_ID"/>
        </w:rPr>
      </w:r>
      <w:r>
        <w:rPr>
          <w:lang w:val="id_ID" w:bidi="id_ID"/>
        </w:rPr>
        <w:t xml:space="preserve">Roh Kudus memberikan kepada beberapa orang kemampuan untuk </w:t>
      </w:r>
      <w:r>
        <w:rPr>
          <w:b/>
          <w:lang w:val="id_ID" w:bidi="id_ID"/>
        </w:rPr>
        <w:t>membedakan</w:t>
      </w:r>
      <w:r>
        <w:rPr>
          <w:lang w:val="id_ID" w:bidi="id_ID"/>
        </w:rPr>
        <w:t xml:space="preserve"> atau </w:t>
      </w:r>
      <w:r>
        <w:rPr>
          <w:b/>
          <w:lang w:val="id_ID" w:bidi="id_ID"/>
        </w:rPr>
        <w:t>mengenali</w:t>
      </w:r>
      <w:r>
        <w:rPr>
          <w:lang w:val="id_ID" w:bidi="id_ID"/>
        </w:rPr>
        <w:t xml:space="preserve"> berbagai roh. Orang-orang ini dapat menceritakan hal-hal mana yang berasal dari roh jahat dan mana yang berasal dari Roh Kudus.</w:t>
      </w:r>
    </w:p>
    <w:p>
      <w:pPr/>
      <w:r>
        <w:rPr>
          <w:lang w:val="id_ID" w:bidi="id_ID"/>
        </w:rPr>
      </w:r>
      <w:r>
        <w:rPr>
          <w:lang w:val="id_ID" w:bidi="id_ID"/>
        </w:rPr>
        <w:t xml:space="preserve">Berhenti di sini dan diskusikan bagaimana Anda akan </w:t>
      </w:r>
      <w:r>
        <w:rPr>
          <w:b/>
          <w:lang w:val="id_ID" w:bidi="id_ID"/>
        </w:rPr>
        <w:t>menerjemahkan</w:t>
      </w:r>
      <w:r>
        <w:rPr>
          <w:lang w:val="id_ID" w:bidi="id_ID"/>
        </w:rPr>
        <w:t xml:space="preserve"> pembeda atau </w:t>
      </w:r>
      <w:r>
        <w:rPr>
          <w:b/>
          <w:lang w:val="id_ID" w:bidi="id_ID"/>
        </w:rPr>
        <w:t>menghakimi</w:t>
      </w:r>
      <w:r>
        <w:rPr>
          <w:lang w:val="id_ID" w:bidi="id_ID"/>
        </w:rPr>
        <w:t xml:space="preserve"> antara roh-roh. Kemungkinan besar Anda dapat menggunakan kata yang sama untuk roh seperti yang telah Anda gunakan pada perikop lainnya. Namun, jika diperlukan, lihat </w:t>
      </w:r>
      <w:r>
        <w:rPr>
          <w:b/>
          <w:lang w:val="id_ID" w:bidi="id_ID"/>
        </w:rPr>
        <w:t>roh-supranatural</w:t>
      </w:r>
      <w:r>
        <w:rPr>
          <w:lang w:val="id_ID" w:bidi="id_ID"/>
        </w:rPr>
        <w:t xml:space="preserve"> di Daftar Kata Utama untuk informasi lebih lanjut. Hentikan sejenak audio ini di sini.</w:t>
      </w:r>
    </w:p>
    <w:p>
      <w:pPr/>
      <w:r>
        <w:rPr>
          <w:lang w:val="id_ID" w:bidi="id_ID"/>
        </w:rPr>
      </w:r>
      <w:r>
        <w:rPr>
          <w:lang w:val="id_ID" w:bidi="id_ID"/>
        </w:rPr>
        <w:t xml:space="preserve">Roh Kudus memberikan kepada beberapa orang Kristen kemampuan untuk berbahasa, atau </w:t>
      </w:r>
      <w:r>
        <w:rPr>
          <w:b/>
          <w:lang w:val="id_ID" w:bidi="id_ID"/>
        </w:rPr>
        <w:t>bahasa roh</w:t>
      </w:r>
      <w:r>
        <w:rPr>
          <w:lang w:val="id_ID" w:bidi="id_ID"/>
        </w:rPr>
        <w:t>, yang tidak mereka pelajari. Tidak jelas apakah ini adalah bahasa asing atau bahasa khusus dari surga.</w:t>
      </w:r>
    </w:p>
    <w:p>
      <w:pPr/>
      <w:r>
        <w:rPr>
          <w:lang w:val="id_ID" w:bidi="id_ID"/>
        </w:rPr>
      </w:r>
      <w:r>
        <w:rPr>
          <w:lang w:val="id_ID" w:bidi="id_ID"/>
        </w:rPr>
        <w:t xml:space="preserve">Berhenti di sini dan diskusikan dalam kelompok kata atau frasa apa yang akan Anda gunakan untuk "berbicara dalam bahasa roh." Carilah </w:t>
      </w:r>
      <w:r>
        <w:rPr>
          <w:lang w:val="id_ID" w:bidi="id_ID"/>
        </w:rPr>
        <w:t>bahasa lidah</w:t>
      </w:r>
      <w:r>
        <w:rPr>
          <w:lang w:val="id_ID" w:bidi="id_ID"/>
        </w:rPr>
        <w:t xml:space="preserve"> di Daftar Kata Utama untuk informasi lebih lanjut. Jika Anda telah menerjemahkan kata ini di kitab lain dalam Alkitab, gunakan kata yang sama dengan yang Anda gunakan di sana. Hentikan sebentar audio ini di sini.</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Selanjutnya, kelompok dapat memutuskan versi bagian siapa yang paling Anda sukai. Anda mungkin memutuskan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12:12–26</w:t>
      </w:r>
      <w:r>
        <w:rPr>
          <w:lang w:val="id_ID" w:bidi="id_ID"/>
        </w:rPr>
      </w:r>
    </w:p>
    <w:p>
      <w:pPr>
        <w:pStyle w:val="Heading3"/>
      </w:pPr>
      <w:r>
        <w:rPr>
          <w:lang w:val="id_ID" w:bidi="id_ID"/>
        </w:rPr>
        <w:t>Dengar dan Renungkan</w:t>
      </w:r>
    </w:p>
    <w:p>
      <w:pPr/>
      <w:r>
        <w:rPr>
          <w:lang w:val="id_ID" w:bidi="id_ID"/>
        </w:rPr>
      </w:r>
      <w:r>
        <w:rPr>
          <w:lang w:val="id_ID" w:bidi="id_ID"/>
        </w:rPr>
        <w:t>Pada bagian ini, dengarkan 1 Korintus 12:12–26 dan simpanlah dalam hatimu.</w:t>
      </w:r>
    </w:p>
    <w:p>
      <w:pPr/>
      <w:r>
        <w:rPr>
          <w:lang w:val="id_ID" w:bidi="id_ID"/>
        </w:rPr>
      </w:r>
      <w:r>
        <w:rPr>
          <w:lang w:val="id_ID" w:bidi="id_ID"/>
        </w:rPr>
        <w:t>Dengarkan versi audio dari 1 Korintus 12:12–26 sebanyak tiga kali, dalam tiga terjemahan yang berbeda, jika memungkinkan.</w:t>
      </w:r>
    </w:p>
    <w:p>
      <w:pPr/>
      <w:r>
        <w:rPr>
          <w:lang w:val="id_ID" w:bidi="id_ID"/>
        </w:rPr>
      </w:r>
      <w:r>
        <w:rPr>
          <w:lang w:val="id_ID" w:bidi="id_ID"/>
        </w:rPr>
        <w:t>Hentikan sejenak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bagian ini? Hentikan sejenak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sejenak audio ini di sini.</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12:12–26 dalam terjemahan yang paling mudah dimengerti.</w:t>
      </w:r>
    </w:p>
    <w:p>
      <w:pPr/>
      <w:r>
        <w:rPr>
          <w:lang w:val="id_ID" w:bidi="id_ID"/>
        </w:rPr>
      </w:r>
      <w:r>
        <w:rPr>
          <w:lang w:val="id_ID" w:bidi="id_ID"/>
        </w:rPr>
        <w:t>Dalam perikop sebelumnya, Paulus menjelaskan kepada orang-orang Korintus bahwa Roh Kudus memberikan berbagai jenis karunia rohani. Roh Kudus memberikan karunia ini kepada orang-orang percaya sehingga orang-orang percaya dapat menggunakannya untuk memberi manfaat bagi semua orang. Roh Kudus memberikan satu karunia kepada sebagian orang dan karunia yang berbeda kepada orang-orang lain. Roh Kudus Allah menentukan karunia mana yang akan diberikan kepada setiap orang Kristen.</w:t>
      </w:r>
    </w:p>
    <w:p>
      <w:pPr/>
      <w:r>
        <w:rPr>
          <w:lang w:val="id_ID" w:bidi="id_ID"/>
        </w:rPr>
      </w:r>
      <w:r>
        <w:rPr>
          <w:lang w:val="id_ID" w:bidi="id_ID"/>
        </w:rPr>
        <w:t>Dalam perikop ini, Paulus menggunakan contoh tubuh manusia untuk membantu orang-orang Korintus lebih mudah memahami bagaimana hal ini bekerja. Paulus membandingkan gereja, atau Tubuh Kristus, dengan tubuh manusia secara fisik. Paulus sudah memakai ilustrasi tubuh di bagian sebelumnya dari suratnya kepada jemaat di Korintus. Anda mungkin masih mengingat pembahasan Paulus sebelumnya tentang percabulan dan Perjamuan Tuhan, dimana dia menyebut orang-orang percaya sebagai bagian dari Tubuh Kristus. Di sini, Paulus menjelaskan gagasan ini dengan lebih lengkap.</w:t>
      </w:r>
    </w:p>
    <w:p>
      <w:pPr/>
      <w:r>
        <w:rPr>
          <w:lang w:val="id_ID" w:bidi="id_ID"/>
        </w:rPr>
      </w:r>
      <w:r>
        <w:rPr>
          <w:lang w:val="id_ID" w:bidi="id_ID"/>
        </w:rPr>
        <w:t>Orang-orang di Korintus mungkin sudah akrab dengan penggunaan istilah "tubuh" sebagai gambaran bagi sekelompok orang. Para guru dan para pemimpin terkenal dari Yunani dan Romawi telah menggunakan tubuh manusia sebagai contoh kesatuan dan hubungan. Seorang kaisar Romawi pernah menceritakan sebuah kisah yang mirip dengan yang diceritakan Paulus. Kaisar mencoba menyatukan rakyat dan para pemimpin yang sedang bertengkar satu sama lain.</w:t>
      </w:r>
    </w:p>
    <w:p>
      <w:pPr/>
      <w:r>
        <w:rPr>
          <w:lang w:val="id_ID" w:bidi="id_ID"/>
        </w:rPr>
      </w:r>
      <w:r>
        <w:rPr>
          <w:lang w:val="id_ID" w:bidi="id_ID"/>
        </w:rPr>
        <w:t>Berhenti sejenak disini dan ceritakan sebuah kisah terkenal dari budaya Anda yang mengajarkan orang-orang untuk bersatu, atau bekerja sama satu sama lain. Hentikan sejenak audio ini di sini.</w:t>
      </w:r>
    </w:p>
    <w:p>
      <w:pPr/>
      <w:r>
        <w:rPr>
          <w:lang w:val="id_ID" w:bidi="id_ID"/>
        </w:rPr>
      </w:r>
      <w:r>
        <w:rPr>
          <w:lang w:val="id_ID" w:bidi="id_ID"/>
        </w:rPr>
        <w:t>Paulus mengatakan bahwa semua orang yang percaya kepada Yesus, apa pun kelompok etnis atau posisi mereka dalam masyarakat, menjadi orang Kristen dengan cara yang sama. Allah membaptis atau membenamkan setiap orang percaya dalam satu Roh Allah. Itu berarti bahwa semua orang percaya telah menerima Roh Allah. Allah menjadikan orang-orang percaya minum dari Roh Allah yang sama. Artinya bahwa semua orang percaya mengalami Roh Allah yang sama. Ketika Allah melakukan ini, orang-orang percaya menjadi anggota atau bagian dari tubuh Kristus. Ini berbeda dari menjadi anggota klub atau kelompok sosial.</w:t>
      </w:r>
    </w:p>
    <w:p>
      <w:pPr/>
      <w:r>
        <w:rPr>
          <w:lang w:val="id_ID" w:bidi="id_ID"/>
        </w:rPr>
      </w:r>
      <w:r>
        <w:rPr>
          <w:lang w:val="id_ID" w:bidi="id_ID"/>
        </w:rPr>
        <w:t>Ketika Paulus menyebut "anggota" atau "bagian-bagian" dari tubuh, Paulus berbicara tentang anggota tubuh, organ dalam, dan bagian-bagian lain yang membentuk satu tubuh manusia yang utuh. Di dekat kota Korintus, beberapa orang telah membangun sebuah kuil berhala yang dipersembahkan untuk dewa penyembuhan. Orang-orang dari berbagai daerah di wilayah itu akan datang untuk mencari kesembuhan dari berbagai macam penyakit. Jika seseorang disembuhkan, orang itu akan meminta seorang pengrajin membuat patung dari tanah liat yang menyerupai bagian tubuhnya yang telah disembuhkan. Orang yang telah disembuhkan itu akan meninggalkan patung tersebut di kuil sebagai persembahan kepada dewa itu. Patung-patung ini hanya menggambarkan satu bagian tubuh, tetapi bukan seluruh tubuh. Semua orang yang tinggal di Korintus pasti mengenal patung-patung yang berbentuk bagian-bagian tubuh tersebut. Kemungkinan orang-orang Korintus teringat tentang patung-patung ini ketika Paulus berbicara tentang bagian-bagian tubuh.</w:t>
      </w:r>
    </w:p>
    <w:p>
      <w:pPr/>
      <w:r>
        <w:rPr>
          <w:lang w:val="id_ID" w:bidi="id_ID"/>
        </w:rPr>
      </w:r>
      <w:r>
        <w:rPr>
          <w:lang w:val="id_ID" w:bidi="id_ID"/>
        </w:rPr>
        <w:t>Paulus menggunakan sebuah cerita lucu untuk menyampaikan maksudnya. Tokoh-tokoh dalam cerita Paulus adalah bagian-bagian tubuh manusia. Bagian-bagian tubuh yang berbeda tersebut saling berbicara satu sama lain dan juga kepada diri mereka sendiri. Hal ini mungkin membuat orang-orang merasa terhibur. Orang-orang percaya akan memahami bahwa bagian-bagian tubuh itu yang sedang bahas hal-hal yang konyol dan tidak masuk akal.</w:t>
      </w:r>
    </w:p>
    <w:p>
      <w:pPr/>
      <w:r>
        <w:rPr>
          <w:lang w:val="id_ID" w:bidi="id_ID"/>
        </w:rPr>
      </w:r>
      <w:r>
        <w:rPr>
          <w:lang w:val="id_ID" w:bidi="id_ID"/>
        </w:rPr>
        <w:t>Berhenti di sini dan diskusikan pertanyaan ini dalam kelompok: Banyak budaya menceritakan cerita rakyat atau perumpamaan yang tokoh-tokohnya bukan manusia yang bisa berbicara. Jika budaya Anda menceritakan kisah-kisah seperti ini, mintalah seorang anggota kelompok Anda menceritakan sebuah kisah di mana karakter yang bukan manusia tetapi bisa berbicara. Hentikan sejenak audio ini di sini.</w:t>
      </w:r>
    </w:p>
    <w:p>
      <w:pPr/>
      <w:r>
        <w:rPr>
          <w:lang w:val="id_ID" w:bidi="id_ID"/>
        </w:rPr>
      </w:r>
      <w:r>
        <w:rPr>
          <w:lang w:val="id_ID" w:bidi="id_ID"/>
        </w:rPr>
        <w:t>Poin utama kisah ini adalah bahwa sama seperti Allah menciptakan tubuh manusia, Allah juga menciptakan tubuh Kristus. Allah menempatkan setiap bagian dalam tubuh manusia sehingga tubuh akan berfungsi dengan benar. Allah juga menempatkan setiap orang dalam tubuh Kristus. Allah telah memberikan fungsi penting kepada setiap orang dalam tubuh Kristus. Orang-orang percaya bersama-sama membentuk satu tubuh, dan setiap bagian, atau setiap orang, memiliki peran yang penting. Jika setiap bagian tubuh itu hanya terdiri dari mata atau telinga saja, maka tubuh itu akan terlihat sangat aneh. Tubuh yang bentuknya demikian tidak dapat menjalankan beberapa fungsi tubuh yang sangat penting.</w:t>
      </w:r>
    </w:p>
    <w:p>
      <w:pPr/>
      <w:r>
        <w:rPr>
          <w:lang w:val="id_ID" w:bidi="id_ID"/>
        </w:rPr>
      </w:r>
      <w:r>
        <w:rPr>
          <w:lang w:val="id_ID" w:bidi="id_ID"/>
        </w:rPr>
        <w:t>Paulus memberikan contoh untuk menekankan bahwa sekalipun bagian-bagian yang tampaknya tidak penting sebenarnya sangat penting. Dalam contoh pertama, Paulus menjelaskan bahwa bagian-bagian tubuh yang kita anggap lemah sebenarnya sangat penting. Kemudian, Paulus menjelaskan bahwa orang-orang biasanya menutupi bagian-bagian tubuh yang dianggap tidak terhormat atau tidak pantas untuk diperlihatkan. Kemungkinan besar Paulus merujuk pada organ-organ seksual, seperti alat kelamin dan payudara. Bagian-bagian tubuh ini penting karena berperan dalam melahirkan anak dan kemudian memberi makan (menyusui) anak-anak tersebut. Selain itu, bagian-bagian tubuh tersebut juga memiliki fungsi-fungsi lainnya bagi tubuh. Orang-orang menjaga bagian-bagian tubuh ini dengan penuh kesopanan yaitu dengan menutupinya menggunakan pakaian agar terlihat lebih pantas dan terhormat.</w:t>
      </w:r>
    </w:p>
    <w:p>
      <w:pPr/>
      <w:r>
        <w:rPr>
          <w:lang w:val="id_ID" w:bidi="id_ID"/>
        </w:rPr>
      </w:r>
      <w:r>
        <w:rPr>
          <w:lang w:val="id_ID" w:bidi="id_ID"/>
        </w:rPr>
        <w:t>Berhenti di sini dan diskusikan pertanyaan ini dalam kelompok: Dalam budaya Anda, bagian tubuh apa saja yang harus ditutupi dengan pakaian? Apa yang terjadi jika seseorang tidak menutupi bagian tubuh ini? Apa yang dikatakan atau dipikirkan orang-orang lain dalam komunitas itu jika mereka tidak menutupi bagian tubuh ini? Hentikan sejenak audio ini di sini.</w:t>
      </w:r>
    </w:p>
    <w:p>
      <w:pPr/>
      <w:r>
        <w:rPr>
          <w:lang w:val="id_ID" w:bidi="id_ID"/>
        </w:rPr>
      </w:r>
      <w:r>
        <w:rPr>
          <w:lang w:val="id_ID" w:bidi="id_ID"/>
        </w:rPr>
        <w:t>Paulus mengingatkan orang-orang Korintus bahwa ketika satu bagian tubuh mereka mengalami rasa sakit dan menderita, maka seluruh tubuh mereka juga ikut merasakan sakit. Ketika satu bagian tubuh dihormati, maka seluruh tubuh turut bersukacita dan merayakannya.</w:t>
      </w:r>
    </w:p>
    <w:p>
      <w:pPr/>
      <w:r>
        <w:rPr>
          <w:lang w:val="id_ID" w:bidi="id_ID"/>
        </w:rPr>
      </w:r>
      <w:r>
        <w:rPr>
          <w:lang w:val="id_ID" w:bidi="id_ID"/>
        </w:rPr>
        <w:t>Berhenti di sini dan diskusikan hal ini dalam kelompok: Bagian tubuh apa yang jarang Anda pikirkan, kecuali ketika hal itu menyebabkan rasa sakit atau sukacita Anda? Ceritakan saat Anda melukai bagian tubuh yang kecil atau bagian tubuh yang tersembunyi. Misalnya, ketika gigi, jari kaki yang kecil, atau salah satu jari tangan Anda terluka, bagaimana perasaan Anda? Bagaimana seluruh bagian tubuh Anda meresponinya? Hentikan sejenak audio ini di sini.</w:t>
      </w:r>
    </w:p>
    <w:p>
      <w:pPr/>
      <w:r>
        <w:rPr>
          <w:lang w:val="id_ID" w:bidi="id_ID"/>
        </w:rPr>
      </w:r>
      <w:r>
        <w:rPr>
          <w:lang w:val="id_ID" w:bidi="id_ID"/>
        </w:rPr>
        <w:t>Paulus menggunakan cerita lucu ini untuk menjelaskan bahwa tubuh hanya dapat berfungsi dengan baik jika memiliki berbagai anggota tubuh yang berbeda. Tetapi, meskipun tubuh itu memiliki bagian-bagian yang berbeda, itu masih merupakan satu tubuh. Begitulah Allah menciptakan tubuh itu. Dalam bagian berikutnya dari surat Paulus, Paulus akan menjelaskan bagaimana hal ini bekerja dalam tubuh Kristus —gereja .</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12:12–26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memiliki tiga adegan.</w:t>
      </w:r>
    </w:p>
    <w:p>
      <w:pPr/>
      <w:r>
        <w:rPr>
          <w:lang w:val="id_ID" w:bidi="id_ID"/>
        </w:rPr>
      </w:r>
      <w:r>
        <w:rPr>
          <w:b/>
          <w:lang w:val="id_ID" w:bidi="id_ID"/>
        </w:rPr>
        <w:t>Pada bagian pertama:</w:t>
      </w:r>
      <w:r>
        <w:rPr>
          <w:lang w:val="id_ID" w:bidi="id_ID"/>
        </w:rPr>
        <w:t xml:space="preserve"> Paulus memberikan gagasan besarnya. Paulus membandingkan gereja, atau Tubuh Kristus, dengan tubuh manusia. Ada banyak jenis orang—orang Yahudi dan orang bukan Yahudi, budak dan orang-orang merdeka—tetapi Roh Kudus menyatukan semua orang ini sebagai satu kesatuan.</w:t>
      </w:r>
    </w:p>
    <w:p>
      <w:pPr/>
      <w:r>
        <w:rPr>
          <w:lang w:val="id_ID" w:bidi="id_ID"/>
        </w:rPr>
      </w:r>
      <w:r>
        <w:rPr>
          <w:b/>
          <w:lang w:val="id_ID" w:bidi="id_ID"/>
        </w:rPr>
        <w:t>Pada bagian kedua:</w:t>
      </w:r>
      <w:r>
        <w:rPr>
          <w:lang w:val="id_ID" w:bidi="id_ID"/>
        </w:rPr>
        <w:t xml:space="preserve"> Paulus menekankan bahwa tubuh manusia memiliki banyak bagian. Allah merancang tubuh manusia dan bagaimana setiap bagian tubuh harus bekerja sehingga tubuh tetap sehat. Allah membuat banyak bagian untuk membuat satu tubuh.</w:t>
      </w:r>
    </w:p>
    <w:p>
      <w:pPr/>
      <w:r>
        <w:rPr>
          <w:lang w:val="id_ID" w:bidi="id_ID"/>
        </w:rPr>
      </w:r>
      <w:r>
        <w:rPr>
          <w:b/>
          <w:lang w:val="id_ID" w:bidi="id_ID"/>
        </w:rPr>
        <w:t>Pada bagian ketiga:</w:t>
      </w:r>
      <w:r>
        <w:rPr>
          <w:lang w:val="id_ID" w:bidi="id_ID"/>
        </w:rPr>
        <w:t xml:space="preserve"> Paulus mengatakan kepada orang-orang percaya bahwa berbagai bagian tubuh saling membutuhkan. Misalnya, orang-orang memperlakukan bagian-bagian tubuh mereka yang lebih lemah dengan perawatan khusus karena mereka membutuhkannya! Mereka menutupi bagian-bagian tubuh yang tidak pantas diperlihatkan atau bersifat pribadi. Jika satu bagian tubuh menderita, seluruh tubuh merasakan penderitaan. Jika satu bagian dihormati, seluruh tubuh bersukacita.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Kristus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Dan bagian-bagian tubuh seperti:</w:t>
      </w:r>
    </w:p>
    <w:p>
      <w:pPr>
        <w:pStyle w:val="ListBullet"/>
        <w:spacing w:line="240" w:lineRule="auto"/>
        <w:ind w:left="720"/>
      </w:pPr>
      <w:r>
        <w:rPr>
          <w:lang w:val="id_ID" w:bidi="id_ID"/>
        </w:rPr>
      </w:r>
      <w:r>
        <w:rPr>
          <w:lang w:val="id_ID" w:bidi="id_ID"/>
        </w:rPr>
        <w:t>Kaki</w:t>
      </w:r>
    </w:p>
    <w:p>
      <w:pPr>
        <w:pStyle w:val="ListBullet"/>
        <w:spacing w:line="240" w:lineRule="auto"/>
        <w:ind w:left="720"/>
      </w:pPr>
      <w:r>
        <w:rPr>
          <w:lang w:val="id_ID" w:bidi="id_ID"/>
        </w:rPr>
      </w:r>
      <w:r>
        <w:rPr>
          <w:lang w:val="id_ID" w:bidi="id_ID"/>
        </w:rPr>
        <w:t>Tangan</w:t>
      </w:r>
    </w:p>
    <w:p>
      <w:pPr>
        <w:pStyle w:val="ListBullet"/>
        <w:spacing w:line="240" w:lineRule="auto"/>
        <w:ind w:left="720"/>
      </w:pPr>
      <w:r>
        <w:rPr>
          <w:lang w:val="id_ID" w:bidi="id_ID"/>
        </w:rPr>
      </w:r>
      <w:r>
        <w:rPr>
          <w:lang w:val="id_ID" w:bidi="id_ID"/>
        </w:rPr>
        <w:t>Telinga</w:t>
      </w:r>
    </w:p>
    <w:p>
      <w:pPr>
        <w:pStyle w:val="ListBullet"/>
        <w:spacing w:line="240" w:lineRule="auto"/>
        <w:ind w:left="720"/>
      </w:pPr>
      <w:r>
        <w:rPr>
          <w:lang w:val="id_ID" w:bidi="id_ID"/>
        </w:rPr>
      </w:r>
      <w:r>
        <w:rPr>
          <w:lang w:val="id_ID" w:bidi="id_ID"/>
        </w:rPr>
        <w:t>Mata</w:t>
      </w:r>
    </w:p>
    <w:p>
      <w:pPr>
        <w:pStyle w:val="ListBullet"/>
        <w:spacing w:line="240" w:lineRule="auto"/>
        <w:ind w:left="720"/>
      </w:pPr>
      <w:r>
        <w:rPr>
          <w:lang w:val="id_ID" w:bidi="id_ID"/>
        </w:rPr>
      </w:r>
      <w:r>
        <w:rPr>
          <w:lang w:val="id_ID" w:bidi="id_ID"/>
        </w:rPr>
        <w:t>Kepala</w:t>
      </w:r>
    </w:p>
    <w:p>
      <w:pPr>
        <w:pStyle w:val="ListBullet"/>
        <w:spacing w:line="240" w:lineRule="auto"/>
        <w:ind w:left="720"/>
      </w:pPr>
      <w:r>
        <w:rPr>
          <w:lang w:val="id_ID" w:bidi="id_ID"/>
        </w:rPr>
      </w:r>
      <w:r>
        <w:rPr>
          <w:lang w:val="id_ID" w:bidi="id_ID"/>
        </w:rPr>
        <w:t>Bagian tubuh yang lemah</w:t>
      </w:r>
    </w:p>
    <w:p>
      <w:pPr>
        <w:pStyle w:val="ListBullet"/>
        <w:spacing w:line="240" w:lineRule="auto"/>
        <w:ind w:left="720"/>
      </w:pPr>
      <w:r>
        <w:rPr>
          <w:lang w:val="id_ID" w:bidi="id_ID"/>
        </w:rPr>
      </w:r>
      <w:r>
        <w:rPr>
          <w:lang w:val="id_ID" w:bidi="id_ID"/>
        </w:rPr>
        <w:t>Bagian tubuh yang kita anggap kurang penting</w:t>
      </w:r>
    </w:p>
    <w:p>
      <w:pPr>
        <w:pStyle w:val="ListBullet"/>
        <w:spacing w:line="240" w:lineRule="auto"/>
        <w:ind w:left="720"/>
      </w:pPr>
      <w:r>
        <w:rPr>
          <w:lang w:val="id_ID" w:bidi="id_ID"/>
        </w:rPr>
      </w:r>
      <w:r>
        <w:rPr>
          <w:lang w:val="id_ID" w:bidi="id_ID"/>
        </w:rPr>
        <w:t>Dan bagian-bagian tubuh yang tidak ingin kita lihat</w:t>
      </w:r>
    </w:p>
    <w:p>
      <w:pPr/>
      <w:r>
        <w:rPr>
          <w:lang w:val="id_ID" w:bidi="id_ID"/>
        </w:rPr>
      </w:r>
      <w:r>
        <w:rPr>
          <w:lang w:val="id_ID" w:bidi="id_ID"/>
        </w:rPr>
        <w:t>Dalam bagian sebelumnya dari surat Paulus, Paulus menjelaskan bagaimana Roh Kudus Allah memberikan karunia yang berbeda-beda kepada orang yang berbeda. Allah melakukan ini demi kebaikan seluruh komunitas. Meskipun Roh Kudus memberikan karunia yang berbeda kepada orang-orang percaya, orang Kristen tetap melayani satu Allah.</w:t>
      </w:r>
    </w:p>
    <w:p>
      <w:pPr/>
      <w:r>
        <w:rPr>
          <w:lang w:val="id_ID" w:bidi="id_ID"/>
        </w:rPr>
      </w:r>
      <w:r>
        <w:rPr>
          <w:lang w:val="id_ID" w:bidi="id_ID"/>
        </w:rPr>
        <w:t>Sekarang Paulus melanjutkan tema kesatuan yang diucapkannya dalam perikop ini. Dalam bagian pertama dari perikop ini, Paulus memberikan gagasan besar ini dengan menggunakan bahasa yang kreatif untuk membuat perbandingan. Paulus segera membuat dua perbandingan. Paulus mengatakan bahwa gereja seperti tubuh Kristus. Paulus juga mengatakan bahwa orang-orang percaya adalah seperti berbagai bagian dari tubuh Kristus ini.</w:t>
      </w:r>
    </w:p>
    <w:p>
      <w:pPr/>
      <w:r>
        <w:rPr>
          <w:lang w:val="id_ID" w:bidi="id_ID"/>
        </w:rPr>
      </w:r>
      <w:r>
        <w:rPr>
          <w:lang w:val="id_ID" w:bidi="id_ID"/>
        </w:rPr>
        <w:t>Pada bagian pertama ini, Paulus mengatakan kata "satu" enam kali yang berbeda sebagai cara untuk menekankan pentingnya kesatuan. Paulus memulai dan mengakhiri bagian pertama dengan pernyataan-pernyataan yang serupa, atau saling melengkapi, dan mengatakan hal yang sama dalam dua cara. Pertama, Paulus mengatakan bahwa tubuh adalah satu dengan banyak anggota, atau bagian-bagian. Kemudian, Paulus mengatakan gagasan yang sama dengan sedikit berbeda. Paulus berkata, "Tubuh tidak hanya memiliki satu anggota, tetapi banyak anggota, atau bagian." Paulus mengatakan ini untuk menunjukkan gagasan utamanya, bahwa setiap orang adalah seperti bagian dari tubuh manusia. Bagian-bagian tersebut membentuk satu tubuh.</w:t>
      </w:r>
    </w:p>
    <w:p>
      <w:pPr/>
      <w:r>
        <w:rPr>
          <w:lang w:val="id_ID" w:bidi="id_ID"/>
        </w:rPr>
      </w:r>
      <w:r>
        <w:rPr>
          <w:lang w:val="id_ID" w:bidi="id_ID"/>
        </w:rPr>
        <w:t>Berhenti di sini dan diskusikan pertanyaan ini dalam kelompok: Apa yang Anda katakan atau lakukan dalam bahasa Anda sehingga orang-orang akan tahu apa poin utama Anda? Hentikan sejenak audio ini di sini.</w:t>
      </w:r>
    </w:p>
    <w:p>
      <w:pPr/>
      <w:r>
        <w:rPr>
          <w:lang w:val="id_ID" w:bidi="id_ID"/>
        </w:rPr>
      </w:r>
      <w:r>
        <w:rPr>
          <w:lang w:val="id_ID" w:bidi="id_ID"/>
        </w:rPr>
        <w:t xml:space="preserve">Ketika Paulus menyebut "anggota-anggota" atau "bagian-bagian" tubuh, ia berbicara tentang anggota tubuh, organ dalam, dan bagian-bagian lain yang membentuk satu tubuh manusia secara keseluruhan. </w:t>
      </w:r>
    </w:p>
    <w:p>
      <w:pPr/>
      <w:r>
        <w:rPr>
          <w:lang w:val="id_ID" w:bidi="id_ID"/>
        </w:rPr>
      </w:r>
      <w:r>
        <w:rPr>
          <w:lang w:val="id_ID" w:bidi="id_ID"/>
        </w:rPr>
        <w:t>Paulus kemudian membuat perbandingan dengan Kristus ketika Paulus berkata, "Demikian juga halnya dengan Kristus." Dalam bahasa aslinya, Paulus tidak mengatakan "tubuh Kristus," meskipun inilah yang dimaksudkannya. Karena Paulus berbicara tentang tubuh fisik, orang-orang Korintus akan tahu bahwa Paulus sekarang berbicara tentang tubuh Kristus, yang adalah gereja.</w:t>
      </w:r>
    </w:p>
    <w:p>
      <w:pPr/>
      <w:r>
        <w:rPr>
          <w:lang w:val="id_ID" w:bidi="id_ID"/>
        </w:rPr>
      </w:r>
      <w:r>
        <w:rPr>
          <w:lang w:val="id_ID" w:bidi="id_ID"/>
        </w:rPr>
        <w:t>Berhenti di sini dan diskusikan bagaimana Anda akan menerjemahkan "Demikian juga halnya dengan Kristus" dalam bahasa Anda. Beberapa pilihan yang mungkin untuk menerjemahkan ini adalah:</w:t>
      </w:r>
    </w:p>
    <w:p>
      <w:pPr/>
      <w:r>
        <w:rPr>
          <w:lang w:val="id_ID" w:bidi="id_ID"/>
        </w:rPr>
      </w:r>
      <w:r>
        <w:rPr>
          <w:lang w:val="id_ID" w:bidi="id_ID"/>
        </w:rPr>
        <w:t>Sekali lagi, Paulus menggunakan pernyataan yang serupa atau yang saling melengkapi untuk menyampaikan maksud yang sama. Orang-orang Korintus menjadi anggota tubuh Kristus dengan cara yang sama—yaitu, melalui Roh Allah. Semua orang percaya di Korintus sekarang memiliki Roh Allah yang sama. Orang-orang percaya sekarang bersatu dalam satu tubuh Kristus, yaitu gereja. Paulus menggunakan dua gambar untuk membantu menggambarkan gagasan ini.</w:t>
      </w:r>
    </w:p>
    <w:p>
      <w:pPr/>
      <w:r>
        <w:rPr>
          <w:lang w:val="id_ID" w:bidi="id_ID"/>
        </w:rPr>
      </w:r>
      <w:r>
        <w:rPr>
          <w:lang w:val="id_ID" w:bidi="id_ID"/>
        </w:rPr>
        <w:t>Gambar pertama adalah baptisan oleh, atau dalam, dan satu satunya Roh Kudus. Makna yang tepat dari gambar itu tidak jelas. Beberapa berpikir bahwa Paulus mengatakan bahwa Allah membenamkan atau membaptis orang-orang percaya dalam Roh Kudus, yang kemudian membuat mereka semua menjadi bagian dari tubuh, atau gereja yang sama. Yang lain berpikir bahwa Paulus mengatakan bahwa Roh Kudus adalah orang yang membenamkan orang-orang percaya ke dalam tubuh Kristus. Dalam kedua kasus, hasilnya sama: semua orang percaya memiliki Roh Kudus yang sama, yang membuat mereka satu tubuh Kristus yang bersatu, yaitu gereja.</w:t>
      </w:r>
    </w:p>
    <w:p>
      <w:pPr/>
      <w:r>
        <w:rPr>
          <w:lang w:val="id_ID" w:bidi="id_ID"/>
        </w:rPr>
      </w:r>
      <w:r>
        <w:rPr>
          <w:lang w:val="id_ID" w:bidi="id_ID"/>
        </w:rPr>
        <w:t>Berhenti di sini dan diskusikan ini dalam kelompok: Karena kita tidak yakin persis apa yang dimaksud Paulus ketika Paulus mengatakan bahwa orang-orang percaya semua dibaptis dalam, atau oleh, Roh Kudus, sebaiknya kita mengatakan ini dengan cara yang umum. Dalam hal apapun, semua orang percaya memiliki Roh Kudus yang sama dan adalah bagian dari tubuh Kristus yang sama, gereja. Bagaimana Anda akan menggambarkan bagian dari perikop ini? Hentikan sejenak audio ini di sini.</w:t>
      </w:r>
    </w:p>
    <w:p>
      <w:pPr/>
      <w:r>
        <w:rPr>
          <w:lang w:val="id_ID" w:bidi="id_ID"/>
        </w:rPr>
      </w:r>
      <w:r>
        <w:rPr>
          <w:lang w:val="id_ID" w:bidi="id_ID"/>
        </w:rPr>
        <w:t>Gambar kedua adalah bahwa Allah membuat orang-orang percaya minum, atau mengalami, satu - satunya Roh Kudus. Paulus mengatakan bahwa Allah memberikan Roh Kudus Allah kepada semua orang percaya, yang memberikan kehidupan kepada mereka dengan cara yang sama seperti orang-orang minum air agar tetap hidup.</w:t>
      </w:r>
    </w:p>
    <w:p>
      <w:pPr/>
      <w:r>
        <w:rPr>
          <w:lang w:val="id_ID" w:bidi="id_ID"/>
        </w:rPr>
      </w:r>
      <w:r>
        <w:rPr>
          <w:lang w:val="id_ID" w:bidi="id_ID"/>
        </w:rPr>
        <w:t>Berhenti di sini dan diskusikan hal berikut dalam kelompok: Ceritakan kisah tentang saat Anda ingin mengalami sesuatu semaksimal mungkin. Bagaimana Anda berbicara tentang itu? Bagaimana Anda akan berbicara tentang orang-orang percaya yang mengalami, Roh Kudus sepenuhnya dalam kehidupan mereka? Hentikan sejenak audio ini di sini.</w:t>
      </w:r>
    </w:p>
    <w:p>
      <w:pPr/>
      <w:r>
        <w:rPr>
          <w:lang w:val="id_ID" w:bidi="id_ID"/>
        </w:rPr>
      </w:r>
      <w:r>
        <w:rPr>
          <w:lang w:val="id_ID" w:bidi="id_ID"/>
        </w:rPr>
        <w:t>Ketika Paulus memberikan gambar-gambar ini, Paulus juga menjelaskan bahwa setiap orang percaya, siapapun mereka, adalah bagian dari tubuh Kristus yang sama dan memiliki Roh Allah yang sama. Orang-orang percaya mungkin adalah orang-orang Yahudi, yang adalah keturunan Yakub dan yang sejak dahulu merupakan umat pilihan Allah. Orang-orang percaya mungkin adalah orang-orang Yunani atau orang-orang bukan Yahudi, yang adalah orang-orang yang tidak berasal dari umat pilihan Allah tetapi sekarang telah menjadi bagian dari umat Allah karena mereka percaya kepada Yesus. Orang-orang percaya mungkin juga adalah budak, atau orang-orang yang dianggap orang lain tidak memiliki hak sama sekali.</w:t>
      </w:r>
    </w:p>
    <w:p>
      <w:pPr/>
      <w:r>
        <w:rPr>
          <w:lang w:val="id_ID" w:bidi="id_ID"/>
        </w:rPr>
      </w:r>
      <w:r>
        <w:rPr>
          <w:lang w:val="id_ID" w:bidi="id_ID"/>
        </w:rPr>
        <w:t>Paulus menyelesaikan bagian pertama dengan mengatakan lagi bahwa tubuh manusia memiliki banyak bagian yang membentuk satu tubuh. Sekarang Paulus akan memberikan contoh tentang bagaimana banyak bagian yang berbeda, tetapi bekerja bersama.</w:t>
      </w:r>
    </w:p>
    <w:p>
      <w:pPr/>
      <w:r>
        <w:rPr>
          <w:lang w:val="id_ID" w:bidi="id_ID"/>
        </w:rPr>
      </w:r>
      <w:r>
        <w:rPr>
          <w:lang w:val="id_ID" w:bidi="id_ID"/>
        </w:rPr>
        <w:t>Pada bagian kedua, Paulus menggunakan teknik khusus yang umum untuk menyampaikan argumen khusus. Paulus berbicara tentang bagian-bagian tubuh seolah-olah bagian-bagian itu dapat berbicara dan berpikir. Bagian-bagian tubuh yang berbeda tersebut saling berbicara satu sama lain dan juga kepada diri mereka sendiri. Orang-orang Korintus tahu bahwa bagian-bagian tubuh tidak dapat berbicara. Paulus membuat berbagai bagian tubuh seolah-olah berbicara sehingga mereka dapat mengatakan hal-hal yang konyol dan tidak masuk akal. Bayangkan jika kaki berkata, "Aku bukan tangan, jadi aku bukan bagian dari tubuh." Meskipun kaki mengatakan ini, kaki masih merupakan bagian dari tubuh. Salah satu cara untuk menerjemahkan gagasan ini tanpa membuat kaki seolah-olah berbicara adalah, "Jika kaki mengatakan bahwa ia bukan bagian dari tubuh karena ia bukan tangan, meskipun demikian, ia masih merupakan bagian dari tubuh." Selanjutnya, telinga mengatakan hal yang sama tentang tidak menjadi mata.</w:t>
      </w:r>
    </w:p>
    <w:p>
      <w:pPr/>
      <w:r>
        <w:rPr>
          <w:lang w:val="id_ID" w:bidi="id_ID"/>
        </w:rPr>
      </w:r>
      <w:r>
        <w:rPr>
          <w:lang w:val="id_ID" w:bidi="id_ID"/>
        </w:rPr>
        <w:t>Berhenti di sini dan diskusikan dalam kelompok bagaimana Anda akan menerjemahkan bagian-bagian itu ketika bagian-bagian tubuh berbicara. Jika dalam bahasa Anda ada gaya bercerita yang membuat benda atau sesuatu yang bukan manusia dapat berbicara, Anda dapat menerjemahkan ini dengan cara yang serupa. Jika dalam bahasa anda sesuatu atau benda yang bukan manusia tidak dapat dibuat berbicara, bagaimana Anda akan menjelaskan bagian ini sehingga orang-orang mengerti? Hentikan sejenak audio ini di sini.</w:t>
      </w:r>
    </w:p>
    <w:p>
      <w:pPr/>
      <w:r>
        <w:rPr>
          <w:lang w:val="id_ID" w:bidi="id_ID"/>
        </w:rPr>
      </w:r>
      <w:r>
        <w:rPr>
          <w:lang w:val="id_ID" w:bidi="id_ID"/>
        </w:rPr>
        <w:t>Paulus mengajukan tiga pertanyaan yang serupa, yang jawabannya sudah jelas. Paulus bertanya, "Jika seluruh tubuh adalah mata, bagaimana tubuh dapat mendengar?" Dan, "Jika seluruh tubuh adalah telinga, bagaimana tubuh dapat mencium bau?" Paulus mengharapkan jawaban orang-orang Korintus menjadi, "Tentu saja tubuh tidak dapat mendengar!" atau "Tentu saja tubuh tidak dapat mencium bau!" Kemudian Paulus bertanya, "Jika tubuh hanya memiliki satu bagian, bagaimana itu menjadi tubuh yang sejati?" Melalui pertanyaan-pertanyaan ini Paulus menekankan bahwa Allah membuat satu tubuh dengan banyak bagian dan menempatkan setiap bagian di mana Allah menginginkannya.</w:t>
      </w:r>
    </w:p>
    <w:p>
      <w:pPr/>
      <w:r>
        <w:rPr>
          <w:lang w:val="id_ID" w:bidi="id_ID"/>
        </w:rPr>
      </w:r>
      <w:r>
        <w:rPr>
          <w:lang w:val="id_ID" w:bidi="id_ID"/>
        </w:rPr>
        <w:t>Pada bagian ketiga, Paulus menunjukkan bahwa bagian-bagian tubuh tidak dapat bertindak sendiri. Bagian-bagian itu saling membutuhkan. Paulus melanjutkan dengan contoh dari bagian-bagian tubuh khayalan yang dapat berbicara. Paulus mengatakan bahwa mata tidak dapat berkata kepada tangan, "Aku tidak membutuhkan kamu." Kepala tidak dapat berkata kepada kaki, "Aku tidak membutuhkan kamu." Salah satu cara untuk menerjemahkan ini tanpa bagian tubuh yang berbicara adalah, "Itulah sebabnya mata tidak dapat mengatakan bahwa mereka tidak membutuhkan tangan." "Itu juga sebabnya kepala tidak dapat mengatakan bahwa ia tidak memerlukan kaki." Paulus menekankan bahwa bagian-bagian tubuh tidak dapat hidup sendirian. Bagian-bagian tersebut saling membutuhkan agar memiliki tubuh yang utuh.</w:t>
      </w:r>
    </w:p>
    <w:p>
      <w:pPr/>
      <w:r>
        <w:rPr>
          <w:lang w:val="id_ID" w:bidi="id_ID"/>
        </w:rPr>
      </w:r>
      <w:r>
        <w:rPr>
          <w:lang w:val="id_ID" w:bidi="id_ID"/>
        </w:rPr>
        <w:t>Berhenti di sini dan diskusikan bersama, bagaimana tim anda akan menerjemahkan percakapan antara bagian-bagian tubuh dalam bagian ini. Anda harus melakukan ini dengan cara yang mirip dengan bagaimana Anda menerjemahkan pidato pada bagian kedua. Hentikan sejenak audio ini di sini.</w:t>
      </w:r>
    </w:p>
    <w:p>
      <w:pPr/>
      <w:r>
        <w:rPr>
          <w:lang w:val="id_ID" w:bidi="id_ID"/>
        </w:rPr>
      </w:r>
      <w:r>
        <w:rPr>
          <w:lang w:val="id_ID" w:bidi="id_ID"/>
        </w:rPr>
        <w:t>Paulus menggunakan sebuah ungkapan untuk menunjukkan bahwa apa yang akan dikatakannya adalah situasi yang sebenarnya, yang merupakan kebalikan dari percakapan yang dibayangkan tentang bagian-bagian tubuh. Paulus mengatakan kepada orang-orang percaya bahwa Paulus akan memberikan kebenaran yang sebenarnya kepada orang-orang percaya.</w:t>
      </w:r>
    </w:p>
    <w:p>
      <w:pPr/>
      <w:r>
        <w:rPr>
          <w:lang w:val="id_ID" w:bidi="id_ID"/>
        </w:rPr>
      </w:r>
      <w:r>
        <w:rPr>
          <w:lang w:val="id_ID" w:bidi="id_ID"/>
        </w:rPr>
        <w:t>Berhenti di sini dan diskusikan kata atau ungkapan apa yang akan Anda gunakan dalam bahasa Anda untuk memberi tahu pendengar Anda bahwa Paulus sekarang memberikan kebenaran untuk memperbaiki pemikiran yang salah dari orang-orang percaya. Hentikan sejenak audio ini di sini.</w:t>
      </w:r>
    </w:p>
    <w:p>
      <w:pPr/>
      <w:r>
        <w:rPr>
          <w:lang w:val="id_ID" w:bidi="id_ID"/>
        </w:rPr>
      </w:r>
      <w:r>
        <w:rPr>
          <w:lang w:val="id_ID" w:bidi="id_ID"/>
        </w:rPr>
        <w:t>Paulus berbicara tentang tiga kategori bagian tubuh, tetapi Paulus tidak menjelaskan apa saja yang termasuk dalam setiap kategori ini. Paulus menjelaskan bahwa bagian-bagian tubuh yang kita anggap lemah, atau tidak kuat, diperlukan. Kita tidak dapat hidup tanpa bagian-bagian ini. Paulus mungkin telah memikirkan tentang organ-organ di dalam tubuh kita, seperti perut, hati, atau lever. Selanjutnya, Paulus mengatakan bahwa bagian-bagian tubuh yang kita anggap kurang penting, kita perlakukan dengan terhormat. Paulus mungkin telah berpikir tentang bagian-bagian tubuh yang sering kita tutupi dengan pakaian. Akhirnya, Paulus mengatakan bahwa bagian-bagian tubuh yang kita pikir tidak boleh dilihat oleh siapa pun, kita juga menutupinya secara sopan dengan pakaian. Paulus mungkin merujuk pada bagian-bagian pribadi atau organ seksual kita.</w:t>
      </w:r>
    </w:p>
    <w:p>
      <w:pPr/>
      <w:r>
        <w:rPr>
          <w:lang w:val="id_ID" w:bidi="id_ID"/>
        </w:rPr>
      </w:r>
      <w:r>
        <w:rPr>
          <w:lang w:val="id_ID" w:bidi="id_ID"/>
        </w:rPr>
        <w:t>Bagian-bagian yang menurut kita boleh dilihat orang—bagian-bagian yang terhormat atau kuat—tidak diperlakukan khusus.</w:t>
      </w:r>
    </w:p>
    <w:p>
      <w:pPr/>
      <w:r>
        <w:rPr>
          <w:lang w:val="id_ID" w:bidi="id_ID"/>
        </w:rPr>
      </w:r>
      <w:r>
        <w:rPr>
          <w:lang w:val="id_ID" w:bidi="id_ID"/>
        </w:rPr>
        <w:t>Paulus menutup bagian ini dengan mengingatkan orang-orang percaya bahwa ketika satu bagian tubuh mereka mengalami rasa sakit dan menderita, seluruh tubuh juga sakit. Ketika satu bagian tubuh dihormati, maka seluruh tubuh turut bersukacita dan merayakannya.</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12:12–26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Kristus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Dan bagian-bagian tubuh seperti:</w:t>
      </w:r>
    </w:p>
    <w:p>
      <w:pPr>
        <w:pStyle w:val="ListBullet"/>
        <w:spacing w:line="240" w:lineRule="auto"/>
        <w:ind w:left="720"/>
      </w:pPr>
      <w:r>
        <w:rPr>
          <w:lang w:val="id_ID" w:bidi="id_ID"/>
        </w:rPr>
      </w:r>
      <w:r>
        <w:rPr>
          <w:lang w:val="id_ID" w:bidi="id_ID"/>
        </w:rPr>
        <w:t>Kaki</w:t>
      </w:r>
    </w:p>
    <w:p>
      <w:pPr>
        <w:pStyle w:val="ListBullet"/>
        <w:spacing w:line="240" w:lineRule="auto"/>
        <w:ind w:left="720"/>
      </w:pPr>
      <w:r>
        <w:rPr>
          <w:lang w:val="id_ID" w:bidi="id_ID"/>
        </w:rPr>
      </w:r>
      <w:r>
        <w:rPr>
          <w:lang w:val="id_ID" w:bidi="id_ID"/>
        </w:rPr>
        <w:t>Tangan</w:t>
      </w:r>
    </w:p>
    <w:p>
      <w:pPr>
        <w:pStyle w:val="ListBullet"/>
        <w:spacing w:line="240" w:lineRule="auto"/>
        <w:ind w:left="720"/>
      </w:pPr>
      <w:r>
        <w:rPr>
          <w:lang w:val="id_ID" w:bidi="id_ID"/>
        </w:rPr>
      </w:r>
      <w:r>
        <w:rPr>
          <w:lang w:val="id_ID" w:bidi="id_ID"/>
        </w:rPr>
        <w:t>Telinga</w:t>
      </w:r>
    </w:p>
    <w:p>
      <w:pPr>
        <w:pStyle w:val="ListBullet"/>
        <w:spacing w:line="240" w:lineRule="auto"/>
        <w:ind w:left="720"/>
      </w:pPr>
      <w:r>
        <w:rPr>
          <w:lang w:val="id_ID" w:bidi="id_ID"/>
        </w:rPr>
      </w:r>
      <w:r>
        <w:rPr>
          <w:lang w:val="id_ID" w:bidi="id_ID"/>
        </w:rPr>
        <w:t>Mata</w:t>
      </w:r>
    </w:p>
    <w:p>
      <w:pPr>
        <w:pStyle w:val="ListBullet"/>
        <w:spacing w:line="240" w:lineRule="auto"/>
        <w:ind w:left="720"/>
      </w:pPr>
      <w:r>
        <w:rPr>
          <w:lang w:val="id_ID" w:bidi="id_ID"/>
        </w:rPr>
      </w:r>
      <w:r>
        <w:rPr>
          <w:lang w:val="id_ID" w:bidi="id_ID"/>
        </w:rPr>
        <w:t>Kepala</w:t>
      </w:r>
    </w:p>
    <w:p>
      <w:pPr>
        <w:pStyle w:val="ListBullet"/>
        <w:spacing w:line="240" w:lineRule="auto"/>
        <w:ind w:left="720"/>
      </w:pPr>
      <w:r>
        <w:rPr>
          <w:lang w:val="id_ID" w:bidi="id_ID"/>
        </w:rPr>
      </w:r>
      <w:r>
        <w:rPr>
          <w:lang w:val="id_ID" w:bidi="id_ID"/>
        </w:rPr>
        <w:t>Bagian tubuh yang lemah</w:t>
      </w:r>
    </w:p>
    <w:p>
      <w:pPr>
        <w:pStyle w:val="ListBullet"/>
        <w:spacing w:line="240" w:lineRule="auto"/>
        <w:ind w:left="720"/>
      </w:pPr>
      <w:r>
        <w:rPr>
          <w:lang w:val="id_ID" w:bidi="id_ID"/>
        </w:rPr>
      </w:r>
      <w:r>
        <w:rPr>
          <w:lang w:val="id_ID" w:bidi="id_ID"/>
        </w:rPr>
        <w:t>Bagian tubuh yang kita anggap kurang penting</w:t>
      </w:r>
    </w:p>
    <w:p>
      <w:pPr>
        <w:pStyle w:val="ListBullet"/>
        <w:spacing w:line="240" w:lineRule="auto"/>
        <w:ind w:left="720"/>
      </w:pPr>
      <w:r>
        <w:rPr>
          <w:lang w:val="id_ID" w:bidi="id_ID"/>
        </w:rPr>
      </w:r>
      <w:r>
        <w:rPr>
          <w:lang w:val="id_ID" w:bidi="id_ID"/>
        </w:rPr>
        <w:t>Dan bagian-bagian tubuh yang tidak ingin kita lihat</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Paulus berkata kepada orang-orang percaya di Korintus, "Tubuh manusia terdiri dari banyak bagian, seperti anggota tubuh dan organ-organ, namun tetap merupakan satu tubuh." Tubuh Kristus juga demikian. Beberapa dari kita adalah orang Yahudi, beberapa adalah orang Yunani, beberapa adalah budak, dan beberapa adalah orang merdeka. Allah telah membaptis kita dengan satu satunya Roh Kudus menjadi satu tubuh. Allah telah membuat kita minum dari Roh Kudus yang sama."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Allah,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melanjutkan, "Tubuh tidak hanya memiliki satu bagian, tetapi memiliki banyak bagian. Bayangkan kaki berkata, 'aku bukan tangan, jadi aku bukan bagian dari tubuh.' Meskipun kaki mengatakan ini, kaki masih merupakan bagian dari tubuh. Atau bayangkan telinga berkata, 'aku bukan mata, jadi aku bukan bagian dari tubuh.' Meskipun mata mengatakan ini, mata masih merupakan bagian dari tubuh."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kaki dan telinga,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Jika seluruh tubuh adalah mata, tubuh itu tidak akan dapat mendengar. Jika seluruh tubuh adalah telinga, tubuh itu tidak akan dapat mencium. Kebenarannya adalah bahwa Allah telah menempatkan setiap bagian tubuh persis di mana Allah ingin setiap bagian berada. Jika seluruh tubuh adalah satu bagian, seperti satu tangan atau satu mata, itu tidak akan menjadi tubuh. Ada banyak bagian, tetapi mereka membentuk satu tubuh."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percaya di Korintus,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Mata tidak dapat berkata kepada tangan, "Aku tidak membutuhkan kamu!" Kepala tidak dapat berkata kepada kaki, "Aku tidak membutuhkan kamu!" Sebenarnya, beberapa bagian tubuh yang tampaknya lemah atau kurang penting, sebenarnya, yang paling diperlukan. Bagian-bagian tubuh yang tidak kita anggap tinggi, kita menutupinya dengan pakaian. Dan bagian-bagian tubuh pribadi, kita dengan sopan menyembunyikan bagian-bagian itu dengan pakaian sehingga tidak ada yang dapat melihatnya. Namun, kita tidak perlu bersikap terlalu tertutup dan menyembunyikan bagian-bagian tubuh yang boleh kita tunjukkan. Allah telah menyusun bagian-bagian tubuh sehingga bagian-bagian tubuh yang kita anggap tidak penting, Allah telah membuatnya penting. Allah telah melakukan ini sehingga tubuh itu akan berada dalam harmoni dan tidak terbagi-bagi. Setiap bagian tubuh peduli kepada bagian-bagian lain. Ketika satu bagian sakit, bagian tubuh lainnya turut menderita. Ketika satu bagian tubuh dihormati, maka seluruh tubuh turut bersukacita dan merayakannya.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mata dan kepala, "Apa yang Anda rasakan atau pikirkan?" Orang itu mungkin menjawab hal-hal seperti:</w:t>
      </w:r>
    </w:p>
    <w:p>
      <w:pPr>
        <w:pStyle w:val="ListBullet"/>
        <w:spacing w:line="240" w:lineRule="auto"/>
        <w:ind w:left="720"/>
      </w:pPr>
      <w:r>
        <w:rPr>
          <w:lang w:val="id_ID" w:bidi="id_ID"/>
        </w:rPr>
      </w:r>
      <w:r>
        <w:rPr>
          <w:lang w:val="id_ID" w:bidi="id_ID"/>
        </w:rPr>
        <w:t>Tanyakan kepada orang yang memerankan bagian tubuh yang kurang terhormat, "Apa yang sedang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orang-orang percaya di Korintus,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12:12–26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Paulus mengatakan bahwa tubuh manusia memiliki banyak anggota, atau bagian-bagian. Paulus berbicara tentang anggota tubuh dan organ dalam yang membentuk satu tubuh yang utuh, seperti tangan, kaki, mata, telinga, hati, atau perut. </w:t>
      </w:r>
      <w:r>
        <w:rPr>
          <w:b/>
          <w:lang w:val="id_ID" w:bidi="id_ID"/>
        </w:rPr>
        <w:t>Anggota</w:t>
      </w:r>
      <w:r>
        <w:rPr>
          <w:lang w:val="id_ID" w:bidi="id_ID"/>
        </w:rPr>
        <w:t xml:space="preserve"> atau </w:t>
      </w:r>
      <w:r>
        <w:rPr>
          <w:b/>
          <w:lang w:val="id_ID" w:bidi="id_ID"/>
        </w:rPr>
        <w:t>bagian-bagian tubuh</w:t>
      </w:r>
      <w:r>
        <w:rPr>
          <w:lang w:val="id_ID" w:bidi="id_ID"/>
        </w:rPr>
        <w:t>, adalah istilah umum untuk semua bagian yang membentuk satu tubuh yang utuh. Gunakan kata yang sama untuk tubuh manusia atau tubuh fisik seperti yang telah Anda gunakan pada perikop sebelumnya.</w:t>
      </w:r>
    </w:p>
    <w:p>
      <w:pPr/>
      <w:r>
        <w:rPr>
          <w:lang w:val="id_ID" w:bidi="id_ID"/>
        </w:rPr>
      </w:r>
      <w:r>
        <w:rPr>
          <w:lang w:val="id_ID" w:bidi="id_ID"/>
        </w:rPr>
        <w:t xml:space="preserve">Berhenti disini dan diskusikan dalam kelompok mengenai kata atau frasa apa yang akan Anda gunakan untuk </w:t>
      </w:r>
      <w:r>
        <w:rPr>
          <w:b/>
          <w:lang w:val="id_ID" w:bidi="id_ID"/>
        </w:rPr>
        <w:t>anggota</w:t>
      </w:r>
      <w:r>
        <w:rPr>
          <w:lang w:val="id_ID" w:bidi="id_ID"/>
        </w:rPr>
        <w:t xml:space="preserve">, atau </w:t>
      </w:r>
      <w:r>
        <w:rPr>
          <w:b/>
          <w:lang w:val="id_ID" w:bidi="id_ID"/>
        </w:rPr>
        <w:t>bagian-bagian tubuh</w:t>
      </w:r>
      <w:r>
        <w:rPr>
          <w:lang w:val="id_ID" w:bidi="id_ID"/>
        </w:rPr>
        <w:t>. Jika Anda telah menerjemahkan kata ini di kitab lain dalam Alkitab, gunakan kata yang sama dengan yang Anda gunakan di sana. Hentikan sejenak audio ini di sini.</w:t>
      </w:r>
    </w:p>
    <w:p>
      <w:pPr/>
      <w:r>
        <w:rPr>
          <w:lang w:val="id_ID" w:bidi="id_ID"/>
        </w:rPr>
      </w:r>
      <w:r>
        <w:rPr>
          <w:lang w:val="id_ID" w:bidi="id_ID"/>
        </w:rPr>
        <w:t xml:space="preserve">Paulus mengatakan bahwa demikian juga halnya dengan tubuh </w:t>
      </w:r>
      <w:r>
        <w:rPr>
          <w:b/>
          <w:lang w:val="id_ID" w:bidi="id_ID"/>
        </w:rPr>
        <w:t>Kristus</w:t>
      </w:r>
      <w:r>
        <w:rPr>
          <w:lang w:val="id_ID" w:bidi="id_ID"/>
        </w:rPr>
        <w:t xml:space="preserve">. Gunakanlah kata yang sama untuk Kristus seperti yang telah Anda gunakan pada perikop sebelumnya. Lihat istilah </w:t>
      </w:r>
      <w:r>
        <w:rPr>
          <w:lang w:val="id_ID" w:bidi="id_ID"/>
        </w:rPr>
        <w:t>"Kristus"</w:t>
      </w:r>
      <w:r>
        <w:rPr>
          <w:lang w:val="id_ID" w:bidi="id_ID"/>
        </w:rPr>
        <w:t xml:space="preserve"> di Daftar Kata Utama untuk informasi lebih lanjut. </w:t>
      </w:r>
    </w:p>
    <w:p>
      <w:pPr/>
      <w:r>
        <w:rPr>
          <w:lang w:val="id_ID" w:bidi="id_ID"/>
        </w:rPr>
      </w:r>
      <w:r>
        <w:rPr>
          <w:lang w:val="id_ID" w:bidi="id_ID"/>
        </w:rPr>
        <w:t xml:space="preserve">Paulus mengatakan bahwa Allah </w:t>
      </w:r>
      <w:r>
        <w:rPr>
          <w:b/>
          <w:lang w:val="id_ID" w:bidi="id_ID"/>
        </w:rPr>
        <w:t>membaptis</w:t>
      </w:r>
      <w:r>
        <w:rPr>
          <w:lang w:val="id_ID" w:bidi="id_ID"/>
        </w:rPr>
        <w:t xml:space="preserve">, atau membenamkan, semua orang percaya dalam </w:t>
      </w:r>
      <w:r>
        <w:rPr>
          <w:b/>
          <w:lang w:val="id_ID" w:bidi="id_ID"/>
        </w:rPr>
        <w:t>Roh</w:t>
      </w:r>
      <w:r>
        <w:rPr>
          <w:lang w:val="id_ID" w:bidi="id_ID"/>
        </w:rPr>
        <w:t xml:space="preserve">, yaitu Roh Allah. Allah memberikan Roh yang sama kepada mereka. Kadang-kadang kita menyebut Roh Allah sebagai Roh Kudus atau hanya Roh. Gunakan kata-kata yang sama untuk "membaptis" dan "Roh," "Roh Allah," atau "Roh Kudus", seperti yang telah Anda gunakan dalam perikop sebelumnya. Lihat Daftar Kata Utama untuk informasi lebih lanjut tentang </w:t>
      </w:r>
      <w:r>
        <w:rPr>
          <w:lang w:val="id_ID" w:bidi="id_ID"/>
        </w:rPr>
        <w:t>baptisan</w:t>
      </w:r>
      <w:r>
        <w:rPr>
          <w:lang w:val="id_ID" w:bidi="id_ID"/>
        </w:rPr>
        <w:t xml:space="preserve"> dan </w:t>
      </w:r>
      <w:r>
        <w:rPr>
          <w:lang w:val="id_ID" w:bidi="id_ID"/>
        </w:rPr>
        <w:t>Roh Kudus</w:t>
      </w:r>
      <w:r>
        <w:rPr>
          <w:lang w:val="id_ID" w:bidi="id_ID"/>
        </w:rPr>
        <w:t>.</w:t>
      </w:r>
    </w:p>
    <w:p>
      <w:pPr/>
      <w:r>
        <w:rPr>
          <w:lang w:val="id_ID" w:bidi="id_ID"/>
        </w:rPr>
      </w:r>
      <w:r>
        <w:rPr>
          <w:lang w:val="id_ID" w:bidi="id_ID"/>
        </w:rPr>
        <w:t xml:space="preserve">Allah membaptis semua orang percaya—orang </w:t>
      </w:r>
      <w:r>
        <w:rPr>
          <w:b/>
          <w:lang w:val="id_ID" w:bidi="id_ID"/>
        </w:rPr>
        <w:t>Yahudi</w:t>
      </w:r>
      <w:r>
        <w:rPr>
          <w:lang w:val="id_ID" w:bidi="id_ID"/>
        </w:rPr>
        <w:t xml:space="preserve">, orang </w:t>
      </w:r>
      <w:r>
        <w:rPr>
          <w:b/>
          <w:lang w:val="id_ID" w:bidi="id_ID"/>
        </w:rPr>
        <w:t>Yunani</w:t>
      </w:r>
      <w:r>
        <w:rPr>
          <w:lang w:val="id_ID" w:bidi="id_ID"/>
        </w:rPr>
        <w:t xml:space="preserve"> atau orang bukan </w:t>
      </w:r>
      <w:r>
        <w:rPr>
          <w:b/>
          <w:lang w:val="id_ID" w:bidi="id_ID"/>
        </w:rPr>
        <w:t>Yahudi</w:t>
      </w:r>
      <w:r>
        <w:rPr>
          <w:lang w:val="id_ID" w:bidi="id_ID"/>
        </w:rPr>
        <w:t xml:space="preserve">, dan </w:t>
      </w:r>
      <w:r>
        <w:rPr>
          <w:b/>
          <w:lang w:val="id_ID" w:bidi="id_ID"/>
        </w:rPr>
        <w:t>budak</w:t>
      </w:r>
      <w:r>
        <w:rPr>
          <w:lang w:val="id_ID" w:bidi="id_ID"/>
        </w:rPr>
        <w:t xml:space="preserve"> atau orang-orang merdeka—menjadi satu tubuh atau jemaat. Dalam perikop ini Paulus menggunakan istilah untuk orang-orang Yunani, yang dalam beberapa konteks mengacu pada orang-orang dari negara Yunani. Namun, ingatlah bahwa orang-orang Yunani dalam konteks ini juga hanya merujuk pada siapapun yang bukan orang Yahudi. Kami menyebut orang-orang ini adalah orang-orang bukan Yahudi. Anda mungkin menggunakan orang-orang Yunani jika pendengar Anda memahami bahwa ini merujuk pada siapa pun yang bukan orang Yahudi, atau Anda mungkin menggunakan istilah yang lebih umum untuk orang bukan Yahudi, yang merujuk pada siapa pun yang bukan orang Yahudi. Gunakan kata-kata yang sama untuk orang Yahudi, orang Yunani atau orang bukan Yahudi, dan budak seperti yang telah Anda gunakan dalam perikop sebelumnya. Untuk informasi lebih lanjut, lihat Daftar Kata Utama untuk istilah </w:t>
      </w:r>
      <w:r>
        <w:rPr>
          <w:lang w:val="id_ID" w:bidi="id_ID"/>
        </w:rPr>
        <w:t>Yahudi</w:t>
      </w:r>
      <w:r>
        <w:rPr>
          <w:lang w:val="id_ID" w:bidi="id_ID"/>
        </w:rPr>
        <w:t xml:space="preserve">, </w:t>
      </w:r>
      <w:r>
        <w:rPr>
          <w:lang w:val="id_ID" w:bidi="id_ID"/>
        </w:rPr>
        <w:t>bukan orang Yahudi</w:t>
      </w:r>
      <w:r>
        <w:rPr>
          <w:lang w:val="id_ID" w:bidi="id_ID"/>
        </w:rPr>
        <w:t xml:space="preserve">, </w:t>
      </w:r>
      <w:r>
        <w:rPr>
          <w:lang w:val="id_ID" w:bidi="id_ID"/>
        </w:rPr>
        <w:t>orang-orang Yunani</w:t>
      </w:r>
      <w:r>
        <w:rPr>
          <w:lang w:val="id_ID" w:bidi="id_ID"/>
        </w:rPr>
        <w:t xml:space="preserve">, dan </w:t>
      </w:r>
      <w:r>
        <w:rPr>
          <w:lang w:val="id_ID" w:bidi="id_ID"/>
        </w:rPr>
        <w:t>budak</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Selanjutnya, kelompok dapat memutuskan versi bagian siapa yang paling Anda sukai. Anda mungkin memutuskan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12:27–31</w:t>
      </w:r>
      <w:r>
        <w:rPr>
          <w:lang w:val="id_ID" w:bidi="id_ID"/>
        </w:rPr>
      </w:r>
    </w:p>
    <w:p>
      <w:pPr>
        <w:pStyle w:val="Heading3"/>
      </w:pPr>
      <w:r>
        <w:rPr>
          <w:lang w:val="id_ID" w:bidi="id_ID"/>
        </w:rPr>
        <w:t>Dengar dan Renungkan</w:t>
      </w:r>
    </w:p>
    <w:p>
      <w:pPr/>
      <w:r>
        <w:rPr>
          <w:lang w:val="id_ID" w:bidi="id_ID"/>
        </w:rPr>
      </w:r>
      <w:r>
        <w:rPr>
          <w:lang w:val="id_ID" w:bidi="id_ID"/>
        </w:rPr>
        <w:t>Dalam tahap ini, dengarkan 1 Korintus 12:27–31 dan simpanlah dalam hati Anda.</w:t>
      </w:r>
    </w:p>
    <w:p>
      <w:pPr/>
      <w:r>
        <w:rPr>
          <w:lang w:val="id_ID" w:bidi="id_ID"/>
        </w:rPr>
      </w:r>
      <w:r>
        <w:rPr>
          <w:lang w:val="id_ID" w:bidi="id_ID"/>
        </w:rPr>
        <w:t>Dengarkan versi audio dari 1 Korintus 12:27–31 sebanyak tiga kali, dalam tiga terjemahan yang berbeda, jika memungkinkan.</w:t>
      </w:r>
    </w:p>
    <w:p>
      <w:pPr/>
      <w:r>
        <w:rPr>
          <w:lang w:val="id_ID" w:bidi="id_ID"/>
        </w:rPr>
      </w:r>
      <w:r>
        <w:rPr>
          <w:lang w:val="id_ID" w:bidi="id_ID"/>
        </w:rPr>
        <w:t>Hentikan sejenak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bagian ini? Hentikan sejenak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sejenak audio ini di sini.</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12:27–31 dalam terjemahan yang paling mudah dimengerti.</w:t>
      </w:r>
    </w:p>
    <w:p>
      <w:pPr/>
      <w:r>
        <w:rPr>
          <w:lang w:val="id_ID" w:bidi="id_ID"/>
        </w:rPr>
      </w:r>
      <w:r>
        <w:rPr>
          <w:lang w:val="id_ID" w:bidi="id_ID"/>
        </w:rPr>
        <w:t>Dalam bagian sebelumnya dari surat Paulus, Paulus membandingkan tubuh Kristus dengan tubuh manusia secara fisik. Paulus menjelaskan bahwa ada anggota-anggota yang berbeda, atau bagian-bagian, dari tubuh, tetapi tetap satu tubuh. Setiap bagian penting dan memiliki peran penting yang harus dijalankan. Allah merancang tubuh itu seperti ini.</w:t>
      </w:r>
    </w:p>
    <w:p>
      <w:pPr/>
      <w:r>
        <w:rPr>
          <w:lang w:val="id_ID" w:bidi="id_ID"/>
        </w:rPr>
      </w:r>
      <w:r>
        <w:rPr>
          <w:lang w:val="id_ID" w:bidi="id_ID"/>
        </w:rPr>
        <w:t>Dalam bagian surat Paulus ini, Paulus menggabungkan ajaran Paulus tentang karunia-karunia rohani dan tubuh serta membahas bagaimana hal-hal tersebut berlaku bagi tubuh Kristus, yaitu gereja. Anda akan mengingat dari perikop sebelumnya bahwa Paulus mengatakan bahwa Allah memberikan karunia yang berbeda kepada orang-orang yang berbeda untuk membantu seluruh komunitas. Sama seperti Allah menempatkan bagian-bagian individu dalam tubuh fisik, Allah juga telah menempatkan setiap orang percaya sebagai bagian dari tubuh Kristus. Paulus kemudian mencantumkan beberapa bagian yang telah Allah tunjuk, atau pilih, untuk berada di dalam tubuh Kristus.</w:t>
      </w:r>
    </w:p>
    <w:p>
      <w:pPr/>
      <w:r>
        <w:rPr>
          <w:lang w:val="id_ID" w:bidi="id_ID"/>
        </w:rPr>
      </w:r>
      <w:r>
        <w:rPr>
          <w:lang w:val="id_ID" w:bidi="id_ID"/>
        </w:rPr>
        <w:t>Berhenti di sini dan diskusikan apa yang telah Paulus katakan kepada orang-orang Korintus tentang karunia rohani. Cobalah untuk menyebutkan semua karunia rohani yang disebutkan Paulus dalam perikop sebelumnya. Hentikan sejenak audio ini di sini.</w:t>
      </w:r>
    </w:p>
    <w:p>
      <w:pPr/>
      <w:r>
        <w:rPr>
          <w:lang w:val="id_ID" w:bidi="id_ID"/>
        </w:rPr>
      </w:r>
      <w:r>
        <w:rPr>
          <w:lang w:val="id_ID" w:bidi="id_ID"/>
        </w:rPr>
        <w:t>Daftar ini sedikit berbeda dari daftar yang diberikan Paulus dalam perikop sebelumnya. Paulus mengulangi lima karunia dari daftar itu dan menambahkan empat karunia yang berbeda. Paulus kembali menyebutkan karunia nubuat, mujizat, penyembuhan, berkata-kata dalam bahasa lidah, dan menafsirkan bahasa lidah. Ke dalam daftar ini, Paulus menambahkan karunia menjadi rasul, menjadi guru , membantu, dan mengelola atau memimpin.</w:t>
      </w:r>
    </w:p>
    <w:p>
      <w:pPr/>
      <w:r>
        <w:rPr>
          <w:lang w:val="id_ID" w:bidi="id_ID"/>
        </w:rPr>
      </w:r>
      <w:r>
        <w:rPr>
          <w:lang w:val="id_ID" w:bidi="id_ID"/>
        </w:rPr>
        <w:t>Dalam daftar ini, Paulus memberikan beberapa nama posisi atau peran di gereja: para rasul atau orang yang diutus, para nabi, dan guru. Paulus mengatakan bahwa peran-peran ini adalah pertama, kedua, dan ketiga. Beberapa percaya bahwa Paulus memberikan hal-hal ini berdasarkan urutan kepentingannya. Ada kemungkinan juga Paulus hanya mengatakan bahwa ini adalah karunia yang dibutuhkan orang-orang untuk memulai sebuah gereja. Seorang rasul adalah seseorang yang diutus Yesus dengan otoritas untuk mewakili Yesus dan membagikan kabar baik tentang Yesus. Seorang nabi adalah seseorang yang memberitakan pesan Allah. Seorang guru adalah seseorang yang menjelaskan pesan Allah. Orang-orang dengan karunia ini sering kali adalah orang-orang yang memulai gereja setempat yang baru.</w:t>
      </w:r>
    </w:p>
    <w:p>
      <w:pPr/>
      <w:r>
        <w:rPr>
          <w:lang w:val="id_ID" w:bidi="id_ID"/>
        </w:rPr>
      </w:r>
      <w:r>
        <w:rPr>
          <w:lang w:val="id_ID" w:bidi="id_ID"/>
        </w:rPr>
        <w:t>Paulus kemudian mencantumkan beberapa karunia lainnya yang dibutuhkan orang-orang percaya dalam tubuh Kristus. Paulus tidak menyampaikanya berdasarkan urutan kepentingannya. Paulus menambahkan karunia membantu dan karunia kepemimpinan atau administrasi. Paulus tidak berbicara tentang karunia-karunia ini dalam perikop sebelumnya. Seseorang yang memiliki karunia membantu adalah orang percaya yang diberikan Allah kemampuan khusus dan keinginan untuk menolong orang lain dengan cara-cara praktis. Seseorang dengan karunia untuk mengelola atau memimpin adalah seseorang yang telah Allah berikan kemampuan untuk mengatur dan mengelola pekerjaan gereja. Semua karunia ini bekerja bersama di gereja setempat, tubuh Kristus.</w:t>
      </w:r>
    </w:p>
    <w:p>
      <w:pPr/>
      <w:r>
        <w:rPr>
          <w:lang w:val="id_ID" w:bidi="id_ID"/>
        </w:rPr>
      </w:r>
      <w:r>
        <w:rPr>
          <w:lang w:val="id_ID" w:bidi="id_ID"/>
        </w:rPr>
        <w:t>Berhenti di sini dan diskusikan pertanyaan ini dalam kelompok: Pikirkan tentang orang Kristen yang Anda kenal. Kapan Anda melihat orang-orang menggunakan karunia membantu atau memimpin? Karena ini hanya daftar beberapa karunia, karunia lain apa yang tidak ada dalam daftar ini yang Anda lihat bekerja dalam tubuh Kristus? Hentikan sejenak audio ini di sini.</w:t>
      </w:r>
    </w:p>
    <w:p>
      <w:pPr/>
      <w:r>
        <w:rPr>
          <w:lang w:val="id_ID" w:bidi="id_ID"/>
        </w:rPr>
      </w:r>
      <w:r>
        <w:rPr>
          <w:lang w:val="id_ID" w:bidi="id_ID"/>
        </w:rPr>
        <w:t>Paulus kemudian mengajukan pertanyaan yang sama tujuh kali tentang karunia yang berbeda ini. Dengan semua pertanyaan ini, Paulus berkata, "Kita semua tidak memiliki karunia rohani yang sama, bukan?" Paulus tidak mengharapkan siapa pun untuk menjawab pertanyaan-pertanyaan itu, karena jawabannya adalah sama untuk setiap pertanyaan: "Tidak, tentu saja tidak!"</w:t>
      </w:r>
    </w:p>
    <w:p>
      <w:pPr/>
      <w:r>
        <w:rPr>
          <w:lang w:val="id_ID" w:bidi="id_ID"/>
        </w:rPr>
      </w:r>
      <w:r>
        <w:rPr>
          <w:lang w:val="id_ID" w:bidi="id_ID"/>
        </w:rPr>
        <w:t>Paulus kemudian mengatakan sesuatu yang tampaknya membingungkan. Paulus mengatakan kepada orang-orang percaya untuk "menginginkan karunia yang lebih besar," tetapi Paulus telah mengatakan kepada orang-orang percaya bahwa semua karunia itu penting. Beberapa orang percaya bahwa Paulus mengatakan ada karunia-karunia yang lebih baik daripada yang lain, tetapi ini bertentangan dengan apa yang telah Paulus sampaikan sebelumnya. Paulus kemungkinan besar mengatakan bahwa karunia yang lebih besar adalah agar setiap orang percaya mengenali bahwa Allah telah memberikan karunia kepada setiap orang percaya. Setiap orang percaya harus menghormati orang-orang percaya lainnya dan bagaimana Allah telah memberikan karunia kepada orang-orang percaya itu. Orang-orang percaya harus sangat menginginkan untuk menggunakan karunia mereka untuk keuntungan tubuh Kristus.</w:t>
      </w:r>
    </w:p>
    <w:p>
      <w:pPr/>
      <w:r>
        <w:rPr>
          <w:lang w:val="id_ID" w:bidi="id_ID"/>
        </w:rPr>
      </w:r>
      <w:r>
        <w:rPr>
          <w:lang w:val="id_ID" w:bidi="id_ID"/>
        </w:rPr>
        <w:t>Orang-orang Korintus telah menginginkan apa yang dianggap oleh orang-orang Korintus sebagai karunia yang paling penting. Paulus memberitahu Jemaat Korintus bahwa ada sesuatu yang lebih utama atau penting yang harus mereka kejar. Paulus akan menceritakan kepada orang-orang percaya tentang hal ini di bagian berikutnya dari surat Paulus.</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12:27–31 dalam terjemahan yang paling mudah dimengerti.</w:t>
      </w:r>
    </w:p>
    <w:p>
      <w:pPr/>
      <w:r>
        <w:rPr>
          <w:lang w:val="id_ID" w:bidi="id_ID"/>
        </w:rPr>
      </w:r>
      <w:r>
        <w:rPr>
          <w:lang w:val="id_ID" w:bidi="id_ID"/>
        </w:rPr>
        <w:t>Dalam tahap ini, kelompok akan menentukan bagian, tokoh, dan latar dari perikop ini. Selanjutnya, kelompok akan memeragakan perikop ini.</w:t>
      </w:r>
    </w:p>
    <w:p>
      <w:pPr/>
      <w:r>
        <w:rPr>
          <w:lang w:val="id_ID" w:bidi="id_ID"/>
        </w:rPr>
      </w:r>
      <w:r>
        <w:rPr>
          <w:lang w:val="id_ID" w:bidi="id_ID"/>
        </w:rPr>
        <w:t>Perikop ini memiliki satu bagian.</w:t>
      </w:r>
    </w:p>
    <w:p>
      <w:pPr/>
      <w:r>
        <w:rPr>
          <w:lang w:val="id_ID" w:bidi="id_ID"/>
        </w:rPr>
      </w:r>
      <w:r>
        <w:rPr>
          <w:b/>
          <w:lang w:val="id_ID" w:bidi="id_ID"/>
        </w:rPr>
        <w:t>Pada bagian pertama:</w:t>
      </w:r>
      <w:r>
        <w:rPr>
          <w:lang w:val="id_ID" w:bidi="id_ID"/>
        </w:rPr>
        <w:t xml:space="preserve"> Paulus menjelaskan bagaimana Allah menempatkan orang-orang dengan peran yang berbeda dan karunia rohani di dalam tubuh Kristus, yaitu gereja.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Dan orang-orang percaya di Korintus, termasuk:</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Para nabi</w:t>
      </w:r>
    </w:p>
    <w:p>
      <w:pPr>
        <w:pStyle w:val="ListBullet"/>
        <w:spacing w:line="240" w:lineRule="auto"/>
        <w:ind w:left="720"/>
      </w:pPr>
      <w:r>
        <w:rPr>
          <w:lang w:val="id_ID" w:bidi="id_ID"/>
        </w:rPr>
      </w:r>
      <w:r>
        <w:rPr>
          <w:lang w:val="id_ID" w:bidi="id_ID"/>
        </w:rPr>
        <w:t>Para guru</w:t>
      </w:r>
    </w:p>
    <w:p>
      <w:pPr>
        <w:pStyle w:val="ListBullet"/>
        <w:spacing w:line="240" w:lineRule="auto"/>
        <w:ind w:left="720"/>
      </w:pPr>
      <w:r>
        <w:rPr>
          <w:lang w:val="id_ID" w:bidi="id_ID"/>
        </w:rPr>
      </w:r>
      <w:r>
        <w:rPr>
          <w:lang w:val="id_ID" w:bidi="id_ID"/>
        </w:rPr>
        <w:t>Orang-orang dengan karunia mujizat</w:t>
      </w:r>
    </w:p>
    <w:p>
      <w:pPr>
        <w:pStyle w:val="ListBullet"/>
        <w:spacing w:line="240" w:lineRule="auto"/>
        <w:ind w:left="720"/>
      </w:pPr>
      <w:r>
        <w:rPr>
          <w:lang w:val="id_ID" w:bidi="id_ID"/>
        </w:rPr>
      </w:r>
      <w:r>
        <w:rPr>
          <w:lang w:val="id_ID" w:bidi="id_ID"/>
        </w:rPr>
        <w:t>Orang-orang dengan karunia penyembuhan</w:t>
      </w:r>
    </w:p>
    <w:p>
      <w:pPr>
        <w:pStyle w:val="ListBullet"/>
        <w:spacing w:line="240" w:lineRule="auto"/>
        <w:ind w:left="720"/>
      </w:pPr>
      <w:r>
        <w:rPr>
          <w:lang w:val="id_ID" w:bidi="id_ID"/>
        </w:rPr>
      </w:r>
      <w:r>
        <w:rPr>
          <w:lang w:val="id_ID" w:bidi="id_ID"/>
        </w:rPr>
        <w:t>Orang-orang dengan karunia membantu</w:t>
      </w:r>
    </w:p>
    <w:p>
      <w:pPr>
        <w:pStyle w:val="ListBullet"/>
        <w:spacing w:line="240" w:lineRule="auto"/>
        <w:ind w:left="720"/>
      </w:pPr>
      <w:r>
        <w:rPr>
          <w:lang w:val="id_ID" w:bidi="id_ID"/>
        </w:rPr>
      </w:r>
      <w:r>
        <w:rPr>
          <w:lang w:val="id_ID" w:bidi="id_ID"/>
        </w:rPr>
        <w:t>Orang-orang dengan karunia memimpin</w:t>
      </w:r>
    </w:p>
    <w:p>
      <w:pPr>
        <w:pStyle w:val="ListBullet"/>
        <w:spacing w:line="240" w:lineRule="auto"/>
        <w:ind w:left="720"/>
      </w:pPr>
      <w:r>
        <w:rPr>
          <w:lang w:val="id_ID" w:bidi="id_ID"/>
        </w:rPr>
      </w:r>
      <w:r>
        <w:rPr>
          <w:lang w:val="id_ID" w:bidi="id_ID"/>
        </w:rPr>
        <w:t>Orang-orang dengan karunia bahasa lidah</w:t>
      </w:r>
    </w:p>
    <w:p>
      <w:pPr>
        <w:pStyle w:val="ListBullet"/>
        <w:spacing w:line="240" w:lineRule="auto"/>
        <w:ind w:left="720"/>
      </w:pPr>
      <w:r>
        <w:rPr>
          <w:lang w:val="id_ID" w:bidi="id_ID"/>
        </w:rPr>
      </w:r>
      <w:r>
        <w:rPr>
          <w:lang w:val="id_ID" w:bidi="id_ID"/>
        </w:rPr>
        <w:t>Dan orang-orang dengan karunia menafsirkan bahasa lidah.</w:t>
      </w:r>
    </w:p>
    <w:p>
      <w:pPr/>
      <w:r>
        <w:rPr>
          <w:lang w:val="id_ID" w:bidi="id_ID"/>
        </w:rPr>
      </w:r>
      <w:r>
        <w:rPr>
          <w:lang w:val="id_ID" w:bidi="id_ID"/>
        </w:rPr>
        <w:t>Dalam perikop sebelumnya, Paulus menjelaskan bagaimana Allah menciptakan tubuh dengan bagian-bagian yang berbeda. Allah memberikan peranan yang diperlukan kepada setiap bagian dalam tubuh.</w:t>
      </w:r>
    </w:p>
    <w:p>
      <w:pPr/>
      <w:r>
        <w:rPr>
          <w:lang w:val="id_ID" w:bidi="id_ID"/>
        </w:rPr>
      </w:r>
      <w:r>
        <w:rPr>
          <w:lang w:val="id_ID" w:bidi="id_ID"/>
        </w:rPr>
        <w:t>Dalam perikop ini, Paulus menjelaskan bagaimana gereja seperti gambar tubuh ini. Paulus memulai perikop ini dengan kata yang memberi tahu orang-orang bahwa Paulus mengubah topik. Paulus tidak lagi berbicara tentang tubuh fisik. Paulus sekarang berbicara tentang tubuh Kristus.</w:t>
      </w:r>
    </w:p>
    <w:p>
      <w:pPr/>
      <w:r>
        <w:rPr>
          <w:lang w:val="id_ID" w:bidi="id_ID"/>
        </w:rPr>
      </w:r>
      <w:r>
        <w:rPr>
          <w:lang w:val="id_ID" w:bidi="id_ID"/>
        </w:rPr>
        <w:t>Berhenti di sini dan diskusikan kata atau frasa apa yang akan digunakan tim Anda untuk menunjukkan bahwa Paulus sedang mengubah topik. Hentikan sejenak audio ini di sini.</w:t>
      </w:r>
    </w:p>
    <w:p>
      <w:pPr/>
      <w:r>
        <w:rPr>
          <w:lang w:val="id_ID" w:bidi="id_ID"/>
        </w:rPr>
      </w:r>
      <w:r>
        <w:rPr>
          <w:lang w:val="id_ID" w:bidi="id_ID"/>
        </w:rPr>
        <w:t>Paulus mengatakan kepada orang-orang Korintus bahwa setiap orang percaya adalah bagian dari tubuh itu. Orang-orang percaya bersama-sama adalah tubuh Kristus. Paulus kemudian mencantumkan beberapa bagian yang telah Allah tunjuk, atau pilih, untuk berada di dalam tubuh Kristus. Allah telah memilih setiap bagian untuk melakukan tugas dalam tubuh Kristus, yaitu gereja.</w:t>
      </w:r>
    </w:p>
    <w:p>
      <w:pPr/>
      <w:r>
        <w:rPr>
          <w:lang w:val="id_ID" w:bidi="id_ID"/>
        </w:rPr>
      </w:r>
      <w:r>
        <w:rPr>
          <w:lang w:val="id_ID" w:bidi="id_ID"/>
        </w:rPr>
        <w:t>Paulus memulai daftar itu dengan berkata, "pertama rasul, kedua nabi, ketiga guru." Paulus melanjutkan daftar itu tanpa memberikan urutan nomor. Kita tidak tahu mengapa Paulus memilih untuk memberikan daftar itu dengan cara ini. Beberapa percaya bahwa Paulus mencantumkan karunia ini sesuai dengan pentingnya karunia itu. Ada kemungkinan juga Paulus mengatakan bahwa ketiga karunia pertama ini adalah karunia yang dibutuhkan bagi orang-orang percaya untuk memulai sebuah gereja. Yang lain percaya bahwa Paulus hanya memberikan daftar itu tanpa urutan prioritas. Karena Paulus tidak jelas tentang apakah angka-angka itu berada dalam urutan kepentingan atau hanya urutan daftar saja, kami menyarankan agar Anda mengikuti pola yang sama seperti yang dilakukan Paulus dalam bahasa Anda, jika memungkinkan.</w:t>
      </w:r>
    </w:p>
    <w:p>
      <w:pPr/>
      <w:r>
        <w:rPr>
          <w:lang w:val="id_ID" w:bidi="id_ID"/>
        </w:rPr>
      </w:r>
      <w:r>
        <w:rPr>
          <w:lang w:val="id_ID" w:bidi="id_ID"/>
        </w:rPr>
        <w:t>Berhenti di sini dan diskusikan bagaimana Anda akan menerjemahkan angka-angka dari daftar ini dalam bahasa Anda. Hentikan sejenak audio ini di sini.</w:t>
      </w:r>
    </w:p>
    <w:p>
      <w:pPr/>
      <w:r>
        <w:rPr>
          <w:lang w:val="id_ID" w:bidi="id_ID"/>
        </w:rPr>
      </w:r>
      <w:r>
        <w:rPr>
          <w:lang w:val="id_ID" w:bidi="id_ID"/>
        </w:rPr>
        <w:t>Paulus menyebutkan ketiga karunia pertama dalam daftar itu dengan nama posisi atau peran mereka, di gereja. Seorang rasul adalah seseorang yang diutus Yesus dengan otoritas untuk mewakili Yesus dan membagikan kabar baik tentang Yesus. Seorang nabi adalah seseorang yang memberitakan pesan Allah. Seorang guru adalah seseorang yang menjelaskan pesan Allah. Paulus menyebutkan orang-orang yang tersisa dalam daftar itu sesuai dengan kemampuan-kemampuan khusus, atau karunia rohani, yang telah Allah berikan kepada setiap orang. Jika jenis daftar ini tidak biasa dalam bahasa Anda, maka dimungkinkan untuk menerjemahkannya sehingga Anda merujuk pada orang-orang, bukan pada karunia dan kemampuan. Beberapa contoh tentang bagaimana Anda dapat menerjemahkan mujizat adalah, "orang-orang yang melakukan mujizat," "para pekerja mujizat," atau "orang-orang yang kepadanya Allah berikan pekerjaan untuk melakukan mujizat." Beberapa cara lain yang dapat Anda terjemahan "karunia penyembuhan" adalah "para penyembuh," "orang-orang yang memiliki kemampuan untuk menyembuhkan orang-orang sakit," atau "orang-orang yang kepadanya Allah berikan pekerjaan menyembuhkan orang lain."</w:t>
      </w:r>
    </w:p>
    <w:p>
      <w:pPr/>
      <w:r>
        <w:rPr>
          <w:lang w:val="id_ID" w:bidi="id_ID"/>
        </w:rPr>
      </w:r>
      <w:r>
        <w:rPr>
          <w:lang w:val="id_ID" w:bidi="id_ID"/>
        </w:rPr>
        <w:t>Berhenti di sini dan diskusikan bagaimana Anda akan menerjemahkan daftar kemampuan yang telah Allah tempatkan di dalam gereja ini dengan cara yang terdengar alami dalam bahasa Anda. Anda dapat memilih untuk mengikuti daftar seperti yang diberikan Paulus, atau Anda dapat membuat daftar orang-orang daripada campuran antara orang-orang dan kemampuan. Hentikan sejenak audio ini di sini.</w:t>
      </w:r>
    </w:p>
    <w:p>
      <w:pPr/>
      <w:r>
        <w:rPr>
          <w:lang w:val="id_ID" w:bidi="id_ID"/>
        </w:rPr>
      </w:r>
      <w:r>
        <w:rPr>
          <w:lang w:val="id_ID" w:bidi="id_ID"/>
        </w:rPr>
        <w:t>Paulus menambahkan karunia membantu dan karunia kepemimpinan atau administrasi. Paulus tidak berbicara tentang karunia ini dalam bagian sebelumnya dari surat Paulus. Seseorang yang memiliki karunia membantu adalah orang percaya yang kepadanya Allah berikan kemampuan khusus dan keinginan untuk menolong orang lain dengan cara-cara praktis. Beberapa contoh cara Anda dapat menerjemahkan "karunia membantu" adalah "para penolong," "orang-orang yang memiliki kemampuan untuk membantu orang lain," atau "orang-orang yang dikaruniai Allah pekerjaan untuk membantu orang lain." Seseorang yang memiliki karunia administrasi atau memimpin adalah seseorang yang telah Allah berikan kemampuan untuk mengatur dan mengelola pekerjaan gereja. Beberapa cara untuk menerjemahkan "karunia administrasi" adalah "para pemimpin," "administrator," "orang-orang yang memiliki kemampuan untuk berorganisasi," atau "orang-orang yang kepadanya Allah memberikan tugas administrasi." Beberapa cara untuk menerjemahkan "karunia bahasa lidah" adalah "orang-orang yang dapat berbicara dalam bahasa yang tidak diketahui" atau "orang-orang yang dapat berbicara dalam bahasa yang diberikan kepada mereka oleh Roh Kudus."</w:t>
      </w:r>
    </w:p>
    <w:p>
      <w:pPr/>
      <w:r>
        <w:rPr>
          <w:lang w:val="id_ID" w:bidi="id_ID"/>
        </w:rPr>
      </w:r>
      <w:r>
        <w:rPr>
          <w:lang w:val="id_ID" w:bidi="id_ID"/>
        </w:rPr>
        <w:t>Berhenti di sini dan diskusikan bagaimana Anda akan menerjemahkan daftar kemampuan ini dalam bahasa Anda. Pastikan bahwa Anda menerjemahkan daftar itu menggunakan metode yang sama yang Anda putuskan untuk karunia-karunia lainnya. Hentikan sejenak audio ini di sini.</w:t>
      </w:r>
    </w:p>
    <w:p>
      <w:pPr/>
      <w:r>
        <w:rPr>
          <w:lang w:val="id_ID" w:bidi="id_ID"/>
        </w:rPr>
      </w:r>
      <w:r>
        <w:rPr>
          <w:lang w:val="id_ID" w:bidi="id_ID"/>
        </w:rPr>
        <w:t>Paulus kemudian mengajukan pertanyaan yang sama tujuh kali tentang karunia yang berbeda ini. Paulus tidak mengharapkan siapa pun untuk menjawab pertanyaan-pertanyaan itu, karena jawabannya adalah jelas. Jawabannya adalah, "Tidak, tentu saja tidak!" Dengan semua pertanyaan ini, Paulus berkata, "Tidak semua dari kita memiliki karunia rohani yang sama, bukan?" Jika bahasa Anda tidak menggunakan pertanyaan jenis ini, Anda mungkin ingin menerjemahkan pertanyaan-pertanyaan ini sebagai pernyataan. Misalnya, alih-alih bertanya, "Apakah semua rasul?" Anda dapat berkata, "Tidak semua orang adalah seorang rasul."</w:t>
      </w:r>
    </w:p>
    <w:p>
      <w:pPr/>
      <w:r>
        <w:rPr>
          <w:lang w:val="id_ID" w:bidi="id_ID"/>
        </w:rPr>
      </w:r>
      <w:r>
        <w:rPr>
          <w:lang w:val="id_ID" w:bidi="id_ID"/>
        </w:rPr>
        <w:t>Berhenti di sini dan diskusikan bagaimana Anda akan menerjemahkan tujuh pertanyaan yang diajukan Paulus. Hentikan sejenak audio ini di sini.</w:t>
      </w:r>
    </w:p>
    <w:p>
      <w:pPr/>
      <w:r>
        <w:rPr>
          <w:lang w:val="id_ID" w:bidi="id_ID"/>
        </w:rPr>
      </w:r>
      <w:r>
        <w:rPr>
          <w:lang w:val="id_ID" w:bidi="id_ID"/>
        </w:rPr>
        <w:t>Paulus mengatakan kepada orang-orang Korintus untuk "dengan penuh semangat menginginkan karunia yang lebih besar." Tidak jelas apakah Paulus memberikan perintah untuk mencari karunia rohani, atau apakah Paulus membuat pernyataan tentang orang-orang Korintus yang mencari karunia tertentu di atas karunia lainnya. Beberapa orang percaya bahwa Paulus mengatakan bahwa beberapa karunia lebih baik daripada yang lain, tetapi ini bertentangan dengan apa yang telah Paulus katakan. Beberapa orang telah menyarankan bahwa karunia yang lebih besar adalah yang paling berguna atau membantu bagi gereja setempat. Karena Paulus telah mengatakan bahwa semua karunia rohani memiliki nilai, kemungkinan besar Paulus mengatakan bahwa karunia itu lebih besar karena itu berguna bagi gereja. Satu karunia tidak lebih penting daripada karunia lainnya. Karunia lebih besar ketika seseorang menggunakan karunia itu untuk membantu tubuh Kristus berfungsi dengan benar.</w:t>
      </w:r>
    </w:p>
    <w:p>
      <w:pPr/>
      <w:r>
        <w:rPr>
          <w:lang w:val="id_ID" w:bidi="id_ID"/>
        </w:rPr>
      </w:r>
      <w:r>
        <w:rPr>
          <w:lang w:val="id_ID" w:bidi="id_ID"/>
        </w:rPr>
        <w:t>Berhenti di sini dan diskusikan bagaimana Anda akan menerjemahkan "karunia yang lebih besar." Beberapa cara lain yang mungkin untuk menerjemahkan ini adalah "paling berguna," "paling membantu," "tertinggi," atau "penting." Hentikan sejenak audio ini di sini.</w:t>
      </w:r>
    </w:p>
    <w:p>
      <w:pPr/>
      <w:r>
        <w:rPr>
          <w:lang w:val="id_ID" w:bidi="id_ID"/>
        </w:rPr>
      </w:r>
      <w:r>
        <w:rPr>
          <w:lang w:val="id_ID" w:bidi="id_ID"/>
        </w:rPr>
        <w:t>Orang-orang Korintus telah menginginkan apa yang mereka anggap sebagai karunia yang paling penting. Paulus mengatakan kepada orang-orang Korintus bahwa orang-orang Korintus harus mengejar sesuatu yang lebih baik atau penting. Paulus berbicara tentang mengikuti jalan yang terbaik, atau lebih baik. Paulus tidak berbicara tentang karunia rohani yang lebih baik tetapi tentang cara berperilaku yang lebih baik. Ketika orang-orang berperilaku dengan cara ini, karunia rohani setiap orang lebih berguna bagi gereja.</w:t>
      </w:r>
    </w:p>
    <w:p>
      <w:pPr/>
      <w:r>
        <w:rPr>
          <w:lang w:val="id_ID" w:bidi="id_ID"/>
        </w:rPr>
      </w:r>
      <w:r>
        <w:rPr>
          <w:lang w:val="id_ID" w:bidi="id_ID"/>
        </w:rPr>
        <w:t>Berhenti di sini dan diskusikan hal berikut dalam kelompok: Paulus membandingkan bertindak dengan cara tertentu dengan berjalan di sepanjang jalan. Bagaimana Anda akan berbicara tentang Paulus yang menunjukkan kepada jemaat Korintus cara berperilaku yang lebih baik? Hentikan sejenak audio ini di sini.</w:t>
      </w:r>
    </w:p>
    <w:p>
      <w:pPr/>
      <w:r>
        <w:rPr>
          <w:lang w:val="id_ID" w:bidi="id_ID"/>
        </w:rPr>
      </w:r>
      <w:r>
        <w:rPr>
          <w:lang w:val="id_ID" w:bidi="id_ID"/>
        </w:rPr>
        <w:t xml:space="preserve">Sekarang, kelompok membuat papan cerita, menggambar atau menggunakan barang-barang untuk membayangkan perikop ini dan 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12:27–31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memiliki satu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Dan orang-orang percaya di Korintus, termasuk:</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Para nabi</w:t>
      </w:r>
    </w:p>
    <w:p>
      <w:pPr>
        <w:pStyle w:val="ListBullet"/>
        <w:spacing w:line="240" w:lineRule="auto"/>
        <w:ind w:left="720"/>
      </w:pPr>
      <w:r>
        <w:rPr>
          <w:lang w:val="id_ID" w:bidi="id_ID"/>
        </w:rPr>
      </w:r>
      <w:r>
        <w:rPr>
          <w:lang w:val="id_ID" w:bidi="id_ID"/>
        </w:rPr>
        <w:t>Para guru</w:t>
      </w:r>
    </w:p>
    <w:p>
      <w:pPr>
        <w:pStyle w:val="ListBullet"/>
        <w:spacing w:line="240" w:lineRule="auto"/>
        <w:ind w:left="720"/>
      </w:pPr>
      <w:r>
        <w:rPr>
          <w:lang w:val="id_ID" w:bidi="id_ID"/>
        </w:rPr>
      </w:r>
      <w:r>
        <w:rPr>
          <w:lang w:val="id_ID" w:bidi="id_ID"/>
        </w:rPr>
        <w:t>Orang-orang dengan karunia mujizat</w:t>
      </w:r>
    </w:p>
    <w:p>
      <w:pPr>
        <w:pStyle w:val="ListBullet"/>
        <w:spacing w:line="240" w:lineRule="auto"/>
        <w:ind w:left="720"/>
      </w:pPr>
      <w:r>
        <w:rPr>
          <w:lang w:val="id_ID" w:bidi="id_ID"/>
        </w:rPr>
      </w:r>
      <w:r>
        <w:rPr>
          <w:lang w:val="id_ID" w:bidi="id_ID"/>
        </w:rPr>
        <w:t>Orang-orang dengan karunia penyembuhan</w:t>
      </w:r>
    </w:p>
    <w:p>
      <w:pPr>
        <w:pStyle w:val="ListBullet"/>
        <w:spacing w:line="240" w:lineRule="auto"/>
        <w:ind w:left="720"/>
      </w:pPr>
      <w:r>
        <w:rPr>
          <w:lang w:val="id_ID" w:bidi="id_ID"/>
        </w:rPr>
      </w:r>
      <w:r>
        <w:rPr>
          <w:lang w:val="id_ID" w:bidi="id_ID"/>
        </w:rPr>
        <w:t>Orang-orang dengan karunia melayani</w:t>
      </w:r>
    </w:p>
    <w:p>
      <w:pPr>
        <w:pStyle w:val="ListBullet"/>
        <w:spacing w:line="240" w:lineRule="auto"/>
        <w:ind w:left="720"/>
      </w:pPr>
      <w:r>
        <w:rPr>
          <w:lang w:val="id_ID" w:bidi="id_ID"/>
        </w:rPr>
      </w:r>
      <w:r>
        <w:rPr>
          <w:lang w:val="id_ID" w:bidi="id_ID"/>
        </w:rPr>
        <w:t>Orang-orang dengan karunia memimpin</w:t>
      </w:r>
    </w:p>
    <w:p>
      <w:pPr>
        <w:pStyle w:val="ListBullet"/>
        <w:spacing w:line="240" w:lineRule="auto"/>
        <w:ind w:left="720"/>
      </w:pPr>
      <w:r>
        <w:rPr>
          <w:lang w:val="id_ID" w:bidi="id_ID"/>
        </w:rPr>
      </w:r>
      <w:r>
        <w:rPr>
          <w:lang w:val="id_ID" w:bidi="id_ID"/>
        </w:rPr>
        <w:t>Orang-orang dengan karunia bahasa lidah</w:t>
      </w:r>
    </w:p>
    <w:p>
      <w:pPr>
        <w:pStyle w:val="ListBullet"/>
        <w:spacing w:line="240" w:lineRule="auto"/>
        <w:ind w:left="720"/>
      </w:pPr>
      <w:r>
        <w:rPr>
          <w:lang w:val="id_ID" w:bidi="id_ID"/>
        </w:rPr>
      </w:r>
      <w:r>
        <w:rPr>
          <w:lang w:val="id_ID" w:bidi="id_ID"/>
        </w:rPr>
        <w:t>Dan orang-orang dengan karunia menafsirkan bahasa lidah</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Paulus mengatakan kepada orang-orang percaya di Korintus, "Bersama-sama, kamu adalah tubuh Kristus, gereja." Setiap orang dari kamu adalah bagian dari tubuh Kristus. Allah telah memilih bagian-bagian yang berbeda untuk gereja. Aku akan memberitahumu apa saja bagian-bagian ini: pertama adalah para rasul, kedua adalah para nabi, ketiga adalah para guru.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percaya di Korintus,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melanjutkan daftar itu ketika Paulus berkata, "Ada orang-orang yang diberikan Allah kemampuan untuk melakukan mujizat dan mereka yang diberikan Allah karunia menyembuhkan orang sakit." Allah memberikan kemampuan kepada beberapa orang untuk membantu orang lain. Kepada orang-orang lain, Allah memberikan karunia pengorganisasian. Dan Allah memberikan kepada beberapa orang kemampuan untuk berbicara bahasa yang tidak dipelajari orang-orang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Allah,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Kemudian Paulus berkata, "Tidak semua orang adalah seorang rasul." Tidak semua orang adalah seorang nabi atau guru. Tidak semua kita dapat melakukan mujizat. Tidak semua orang dapat menyembuhkan orang-orang sakit. Tidak semua dari kita berbicara dalam bahasa-bahasa yang tidak dikenal, dan tidak semua dari kita dapat menafsirkan bahasa-bahasa tersebut. Kita semua tidak memiliki karunia rohani yang sama, bukan? Tentu saja tidak! Kamu menginginkan karunia rohani, sehingga menginginkan karunia yang paling berguna bagi gereja."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percaya di Korintus,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mengatakan kepada orang-orang percaya, "Sekarang biarkan aku menceritakan kepadamu tentang jalan terbesar dari semuanya."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12:27–31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Paulus mengatakan kepada orang-orang Korintus bahwa setiap orang percaya adalah bagian dari </w:t>
      </w:r>
      <w:r>
        <w:rPr>
          <w:b/>
          <w:lang w:val="id_ID" w:bidi="id_ID"/>
        </w:rPr>
        <w:t>tubuh Kristus</w:t>
      </w:r>
      <w:r>
        <w:rPr>
          <w:lang w:val="id_ID" w:bidi="id_ID"/>
        </w:rPr>
        <w:t xml:space="preserve">. Gunakan kata yang sama untuk Kristus dan tubuh Kristus seperti yang telah Anda gunakan pada perikop sebelumnya. Lihat Daftar Kata Utama untuk informasi lebih lanjut tentang </w:t>
      </w:r>
      <w:r>
        <w:rPr>
          <w:lang w:val="id_ID" w:bidi="id_ID"/>
        </w:rPr>
        <w:t>Kristus</w:t>
      </w:r>
      <w:r>
        <w:rPr>
          <w:lang w:val="id_ID" w:bidi="id_ID"/>
        </w:rPr>
        <w:t xml:space="preserve">. </w:t>
      </w:r>
    </w:p>
    <w:p>
      <w:pPr/>
      <w:r>
        <w:rPr>
          <w:lang w:val="id_ID" w:bidi="id_ID"/>
        </w:rPr>
      </w:r>
      <w:r>
        <w:rPr>
          <w:lang w:val="id_ID" w:bidi="id_ID"/>
        </w:rPr>
        <w:t xml:space="preserve">Allah telah menunjuk, atau memilih, bagian-bagian yang berbeda untuk berada di dalam </w:t>
      </w:r>
      <w:r>
        <w:rPr>
          <w:b/>
          <w:lang w:val="id_ID" w:bidi="id_ID"/>
        </w:rPr>
        <w:t>gereja</w:t>
      </w:r>
      <w:r>
        <w:rPr>
          <w:lang w:val="id_ID" w:bidi="id_ID"/>
        </w:rPr>
        <w:t xml:space="preserve">. Gunakan kata yang sama untuk gereja seperti yang telah Anda gunakan pada perikop sebelumnya. Untuk informasi lebih lanjut tentang </w:t>
      </w:r>
      <w:r>
        <w:rPr>
          <w:lang w:val="id_ID" w:bidi="id_ID"/>
        </w:rPr>
        <w:t>gereja</w:t>
      </w:r>
      <w:r>
        <w:rPr>
          <w:lang w:val="id_ID" w:bidi="id_ID"/>
        </w:rPr>
        <w:t xml:space="preserve">, lihat Daftar Kata Utama. </w:t>
      </w:r>
    </w:p>
    <w:p>
      <w:pPr/>
      <w:r>
        <w:rPr>
          <w:lang w:val="id_ID" w:bidi="id_ID"/>
        </w:rPr>
      </w:r>
      <w:r>
        <w:rPr>
          <w:lang w:val="id_ID" w:bidi="id_ID"/>
        </w:rPr>
        <w:t xml:space="preserve">Pertama, Allah menunjuk para </w:t>
      </w:r>
      <w:r>
        <w:rPr>
          <w:b/>
          <w:lang w:val="id_ID" w:bidi="id_ID"/>
        </w:rPr>
        <w:t>rasul</w:t>
      </w:r>
      <w:r>
        <w:rPr>
          <w:lang w:val="id_ID" w:bidi="id_ID"/>
        </w:rPr>
        <w:t xml:space="preserve">, atau orang-orang yang diutus Kristus. Kedua, Allah menunjuk para </w:t>
      </w:r>
      <w:r>
        <w:rPr>
          <w:b/>
          <w:lang w:val="id_ID" w:bidi="id_ID"/>
        </w:rPr>
        <w:t>nabi</w:t>
      </w:r>
      <w:r>
        <w:rPr>
          <w:lang w:val="id_ID" w:bidi="id_ID"/>
        </w:rPr>
        <w:t xml:space="preserve">, atau mereka yang menyampaikan pesan untuk Allah. Dan ketiga, Allah menunjuk para </w:t>
      </w:r>
      <w:r>
        <w:rPr>
          <w:b/>
          <w:lang w:val="id_ID" w:bidi="id_ID"/>
        </w:rPr>
        <w:t>guru</w:t>
      </w:r>
      <w:r>
        <w:rPr>
          <w:lang w:val="id_ID" w:bidi="id_ID"/>
        </w:rPr>
        <w:t xml:space="preserve">. Gunakan kata yang sama untuk para rasul dan para nabi seperti yang telah Anda gunakan pada perikop sebelumnya. Lihat Daftar Kata Utama untuk informasi lebih lanjut tentang </w:t>
      </w:r>
      <w:r>
        <w:rPr>
          <w:lang w:val="id_ID" w:bidi="id_ID"/>
        </w:rPr>
        <w:t>rasul</w:t>
      </w:r>
      <w:r>
        <w:rPr>
          <w:lang w:val="id_ID" w:bidi="id_ID"/>
        </w:rPr>
        <w:t xml:space="preserve"> dan </w:t>
      </w:r>
      <w:r>
        <w:rPr>
          <w:lang w:val="id_ID" w:bidi="id_ID"/>
        </w:rPr>
        <w:t xml:space="preserve">Nabi </w:t>
      </w:r>
      <w:r>
        <w:rPr>
          <w:lang w:val="id_ID" w:bidi="id_ID"/>
        </w:rPr>
        <w:t>. Seorang guru dalam konteks ini adalah seorang guru agama yang menjelaskan Firman Allah kepada orang-orang.</w:t>
      </w:r>
    </w:p>
    <w:p>
      <w:pPr/>
      <w:r>
        <w:rPr>
          <w:lang w:val="id_ID" w:bidi="id_ID"/>
        </w:rPr>
      </w:r>
      <w:r>
        <w:rPr>
          <w:lang w:val="id_ID" w:bidi="id_ID"/>
        </w:rPr>
        <w:t xml:space="preserve">Berhenti di sini dan diskusikan dalam kelompok kata atau frasa apa yang akan Anda gunakan untuk </w:t>
      </w:r>
      <w:r>
        <w:rPr>
          <w:b/>
          <w:lang w:val="id_ID" w:bidi="id_ID"/>
        </w:rPr>
        <w:t>guru</w:t>
      </w:r>
      <w:r>
        <w:rPr>
          <w:lang w:val="id_ID" w:bidi="id_ID"/>
        </w:rPr>
        <w:t xml:space="preserve"> Carilah </w:t>
      </w:r>
      <w:r>
        <w:rPr>
          <w:lang w:val="id_ID" w:bidi="id_ID"/>
        </w:rPr>
        <w:t>guru</w:t>
      </w:r>
      <w:r>
        <w:rPr>
          <w:lang w:val="id_ID" w:bidi="id_ID"/>
        </w:rPr>
        <w:t xml:space="preserve"> di Daftar Kata Utama untuk informasi lebih lanjut. Jika Anda telah menerjemahkan kata ini di kitab lain dalam Alkitab, gunakan kata yang sama dengan yang Anda gunakan di sana. Hentikan sejenak audio ini di sini.</w:t>
      </w:r>
    </w:p>
    <w:p>
      <w:pPr/>
      <w:r>
        <w:rPr>
          <w:lang w:val="id_ID" w:bidi="id_ID"/>
        </w:rPr>
      </w:r>
      <w:r>
        <w:rPr>
          <w:lang w:val="id_ID" w:bidi="id_ID"/>
        </w:rPr>
        <w:t xml:space="preserve">Allah memberikan kepada beberapa orang </w:t>
      </w:r>
      <w:r>
        <w:rPr>
          <w:b/>
          <w:lang w:val="id_ID" w:bidi="id_ID"/>
        </w:rPr>
        <w:t>karunia rohani</w:t>
      </w:r>
      <w:r>
        <w:rPr>
          <w:lang w:val="id_ID" w:bidi="id_ID"/>
        </w:rPr>
        <w:t xml:space="preserve"> untuk melakukan </w:t>
      </w:r>
      <w:r>
        <w:rPr>
          <w:b/>
          <w:lang w:val="id_ID" w:bidi="id_ID"/>
        </w:rPr>
        <w:t>mujizat</w:t>
      </w:r>
      <w:r>
        <w:rPr>
          <w:lang w:val="id_ID" w:bidi="id_ID"/>
        </w:rPr>
        <w:t xml:space="preserve"> dan </w:t>
      </w:r>
      <w:r>
        <w:rPr>
          <w:b/>
          <w:lang w:val="id_ID" w:bidi="id_ID"/>
        </w:rPr>
        <w:t>karunia penyembuhan</w:t>
      </w:r>
      <w:r>
        <w:rPr>
          <w:lang w:val="id_ID" w:bidi="id_ID"/>
        </w:rPr>
        <w:t xml:space="preserve">. Gunakan kata atau frasa yang sama untuk mujizat dan karunia penyembuhan seperti yang telah Anda gunakan pada perikop sebelumnya. Untuk informasi lebih lanjut tentang </w:t>
      </w:r>
      <w:r>
        <w:rPr>
          <w:b/>
          <w:lang w:val="id_ID" w:bidi="id_ID"/>
        </w:rPr>
        <w:t>karunia rohani</w:t>
      </w:r>
      <w:r>
        <w:rPr>
          <w:lang w:val="id_ID" w:bidi="id_ID"/>
        </w:rPr>
        <w:t xml:space="preserve"> dan </w:t>
      </w:r>
      <w:r>
        <w:rPr>
          <w:lang w:val="id_ID" w:bidi="id_ID"/>
        </w:rPr>
        <w:t>mujizat</w:t>
      </w:r>
      <w:r>
        <w:rPr>
          <w:lang w:val="id_ID" w:bidi="id_ID"/>
        </w:rPr>
        <w:t>, lihat Daftar Kata Utama.</w:t>
      </w:r>
    </w:p>
    <w:p>
      <w:pPr/>
      <w:r>
        <w:rPr>
          <w:lang w:val="id_ID" w:bidi="id_ID"/>
        </w:rPr>
      </w:r>
      <w:r>
        <w:rPr>
          <w:lang w:val="id_ID" w:bidi="id_ID"/>
        </w:rPr>
        <w:t xml:space="preserve">Allah memberikan </w:t>
      </w:r>
      <w:r>
        <w:rPr>
          <w:b/>
          <w:lang w:val="id_ID" w:bidi="id_ID"/>
        </w:rPr>
        <w:t>karunia membantu</w:t>
      </w:r>
      <w:r>
        <w:rPr>
          <w:lang w:val="id_ID" w:bidi="id_ID"/>
        </w:rPr>
        <w:t xml:space="preserve"> orang lain kepada beberapa orang. Seseorang yang memiliki karunia menolong adalah orang percaya yang diberikan kemampuan khusus dan keinginan oleh Allah untuk menolong orang lain dengan cara-cara praktis.</w:t>
      </w:r>
    </w:p>
    <w:p>
      <w:pPr/>
      <w:r>
        <w:rPr>
          <w:lang w:val="id_ID" w:bidi="id_ID"/>
        </w:rPr>
      </w:r>
      <w:r>
        <w:rPr>
          <w:lang w:val="id_ID" w:bidi="id_ID"/>
        </w:rPr>
        <w:t xml:space="preserve">Berhenti di sini dan diskusikan dalam kelompok kata atau frasa apa yang akan Anda gunakan untuk </w:t>
      </w:r>
      <w:r>
        <w:rPr>
          <w:b/>
          <w:lang w:val="id_ID" w:bidi="id_ID"/>
        </w:rPr>
        <w:t>karunia membantu</w:t>
      </w:r>
      <w:r>
        <w:rPr>
          <w:lang w:val="id_ID" w:bidi="id_ID"/>
        </w:rPr>
        <w:t>. Jika Anda telah menerjemahkan kata atau frasa ini di kitab lain dari Alkitab, gunakanlah kata yang sama dengan yang telah Anda gunakan di sana. Hentikan sejenak audio ini di sini.</w:t>
      </w:r>
    </w:p>
    <w:p>
      <w:pPr/>
      <w:r>
        <w:rPr>
          <w:lang w:val="id_ID" w:bidi="id_ID"/>
        </w:rPr>
      </w:r>
      <w:r>
        <w:rPr>
          <w:lang w:val="id_ID" w:bidi="id_ID"/>
        </w:rPr>
        <w:t xml:space="preserve">Allah menunjuk </w:t>
      </w:r>
      <w:r>
        <w:rPr>
          <w:b/>
          <w:lang w:val="id_ID" w:bidi="id_ID"/>
        </w:rPr>
        <w:t>karunia administrasi</w:t>
      </w:r>
      <w:r>
        <w:rPr>
          <w:lang w:val="id_ID" w:bidi="id_ID"/>
        </w:rPr>
        <w:t xml:space="preserve"> atau </w:t>
      </w:r>
      <w:r>
        <w:rPr>
          <w:b/>
          <w:lang w:val="id_ID" w:bidi="id_ID"/>
        </w:rPr>
        <w:t>kepemimpinan</w:t>
      </w:r>
      <w:r>
        <w:rPr>
          <w:lang w:val="id_ID" w:bidi="id_ID"/>
        </w:rPr>
        <w:t>. Seseorang yang memiliki karunia administrasi atau memimpin adalah seseorang yang telah Allah berikan kemampuan untuk mengatur dan mengelola pekerjaan gereja.</w:t>
      </w:r>
    </w:p>
    <w:p>
      <w:pPr/>
      <w:r>
        <w:rPr>
          <w:lang w:val="id_ID" w:bidi="id_ID"/>
        </w:rPr>
      </w:r>
      <w:r>
        <w:rPr>
          <w:lang w:val="id_ID" w:bidi="id_ID"/>
        </w:rPr>
        <w:t xml:space="preserve">Berhenti di sini dan diskusikan dalam kelompok kata atau frasa apa yang akan Anda gunakan untuk </w:t>
      </w:r>
      <w:r>
        <w:rPr>
          <w:b/>
          <w:lang w:val="id_ID" w:bidi="id_ID"/>
        </w:rPr>
        <w:t>karunia administrasi</w:t>
      </w:r>
      <w:r>
        <w:rPr>
          <w:lang w:val="id_ID" w:bidi="id_ID"/>
        </w:rPr>
        <w:t xml:space="preserve"> atau </w:t>
      </w:r>
      <w:r>
        <w:rPr>
          <w:b/>
          <w:lang w:val="id_ID" w:bidi="id_ID"/>
        </w:rPr>
        <w:t>kepemimpinan</w:t>
      </w:r>
      <w:r>
        <w:rPr>
          <w:lang w:val="id_ID" w:bidi="id_ID"/>
        </w:rPr>
        <w:t>. Jika Anda telah menerjemahkan kata atau frasa ini di kitab lain dari Alkitab, gunakanlah kata yang sama dengan yang telah Anda gunakan di sana. Hentikan sejenak audio ini di sini.</w:t>
      </w:r>
    </w:p>
    <w:p>
      <w:pPr/>
      <w:r>
        <w:rPr>
          <w:lang w:val="id_ID" w:bidi="id_ID"/>
        </w:rPr>
      </w:r>
      <w:r>
        <w:rPr>
          <w:lang w:val="id_ID" w:bidi="id_ID"/>
        </w:rPr>
        <w:t xml:space="preserve">Allah menunjuk beberapa orang percaya untuk memiliki karunia </w:t>
      </w:r>
      <w:r>
        <w:rPr>
          <w:b/>
          <w:lang w:val="id_ID" w:bidi="id_ID"/>
        </w:rPr>
        <w:t>bahasa lidah</w:t>
      </w:r>
      <w:r>
        <w:rPr>
          <w:lang w:val="id_ID" w:bidi="id_ID"/>
        </w:rPr>
        <w:t xml:space="preserve"> dan yang lain untuk memiliki karunia </w:t>
      </w:r>
      <w:r>
        <w:rPr>
          <w:b/>
          <w:lang w:val="id_ID" w:bidi="id_ID"/>
        </w:rPr>
        <w:t>penafsiran bahasa lidah</w:t>
      </w:r>
      <w:r>
        <w:rPr>
          <w:lang w:val="id_ID" w:bidi="id_ID"/>
        </w:rPr>
        <w:t xml:space="preserve">. Gunakan kata atau frasa yang sama untuk bahasa lidah dan penafsiran bahasa lidah seperti yang telah Anda gunakan pada perikop-perikop sebelumnya. Untuk informasi lebih lanjut, lihat </w:t>
      </w:r>
      <w:r>
        <w:rPr>
          <w:lang w:val="id_ID" w:bidi="id_ID"/>
        </w:rPr>
        <w:t>bahasa lidah</w:t>
      </w:r>
      <w:r>
        <w:rPr>
          <w:lang w:val="id_ID" w:bidi="id_ID"/>
        </w:rPr>
        <w:t xml:space="preserve">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Selanjutnya, kelompok dapat memutuskan versi bagian siapa yang paling Anda sukai. Anda mungkin memutuskan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13:1–7</w:t>
      </w:r>
      <w:r>
        <w:rPr>
          <w:lang w:val="id_ID" w:bidi="id_ID"/>
        </w:rPr>
      </w:r>
    </w:p>
    <w:p>
      <w:pPr>
        <w:pStyle w:val="Heading3"/>
      </w:pPr>
      <w:r>
        <w:rPr>
          <w:lang w:val="id_ID" w:bidi="id_ID"/>
        </w:rPr>
        <w:t>Dengar dan Renungkan</w:t>
      </w:r>
    </w:p>
    <w:p>
      <w:pPr/>
      <w:r>
        <w:rPr>
          <w:lang w:val="id_ID" w:bidi="id_ID"/>
        </w:rPr>
      </w:r>
      <w:r>
        <w:rPr>
          <w:lang w:val="id_ID" w:bidi="id_ID"/>
        </w:rPr>
        <w:t>Pada tahap ini, dengarkan 1 Korintus 13:1–7 dan simpanlah dalam hati Anda.</w:t>
      </w:r>
    </w:p>
    <w:p>
      <w:pPr/>
      <w:r>
        <w:rPr>
          <w:lang w:val="id_ID" w:bidi="id_ID"/>
        </w:rPr>
      </w:r>
      <w:r>
        <w:rPr>
          <w:lang w:val="id_ID" w:bidi="id_ID"/>
        </w:rPr>
        <w:t>Dengarkan versi audio dari 1 Korintus 13:1–7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audio ini di sini.</w:t>
      </w:r>
    </w:p>
    <w:p>
      <w:pPr>
        <w:pStyle w:val="ListBullet"/>
        <w:spacing w:line="240" w:lineRule="auto"/>
        <w:ind w:left="720"/>
      </w:pPr>
      <w:r>
        <w:rPr>
          <w:lang w:val="id_ID" w:bidi="id_ID"/>
        </w:rPr>
      </w:r>
      <w:r>
        <w:rPr>
          <w:lang w:val="id_ID" w:bidi="id_ID"/>
        </w:rPr>
        <w:t>Apa yang perikop ini sampaikan kepada kita tentang Tuhan, Roh Kudus, atau Yesus? Hentikan sebentar audio ini di sini.</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13:1–7 dalam terjemahan yang paling mudah dimengerti.</w:t>
      </w:r>
    </w:p>
    <w:p>
      <w:pPr/>
      <w:r>
        <w:rPr>
          <w:lang w:val="id_ID" w:bidi="id_ID"/>
        </w:rPr>
      </w:r>
      <w:r>
        <w:rPr>
          <w:lang w:val="id_ID" w:bidi="id_ID"/>
        </w:rPr>
        <w:t>Dalam bagian pertama dari 1 Korintus, pasal 13, ayat 1 sampai 7, Paulus berbicara kepada orang Korintus tentang berbagai jenis karunia. Paulus baru saja selesai berbicara dengan orang Korintus tentang berbagai jenis karunia yang mungkin mereka inginkan. Paulus menegaskan pada bagian sebelumnya dalam suratnya bahwa beberapa karunia lebih berharga daripada yang lain. Tetapi sekarang Paulus mengatakan kepada orang percaya hal yang lebih penting untuk mereka ketahui. Paulus mengatakan kepada orang percaya bahwa bahkan jika mereka memiliki karunia-karunia besar ini—seperti berbicara dalam bahasa roh, bernubuat, mengetahui semua misteri dan semua pengetahuan, memiliki semua iman sehingga mereka dapat memindahkan gunung, memberikan semua yang mereka miliki, dan memberikan tubuh mereka untuk dibakar—bahkan jika mereka memiliki semua karunia ini tetapi tidak memiliki kasih, karunia ini sesungguhnya tidak penting atau membantu. Karunia-karunia ini tidak akan bermanfaat bagi orang percaya atau orang lain. Bahkan, Paulus mengatakan bahwa jika ada yang memiliki karunia ini dan tidak memiliki kasih, maka mereka seperti gong bising atau canang yang bergemerincing. Gong dan canang adalah alat musik yang dibuat orang dari logam yang ditempa sampai rata. Orang memukul alat musik ini dengan tongkat atau palu, dan alat itu mengeluarkan suara nyaring yang sangat keras. Orang menggunakan alat musik ini mirip dengan drum yaitu untuk membuat irama, atau suara yang berulang-ulang . Orang dapat memainkan gong dan canang dengan sangat terampil. Tetapi jika bukan orang yang terampil yang memainkan alat musik ini, maka alat musik ini tidak akan mengeluarkan musik yang indah—hanya suara yang berisik.</w:t>
      </w:r>
    </w:p>
    <w:p>
      <w:pPr/>
      <w:r>
        <w:rPr>
          <w:lang w:val="id_ID" w:bidi="id_ID"/>
        </w:rPr>
      </w:r>
      <w:r>
        <w:rPr>
          <w:lang w:val="id_ID" w:bidi="id_ID"/>
        </w:rPr>
        <w:t>Berhentilah di sini dan bahaslah pertanyaan ini dalam kelompok. Bagaimana Anda menggambarkan jenis suara yang dibuat seseorang ketika mereka memainkan alat musik dengan buruk? Hentikan sebentar audio ini di sini.</w:t>
      </w:r>
    </w:p>
    <w:p>
      <w:pPr/>
      <w:r>
        <w:rPr>
          <w:lang w:val="id_ID" w:bidi="id_ID"/>
        </w:rPr>
      </w:r>
      <w:r>
        <w:rPr>
          <w:lang w:val="id_ID" w:bidi="id_ID"/>
        </w:rPr>
        <w:t>Dalam bagian kedua dari perikop ini, Paulus berbicara tentang seperti apa wujud kasih. Paulus menegaskan bahwa kasih itu bagaimana seseorang bertindak atau bersikap. Paulus berbicara tentang kasih seolah-olah kasih adalah tokoh yang dapat melakukan sesuatu atau bertindak. Apa yang Paulus maksudkan adalah bahwa jika seseorang itu pengasih, yang mengasihi orang lain dengan cara yang baik dan menghormati Tuhan, maka orang itu akan melakukan hal-hal tertentu dan tidak melakukan hal-hal yang lain. Paulus mengatakan bahwa kasih itu sabar dan kasih itu murah hati. Kemudian Paulus berbicara tentang hal-hal tertentu yang tidak dilakukan kasih. Paulus mencantumkan beberapa hal yang tidak akan dilakukan kasih. Tampaknya jelas bahwa orang Korintus melakukan beberapa hal buruk ini. Orang Korintus terkenal sombong dan suka memegahkan diri. Orang Korintus berpikir bahwa mereka memiliki pengetahuan dan hikmat yang besar karena pembelajaran hebat yang diterima orang Korintus. Orang Korintus sering kali bangga. Orang Korintus akan iri hati melihat orang lain memiliki sesuatu, seperti semacam pengetahuan atau hikmat, yang tidak mereka miliki. Orang Korintus menginginkan hal-hal ini untuk mereka sendiri supaya orang lain melihat mereka sebagai istimewa, penting, dan penuh hikmat dan pengetahuan. Ketika Paulus mengatakan hal-hal ini, kemungkinan karena ia berpikir orang Korintus menganggap diri mereka sangat penting dan istimewa karena beranggapan mereka sangat bijaksana dan memiliki banyak pengetahuan. Jadi Paulus berkata kepada orang Korintus hal-hal lain yang tidak boleh dilakukan orang Korintus jika mereka bersikap mengasihi.</w:t>
      </w:r>
    </w:p>
    <w:p>
      <w:pPr/>
      <w:r>
        <w:rPr>
          <w:lang w:val="id_ID" w:bidi="id_ID"/>
        </w:rPr>
      </w:r>
      <w:r>
        <w:rPr>
          <w:lang w:val="id_ID" w:bidi="id_ID"/>
        </w:rPr>
        <w:t xml:space="preserve">Lalu Paulus berbicara tentang seperti apa tampaknya jika seseorang mengasihi dengan cara yang </w:t>
      </w:r>
      <w:r>
        <w:rPr>
          <w:b/>
          <w:lang w:val="id_ID" w:bidi="id_ID"/>
        </w:rPr>
        <w:t>seharusnya</w:t>
      </w:r>
      <w:r>
        <w:rPr>
          <w:lang w:val="id_ID" w:bidi="id_ID"/>
        </w:rPr>
        <w:t xml:space="preserve"> ia mengasihi. Paulus melakukan ini dengan memperlakukan kasih seperti pribadi yang dapat melakukan hal-hal tertentu. Paulus mengatakan bahwa kasih tahan menghadapi segala sesuatu, bahwa kasih percaya, bahwa kasih mengharapkan segala sesuatu, dan bahwa kasih sabar menanggung segala sesuatu. Ketika Paulus mengatakan bahwa kasih tahan menghadapi segala sesuatu, Paulus menggunakan kata yang berarti membawa—kasih menanggung semua hal. Paulus sedang memikirkan hal-hal yang sangat sulit. Paulus berbicara tentang hal-hal yang sulit ini seolah-olah ada semacam beban berat yang dibawa seseorang. Jika seseorang mengasihi dengan cara yang menyenangkan Tuhan, maka orang itu akan bersedia menanggung hal-hal yang sulit.</w:t>
      </w:r>
    </w:p>
    <w:p>
      <w:pPr/>
      <w:r>
        <w:rPr>
          <w:lang w:val="id_ID" w:bidi="id_ID"/>
        </w:rPr>
      </w:r>
      <w:r>
        <w:rPr>
          <w:lang w:val="id_ID" w:bidi="id_ID"/>
        </w:rPr>
        <w:t>Sekarang secara khusus, ketika Paulus memikirkan hal-hal yang sulit ini, tampaknya Paulus sedang memikirkan berbagai jenis masalah yang sedang dihadapi orang Korintus. Kita ingat bahwa, antara lain, orang Korintus berusaha untuk menyeret satu sama lain kepada hakim karena mereka berpikir orang lain telah berbuat salah kepada mereka, dan mereka ingin hakim membuat orang itu membayar atas perbuatannya. Paulus sedang berusaha mengubah cara berpikir orang Korintus tentang hal-hal ini. Paulus mengatakan bahwa kasih bukan hanya soal mendapatkan hal baik yang menurut Anda layak Anda dapatkan, atau tentang mendapatkan pengetahuan atau nubuatan yang paling banyak untuk diri sendiri. Hal-hal itu bisa jadi baik, tetapi menurut Paulus, ketika seseorang mengasihi, orang itu bersedia menanggung, atau bertahan dalam hal-hal sulit, bahkan ketika orang lain berbuat salah terhadap dirinya. Paulus secara khusus berbicara tentang orang-orang dalam gereja . Itulah sebabnya mengapa sebelumnya Paulus berbicara kepada orang Korintus bahwa jika orang Kristen berpikir bahwa mereka telah diperlakukan dengan salah oleh orang Kristen lainnya, maka orang Kristen tidak boleh membawa orang Kristen lainnya ke pengadilan. Orang Kristen tidak boleh membawa orang Kristen lainnya kepada hakim untuk mencoba mendapatkan hal baik yang mereka pikir mereka mau dapatkan dari orang Kristen lainnya. Sebaliknya, orang Kristen harus bersedia menanggung hal yang sulit yaitu diperlakukan salah oleh orang Kristen lainnya untuk menunjukkan kasih.</w:t>
      </w:r>
    </w:p>
    <w:p>
      <w:pPr/>
      <w:r>
        <w:rPr>
          <w:lang w:val="id_ID" w:bidi="id_ID"/>
        </w:rPr>
      </w:r>
      <w:r>
        <w:rPr>
          <w:lang w:val="id_ID" w:bidi="id_ID"/>
        </w:rPr>
        <w:t>Kasih harus percaya kepada akan segala sesuatu. Ini bukan berarti bahwa jika seseorang mengasihi seseorang, orang itu harus percaya semua yang dikatakan orang lain kepadanya. Sebaliknya, arti yang sebenarnya adalah bahwa dalam semua hal, jika seseorang mengasihi, orang itu akan terus percaya bahwa sesuatu yang baik dapat terjadi. Sehingga orang itu dapat terus menanggung hal-hal yang sulit. Orang itu terus percaya. Orang itu terus berharap, atau dengan penuh keyakinan mengharapkan Yesus sudah menyelamatkan orang itu dari dosa-dosanya. Tidak peduli apa pun yang terjadi, seperti itulah seharusnya kasih menurut perkataan Paulus.</w:t>
      </w:r>
    </w:p>
    <w:p>
      <w:pPr/>
      <w:r>
        <w:rPr>
          <w:lang w:val="id_ID" w:bidi="id_ID"/>
        </w:rPr>
      </w:r>
      <w:r>
        <w:rPr>
          <w:lang w:val="id_ID" w:bidi="id_ID"/>
        </w:rPr>
        <w:t>Berhentilah di sini dan bahaslah pertanyaan ini dalam kelompok. Apa saja cara-cara dalam budaya Anda agar seseorang dapat mengasihi seperti yang Paulus bicarakan?</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13:1–7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mempunyai dua bagian.</w:t>
      </w:r>
    </w:p>
    <w:p>
      <w:pPr/>
      <w:r>
        <w:rPr>
          <w:lang w:val="id_ID" w:bidi="id_ID"/>
        </w:rPr>
      </w:r>
      <w:r>
        <w:rPr>
          <w:b/>
          <w:lang w:val="id_ID" w:bidi="id_ID"/>
        </w:rPr>
        <w:t>Pada bagian pertama:</w:t>
      </w:r>
      <w:r>
        <w:rPr>
          <w:lang w:val="id_ID" w:bidi="id_ID"/>
        </w:rPr>
        <w:t xml:space="preserve"> Paulus mengatakan kepada orang-orang bahwa berbagai karunia yang mereka cari hanya akan berharga jika mereka memiliki kasih.</w:t>
      </w:r>
    </w:p>
    <w:p>
      <w:pPr/>
      <w:r>
        <w:rPr>
          <w:lang w:val="id_ID" w:bidi="id_ID"/>
        </w:rPr>
      </w:r>
      <w:r>
        <w:rPr>
          <w:b/>
          <w:lang w:val="id_ID" w:bidi="id_ID"/>
        </w:rPr>
        <w:t>Pada bagian kedua:</w:t>
      </w:r>
      <w:r>
        <w:rPr>
          <w:lang w:val="id_ID" w:bidi="id_ID"/>
        </w:rPr>
        <w:t xml:space="preserve"> Paulus mengatakan kepada orang-orang seperti apa kasih itu. Paulus juga mengatakan kepada orang-orang kasih itu bukan seperti apa. Paulus melakukan ini dengan mengatakan kepada orang-orang berbagai hal yang tidak dilakukan kasih.</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Dan orang-orang lain</w:t>
      </w:r>
    </w:p>
    <w:p>
      <w:pPr/>
      <w:r>
        <w:rPr>
          <w:lang w:val="id_ID" w:bidi="id_ID"/>
        </w:rPr>
      </w:r>
      <w:r>
        <w:rPr>
          <w:lang w:val="id_ID" w:bidi="id_ID"/>
        </w:rPr>
        <w:t>Pada bagian pertama, Paulus berbicara tentang berbagai karunia yang telah dicari orang-orang percaya di Korintus. Paulus berkata kepada para orang percaya bahwa jika seorang percaya mendapatkan karunia-karunia tersebut, tetapi tidak memiliki kasih, maka orang itu sebenarnya akan menjadi pribadi yang berlawanan dengan anggapan orang percaya itu akan apa yang karunia itu katakan tentang dirinya.</w:t>
      </w:r>
    </w:p>
    <w:p>
      <w:pPr/>
      <w:r>
        <w:rPr>
          <w:lang w:val="id_ID" w:bidi="id_ID"/>
        </w:rPr>
      </w:r>
      <w:r>
        <w:rPr>
          <w:lang w:val="id_ID" w:bidi="id_ID"/>
        </w:rPr>
        <w:t>Karunia pertama yang dibicarakan Paulus adalah karunia bahasa lidah. Sekarang, kita ingat bahwa di Korintus, dengan memiliki pengetahuan dan hikmat, itu adalah salah satu cara untuk mendapatkan penghormatan dari orang lain. Jadi bagi orang-orang percaya di Korintus, jika dapat berbicara dalam bahasa roh itu berarti orang itu cukup berpengetahuan dan bijaksana. Tetapi Paulus mengatakan bahwa bahkan jika seorang percaya dapat melakukan karunia ini, bahkan berbicara dalam bahasa manusia dan malaikat, tapi jika dia tidak memiliki kasih, maka orang percaya itu tidak mengatakan apa pun yang bijaksana atau penuh pengetahuan. Orang percaya itu tidak lagi mengatakan hal-hal yang berpengetahuan. Malahan, Paulus mengatakan orang percaya itu menjadi seperti alat musik yang berisik, bukannya memainkan musik yang indah.</w:t>
      </w:r>
    </w:p>
    <w:p>
      <w:pPr/>
      <w:r>
        <w:rPr>
          <w:lang w:val="id_ID" w:bidi="id_ID"/>
        </w:rPr>
      </w:r>
      <w:r>
        <w:rPr>
          <w:lang w:val="id_ID" w:bidi="id_ID"/>
        </w:rPr>
        <w:t>Selanjutnya, Paulus berbicara tentang memiliki karunia bernubuat, dan mengetahui semua misteri, dan memiliki semua pengetahuan. Dan Paulus berbicara tentang orang yang memiliki iman atau keyakinan yang sangat besar, sehingga dia dapat memindahkan gunung. Orang-orang yang memiliki karunia bernubuat, dan mengetahui semua misteri, dan memiliki semua pengetahuan, akan menjadi menarik bagi orang-orang Korintus, karena mereka mencintai hikmat dan pengetahuan, karena hikmat dan pengetahuan memberi kehormatan bagi orang-orang Korintus dan membuat mereka tampak hebat di hadapan orang lain. Bagi orang-orang percaya di Korintus, memiliki karunia bernubuat berarti orang-orang percaya akan mendapatkan pengetahuan khusus langsung dari Tuhan. Mengetahui semua misteri berarti bahwa semua hal penting yang perlu dimengerti tentang injil akan dimengerti oleh orang-orang percaya. Dan memiliki semua pengetahuan berarti bahwa tidak ada yang tidak diketahui orang-orang percaya. Ini akan membuat orang-orang percaya tampak hebat di mata orang lain. Dan jika orang-orang percaya memiliki cukup iman, atau cukup percaya untuk memindahkan gunung, maka tidak hanya orang-orang percaya memiliki semua pengetahuan dan semua hikmat yang mereka inginkan, tetapi orang-orang percaya akan dapat melakukan sesuatu dengan pengetahuan dan hikmat itu. Orang-orang percaya akan dapat melakukan hal-hal yang besar. Maka akan tampak jelas bagi semua orang di sekitar orang-orang percaya bahwa orang-orang percaya adalah yang paling bijaksana dan paling besar. Tetapi Paulus mengatakan kepada orang-orang percaya bahwa jika orang-orang percaya memiliki semua pengetahuan dan hikmat dan iman ini, tetapi tidak memiliki kasih, maka mereka sebenarnya bukan yang paling besar. Orang-orang percaya itu bukan apa-apa. Orang-orang percaya itu bukan siapa-siapa.</w:t>
      </w:r>
    </w:p>
    <w:p>
      <w:pPr/>
      <w:r>
        <w:rPr>
          <w:lang w:val="id_ID" w:bidi="id_ID"/>
        </w:rPr>
      </w:r>
      <w:r>
        <w:rPr>
          <w:lang w:val="id_ID" w:bidi="id_ID"/>
        </w:rPr>
        <w:t>Akhirnya, Paulus berkata bahwa orang-orang percaya tidak akan mendapatkan apa pun bahkan jika mereka memberikan semua yang mereka miliki kepada orang miskin, dan bahkan jika mereka memberikan tubuh mereka sendiri untuk dibakar. Ketika Paulus mengatakan bahwa orang memberikan tubuhnya untuk dibakar, terlihat jelas bahwa Paulus sedang berbicara tentang bagaimana orang-orang yang berkuasa memburu orang Kristen, menyakiti, membunuh, dan menggunakan api untuk membakar mereka sampai mati. Paulus mengatakan bahwa jika orang Kristen memberikan semua yang mereka miliki kepada orang miskin, dan bahkan jika mereka menyerahkan diri, membiarkan diri mereka dibunuh atas nama Kristus, mereka tetap tidak mendapatkan apa pun. Jika orang-orang Kristen tidak memiliki kasih, maka semua hal baik yang Tuhan janjikan kepada orang-orang Kristen karena melakukan hal-hal ini, tidak akan sampai ke mereka, karena mereka melakukannya tanpa kasih. Tergantung dari terjemahan apa yang Anda gunakan, terjemahan itu mungkin tidak menyebutkan bahwa orang-orang Kristen menyerahkan tubuh mereka untuk dibakar. Terjemahan mungkin mengatakan bahwa orang-orang Kristen memberikan tubuh mereka untuk memegahkan diri. Ada berbagai alasan mengapa suatu terjemahan kemungkinan memilih untuk mengatakan dibakar atau memegahkan diri. Tetapi dalam kedua kasus tersebut, pesannya tetap sama. Jika orang-orang Kristen memberikan semua yang mereka miliki kepada orang miskin, dan bahkan membiarkan diri mereka dibunuh karena mengikut Kristus, maka tidak satu pun dari hal baik yang mereka harapkan sesungguhnya akan mereka terima, semua itu hanya karena mereka tidak memiliki kasih.</w:t>
      </w:r>
    </w:p>
    <w:p>
      <w:pPr/>
      <w:r>
        <w:rPr>
          <w:lang w:val="id_ID" w:bidi="id_ID"/>
        </w:rPr>
      </w:r>
      <w:r>
        <w:rPr>
          <w:lang w:val="id_ID" w:bidi="id_ID"/>
        </w:rPr>
        <w:t>Dalam bagian kedua, Paulus mengatakan lebih banyak tentang kasih. Paulus baru saja selesai menyampaikan kepada orang-orang Kristen tentang betapa pentingnya kasih. Dan sekarang Paulus akan mengatakan orang-orang Kristen seperti apa jadinya jika orang-orang Kristen bertindak dengan penuh kasih. Paulus juga akan mengatakan kepada orang-orang Kristen seperti apa jadinya jika orang Kristen tidak bertindak dengan penuh kasih. Paulus mendasarkan gambarannya tentang apa itu kasih, dan apa yang bukan kasih, pada semua hal yang dia ketahui tentang cara bertindak orang-orang Kristen selama ini. Paulus memulai dengan mengatakan kepada orang-orang Kristen bahwa kasih itu sabar, murah hati, dan tidak cemburu. Paulus mengatakan ini karena dia tahu bahwa orang Korintus iri kepada orang lain. Orang Kristen telah melihat hal-hal yang baik—pengetahuan dan hikmat—yang mereka pikir dimiliki orang lain. Orang-orang Kristen menginginkan hal-hal itu untuk diri mereka sendiri. Paulus mengatakan bahwa kasih tidak memegahkan diri dan tidak sombong, atau angkuh. Ini hanyalah cara untuk mengatakan bahwa jika seseorang mengasihi, orang itu tidak akan berusaha keras untuk menceritakan kepada orang lain betapa hebat dirinya. Paulus mengatakan bahwa kasih tidak berlaku tidak sopan dan tidak mencari keuntungan diri sendiri. Ini adalah cara untuk menunjukkan bahwa jika tindakan orang Kristen itu mengasihi, maka mereka akan penuh kasih terhadap orang lain. Orang-orang Kristen tidak hanya akan memikirkan diri mereka sendiri, dan mereka tidak akan memperlakukan orang lain dengan cara yang buruk. Paulus mengatakan bahwa kasih tidak mudah marah. Kasih tidak mudah menyimpan kesalahan orang lain. Ini hanyalah cara untuk menjelaskan bagaimana seseorang yang penuh kasih akan memperlakukan orang lain—bahwa orang ini tidak akan mudah marah karena sesuatu yang dilakukan orang lain, dan orang ini tidak akan menyimpan kesalahan, atau terus marah kepada orang lain atas kejadian di masa lalu. Paulus mengatakan bahwa kasih tidak bersukacita karena ketidakadilan. Sebaliknya, ketika seseorang mengasihi, orang itu merasakan sukacita karena kebenaran. Ini adalah pengingat bagi jemaat Korintus bahwa jika mereka fokus pada mengasihi orang lain, maka jemaat Korintus tidak akan memuji apa yang salah, melainkan memuji apa yang baik, benar, adil, dan indah.</w:t>
      </w:r>
    </w:p>
    <w:p>
      <w:pPr/>
      <w:r>
        <w:rPr>
          <w:lang w:val="id_ID" w:bidi="id_ID"/>
        </w:rPr>
      </w:r>
      <w:r>
        <w:rPr>
          <w:lang w:val="id_ID" w:bidi="id_ID"/>
        </w:rPr>
        <w:t>Pada akhirnya, Paulus memberikan definisi kasih yang penting diketahui: bahwa kasih menanggung hal-hal yang sulit, kasih percaya, kasih berharap, dan kasih bertahan, atau terus mengasihi bahkan ketika terjadi hal-hal yang sulit.</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13:1–7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mempunyai dua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Dan orang-orang lain</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tokoh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Paulus berbicara kepada orang-orang di jemaat Korintus. Paulus berbicara kepada orang-orang tentang berbagai karunia yang harus dicari orang-orang. Dalam pasal sebelumnya, Paulus hanya mengatakan kepada orang-orang karunia mana yang paling penting. Sekarang, pada bagian ini, Paulus mengatakan kepada orang-orang bahwa jika mereka memiliki karunia itu tetapi tidak memiliki kasih, maka mereka masih tidak memiliki yang paling penting. Ketika Anda memeragakan ini, Anda mungkin memutuskan untuk membuat Paulus menunjukkan seperti apa rasanya ketika seseorang memiliki karunia ini tetapi tidak memiliki kasih.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Sekarang, pada bagian kedua, Paulus berbicara tentang kasih, yang merupakan hal terpenting yang harus dikejar orang Kristen. Anda dapat memilih untuk memerankan seperti apa wujud kasih. Tunjukkan bahwa kasih itu sabar dan murah hati. Anda juga dapat menunjukkan contoh seperti apa tindakan yang tidak mengasihi, lalu tunjukkan Paulus yang mengatakan kepada orang-orang untuk tidak melakukan hal ini.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13:1–7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Ketika Paulus membahas dengan orang-orang Korintus tentang berbagai jenis karunia yang diinginkan orang-orang Korintus, dia berbicara kepada mereka tentang apa yang akan terjadi jika mereka memiliki karunia ini tetapi tidak memiliki kasih. Karunia pertama yang dibicarakan Paulus adalah karunia </w:t>
      </w:r>
      <w:r>
        <w:rPr>
          <w:b/>
          <w:lang w:val="id_ID" w:bidi="id_ID"/>
        </w:rPr>
        <w:t>bahasa lidah</w:t>
      </w:r>
      <w:r>
        <w:rPr>
          <w:lang w:val="id_ID" w:bidi="id_ID"/>
        </w:rPr>
        <w:t xml:space="preserve">. "Bahasa lidah" adalah kemampuan yang diberikan Roh Kudus kepada orang-orang untuk dapat berbicara dalam bahasa yang mereka tidak mengerti. Ini bisa jadi bahasa yang digunakan oleh orang lain, atau juga bahasa yang digunakan oleh malaikat. Gunakan kata atau ungkapan yang sama untuk bahasa lidah seperti yang Anda gunakan pada perikop-perikop sebelumnya. Untuk informasi lebih lanjut tentang </w:t>
      </w:r>
      <w:r>
        <w:rPr>
          <w:lang w:val="id_ID" w:bidi="id_ID"/>
        </w:rPr>
        <w:t>bahasa lidah</w:t>
      </w:r>
      <w:r>
        <w:rPr>
          <w:lang w:val="id_ID" w:bidi="id_ID"/>
        </w:rPr>
        <w:t>, lihat Daftar Kata Utama.</w:t>
      </w:r>
    </w:p>
    <w:p>
      <w:pPr/>
      <w:r>
        <w:rPr>
          <w:lang w:val="id_ID" w:bidi="id_ID"/>
        </w:rPr>
      </w:r>
      <w:r>
        <w:rPr>
          <w:lang w:val="id_ID" w:bidi="id_ID"/>
        </w:rPr>
        <w:t xml:space="preserve">Paulus juga menyebutkan </w:t>
      </w:r>
      <w:r>
        <w:rPr>
          <w:b/>
          <w:lang w:val="id_ID" w:bidi="id_ID"/>
        </w:rPr>
        <w:t>malaikat</w:t>
      </w:r>
      <w:r>
        <w:rPr>
          <w:lang w:val="id_ID" w:bidi="id_ID"/>
        </w:rPr>
        <w:t xml:space="preserve">. Para malaikat adalah makhluk supranatural, atau makhluk roh. Tuhan membuat malaikat agar mereka dapat melayani Tuhan dan menolong umat Tuhan. Para malaikat sering membawa pesan kepada umat Tuhan. Gunakan kata atau ungkapan yang sama untuk malaikat seperti yang Anda gunakan pada perikop sebelumnya. Untuk informasi lebih lanjut tentang </w:t>
      </w:r>
      <w:r>
        <w:rPr>
          <w:lang w:val="id_ID" w:bidi="id_ID"/>
        </w:rPr>
        <w:t>malaikat</w:t>
      </w:r>
      <w:r>
        <w:rPr>
          <w:lang w:val="id_ID" w:bidi="id_ID"/>
        </w:rPr>
        <w:t>, lihat Daftar Kata Utama.</w:t>
      </w:r>
    </w:p>
    <w:p>
      <w:pPr/>
      <w:r>
        <w:rPr>
          <w:lang w:val="id_ID" w:bidi="id_ID"/>
        </w:rPr>
      </w:r>
      <w:r>
        <w:rPr>
          <w:lang w:val="id_ID" w:bidi="id_ID"/>
        </w:rPr>
        <w:t xml:space="preserve">Salah satu karunia lain yang dibicarakan Paulus adalah memiliki karunia </w:t>
      </w:r>
      <w:r>
        <w:rPr>
          <w:b/>
          <w:lang w:val="id_ID" w:bidi="id_ID"/>
        </w:rPr>
        <w:t>nubuat</w:t>
      </w:r>
      <w:r>
        <w:rPr>
          <w:lang w:val="id_ID" w:bidi="id_ID"/>
        </w:rPr>
        <w:t xml:space="preserve">. Nubuatan adalah sebutan saat seseorang menyampaikan pesan yang diberikan Tuhan kepada orang tersebut. Nubuatan adalah pesan yang diberikan Tuhan kepada orang itu melalui Roh Kudus Tuhan. Dalam pengertian ini, nubuat adalah pesan yang berasal langsung dari Tuhan, meskipun pesan itu datang melalui suara orang lain ketika mereka berbicara. Nubuat biasanya adalah pesan yang penting bagi umat Tuhan. Ini dapat menjadi pesan peringatan yang memperingatkan orang-orang tentang penghakiman atau hal-hal sulit yang akan datang. Pesan itu juga bisa bersifat membangun. Tetapi dalam semua kasus, pesan-pesan ini seharusnya membangun gereja dan menguatkan umat Tuhan. Alkitab juga menjelaskan bahwa orang-orang harus menguji pesan nubuatan tersebut untuk melihat apakah pesannya benar. Jika pesan itu benar, maka pesan itu berasal dari Tuhan. Jika pesan tidak benar, maka pesan itu tidak berasal dari Tuhan. Dan jika nubuat itu tidak dimaksudkan untuk membangun gereja, maka nubuat tidak berasal dari Tuhan. Gunakan kata atau ungkapan yang sama untuk nubuat seperti yang Anda gunakan pada perikop sebelumnya. Untuk informasi lebih lanjut tentang </w:t>
      </w:r>
      <w:r>
        <w:rPr>
          <w:lang w:val="id_ID" w:bidi="id_ID"/>
        </w:rPr>
        <w:t>nubuat</w:t>
      </w:r>
      <w:r>
        <w:rPr>
          <w:lang w:val="id_ID" w:bidi="id_ID"/>
        </w:rPr>
        <w:t>, lihat Daftar Kata Utama.</w:t>
      </w:r>
    </w:p>
    <w:p>
      <w:pPr/>
      <w:r>
        <w:rPr>
          <w:lang w:val="id_ID" w:bidi="id_ID"/>
        </w:rPr>
      </w:r>
      <w:r>
        <w:rPr>
          <w:lang w:val="id_ID" w:bidi="id_ID"/>
        </w:rPr>
        <w:t xml:space="preserve">Selanjutnya, Paulus berbicara tentang mengetahui semua </w:t>
      </w:r>
      <w:r>
        <w:rPr>
          <w:b/>
          <w:lang w:val="id_ID" w:bidi="id_ID"/>
        </w:rPr>
        <w:t>misteri</w:t>
      </w:r>
      <w:r>
        <w:rPr>
          <w:lang w:val="id_ID" w:bidi="id_ID"/>
        </w:rPr>
        <w:t xml:space="preserve"> dan memiliki semua pengetahuan. Dalam surat-suratnya, ketika Paulus berbicara tentang misteri, dia sedang berbicara tentang hal-hal penting yang perlu diketahui tentang rencana Tuhan untuk menyelamatkan dunia melalui Kristus. Ini adalah hal-hal yang tidak diketahui orang-orang di masa lalu, tetapi sudah mejadi jelas saat ini pada zaman Kristus.</w:t>
      </w:r>
    </w:p>
    <w:p>
      <w:pPr/>
      <w:r>
        <w:rPr>
          <w:lang w:val="id_ID" w:bidi="id_ID"/>
        </w:rPr>
      </w:r>
      <w:r>
        <w:rPr>
          <w:lang w:val="id_ID" w:bidi="id_ID"/>
        </w:rPr>
        <w:t xml:space="preserve">Berhenti di sini dan diskusikan dalam kelompok kata atau ungkapan yang akan Anda gunakan untuk </w:t>
      </w:r>
      <w:r>
        <w:rPr>
          <w:b/>
          <w:lang w:val="id_ID" w:bidi="id_ID"/>
        </w:rPr>
        <w:t>misteri</w:t>
      </w:r>
      <w:r>
        <w:rPr>
          <w:lang w:val="id_ID" w:bidi="id_ID"/>
        </w:rPr>
        <w:t>. Gunakan kata yang sama di sini seperti yang telah Anda gunakan pada perikop sebelumnya. Hentikan sebentar audio ini di sini.</w:t>
      </w:r>
    </w:p>
    <w:p>
      <w:pPr/>
      <w:r>
        <w:rPr>
          <w:lang w:val="id_ID" w:bidi="id_ID"/>
        </w:rPr>
      </w:r>
      <w:r>
        <w:rPr>
          <w:lang w:val="id_ID" w:bidi="id_ID"/>
        </w:rPr>
        <w:t xml:space="preserve">Paulus juga berbicara tentang </w:t>
      </w:r>
      <w:r>
        <w:rPr>
          <w:b/>
          <w:lang w:val="id_ID" w:bidi="id_ID"/>
        </w:rPr>
        <w:t>iman</w:t>
      </w:r>
      <w:r>
        <w:rPr>
          <w:lang w:val="id_ID" w:bidi="id_ID"/>
        </w:rPr>
        <w:t>. Ketika Paulus berbicara tentang iman, dia tidak hanya berbicara tentang kepercayaan kepada Tuhan secara umum. Paulus berbicara tentang percaya kepada siapa Tuhan itu dan bahwa Tuhan menjawab doa-doa. Kita tahu ini karena perikop ini secara khusus berbicara tentang iman yang dapat memindahkan gunung. Jadi perikop ini berbicara tentang suatu gagasan di mana seseorang memiliki iman yang begitu besar sampai dia dapat berdoa dalam nama Yesus meminta gunung itu dipindahkan dan gunung itu benar-benar akan bergerak.</w:t>
      </w:r>
    </w:p>
    <w:p>
      <w:pPr/>
      <w:r>
        <w:rPr>
          <w:lang w:val="id_ID" w:bidi="id_ID"/>
        </w:rPr>
      </w:r>
      <w:r>
        <w:rPr>
          <w:lang w:val="id_ID" w:bidi="id_ID"/>
        </w:rPr>
        <w:t xml:space="preserve">Berhenti di sini dan bahas dalam kelompok kata atau ungkapan apa yang akan digunakan untuk </w:t>
      </w:r>
      <w:r>
        <w:rPr>
          <w:b/>
          <w:lang w:val="id_ID" w:bidi="id_ID"/>
        </w:rPr>
        <w:t>iman</w:t>
      </w:r>
      <w:r>
        <w:rPr>
          <w:lang w:val="id_ID" w:bidi="id_ID"/>
        </w:rPr>
        <w:t xml:space="preserve">. Carilah kata </w:t>
      </w:r>
      <w:r>
        <w:rPr>
          <w:lang w:val="id_ID" w:bidi="id_ID"/>
        </w:rPr>
        <w:t>iman</w:t>
      </w:r>
      <w:r>
        <w:rPr>
          <w:lang w:val="id_ID" w:bidi="id_ID"/>
        </w:rPr>
        <w:t xml:space="preserve"> di Daftar Kata Utama untuk informasi lebih lanjut. Jika Anda telah menerjemahkan kata ini di kitab lain dari Alkitab, atau di kitab ini, gunakanlah kata yang sama yang telah Anda gunakan di situ. Hentikan sebentar audio ini di sini.</w:t>
      </w:r>
    </w:p>
    <w:p>
      <w:pPr/>
      <w:r>
        <w:rPr>
          <w:lang w:val="id_ID" w:bidi="id_ID"/>
        </w:rPr>
      </w:r>
      <w:r>
        <w:rPr>
          <w:lang w:val="id_ID" w:bidi="id_ID"/>
        </w:rPr>
        <w:t>Selanjutnya, Paulus berbicara tentang apa yang akan terjadi jika seseorang memberikan semua yang ia miliki, bahkan menyerahkan tubuhnya sendiri. Sekarang, tergantung pada terjemahan yang Anda baca, Anda mungkin melihat sesuatu seperti, "Menyerahkan tubuhku untuk dibakar." Atau Anda mungkin melihat sesuatu yang berkata, "Memberikan tubuhku untuk memegahkan diri sendiri." Setiap terjemahan ini didukung oleh argumen yang baik, tetapi mungkin yang terbaik adalah mempertimbangkan terjemahan lain yang diketahui oleh masyarakat Anda. Jika masyarakat Anda terbiasa mendengar "dibakar," mungkin yang terbaik adalah memilih kata dibakar di sini. Jika masyarakat Anda terbiasa mendengar "memegahkan diri," mungkin lebih baik untuk mempertimbangkan untuk memegahkan diri di sini.</w:t>
      </w:r>
    </w:p>
    <w:p>
      <w:pPr/>
      <w:r>
        <w:rPr>
          <w:lang w:val="id_ID" w:bidi="id_ID"/>
        </w:rPr>
      </w:r>
      <w:r>
        <w:rPr>
          <w:lang w:val="id_ID" w:bidi="id_ID"/>
        </w:rPr>
        <w:t>Berhenti di sini dan diskusikan jika Anda akan mengatakan bahwa Paulus memberikan tubuhnya untuk dibakar, atau untuk memegahkan diri. Hentikan sebentar audio ini di sini.</w:t>
      </w:r>
    </w:p>
    <w:p>
      <w:pPr/>
      <w:r>
        <w:rPr>
          <w:lang w:val="id_ID" w:bidi="id_ID"/>
        </w:rPr>
      </w:r>
      <w:r>
        <w:rPr>
          <w:lang w:val="id_ID" w:bidi="id_ID"/>
        </w:rPr>
        <w:t>Setelah ini, Paulus menyampaikan beberapa hal tentang kasih. Paulus mengatakan beberapa hal yang benar tentang kasih. Paulus mengatakan bahwa kasih itu sabar, dan murah hati. Paulus kemudian mengatakan beberapa hal yang pasti tidak boleh terjadi dengan kasih sejati. Paulus mengatakan bahwa kasih tidak memegahkan diri dan tidak sombong. "Menyombongkan diri" adalah cara berbicara tentang seseorang yang menganggap dirinya lebih penting daripada yang sebenarnya. Menyombongkan diri adalah cara untuk menggambarkan seseorang yang percaya diri mereka lebih baik daripada yang lain.</w:t>
      </w:r>
    </w:p>
    <w:p>
      <w:pPr/>
      <w:r>
        <w:rPr>
          <w:lang w:val="id_ID" w:bidi="id_ID"/>
        </w:rPr>
      </w:r>
      <w:r>
        <w:rPr>
          <w:lang w:val="id_ID" w:bidi="id_ID"/>
        </w:rPr>
        <w:t>Berhenti di sini dan diskusikan dalam kelompok kata atau ungkapan apa yang akan Anda gunakan untuk "sombong." Gunakan kata atau ungkapan yang sama untuk menyombongkan diri atau sombong seperti yang telah Anda gunakan pada perikop sebelumnya. Hentikan sebentar audio ini di sini.</w:t>
      </w:r>
    </w:p>
    <w:p>
      <w:pPr/>
      <w:r>
        <w:rPr>
          <w:lang w:val="id_ID" w:bidi="id_ID"/>
        </w:rPr>
      </w:r>
      <w:r>
        <w:rPr>
          <w:lang w:val="id_ID" w:bidi="id_ID"/>
        </w:rPr>
        <w:t xml:space="preserve">Paulus mengatakan bahwa kasih tidak bersukacita dalam ketidakbenaran, atau </w:t>
      </w:r>
      <w:r>
        <w:rPr>
          <w:b/>
          <w:lang w:val="id_ID" w:bidi="id_ID"/>
        </w:rPr>
        <w:t>kejahatan</w:t>
      </w:r>
      <w:r>
        <w:rPr>
          <w:lang w:val="id_ID" w:bidi="id_ID"/>
        </w:rPr>
        <w:t xml:space="preserve">. Kejahatan adalah ketika orang-orang melakukan hal-hal yang salah atau buruk yang tidak benar atau adil. Gunakan kata yang sama untuk kejahatan seperti yang telah Anda gunakan pada perikop sebelumnya, dan lihat </w:t>
      </w:r>
      <w:r>
        <w:rPr>
          <w:lang w:val="id_ID" w:bidi="id_ID"/>
        </w:rPr>
        <w:t>kejahatan</w:t>
      </w:r>
      <w:r>
        <w:rPr>
          <w:lang w:val="id_ID" w:bidi="id_ID"/>
        </w:rPr>
        <w:t xml:space="preserve"> di Daftar Kata Utama untuk informasi lebih lanjut.</w:t>
      </w:r>
    </w:p>
    <w:p>
      <w:pPr/>
      <w:r>
        <w:rPr>
          <w:lang w:val="id_ID" w:bidi="id_ID"/>
        </w:rPr>
      </w:r>
      <w:r>
        <w:rPr>
          <w:lang w:val="id_ID" w:bidi="id_ID"/>
        </w:rPr>
        <w:t xml:space="preserve">Paulus mengatakan bahwa kasih selalu </w:t>
      </w:r>
      <w:r>
        <w:rPr>
          <w:b/>
          <w:lang w:val="id_ID" w:bidi="id_ID"/>
        </w:rPr>
        <w:t>berharap</w:t>
      </w:r>
      <w:r>
        <w:rPr>
          <w:lang w:val="id_ID" w:bidi="id_ID"/>
        </w:rPr>
        <w:t>, atau dengan keyakinan mengharapkan yang terbaik dari seseorang atau situasi tertentu.</w:t>
      </w:r>
    </w:p>
    <w:p>
      <w:pPr/>
      <w:r>
        <w:rPr>
          <w:lang w:val="id_ID" w:bidi="id_ID"/>
        </w:rPr>
      </w:r>
      <w:r>
        <w:rPr>
          <w:lang w:val="id_ID" w:bidi="id_ID"/>
        </w:rPr>
        <w:t xml:space="preserve">Berhenti di sini dan bahas dalam kelompok kata atau ungkapan apa yang akan Anda gunakan untuk </w:t>
      </w:r>
      <w:r>
        <w:rPr>
          <w:b/>
          <w:lang w:val="id_ID" w:bidi="id_ID"/>
        </w:rPr>
        <w:t>harapan</w:t>
      </w:r>
      <w:r>
        <w:rPr>
          <w:lang w:val="id_ID" w:bidi="id_ID"/>
        </w:rPr>
        <w:t xml:space="preserve">. Jika Anda telah menerjemahkan harapan dalam kitab lain di Alkitab, gunakan kata tersebut di sini. Untuk informasi lebih lanjut tentang </w:t>
      </w:r>
      <w:r>
        <w:rPr>
          <w:b/>
          <w:lang w:val="id_ID" w:bidi="id_ID"/>
        </w:rPr>
        <w:t>harapan</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Selanjutnya, kelompok dapat memutuskan versi bagian siapa yang paling Anda sukai. Anda mungkin memutuskan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13:8–13</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13:8–13 dan simpanlah dalam hati Anda.</w:t>
      </w:r>
    </w:p>
    <w:p>
      <w:pPr/>
      <w:r>
        <w:rPr>
          <w:lang w:val="id_ID" w:bidi="id_ID"/>
        </w:rPr>
      </w:r>
      <w:r>
        <w:rPr>
          <w:lang w:val="id_ID" w:bidi="id_ID"/>
        </w:rPr>
        <w:t>Dengarkan versi audio dari 1 Korintus 13:8–13 sebanyak tiga kali, dalam tiga terjemahan yang berbeda, jika memungkinkan.</w:t>
      </w:r>
    </w:p>
    <w:p>
      <w:pPr/>
      <w:r>
        <w:rPr>
          <w:lang w:val="id_ID" w:bidi="id_ID"/>
        </w:rPr>
      </w:r>
      <w:r>
        <w:rPr>
          <w:lang w:val="id_ID" w:bidi="id_ID"/>
        </w:rPr>
        <w:t>Hentikan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audio ini di sini.</w:t>
      </w:r>
    </w:p>
    <w:p>
      <w:pPr>
        <w:pStyle w:val="ListBullet"/>
        <w:spacing w:line="240" w:lineRule="auto"/>
        <w:ind w:left="720"/>
      </w:pPr>
      <w:r>
        <w:rPr>
          <w:lang w:val="id_ID" w:bidi="id_ID"/>
        </w:rPr>
      </w:r>
      <w:r>
        <w:rPr>
          <w:lang w:val="id_ID" w:bidi="id_ID"/>
        </w:rPr>
        <w:t>Apa yang tidak Anda sukai atau tidak Anda mengerti dari perikop ini? Hentikan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audio ini di sini.</w:t>
      </w:r>
    </w:p>
    <w:p>
      <w:pPr>
        <w:pStyle w:val="ListBullet"/>
        <w:spacing w:line="240" w:lineRule="auto"/>
        <w:ind w:left="720"/>
      </w:pPr>
      <w:r>
        <w:rPr>
          <w:lang w:val="id_ID" w:bidi="id_ID"/>
        </w:rPr>
      </w:r>
      <w:r>
        <w:rPr>
          <w:lang w:val="id_ID" w:bidi="id_ID"/>
        </w:rPr>
        <w:t>Apa yang disampaikan perikop ini kepada kita tentang manusia? Hentikan audio ini di sini.</w:t>
      </w:r>
    </w:p>
    <w:p>
      <w:pPr>
        <w:pStyle w:val="ListBullet"/>
        <w:spacing w:line="240" w:lineRule="auto"/>
        <w:ind w:left="720"/>
      </w:pPr>
      <w:r>
        <w:rPr>
          <w:lang w:val="id_ID" w:bidi="id_ID"/>
        </w:rPr>
      </w:r>
      <w:r>
        <w:rPr>
          <w:lang w:val="id_ID" w:bidi="id_ID"/>
        </w:rPr>
        <w:t>Bagaimana perikop ini memengaruhi kehidupan kita sehari-hari? Hentikan audio ini di sini.</w:t>
      </w:r>
    </w:p>
    <w:p>
      <w:pPr>
        <w:pStyle w:val="ListBullet"/>
        <w:spacing w:line="240" w:lineRule="auto"/>
        <w:ind w:left="720"/>
      </w:pPr>
      <w:r>
        <w:rPr>
          <w:lang w:val="id_ID" w:bidi="id_ID"/>
        </w:rPr>
      </w:r>
      <w:r>
        <w:rPr>
          <w:lang w:val="id_ID" w:bidi="id_ID"/>
        </w:rPr>
        <w:t>Siapa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13:8–13 dalam terjemahan yang paling mudah dimengerti.</w:t>
      </w:r>
    </w:p>
    <w:p>
      <w:pPr/>
      <w:r>
        <w:rPr>
          <w:lang w:val="id_ID" w:bidi="id_ID"/>
        </w:rPr>
      </w:r>
      <w:r>
        <w:rPr>
          <w:lang w:val="id_ID" w:bidi="id_ID"/>
        </w:rPr>
        <w:t>Dalam perikop ini, Paulus menjelaskan bahwa kasih adalah yang terpenting bagi orang-orang percaya karena kasih tidak akan berhenti. Kita tahu bahwa ini adalah poin utama Paulus karena Paulus menyampaikan poin ini di awal perikop dan di akhir perikop. Kita ingat dari perikop sebelum perikop ini bahwa Paulus memberi tahu orang-orang percaya di Korintus bahwa semua karunia yang orang-orang percaya berusaha dapatkan—karunia nubuat, karunia berbicara dalam bahasa lidah, dan karunia pengetahuan khusus tentang Injil—semuanya adalah hal yang baik. Namun jika orang-orang percaya tidak memiliki kasih, maka karunia-karunia itu tidak ada gunanya sama sekali. Karunia-karunia itu tidak mendatangkan kebaikan bagi orang-orang yang memiliki karunia-karunia itu.</w:t>
      </w:r>
    </w:p>
    <w:p>
      <w:pPr/>
      <w:r>
        <w:rPr>
          <w:lang w:val="id_ID" w:bidi="id_ID"/>
        </w:rPr>
      </w:r>
      <w:r>
        <w:rPr>
          <w:lang w:val="id_ID" w:bidi="id_ID"/>
        </w:rPr>
        <w:t>Dalam perikop ini, Paulus menjelaskan mengapa kasih itu jauh lebih baik. Poin yang dibuat Paulus adalah bahwa kasih tidak akan berhenti. Karunia nubuat dan karunia berbicara dalam bahasa lidah dan pengetahuan khusus tentang Injil—semua itu akan berhenti suatu hari nanti. Paulus tidak mengatakan secara tepat kapan itu akan terjadi, tetapi kita tahu dari bagian-bagian lain dari Perjanjian Baru, dan hal-hal lain yang Paulus tulis, bahwa Paulus sedang berpikir tentang waktu ketika Yesus akan kembali. Yesus akan kembali dan menjadikan dunia baru. Yesus akan menciptakan kembali dunia, dan Yesus akan menciptakan kembali dunia tanpa dosa. Semua dosa akan diakhiri. Dosa akan dihentikan. Tidak akan ada dosa lagi. Dunia akan diperbarui dan disempurnakan.</w:t>
      </w:r>
    </w:p>
    <w:p>
      <w:pPr/>
      <w:r>
        <w:rPr>
          <w:lang w:val="id_ID" w:bidi="id_ID"/>
        </w:rPr>
      </w:r>
      <w:r>
        <w:rPr>
          <w:lang w:val="id_ID" w:bidi="id_ID"/>
        </w:rPr>
        <w:t>Karena Yesus akan ada di sana, dan karena Allah akan hadir di Bumi yang baru ini, kita akan memahami lebih banyak tentang siapa Allah itu karena kita akan memiliki Allah yang nyata di sana bersama kita. Karunia nubuat adalah mendengar langsung pesan dari Allah melalui Roh Allah. Ketika Allah berada di antara kita, kita tidak akan lagi membutuhkan suatu pesan. Ketika Yesus hadir dan kita dapat berbicara kepada Yesus, kita tidak lagi membutuhkan bahasa lidah manusia dan malaikat. Semuanya akan diperbaiki. Kita akan dapat berbicara satu sama lain dan kepada Yesus.</w:t>
      </w:r>
    </w:p>
    <w:p>
      <w:pPr/>
      <w:r>
        <w:rPr>
          <w:lang w:val="id_ID" w:bidi="id_ID"/>
        </w:rPr>
      </w:r>
      <w:r>
        <w:rPr>
          <w:lang w:val="id_ID" w:bidi="id_ID"/>
        </w:rPr>
        <w:t>Kita tidak memiliki pengetahuan lengkap tentang semua detail mengenai makna Injil. Kita sudah cukup tahu untuk dapat diselamatkan. Kita mengetahui hal-hal yang Allah telah tunjukkan kepada kita tentang kabar baik Yesus dalam Firman Allah. Tetapi ketika Yesus kembali, Yesus akan menghancurkan dosa dan Yesus akan membuat dunia baru. Semua orang percaya akan memahami semua detail yang lengkap dan baik tentang Injil karena kita akan tinggal di Kerajaan Allah dalam arti sepenuhnya, dan dengan semua detail dan pengetahuan yang kita butuhkan. Jadi Paulus mengatakan bahwa hal-hal ini yang memberikan kita sebagian pengetahuan tentang Injil—nubuat, berbicara dalam bahasa lidah, pengetahuan khusus tentang Injil—semua ini baik. Tetapi kemudian hal yang lebih baik akan datang—kehadiran Allah yang nyata dan penuh di bumi yang baru diciptakan, di mana segala sesuatu itu benar dan dosa berhenti sepenuhnya untuk selamanya. Kemudian hal-hal tersebut yang memberikan gambaran yang tidak lengkap tentang Injil akan berhenti, dan kita akan memiliki pemahaman yang lebih lengkap tentang segala sesuatu karena Allah akan berada di sana bersama kita.</w:t>
      </w:r>
    </w:p>
    <w:p>
      <w:pPr/>
      <w:r>
        <w:rPr>
          <w:lang w:val="id_ID" w:bidi="id_ID"/>
        </w:rPr>
      </w:r>
      <w:r>
        <w:rPr>
          <w:lang w:val="id_ID" w:bidi="id_ID"/>
        </w:rPr>
        <w:t>Sekarang Paulus membandingkan pengetahuan Paulus dengan pengetahuan seorang anak. Seorang anak memiliki cara berpikir dan memahami berbagai hal. Dan cara itu baik bagi seorang anak. Tetapi biasanya, ketika seorang anak menjadi dewasa, orang itu memiliki cara yang lebih lengkap dalam berpikir dan memahami. Dengan demikian cara berpikir dan memahami yang kekanak-kanakan—meskipun itu baik bagi seorang anak—berhenti ketika anak itu menjadi dewasa. Dan alih-alih menggunakan cara berpikir yang kekanak-kanakan, sekarang orang itu memiliki cara berpikir dan pemahaman dewasa yang lebih lengkap.</w:t>
      </w:r>
    </w:p>
    <w:p>
      <w:pPr/>
      <w:r>
        <w:rPr>
          <w:lang w:val="id_ID" w:bidi="id_ID"/>
        </w:rPr>
      </w:r>
      <w:r>
        <w:rPr>
          <w:lang w:val="id_ID" w:bidi="id_ID"/>
        </w:rPr>
        <w:t>Berhenti di sini dan diskusikan pertanyaan ini dalam kelompok: Dalam hal apa pemahaman seorang anak tentang segala sesuatu berbeda dari pemahaman orang dewasa tentang segala sesuatu? Hentikan audio ini di sini.</w:t>
      </w:r>
    </w:p>
    <w:p>
      <w:pPr/>
      <w:r>
        <w:rPr>
          <w:lang w:val="id_ID" w:bidi="id_ID"/>
        </w:rPr>
      </w:r>
      <w:r>
        <w:rPr>
          <w:lang w:val="id_ID" w:bidi="id_ID"/>
        </w:rPr>
        <w:t>Paulus juga menjelaskan bahwa hal ini seperti bercermin. Korintus terkenal karena membuat cermin yang bagus. Pada masa itu cermin hanya terbuat dari potongan-potongan logam yang dipoles dengan baik. Orang-orang menggosok dan menggosok logam itu sampai mereka dapat melihat pantulan.</w:t>
      </w:r>
    </w:p>
    <w:p>
      <w:pPr/>
      <w:r>
        <w:rPr>
          <w:lang w:val="id_ID" w:bidi="id_ID"/>
        </w:rPr>
      </w:r>
      <w:r>
        <w:rPr>
          <w:lang w:val="id_ID" w:bidi="id_ID"/>
        </w:rPr>
        <w:t xml:space="preserve">Berhenti di sini dan lihat gambar sebuah </w:t>
      </w:r>
      <w:r>
        <w:rPr>
          <w:lang w:val="id_ID" w:bidi="id_ID"/>
        </w:rPr>
        <w:t>cermin</w:t>
      </w:r>
      <w:r>
        <w:rPr>
          <w:lang w:val="id_ID" w:bidi="id_ID"/>
        </w:rPr>
        <w:t xml:space="preserve"> yang serupa dengan jenis cermin yang biasa digunakan oleh orang-orang Korintus. Hentikan audio ini di sini.</w:t>
      </w:r>
    </w:p>
    <w:p>
      <w:pPr/>
      <w:r>
        <w:rPr>
          <w:lang w:val="id_ID" w:bidi="id_ID"/>
        </w:rPr>
      </w:r>
      <w:r>
        <w:rPr>
          <w:lang w:val="id_ID" w:bidi="id_ID"/>
        </w:rPr>
        <w:t>Kadang-kadang cermin-cermin ini bagus. Pada masa lain cermin-cermin tersebut tidak sebagus cermin-cermin yang kita miliki saat ini. Apakah Anda melihat salah satu cermin dari masa itu, atau cermin dari masa kini, Anda masih melihat gambaran dari benda aslinya, tetapi itu tidak sebagus aslinya. Ini tidak sejelas yang aslinya. Ini bukan yang asli. Dan ketika Anda memiliki hal yang asli di depan Anda, maka gambaran tentangnya dapat hilang. Dan inilah poin yang disampaikan Paulus: Kita dapat memiliki kata nubuat, dan kita dapat berbicara dalam bahasa lidah, dan kita dapat memiliki pengetahuan tentang Injil. Hal-hal itu memang baik, tetapi itu hanyalah cerminan. Mereka hanyalah gambaran dari benda asli. Dan suatu hari nanti, yang asli—Yesus sendiri—akan datang kepada kita ketika Yesus kembali. Pesan-pesan nubuat, berbicara dalam bahasa lidah, dan memiliki pengetahuan khusus tentang injil suatu hari nanti akan berhenti. Yang tidak akan berhenti ketika Yesus kembali ada tiga hal: iman, pengharapan, dan kasih. Iman adalah terus percaya kepada Kristus dan siapa Kristus itu. Pengharapan adalah keyakinan bahwa Allah akan terus melakukan apa yang telah Allah janjikan akan dilakukan-Nya. Dan itu tidak akan berhenti. Dan kasih adalah ketika kita terus mengasihi Allah dan sesama. Dan itu juga tidak akan berhenti. Ketiga hal ini tidak akan berhenti. Paulus mengatakan bahwa yang paling penting dari ketiganya adalah kasih.</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13:8–13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memiliki tiga adegan.</w:t>
      </w:r>
    </w:p>
    <w:p>
      <w:pPr/>
      <w:r>
        <w:rPr>
          <w:lang w:val="id_ID" w:bidi="id_ID"/>
        </w:rPr>
      </w:r>
      <w:r>
        <w:rPr>
          <w:b/>
          <w:lang w:val="id_ID" w:bidi="id_ID"/>
        </w:rPr>
        <w:t>Pada bagian pertama:</w:t>
      </w:r>
      <w:r>
        <w:rPr>
          <w:lang w:val="id_ID" w:bidi="id_ID"/>
        </w:rPr>
        <w:t xml:space="preserve"> Paulus mengatakan kepada orang-orang percaya di Korintus bahwa kasih tidak akan berhenti. Kasih tidak akan berakhir. Tetapi karunia nubuat, dan bahasa lidah, dan memiliki pengetahuan khusus tentang Injil, hal-hal itu akan berhenti. Hal-hal itu akan berakhir.</w:t>
      </w:r>
    </w:p>
    <w:p>
      <w:pPr/>
      <w:r>
        <w:rPr>
          <w:lang w:val="id_ID" w:bidi="id_ID"/>
        </w:rPr>
      </w:r>
      <w:r>
        <w:rPr>
          <w:b/>
          <w:lang w:val="id_ID" w:bidi="id_ID"/>
        </w:rPr>
        <w:t>Pada bagian kedua:</w:t>
      </w:r>
      <w:r>
        <w:rPr>
          <w:lang w:val="id_ID" w:bidi="id_ID"/>
        </w:rPr>
        <w:t xml:space="preserve"> Paulus memberikan informasi lebih lanjut untuk membantu menjelaskan hal-hal ini.</w:t>
      </w:r>
    </w:p>
    <w:p>
      <w:pPr/>
      <w:r>
        <w:rPr>
          <w:lang w:val="id_ID" w:bidi="id_ID"/>
        </w:rPr>
      </w:r>
      <w:r>
        <w:rPr>
          <w:b/>
          <w:lang w:val="id_ID" w:bidi="id_ID"/>
        </w:rPr>
        <w:t>Pada bagian ketiga:</w:t>
      </w:r>
      <w:r>
        <w:rPr>
          <w:lang w:val="id_ID" w:bidi="id_ID"/>
        </w:rPr>
        <w:t xml:space="preserve"> Paulus sekali lagi berkata bahwa ada hal-hal tertentu yang tidak akan berhenti—iman, pengharapan, dan kasih. Tetapi Paulus berkata bahwa yang terbesar dari semua ini adalah kasih.</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 sebagai seorang anak dan sebagai orang dewasa</w:t>
      </w:r>
    </w:p>
    <w:p>
      <w:pPr>
        <w:pStyle w:val="ListBullet"/>
        <w:spacing w:line="240" w:lineRule="auto"/>
        <w:ind w:left="720"/>
      </w:pPr>
      <w:r>
        <w:rPr>
          <w:lang w:val="id_ID" w:bidi="id_ID"/>
        </w:rPr>
      </w:r>
      <w:r>
        <w:rPr>
          <w:lang w:val="id_ID" w:bidi="id_ID"/>
        </w:rPr>
        <w:t>Dan orang-orang percaya lainnya</w:t>
      </w:r>
    </w:p>
    <w:p>
      <w:pPr/>
      <w:r>
        <w:rPr>
          <w:lang w:val="id_ID" w:bidi="id_ID"/>
        </w:rPr>
      </w:r>
      <w:r>
        <w:rPr>
          <w:lang w:val="id_ID" w:bidi="id_ID"/>
        </w:rPr>
        <w:t xml:space="preserve">Ketika Anda memerankan perikop ini, Anda mungkin ingin menunjukkan bahwa kasih terus berlanjut dan tidak berakhir bahkan ketika Kristus kembali. Anda dapat menampilkan seseorang yang sedang memberikan pesan nubuat, berbicara dalam bahasa lidah, dan berbicara dengan penuh pengetahuan tentang Injil. Anda dapat menunjukkan bahwa hal-hal ini memang akan berhenti ketika Kristus kembali. Pastikan untuk menjelaskan apa yang Paulus maksudkan di sini. Terjemahan Anda mungkin berbicara tentang hal ini dengan cara yang berbeda, tetapi secara umum, ketika Paulus berbicara tentang hal ini, Paulus mengatakan bahwa </w:t>
      </w:r>
      <w:r>
        <w:rPr>
          <w:b/>
          <w:lang w:val="id_ID" w:bidi="id_ID"/>
        </w:rPr>
        <w:t>jika</w:t>
      </w:r>
      <w:r>
        <w:rPr>
          <w:lang w:val="id_ID" w:bidi="id_ID"/>
        </w:rPr>
        <w:t xml:space="preserve"> ada nubuat, </w:t>
      </w:r>
      <w:r>
        <w:rPr>
          <w:b/>
          <w:lang w:val="id_ID" w:bidi="id_ID"/>
        </w:rPr>
        <w:t>jika</w:t>
      </w:r>
      <w:r>
        <w:rPr>
          <w:lang w:val="id_ID" w:bidi="id_ID"/>
        </w:rPr>
        <w:t xml:space="preserve"> ada bahasa lidah, </w:t>
      </w:r>
      <w:r>
        <w:rPr>
          <w:b/>
          <w:lang w:val="id_ID" w:bidi="id_ID"/>
        </w:rPr>
        <w:t>jika</w:t>
      </w:r>
      <w:r>
        <w:rPr>
          <w:lang w:val="id_ID" w:bidi="id_ID"/>
        </w:rPr>
        <w:t xml:space="preserve"> ada pengetahuan. Tentu saja, Paulus tidak bermaksud mengatakan bahwa Paulus tidak yakin apakah hal-hal ini ada atau tidak. Paulus mengatakan bahwa mungkin ada seseorang dalam gereja Anda yang dapat melakukan hal-hal ini. Anda mungkin memiliki seseorang di gereja Anda yang dapat berbicara dalam bahasa lidah, seseorang yang dapat bernubuat, atau seseorang yang memiliki pengetahuan. Tetapi semua itu akan berhenti.</w:t>
      </w:r>
    </w:p>
    <w:p>
      <w:pPr/>
      <w:r>
        <w:rPr>
          <w:lang w:val="id_ID" w:bidi="id_ID"/>
        </w:rPr>
      </w:r>
      <w:r>
        <w:rPr>
          <w:lang w:val="id_ID" w:bidi="id_ID"/>
        </w:rPr>
        <w:t>Anda juga dapat menampilkan Paulus sebagai seorang anak. Anda dapat menunjukkan bahwa Paulus berpikir dengan cara tertentu sebagai seorang anak dan berbicara dengan cara tertentu sebagai seorang anak. Namun kemudian tunjukkan Paulus menjadi seorang dewasa. Tunjukkan bahwa Paulus tidak lagi berpikir dan berbicara dengan cara yang kekanak-kanakan. Sekarang Paulus memiliki cara baru dalam berpikir dan berbicara karena Paulus adalah orang dewasa. Dan Anda dapat menunjukkan Paulus dan orang-orang percaya lainnya sedang melihat ke cermin. Anda mungkin mempertimbangkan untuk menunjukkan bagaimana Paulus dan orang-orang percaya lainnya bekerja keras untuk melihat apa yang ada di dalam cermin. Tetapi kemudian ketika Yesus datang, Yesus menyingkirkan cermin itu. Dan sekarang Paulus dan orang-orang percaya lainnya dapat melihat segala sesuatu dengan sangat jelas. Paulus dan orang-orang percaya lainnya senang dapat melihat segala sesuatu dengan jelas dan lebih detail karena mereka memiliki yang nyata di depan mereka dan bukan hanya pantulan di cermin.</w:t>
      </w:r>
    </w:p>
    <w:p>
      <w:pPr/>
      <w:r>
        <w:rPr>
          <w:lang w:val="id_ID" w:bidi="id_ID"/>
        </w:rPr>
      </w:r>
      <w:r>
        <w:rPr>
          <w:lang w:val="id_ID" w:bidi="id_ID"/>
        </w:rPr>
        <w:t>Anda juga dapat berbicara tentang bagaimana rasanya mengetahui sesuatu secara sebagian dan kemudian mengetahuinya sepenuhnya. Mungkin Anda mengetahui sesuatu dengan sebagian detail, tetapi Anda tidak memiliki pemahaman yang lengkap tentang hal itu. Dan kemudian nanti Anda mengetahui hal itu dengan lebih terperinci dan dengan pemahaman yang lengkap. Contohnya adalah seseorang yang dibesarkan di desa, dan memiliki gambaran tentang seperti apa rasanya tinggal di kota besar. Orang itu tahu beberapa hal tentang tinggal di kota besar, tetapi ia tidak tahu segalanya. Lalu setelah orang itu mengunjungi kota besar, dia memiliki gagasan yang lengkap tentang seperti apa kota besar itu.</w:t>
      </w:r>
    </w:p>
    <w:p>
      <w:pPr/>
      <w:r>
        <w:rPr>
          <w:lang w:val="id_ID" w:bidi="id_ID"/>
        </w:rPr>
      </w:r>
      <w:r>
        <w:rPr>
          <w:lang w:val="id_ID" w:bidi="id_ID"/>
        </w:rPr>
        <w:t>Berhentilah di sini dan diskusikan pertanyaan berikut dalam kelompok: Ketika Anda memikirkan seorang anak yang tumbuh besar di desa, dan cara orang tersebut memahami seperti apa kota besar itu, bagaimana hal itu berbeda dengan cara orang yang sama memahami kota besar setelah mereka akhirnya mengunjungi kota tersebut sebagai orang dewasa? Hentikan audio ini di sini.</w:t>
      </w:r>
    </w:p>
    <w:p>
      <w:pPr/>
      <w:r>
        <w:rPr>
          <w:lang w:val="id_ID" w:bidi="id_ID"/>
        </w:rPr>
      </w:r>
      <w:r>
        <w:rPr>
          <w:lang w:val="id_ID" w:bidi="id_ID"/>
        </w:rPr>
        <w:t>Ketika Paulus berbicara tentang mengenal sepenuhnya sama seperti Paulus telah dikenal sepenuhnya, Paulus sedang berbicara tentang saat Yesus kembali. Dan pada saat itu, pengetahuan Paulus tentang injil, dan pengetahuan Paulus tentang hubungannya dengan Yesus, akan menjadi penuh dan lengkap. Dengan cara yang sama, Yesus sudah mengenal Paulus sepenuhnya—Allah sudah mengenal Paulus dengan sempurna.</w:t>
      </w:r>
    </w:p>
    <w:p>
      <w:pPr/>
      <w:r>
        <w:rPr>
          <w:lang w:val="id_ID" w:bidi="id_ID"/>
        </w:rPr>
      </w:r>
      <w:r>
        <w:rPr>
          <w:lang w:val="id_ID" w:bidi="id_ID"/>
        </w:rPr>
        <w:t>Tergantung dari versi terjemahan yang Anda baca, Paulus mungkin sedang mengatakan sesuatu untuk memindahkan perhatian dari semua gambaran terperinci yang sudah Paulus berikan dan kembali ke poin utama Paulus. Poin utama Paulus adalah bahwa iman, pengharapan, dan kasih akan terus berlanjut bahkan setelah Yesus kembali. Ingatlah bahwa nubuatan, bahasa lidah, dan pengetahuan khusus tentang Injil akan berakhir. Tetapi kasih tidak akan berakhir. Mungkin ada baiknya mencari cara untuk menunjukkan bahwa Paulus sedang membicarakan poin utama Paulus sekarang.</w:t>
      </w:r>
    </w:p>
    <w:p>
      <w:pPr/>
      <w:r>
        <w:rPr>
          <w:lang w:val="id_ID" w:bidi="id_ID"/>
        </w:rPr>
      </w:r>
      <w:r>
        <w:rPr>
          <w:lang w:val="id_ID" w:bidi="id_ID"/>
        </w:rPr>
        <w:t>Berhentilah di sini dan bahaslah pertanyaan ini dalam kelompok. Bagaimana Anda akan memperjelas bahwa Paulus sedang menyelesaikan penjelasan Paulus dan bahwa Paulus sekarang kembali ke poin utama Paulus? Hentikan audio ini di sini.</w:t>
      </w:r>
    </w:p>
    <w:p>
      <w:pPr/>
      <w:r>
        <w:rPr>
          <w:lang w:val="id_ID" w:bidi="id_ID"/>
        </w:rPr>
      </w:r>
      <w:r>
        <w:rPr>
          <w:lang w:val="id_ID" w:bidi="id_ID"/>
        </w:rPr>
        <w:t>Jadi, Paulus menyampaikan poin bahwa iman, pengharapan, dan kasih tetap ada. Hal-hal ini terus berlanjut. Hal-hal ini tidak berhenti. Jadi Anda dapat menunjukkan semua ini, dan Anda dapat menunjukkan bahwa kasih adalah yang paling penting dari semua itu.</w:t>
      </w:r>
    </w:p>
    <w:p>
      <w:pPr/>
      <w:r>
        <w:rPr>
          <w:lang w:val="id_ID" w:bidi="id_ID"/>
        </w:rPr>
      </w:r>
      <w:r>
        <w:rPr>
          <w:lang w:val="id_ID" w:bidi="id_ID"/>
        </w:rPr>
        <w:t xml:space="preserve">Sekarang, kelompok harus membuat papan cerita, menggambar, atau menggunakan benda-benda untuk membayangkan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13:8–13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 sebagai anak dan orang dewasa</w:t>
      </w:r>
    </w:p>
    <w:p>
      <w:pPr>
        <w:pStyle w:val="ListBullet"/>
        <w:spacing w:line="240" w:lineRule="auto"/>
        <w:ind w:left="720"/>
      </w:pPr>
      <w:r>
        <w:rPr>
          <w:lang w:val="id_ID" w:bidi="id_ID"/>
        </w:rPr>
      </w:r>
      <w:r>
        <w:rPr>
          <w:lang w:val="id_ID" w:bidi="id_ID"/>
        </w:rPr>
        <w:t>Dan orang-orang percaya lainnya</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memperagakan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 xml:space="preserve">Anda mungkin memutuskan bahwa Anda ingin menunjukkan Paulus yang penuh kasih dan menunjukkan bahwa hal ini tidak berhenti. Dan Anda dapat menunjukkan Paulus yang memberikan pesan nubuatan, lalu Paulus berhenti menyampaikan pesan itu. Selanjutnya tunjukkan Paulus yang sedang berbicara dalam bahasa lidah, lalu Paulus berhenti berbicara. Tunjukkan bahwa Paulus sedang berbicara sedemikian rupa sehingga menunjukkan pengetahuan Paulus yang hebat, lalu Paulus juga berhenti berbicara seperti ini. Sekarang, supaya jelas, tidak harus Paulus yang melakukan hal-hal ini. Anda mungkin memutuskan bahwa ketika memerankan ini, Anda ingin seseorang dalam gereja melakukan hal-hal ini: bernubuat, berbicara dalam bahasa lidah, menunjukkan bahwa orang ini memiliki pengetahuan tentang Injil. Salah satu di antaranya diperbolehkan. Dan sebenarnya, ini masuk akal, karena ketika Paulus berbicara tentang ini, Paulus mengatakan </w:t>
      </w:r>
      <w:r>
        <w:rPr>
          <w:b/>
          <w:lang w:val="id_ID" w:bidi="id_ID"/>
        </w:rPr>
        <w:t>jika</w:t>
      </w:r>
      <w:r>
        <w:rPr>
          <w:lang w:val="id_ID" w:bidi="id_ID"/>
        </w:rPr>
        <w:t xml:space="preserve"> ada nubuat, </w:t>
      </w:r>
      <w:r>
        <w:rPr>
          <w:b/>
          <w:lang w:val="id_ID" w:bidi="id_ID"/>
        </w:rPr>
        <w:t>jika</w:t>
      </w:r>
      <w:r>
        <w:rPr>
          <w:lang w:val="id_ID" w:bidi="id_ID"/>
        </w:rPr>
        <w:t xml:space="preserve"> ada bahasa lidah, </w:t>
      </w:r>
      <w:r>
        <w:rPr>
          <w:b/>
          <w:lang w:val="id_ID" w:bidi="id_ID"/>
        </w:rPr>
        <w:t>jika</w:t>
      </w:r>
      <w:r>
        <w:rPr>
          <w:lang w:val="id_ID" w:bidi="id_ID"/>
        </w:rPr>
        <w:t xml:space="preserve"> ada pengetahuan. Tentu saja, Paulus bukan mengatakan </w:t>
      </w:r>
      <w:r>
        <w:rPr>
          <w:b/>
          <w:lang w:val="id_ID" w:bidi="id_ID"/>
        </w:rPr>
        <w:t>jika</w:t>
      </w:r>
      <w:r>
        <w:rPr>
          <w:lang w:val="id_ID" w:bidi="id_ID"/>
        </w:rPr>
        <w:t xml:space="preserve"> dalam artian dia tidak yakin apakah semua ini ada atau tidak. Paulus tidak berkata, "Yah, aku tidak tahu apakah mereka ada atau apakah mereka nyata." Yang Paulus katakan adalah, "Mungkin ada seseorang dalam gereja Anda yang dapat melakukan ini." Mungkin ada seseorang dalam gereja Anda yang dapat berbicara dalam bahasa lidah, seseorang yang dapat bernubuat, seseorang yang memiliki pengetahuan. Tetapi semua itu akan berhenti."</w:t>
      </w:r>
    </w:p>
    <w:p>
      <w:pPr/>
      <w:r>
        <w:rPr>
          <w:lang w:val="id_ID" w:bidi="id_ID"/>
        </w:rPr>
      </w:r>
      <w:r>
        <w:rPr>
          <w:lang w:val="id_ID" w:bidi="id_ID"/>
        </w:rPr>
        <w:t>Sekarang Anda dapat memutuskan untuk memiliki Paulus sebagai anak. Anda dapat menunjukkan bahwa Paulus berpikir seperti seorang anak, berbicara seperti seorang anak dan memahami seperti seorang anak. Lalu Anda dapat menunjukkan Paulus menjadi seorang dewasa. Tunjukkan bahwa Paulus tidak lagi berpikir dan berbicara dan memahami dengan cara yang kekanak-kanakan. Tetapi sekarang Paulus berbicara dan berpikir dan berbicara seperti orang dewasa.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Selanjutnya, Anda dapat meminta Paulus dan orang lainnya melihat ke dalam cermin. Anda dapat menunjukkan bahwa mereka bekerja sangat keras untuk memahami apa yang mereka lihat di cermin karena cermin tersebut tidak memiliki pantulan yang baik. Sekarang Anda dapat menunjukkan bahwa hal yang Paulus dan orang-orang lain coba lihat di cermin sudah berdiri jelas tepat di hadapan Paulus dan orang-orang lain, dan cerminnya sudah hilang. Dan Anda dapat menunjukkan bahwa Paulus dan yang lainnya sangat senang dapat melihat dengan jelas apa yang mereka coba lihat di dalam cermin.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lain,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Sekarang Anda dapat menunjukkan bahwa iman, pengharapan, dan kasih tetap ada. Hal-hal ini tidak berhenti. Tetapi Anda dapat menunjukkan bahwa hal yang paling penting dan yang terbesar, adalah kasih.</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13:8–13 dalam terjemahan yang paling mudah dimengerti.</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Dalam perikop ini, Paulus menyebutkan </w:t>
      </w:r>
      <w:r>
        <w:rPr>
          <w:b/>
          <w:lang w:val="id_ID" w:bidi="id_ID"/>
        </w:rPr>
        <w:t>nubuat</w:t>
      </w:r>
      <w:r>
        <w:rPr>
          <w:lang w:val="id_ID" w:bidi="id_ID"/>
        </w:rPr>
        <w:t xml:space="preserve">. Nubuat adalah pesan yang datang langsung dari Allah melalui Roh Kudus Allah. Pesan ini biasanya membantu umat Allah. Kadang-kadang pesannya tentang penghakiman, yang memberi tahu orang-orang tentang penghakiman yang akan datang akibat dosa. Ini bisa berupa dosa-dosa umat Allah atau dosa-dosa orang lain. Dan terkadang itu adalah pesan penyemangat. Gunakan kata atau ungkapan yang sama untuk nubuat seperti yang Anda gunakan pada perikop sebelumnya. Untuk informasi lebih lanjut tentang </w:t>
      </w:r>
      <w:r>
        <w:rPr>
          <w:lang w:val="id_ID" w:bidi="id_ID"/>
        </w:rPr>
        <w:t>nubuat</w:t>
      </w:r>
      <w:r>
        <w:rPr>
          <w:lang w:val="id_ID" w:bidi="id_ID"/>
        </w:rPr>
        <w:t xml:space="preserve">, lihat Daftar Kata Utama. </w:t>
      </w:r>
    </w:p>
    <w:p>
      <w:pPr/>
      <w:r>
        <w:rPr>
          <w:lang w:val="id_ID" w:bidi="id_ID"/>
        </w:rPr>
      </w:r>
      <w:r>
        <w:rPr>
          <w:lang w:val="id_ID" w:bidi="id_ID"/>
        </w:rPr>
        <w:t xml:space="preserve">Paulus juga berbicara tentang </w:t>
      </w:r>
      <w:r>
        <w:rPr>
          <w:b/>
          <w:lang w:val="id_ID" w:bidi="id_ID"/>
        </w:rPr>
        <w:t>bahasa lidah</w:t>
      </w:r>
      <w:r>
        <w:rPr>
          <w:lang w:val="id_ID" w:bidi="id_ID"/>
        </w:rPr>
        <w:t xml:space="preserve">. Karunia bahasa lidah adalah ketika seseorang berbicara dalam bahasa yang biasanya tidak mereka pahami. Ini bisa jadi bahasa orang lain, atau bisa jadi bahasa malaikat. Gunakan kata atau frasa yang sama untuk bahasa lidah seperti yang Anda gunakan pada perikop-perikop sebelumnya. Untuk informasi lebih lanjut tentang </w:t>
      </w:r>
      <w:r>
        <w:rPr>
          <w:lang w:val="id_ID" w:bidi="id_ID"/>
        </w:rPr>
        <w:t>bahasa lidah</w:t>
      </w:r>
      <w:r>
        <w:rPr>
          <w:lang w:val="id_ID" w:bidi="id_ID"/>
        </w:rPr>
        <w:t>, lihat Daftar Kata Utama.</w:t>
      </w:r>
    </w:p>
    <w:p>
      <w:pPr/>
      <w:r>
        <w:rPr>
          <w:lang w:val="id_ID" w:bidi="id_ID"/>
        </w:rPr>
      </w:r>
      <w:r>
        <w:rPr>
          <w:lang w:val="id_ID" w:bidi="id_ID"/>
        </w:rPr>
        <w:t xml:space="preserve">Paulus berbicara tentang </w:t>
      </w:r>
      <w:r>
        <w:rPr>
          <w:b/>
          <w:lang w:val="id_ID" w:bidi="id_ID"/>
        </w:rPr>
        <w:t>iman</w:t>
      </w:r>
      <w:r>
        <w:rPr>
          <w:lang w:val="id_ID" w:bidi="id_ID"/>
        </w:rPr>
        <w:t xml:space="preserve">. Iman adalah percaya. Di sini Paulus berbicara tentang beriman dan percaya kepada Allah. Gunakan kata atau frasa yang sama untuk iman seperti yang Anda gunakan pada perikop sebelumnya. Untuk informasi lebih lanjut tentang </w:t>
      </w:r>
      <w:r>
        <w:rPr>
          <w:lang w:val="id_ID" w:bidi="id_ID"/>
        </w:rPr>
        <w:t>iman</w:t>
      </w:r>
      <w:r>
        <w:rPr>
          <w:lang w:val="id_ID" w:bidi="id_ID"/>
        </w:rPr>
        <w:t>, lihat Daftar Kata Utama.</w:t>
      </w:r>
    </w:p>
    <w:p>
      <w:pPr/>
      <w:r>
        <w:rPr>
          <w:lang w:val="id_ID" w:bidi="id_ID"/>
        </w:rPr>
      </w:r>
      <w:r>
        <w:rPr>
          <w:lang w:val="id_ID" w:bidi="id_ID"/>
        </w:rPr>
        <w:t xml:space="preserve">Paulus juga berbicara tentang </w:t>
      </w:r>
      <w:r>
        <w:rPr>
          <w:b/>
          <w:lang w:val="id_ID" w:bidi="id_ID"/>
        </w:rPr>
        <w:t>harapan</w:t>
      </w:r>
      <w:r>
        <w:rPr>
          <w:lang w:val="id_ID" w:bidi="id_ID"/>
        </w:rPr>
        <w:t xml:space="preserve">. Dalam hal ini harapan adalah ketika seseorang dengan penuh keyakinan percaya bahwa Allah akan menepati janji-janji Allah. Gunakan kata atau frasa yang sama untuk harapan seperti yang Anda pakai pada kisah sebelumnya. Untuk informasi lebih lanjut tentang </w:t>
      </w:r>
      <w:r>
        <w:rPr>
          <w:b/>
          <w:lang w:val="id_ID" w:bidi="id_ID"/>
        </w:rPr>
        <w:t>pengharapan</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Selanjutnya, kelompok dapat memutuskan versi bagian siapa yang paling Anda sukai. Anda mungkin memutuskan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14:1–5</w:t>
      </w:r>
      <w:r>
        <w:rPr>
          <w:lang w:val="id_ID" w:bidi="id_ID"/>
        </w:rPr>
      </w:r>
    </w:p>
    <w:p>
      <w:pPr>
        <w:pStyle w:val="Heading3"/>
      </w:pPr>
      <w:r>
        <w:rPr>
          <w:lang w:val="id_ID" w:bidi="id_ID"/>
        </w:rPr>
        <w:t>Dengar dan Renungkan</w:t>
      </w:r>
    </w:p>
    <w:p>
      <w:pPr/>
      <w:r>
        <w:rPr>
          <w:lang w:val="id_ID" w:bidi="id_ID"/>
        </w:rPr>
      </w:r>
      <w:r>
        <w:rPr>
          <w:lang w:val="id_ID" w:bidi="id_ID"/>
        </w:rPr>
        <w:t>Dalam tahap ini, dengarkan 1 Korintus 14:1–5 dan simpanlah dalam hatimu.</w:t>
      </w:r>
    </w:p>
    <w:p>
      <w:pPr/>
      <w:r>
        <w:rPr>
          <w:lang w:val="id_ID" w:bidi="id_ID"/>
        </w:rPr>
      </w:r>
      <w:r>
        <w:rPr>
          <w:lang w:val="id_ID" w:bidi="id_ID"/>
        </w:rPr>
        <w:t>Dengarkan versi audio dari 1 Korintus 14:1–5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audio ini di sini.</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14:1–5 dalam terjemahan yang paling mudah dimengerti.</w:t>
      </w:r>
    </w:p>
    <w:p>
      <w:pPr/>
      <w:r>
        <w:rPr>
          <w:lang w:val="id_ID" w:bidi="id_ID"/>
        </w:rPr>
      </w:r>
      <w:r>
        <w:rPr>
          <w:lang w:val="id_ID" w:bidi="id_ID"/>
        </w:rPr>
        <w:t>Dalam bagian surat Paulus ini, Paulus berbicara tentang karunia-karunia rohani yaitu berbicara dalam bahasa lidah dan bernubuat. Paulus menjelaskan bagaimana orang-orang harus menggunakan karunia-karunia ini dalam pertemuan umum. Paulus mengatakan bahwa mengasihi orang lain adalah hal yang paling penting. Tetapi Paulus juga mendorong orang-orang percaya di gereja di Korintus agar menginginkan karunia-karunia rohani atau kemampuan-kemampuan khusus, terutama kemampuan untuk menyampaikan pesan-pesan dari Allah yang menolong orang lain. Paulus kemudian berbicara tentang dua karunia khusus. Pertama, Paulus berbicara tentang karunia kemampuan berbicara dalam bahasa khusus, yang hanya dapat dimengerti oleh Allah. Karunia ini disebut karunia bahasa lidah. Paulus juga berbicara tentang karunia membawa pesan-pesan dari Allah, yang dapat dimengerti semua orang. Karunia ini disebut karunia nubuat. Paulus mengatakan karunia nubuat adalah karunia yang lebih berguna bagi seluruh gereja, karena ketika seseorang menggunakan karunia tersebut, orang itu dapat mendorong dan mengajar orang-orang percaya.</w:t>
      </w:r>
    </w:p>
    <w:p>
      <w:pPr/>
      <w:r>
        <w:rPr>
          <w:lang w:val="id_ID" w:bidi="id_ID"/>
        </w:rPr>
      </w:r>
      <w:r>
        <w:rPr>
          <w:lang w:val="id_ID" w:bidi="id_ID"/>
        </w:rPr>
        <w:t>Dalam bagian-bagian sebelumnya dari surat Paulus, Paulus menjelaskan bahwa cara terbaik untuk hidup adalah dengan mengikuti jalan kasih, atau mengasihi Allah dan orang lain dengan cara sebaik mungkin. Jika kita tidak mengasihi Allah dan orang lain, seluruh kepercayaan kita kepada Allah dan semua karunia rohani kita tidak berguna. Paulus sekarang memulai instruksi Paulus tentang bagaimana seharusnya orang-orang percaya di Korintus beribadah bersama-sama dan menguatkan hati orang-orang percaya lainnya. Paulus memberi tahu orang-orang percaya agar fokus untuk mengasihi orang lain terlebih dahulu. Orang-orang percaya seharusnya berusaha mengasihi orang lain dan mencari karunia rohani. Paulus mengatakan bahwa orang-orang percaya seharusnya punya hasrat yang kuat, atau keinginan, untuk memiliki karunia-karunia rohani. Karunia rohani adalah karunia yang diberikan Roh Kudus kepada seseorang. Ketika Roh Kudus tercurah atas seseorang, orang itu menerima kuasa atau kemampuan khusus. Dari semua karunia rohani, Paulus mengatakan bahwa orang-orang percaya seharusnya terutama menginginkan karunia bernubuat atau menyampaikan pesan Allah karena hal itu akan membantu orang-orang percaya lainnya di Korintus.</w:t>
      </w:r>
    </w:p>
    <w:p>
      <w:pPr/>
      <w:r>
        <w:rPr>
          <w:lang w:val="id_ID" w:bidi="id_ID"/>
        </w:rPr>
      </w:r>
      <w:r>
        <w:rPr>
          <w:lang w:val="id_ID" w:bidi="id_ID"/>
        </w:rPr>
        <w:t>Paulus menjelaskan mengapa karunia nubuat lebih penting bagi pertemuan gereja daripada karunia bahasa lidah. Berbicara dalam bahasa lidah adalah karunia rohani yang memungkinkan orang-orang berbicara dalam bahasa khusus yang hanya dimengerti oleh Allah kecuali seseorang menafsirkan atau menjelaskan makna kata-kata itu. Ketika seseorang berbicara dalam bahasa lidah, orang itu berbicara dalam bahasa yang tidak dimengerti oleh orang-orang di sekitar mereka. Orang itu hanya berbicara kepada Allah, berdoa kepada Allah, dan menyembah Allah. Orang itu berbicara tentang hal-hal rahasia atau yang tidak diketahui dengan bantuan Roh Kudus. Ketika seseorang berbicara dalam bahasa lidah, orang itu mungkin merasa lebih dekat kepada Allah, tetapi itu hanya membantu orang yang sedang berbicara saja. Hal itu tidak meneguhkan atau menyemangati orang-orang percaya lainnya. Tetapi seseorang yang bernubuat, atau menyampaikan pesan dari Allah, berbicara dalam bahasa yang dapat dimengerti oleh semua orang. Pesan-pesan ini membantu orang-orang merasa terhibur, lebih kuat, dan bersemangat. Ketika seseorang bernubuat, orang itu membantu seluruh gereja, sehingga Paulus mengatakan bahwa ini adalah karunia yang lebih baik digunakan ketika semua orang berkumpul. Gereja di sini merujuk pada kelompok orang-orang percaya di Korintus, bukan pada sebuah bangunan fisik.</w:t>
      </w:r>
    </w:p>
    <w:p>
      <w:pPr/>
      <w:r>
        <w:rPr>
          <w:lang w:val="id_ID" w:bidi="id_ID"/>
        </w:rPr>
      </w:r>
      <w:r>
        <w:rPr>
          <w:lang w:val="id_ID" w:bidi="id_ID"/>
        </w:rPr>
        <w:t>Berhentilah di sini dan diskusikan pertanyaan ini dalam kelompok: Bicarakan tentang saat Anda membantu seseorang dengan memberikan mereka nasihat atau dorongan saat mereka membutuhkannya. Bagaimana orang itu menanggapinya? Bagaimana rasanya mengetahui bahwa Anda dapat membuat perbedaan dengan membantu orang lain? Hentikan sebentar audio ini di sini.</w:t>
      </w:r>
    </w:p>
    <w:p>
      <w:pPr/>
      <w:r>
        <w:rPr>
          <w:lang w:val="id_ID" w:bidi="id_ID"/>
        </w:rPr>
      </w:r>
      <w:r>
        <w:rPr>
          <w:lang w:val="id_ID" w:bidi="id_ID"/>
        </w:rPr>
        <w:t>Paulus mengatakan bahwa ia berharap semua orang dapat berbicara dalam bahasa lidah, tetapi ia berpikir bahwa lebih penting bagi orang-orang percaya untuk menyampaikan pesan-pesan dari Allah yang dapat dimengerti oleh orang-orang percaya lainnya. Paulus mengatakan bahwa berbicara dalam bahasa lidah dapat menjadi karunia yang berguna dalam kelompok untuk memberi semangat kepada orang lain. Bahasa lidah dapat berguna jika seseorang dapat menjelaskan makna dari apa yang dikatakan orang itu dalam bahasa yang dapat dimengerti oleh orang lain. Jika orang yang berbicara dalam bahasa lidah tidak dapat menjelaskan maknanya kepada orang lain, atau tidak ada orang lain di sekitar orang itu yang dapat menjelaskan maknanya, maka apa yang dikatakan orang itu tidak membantu siapa pun kecuali orang yang mengucapkannya. Tetapi ketika seseorang membagikan pesan dari Allah yang dapat dimengerti oleh semua orang, itu membantu seluruh gereja atau kelompok orang.</w:t>
      </w:r>
    </w:p>
    <w:p>
      <w:pPr/>
      <w:r>
        <w:rPr>
          <w:lang w:val="id_ID" w:bidi="id_ID"/>
        </w:rPr>
      </w:r>
      <w:r>
        <w:rPr>
          <w:lang w:val="id_ID" w:bidi="id_ID"/>
        </w:rPr>
        <w:t>Berhentilah di sini dan diskusikan pertanyaan ini dalam kelompok: Bicarakan tentang saat Anda menjadi bagian dari kelompok di mana tindakan seseorang dalam kelompok membantu semua orang, bukan hanya orang itu sendiri. Bagaimana perasaan kelompok tersebut atas bantuan orang itu? Menurut Anda, bagaimana cara membantu orang lain membuat komunitas menjadi lebih kuat? Hentikan sebentar audio ini di sini.</w:t>
      </w:r>
    </w:p>
    <w:p>
      <w:pPr/>
      <w:r>
        <w:rPr>
          <w:lang w:val="id_ID" w:bidi="id_ID"/>
        </w:rPr>
      </w:r>
      <w:r>
        <w:rPr>
          <w:lang w:val="id_ID" w:bidi="id_ID"/>
        </w:rPr>
        <w:t>Paulus ingin orang-orang percaya di Korintus memahami bahwa orang-orang harus menggunakan karunia rohani, atau kemampuan-kemampuan khusus yang diberikan Allah kepada setiap orang percaya, untuk menolong semua orang dan bukan untuk menolong diri mereka sendiri. Karunia-karunia ini dimaksudkan untuk membuat seluruh kelompok lebih kuat dan lebih bahagia dan untuk membantu kelompok itu tumbuh. Jadi orang-orang harus menggunakan karunia seperti nubuat untuk membantu seluruh komunitas orang-orang percaya.</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14:1–5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terdiri dari dua bagian.</w:t>
      </w:r>
    </w:p>
    <w:p>
      <w:pPr/>
      <w:r>
        <w:rPr>
          <w:lang w:val="id_ID" w:bidi="id_ID"/>
        </w:rPr>
      </w:r>
      <w:r>
        <w:rPr>
          <w:b/>
          <w:lang w:val="id_ID" w:bidi="id_ID"/>
        </w:rPr>
        <w:t>Pada bagian pertama:</w:t>
      </w:r>
      <w:r>
        <w:rPr>
          <w:lang w:val="id_ID" w:bidi="id_ID"/>
        </w:rPr>
        <w:t xml:space="preserve"> Sama seperti dalam perikop-perikop sebelumnya, Paulus mendorong orang-orang percaya di Korintus agar fokus untuk mengasihi orang lain. Paulus mendorong orang-orang percaya agar menginginkan karunia rohani yang dapat menolong seluruh kelompok, daripada karunia yang hanya menolong diri sendiri. Paulus menjelaskan bahwa berbicara dalam bahasa yang hanya dimengerti Allah tidak membantu orang lain. Tetapi menyampaikan pesan yang dimengerti oleh semua orang lebih berguna bagi sesama orang percaya.</w:t>
      </w:r>
    </w:p>
    <w:p>
      <w:pPr/>
      <w:r>
        <w:rPr>
          <w:lang w:val="id_ID" w:bidi="id_ID"/>
        </w:rPr>
      </w:r>
      <w:r>
        <w:rPr>
          <w:b/>
          <w:lang w:val="id_ID" w:bidi="id_ID"/>
        </w:rPr>
        <w:t>Pada bagian kedua:</w:t>
      </w:r>
      <w:r>
        <w:rPr>
          <w:lang w:val="id_ID" w:bidi="id_ID"/>
        </w:rPr>
        <w:t xml:space="preserve"> Paulus menjelaskan bahwa ketika seseorang menyampaikan pesan yang mudah dimengerti dari Allah, pesan itu membantu untuk membangun, mendorong, dan memperkuat iman kelompok itu.</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percaya yang mendengar ketika seseorang membaca surat itu dengan suara keras</w:t>
      </w:r>
    </w:p>
    <w:p>
      <w:pPr>
        <w:pStyle w:val="ListBullet"/>
        <w:spacing w:line="240" w:lineRule="auto"/>
        <w:ind w:left="720"/>
      </w:pPr>
      <w:r>
        <w:rPr>
          <w:lang w:val="id_ID" w:bidi="id_ID"/>
        </w:rPr>
      </w:r>
      <w:r>
        <w:rPr>
          <w:lang w:val="id_ID" w:bidi="id_ID"/>
        </w:rPr>
        <w:t>Orang-orang percaya yang berbahasa lidah</w:t>
      </w:r>
    </w:p>
    <w:p>
      <w:pPr>
        <w:pStyle w:val="ListBullet"/>
        <w:spacing w:line="240" w:lineRule="auto"/>
        <w:ind w:left="720"/>
      </w:pPr>
      <w:r>
        <w:rPr>
          <w:lang w:val="id_ID" w:bidi="id_ID"/>
        </w:rPr>
      </w:r>
      <w:r>
        <w:rPr>
          <w:lang w:val="id_ID" w:bidi="id_ID"/>
        </w:rPr>
        <w:t>Dan orang-orang percaya dengan karunia nubuat</w:t>
      </w:r>
    </w:p>
    <w:p>
      <w:pPr/>
      <w:r>
        <w:rPr>
          <w:lang w:val="id_ID" w:bidi="id_ID"/>
        </w:rPr>
      </w:r>
      <w:r>
        <w:rPr>
          <w:lang w:val="id_ID" w:bidi="id_ID"/>
        </w:rPr>
        <w:t>Paulus sedang mengajar orang-orang percaya di Korintus bagaimana cara bertindak di dalam persekutuan mereka ketika mereka berkumpul untuk beribadah. Paulus menggunakan gaya berbicara yang menjelaskan apa yang penting dan mengapa hal itu penting. Dalam bagian awal dari surat Paulus, Paulus telah berbicara tentang karunia rohani. Paulus kemudian menjelaskan bahwa karunia-karunia itu tidak berguna kecuali kalau orang-orang percaya mengasihi Allah dan saling mengasihi. Sekarang, Paulus sekali lagi berbicara kepada orang-orang percaya tentang karunia-karunia rohani dan menjelaskan lebih banyak tentang bagaimana menggunakan karunia-karunia itu, terutama saat orang-orang percaya saling mengasihi dengan tulus. Paulus ingin agar orang-orang percaya fokus menggunakan karunia-karunia rohani mereka sebagai sarana untuk membantu sesama orang percaya dan tidak hanya membantu orang yang menggunakan karunia itu.</w:t>
      </w:r>
    </w:p>
    <w:p>
      <w:pPr/>
      <w:r>
        <w:rPr>
          <w:lang w:val="id_ID" w:bidi="id_ID"/>
        </w:rPr>
      </w:r>
      <w:r>
        <w:rPr>
          <w:lang w:val="id_ID" w:bidi="id_ID"/>
        </w:rPr>
        <w:t>Dalam bagian pertama dari perikop ini, Paulus mengatakan kepada orang-orang percaya untuk mengejar kasih, atau mengikuti jalan kasih. Paulus ingin orang-orang percaya bersemangat dalam cara orang-orang percaya berusaha mengasihi dan peduli kepada orang lain. Dalam bahasa aslinya, kata untuk mengejar berarti memburu. Paulus ingin orang-orang percaya mengejar atau memburu kasih seolah-olah itu adalah sesuatu yang berharga dan penting. Orang-orang percaya harus mengejar, atau mengikuti, kasih terhadap sesama dengan cara yang telah Paulus ajarkan kepada orang-orang percaya.</w:t>
      </w:r>
    </w:p>
    <w:p>
      <w:pPr/>
      <w:r>
        <w:rPr>
          <w:lang w:val="id_ID" w:bidi="id_ID"/>
        </w:rPr>
      </w:r>
      <w:r>
        <w:rPr>
          <w:lang w:val="id_ID" w:bidi="id_ID"/>
        </w:rPr>
        <w:t>Paulus mengalihkan fokusnya dari berbicara tentang kasih menjadi berbicara tentang bagaimana menggunakan karunia-karunia rohani. Paulus mengatakan bahwa orang-orang percaya harus menginginkan karunia-karunia rohani, tetapi mereka harus fokus pada keinginan memiliki karunia yang membantu sesama orang percaya dan tidak hanya membantu orang yang menggunakan karunia itu. Paulus mengatakan bahwa karunia terbaik adalah karunia bernubuat. Karunia bernubuat adalah kemampuan untuk menyampaikan pesan dari Allah kepada sesama orang percaya yang dapat dimengerti oleh mereka.</w:t>
      </w:r>
    </w:p>
    <w:p>
      <w:pPr/>
      <w:r>
        <w:rPr>
          <w:lang w:val="id_ID" w:bidi="id_ID"/>
        </w:rPr>
      </w:r>
      <w:r>
        <w:rPr>
          <w:lang w:val="id_ID" w:bidi="id_ID"/>
        </w:rPr>
        <w:t>Paulus menjelaskan bahwa jika seseorang berbicara dalam bahasa lidah—bahasa yang hanya dapat dimengerti oleh Allah—orang itu hanya berbicara kepada Allah. Tidak ada orang lain dalam kelompok itu yang dapat belajar atau mendapatkan keuntungan dari kata-kata tersebut. Tetapi jika seseorang membagikan pesan yang dapat dimengerti oleh semua orang, hal itu membantu orang-orang percaya lainnya untuk tumbuh dan menjadi lebih kuat secara rohani. Paulus ingin orang-orang percaya fokus menggunakan karunia-karunia yang membangun, mendorong, dan menguatkan sesama orang percaya. Paulus mungkin menjelaskan hal ini kepada orang-orang percaya karena banyak dari mereka berbicara dalam bahasa lidah dalam pertemuan-pertemuan umum. Orang-orang yang berkata-kata dalam bahasa lidah dalam pertemuan umum mungkin tidak mengerti bahwa hal itu tidak membangun bagi sesama orang percaya. Atau mungkin beberapa orang yang berbicara dalam bahasa lidah ingin menunjukkan karunia-karunia rohani mereka kepada sesama orang percaya. Paulus mengatakan bahwa seseorang yang berbicara dalam bahasa roh sedang berbicara hal rahasia atau misteri di dalam roh. Rahasia atau misteri berarti hal-hal atau kebenaran yang tidak diketahui oleh kebanyakan orang. Ketika seseorang berbicara dalam bahasa lidah, orang tersebut tidak mengetahui apa yang sedang ia katakan. Beberapa orang berpikir bahwa roh di sini berarti roh orang itu sendiri—bagian yang tidak terlihat dari seseorang yang memiliki pikiran dan perasaan. Tetapi kebanyakan orang berpikir bahwa roh yang dimaksud adalah Roh Allah atau Roh Kudus. Ketika seseorang berbahasa lidah, Roh Kudus menyebabkan orang itu berbicara kebenaran-kebenaran ini.</w:t>
      </w:r>
    </w:p>
    <w:p>
      <w:pPr/>
      <w:r>
        <w:rPr>
          <w:lang w:val="id_ID" w:bidi="id_ID"/>
        </w:rPr>
      </w:r>
      <w:r>
        <w:rPr>
          <w:lang w:val="id_ID" w:bidi="id_ID"/>
        </w:rPr>
        <w:t>Berhentilah di sini dan diskusikan dalam kelompok: Bagaimana Anda akan menerjemahkan konsep tentang menyampaikan kebenaran-kebenaran tersembunyi ini "dalam roh", atau melalui kuasa Roh Kudus? Hentikan sebentar audio ini di sini.</w:t>
      </w:r>
    </w:p>
    <w:p>
      <w:pPr/>
      <w:r>
        <w:rPr>
          <w:lang w:val="id_ID" w:bidi="id_ID"/>
        </w:rPr>
      </w:r>
      <w:r>
        <w:rPr>
          <w:lang w:val="id_ID" w:bidi="id_ID"/>
        </w:rPr>
        <w:t>Dalam bagian kedua dari perikop ini, Paulus berbicara tentang mengapa lebih baik menggunakan karunia nubuat dalam persekutuan daripada karunia bahasa lidah. Paulus mengatakan bahwa ketika seseorang menyampaikan pesan dari Allah dengan cara yang dapat dimengerti oleh semua orang, itu membantu sesama orang percaya. Pesan semacam ini membangun orang-orang percaya, membuat orang-orang percaya lebih kuat, dan membantu orang-orang percaya untuk bertumbuh dalam iman mereka.</w:t>
      </w:r>
    </w:p>
    <w:p>
      <w:pPr/>
      <w:r>
        <w:rPr>
          <w:lang w:val="id_ID" w:bidi="id_ID"/>
        </w:rPr>
      </w:r>
      <w:r>
        <w:rPr>
          <w:lang w:val="id_ID" w:bidi="id_ID"/>
        </w:rPr>
        <w:t>Paulus mengakhiri dengan mengingatkan orang-orang percaya bahwa tujuan pertemuan orang-orang percaya adalah untuk membangun sesama orang-orang percaya. Berbicara dalam bahasa yang tidak dimengerti oleh siapa pun hanya membantu orang yang berbicara itu, tetapi membagikan pesan yang jelas dari Allah membantu semua orang.</w:t>
      </w:r>
    </w:p>
    <w:p>
      <w:pPr/>
      <w:r>
        <w:rPr>
          <w:lang w:val="id_ID" w:bidi="id_ID"/>
        </w:rPr>
      </w:r>
      <w:r>
        <w:rPr>
          <w:lang w:val="id_ID" w:bidi="id_ID"/>
        </w:rPr>
        <w:t>Paulus menjelaskan bahwa berbahasa lidah adalah karunia yang baik untuk setiap orang percaya. Sebenarnya, Paulus ingin semua orang dapat berbahasa lidah. Masalah hanya muncul ketika orang-orang berbahasa lidah dalam pertemuan umum di mana tidak ada penjelasan mengenai arti dari kata-kata yang mereka ucapkan. Berbahasa lidah dan tidak menjelaskan artinya, itulah kemungkinan besar yang telah dilakukan orang-orang percaya di Korintus. Orang yang berbahasa lidah, atau mungkin orang lain yang mendengar orang berbahasa lidah, mungkin bisa menjelaskan arti dari kata-kata itu. Roh Kudus kadang-kadang membantu seseorang untuk mengerti dan memberikan penjelasan kepada orang itu. Jika arti dari kata-kata itu dapat dijelaskan, maka Paulus mengatakan bahwa berbicara dalam bahasa lidah dapat membantu dan baik bagi orang lain. Tetapi jika tidak ada yang dapat menjelaskan makna dari apa yang dikatakan orang yang berbahasa lidah itu, maka berbahasa lidah tidak bermanfaat bagi orang lain yang mendengarnya. Paulus tahu bahwa berbahasa lidah adalah karunia yang berharga bagi seseorang. Berbahasa lidah membantu seseorang untuk berkomunikasi dengan Allah dengan cara di luar pemahaman orang itu sendiri. Paulus sendiri berbahasa lidah. Namun, Paulus ingin orang-orang percaya fokus menggunakan karunia-karunia untuk keuntungan semua orang di jemaat di Korintus. Gereja di sini tidak merujuk pada bangunan fisik. Gereja merujuk pada orang-orang percaya di Korintus. Paulus mengakhiri perikop ini dengan mengatakan bahwa bernubuat adalah karunia yang lebih besar dibandingkan dengan karunia berbahasa lidah di jemaat, atau pertemuan umum. Maksud Paulus adalah ketika seseorang menggunakan karunia bernubuat, orang itu lebih membantu sesama.</w:t>
      </w:r>
    </w:p>
    <w:p>
      <w:pPr/>
      <w:r>
        <w:rPr>
          <w:lang w:val="id_ID" w:bidi="id_ID"/>
        </w:rPr>
      </w:r>
      <w:r>
        <w:rPr>
          <w:lang w:val="id_ID" w:bidi="id_ID"/>
        </w:rPr>
        <w:t>Berhenti sejenak di sini dan diskusikan pertanyaan berikut secara berkelompok: Bagaimana Anda menggambarkan dua perilaku berbeda yang keduanya baik, tetapi satu perilaku lebih baik atau lebih membantu orang lain dibandingkan perilaku lainnya? Hentikan sebentar audio ini di sini.</w:t>
      </w:r>
    </w:p>
    <w:p>
      <w:pPr/>
      <w:r>
        <w:rPr>
          <w:lang w:val="id_ID" w:bidi="id_ID"/>
        </w:rPr>
      </w:r>
      <w:r>
        <w:rPr>
          <w:lang w:val="id_ID" w:bidi="id_ID"/>
        </w:rPr>
        <w:t>Sekarang, kelompok harus membuat papan cerita, menggambar, atau menggunakan benda-benda untuk memvisualisasikan perikop ini dan tindakan-tindakan yang ada di dalamnya. Ketika Anda melakukan ini, Anda mungkin ingin memiliki gambar, benda-benda, atau bahkan orang-orang yang mewakili Paulus, orang-orang percaya, Allah, dan Roh Kudus. Anda mungkin ingin membagi orang-orang atau objek yang mewakili orang percaya menjadi dua kelompok. Ketika Anda mulai menceritakan kembali kisah ayat-ayat ini, ingatlah bahwa Paulus sedang mencoba membimbing orang-orang percaya tentang bagaimana menggunakan karunia-karunia rohani mereka. Paulus berbicara tentang perbedaan antara berbicara dengan cara yang hanya membantu satu orang dan berbicara dengan cara yang membantu orang-orang percaya lainnya. Paulus kemudian mendorong orang-orang percaya untuk fokus pada pesan-pesan dari Allah yang jelas dan membantu semua orang. Mungkin, mintalah satu orang dari satu kelompok berbicara atau berkomunikasi kepada anggota lainnya dalam kelompok itu dengan cara yang tidak dimengerti oleh anggota lainnya. Sekarang mintalah satu orang dalam kelompok kedua untuk membagikan sesuatu yang memberikan semangat kepada anggota lain dalam kelompok mereka.</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14:1–5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mempunyai dua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 xml:space="preserve">Roh Kudus </w:t>
      </w:r>
    </w:p>
    <w:p>
      <w:pPr>
        <w:pStyle w:val="ListBullet"/>
        <w:spacing w:line="240" w:lineRule="auto"/>
        <w:ind w:left="720"/>
      </w:pPr>
      <w:r>
        <w:rPr>
          <w:lang w:val="id_ID" w:bidi="id_ID"/>
        </w:rPr>
      </w:r>
      <w:r>
        <w:rPr>
          <w:lang w:val="id_ID" w:bidi="id_ID"/>
        </w:rPr>
        <w:t>Orang-orang percaya yang mendengarkan saat seseorang membacakan surat tersebut</w:t>
      </w:r>
    </w:p>
    <w:p>
      <w:pPr>
        <w:pStyle w:val="ListBullet"/>
        <w:spacing w:line="240" w:lineRule="auto"/>
        <w:ind w:left="720"/>
      </w:pPr>
      <w:r>
        <w:rPr>
          <w:lang w:val="id_ID" w:bidi="id_ID"/>
        </w:rPr>
      </w:r>
      <w:r>
        <w:rPr>
          <w:lang w:val="id_ID" w:bidi="id_ID"/>
        </w:rPr>
        <w:t>Orang-orang percaya yang berbahasa lidah</w:t>
      </w:r>
    </w:p>
    <w:p>
      <w:pPr>
        <w:pStyle w:val="ListBullet"/>
        <w:spacing w:line="240" w:lineRule="auto"/>
        <w:ind w:left="720"/>
      </w:pPr>
      <w:r>
        <w:rPr>
          <w:lang w:val="id_ID" w:bidi="id_ID"/>
        </w:rPr>
      </w:r>
      <w:r>
        <w:rPr>
          <w:lang w:val="id_ID" w:bidi="id_ID"/>
        </w:rPr>
        <w:t>Dan orang-orang percaya dengan karunia bernubuat</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tersebut tanpa berhenti. Perhatikan percakapan, alur, jalan cerita, dan urutan waktu dari perikop ini. Pastikan Anda tidak melewatkan peragaan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Paulus berkata, "Ikutilah jalan kasih dan inginkanlah karunia-karunia rohani, terutama karunia bernubuat." Jika Anda berbicara dalam bahasa yang tidak dimengerti oleh siapa pun, Anda sedang berbicara kepada Allah, bukan manusia. Tidak ada yang bisa memahami apa yang Anda katakan. Kalian sedang mengucapkan hal-hal rahasia di dalam roh."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Selanjutnya, Paulus berkata, "Tetapi orang yang bernubuat berbicara kepada orang-orang untuk menguatkan, menyemangati, dan menghibur orang-orang itu." Siapa pun yang berbahasa lidah menguatkan dirinya sendiri, tetapi orang yang bernubuat menguatkan jemaat."</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mereka yang memerankan orang-orang percaya, "Apa yang sedang kalian rasakan atau pikirkan?" Orang percaya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"Aku ingin kamu semua berbicara dalam bahasa lidah, tetapi aku lebih suka kamu memiliki nubuat." Orang yang bernubuat lebih unggul daripada orang yang berbahasa lidah, kecuali ada seseorang yang menafsirkan sehingga Allah dapat membuat gereja kuat.</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w:t>
      </w:r>
    </w:p>
    <w:p>
      <w:pPr>
        <w:pStyle w:val="ListBullet"/>
        <w:spacing w:line="240" w:lineRule="auto"/>
        <w:ind w:left="720"/>
      </w:pPr>
      <w:r>
        <w:rPr>
          <w:lang w:val="id_ID" w:bidi="id_ID"/>
        </w:rPr>
      </w:r>
      <w:r>
        <w:rPr>
          <w:lang w:val="id_ID" w:bidi="id_ID"/>
        </w:rPr>
        <w:t>Tanyakan kepada mereka yang memerankan orang-orang percaya, "Apa yang sedang kalian rasakan atau pikirkan?" Orang-orang ini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14:1–5 dalam terjemahan yang paling mudah dimengerti.</w:t>
      </w:r>
    </w:p>
    <w:p>
      <w:pPr/>
      <w:r>
        <w:rPr>
          <w:lang w:val="id_ID" w:bidi="id_ID"/>
        </w:rPr>
      </w:r>
      <w:r>
        <w:rPr>
          <w:lang w:val="id_ID" w:bidi="id_ID"/>
        </w:rPr>
        <w:t>Dalam tahap ini, kelompok tersebut akan membahas istilah-istilah kunci dan kata-kata dalam teks ini.</w:t>
      </w:r>
    </w:p>
    <w:p>
      <w:pPr/>
      <w:r>
        <w:rPr>
          <w:lang w:val="id_ID" w:bidi="id_ID"/>
        </w:rPr>
      </w:r>
      <w:r>
        <w:rPr>
          <w:lang w:val="id_ID" w:bidi="id_ID"/>
        </w:rPr>
        <w:t xml:space="preserve">Paulus memulai dengan mengatakan kepada orang-orang percaya agar mengikuti </w:t>
      </w:r>
      <w:r>
        <w:rPr>
          <w:b/>
          <w:lang w:val="id_ID" w:bidi="id_ID"/>
        </w:rPr>
        <w:t>jalan kasih</w:t>
      </w:r>
      <w:r>
        <w:rPr>
          <w:lang w:val="id_ID" w:bidi="id_ID"/>
        </w:rPr>
        <w:t xml:space="preserve"> dan menginginkan karunia-karunia rohani. Pikirkan bagaimana Anda menerjemahkan gagasan tentang jalan yang lebih baik atau lebih sempurna pada akhir pasal 12. Cobalah untuk menerjemahkan gagasan tentang "jalan kasih" dengan cara yang mirip dengan apa yang Anda katakan di sana.</w:t>
      </w:r>
    </w:p>
    <w:p>
      <w:pPr/>
      <w:r>
        <w:rPr>
          <w:lang w:val="id_ID" w:bidi="id_ID"/>
        </w:rPr>
      </w:r>
      <w:r>
        <w:rPr>
          <w:b/>
          <w:lang w:val="id_ID" w:bidi="id_ID"/>
        </w:rPr>
        <w:t>Karunia rohani</w:t>
      </w:r>
      <w:r>
        <w:rPr>
          <w:lang w:val="id_ID" w:bidi="id_ID"/>
        </w:rPr>
        <w:t xml:space="preserve"> adalah kemampuan-kemampuan khusus yang diberikan Roh Kudus kepada manusia. Sama seperti dalam 1 Korintus pasal 12, ayat 1, kata dalam bahasa aslinya adalah "hal-hal rohani," tetapi kebanyakan terjemahan memilih untuk mengatakan karunia rohani, karena itulah yang sedang Paulus bicarakan. Jika Anda memilih demikian, gunakan kata atau frasa yang sama untuk karunia rohani seperti yang Anda gunakan pada perikop sebelumnya. </w:t>
      </w:r>
      <w:r>
        <w:rPr>
          <w:b/>
          <w:lang w:val="id_ID" w:bidi="id_ID"/>
        </w:rPr>
        <w:t>Karunia</w:t>
      </w:r>
      <w:r>
        <w:rPr>
          <w:lang w:val="id_ID" w:bidi="id_ID"/>
        </w:rPr>
        <w:t>, atau karunia rohani, ada di Daftar Kata Utama.</w:t>
      </w:r>
    </w:p>
    <w:p>
      <w:pPr/>
      <w:r>
        <w:rPr>
          <w:lang w:val="id_ID" w:bidi="id_ID"/>
        </w:rPr>
      </w:r>
      <w:r>
        <w:rPr>
          <w:lang w:val="id_ID" w:bidi="id_ID"/>
        </w:rPr>
        <w:t xml:space="preserve">Paulus mengatakan bahwa orang-orang percaya seharusnya paling menginginkan karunia </w:t>
      </w:r>
      <w:r>
        <w:rPr>
          <w:b/>
          <w:lang w:val="id_ID" w:bidi="id_ID"/>
        </w:rPr>
        <w:t>bernubuat</w:t>
      </w:r>
      <w:r>
        <w:rPr>
          <w:lang w:val="id_ID" w:bidi="id_ID"/>
        </w:rPr>
        <w:t xml:space="preserve">. Dalam Perjanjian Baru, Paulus mengajarkan kepada kita bahwa Roh Kudus memberikan kemampuan kepada beberapa orang untuk bernubuat. Melalui Roh Kudus, Allah bisa memberikan kepada orang-orang percaya ini beberapa pengetahuan atau pengertian khusus demi kebaikan gereja. Paulus menyebut ini karunia nubuat. Tidak setiap orang percaya memiliki karunia ini, karena Roh Kudus memberikan karunia-karunia yang berbeda kepada orang yang berbeda. Gunakan kata atau frasa yang sama untuk nubuat seperti yang Anda gunakan pada perikop-perikop sebelumnya. Untuk informasi lebih lanjut tentang karunia bernubuat, carilah </w:t>
      </w:r>
      <w:r>
        <w:rPr>
          <w:lang w:val="id_ID" w:bidi="id_ID"/>
        </w:rPr>
        <w:t>nubuat</w:t>
      </w:r>
      <w:r>
        <w:rPr>
          <w:lang w:val="id_ID" w:bidi="id_ID"/>
        </w:rPr>
        <w:t xml:space="preserve"> di Daftar Kata Utama.</w:t>
      </w:r>
    </w:p>
    <w:p>
      <w:pPr/>
      <w:r>
        <w:rPr>
          <w:lang w:val="id_ID" w:bidi="id_ID"/>
        </w:rPr>
      </w:r>
      <w:r>
        <w:rPr>
          <w:lang w:val="id_ID" w:bidi="id_ID"/>
        </w:rPr>
        <w:t xml:space="preserve">Paulus menjelaskan bahwa seseorang yang berbicara dalam </w:t>
      </w:r>
      <w:r>
        <w:rPr>
          <w:b/>
          <w:lang w:val="id_ID" w:bidi="id_ID"/>
        </w:rPr>
        <w:t>bahasa lidah</w:t>
      </w:r>
      <w:r>
        <w:rPr>
          <w:lang w:val="id_ID" w:bidi="id_ID"/>
        </w:rPr>
        <w:t xml:space="preserve"> berbicara kepada Allah, bukan kepada manusia, karena orang lain tidak dapat mengerti apa yang dikatakan orang itu. Ketika seseorang berbicara "dalam bahasa roh," itu berarti bahwa orang itu memiliki karunia khusus dari Roh Kudus untuk berbicara dalam bahasa yang mereka sendiri tidak mengerti. Gunakan kata atau frasa yang sama untuk bahasa lidah seperti yang Anda gunakan pada perikop-perikop sebelumnya. Untuk informasi lebih lanjut, carilah </w:t>
      </w:r>
      <w:r>
        <w:rPr>
          <w:lang w:val="id_ID" w:bidi="id_ID"/>
        </w:rPr>
        <w:t>bahasa lidah</w:t>
      </w:r>
      <w:r>
        <w:rPr>
          <w:lang w:val="id_ID" w:bidi="id_ID"/>
        </w:rPr>
        <w:t xml:space="preserve"> di Daftar Kata Utama.</w:t>
      </w:r>
    </w:p>
    <w:p>
      <w:pPr/>
      <w:r>
        <w:rPr>
          <w:lang w:val="id_ID" w:bidi="id_ID"/>
        </w:rPr>
      </w:r>
      <w:r>
        <w:rPr>
          <w:lang w:val="id_ID" w:bidi="id_ID"/>
        </w:rPr>
        <w:t xml:space="preserve">Ketika seseorang berbahasa lidah, orang itu berbicara dengan kuasa Roh. Ini adalah </w:t>
      </w:r>
      <w:r>
        <w:rPr>
          <w:b/>
          <w:lang w:val="id_ID" w:bidi="id_ID"/>
        </w:rPr>
        <w:t>Roh Kudus</w:t>
      </w:r>
      <w:r>
        <w:rPr>
          <w:lang w:val="id_ID" w:bidi="id_ID"/>
        </w:rPr>
        <w:t xml:space="preserve">, atau Roh Allah. Ketika Roh Allah datang ke atas seseorang, orang itu menerima kuasa atau kemampuan khusus. Gunakan kata atau frasa yang sama untuk Roh atau Roh Kudus seperti yang Anda gunakan pada perikop-perikop sebelumnya. Untuk informasi lebih lanjut, carilah kata </w:t>
      </w:r>
      <w:r>
        <w:rPr>
          <w:lang w:val="id_ID" w:bidi="id_ID"/>
        </w:rPr>
        <w:t>Roh Kudus</w:t>
      </w:r>
      <w:r>
        <w:rPr>
          <w:lang w:val="id_ID" w:bidi="id_ID"/>
        </w:rPr>
        <w:t xml:space="preserve"> di Daftar Kata Utama.</w:t>
      </w:r>
    </w:p>
    <w:p>
      <w:pPr/>
      <w:r>
        <w:rPr>
          <w:lang w:val="id_ID" w:bidi="id_ID"/>
        </w:rPr>
      </w:r>
      <w:r>
        <w:rPr>
          <w:lang w:val="id_ID" w:bidi="id_ID"/>
        </w:rPr>
        <w:t xml:space="preserve">Dalam bahasa yang tidak dikenal ini, orang-orang memuji Allah atau mengucapkan suatu </w:t>
      </w:r>
      <w:r>
        <w:rPr>
          <w:b/>
          <w:lang w:val="id_ID" w:bidi="id_ID"/>
        </w:rPr>
        <w:t>misteri</w:t>
      </w:r>
      <w:r>
        <w:rPr>
          <w:lang w:val="id_ID" w:bidi="id_ID"/>
        </w:rPr>
        <w:t xml:space="preserve"> tentang Allah. Anda akan ingat bahwa misteri adalah kebenaran yang dulunya rahasia, tetapi Allah sekarang sedang memberitahukan atau mengungkapkan rahasia itu. Ini bukan rahasia yang ditemukan manusia untuk diri mereka sendiri, tetapi Roh Allah menunjukkan kebenaran ini kepada manusia. Gunakan kata atau frasa yang sama untuk istilah misteri seperti yang telah Anda gunakan pada bagian-bagian sebelumnya.</w:t>
      </w:r>
    </w:p>
    <w:p>
      <w:pPr/>
      <w:r>
        <w:rPr>
          <w:lang w:val="id_ID" w:bidi="id_ID"/>
        </w:rPr>
      </w:r>
      <w:r>
        <w:rPr>
          <w:lang w:val="id_ID" w:bidi="id_ID"/>
        </w:rPr>
        <w:t xml:space="preserve">Paulus membandingkan bahasa lidah dengan nubuat. Ketika seseorang bernubuat, orang itu berbicara kepada orang-orang untuk </w:t>
      </w:r>
      <w:r>
        <w:rPr>
          <w:b/>
          <w:lang w:val="id_ID" w:bidi="id_ID"/>
        </w:rPr>
        <w:t>membangun</w:t>
      </w:r>
      <w:r>
        <w:rPr>
          <w:lang w:val="id_ID" w:bidi="id_ID"/>
        </w:rPr>
        <w:t xml:space="preserve">, </w:t>
      </w:r>
      <w:r>
        <w:rPr>
          <w:b/>
          <w:lang w:val="id_ID" w:bidi="id_ID"/>
        </w:rPr>
        <w:t>menyemangati</w:t>
      </w:r>
      <w:r>
        <w:rPr>
          <w:lang w:val="id_ID" w:bidi="id_ID"/>
        </w:rPr>
        <w:t xml:space="preserve">, dan </w:t>
      </w:r>
      <w:r>
        <w:rPr>
          <w:b/>
          <w:lang w:val="id_ID" w:bidi="id_ID"/>
        </w:rPr>
        <w:t>menghibur</w:t>
      </w:r>
      <w:r>
        <w:rPr>
          <w:lang w:val="id_ID" w:bidi="id_ID"/>
        </w:rPr>
        <w:t xml:space="preserve"> orang-orang itu. Ketika seseorang menguatkan sesamanya, mereka membantu orang-orang bertumbuh lebih kuat dalam iman dan karakter mereka. Kemudian orang-orang akan semakin percaya dan memahami Allah serta mencoba berperilaku dan hidup dengan cara yang menyenangkan Allah. Ketika seseorang menguatkan orang lain, orang itu memberikan kekuatan dan harapan kepada seseorang. Ketika seseorang menghibur orang lain, orang tersebut memberikan kelegaan atau menenangkan seseorang yang sedang dirundung masalah. Allah bermaksud agar orang-orang menggunakan nubuat untuk membantu seluruh jemaat, sementara bahasa lidah hanya membantu orang yang sedang berbicara kecuali seseorang dapat menafsirkan apa yang dikatakan orang itu.</w:t>
      </w:r>
    </w:p>
    <w:p>
      <w:pPr/>
      <w:r>
        <w:rPr>
          <w:lang w:val="id_ID" w:bidi="id_ID"/>
        </w:rPr>
      </w:r>
      <w:r>
        <w:rPr>
          <w:lang w:val="id_ID" w:bidi="id_ID"/>
        </w:rPr>
        <w:t>Berhentilah di sini dan diskusikan dalam kelompok mengenai kata-kata atau frasa apa yang akan Anda gunakan untuk menguatkan, menyemangati, dan menghibur orang-orang.</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masing-masing. Ingatlah untuk menyertakan hal-hal yang Anda putuskan dalam langkah-langkah sebelumnya, seperti kronologi, kata-kata, frasa, emosi, atau hal lainnya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Anda mungkin memutuskan bahwa Anda menyukai cara salah satu anggota kelompok menceritakan suatu adegan, tetapi Anda juga menyukai cara anggota kelompok lain menceritakan adegan lainnya. Hentikan sebentar audio ini di sini. </w:t>
      </w:r>
    </w:p>
    <w:p>
      <w:pPr/>
      <w:r>
        <w:rPr>
          <w:lang w:val="id_ID" w:bidi="id_ID"/>
        </w:rPr>
      </w:r>
      <w:r>
        <w:rPr>
          <w:lang w:val="id_ID" w:bidi="id_ID"/>
        </w:rPr>
        <w:t>Akhirnya, kelompok tersebut dapat menyusun versi akhir teks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1 Korintus 14:6–19</w:t>
      </w:r>
      <w:r>
        <w:rPr>
          <w:lang w:val="id_ID" w:bidi="id_ID"/>
        </w:rPr>
      </w:r>
    </w:p>
    <w:p>
      <w:pPr>
        <w:pStyle w:val="Heading3"/>
      </w:pPr>
      <w:r>
        <w:rPr>
          <w:lang w:val="id_ID" w:bidi="id_ID"/>
        </w:rPr>
        <w:t>Dengar dan Renungkan</w:t>
      </w:r>
    </w:p>
    <w:p>
      <w:pPr/>
      <w:r>
        <w:rPr>
          <w:lang w:val="id_ID" w:bidi="id_ID"/>
        </w:rPr>
      </w:r>
      <w:r>
        <w:rPr>
          <w:lang w:val="id_ID" w:bidi="id_ID"/>
        </w:rPr>
        <w:t>Dalam tahap ini, dengarkan 1 Korintus 14:6–19 dan simpanlah dalam hatimu.</w:t>
      </w:r>
    </w:p>
    <w:p>
      <w:pPr/>
      <w:r>
        <w:rPr>
          <w:lang w:val="id_ID" w:bidi="id_ID"/>
        </w:rPr>
      </w:r>
      <w:r>
        <w:rPr>
          <w:lang w:val="id_ID" w:bidi="id_ID"/>
        </w:rPr>
        <w:t>Dengarkan versi audio dari 1 Korintus 14:6–19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rekaman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rekaman ini di sini.</w:t>
      </w:r>
    </w:p>
    <w:p>
      <w:pPr>
        <w:pStyle w:val="ListBullet"/>
        <w:spacing w:line="240" w:lineRule="auto"/>
        <w:ind w:left="720"/>
      </w:pPr>
      <w:r>
        <w:rPr>
          <w:lang w:val="id_ID" w:bidi="id_ID"/>
        </w:rPr>
      </w:r>
      <w:r>
        <w:rPr>
          <w:lang w:val="id_ID" w:bidi="id_ID"/>
        </w:rPr>
        <w:t>Apa yang disampaikan perikop ini kepada kita tentang manusia? Hentikan sebentar rekaman ini di sini.</w:t>
      </w:r>
    </w:p>
    <w:p>
      <w:pPr>
        <w:pStyle w:val="ListBullet"/>
        <w:spacing w:line="240" w:lineRule="auto"/>
        <w:ind w:left="720"/>
      </w:pPr>
      <w:r>
        <w:rPr>
          <w:lang w:val="id_ID" w:bidi="id_ID"/>
        </w:rPr>
      </w:r>
      <w:r>
        <w:rPr>
          <w:lang w:val="id_ID" w:bidi="id_ID"/>
        </w:rPr>
        <w:t>Bagaimana perikop ini memengaruhi kehidupan kita sehari-hari? Hentikan sebentar rekaman ini di sini.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14:6–19 dalam terjemahan yang paling mudah dimengerti.</w:t>
      </w:r>
    </w:p>
    <w:p>
      <w:pPr/>
      <w:r>
        <w:rPr>
          <w:lang w:val="id_ID" w:bidi="id_ID"/>
        </w:rPr>
      </w:r>
      <w:r>
        <w:rPr>
          <w:lang w:val="id_ID" w:bidi="id_ID"/>
        </w:rPr>
        <w:t>Dalam bagian dari surat Paulus ini, Paulus terus menjelaskan mengapa penting bagi orang-orang percaya untuk hanya berbicara dengan cara yang dapat dimengerti oleh orang lain ketika orang-orang percaya berkumpul untuk beribadah. Paulus kembali berfokus pada karunia bahasa lidah, yaitu ketika seseorang berbicara dalam bahasa khusus yang hanya dimengerti oleh Allah. Paulus baru saja selesai menjelaskan bahwa karunia bahasa lidah tidak sepenting karunia nubuat dalam pertemuan-pertemuan gereja.</w:t>
      </w:r>
    </w:p>
    <w:p>
      <w:pPr/>
      <w:r>
        <w:rPr>
          <w:lang w:val="id_ID" w:bidi="id_ID"/>
        </w:rPr>
      </w:r>
      <w:r>
        <w:rPr>
          <w:lang w:val="id_ID" w:bidi="id_ID"/>
        </w:rPr>
        <w:t>Sekarang Paulus terus memberikan alasan kepada orang-orang percaya mengapa penting bagi setiap orang untuk memahami apa yang dikatakan satu sama lain dalam pertemuan jemaat. Paulus membandingkan berbahasa lidah dengan mendengar suara-suara berbeda yang tidak hidup, seperti instrumen yang menghasilkan suara, atau mendengar seseorang berbicara dalam bahasa asing, yang merupakan bahasa yang berbeda dari yang biasanya orang-orang gunakan di negara orang tersebut. Paulus menggunakan perbandingan ini untuk menunjukkan kepada orang-orang percaya bahwa jika seseorang tidak dapat memahami apa yang dikatakan orang lain, maka kata-kata yang dikatakan orang-orang itu tidak berguna atau tidak memiliki nilai bagi orang yang mendengar kata-kata itu. Paulus menekankan bahwa komunikasi yang jelas adalah penting sehingga jemaat dapat bertumbuh dalam iman mereka.</w:t>
      </w:r>
    </w:p>
    <w:p>
      <w:pPr/>
      <w:r>
        <w:rPr>
          <w:lang w:val="id_ID" w:bidi="id_ID"/>
        </w:rPr>
      </w:r>
      <w:r>
        <w:rPr>
          <w:lang w:val="id_ID" w:bidi="id_ID"/>
        </w:rPr>
        <w:t>Paulus berbicara kepada semua orang percaya di Korintus, baik laki-laki maupun perempuan. Paulus menggunakan dirinya sebagai contoh, dan Paulus memulai dengan mengajukan pertanyaan. Paulus meminta orang-orang percaya untuk membayangkan bahwa Paulus datang ke gereja di Korintus dan berbahasa lidah, bahasa yang hanya dimengerti oleh Allah. Paulus bertanya, "Bagaimana itu akan membantu orang-orang percaya?" Karena orang-orang percaya tidak dapat memahami apa yang Paulus katakan, kata-kata Paulus tidak dapat membantu orang-orang percaya. Jika Paulus datang kepada orang-orang percaya berbicara dengan cara yang dapat dimengerti, dan Paulus membagikan pesan khusus dan kebenaran dari Allah, atau membawa pengajaran tentang Allah, Paulus akan membantu orang-orang percaya dengan menguatkan orang-orang percaya dan membantu orang-orang percaya bertumbuh secara rohani.</w:t>
      </w:r>
    </w:p>
    <w:p>
      <w:pPr/>
      <w:r>
        <w:rPr>
          <w:lang w:val="id_ID" w:bidi="id_ID"/>
        </w:rPr>
      </w:r>
      <w:r>
        <w:rPr>
          <w:lang w:val="id_ID" w:bidi="id_ID"/>
        </w:rPr>
        <w:t>Paulus menggunakan contoh atau perbandingan, untuk membantu orang-orang percaya memahami mengapa penting bagi orang-orang percaya menggunakan karunia-karunia rohani yang dapat dimengerti orang lain ketika orang-orang percaya beribadah bersama. Paulus membandingkan berbahasa lidah dengan memainkan alat musik, seperti seruling atau kecapi. Jika seseorang memainkan instrumen musik ini tanpa menghasilkan suara yang jelas atau memainkan nada yang berbeda satu sama lain, suara yang berasal dari instrumen tersebut tidak akan memiliki makna bagi orang yang mendengarkan. Orang membuat seruling atau pipa baik dari buluh, gading, perunggu, perak, maupun emas. Seruling atau pipa adalah benda berongga, dengan lubang-lubang di sepanjang seruling atau pipa tersebut. Seseorang menggunakan jari-jari mereka untuk menutupi berbagai lubang di sepanjang alat musik tersebut sambil meniup alat musik itu untuk menghasilkan suara yang berbeda. Sebuah kecapi adalah alat musik senar besar dengan bingkai kayu. Orang-orang memetik senar untuk menghasilkan bunyi.</w:t>
      </w:r>
    </w:p>
    <w:p>
      <w:pPr/>
      <w:r>
        <w:rPr>
          <w:lang w:val="id_ID" w:bidi="id_ID"/>
        </w:rPr>
      </w:r>
      <w:r>
        <w:rPr>
          <w:lang w:val="id_ID" w:bidi="id_ID"/>
        </w:rPr>
        <w:t xml:space="preserve">Berhenti di sini dan lihatlah gambar </w:t>
      </w:r>
      <w:r>
        <w:rPr>
          <w:lang w:val="id_ID" w:bidi="id_ID"/>
        </w:rPr>
        <w:t>seruling</w:t>
      </w:r>
      <w:r>
        <w:rPr>
          <w:lang w:val="id_ID" w:bidi="id_ID"/>
        </w:rPr>
        <w:t xml:space="preserve"> dan </w:t>
      </w:r>
      <w:r>
        <w:rPr>
          <w:lang w:val="id_ID" w:bidi="id_ID"/>
        </w:rPr>
        <w:t>kecapi</w:t>
      </w:r>
      <w:r>
        <w:rPr>
          <w:lang w:val="id_ID" w:bidi="id_ID"/>
        </w:rPr>
        <w:t xml:space="preserve"> sebagai satu kelompok. Kapan Anda mendengar seseorang memainkan alat musik dengan baik, dan kapan Anda mendengar seseorang memainkan alat musik dengan buruk? Bagaimana perasaan Anda ketika mendengar orang bermain dengan baik maupun buruk? Hentikan sebentar audio ini di sini.</w:t>
      </w:r>
    </w:p>
    <w:p>
      <w:pPr/>
      <w:r>
        <w:rPr>
          <w:lang w:val="id_ID" w:bidi="id_ID"/>
        </w:rPr>
      </w:r>
      <w:r>
        <w:rPr>
          <w:lang w:val="id_ID" w:bidi="id_ID"/>
        </w:rPr>
        <w:t>Berhenti sejenak di sini dan diskusikan juga pertanyaan berikut: Ceritakan tentang saat Anda berada dalam situasi di mana seseorang sedang berbicara, tetapi Anda tidak dapat memahami orang tersebut. Bagaimana ini memengaruhi kemampuan Anda untuk memahami apa yang terjadi? Hentikan sebentar audio ini di sini.</w:t>
      </w:r>
    </w:p>
    <w:p>
      <w:pPr/>
      <w:r>
        <w:rPr>
          <w:lang w:val="id_ID" w:bidi="id_ID"/>
        </w:rPr>
      </w:r>
      <w:r>
        <w:rPr>
          <w:lang w:val="id_ID" w:bidi="id_ID"/>
        </w:rPr>
        <w:t>Paulus memberikan contoh lain menggunakan instrumen, tetapi kali ini, dalam latar pertempuran. Para perwira militer akan menggunakan sinyal-sinyal berbeda yang mereka mainkan pada terompet atau sangkakala untuk menginstruksikan para prajurit ketika tiba waktunya untuk menyerang atau mundur dalam pertempuran. Jika terompet hanya berbunyi, tetapi para prajurit tidak tahu apa arti bunyi itu, maka para prajurit tidak akan tahu bagaimana harus bertindak. Suara saja dalam kasus-kasus ini tidak berguna. Paulus sedang menunjukkan kepada orang-orang percaya bahwa ini sama seperti ketika orang-orang percaya berbahasa lidah tanpa ada yang menjelaskan makna dari kata-kata yang mereka ucapkan. Jika orang-orang percaya yang lain tidak memahami kata-kata yang diucapkan orang-orang percaya ketika mereka berbahasa lidah, maka kata-kata itu tidak memiliki nilai bagi orang-orang yang mendengarnya. Paulus berkata bahwa ini seperti berbicara kepada udara, yang berarti kata-kata itu sia-sia dan tidak akan membantu siapa pun. Paulus mengatakan bahwa ketika orang-orang percaya bicara, orang-orang percaya harus berbicara dengan cara yang dapat dimengerti oleh orang-orang percaya lainnya, sehingga semua orang dapat belajar dan dikuatkan. Terompet atau nafiri adalah alat musik tiup. Orang-orang biasanya membuat terompet atau nafiri dari perak atau perunggu. Sebuah terompet atau nafiri adalah tabung logam yang lurus, dengan salah satu ujungnya mengembang membentuk kerucut. Orang-orang meniup terompet atau nafiri untuk menghasilkan suara yang nyaring.</w:t>
      </w:r>
    </w:p>
    <w:p>
      <w:pPr/>
      <w:r>
        <w:rPr>
          <w:lang w:val="id_ID" w:bidi="id_ID"/>
        </w:rPr>
      </w:r>
      <w:r>
        <w:rPr>
          <w:lang w:val="id_ID" w:bidi="id_ID"/>
        </w:rPr>
        <w:t xml:space="preserve">Berhenti di sini dan lihatlah gambar </w:t>
      </w:r>
      <w:r>
        <w:rPr>
          <w:b/>
          <w:lang w:val="id_ID" w:bidi="id_ID"/>
        </w:rPr>
        <w:t>terompet</w:t>
      </w:r>
      <w:r>
        <w:rPr>
          <w:lang w:val="id_ID" w:bidi="id_ID"/>
        </w:rPr>
        <w:t xml:space="preserve"> atau nafiri sebagai satu kelompok. Juga diskusikan pertanyaan berikut: Dalam budaya Anda, jenis suara apa saja yang ada yang memperingatkan Anda untuk bertindak, seperti tanda peringatan? Apa yang akan terjadi jika Anda tidak dapat memahami suara ini? Hentikan sebentar audio ini di sini.</w:t>
      </w:r>
    </w:p>
    <w:p>
      <w:pPr/>
      <w:r>
        <w:rPr>
          <w:lang w:val="id_ID" w:bidi="id_ID"/>
        </w:rPr>
      </w:r>
      <w:r>
        <w:rPr>
          <w:lang w:val="id_ID" w:bidi="id_ID"/>
        </w:rPr>
        <w:t>Paulus terus memberikan lebih banyak contoh tentang bagaimana kata-kata menjadi tidak berguna jika tidak ada yang dapat memahami kata-kata itu. Paulus mengatakan bahwa orang-orang berbicara banyak bahasa di dunia. Semua bahasa di dunia memiliki makna bagi orang yang menuturkannya. Tetapi jika orang yang mendengar bahasa itu tidak memahaminya, kata-kata tersebut hanya menjadi suara tanpa nilai bagi pendengar. Orang-orang yang sedang berbicara satu sama lain itu seperti orang asing, atau orang dari negara yang berbeda. Sekali lagi, Paulus berkata, ini sama dengan apa yang dilakukan orang-orang percaya di Korintus ketika orang-orang percaya berbahasa lidah dalam pertemuan mereka. Paulus ingin agar orang percaya yang berbahasa lidah di depan umum berdoa dan meminta Allah menolong mereka memahami makna dari apa yang mereka katakan sehingga orang lain dapat memperoleh manfaat dari mereka. Paulus mengatakan bahwa orang-orang percaya sangat bersemangat, atau sangat menginginkan, untuk memiliki karunia-karunia rohani. Tetapi Paulus mengatakan bahwa jika orang-orang percaya menggunakan karunia-karunia rohani mereka karena ingin mengasihi orang lain dengan tulus, maka orang-orang percaya harus ingin memiliki karunia rohani atau kemampuan khusus yang membantu sesama orang percaya.</w:t>
      </w:r>
    </w:p>
    <w:p>
      <w:pPr/>
      <w:r>
        <w:rPr>
          <w:lang w:val="id_ID" w:bidi="id_ID"/>
        </w:rPr>
      </w:r>
      <w:r>
        <w:rPr>
          <w:lang w:val="id_ID" w:bidi="id_ID"/>
        </w:rPr>
        <w:t>Berhenti di sini dan diskusikan pertanyaan berikut dalam kelompok: Apa karunia atau bakat unik yang Anda miliki, dan bagaimana karunia atau bakat tersebut membantu Anda secara pribadi? Bagaimana Anda akan menggunakan karunia-karunia ini secara berbeda jika Anda menggunakannya terutama untuk mengasihi dan menguatkan orang lain? Hentikan sebentar audio ini di sini.</w:t>
      </w:r>
    </w:p>
    <w:p>
      <w:pPr/>
      <w:r>
        <w:rPr>
          <w:lang w:val="id_ID" w:bidi="id_ID"/>
        </w:rPr>
      </w:r>
      <w:r>
        <w:rPr>
          <w:lang w:val="id_ID" w:bidi="id_ID"/>
        </w:rPr>
        <w:t>Paulus memberikan contoh pribadi tentang bagaimana ia berdoa dan memuji Allah dalam bahasa yang hanya dimengerti oleh Allah. Ketika Paulus berbahasa lidah, Paulus berbicara atau memuji Allah hanya dalam roh Paulus, atau bagian tidak terlihat dari Paulus yang berpikir dan merasakan. Paulus sedang berdoa dalam rohnya, dengan bantuan Roh Kudus, tetapi ia juga ingin pikirannya memahami apa yang ia katakan sehingga kata-katanya dapat berguna bagi orang lain. Dalam sebuah pertemuan, Paulus ingin orang-orang percaya berdoa, bernyanyi, dan beribadah dengan roh orang-orang percaya, tetapi juga dengan pujian yang penuh akal budi dalam bahasa yang dapat dimengerti. Paulus mengatakan kepada orang-orang percaya di Korintus bahwa jika orang-orang percaya berdoa atau memuji Allah dalam pertemuan umum, orang-orang percaya harus berdoa dan bernyanyi dengan cara yang dapat dimengerti oleh pikiran mereka. Jika orang luar dapat memahami doa dan pujian, maka orang luar tersebut dapat ikut serta atau mengatakan "Amin," yang berarti "Saya setuju." Bahkan jika seseorang memuji Allah dan mengucap syukur dengan baik, orang-orang luar di sekitar orang yang berbicara tidak akan belajar karena orang-orang luar tersebut tidak mengerti. Orang-orang luar mungkin adalah orang percaya atau tidak percaya—mereka adalah orang-orang dalam pertemuan yang tidak memahami apa yang dikatakan orang-orang yang berbahasa lidah.</w:t>
      </w:r>
    </w:p>
    <w:p>
      <w:pPr/>
      <w:r>
        <w:rPr>
          <w:lang w:val="id_ID" w:bidi="id_ID"/>
        </w:rPr>
      </w:r>
      <w:r>
        <w:rPr>
          <w:lang w:val="id_ID" w:bidi="id_ID"/>
        </w:rPr>
        <w:t>Paulus menegaskan bahwa berbahasa lidah adalah baik. Paulus bersyukur karena Roh Kudus telah mengaruniakan kepada Paulus karunia berbahasa lidah, dan Paulus mengatakan bahwa Paulus berbahasa lidah lebih daripada orang lain. Tetapi ketika Paulus berada di tengah jemaat, Paulus lebih memilih untuk mengucapkan beberapa kata yang dapat dipahami orang percaya lainnya daripada banyak kata dalam bahasa yang tidak dimengerti oleh orang percaya lainnya. Paulus ingin orang-orang percaya membantu semua orang belajar dan bertumbuh dalam iman mereka, dan orang-orang di Korintus harus melakukan hal yang sama.</w:t>
      </w:r>
    </w:p>
    <w:p>
      <w:pPr/>
      <w:r>
        <w:rPr>
          <w:lang w:val="id_ID" w:bidi="id_ID"/>
        </w:rPr>
      </w:r>
      <w:r>
        <w:rPr>
          <w:lang w:val="id_ID" w:bidi="id_ID"/>
        </w:rPr>
        <w:t>Berhenti di sini dan diskusikan pertanyaan ini sebagai kelompok: Bayangkan Anda adalah bagian dari tim yang bekerja pada sebuah proyek. Seberapa penting bagi semua orang dalam tim untuk memahami tujuannya? Bagaimana komunikasi yang jelas membantu tim bekerja sama dengan lebih baik? Hentikan sebentar audio ini di sini.</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14:6–19 dalam terjemahan yang paling mudah dimengerti.</w:t>
      </w:r>
    </w:p>
    <w:p>
      <w:pPr/>
      <w:r>
        <w:rPr>
          <w:lang w:val="id_ID" w:bidi="id_ID"/>
        </w:rPr>
      </w:r>
      <w:r>
        <w:rPr>
          <w:lang w:val="id_ID" w:bidi="id_ID"/>
        </w:rPr>
        <w:t>Dalam tahap ini, kelompok akan menentukan bagian, tokoh, dan latar dari bacaan ini. Selanjutnya, kelompok akan memvisualisasikan bagian ini.</w:t>
      </w:r>
    </w:p>
    <w:p>
      <w:pPr/>
      <w:r>
        <w:rPr>
          <w:lang w:val="id_ID" w:bidi="id_ID"/>
        </w:rPr>
      </w:r>
      <w:r>
        <w:rPr>
          <w:lang w:val="id_ID" w:bidi="id_ID"/>
        </w:rPr>
        <w:t>Perikop ini mempunyai dua bagian.</w:t>
      </w:r>
    </w:p>
    <w:p>
      <w:pPr/>
      <w:r>
        <w:rPr>
          <w:lang w:val="id_ID" w:bidi="id_ID"/>
        </w:rPr>
      </w:r>
      <w:r>
        <w:rPr>
          <w:b/>
          <w:lang w:val="id_ID" w:bidi="id_ID"/>
        </w:rPr>
        <w:t>Pada bagian pertama:</w:t>
      </w:r>
      <w:r>
        <w:rPr>
          <w:lang w:val="id_ID" w:bidi="id_ID"/>
        </w:rPr>
        <w:t xml:space="preserve"> Paulus terus menjelaskan betapa pentingnya untuk memuji dan menyembah Allah dalam pertemuan dengan cara yang dapat dimengerti oleh semua orang. Paulus menggunakan contoh tentang memainkan alat musik tanpa nada yang dapat dimengerti atau mendengar seseorang berbicara dalam bahasa asing—bahasa dari negara yang berbeda.</w:t>
      </w:r>
    </w:p>
    <w:p>
      <w:pPr/>
      <w:r>
        <w:rPr>
          <w:lang w:val="id_ID" w:bidi="id_ID"/>
        </w:rPr>
      </w:r>
      <w:r>
        <w:rPr>
          <w:b/>
          <w:lang w:val="id_ID" w:bidi="id_ID"/>
        </w:rPr>
        <w:t>Pada bagian kedua:</w:t>
      </w:r>
      <w:r>
        <w:rPr>
          <w:lang w:val="id_ID" w:bidi="id_ID"/>
        </w:rPr>
        <w:t xml:space="preserve"> Paulus menggunakan dirinya sebagai contoh untuk menunjukkan kepada orang-orang percaya perbedaan antara berdoa dan menyembah hanya di dalam roh orang-orang percaya dan berdoa dengan roh serta pikiran mereka untuk kebaikan orang lain. Paulus menjelaskan bahwa ketika orang-orang percaya berkumpul, orang-orang percaya harus saling membangun dan membantu satu sama lain bertumbuh lebih kuat dalam iman, kepercayaan, dan pemahaman mereka tentang Allah.</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w:t>
      </w:r>
    </w:p>
    <w:p>
      <w:pPr>
        <w:pStyle w:val="ListBullet"/>
        <w:spacing w:line="240" w:lineRule="auto"/>
        <w:ind w:left="720"/>
      </w:pPr>
      <w:r>
        <w:rPr>
          <w:lang w:val="id_ID" w:bidi="id_ID"/>
        </w:rPr>
      </w:r>
      <w:r>
        <w:rPr>
          <w:lang w:val="id_ID" w:bidi="id_ID"/>
        </w:rPr>
        <w:t>Orang yang sedang memainkan seruling atau kecapi</w:t>
      </w:r>
    </w:p>
    <w:p>
      <w:pPr>
        <w:pStyle w:val="ListBullet"/>
        <w:spacing w:line="240" w:lineRule="auto"/>
        <w:ind w:left="720"/>
      </w:pPr>
      <w:r>
        <w:rPr>
          <w:lang w:val="id_ID" w:bidi="id_ID"/>
        </w:rPr>
      </w:r>
      <w:r>
        <w:rPr>
          <w:lang w:val="id_ID" w:bidi="id_ID"/>
        </w:rPr>
        <w:t>Perwira militer yang memainkan terompet</w:t>
      </w:r>
    </w:p>
    <w:p>
      <w:pPr>
        <w:pStyle w:val="ListBullet"/>
        <w:spacing w:line="240" w:lineRule="auto"/>
        <w:ind w:left="720"/>
      </w:pPr>
      <w:r>
        <w:rPr>
          <w:lang w:val="id_ID" w:bidi="id_ID"/>
        </w:rPr>
      </w:r>
      <w:r>
        <w:rPr>
          <w:lang w:val="id_ID" w:bidi="id_ID"/>
        </w:rPr>
        <w:t>Para prajurit mendengarkan suara terompet</w:t>
      </w:r>
    </w:p>
    <w:p>
      <w:pPr>
        <w:pStyle w:val="ListBullet"/>
        <w:spacing w:line="240" w:lineRule="auto"/>
        <w:ind w:left="720"/>
      </w:pPr>
      <w:r>
        <w:rPr>
          <w:lang w:val="id_ID" w:bidi="id_ID"/>
        </w:rPr>
      </w:r>
      <w:r>
        <w:rPr>
          <w:lang w:val="id_ID" w:bidi="id_ID"/>
        </w:rPr>
        <w:t>Dan orang-orang asing dari negara lain yang berbicara bahasa yang berbeda</w:t>
      </w:r>
    </w:p>
    <w:p>
      <w:pPr/>
      <w:r>
        <w:rPr>
          <w:lang w:val="id_ID" w:bidi="id_ID"/>
        </w:rPr>
      </w:r>
      <w:r>
        <w:rPr>
          <w:lang w:val="id_ID" w:bidi="id_ID"/>
        </w:rPr>
        <w:t>Pesan Paulus adalah untuk semua orang percaya di Korintus. Beberapa terjemahan menggunakan kata "saudara-saudara" di awal perikop ini, tetapi Paulus berbicara kepada laki-laki maupun perempuan di Korintus. Paulus ingin membantu orang-orang percaya memahami pesan Paulus dengan menjelaskan secara lebih mendalam poin-poin penting yang mulai Paulus bicarakan dalam perikop sebelumnya. Kemudian Paulus ingin memberikan nasihat praktis kepada orang-orang percaya. Dalam perikop ini, Paulus ingin memastikan orang-orang percaya memahami bagaimana berkomunikasi dan menggunakan karunia rohani mereka dengan cara yang membantu orang-orang percaya lain bertumbuh dalam iman, kepercayaan, dan pemahaman tentang Allah.</w:t>
      </w:r>
    </w:p>
    <w:p>
      <w:pPr/>
      <w:r>
        <w:rPr>
          <w:lang w:val="id_ID" w:bidi="id_ID"/>
        </w:rPr>
      </w:r>
      <w:r>
        <w:rPr>
          <w:lang w:val="id_ID" w:bidi="id_ID"/>
        </w:rPr>
        <w:t>Paulus memulai dengan mengajukan sebuah pertanyaan kepada orang-orang percaya, yang tidak ia harapkan untuk dijawab oleh mereka. Paulus meminta orang-orang percaya untuk membayangkan situasi di mana Paulus datang kepada orang-orang percaya ketika mereka berkumpul bersama dan ia berbicara dalam bahasa lidah. Jika orang-orang percaya tidak dapat memahami apa yang Paulus katakan, bagaimana kata-kata Paulus bermanfaat bagi orang-orang percaya? Paulus menggunakan pertanyaan ini untuk membantu orang-orang percaya melihat bahwa kata-kata Paulus tidak akan memiliki nilai bagi orang-orang percaya jika mereka tidak dapat memahami kata-kata tersebut. Paulus kemudian membantu orang-orang percaya untuk memikirkan apa yang justru akan bermanfaat bagi orang-orang percaya. Wahyu dan nubuat akan membantu orang-orang percaya karena itu adalah pesan dari Allah. Pengetahuan dan pengajaran memberikan pengetahuan rohani kepada orang-orang, dan itu membantu orang-orang untuk mengenal Allah dengan lebih baik dan tahu bagaimana menaati Allah dengan lebih baik.</w:t>
      </w:r>
    </w:p>
    <w:p>
      <w:pPr/>
      <w:r>
        <w:rPr>
          <w:lang w:val="id_ID" w:bidi="id_ID"/>
        </w:rPr>
      </w:r>
      <w:r>
        <w:rPr>
          <w:lang w:val="id_ID" w:bidi="id_ID"/>
        </w:rPr>
        <w:t>Paulus menjelaskan bahwa berbahasa lidah, atau bahasa yang tidak diketahui, tidak membantu kecuali seseorang dapat menjelaskan makna dari apa yang dikatakan. Paulus sekali lagi menggunakan pertanyaan-pertanyaan yang tidak Paulus harapkan untuk dijawab oleh orang-orang percaya: Bagaimana seseorang dapat memperoleh manfaat dari musik jika musik tersebut tidak memiliki nada yang jelas? Paulus mencoba menunjukkan kepada orang-orang percaya di Korintus bahwa apa yang dilakukan orang-orang percaya ketika mereka berbahasa lidah adalah sama dengan seseorang yang memainkan alat musik seperti seruling atau kecapi tanpa nada.</w:t>
      </w:r>
    </w:p>
    <w:p>
      <w:pPr/>
      <w:r>
        <w:rPr>
          <w:lang w:val="id_ID" w:bidi="id_ID"/>
        </w:rPr>
      </w:r>
      <w:r>
        <w:rPr>
          <w:lang w:val="id_ID" w:bidi="id_ID"/>
        </w:rPr>
        <w:t>Paulus memberikan contoh lain yang menunjukkan apa yang dapat terjadi ketika komunikasi tidak jelas. Di medan perang, para prajurit akan tahu bagaimana harus bertindak bergantung pada suara atau sinyal tertentu yang dimainkan oleh perwira menggunakan terompet atau sangkakala. Jika perwira tersebut tidak memberikan tanda-tanda khusus ini, melainkan justru tidak mengeluarkan suara yang jelas, para prajurit tidak akan tahu bagaimana harus bertindak dan akan bingung. Instrumen-instrumen tersebut tidak akan memenuhi fungsinya—musik tidak akan membawa sukacita, dan terompet tidak akan memberikan pengajaran. Dengan cara yang sama, berbahasa lidah ketika tidak ada orang lain yang dapat memahami maknanya tidak memberikan manfaat bagi siapa pun yang mendengar kata-kata tersebut. Paulus menekankan bahwa berkomunikasi dengan jelas dengan lidah Anda dengan cara yang dapat dimengerti oleh semua orang sangat penting untuk membangun jemaat. Ketika Paulus berkata, "dengan lidahmu," Paulus mungkin merujuk pada lidah fisik seseorang di dalam mulut yang memungkinkan untuk berbicara, atau Paulus mungkin merujuk pada saat seseorang berbicara dalam karunia bahasa lidah. Kebanyakan orang berpikir bahwa lidah di sini berarti lidah fisik seseorang. Paulus mengatakan bahwa orang-orang percaya harus berbicara dengan cara yang jelas dan dapat dimengerti.</w:t>
      </w:r>
    </w:p>
    <w:p>
      <w:pPr/>
      <w:r>
        <w:rPr>
          <w:lang w:val="id_ID" w:bidi="id_ID"/>
        </w:rPr>
      </w:r>
      <w:r>
        <w:rPr>
          <w:lang w:val="id_ID" w:bidi="id_ID"/>
        </w:rPr>
        <w:t xml:space="preserve">Berhenti di sini dan lihatlah kembali foto </w:t>
      </w:r>
      <w:r>
        <w:rPr>
          <w:lang w:val="id_ID" w:bidi="id_ID"/>
        </w:rPr>
        <w:t>seruling</w:t>
      </w:r>
      <w:r>
        <w:rPr>
          <w:lang w:val="id_ID" w:bidi="id_ID"/>
        </w:rPr>
        <w:t xml:space="preserve">, </w:t>
      </w:r>
      <w:r>
        <w:rPr>
          <w:lang w:val="id_ID" w:bidi="id_ID"/>
        </w:rPr>
        <w:t>kecapi</w:t>
      </w:r>
      <w:r>
        <w:rPr>
          <w:lang w:val="id_ID" w:bidi="id_ID"/>
        </w:rPr>
        <w:t xml:space="preserve">, dan </w:t>
      </w:r>
      <w:r>
        <w:rPr>
          <w:b/>
          <w:lang w:val="id_ID" w:bidi="id_ID"/>
        </w:rPr>
        <w:t>terompet</w:t>
      </w:r>
      <w:r>
        <w:rPr>
          <w:lang w:val="id_ID" w:bidi="id_ID"/>
        </w:rPr>
        <w:t xml:space="preserve"> jika diperlukan. Diskusikan juga pertanyaan berikut: Bagaimana orang-orang dalam budaya Anda menggunakan bahasa, seperti meminta orang untuk membayangkan situasi tertentu atau membandingkan dua hal satu sama lain, untuk membantu mengajarkan suatu gagasan atau memperjelas sesuatu? Dapatkah Anda memikirkan contoh ketika seseorang menggunakan bahasa dengan cara ini untuk mengajarkan atau menjelaskan sesuatu kepada Anda? Hentikan sebentar audio ini di sini.</w:t>
      </w:r>
    </w:p>
    <w:p>
      <w:pPr/>
      <w:r>
        <w:rPr>
          <w:lang w:val="id_ID" w:bidi="id_ID"/>
        </w:rPr>
      </w:r>
      <w:r>
        <w:rPr>
          <w:lang w:val="id_ID" w:bidi="id_ID"/>
        </w:rPr>
        <w:t>Jika seseorang berbicara di depan umum dengan cara yang tidak dimengerti oleh siapa pun, ucapannya sama saja dengan berbicara kepada angin. Ini adalah ungkapan yang berarti bahwa kata-kata itu akan menjadi sia-sia—tidak ada yang dapat memahami makna kata-kata tersebut dan oleh karena itu kata-kata itu tidak berguna bagi siapa pun.</w:t>
      </w:r>
    </w:p>
    <w:p>
      <w:pPr/>
      <w:r>
        <w:rPr>
          <w:lang w:val="id_ID" w:bidi="id_ID"/>
        </w:rPr>
      </w:r>
      <w:r>
        <w:rPr>
          <w:lang w:val="id_ID" w:bidi="id_ID"/>
        </w:rPr>
        <w:t>Berhenti di sini dan diskusikan pertanyaan berikut: Pikirkan tentang saat seseorang sedang berbicara, tetapi tidak ada yang memahami orang itu. Ungkapan apa, jika ada, yang Anda miliki dalam bahasa Anda yang berarti seseorang membuang-buang waktu saat berbicara? Bagaimana Anda akan menerjemahkan ungkapan ini? Hentikan sebentar audio ini di sini.</w:t>
      </w:r>
    </w:p>
    <w:p>
      <w:pPr/>
      <w:r>
        <w:rPr>
          <w:lang w:val="id_ID" w:bidi="id_ID"/>
        </w:rPr>
      </w:r>
      <w:r>
        <w:rPr>
          <w:lang w:val="id_ID" w:bidi="id_ID"/>
        </w:rPr>
        <w:t>Paulus kembali memberikan contoh praktis tentang bagaimana kata-kata yang tidak dimengerti oleh siapa pun tidak berguna. Paulus memberikan contoh dengan menggunakan situasi yang belum terjadi untuk membantu orang-orang berpikir tentang apa yang dapat terjadi atau apa yang mungkin dilakukan seseorang. Paulus mengatakan bahwa orang-orang berbicara banyak bahasa di seluruh dunia. Bahasa yang diucapkan orang-orang di seluruh dunia semuanya memiliki makna bagi orang-orang yang berbicara bahasa-bahasa itu, tetapi bahasa-bahasa itu tidak memiliki makna bagi orang asing dari negara lain yang mendengar bahasa-bahasa tersebut. Beberapa terjemahan menggunakan kata "orang barbar" sebagai pengganti orang asing. Orang barbar adalah seseorang yang bukan berasal dari Yunani dan berbicara bahasa yang berbeda dari bahasa orang Yunani. Paulus membandingkan situasi yang dibayangkan ini dengan situasi nyata ketika orang-orang percaya berbahasa lidah. Ketika orang-orang percaya berbahasa lidah, kata-kata yang diucapkan orang-orang percaya tidak memiliki makna bagi orang-orang percaya lain yang mendengar kata-kata itu. Orang-orang percaya di Korintus mengalami banyak karunia rohani dan antusias terhadap karunia-karunia rohani, yang berarti orang-orang percaya sangat mendambakan karunia-karunia rohani. Orang-orang percaya sering ingin menunjukkan karunia rohani mereka kepada orang lain. Tetapi Paulus menasihati orang-orang percaya untuk berkeinginan memiliki dan menggunakan karunia rohani yang dapat digunakan orang-orang percaya untuk membangun orang-orang percaya lainnya. Sama seperti ketika kita mendirikan bangunan fisik, kita membuatnya menjadi kuat, Paulus ingin orang-orang percaya saling membangun supaya orang-orang percaya tersebut menjadi kuat. Karena hal-hal ini, Paulus menginstruksikan orang-orang percaya agar berdoa supaya memahami makna dari kata-kata yang diucapkan orang-orang percaya ketika mereka berbahasa lidah—sehingga mereka membantu orang lain dan tidak hanya diri mereka sendiri.</w:t>
      </w:r>
    </w:p>
    <w:p>
      <w:pPr/>
      <w:r>
        <w:rPr>
          <w:lang w:val="id_ID" w:bidi="id_ID"/>
        </w:rPr>
      </w:r>
      <w:r>
        <w:rPr>
          <w:lang w:val="id_ID" w:bidi="id_ID"/>
        </w:rPr>
        <w:t>Berhentilah sejenak di sini dan diskusikan pertanyaan berikut dalam kelompok: Ceritakan kisah tentang orang-orang yang membangun sesuatu yang kuat, seperti sebuah rumah. Menurut Anda, apa yang membuat sekelompok orang kuat? Diskusikan bagaimana Anda akan menerjemahkan gagasan yang sama dalam perikop ini. Hentikan sebentar audio ini di sini.</w:t>
      </w:r>
    </w:p>
    <w:p>
      <w:pPr/>
      <w:r>
        <w:rPr>
          <w:lang w:val="id_ID" w:bidi="id_ID"/>
        </w:rPr>
      </w:r>
      <w:r>
        <w:rPr>
          <w:lang w:val="id_ID" w:bidi="id_ID"/>
        </w:rPr>
        <w:t>Dalam bagian kedua dari perikop ini, Paulus memberikan contoh yang lebih pribadi. Orang-orang dapat berbicara atau bernyanyi dalam bahasa lidah, dan Paulus dapat melakukan keduanya, sehingga Paulus berbicara tentang seperti apa rasanya ketika Paulus sendiri berbicara dalam bahasa lidah. Paulus berdoa dan memuji Allah dalam bahasa yang hanya dimengerti oleh Allah. Paulus melakukan ini dalam roh Paulus, bagian tak terlihat dari Paulus yang merupakan pikiran-pikiran, perasaan-perasaan, dan keinginan-keinginannya. Pikiran Paulus—akal budi Paulus—tidak memahami kata-kata yang Paulus ucapkan. Pikiran Paulus tidak berbuah—pikirannya tidak memunculkan gagasan yang dapat Paulus katakan, sama seperti ketika sebuah pohon tidak menghasilkan buah. Oleh karena itu pikiran Paulus tidak menghasilkan apa pun untuk membantu orang lain, tetapi roh Paulus bermanfaat bagi Paulus sendiri. Tidak ada orang lain yang dapat memperoleh manfaat dari Paulus berbahasa lidah kecuali seseorang dapat menjelaskan makna dari kata-kata yang diucapkan Paulus.</w:t>
      </w:r>
    </w:p>
    <w:p>
      <w:pPr/>
      <w:r>
        <w:rPr>
          <w:lang w:val="id_ID" w:bidi="id_ID"/>
        </w:rPr>
      </w:r>
      <w:r>
        <w:rPr>
          <w:lang w:val="id_ID" w:bidi="id_ID"/>
        </w:rPr>
        <w:t>Berhenti sejenak di sini dan diskusikan pertanyaan berikut dalam kelompok: Pikirkan tentang saat ketika Anda merasakan emosi yang kuat seperti kegembiraan atau kesedihan, tetapi Anda tidak dapat menjelaskan mengapa Anda merasakan emosi ini. Bagaimana Anda dapat menerjemahkan gagasan tentang perbedaan antara melakukan sesuatu dalam roh dan melakukan sesuatu dalam pikiran? Hentikan sebentar audio ini di sini.</w:t>
      </w:r>
    </w:p>
    <w:p>
      <w:pPr/>
      <w:r>
        <w:rPr>
          <w:lang w:val="id_ID" w:bidi="id_ID"/>
        </w:rPr>
      </w:r>
      <w:r>
        <w:rPr>
          <w:lang w:val="id_ID" w:bidi="id_ID"/>
        </w:rPr>
        <w:t xml:space="preserve">Paulus mengatakan bahwa hal itu sama saja jika ia bernyanyi dalam rohnya. Paulus tidak bernyanyi dengan pikiran sadarnya. Paulus mengajukan pertanyaan lagi—Paulus bertanya apa yang harus Paulus lakukan tentang hal ini? Paulus kemudian menjawab pertanyaannya sendiri. Paulus harus berdoa dan bernyanyi dengan roh dan pikirannya sendiri secara bijaksana. Jika seseorang berdoa atau bernyanyi dalam bahasa lidah dalam rohnya, Roh Kudus membimbing orang itu dan orang itu berdoa dalam rohnya dengan bantuan Roh Kudus. Namun, Paulus ingin berdoa dan bernyanyi serta memahami apa yang Paulus doakan dan nyanyikan sehingga orang lain di sekitar Paulus juga dapat memahaminya. Ketika Paulus menjawab pertanyaannya sendiri tentang dirinya, Paulus sebenarnya sedang memberikan instruksi praktis kepada jemaat Korintus mengenai apa yang juga harus </w:t>
      </w:r>
      <w:r>
        <w:rPr>
          <w:b/>
          <w:lang w:val="id_ID" w:bidi="id_ID"/>
        </w:rPr>
        <w:t>mereka</w:t>
      </w:r>
      <w:r>
        <w:rPr>
          <w:lang w:val="id_ID" w:bidi="id_ID"/>
        </w:rPr>
        <w:t xml:space="preserve"> lakukan dalam pertemuan-pertemuan umum. Paulus ingin semua orang dalam pertemuan memahami apa yang didoakan dan dinyanyikan sehingga orang-orang percaya lainnya dapat mengatakan "Amin" dan setuju atau bergabung dengan pujian dan ucapan syukur orang tersebut. Inilah cara jemaat akan bersatu sepenuhnya. Beginilah cara jemaat akan menjadi kuat secara rohani bersama-sama.</w:t>
      </w:r>
    </w:p>
    <w:p>
      <w:pPr/>
      <w:r>
        <w:rPr>
          <w:lang w:val="id_ID" w:bidi="id_ID"/>
        </w:rPr>
      </w:r>
      <w:r>
        <w:rPr>
          <w:lang w:val="id_ID" w:bidi="id_ID"/>
        </w:rPr>
        <w:t>Paulus menunjukkan persetujuannya terhadap karunia bahasa lidah dengan mengatakan bahwa ia berbahasa lidah lebih banyak daripada semua orang percaya lainnya. Namun, sama seperti dalam perikop sebelumnya, Paulus lebih memikirkan orang lain daripada haknya sendiri. Paulus lebih suka mengucapkan 5 kata yang dapat dimengerti dan membuat orang-orang percaya lainnya merasa dikuatkan daripada 10.000 kata yang tidak dapat mereka mengerti. Pesan Paulus jelas, bahwa berbicara dengan jelas dan memahami orang lain membantu semua orang bertumbuh dalam iman mereka, atau kepercayaan dan pemahaman mereka tentang Allah.</w:t>
      </w:r>
    </w:p>
    <w:p>
      <w:pPr/>
      <w:r>
        <w:rPr>
          <w:lang w:val="id_ID" w:bidi="id_ID"/>
        </w:rPr>
      </w:r>
      <w:r>
        <w:rPr>
          <w:lang w:val="id_ID" w:bidi="id_ID"/>
        </w:rPr>
        <w:t>Sekarang, kelompok harus membuat papan cerita, menggambar, atau menggunakan benda-benda untuk memvisualisasikan bagian dan tindakan-tindakan dalam bagian tersebut. Saat melakukannya, Anda dapat menggunakan gambar, benda, atau bahkan orang untuk mewakili Paulus dan orang-orang percaya. Pilih orang atau benda untuk mewakili setiap karakter dan contoh atau situasi imajiner yang Paulus berikan. Ketika Anda menceritakan kembali kisah dari perikop ini, ingatlah bahwa Paulus menekankan pentingnya berbicara dengan jelas dan bagaimana berbicara dengan jelas membangun kesatuan dan membuat jemaat kuat seperti seorang tukang bangunan membuat bangunan yang kuat. Paulus melakukan ini dengan contoh-contoh praktis menggunakan instrumen dan berbicara dalam bahasa asing. Paulus berbicara tentang dirinya dalam pertemuan umum sehingga Paulus dapat memberikan contoh kepada orang-orang percaya di Korintus. Paulus berbicara tentang bagaimana Paulus akan lebih jarang berbicara dan bernyanyi dalam bahasa lidah, dan lebih sering mengucapkan kata-kata yang dapat dimengerti oleh semua orang! Anda dapat menunjukkan bagaimana Paulus berhenti berbahasa lidah dan mengucapkan kata-kata yang dapat dimengerti oleh semua orang.</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14:6–19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mempunyai dua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w:t>
      </w:r>
    </w:p>
    <w:p>
      <w:pPr>
        <w:pStyle w:val="ListBullet"/>
        <w:spacing w:line="240" w:lineRule="auto"/>
        <w:ind w:left="720"/>
      </w:pPr>
      <w:r>
        <w:rPr>
          <w:lang w:val="id_ID" w:bidi="id_ID"/>
        </w:rPr>
      </w:r>
      <w:r>
        <w:rPr>
          <w:lang w:val="id_ID" w:bidi="id_ID"/>
        </w:rPr>
        <w:t>Orang yang memainkan seruling atau kecapi</w:t>
      </w:r>
    </w:p>
    <w:p>
      <w:pPr>
        <w:pStyle w:val="ListBullet"/>
        <w:spacing w:line="240" w:lineRule="auto"/>
        <w:ind w:left="720"/>
      </w:pPr>
      <w:r>
        <w:rPr>
          <w:lang w:val="id_ID" w:bidi="id_ID"/>
        </w:rPr>
      </w:r>
      <w:r>
        <w:rPr>
          <w:lang w:val="id_ID" w:bidi="id_ID"/>
        </w:rPr>
        <w:t>Perwira militer yang memainkan terompet</w:t>
      </w:r>
    </w:p>
    <w:p>
      <w:pPr>
        <w:pStyle w:val="ListBullet"/>
        <w:spacing w:line="240" w:lineRule="auto"/>
        <w:ind w:left="720"/>
      </w:pPr>
      <w:r>
        <w:rPr>
          <w:lang w:val="id_ID" w:bidi="id_ID"/>
        </w:rPr>
      </w:r>
      <w:r>
        <w:rPr>
          <w:lang w:val="id_ID" w:bidi="id_ID"/>
        </w:rPr>
        <w:t>Para prajurit mendengarkan suara terompet</w:t>
      </w:r>
    </w:p>
    <w:p>
      <w:pPr>
        <w:pStyle w:val="ListBullet"/>
        <w:spacing w:line="240" w:lineRule="auto"/>
        <w:ind w:left="720"/>
      </w:pPr>
      <w:r>
        <w:rPr>
          <w:lang w:val="id_ID" w:bidi="id_ID"/>
        </w:rPr>
      </w:r>
      <w:r>
        <w:rPr>
          <w:lang w:val="id_ID" w:bidi="id_ID"/>
        </w:rPr>
        <w:t>Dan orang asing dari negara lain yang berbicara bahasa yang berbeda</w:t>
      </w:r>
    </w:p>
    <w:p>
      <w:pPr/>
      <w:r>
        <w:rPr>
          <w:lang w:val="id_ID" w:bidi="id_ID"/>
        </w:rPr>
      </w:r>
      <w:r>
        <w:rPr>
          <w:lang w:val="id_ID" w:bidi="id_ID"/>
        </w:rPr>
        <w:t>Peragakan bagian ini dua kali secara berkelompok. Anda harus memperagakan bagian ini dalam bahasa Anda sendiri.</w:t>
      </w:r>
    </w:p>
    <w:p>
      <w:pPr/>
      <w:r>
        <w:rPr>
          <w:lang w:val="id_ID" w:bidi="id_ID"/>
        </w:rPr>
      </w:r>
      <w:r>
        <w:rPr>
          <w:lang w:val="id_ID" w:bidi="id_ID"/>
        </w:rPr>
        <w:t>Pertama, peragakan perikop tersebut tanpa berhenti. Perhatikan percakapan, alur, jalan cerita, dan urutan waktu dari perikop ini. Pastikan Anda tidak melewatkan peragaan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tanggapannya.</w:t>
      </w:r>
    </w:p>
    <w:p>
      <w:pPr/>
      <w:r>
        <w:rPr>
          <w:lang w:val="id_ID" w:bidi="id_ID"/>
        </w:rPr>
      </w:r>
      <w:r>
        <w:rPr>
          <w:lang w:val="id_ID" w:bidi="id_ID"/>
        </w:rPr>
        <w:t>Paulus berkata, "Saudara-saudara, jika aku datang kepada kalian dan berbahasa lidah, apa gunanya aku bagi kalian kecuali aku membawa suatu wahyu atau pengetahuan atau nubuat atau firman pengajaran?"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"Bahkan dengan benda-benda tidak bernyawa yang menghasilkan suara, seperti seruling atau kecapi, bagaimana orang akan tahu nada apa yang sedang dimainkan jika nada-nada tersebut tidak berbeda?" Dan jika terompet tidak mengeluarkan bunyi yang jelas, siapa yang akan bersiap-siap bertempur? Begitu juga dengan Anda. Kecuali Anda berbicara dengan kata-kata yang dapat dimengerti semua orang, kata-kata Anda akan sia-sia—Anda hanya akan berbicara pada angin.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yang memerankan orang-orang percaya, "Apa yang sedang kalian rasakan atau pikirkan?" Orang-orang percaya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"Ada banyak bahasa di dunia, semuanya memiliki makna." Tetapi jika aku tidak memahami makna dari apa yang seseorang katakan, aku adalah orang asing bagi orang yang berbicara dan orang yang berbicara adalah orang asing bagiku. Begitu juga dengan Anda. Anda sangat ingin memiliki karunia-karunia rohani. Cobalah untuk menginginkan karunia-karunia yang membangun jemaat. Karena alasan-alasan ini, jika Anda berbahasa lidah, Anda harus berdoa dan meminta agar Allah mengizinkan Anda untuk memahami makna dari apa yang Anda katakan."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Juga tanyakan kepada mereka yang memerankan orang-orang percaya, "Apa yang Anda rasakan atau pikirkan?" Orang-orang percaya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Selanjutnya, Paulus berkata, "Jika Anda memuji Allah dalam bahasa yang tidak dimengerti orang lain, bagaimana orang lain dapat mengamini Anda dan mengatakan 'Amin'?" Yang lain tidak dapat bergabung karena mereka tidak tahu apa yang Anda katakan. Ucapan syukur Anda memang sudah cukup baik, tetapi itu tidak membangun orang lain."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yang memerankan orang-orang percaya, "Apa yang sedang kalian rasakan atau pikirkan?" Seseorang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"Jika aku berdoa dalam bahasa yang tidak dimengerti orang lain, rohku sedang berdoa, tetapi pikiranku tidak membantu orang-orang percaya lain untuk memahami." Jadi, apa yang harus aku lakukan? Aku akan berdoa dengan rohku, tetapi aku juga akan berdoa dengan akal budi. Aku akan bernyanyi dengan rohku, tetapi aku juga akan bernyanyi dengan pengertian. Jika Anda memuji Allah dengan roh Anda, bagaimana mungkin orang lain yang tidak mengerti dapat mengucapkan 'Amin' atas ucapan syukur Anda, karena mereka tidak tahu apa yang Anda katakan?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Akhirnya, Paulus berkata, "Aku mengucap syukur kepada Allah, bahwa aku berkata-kata dengan bahasa lidah lebih dari pada kamu semua." Tetapi aku lebih suka mengucapkan 5 kata yang dapat dimengerti daripada 10.000 kata dalam bahasa roh."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14:6–19 dalam terjemahan yang paling mudah dimengerti.</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 xml:space="preserve">Paulus menyebut orang-orang percaya sebagai </w:t>
      </w:r>
      <w:r>
        <w:rPr>
          <w:b/>
          <w:lang w:val="id_ID" w:bidi="id_ID"/>
        </w:rPr>
        <w:t>saudara</w:t>
      </w:r>
      <w:r>
        <w:rPr>
          <w:lang w:val="id_ID" w:bidi="id_ID"/>
        </w:rPr>
        <w:t xml:space="preserve">, atau </w:t>
      </w:r>
      <w:r>
        <w:rPr>
          <w:b/>
          <w:lang w:val="id_ID" w:bidi="id_ID"/>
        </w:rPr>
        <w:t>saudara-saudari</w:t>
      </w:r>
      <w:r>
        <w:rPr>
          <w:lang w:val="id_ID" w:bidi="id_ID"/>
        </w:rPr>
        <w:t>. Paulus sedang berbicara baik kepada pria maupun wanita. Gunakan kata-kata atau frasa yang sama untuk saudara-saudari seperti yang telah Anda gunakan dalam perikop-perikop sebelumnya.</w:t>
      </w:r>
    </w:p>
    <w:p>
      <w:pPr/>
      <w:r>
        <w:rPr>
          <w:lang w:val="id_ID" w:bidi="id_ID"/>
        </w:rPr>
      </w:r>
      <w:r>
        <w:rPr>
          <w:lang w:val="id_ID" w:bidi="id_ID"/>
        </w:rPr>
        <w:t xml:space="preserve">Paulus mengatakan jika Paulus mengunjungi orang-orang percaya di Korintus dan berbicara dalam </w:t>
      </w:r>
      <w:r>
        <w:rPr>
          <w:b/>
          <w:lang w:val="id_ID" w:bidi="id_ID"/>
        </w:rPr>
        <w:t>bahasa lidah</w:t>
      </w:r>
      <w:r>
        <w:rPr>
          <w:lang w:val="id_ID" w:bidi="id_ID"/>
        </w:rPr>
        <w:t xml:space="preserve">, kata-kata Paulus tidak akan membantu orang-orang percaya. Seseorang yang berbicara "suatu bahasa," atau yang berbicara "dalam bahasa lidah," adalah seseorang yang memiliki karunia khusus dari Roh Kudus. Ketika orang-orang berbicara dalam bahasa lidah seperti ini, biasanya mereka sendiri tidak memahami apa yang mereka katakan. Roh Kudus membuat orang-orang ini berbicara dalam bahasa yang mereka sendiri tidak tahu. Dalam bahasa yang tidak dikenal ini, orang-orang memuji Allah atau menyatakan kebenaran tentang Allah. Gunakan kata atau frasa yang sama untuk bahasa lidah seperti yang Anda gunakan pada perikop sebelumnya. Untuk informasi lebih lanjut tentang bahasa lidah, lihat </w:t>
      </w:r>
      <w:r>
        <w:rPr>
          <w:lang w:val="id_ID" w:bidi="id_ID"/>
        </w:rPr>
        <w:t>bahasa lidah</w:t>
      </w:r>
      <w:r>
        <w:rPr>
          <w:lang w:val="id_ID" w:bidi="id_ID"/>
        </w:rPr>
        <w:t xml:space="preserve"> di Daftar Kata Utama.</w:t>
      </w:r>
    </w:p>
    <w:p>
      <w:pPr/>
      <w:r>
        <w:rPr>
          <w:lang w:val="id_ID" w:bidi="id_ID"/>
        </w:rPr>
      </w:r>
      <w:r>
        <w:rPr>
          <w:lang w:val="id_ID" w:bidi="id_ID"/>
        </w:rPr>
        <w:t xml:space="preserve">Paulus dapat membantu orang-orang percaya jika Paulus datang kepada orang-orang percaya dan mengucapkan kata-kata wahyu, </w:t>
      </w:r>
      <w:r>
        <w:rPr>
          <w:b/>
          <w:lang w:val="id_ID" w:bidi="id_ID"/>
        </w:rPr>
        <w:t>pengetahuan</w:t>
      </w:r>
      <w:r>
        <w:rPr>
          <w:lang w:val="id_ID" w:bidi="id_ID"/>
        </w:rPr>
        <w:t xml:space="preserve">, nubuat, atau </w:t>
      </w:r>
      <w:r>
        <w:rPr>
          <w:b/>
          <w:lang w:val="id_ID" w:bidi="id_ID"/>
        </w:rPr>
        <w:t>pengajaran</w:t>
      </w:r>
      <w:r>
        <w:rPr>
          <w:lang w:val="id_ID" w:bidi="id_ID"/>
        </w:rPr>
        <w:t>. Allah memberikan pengetahuan ketika Ia memberikan semua jenis informasi tentang Allah dan bagaimana Roh Allah bekerja di dunia. Ketika Allah mengajar, Allah menginstruksikan manusia tentang cara terbaik untuk berperilaku. Gunakan kata-kata yang sama untuk pengetahuan dan pengajaran seperti yang telah Anda gunakan dalam perikop-perikop sebelumnya.</w:t>
      </w:r>
    </w:p>
    <w:p>
      <w:pPr/>
      <w:r>
        <w:rPr>
          <w:lang w:val="id_ID" w:bidi="id_ID"/>
        </w:rPr>
      </w:r>
      <w:r>
        <w:rPr>
          <w:b/>
          <w:lang w:val="id_ID" w:bidi="id_ID"/>
        </w:rPr>
        <w:t>Wahyu</w:t>
      </w:r>
      <w:r>
        <w:rPr>
          <w:lang w:val="id_ID" w:bidi="id_ID"/>
        </w:rPr>
        <w:t xml:space="preserve"> adalah ketika Allah mengungkapkan atau menyatakan sesuatu yang sebelumnya tidak diketahui manusia. Mungkin manusia mempelajari sesuatu yang baru tentang sifat Allah, kehendak Allah, atau kebenaran-kebenaran khusus yang Allah ingin agar manusia mengerti. Dalam perikop ini, wahyu dan nubuat sangat mirip. Paulus menggunakan kedua kata tersebut di sepanjang perikop ini untuk merujuk pada pesan dari Allah. Wahyu secara khusus bisa berarti bahwa pesan yang Allah sampaikan mungkin mencolok atau tidak biasa.</w:t>
      </w:r>
    </w:p>
    <w:p>
      <w:pPr/>
      <w:r>
        <w:rPr>
          <w:lang w:val="id_ID" w:bidi="id_ID"/>
        </w:rPr>
      </w:r>
      <w:r>
        <w:rPr>
          <w:lang w:val="id_ID" w:bidi="id_ID"/>
        </w:rPr>
        <w:t xml:space="preserve">Berhenti di sini dan diskusikan dalam kelompok kata atau frasa apa yang akan Anda gunakan untuk </w:t>
      </w:r>
      <w:r>
        <w:rPr>
          <w:b/>
          <w:lang w:val="id_ID" w:bidi="id_ID"/>
        </w:rPr>
        <w:t>wahyu</w:t>
      </w:r>
      <w:r>
        <w:rPr>
          <w:lang w:val="id_ID" w:bidi="id_ID"/>
        </w:rPr>
        <w:t xml:space="preserve">. Jika Anda telah menerjemahkan kata ini di kitab lain dalam Alkitab, gunakan kata yang sama dengan yang Anda gunakan di sana. Untuk informasi lebih lanjut tentang wahyu, lihat </w:t>
      </w:r>
      <w:r>
        <w:rPr>
          <w:b/>
          <w:lang w:val="id_ID" w:bidi="id_ID"/>
        </w:rPr>
        <w:t>wahyu</w:t>
      </w:r>
      <w:r>
        <w:rPr>
          <w:lang w:val="id_ID" w:bidi="id_ID"/>
        </w:rPr>
        <w:t xml:space="preserve"> di Daftar Kata Utama. Hentikan sebentar audio ini di sini.</w:t>
      </w:r>
    </w:p>
    <w:p>
      <w:pPr/>
      <w:r>
        <w:rPr>
          <w:lang w:val="id_ID" w:bidi="id_ID"/>
        </w:rPr>
      </w:r>
      <w:r>
        <w:rPr>
          <w:lang w:val="id_ID" w:bidi="id_ID"/>
        </w:rPr>
        <w:t xml:space="preserve">Sebuah </w:t>
      </w:r>
      <w:r>
        <w:rPr>
          <w:b/>
          <w:lang w:val="id_ID" w:bidi="id_ID"/>
        </w:rPr>
        <w:t>nubuat</w:t>
      </w:r>
      <w:r>
        <w:rPr>
          <w:lang w:val="id_ID" w:bidi="id_ID"/>
        </w:rPr>
        <w:t xml:space="preserve"> bisa jadi sebuah instruksi dari Allah tentang sesuatu yang perlu dilakukan manusia. Ini bisa berupa pesan yang memberitahukan tentang sesuatu yang akan terjadi di masa depan. Gunakan kata atau frasa yang sama untuk nubuat seperti yang Anda gunakan pada perikop sebelumnya. Untuk informasi lebih lanjut tentang nubuat, lihat </w:t>
      </w:r>
      <w:r>
        <w:rPr>
          <w:lang w:val="id_ID" w:bidi="id_ID"/>
        </w:rPr>
        <w:t>nubuat</w:t>
      </w:r>
      <w:r>
        <w:rPr>
          <w:lang w:val="id_ID" w:bidi="id_ID"/>
        </w:rPr>
        <w:t xml:space="preserve"> di Daftar Kata Utama.</w:t>
      </w:r>
    </w:p>
    <w:p>
      <w:pPr/>
      <w:r>
        <w:rPr>
          <w:lang w:val="id_ID" w:bidi="id_ID"/>
        </w:rPr>
      </w:r>
      <w:r>
        <w:rPr>
          <w:lang w:val="id_ID" w:bidi="id_ID"/>
        </w:rPr>
        <w:t xml:space="preserve">Dalam pertemuan, Paulus membandingkan berbahasa lidah dengan benda-benda mati yang menghasilkan suara, seperti </w:t>
      </w:r>
      <w:r>
        <w:rPr>
          <w:b/>
          <w:lang w:val="id_ID" w:bidi="id_ID"/>
        </w:rPr>
        <w:t>seruling</w:t>
      </w:r>
      <w:r>
        <w:rPr>
          <w:lang w:val="id_ID" w:bidi="id_ID"/>
        </w:rPr>
        <w:t xml:space="preserve">, </w:t>
      </w:r>
      <w:r>
        <w:rPr>
          <w:b/>
          <w:lang w:val="id_ID" w:bidi="id_ID"/>
        </w:rPr>
        <w:t>kecapi</w:t>
      </w:r>
      <w:r>
        <w:rPr>
          <w:lang w:val="id_ID" w:bidi="id_ID"/>
        </w:rPr>
        <w:t xml:space="preserve">, atau </w:t>
      </w:r>
      <w:r>
        <w:rPr>
          <w:b/>
          <w:lang w:val="id_ID" w:bidi="id_ID"/>
        </w:rPr>
        <w:t>terompet</w:t>
      </w:r>
      <w:r>
        <w:rPr>
          <w:lang w:val="id_ID" w:bidi="id_ID"/>
        </w:rPr>
        <w:t>. Seruling atau pipa tiup adalah alat musik tiup yang dibuat orang dari buluh alami, gading, perunggu, perak, atau emas. Seruling adalah alat musik berongga yang memiliki lubang-lubang yang dibor di sepanjang badannya. Seseorang meniup seruling atau pipa untuk menghasilkan suara. Sebuah kecapi adalah alat musik senar yang besar, biasanya berbentuk persegi panjang dengan bingkai kayu dan memiliki 4 sampai 8 senar. Orang-orang memetik senar untuk menghasilkan suara. Terompet atau sangkakala dibuat dari perak atau perunggu. Sebuah terompet atau sangkalala adalah tabung logam yang lurus, dengan satu ujungnya mengembang menjadi bentuk kerucut. Orang-orang meniup terompet atau nafiri untuk menghasilkan suara yang nyaring.</w:t>
      </w:r>
    </w:p>
    <w:p>
      <w:pPr/>
      <w:r>
        <w:rPr>
          <w:lang w:val="id_ID" w:bidi="id_ID"/>
        </w:rPr>
      </w:r>
      <w:r>
        <w:rPr>
          <w:lang w:val="id_ID" w:bidi="id_ID"/>
        </w:rPr>
        <w:t xml:space="preserve">Berhenti di sini dan lihatlah kembali gambar </w:t>
      </w:r>
      <w:r>
        <w:rPr>
          <w:lang w:val="id_ID" w:bidi="id_ID"/>
        </w:rPr>
        <w:t>seruling</w:t>
      </w:r>
      <w:r>
        <w:rPr>
          <w:lang w:val="id_ID" w:bidi="id_ID"/>
        </w:rPr>
        <w:t xml:space="preserve">, </w:t>
      </w:r>
      <w:r>
        <w:rPr>
          <w:lang w:val="id_ID" w:bidi="id_ID"/>
        </w:rPr>
        <w:t>kecapi</w:t>
      </w:r>
      <w:r>
        <w:rPr>
          <w:lang w:val="id_ID" w:bidi="id_ID"/>
        </w:rPr>
        <w:t xml:space="preserve">, dan </w:t>
      </w:r>
      <w:r>
        <w:rPr>
          <w:b/>
          <w:lang w:val="id_ID" w:bidi="id_ID"/>
        </w:rPr>
        <w:t>terompet</w:t>
      </w:r>
      <w:r>
        <w:rPr>
          <w:lang w:val="id_ID" w:bidi="id_ID"/>
        </w:rPr>
        <w:t xml:space="preserve"> sebagai satu kelompok, jika diperlukan. Jika Anda tidak memiliki instrumen-instrumen ini dalam budaya Anda, pikirkan instrumen lain yang serupa. Kata-kata atau frasa apa yang akan Anda gunakan untuk menggambarkan instrumen-instrumen ini?</w:t>
      </w:r>
    </w:p>
    <w:p>
      <w:pPr/>
      <w:r>
        <w:rPr>
          <w:lang w:val="id_ID" w:bidi="id_ID"/>
        </w:rPr>
      </w:r>
      <w:r>
        <w:rPr>
          <w:lang w:val="id_ID" w:bidi="id_ID"/>
        </w:rPr>
        <w:t xml:space="preserve">Orang-orang percaya antusias terhadap atau sangat menginginkan </w:t>
      </w:r>
      <w:r>
        <w:rPr>
          <w:b/>
          <w:lang w:val="id_ID" w:bidi="id_ID"/>
        </w:rPr>
        <w:t>karunia-karunia rohani</w:t>
      </w:r>
      <w:r>
        <w:rPr>
          <w:lang w:val="id_ID" w:bidi="id_ID"/>
        </w:rPr>
        <w:t xml:space="preserve">. Karunia-karunia rohani adalah kemampuan khusus yang diberikan Roh Kudus kepada seseorang. Gunakan kata atau frasa yang sama untuk karunia rohani seperti yang Anda gunakan dalam perikop-perikop sebelumnya. Untuk informasi lebih lanjut, carilah </w:t>
      </w:r>
      <w:r>
        <w:rPr>
          <w:b/>
          <w:lang w:val="id_ID" w:bidi="id_ID"/>
        </w:rPr>
        <w:t>karunia</w:t>
      </w:r>
      <w:r>
        <w:rPr>
          <w:lang w:val="id_ID" w:bidi="id_ID"/>
        </w:rPr>
        <w:t xml:space="preserve"> di Daftar Kata Utama.</w:t>
      </w:r>
    </w:p>
    <w:p>
      <w:pPr/>
      <w:r>
        <w:rPr>
          <w:lang w:val="id_ID" w:bidi="id_ID"/>
        </w:rPr>
      </w:r>
      <w:r>
        <w:rPr>
          <w:lang w:val="id_ID" w:bidi="id_ID"/>
        </w:rPr>
        <w:t xml:space="preserve">Paulus mengatakan bahwa di seluruh dunia orang-orang berbicara banyak bahasa yang memiliki makna bagi orang-orang yang berbicara bahasa-bahasa itu, tetapi ketika kita tidak memahami bahasa-bahasa itu, pembicaranya seperti </w:t>
      </w:r>
      <w:r>
        <w:rPr>
          <w:b/>
          <w:lang w:val="id_ID" w:bidi="id_ID"/>
        </w:rPr>
        <w:t>orang asing</w:t>
      </w:r>
      <w:r>
        <w:rPr>
          <w:lang w:val="id_ID" w:bidi="id_ID"/>
        </w:rPr>
        <w:t xml:space="preserve"> atau orang barbar bagi orang yang mendengar bahasa-bahasa itu. Seseorang adalah orang asing di suatu negara ketika mereka berada di negara yang bukan tempat kelahiran mereka. Untuk informasi lebih lanjut tentang orang asing, carilah </w:t>
      </w:r>
      <w:r>
        <w:rPr>
          <w:lang w:val="id_ID" w:bidi="id_ID"/>
        </w:rPr>
        <w:t>orang asing</w:t>
      </w:r>
      <w:r>
        <w:rPr>
          <w:lang w:val="id_ID" w:bidi="id_ID"/>
        </w:rPr>
        <w:t xml:space="preserve"> di Daftar Kata Utama.</w:t>
      </w:r>
    </w:p>
    <w:p>
      <w:pPr/>
      <w:r>
        <w:rPr>
          <w:lang w:val="id_ID" w:bidi="id_ID"/>
        </w:rPr>
      </w:r>
      <w:r>
        <w:rPr>
          <w:lang w:val="id_ID" w:bidi="id_ID"/>
        </w:rPr>
        <w:t xml:space="preserve">Paulus mengatakan bahwa ia berdoa, bernyanyi, dan memuji Allah dalam </w:t>
      </w:r>
      <w:r>
        <w:rPr>
          <w:b/>
          <w:lang w:val="id_ID" w:bidi="id_ID"/>
        </w:rPr>
        <w:t>roh</w:t>
      </w:r>
      <w:r>
        <w:rPr>
          <w:lang w:val="id_ID" w:bidi="id_ID"/>
        </w:rPr>
        <w:t xml:space="preserve">, tetapi dalam pertemuan, Paulus harus berdoa dan bernyanyi serta memuji dalam roh tetapi juga dalam pemahaman Paulus di dalam pikirannya yang sadar. Roh seseorang adalah bagian yang tidak terlihat dari seseorang—pikiran, perasaan, dan keinginan orang tersebut. Ketika Alkitab menggunakan kata roh dalam konteks ini, fokusnya adalah pada hubungan yang dimiliki seseorang dengan Allah. Ketika kita berdoa, roh kita sedang berbicara dengan Allah. Gunakan kata atau frasa yang sama untuk roh seperti yang Anda gunakan dalam perikop-perikop sebelumnya. Untuk informasi selengkapnya tentang roh, cari </w:t>
      </w:r>
      <w:r>
        <w:rPr>
          <w:lang w:val="id_ID" w:bidi="id_ID"/>
        </w:rPr>
        <w:t>roh seseorang</w:t>
      </w:r>
      <w:r>
        <w:rPr>
          <w:lang w:val="id_ID" w:bidi="id_ID"/>
        </w:rPr>
        <w:t xml:space="preserve"> di Daftar Kata Utama.</w:t>
      </w:r>
    </w:p>
    <w:p>
      <w:pPr/>
      <w:r>
        <w:rPr>
          <w:lang w:val="id_ID" w:bidi="id_ID"/>
        </w:rPr>
      </w:r>
      <w:r>
        <w:rPr>
          <w:lang w:val="id_ID" w:bidi="id_ID"/>
        </w:rPr>
        <w:t>Paulus mengatakan bahwa jika kita tidak menggunakan kata-kata yang dapat dimengerti orang, maka orang-orang tidak dapat setuju dengan kita atau mengatakan "</w:t>
      </w:r>
      <w:r>
        <w:rPr>
          <w:b/>
          <w:lang w:val="id_ID" w:bidi="id_ID"/>
        </w:rPr>
        <w:t>Amin</w:t>
      </w:r>
      <w:r>
        <w:rPr>
          <w:lang w:val="id_ID" w:bidi="id_ID"/>
        </w:rPr>
        <w:t>." Amin adalah cara orang-orang percaya sering mengatakan "Aku setuju denganmu," atau "Jadilah demikian!"</w:t>
      </w:r>
    </w:p>
    <w:p>
      <w:pPr/>
      <w:r>
        <w:rPr>
          <w:lang w:val="id_ID" w:bidi="id_ID"/>
        </w:rPr>
      </w:r>
      <w:r>
        <w:rPr>
          <w:lang w:val="id_ID" w:bidi="id_ID"/>
        </w:rPr>
        <w:t xml:space="preserve">Berhenti di sini dan diskusikan sebagai kelompok bagaimana Anda akan menerjemahkan </w:t>
      </w:r>
      <w:r>
        <w:rPr>
          <w:b/>
          <w:lang w:val="id_ID" w:bidi="id_ID"/>
        </w:rPr>
        <w:t>amen</w:t>
      </w:r>
      <w:r>
        <w:rPr>
          <w:lang w:val="id_ID" w:bidi="id_ID"/>
        </w:rPr>
        <w:t xml:space="preserve">. Carilah </w:t>
      </w:r>
      <w:r>
        <w:rPr>
          <w:lang w:val="id_ID" w:bidi="id_ID"/>
        </w:rPr>
        <w:t>amin</w:t>
      </w:r>
      <w:r>
        <w:rPr>
          <w:lang w:val="id_ID" w:bidi="id_ID"/>
        </w:rPr>
        <w:t xml:space="preserve"> di Daftar Kata Utama untuk informasi lebih lanjut.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kronologi, kata-kata, frasa, emosi, atau hal lainnya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siapa yang paling Anda sukai. Anda mungkin memutuskan bahwa Anda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tersebut dapat menyusun versi akhir perikop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14:20–25</w:t>
      </w:r>
      <w:r>
        <w:rPr>
          <w:lang w:val="id_ID" w:bidi="id_ID"/>
        </w:rPr>
      </w:r>
    </w:p>
    <w:p>
      <w:pPr>
        <w:pStyle w:val="Heading3"/>
      </w:pPr>
      <w:r>
        <w:rPr>
          <w:lang w:val="id_ID" w:bidi="id_ID"/>
        </w:rPr>
        <w:t>Dengar dan Renungkan</w:t>
      </w:r>
    </w:p>
    <w:p>
      <w:pPr/>
      <w:r>
        <w:rPr>
          <w:lang w:val="id_ID" w:bidi="id_ID"/>
        </w:rPr>
      </w:r>
      <w:r>
        <w:rPr>
          <w:lang w:val="id_ID" w:bidi="id_ID"/>
        </w:rPr>
        <w:t>Dalam tahap ini, dengarkan 1 Korintus 14:20–25 dan simpanlah dalam hatimu.</w:t>
      </w:r>
    </w:p>
    <w:p>
      <w:pPr/>
      <w:r>
        <w:rPr>
          <w:lang w:val="id_ID" w:bidi="id_ID"/>
        </w:rPr>
      </w:r>
      <w:r>
        <w:rPr>
          <w:lang w:val="id_ID" w:bidi="id_ID"/>
        </w:rPr>
        <w:t>Dengarkan versi audio dari 1 Korintus 14:20–25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dalam perikop ini? Hentikan sebentar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audio ini di sini.</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14:20–25 dalam terjemahan yang paling mudah dimengerti.</w:t>
      </w:r>
    </w:p>
    <w:p>
      <w:pPr/>
      <w:r>
        <w:rPr>
          <w:lang w:val="id_ID" w:bidi="id_ID"/>
        </w:rPr>
      </w:r>
      <w:r>
        <w:rPr>
          <w:lang w:val="id_ID" w:bidi="id_ID"/>
        </w:rPr>
        <w:t>Dalam bagian dari surat Paulus ini, Paulus terus berbicara kepada orang-orang percaya di Korintus tentang karunia-karunia rohani bahasa lidah dan bernubuat. Dalam perikop-perikop sebelumnya, Paulus membandingkan karunia bahasa lidah dan bernubuat, dan menggambarkan bagaimana karunia-karunia ini bisa berguna atau tidak berguna bagi orang-orang percaya lainnya ketika mereka berkumpul untuk beribadah. Paulus sekarang berbicara lagi tentang karunia-karunia bahasa lidah dan bernubuat, dan bagaimana karunia-karunia ini memengaruhi orang-orang tidak percaya yang mendengarnya.</w:t>
      </w:r>
    </w:p>
    <w:p>
      <w:pPr/>
      <w:r>
        <w:rPr>
          <w:lang w:val="id_ID" w:bidi="id_ID"/>
        </w:rPr>
      </w:r>
      <w:r>
        <w:rPr>
          <w:lang w:val="id_ID" w:bidi="id_ID"/>
        </w:rPr>
        <w:t>Paulus memulainya dengan mengatakan kepada orang-orang percaya agar berhenti berpikir seperti anak-anak. Cara anak-anak berpikir sering kali sederhana. Anak-anak tidak selalu memahami akibat dari tindakan mereka. Paulus mungkin menginginkan orang-orang percaya tidak menganggap karunia bahasa lidah hanya sebagai sesuatu yang menarik atau mengesankan, atau cara untuk menunjukkan kepada sesama orang percaya betapa rohaninya orang-orang percaya. Sebaliknya, orang-orang percaya harus dewasa, berakal budi, dan bijaksana, dan orang-orang percaya harus berpikir tentang bagaimana bertindak dengan cara yang baik bagi orang lain. Meskipun Paulus mengatakan kepada orang-orang percaya agar berhenti berpikir seperti anak-anak kalau menyangkut karunia-karunia rohani, Paulus ingin mereka menjadi seperti bayi, atau anak kecil, dalam hal apa yang orang-orang percaya ketahui dan pahami tentang kejahatan. Kejahatan adalah pikiran dan tindakan yang tidak baik dan yang menyakiti orang lain. Orang-orang percaya seharusnya polos seperti bayi-bayi dan menghindari melakukan atau memikirkan kejahatan atau hal-hal yang salah.</w:t>
      </w:r>
    </w:p>
    <w:p>
      <w:pPr/>
      <w:r>
        <w:rPr>
          <w:lang w:val="id_ID" w:bidi="id_ID"/>
        </w:rPr>
      </w:r>
      <w:r>
        <w:rPr>
          <w:lang w:val="id_ID" w:bidi="id_ID"/>
        </w:rPr>
        <w:t>Berhenti di sini dan diskusikan pertanyaan ini dalam kelompok: Dapatkah Anda memikirkan saat Anda bertindak dengan cara yang tidak dewasa, seperti anak kecil—ketika Anda tidak mempertimbangkan bagaimana tindakan Anda dapat memengaruhi orang lain? Seandainya Anda bertindak dengan cara yang lebih bijaksana atau bertanggung jawab, bagaimana hal itu akan membuat keadaan menjadi lebih baik? Hentikan sebentar audio ini di sini.</w:t>
      </w:r>
    </w:p>
    <w:p>
      <w:pPr/>
      <w:r>
        <w:rPr>
          <w:lang w:val="id_ID" w:bidi="id_ID"/>
        </w:rPr>
      </w:r>
      <w:r>
        <w:rPr>
          <w:lang w:val="id_ID" w:bidi="id_ID"/>
        </w:rPr>
        <w:t>Paulus mengingatkan orang-orang percaya tentang sesuatu yang dikatakan Nabi Yesaya. Paulus berkata, "Dalam Hukum Taurat, hal itu tertulis." Hukum Taurat adalah kitab suci orang Yahudi atau semua kitab dalam Perjanjian Lama. Nabi Yesaya memperingatkan umat Israel bahwa bangsa itu tidak mendengar atau menaati Allah dan Allah akan menghakimi mereka karena mereka tidak mendengarkan. Yesaya bernubuat bahwa Allah akan mengirim tanda bahwa bangsa Israel telah menolak Allah—orang-orang asing yang berbicara dalam bahasa lain akan datang dan memerintah atas bangsa Israel. Tetapi umat Allah tidak mendengar bahkan ketika orang-orang asing berbicara kepada mereka. Ketika umat Allah mendengar bahasa lidah yang asing ini, hal itu tidak meyakinkan umat Allah di masa lampau untuk taat, jadi mengapa sekarang bahasa lidah harus meyakinkan orang-orang yang tidak percaya? Yesaya tidak bermaksud mengatakan bahwa manusia akan datang dan berbicara dalam bahasa lidah, bahasa yang hanya dimengerti oleh Allah. Yesaya bermaksud mengatakan bahwa orang-orang dari bangsa asing akan berbicara dalam bahasa-bahasa bangsa mereka, yang tidak akan dimengerti oleh bangsa Israel. Dengan cara yang sama, ketika orang-orang percaya mendengar seseorang berbicara dalam bahasa lidah, dan orang-orang percaya ini tidak dapat memahami kata-kata yang mereka dengar, orang percaya yang tidak dapat berbicara dalam bahasa lidah mungkin merasa orang lain sedang menghakimi mereka, seolah-olah mereka bukan milik Allah atau komunitas orang percaya. Sama seperti orang-orang yang berbicara dalam bahasa asing tidak membuat bangsa Israel mulai menaati Allah, orang-orang percaya dalam sebuah jemaat yang berbicara dalam bahasa lidah tidak akan membuat orang-orang tidak percaya mulai percaya dan menaati Allah. Bahkan, orang-orang tidak percaya mungkin melihat bahasa lidah sebagai tindakan yang membingungkan alih-alih mendengar pesan yang jelas dari Allah. Baik orang percaya maupun orang tidak percaya yang tidak memahami bahasa lidah tidak akan merasa lebih dekat kepada Allah. Sebaliknya, orang-orang ini akan merasa makin jauh dari Allah.</w:t>
      </w:r>
    </w:p>
    <w:p>
      <w:pPr/>
      <w:r>
        <w:rPr>
          <w:lang w:val="id_ID" w:bidi="id_ID"/>
        </w:rPr>
      </w:r>
      <w:r>
        <w:rPr>
          <w:lang w:val="id_ID" w:bidi="id_ID"/>
        </w:rPr>
        <w:t>Berhenti di sini dan diskusikan pertanyaan ini dalam kelompok: Pernahkah Anda melihat sesuatu yang membuat Anda berhenti dan berpikir, "Ini benar-benar istimewa atau berbeda"? Bagaimana perasaan Anda karenanya? Sekarang, bayangkan melihat sesuatu seperti itu tetapi tidak memahami apa artinya itu. Bagaimana itu mengubah reaksi Anda? Hentikan sebentar audio ini di sini.</w:t>
      </w:r>
    </w:p>
    <w:p>
      <w:pPr/>
      <w:r>
        <w:rPr>
          <w:lang w:val="id_ID" w:bidi="id_ID"/>
        </w:rPr>
      </w:r>
      <w:r>
        <w:rPr>
          <w:lang w:val="id_ID" w:bidi="id_ID"/>
        </w:rPr>
        <w:t>Sekali lagi, Paulus membandingkan karunia bahasa lidah dengan bernubuat. Paulus mengatakan bahwa karunia bahasa lidah adalah tanda untuk orang-orang tidak percaya, bukan untuk orang percaya. Ketika orang-orang tidak percaya mendengar seseorang berbicara dalam bahasa lidah, hal itu mungkin menarik perhatian mereka karena sesuatu yang tidak biasa dan supranatural. Ini bisa membuat orang-orang tidak percaya menyadari bahwa sesuatu yang luar biasa sedang terjadi. Tetapi karena bahasa lidah mungkin tampak aneh dan membingungkan bagi orang tidak percaya, bahasa lidah belum tentu merupakan tanda positif. Paulus mengatakan bahwa nubuat, menyampaikan pesan Allah, adalah tanda untuk orang percaya, bukan orang tidak percaya. Nubuat bisa dimengerti dan membantu orang percaya lainnya.</w:t>
      </w:r>
    </w:p>
    <w:p>
      <w:pPr/>
      <w:r>
        <w:rPr>
          <w:lang w:val="id_ID" w:bidi="id_ID"/>
        </w:rPr>
      </w:r>
      <w:r>
        <w:rPr>
          <w:lang w:val="id_ID" w:bidi="id_ID"/>
        </w:rPr>
        <w:t>Paulus menjelaskan secara lebih rinci apa yang Paulus maksudkan. Paulus menunjukkan apa akibat dari bahasa lidah atau bernubuat terhadap orang-orang tidak percaya atau orang-orang luar—orang-orang biasa yang belum mendengar pesan atau kabar baik tentang Yesus. Jika seorang tidak percaya atau orang luar menghadiri pertemuan orang-orang percaya, dan orang tidak percaya mendengar orang-orang berbicara dalam bahasa lidah tanpa penjelasan tentang apa artinya kata-kata itu, orang-orang tidak percaya akan berpikir bahwa orang-orang itu gila atau kehilangan kendali diri mereka. Ini membingungkan karena Paulus baru saja mengatakan bahwa bahasa lidah adalah tanda untuk orang-orang tidak percaya, dan sekarang, Paulus mengatakan bahwa jika orang tidak percaya mendengar banyak orang berbicara dalam bahasa lidah, orang-orang tidak percaya itu akan berpikir bahwa orang itu marah atau gila. Namun, pesan Paulus sama seperti yang telah ada dalam perikop-perikop sebelumnya. Meskipun berbicara dalam bahasa lidah adalah karunia rohani, dan karunia itu bisa menjadi tanda bagi orang tidak percaya akan kuasa Allah atau sesuatu yang supranatural, karunia itu bukanlah tanda yang positif. Dalam pertemuan umum, ketika tidak ada seorang pun yang memberikan penjelasan untuk kata-kata yang diucapkan, kata-kata itu tidak membantu orang-orang. Justru, bahasa lidah dapat berakibat sebaliknya dan dapat mendorong orang tidak percaya menjauh dari Allah.</w:t>
      </w:r>
    </w:p>
    <w:p>
      <w:pPr/>
      <w:r>
        <w:rPr>
          <w:lang w:val="id_ID" w:bidi="id_ID"/>
        </w:rPr>
      </w:r>
      <w:r>
        <w:rPr>
          <w:lang w:val="id_ID" w:bidi="id_ID"/>
        </w:rPr>
        <w:t>Paulus menunjukkan bagaimana nubuat dapat membantu seorang tidak percaya atau orang biasa yang menghadiri pertemuan orang-orang percaya. Pada awalnya hal ini mungkin tampak membingungkan karena Paulus baru saja mengatakan bahwa nubuat adalah tanda untuk orang-orang percaya, bukan untuk orang tidak percaya, dan Paulus sekarang menjelaskan bagaimana hal itu bisa baik bagi orang tidak percaya. Paulus mengatakan bahwa nubuat adalah tanda untuk orang-orang percaya karena orang yang memberikan nubuat memberikan pesan dari Allah dengan cara yang jelas dan dapat dimengerti. Nubuat menguatkan, mendorong, dan menghibur orang-orang percaya, dan membantu mereka bertumbuh. Nubuat membangun mereka yang sudah mengikut Yesus, karena nubuat membantu orang-orang percaya mengetahui kehendak Allah. Meskipun Paulus mengatakan bahwa nubuat adalah untuk orang-orang percaya, Paulus melanjutkan untuk menunjukkan bahwa nubuat juga dapat memiliki akibat positif dan berpengaruh pada orang-orang tidak percaya ketika mereka mendengar nubuat itu.</w:t>
      </w:r>
    </w:p>
    <w:p>
      <w:pPr/>
      <w:r>
        <w:rPr>
          <w:lang w:val="id_ID" w:bidi="id_ID"/>
        </w:rPr>
      </w:r>
      <w:r>
        <w:rPr>
          <w:lang w:val="id_ID" w:bidi="id_ID"/>
        </w:rPr>
        <w:t>Ketika seorang tidak percaya atau orang luar mendengar nubuat, kata-kata nubuat tersebut mengungkapkan rahasia hati orang itu. Rahasia hati seseorang adalah pikiran dan tindakan yang dimiliki seseorang atau yang telah dilakukan seseorang, yang tidak diketahui orang lain. Paulus mengatakan bahwa orang-orang tidak percaya atau orang-orang luar akan mengenali dosa-dosa atau kesalahan mereka sendiri. Akibatnya, orang tidak percaya diyakinkan oleh pesan-pesan dari semua orang. Orang tidak percaya menyadari bahwa Allah benar-benar bersama mereka. Orang-orang tidak percaya atau orang-orang luar akan berlutut dan menundukkan wajah mereka ke lantai sebagai rasa hormat dan beribadah kepada Allah. Orang-orang tidak percaya atau orang-orang luar akan percaya bahwa Allah benar-benar berada di antara orang-orang percaya.</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14:20–25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memberi tahu orang-orang percaya agar menjadi dewasa dalam berpikir, terutama tentang karunia-karunia rohani orang-orang percaya. Tetapi orang-orang percaya harus seperti bayi atau anak kecil dalam pengetahuan mereka tentang hal-hal yang jahat atau salah.</w:t>
      </w:r>
    </w:p>
    <w:p>
      <w:pPr/>
      <w:r>
        <w:rPr>
          <w:lang w:val="id_ID" w:bidi="id_ID"/>
        </w:rPr>
      </w:r>
      <w:r>
        <w:rPr>
          <w:b/>
          <w:lang w:val="id_ID" w:bidi="id_ID"/>
        </w:rPr>
        <w:t>Pada bagian kedua:</w:t>
      </w:r>
      <w:r>
        <w:rPr>
          <w:lang w:val="id_ID" w:bidi="id_ID"/>
        </w:rPr>
        <w:t xml:space="preserve"> Paulus mengutip dari Nabi Yesaya, yang memperingatkan orang-orang Israel bahwa penjajah asing akan berbicara kepada orang Israel dalam bahasa-bahasa yang tidak dikenal sebagai tanda penghakiman Allah karena mereka tidak mendengarkan Allah. Umat Allah tidak yakin untuk menaati Allah ketika mereka mendengar bahasa lidah. Dengan cara yang sama, karunia bahasa lidah tidak akan meyakinkan orang-orang yang tidak percaya di Korintus.</w:t>
      </w:r>
    </w:p>
    <w:p>
      <w:pPr/>
      <w:r>
        <w:rPr>
          <w:lang w:val="id_ID" w:bidi="id_ID"/>
        </w:rPr>
      </w:r>
      <w:r>
        <w:rPr>
          <w:b/>
          <w:lang w:val="id_ID" w:bidi="id_ID"/>
        </w:rPr>
        <w:t>Pada bagian ketiga:</w:t>
      </w:r>
      <w:r>
        <w:rPr>
          <w:lang w:val="id_ID" w:bidi="id_ID"/>
        </w:rPr>
        <w:t xml:space="preserve"> Paulus menjelaskan bagaimana bahasa lidah dan bernubuat memengaruhi baik orang percaya maupun orang tidak percaya. Bahasa lidah dapat membuat seseorang merasa bingung dan menuntun orang-orang yang tidak percaya menjauh dari Allah. Tetapi jika orang tidak percaya mendengar pesan Allah, melalui nubuat, orang yang tidak percaya akan mengetahui kebenaran Allah dan memahami bahwa Allah mengetahui semua pikiran dan tindakan orang itu. Ini akan meyakinkan orang yang tidak percaya untuk menyatakan bahwa Allah benar-benar bersama mereka.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w:t>
      </w:r>
    </w:p>
    <w:p>
      <w:pPr>
        <w:pStyle w:val="ListBullet"/>
        <w:spacing w:line="240" w:lineRule="auto"/>
        <w:ind w:left="720"/>
      </w:pPr>
      <w:r>
        <w:rPr>
          <w:lang w:val="id_ID" w:bidi="id_ID"/>
        </w:rPr>
      </w:r>
      <w:r>
        <w:rPr>
          <w:lang w:val="id_ID" w:bidi="id_ID"/>
        </w:rPr>
        <w:t>Yesaya</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Orang-orang dari bangsa-bangsa asing</w:t>
      </w:r>
    </w:p>
    <w:p>
      <w:pPr>
        <w:pStyle w:val="ListBullet"/>
        <w:spacing w:line="240" w:lineRule="auto"/>
        <w:ind w:left="720"/>
      </w:pPr>
      <w:r>
        <w:rPr>
          <w:lang w:val="id_ID" w:bidi="id_ID"/>
        </w:rPr>
      </w:r>
      <w:r>
        <w:rPr>
          <w:lang w:val="id_ID" w:bidi="id_ID"/>
        </w:rPr>
        <w:t>Orang-orang tidak percaya dan orang luar yang mungkin datang ke pertemuan jemaat</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Paulus menanggapi situasi di mana orang-orang percaya di Korintus tidak memahami bagaimana menggunakan karunia rohani mereka, terutama bahasa lidah. Paulus menggunakan suratnya untuk memperbaiki perilaku ini. Paulus memberikan instruksi yang jelas kepada orang-orang percaya dan mengutip dari Kitab Suci untuk membantu pesan yang disampaikan Paulus menjadi jelas. Paulus meminta orang-orang percaya untuk membayangkan situasi sehingga mereka dapat memahami apa yang Paulus instruksikan agar dilakukan oleh orang-orang percaya. Paulus mengajar orang-orang percaya menggunakan karunia-karunia mereka terutama untuk kebaikan orang lain, terutama dalam pertemuan umum. Orang-orang percaya perlu menyadari bagaimana tindakan mereka memengaruhi, baik orang percaya maupun orang yang tidak percaya.</w:t>
      </w:r>
    </w:p>
    <w:p>
      <w:pPr/>
      <w:r>
        <w:rPr>
          <w:lang w:val="id_ID" w:bidi="id_ID"/>
        </w:rPr>
      </w:r>
      <w:r>
        <w:rPr>
          <w:lang w:val="id_ID" w:bidi="id_ID"/>
        </w:rPr>
        <w:t>Dalam bagian pertama dari perikop ini, Paulus ingin memperbaiki cara berpikir orang-orang percaya. Paulus memberikan instruksi yang jelas, tetapi Paulus melakukan ini dengan kasih dan bersahabat saat Paulus menyebut orang-orang percaya sebagai saudara-saudari. Paulus menginstruksikan orang-orang percaya untuk berhenti berpikir seperti anak-anak. Anak-anak sering berpikir hanya tentang apa yang tampaknya menyenangkan atau menarik dan tidak mempertimbangkan akibat dari tindakan mereka. Dengan cara yang sama, orang-orang percaya di Korintus terlalu berfokus pada karunia rohani yang menurut mereka membuat mereka terlihat baik, seperti bahasa lidah, tanpa berpikir tentang bagaimana karunia ini dapat memengaruhi orang lain. Paulus memberi tahu orang-orang percaya untuk menjadi bijaksana dan penuh pertimbangan, terutama ketika orang-orang percaya menggunakan karunia rohani mereka di depan umum. Kemudian Paulus membuat kontras. Paulus mengatakan bahwa orang-orang percaya harus menjadi "bayi dalam kejahatan." Maksud Paulus adalah orang-orang percaya harus tetap polos dan menghindari pikiran dan tindakan yang salah atau berbahaya, sama seperti bayi yang tidak bersalah atau tidak menyadari kesalahan. Paulus menggunakan dua kata yang berbeda untuk anak-anak dan bayi. Anak-anak merujuk pada anak-anak kecil yang cukup umur untuk diajar atau didisiplinkan. Paulus menggunakan kata anak-anak untuk menggambarkan seseorang yang masih belum dewasa dalam cara berpikir atau memahami sesuatu. Bayi merujuk pada bayi yang baru lahir atau yang sangat muda, yang masih tidak berdaya atau polos. Bayi masih terlalu muda untuk memahami sesuatu. Paulus menggunakan kata bayi untuk menunjukkan bahwa orang-orang percaya harus polos dan bebas dari pengetahuan atau pengalaman kejahatan.</w:t>
      </w:r>
    </w:p>
    <w:p>
      <w:pPr/>
      <w:r>
        <w:rPr>
          <w:lang w:val="id_ID" w:bidi="id_ID"/>
        </w:rPr>
      </w:r>
      <w:r>
        <w:rPr>
          <w:lang w:val="id_ID" w:bidi="id_ID"/>
        </w:rPr>
        <w:t>Berhenti di sini dan diskusikan pertanyaan ini secara berkelompok: Jelaskan seseorang yang dewasa dalam pemikiran mereka, dan seseorang yang berperilaku seperti anak kecil. Ungkapan atau kata-kata apa yang Anda miliki dalam budaya Anda untuk menggambarkan seseorang yang "dewasa" dalam pemikirannya? Bicarakan tentang kata-kata atau ungkapan yang menunjukkan bahwa seseorang tidak bijak, atau berperilaku kekanak-kanakan. Hentikan sebentar audio ini di sini.</w:t>
      </w:r>
    </w:p>
    <w:p>
      <w:pPr/>
      <w:r>
        <w:rPr>
          <w:lang w:val="id_ID" w:bidi="id_ID"/>
        </w:rPr>
      </w:r>
      <w:r>
        <w:rPr>
          <w:lang w:val="id_ID" w:bidi="id_ID"/>
        </w:rPr>
        <w:t>Dalam bagian kedua dari perikop ini, Paulus mengutip dari Nabi Yesaya. Ketika Paulus berkata, "Dalam Hukum Ada Tertulis," Paulus merujuk pada seluruh Kitab Suci Yahudi, atau semua kitab dari Perjanjian Lama. Paulus berbicara tentang saat Allah menggunakan orang-orang dari bangsa-bangsa asing yang berbicara dalam bahasa asing untuk memperingatkan orang-orang Israel bahwa Allah akan menghakimi orang Israel. Pada zaman Yesaya, orang-orang Israel mengabaikan pesan Allah, sehingga Allah mengizinkan bangsa-bangsa asing untuk menyerang orang-orang Israel. Ini adalah tanda bahwa Allah menghukum, atau menghakimi, orang-orang Israel karena tidak menaati Allah. Bahkan kemudian, orang-orang Israel tidak akan mendengarkan Tuhan Allah. Paulus mengatakan bahwa orang-orang asing akan berbicara dari bibir mereka, atau dari mulut mereka, bahasa mereka sendiri dari negara mereka sendiri. Paulus tidak mengatakan bahwa orang-orang asing ini memiliki karunia bahasa lidah. Paulus mengatakan bahwa sama seperti orang-orang Israel tidak dapat memahami orang-orang asing ini, orang-orang tidak dapat memahami ketika orang-orang percaya berbicara dalam bahasa lidah.</w:t>
      </w:r>
    </w:p>
    <w:p>
      <w:pPr/>
      <w:r>
        <w:rPr>
          <w:lang w:val="id_ID" w:bidi="id_ID"/>
        </w:rPr>
      </w:r>
      <w:r>
        <w:rPr>
          <w:lang w:val="id_ID" w:bidi="id_ID"/>
        </w:rPr>
        <w:t>Berhenti di sini dan diskusikan pertanyaan berikut secara berkelompok: Kisah-kisah atau perkataan apa yang Anda miliki dalam budaya Anda yang memperingatkan orang-orang tentang apa yang akan terjadi pada mereka jika mereka tidak menaati Allah atau para pemimpin mereka? Hentikan sebentar audio ini di sini.</w:t>
      </w:r>
    </w:p>
    <w:p>
      <w:pPr/>
      <w:r>
        <w:rPr>
          <w:lang w:val="id_ID" w:bidi="id_ID"/>
        </w:rPr>
      </w:r>
      <w:r>
        <w:rPr>
          <w:lang w:val="id_ID" w:bidi="id_ID"/>
        </w:rPr>
        <w:t>Paulus menggunakan kutipan dari Yesaya ini untuk membantu orang-orang percaya menyadari bahwa ketika orang-orang berbicara dalam bahasa lidah, dan orang lain tidak dapat memahami kata-kata itu, itu seperti tanda negatif yang membuat orang lain merasa jauh dari Allah dan bingung, serupa dengan orang-orang Israel yang merasa jauh dari Allah di masa lalu. Ini adalah kebalikan dari nubuat, yang membuat orang-orang merasa bahwa Allah dekat dan bahwa Allah berbicara langsung kepada mereka. Jadi, ketika orang-orang percaya berbicara dalam bahasa lidah dan tidak menjelaskan apa yang mereka maksudkan, orang-orang percaya secara tidak sengaja membuat orang lain merasa dihakimi dan dipisahkan dari Allah, bukannya lebih dekat kepada Allah dan satu sama lain.</w:t>
      </w:r>
    </w:p>
    <w:p>
      <w:pPr/>
      <w:r>
        <w:rPr>
          <w:lang w:val="id_ID" w:bidi="id_ID"/>
        </w:rPr>
      </w:r>
      <w:r>
        <w:rPr>
          <w:lang w:val="id_ID" w:bidi="id_ID"/>
        </w:rPr>
        <w:t>Selanjutnya, Paulus membuat pernyataan yang mungkin kelihatan membingungkan pada awalnya. Paulus mengatakan bahwa bahasa lidah adalah tanda bagi orang-orang tidak percaya, bukan untuk orang percaya. Sebuah tanda adalah sesuatu yang tidak biasa yang terjadi untuk alasan khusus. Tanda-tanda membantu orang-orang untuk percaya kepada Allah. Bahasa lidah mungkin menjadi tanda bagi orang-orang yang tidak percaya karena bahasa lidah tampak tidak biasa dan supranatural. Bahasa lidah dapat menunjukkan kuasa Allah dan mungkin menarik perhatian orang tidak percaya. Namun, Paulus akan melanjutkan untuk menunjukkan bahwa meskipun bahasa lidah mungkin menjadi tanda, bahasa lidah tidak selalu merupakan tanda positif.</w:t>
      </w:r>
    </w:p>
    <w:p>
      <w:pPr/>
      <w:r>
        <w:rPr>
          <w:lang w:val="id_ID" w:bidi="id_ID"/>
        </w:rPr>
      </w:r>
      <w:r>
        <w:rPr>
          <w:lang w:val="id_ID" w:bidi="id_ID"/>
        </w:rPr>
        <w:t>Mungkin tampak membingungkan ketika Paulus mengatakan bahwa nubuat adalah tanda bagi orang-orang percaya dan bukan tanda bagi orang yang tidak percaya. Ketika orang-orang percaya menggunakan karunia nubuat, orang-orang percaya ini berbicara dengan cara yang dapat dimengerti oleh semua orang. Nubuat dimaksudkan untuk membantu mereka yang sudah percaya kepada Allah untuk bertumbuh dalam iman mereka. Nubuat menunjukkan kepada orang-orang percaya apa yang ingin Allah katakan, dan kata-kata ini mendorong orang-orang percaya dan membantu memperbaiki pikiran dan perilaku orang-orang percaya. Orang-orang percaya memahami dan memperoleh manfaat dari nubuat karena orang-orang percaya sudah memiliki hubungan dengan Allah, dan ketika orang-orang percaya mendengar nubuat, orang-orang percaya mendengar pesan Allah. Orang-orang tidak percaya mungkin tidak memahami nubuat dengan cara yang sama karena orang-orang tidak percaya belum memiliki hubungan pribadi dengan Allah. Tetapi sekali lagi, Paulus akan melanjutkan untuk menunjukkan bagaimana nubuat juga bermanfaat bagi orang-orang yang tidak percaya.</w:t>
      </w:r>
    </w:p>
    <w:p>
      <w:pPr/>
      <w:r>
        <w:rPr>
          <w:lang w:val="id_ID" w:bidi="id_ID"/>
        </w:rPr>
      </w:r>
      <w:r>
        <w:rPr>
          <w:lang w:val="id_ID" w:bidi="id_ID"/>
        </w:rPr>
        <w:t>Paulus meminta para pendengarnya untuk membayangkan situasi di mana orang-orang tidak percaya atau orang luar bergabung dengan pertemuan orang-orang percaya dan mendengar banyak orang berbicara dalam bahasa lidah atau bernubuat. Paulus mengatakan hal-hal ini untuk menunjukkan bagaimana nubuat adalah karunia yang lebih berharga di depan umum. Jika orang-orang tidak percaya atau orang luar mendengar "semua orang berbicara dalam bahasa lidah," tanpa penjelasan, itu akan menyebabkan orang-orang tidak percaya atau orang luar berpikir bahwa orang-orang percaya tidak mengendalikan diri mereka sendiri. Paulus tidak bermaksud mengatakan bahwa setiap orang yang berada di pertemuan itu berbicara dalam bahasa lidah; yang Paulus maksudkan adalah bahwa banyak orang yang juga mungkin berbicara secara bersamaan sehingga menyebabkan pertemuan itu tampak kacau dan membingungkan bagi orang yang tidak percaya atau orang luar. Paulus mengajukan pertanyaan kepada orang-orang percaya yang tidak ia harapkan untuk mereka jawab. Paulus bertanya, dalam situasi yang dibayangkan ini, "Bukankah orang-orang tidak percaya dan orang-orang luar berpikir bahwa kamu sudah gila, atau tidak dapat mengendalikan diri kalian sendiri?" Nada suara Paulus di sini sangatlah mendesak. Paulus tidak ingin orang-orang tidak percaya dan orang luar melarikan diri dari Allah karena apa yang dilihat atau didengar orang-orang ini aneh dan membingungkan. Paulus malah ingin orang-orang tidak percaya dan orang-orang luar menemukan iman kepada Allah.</w:t>
      </w:r>
    </w:p>
    <w:p>
      <w:pPr/>
      <w:r>
        <w:rPr>
          <w:lang w:val="id_ID" w:bidi="id_ID"/>
        </w:rPr>
      </w:r>
      <w:r>
        <w:rPr>
          <w:lang w:val="id_ID" w:bidi="id_ID"/>
        </w:rPr>
        <w:t>Paulus meminta pendengarnya untuk membayangkan situasi yang berbeda, di mana orang tidak percaya atau orang luar bergabung dalam pertemuan "sementara semua orang bernubuat." Paulus menggunakan kata-kata yang berbeda untuk orang tidak percaya dan orang luar. Orang luar mungkin merujuk pada seseorang yang adalah orang percaya, tetapi tidak mampu memahami atau menjelaskan makna bahasa lidah. Seorang yang tidak percaya adalah seseorang yang tidak mengikut Yesus. Paulus kemungkinan besar berpikir tentang orang-orang di Korintus yang menyembah dewa-dewa lain atau tidak memiliki agama sama sekali.</w:t>
      </w:r>
    </w:p>
    <w:p>
      <w:pPr/>
      <w:r>
        <w:rPr>
          <w:lang w:val="id_ID" w:bidi="id_ID"/>
        </w:rPr>
      </w:r>
      <w:r>
        <w:rPr>
          <w:lang w:val="id_ID" w:bidi="id_ID"/>
        </w:rPr>
        <w:t>Berhenti di sini dan diskusikan pertanyaan-pertanyaan berikut dalam kelompok: Bagaimana Anda akan menerjemahkan perbedaan antara "orang yang tidak percaya" dan "orang luar" dalam bahasa Anda sendiri? Bagaimana orang-orang dalam budaya Anda menggambarkan seseorang yang tidak mengikuti iman atau agama dan seseorang yang merupakan bagian dari kelompok tetapi tidak sepenuhnya memahami atau berpartisipasi dalam segala hal? Hentikan sebentar audio ini di sini.</w:t>
      </w:r>
    </w:p>
    <w:p>
      <w:pPr/>
      <w:r>
        <w:rPr>
          <w:lang w:val="id_ID" w:bidi="id_ID"/>
        </w:rPr>
      </w:r>
      <w:r>
        <w:rPr>
          <w:lang w:val="id_ID" w:bidi="id_ID"/>
        </w:rPr>
        <w:t>Mungkin tidak setiap orang dalam pertemuan jemaat bernubuat, tetapi banyak orang mungkin menyampaikan pesan dari Allah. Orang yang tidak percaya atau orang luar mungkin datang ke pertemuan ini, mendengar nubuat, dan menyadari kesalahan mereka sendiri, atau bertobat. Ini akan membuat orang yang tidak percaya mengakui bahwa Allah itu nyata dan bahwa mereka perlu mengubah cara mereka berpikir dan bertindak. Nubuat itu mengungkapkan kebenaran dalam hati orang yang tidak percaya, sehingga nubuat itu menghakimi orang yang tidak percaya. Karena orang yang tidak percaya atau orang luar akan mengetahui kebenaran Allah dan memahami bahwa Allah mengetahui semua pikiran dan tindakan mereka, orang yang tidak percaya atau orang luar akan menyesali dosa atau perbuatan salah mereka dan meminta Allah untuk mengampuni mereka. Kemudian orang-orang yang tidak percaya atau orang-orang luar akan berlutut dengan wajah mereka ke lantai sebagai rasa hormat dan menyembah Allah. Orang yang tidak percaya atau orang luar akan mengakui bahwa Allah benar-benar hadir bersama orang-orang percaya.</w:t>
      </w:r>
    </w:p>
    <w:p>
      <w:pPr/>
      <w:r>
        <w:rPr>
          <w:lang w:val="id_ID" w:bidi="id_ID"/>
        </w:rPr>
      </w:r>
      <w:r>
        <w:rPr>
          <w:lang w:val="id_ID" w:bidi="id_ID"/>
        </w:rPr>
        <w:t>Paulus ingin orang-orang percaya di Korintus menyadari bagaimana mereka saling memengaruhi ketika mereka berkumpul bersama. Paulus juga ingin orang-orang percaya mempertimbangkan akibat perilaku mereka pada orang-orang yang tidak percaya atau orang luar, orang-orang biasa yang belum mendengar pesan atau kabar baik tentang Yesus. Baik orang percaya maupun orang yang tidak percaya tidak akan mendapatkan manfaat dari bahasa lidah tanpa penjelasan. Bahasa lidah tanpa penjelasan dapat membuat, baik orang percaya maupun orang yang tidak percaya merasa lebih jauh dari Allah. Namun, nubuat membangun, mendorong, dan mengungkapkan kebenaran Allah, baik kepada orang percaya maupun orang yang tidak percaya. Ketika orang-orang percaya di Korintus berkumpul bersama, orang-orang percaya harus selalu berfokus untuk membantu satu sama lain bertumbuh dalam iman mereka.</w:t>
      </w:r>
    </w:p>
    <w:p>
      <w:pPr/>
      <w:r>
        <w:rPr>
          <w:lang w:val="id_ID" w:bidi="id_ID"/>
        </w:rPr>
      </w:r>
      <w:r>
        <w:rPr>
          <w:lang w:val="id_ID" w:bidi="id_ID"/>
        </w:rPr>
        <w:t>Sekarang, kelompok harus membuat papan cerita, menggambar, atau menggunakan benda-benda untuk memvisualisasikan perikop dan tindakan-tindakan dalam perikop tersebut. Saat melakukan ini, Anda mungkin menggunakan gambar, benda, atau bahkan orang untuk mewakili karakter tersebut. Bayangkan Paulus berbicara kepada orang-orang percaya di Korintus dan mendorong orang-orang percaya untuk berhenti bertindak seperti anak-anak dan bijaksana dalam menggunakan karunia-karunia mereka. Mungkin mulailah dengan bertindak tidak dewasa seperti anak-anak, kemudian ikuti instruksi Paulus dan mulailah bertindak seperti orang dewasa yang matang. Kemudian bayangkan pertemuan jemaat di mana orang-orang berbicara dalam bahasa lidah, dan orang-orang yang tidak percaya masuk, bingung dan tidak yakin tentang apa yang terjadi. Sekarang, bayangkan pertemuan yang berbeda di mana orang-orang bernubuat, dan orang-orang yang tidak percaya yang sama itu mendengar kebenaran dan percaya kepada Allah.</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14:20–25 dalam terjemahan yang paling mudah dimengerti.</w:t>
      </w:r>
    </w:p>
    <w:p>
      <w:pPr/>
      <w:r>
        <w:rPr>
          <w:lang w:val="id_ID" w:bidi="id_ID"/>
        </w:rPr>
      </w:r>
      <w:r>
        <w:rPr>
          <w:lang w:val="id_ID" w:bidi="id_ID"/>
        </w:rPr>
        <w:t>Dalam tahap ini, kelompok akan memperagakan perikop tersebut.</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w:t>
      </w:r>
    </w:p>
    <w:p>
      <w:pPr>
        <w:pStyle w:val="ListBullet"/>
        <w:spacing w:line="240" w:lineRule="auto"/>
        <w:ind w:left="720"/>
      </w:pPr>
      <w:r>
        <w:rPr>
          <w:lang w:val="id_ID" w:bidi="id_ID"/>
        </w:rPr>
      </w:r>
      <w:r>
        <w:rPr>
          <w:lang w:val="id_ID" w:bidi="id_ID"/>
        </w:rPr>
        <w:t>Yesaya</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Orang-orang dari bangsa-bangsa asing</w:t>
      </w:r>
    </w:p>
    <w:p>
      <w:pPr>
        <w:pStyle w:val="ListBullet"/>
        <w:spacing w:line="240" w:lineRule="auto"/>
        <w:ind w:left="720"/>
      </w:pPr>
      <w:r>
        <w:rPr>
          <w:lang w:val="id_ID" w:bidi="id_ID"/>
        </w:rPr>
      </w:r>
      <w:r>
        <w:rPr>
          <w:lang w:val="id_ID" w:bidi="id_ID"/>
        </w:rPr>
        <w:t>Orang-orang tidak percaya dan orang luar yang mungkin datang ke pertemuan jemaat</w:t>
      </w:r>
    </w:p>
    <w:p>
      <w:pPr>
        <w:pStyle w:val="ListBullet"/>
        <w:spacing w:line="240" w:lineRule="auto"/>
        <w:ind w:left="720"/>
      </w:pPr>
      <w:r>
        <w:rPr>
          <w:lang w:val="id_ID" w:bidi="id_ID"/>
        </w:rPr>
      </w:r>
      <w:r>
        <w:rPr>
          <w:lang w:val="id_ID" w:bidi="id_ID"/>
        </w:rPr>
        <w:t xml:space="preserve">Dan Tuhan </w:t>
      </w:r>
    </w:p>
    <w:p>
      <w:pPr/>
      <w:r>
        <w:rPr>
          <w:lang w:val="id_ID" w:bidi="id_ID"/>
        </w:rPr>
      </w:r>
      <w:r>
        <w:rPr>
          <w:lang w:val="id_ID" w:bidi="id_ID"/>
        </w:rPr>
        <w:t>Sebagai kelompok, peragakan kisah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Saling membantulah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Paulus berkata, "Saudara-saudara, berhentilah berpikir seperti anak-anak. Jadilah polos dalam hal kejahatan, tetapi jadilah dewasa dalam pemikiranmu."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yang memerankan orang-orang percaya, "Apa yang sedang kalian rasakan atau pikirkan?"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"Dalam Hukum, ada tertulis, 'Dengan bahasa lain dan melalui bibir orang-orang asing Aku akan berbicara kepada bangsa ini, namun demikian, mereka tidak akan mendengarkan Aku, firman Tuhan.'"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"Oleh karena itu, bahasa lidah adalah tanda, bukan bagi orang yang percaya, melainkan bagi orang yang tidak percaya; namun, nubuat bukan bagi orang yang tidak percaya, melainkan bagi orang yang percaya."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Sekarang tanyakan kepada seseorang yang memerankan orang percaya: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bertanya, "Jadi jika seluruh jemaat berkumpul dan semua orang berbicara dalam bahasa lidah, dan orang-orang luar atau orang-orang yang tidak percaya masuk, akankah orang-orang luar atau orang-orang yang tidak percaya itu tidak akan mengatakan bahwa kamu sudah gila?"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Sekarang tanyakan kepada orang yang memerankan orang percaya, "Apa yang Anda rasakan atau pikirkan?" Orang tersebut mungkin menjawab hal-hal seperti:</w:t>
      </w:r>
    </w:p>
    <w:p>
      <w:pPr>
        <w:pStyle w:val="ListBullet"/>
        <w:spacing w:line="240" w:lineRule="auto"/>
        <w:ind w:left="720"/>
      </w:pPr>
      <w:r>
        <w:rPr>
          <w:lang w:val="id_ID" w:bidi="id_ID"/>
        </w:rPr>
      </w:r>
      <w:r>
        <w:rPr>
          <w:lang w:val="id_ID" w:bidi="id_ID"/>
        </w:rPr>
        <w:t>Sekarang tanyakan kepada orang yang memerankan orang yang tidak percaya, "Apa yang Anda rasakan atau pikirkan ketika Anda masuk ke dalam pertemuan di mana semua orang berbicara dalam bahasa lidah?"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"Tetapi jika banyak orang bernubuat, lalu masuk orang yang tidak beriman atau orang luar, ia akan diinsafkan oleh semua orang itu dan akan dimintai pertanggungjawaban oleh mereka semua." Ketika rahasia hati orang itu terungkap, orang itu akan sujud dan menyembah Allah dengan berseru, 'Allah benar-benar ada di antara kamu!'"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percaya, "Apa yang sedang Anda rasakan atau pikirkan?" Orang tersebut mungkin menjawab hal-hal seperti:</w:t>
      </w:r>
    </w:p>
    <w:p>
      <w:pPr>
        <w:pStyle w:val="ListBullet"/>
        <w:spacing w:line="240" w:lineRule="auto"/>
        <w:ind w:left="720"/>
      </w:pPr>
      <w:r>
        <w:rPr>
          <w:lang w:val="id_ID" w:bidi="id_ID"/>
        </w:rPr>
      </w:r>
      <w:r>
        <w:rPr>
          <w:lang w:val="id_ID" w:bidi="id_ID"/>
        </w:rPr>
        <w:t>Sekarang tanyakan kepada orang yang memerankan orang yang tidak percaya, "Apa yang Anda rasakan atau pikirkan ketika Anda mendengar nubuat?"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14:20–25 dalam terjemahan yang paling mudah dimengerti.</w:t>
      </w:r>
    </w:p>
    <w:p>
      <w:pPr/>
      <w:r>
        <w:rPr>
          <w:lang w:val="id_ID" w:bidi="id_ID"/>
        </w:rPr>
      </w:r>
      <w:r>
        <w:rPr>
          <w:lang w:val="id_ID" w:bidi="id_ID"/>
        </w:rPr>
        <w:t>Dalam tahap ini, kelompok akan membahas istilah-istilah kunci dan kata-kata penting dalam perikop ini.</w:t>
      </w:r>
    </w:p>
    <w:p>
      <w:pPr/>
      <w:r>
        <w:rPr>
          <w:lang w:val="id_ID" w:bidi="id_ID"/>
        </w:rPr>
      </w:r>
      <w:r>
        <w:rPr>
          <w:lang w:val="id_ID" w:bidi="id_ID"/>
        </w:rPr>
        <w:t xml:space="preserve">Paulus mengatakan kepada orang-orang percaya untuk berhenti berpikir seperti </w:t>
      </w:r>
      <w:r>
        <w:rPr>
          <w:b/>
          <w:lang w:val="id_ID" w:bidi="id_ID"/>
        </w:rPr>
        <w:t>anak-anak</w:t>
      </w:r>
      <w:r>
        <w:rPr>
          <w:lang w:val="id_ID" w:bidi="id_ID"/>
        </w:rPr>
        <w:t xml:space="preserve"> tetapi menjadi </w:t>
      </w:r>
      <w:r>
        <w:rPr>
          <w:b/>
          <w:lang w:val="id_ID" w:bidi="id_ID"/>
        </w:rPr>
        <w:t>bayi</w:t>
      </w:r>
      <w:r>
        <w:rPr>
          <w:lang w:val="id_ID" w:bidi="id_ID"/>
        </w:rPr>
        <w:t xml:space="preserve"> dalam kejahatan. Kata-kata Yunani untuk anak-anak dan bayi berbeda dalam perikop ini. Istilah 'Infants' merujuk pada bayi daripada anak-anak yang sudah memiliki pemahaman tentang berbagai hal. Bayi-bayi benar-benar polos dan belum memiliki pemahaman sama sekali. </w:t>
      </w:r>
      <w:r>
        <w:rPr>
          <w:b/>
          <w:lang w:val="id_ID" w:bidi="id_ID"/>
        </w:rPr>
        <w:t>Kejahatan</w:t>
      </w:r>
      <w:r>
        <w:rPr>
          <w:lang w:val="id_ID" w:bidi="id_ID"/>
        </w:rPr>
        <w:t xml:space="preserve"> adalah ketika seseorang dengan sengaja melakukan hal-hal buruk yang menyakiti orang lain. Ketika orang-orang tidak lagi menaati Allah, mereka mulai melakukan kejahatan.</w:t>
      </w:r>
    </w:p>
    <w:p>
      <w:pPr/>
      <w:r>
        <w:rPr>
          <w:lang w:val="id_ID" w:bidi="id_ID"/>
        </w:rPr>
      </w:r>
      <w:r>
        <w:rPr>
          <w:lang w:val="id_ID" w:bidi="id_ID"/>
        </w:rPr>
        <w:t xml:space="preserve">Berhenti di sini dan diskusikan kata-kata atau frasa mana yang akan Anda gunakan untuk </w:t>
      </w:r>
      <w:r>
        <w:rPr>
          <w:b/>
          <w:lang w:val="id_ID" w:bidi="id_ID"/>
        </w:rPr>
        <w:t>anak-anak</w:t>
      </w:r>
      <w:r>
        <w:rPr>
          <w:lang w:val="id_ID" w:bidi="id_ID"/>
        </w:rPr>
        <w:t xml:space="preserve"> dan </w:t>
      </w:r>
      <w:r>
        <w:rPr>
          <w:b/>
          <w:lang w:val="id_ID" w:bidi="id_ID"/>
        </w:rPr>
        <w:t>bayi</w:t>
      </w:r>
      <w:r>
        <w:rPr>
          <w:lang w:val="id_ID" w:bidi="id_ID"/>
        </w:rPr>
        <w:t xml:space="preserve">. Bagaimana Anda akan menunjukkan bahwa anak-anak dan bayi berbeda? Gunakan kata atau frasa yang sama untuk </w:t>
      </w:r>
      <w:r>
        <w:rPr>
          <w:b/>
          <w:lang w:val="id_ID" w:bidi="id_ID"/>
        </w:rPr>
        <w:t>kejahatan</w:t>
      </w:r>
      <w:r>
        <w:rPr>
          <w:lang w:val="id_ID" w:bidi="id_ID"/>
        </w:rPr>
        <w:t xml:space="preserve"> seperti yang Anda gunakan pada perikop-perikop sebelumnya. Untuk informasi lebih lanjut tentang kejahatan, carilah </w:t>
      </w:r>
      <w:r>
        <w:rPr>
          <w:lang w:val="id_ID" w:bidi="id_ID"/>
        </w:rPr>
        <w:t>kejahatan</w:t>
      </w:r>
      <w:r>
        <w:rPr>
          <w:lang w:val="id_ID" w:bidi="id_ID"/>
        </w:rPr>
        <w:t xml:space="preserve"> di Daftar Kata Utama. Hentikan sebentar audio ini di sini.</w:t>
      </w:r>
    </w:p>
    <w:p>
      <w:pPr/>
      <w:r>
        <w:rPr>
          <w:lang w:val="id_ID" w:bidi="id_ID"/>
        </w:rPr>
      </w:r>
      <w:r>
        <w:rPr>
          <w:lang w:val="id_ID" w:bidi="id_ID"/>
        </w:rPr>
        <w:t xml:space="preserve">Paulus mengutip dari Nabi Yesaya. Paulus berkata, "Dalam </w:t>
      </w:r>
      <w:r>
        <w:rPr>
          <w:b/>
          <w:lang w:val="id_ID" w:bidi="id_ID"/>
        </w:rPr>
        <w:t>Hukum Taurat</w:t>
      </w:r>
      <w:r>
        <w:rPr>
          <w:lang w:val="id_ID" w:bidi="id_ID"/>
        </w:rPr>
        <w:t xml:space="preserve"> ada tertulis." Kadang-kadang dalam Alkitab, Hukum Taurat dapat berarti serangkaian perintah yang diberikan Allah kepada Musa untuk bangsa Israel. Namun, di sini Hukum Taurat berarti semua Kitab Suci Yahudi, yang merupakan bagian dari Alkitab yang sekarang kita sebut Perjanjian Lama. Gunakan kata atau frasa yang sama untuk Hukum Taurat seperti yang Anda gunakan pada perikop-perikop sebelumnya. Untuk informasi lebih lanjut tentang </w:t>
      </w:r>
      <w:r>
        <w:rPr>
          <w:lang w:val="id_ID" w:bidi="id_ID"/>
        </w:rPr>
        <w:t>Hukum Taurat</w:t>
      </w:r>
      <w:r>
        <w:rPr>
          <w:lang w:val="id_ID" w:bidi="id_ID"/>
        </w:rPr>
        <w:t>, lihat Daftar Kata Utama.</w:t>
      </w:r>
    </w:p>
    <w:p>
      <w:pPr/>
      <w:r>
        <w:rPr>
          <w:lang w:val="id_ID" w:bidi="id_ID"/>
        </w:rPr>
      </w:r>
      <w:r>
        <w:rPr>
          <w:b/>
          <w:lang w:val="id_ID" w:bidi="id_ID"/>
        </w:rPr>
        <w:t>Tuhan</w:t>
      </w:r>
      <w:r>
        <w:rPr>
          <w:lang w:val="id_ID" w:bidi="id_ID"/>
        </w:rPr>
        <w:t xml:space="preserve"> mengatakan bahwa bangsa Israel tidak akan mendengarkan Tuhan, meskipun sudah diperingatkan Yesaya. Tuhan merujuk pada Allah sendiri dalam perikop ini, tetapi kebanyakan terjemahan menggunakan kata yang sama untuk Tuhan, baik ketika merujuk pada Yesus sebagai tuan maupun ketika merujuk pada Allah Bapa. Untuk informasi lebih lanjut tentang Tuhan, lihat </w:t>
      </w:r>
      <w:r>
        <w:rPr>
          <w:lang w:val="id_ID" w:bidi="id_ID"/>
        </w:rPr>
        <w:t>Tuhan</w:t>
      </w:r>
      <w:r>
        <w:rPr>
          <w:lang w:val="id_ID" w:bidi="id_ID"/>
        </w:rPr>
        <w:t xml:space="preserve"> di Daftar Kata Utama.</w:t>
      </w:r>
    </w:p>
    <w:p>
      <w:pPr/>
      <w:r>
        <w:rPr>
          <w:lang w:val="id_ID" w:bidi="id_ID"/>
        </w:rPr>
      </w:r>
      <w:r>
        <w:rPr>
          <w:lang w:val="id_ID" w:bidi="id_ID"/>
        </w:rPr>
        <w:t xml:space="preserve">Yesaya berbicara tentang orang-orang dari "lidah asing" melalui bibir </w:t>
      </w:r>
      <w:r>
        <w:rPr>
          <w:b/>
          <w:lang w:val="id_ID" w:bidi="id_ID"/>
        </w:rPr>
        <w:t>orang-orang asing</w:t>
      </w:r>
      <w:r>
        <w:rPr>
          <w:lang w:val="id_ID" w:bidi="id_ID"/>
        </w:rPr>
        <w:t xml:space="preserve">. Bibir orang-orang asing berarti kata-kata yang diucapkan orang-orang dari negara atau budaya lain. Seseorang adalah orang asing di suatu negara ketika mereka berada di negara yang bukan tempat mereka dilahirkan. Gunakan kata atau frasa yang sama untuk orang asing seperti yang Anda gunakan pada perikop-perikop sebelumnya. Untuk informasi lebih lanjut tentang orang asing, cari </w:t>
      </w:r>
      <w:r>
        <w:rPr>
          <w:lang w:val="id_ID" w:bidi="id_ID"/>
        </w:rPr>
        <w:t>orang asing</w:t>
      </w:r>
      <w:r>
        <w:rPr>
          <w:lang w:val="id_ID" w:bidi="id_ID"/>
        </w:rPr>
        <w:t xml:space="preserve"> di Daftar Kata Utama.</w:t>
      </w:r>
    </w:p>
    <w:p>
      <w:pPr/>
      <w:r>
        <w:rPr>
          <w:lang w:val="id_ID" w:bidi="id_ID"/>
        </w:rPr>
      </w:r>
      <w:r>
        <w:rPr>
          <w:b/>
          <w:lang w:val="id_ID" w:bidi="id_ID"/>
        </w:rPr>
        <w:t>Lidah asing</w:t>
      </w:r>
      <w:r>
        <w:rPr>
          <w:lang w:val="id_ID" w:bidi="id_ID"/>
        </w:rPr>
        <w:t>, di sini, kemungkinan besar merujuk pada bahasa asing atau bahasa asing yang digunakan orang-orang dari negara lain di negara mereka. Itu tidak berarti karunia bahasa lidah.</w:t>
      </w:r>
    </w:p>
    <w:p>
      <w:pPr/>
      <w:r>
        <w:rPr>
          <w:lang w:val="id_ID" w:bidi="id_ID"/>
        </w:rPr>
      </w:r>
      <w:r>
        <w:rPr>
          <w:lang w:val="id_ID" w:bidi="id_ID"/>
        </w:rPr>
        <w:t>Berhenti di sini dan diskusikan bagaimana Anda dapat menjelaskan bahwa lidah asing berarti bahasa asing, bukan karunia bahasa lidah. Hentikan sebentar audio ini di sini.</w:t>
      </w:r>
    </w:p>
    <w:p>
      <w:pPr/>
      <w:r>
        <w:rPr>
          <w:lang w:val="id_ID" w:bidi="id_ID"/>
        </w:rPr>
      </w:r>
      <w:r>
        <w:rPr>
          <w:lang w:val="id_ID" w:bidi="id_ID"/>
        </w:rPr>
        <w:t xml:space="preserve">Paulus mengatakan bahwa karunia bahasa lidah adalah </w:t>
      </w:r>
      <w:r>
        <w:rPr>
          <w:b/>
          <w:lang w:val="id_ID" w:bidi="id_ID"/>
        </w:rPr>
        <w:t>tanda</w:t>
      </w:r>
      <w:r>
        <w:rPr>
          <w:lang w:val="id_ID" w:bidi="id_ID"/>
        </w:rPr>
        <w:t xml:space="preserve"> bagi orang yang tidak percaya dan bukan orang percaya, dan nubuat adalah tanda bagi orang percaya tetapi bukan orang yang tidak percaya. Sebuah tanda adalah sesuatu yang luar biasa yang terjadi karena suatu alasan yang khusus. Allah dapat memberikan tanda untuk memberi tahu orang-orang bahwa sesuatu yang Allah katakan kepada mereka adalah benar. Gunakan kata atau frasa yang sama untuk tanda seperti yang Anda gunakan pada perikop-perikop sebelumnya. Untuk informasi lebih lanjut tentang tanda-tanda, lihat </w:t>
      </w:r>
      <w:r>
        <w:rPr>
          <w:lang w:val="id_ID" w:bidi="id_ID"/>
        </w:rPr>
        <w:t>tanda</w:t>
      </w:r>
      <w:r>
        <w:rPr>
          <w:lang w:val="id_ID" w:bidi="id_ID"/>
        </w:rPr>
        <w:t xml:space="preserve"> di Daftar Kata Utama.</w:t>
      </w:r>
    </w:p>
    <w:p>
      <w:pPr/>
      <w:r>
        <w:rPr>
          <w:lang w:val="id_ID" w:bidi="id_ID"/>
        </w:rPr>
      </w:r>
      <w:r>
        <w:rPr>
          <w:lang w:val="id_ID" w:bidi="id_ID"/>
        </w:rPr>
        <w:t xml:space="preserve">Paulus berbicara tentang karunia </w:t>
      </w:r>
      <w:r>
        <w:rPr>
          <w:b/>
          <w:lang w:val="id_ID" w:bidi="id_ID"/>
        </w:rPr>
        <w:t>bahasa lidah</w:t>
      </w:r>
      <w:r>
        <w:rPr>
          <w:lang w:val="id_ID" w:bidi="id_ID"/>
        </w:rPr>
        <w:t xml:space="preserve"> dan </w:t>
      </w:r>
      <w:r>
        <w:rPr>
          <w:b/>
          <w:lang w:val="id_ID" w:bidi="id_ID"/>
        </w:rPr>
        <w:t>nubuat</w:t>
      </w:r>
      <w:r>
        <w:rPr>
          <w:lang w:val="id_ID" w:bidi="id_ID"/>
        </w:rPr>
        <w:t xml:space="preserve"> dalam perikop ini. Seseorang yang berbicara "bahasa lidah," atau yang berbicara "dalam bahasa lidah," berarti seseorang yang memiliki karunia khusus dari Roh Kudus. Ketika orang-orang berbicara dalam bahasa lidah seperti ini, mereka biasanya tidak memahami sendiri apa yang sedang mereka katakan. Roh Kudus membuat orang-orang ini berbicara dalam bahasa yang mereka sendiri tidak tahu. Dalam bahasa yang tidak dikenal ini, orang-orang memuji Allah atau berbicara beberapa kebenaran tentang Allah Sebuah nubuat dapat menjadi perintah dari Allah tentang sesuatu yang perlu dilakukan. Itu bisa menjadi sebuah pesan yang menceritakan tentang sesuatu yang akan terjadi di masa depan. Gunakan kata atau frasa yang sama untuk bahasa lidah dan nubuat seperti yang Anda gunakan pada perikop-perikop sebelumnya. Untuk informasi lebih lanjut tentang bahasa lidah dan nubuat, lihat </w:t>
      </w:r>
      <w:r>
        <w:rPr>
          <w:lang w:val="id_ID" w:bidi="id_ID"/>
        </w:rPr>
        <w:t>bahasa lidah</w:t>
      </w:r>
      <w:r>
        <w:rPr>
          <w:lang w:val="id_ID" w:bidi="id_ID"/>
        </w:rPr>
        <w:t xml:space="preserve"> dan </w:t>
      </w:r>
      <w:r>
        <w:rPr>
          <w:lang w:val="id_ID" w:bidi="id_ID"/>
        </w:rPr>
        <w:t>nubuat</w:t>
      </w:r>
      <w:r>
        <w:rPr>
          <w:lang w:val="id_ID" w:bidi="id_ID"/>
        </w:rPr>
        <w:t xml:space="preserve"> di Daftar Kata Utama.</w:t>
      </w:r>
    </w:p>
    <w:p>
      <w:pPr/>
      <w:r>
        <w:rPr>
          <w:lang w:val="id_ID" w:bidi="id_ID"/>
        </w:rPr>
      </w:r>
      <w:r>
        <w:rPr>
          <w:lang w:val="id_ID" w:bidi="id_ID"/>
        </w:rPr>
        <w:t xml:space="preserve">Paulus menunjukkan kepada orang-orang percaya apa yang akan terjadi jika seluruh </w:t>
      </w:r>
      <w:r>
        <w:rPr>
          <w:b/>
          <w:lang w:val="id_ID" w:bidi="id_ID"/>
        </w:rPr>
        <w:t>jemaat</w:t>
      </w:r>
      <w:r>
        <w:rPr>
          <w:lang w:val="id_ID" w:bidi="id_ID"/>
        </w:rPr>
        <w:t xml:space="preserve"> berkumpul dan banyak orang berbicara dalam bahasa lidah atau memberikan nubuat. Dalam Alkitab, kata gereja tidak pernah digunakan untuk merujuk pada sebuah bangunan. Sebaliknya, kata jemaat berarti sebuah komunitas orang-orang yang percaya kepada Yesus. Gunakan kata atau frasa yang sama untuk jemaat seperti yang Anda gunakan pada perikop-perikop sebelumnya. Untuk informasi lebih lanjut tentang jemaat, lihat kata </w:t>
      </w:r>
      <w:r>
        <w:rPr>
          <w:lang w:val="id_ID" w:bidi="id_ID"/>
        </w:rPr>
        <w:t>jemaat</w:t>
      </w:r>
      <w:r>
        <w:rPr>
          <w:lang w:val="id_ID" w:bidi="id_ID"/>
        </w:rPr>
        <w:t xml:space="preserve"> di Daftar Kata Utama.</w:t>
      </w:r>
    </w:p>
    <w:p>
      <w:pPr/>
      <w:r>
        <w:rPr>
          <w:lang w:val="id_ID" w:bidi="id_ID"/>
        </w:rPr>
      </w:r>
      <w:r>
        <w:rPr>
          <w:lang w:val="id_ID" w:bidi="id_ID"/>
        </w:rPr>
        <w:t xml:space="preserve">Ketika seseorang mendengar nubuat, orang itu akan tahu bahwa Allah mengetahui rahasia hati orang itu—pikiran dan tindakan mereka yang tidak diketahui orang lain. Orang itu akan </w:t>
      </w:r>
      <w:r>
        <w:rPr>
          <w:b/>
          <w:lang w:val="id_ID" w:bidi="id_ID"/>
        </w:rPr>
        <w:t>diinsafkan oleh semua orang</w:t>
      </w:r>
      <w:r>
        <w:rPr>
          <w:lang w:val="id_ID" w:bidi="id_ID"/>
        </w:rPr>
        <w:t xml:space="preserve">. Seseorang akan menjadi </w:t>
      </w:r>
      <w:r>
        <w:rPr>
          <w:b/>
          <w:lang w:val="id_ID" w:bidi="id_ID"/>
        </w:rPr>
        <w:t>sangat menyadari dosa</w:t>
      </w:r>
      <w:r>
        <w:rPr>
          <w:lang w:val="id_ID" w:bidi="id_ID"/>
        </w:rPr>
        <w:t xml:space="preserve"> atau kesalahan mereka.</w:t>
      </w:r>
    </w:p>
    <w:p>
      <w:pPr/>
      <w:r>
        <w:rPr>
          <w:lang w:val="id_ID" w:bidi="id_ID"/>
        </w:rPr>
      </w:r>
      <w:r>
        <w:rPr>
          <w:lang w:val="id_ID" w:bidi="id_ID"/>
        </w:rPr>
        <w:t xml:space="preserve">Berhenti di sini dan diskusikan bagaimana Anda akan menerjemahkan gagasan tentang "diinsafkan oleh semua orang," atau "sangat menyadari dosa." Perikop ini tidak menggunakan kata dosa, tetapi Anda mungkin ingin menggunakan kata ini di sini. Untuk informasi lebih lanjut tentang dosa, lihat </w:t>
      </w:r>
      <w:r>
        <w:rPr>
          <w:lang w:val="id_ID" w:bidi="id_ID"/>
        </w:rPr>
        <w:t>dosa</w:t>
      </w:r>
      <w:r>
        <w:rPr>
          <w:lang w:val="id_ID" w:bidi="id_ID"/>
        </w:rPr>
        <w:t xml:space="preserve"> di Daftar Kata Utama. Hentikan sebentar audio ini di sini.</w:t>
      </w:r>
    </w:p>
    <w:p>
      <w:pPr/>
      <w:r>
        <w:rPr>
          <w:lang w:val="id_ID" w:bidi="id_ID"/>
        </w:rPr>
      </w:r>
      <w:r>
        <w:rPr>
          <w:lang w:val="id_ID" w:bidi="id_ID"/>
        </w:rPr>
        <w:t xml:space="preserve">Ketika </w:t>
      </w:r>
      <w:r>
        <w:rPr>
          <w:b/>
          <w:lang w:val="id_ID" w:bidi="id_ID"/>
        </w:rPr>
        <w:t>seseorang menyembah</w:t>
      </w:r>
      <w:r>
        <w:rPr>
          <w:lang w:val="id_ID" w:bidi="id_ID"/>
        </w:rPr>
        <w:t xml:space="preserve"> Allah, orang itu memberikan penghormatan kepada Allah. Seseorang mengucap syukur, memberikan pujian, dan memberikan penghormatan kepada Allah. Gunakan kata atau frasa yang sama untuk penyembahan seperti yang Anda gunakan pada perikop-perikop sebelumnya. Untuk informasi lebih lanjut tentang penyembahan, lihat </w:t>
      </w:r>
      <w:r>
        <w:rPr>
          <w:lang w:val="id_ID" w:bidi="id_ID"/>
        </w:rPr>
        <w:t>penyembahan</w:t>
      </w:r>
      <w:r>
        <w:rPr>
          <w:lang w:val="id_ID" w:bidi="id_ID"/>
        </w:rPr>
        <w:t xml:space="preserve">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tahap-tahap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siapa yang paling Anda sukai. Anda mungkin memutuskan bahwa Anda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14:26–33</w:t>
      </w:r>
      <w:r>
        <w:rPr>
          <w:lang w:val="id_ID" w:bidi="id_ID"/>
        </w:rPr>
      </w:r>
    </w:p>
    <w:p>
      <w:pPr>
        <w:pStyle w:val="Heading3"/>
      </w:pPr>
      <w:r>
        <w:rPr>
          <w:lang w:val="id_ID" w:bidi="id_ID"/>
        </w:rPr>
        <w:t>Dengar dan Renungkan</w:t>
      </w:r>
    </w:p>
    <w:p>
      <w:pPr/>
      <w:r>
        <w:rPr>
          <w:lang w:val="id_ID" w:bidi="id_ID"/>
        </w:rPr>
      </w:r>
      <w:r>
        <w:rPr>
          <w:lang w:val="id_ID" w:bidi="id_ID"/>
        </w:rPr>
        <w:t>Pada tahap ini, dengarkan 1 Korintus 14:26–33 dan simpanlah dalam hatimu.</w:t>
      </w:r>
    </w:p>
    <w:p>
      <w:pPr/>
      <w:r>
        <w:rPr>
          <w:lang w:val="id_ID" w:bidi="id_ID"/>
        </w:rPr>
      </w:r>
      <w:r>
        <w:rPr>
          <w:lang w:val="id_ID" w:bidi="id_ID"/>
        </w:rPr>
        <w:t>Dengarkan versi audio dari 1 Korintus 14:26–33 sebanyak tiga kali, dalam tiga terjemahan yang berbeda, jika memungkinkan.</w:t>
      </w:r>
    </w:p>
    <w:p>
      <w:pPr/>
      <w:r>
        <w:rPr>
          <w:lang w:val="id_ID" w:bidi="id_ID"/>
        </w:rPr>
      </w:r>
      <w:r>
        <w:rPr>
          <w:lang w:val="id_ID" w:bidi="id_ID"/>
        </w:rPr>
        <w:t>Hentikan sejenak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bagian ini? Hentikan sejenak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sejenak audio ini di sini.</w:t>
      </w:r>
    </w:p>
    <w:p>
      <w:pPr>
        <w:pStyle w:val="ListBullet"/>
        <w:spacing w:line="240" w:lineRule="auto"/>
        <w:ind w:left="720"/>
      </w:pPr>
      <w:r>
        <w:rPr>
          <w:lang w:val="id_ID" w:bidi="id_ID"/>
        </w:rPr>
      </w:r>
      <w:r>
        <w:rPr>
          <w:lang w:val="id_ID" w:bidi="id_ID"/>
        </w:rPr>
        <w:t>Apa yang disampaikan perikop ini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 dari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audio dari 1 Korintus 14:26–33 dalam terjemahan yang paling mudah dimengerti. </w:t>
      </w:r>
    </w:p>
    <w:p>
      <w:pPr/>
      <w:r>
        <w:rPr>
          <w:lang w:val="id_ID" w:bidi="id_ID"/>
        </w:rPr>
      </w:r>
      <w:r>
        <w:rPr>
          <w:lang w:val="id_ID" w:bidi="id_ID"/>
        </w:rPr>
        <w:t>Dalam bagian-bagian sebelumnya dari surat Paulus, Paulus membantu orang-orang percaya memahami bagaimana karunia bahasa roh dan nubuat dapat memengaruhi orang lain yang mendengarnya. Paulus sekarang meringkas apa yang telah Paulus katakan dan memberikan instruksi khusus untuk bagaimana orang-orang percaya harus berkumpul untuk beribadah dengan cara yang damai dan tertib. Orang-orang percaya telah bertemu dengan cara yang sering membingungkan, terutama ketika menyangkut karunia rohani seperti berbahasa roh dan nubuat. Paulus mengatakan kepada orang-orang percaya ketika mereka berkumpul untuk menyembah Allah, hal itu tidak boleh membingungkan dan kacau, karena Allah sendiri mencintai damai dan ketertiban.</w:t>
      </w:r>
    </w:p>
    <w:p>
      <w:pPr/>
      <w:r>
        <w:rPr>
          <w:lang w:val="id_ID" w:bidi="id_ID"/>
        </w:rPr>
      </w:r>
      <w:r>
        <w:rPr>
          <w:lang w:val="id_ID" w:bidi="id_ID"/>
        </w:rPr>
        <w:t>Paulus memulai dengan mengajukan pertanyaan yang tidak Paulus harapkan untuk dijawab oleh orang-orang percaya. Paulus bertanya, "Lalu apa?" Paulus bertanya, apa seharusnya langkah-langkah berikutnya ketika orang-orang percaya berkumpul untuk beribadah? Paulus tahu bahwa ketika orang-orang percaya berkumpul, banyak orang percaya akan memiliki sesuatu yang penting yang ingin mereka bagikan dengan orang-orang percaya lainnya. Setiap orang percaya mungkin memiliki karunia rohani yang ingin mereka gunakan atau tunjukkan. Paulus mencantumkan beberapa karunia yang diberikan Roh Kudus kepada seseorang. Ini bukan semua karunia yang dapat diberikan Roh Kudus. Paulus mengatakan bahwa beberapa orang percaya mungkin ingin berbagi himne atau mazmur. Sebuah himne atau mazmur adalah lagu pujian kepada Allah. Beberapa orang percaya mungkin ingin mengajar dan menjelaskan sesuatu tentang Allah. Orang-orang percaya lainnya mungkin memiliki wahyu, atau pesan khusus dari Allah. Beberapa orang percaya mungkin ingin berbicara dalam bahasa roh dan lainnya mungkin memiliki karunia menafsirkan bahasa roh. Paulus mengatakan bahwa apa pun yang dibagikan orang-orang percaya dalam pertemuan harus membangun orang-orang percaya lainnya dan tidak menyebabkan orang-orang merasa bingung.</w:t>
      </w:r>
    </w:p>
    <w:p>
      <w:pPr/>
      <w:r>
        <w:rPr>
          <w:lang w:val="id_ID" w:bidi="id_ID"/>
        </w:rPr>
      </w:r>
      <w:r>
        <w:rPr>
          <w:lang w:val="id_ID" w:bidi="id_ID"/>
        </w:rPr>
        <w:t>Paulus menginstruksikan orang-orang percaya untuk membatasi berapa banyak orang yang dapat berbicara dalam bahasa roh selama pertemuan orang-orang percaya. Paulus mengatakan bahwa hanya dua atau tiga orang percaya yang harus berbicara dalam bahasa roh Orang-orang percaya yang berbicara dalam bahasa roh harus menerimanya secara bergantian untuk berbicara. Jika seorang percaya ingin berbicara dalam bahasa roh, baik orang percaya yang ingin berbicara, atau orang percaya lainnya yang mendengarkan, harus menjelaskan maknanya. Jika tidak ada yang dapat menjelaskan maknanya, orang-orang percaya yang ingin berbicara dalam bahasa roh harus tetap diam dan berbicara kepada dirinya sendiri dan Allah. Beberapa orang berpikir bahwa ketika Paulus mengatakan hal ini, Paulus bermaksud orang percaya harus menunggu sampai orang percaya berada di ruang pribadi setelah pertemuan itu, dan kemudian berbicara dalam bahasa roh kepada Allah. Orang-orang lain berpikir bahwa Paulus mengatakan orang percaya harus tetap diam selama pertemuan dan berbicara kepada Allah dalam pikiran mereka sehingga tidak ada orang lain yang dapat mendengar apa yang mereka katakan. Tidak jelas mana dari antara ini yang dimaksud Paulus, tetapi tujuan Paulus adalah untuk memastikan bahwa tidak ada seorang pun yang berbicara dengan suara keras dalam bahasa roh tanpa penjelasan dan menyebabkan kebingungan bagi orang-orang percaya lainnya.</w:t>
      </w:r>
    </w:p>
    <w:p>
      <w:pPr/>
      <w:r>
        <w:rPr>
          <w:lang w:val="id_ID" w:bidi="id_ID"/>
        </w:rPr>
      </w:r>
      <w:r>
        <w:rPr>
          <w:lang w:val="id_ID" w:bidi="id_ID"/>
        </w:rPr>
        <w:t>Selanjutnya, Paulus berbicara tentang nubuat. Paulus memiliki instruksi yang sama untuk bagaimana orang-orang percaya harus menggunakan karunia nubuat mereka. Paulus mengatakan bahwa tidak boleh lebih dari dua atau tiga orang yang bernubuat. Beberapa terjemahan mengatakan hanya dua atau tiga nabi yang harus berbicara. Seorang nabi kadang-kadang dapat merujuk pada kelompok orang tertentu yang pekerjaannya di jemaat adalah membawa pesan dari Allah. Orang-orang kadang-kadang bertanya kepada para nabi apa yang harus dilakukan sehingga para nabi dapat menyampaikan kepada orang-orang apa yang Allah katakan. Paulus tidak merujuk pada para nabi ini. Maksud Paulus adalah siapa pun dalam pertemuan dengan karunia nubuat. Paulus mengatakan bahwa dua atau tiga orang percaya harus bernubuat, dan orang-orang percaya lainnya harus mendengarkan dengan saksama. Paulus ingin orang-orang percaya lainnya memeriksa pesan-pesan yang mereka dengar dan memutuskan apakah pesan-pesan itu benar-benar berasal dari Allah. Jika seorang percaya merasa bahwa Allah telah memberikan pesan atau nubuat kepada orang percaya tersebut untuk dibagikan sementara orang lain sedang bernubuat, orang yang bernubuat harus berhenti dan membiarkan orang percaya yang lain berbicara. Seringkali, jika seseorang berbagi pesan dari Allah, orang itu akan berdiri untuk berbicara. Paulus mengatakan bahwa Allah mungkin memilih untuk memberikan pesan kepada seorang percaya yang sedang duduk dan mendengarkan. Sama seperti instruksi Paulus tentang bahasa roh, Paulus ingin orang-orang percaya bergantian ketika mereka bernubuat dan tidak semua berbicara sekaligus. Paulus ingin pertemuan tetap damai, sehingga semua orang percaya dapat mendengar pesan-pesan Allah, belajar dari semua pesan itu, dan dikuatkan.</w:t>
      </w:r>
    </w:p>
    <w:p>
      <w:pPr/>
      <w:r>
        <w:rPr>
          <w:lang w:val="id_ID" w:bidi="id_ID"/>
        </w:rPr>
      </w:r>
      <w:r>
        <w:rPr>
          <w:lang w:val="id_ID" w:bidi="id_ID"/>
        </w:rPr>
        <w:t>Berhentilah di sini dan diskusikan pertanyaan berikut sebagai kelompok: Dalam jemaat atau pertemuan Anda, bagaimana Anda memastikan hal-hal tetap teratur selama ibadah atau pengajaran? Apa saja hal yang Anda lakukan yang membantu semua orang bergantian dan mendengarkan dengan saksama? Mengapa Anda berpikir bahwa ini penting bagi seluruh kelompok? Hentikan sejenak audio ini di sini.</w:t>
      </w:r>
    </w:p>
    <w:p>
      <w:pPr/>
      <w:r>
        <w:rPr>
          <w:lang w:val="id_ID" w:bidi="id_ID"/>
        </w:rPr>
      </w:r>
      <w:r>
        <w:rPr>
          <w:lang w:val="id_ID" w:bidi="id_ID"/>
        </w:rPr>
        <w:t>Paulus tidak ingin pertemuan orang-orang percaya kacau dengan semua orang yang berbicara pada saat yang sama. Paulus mengatakan bahwa mereka yang bernubuat harus memiliki pengendalian diri. Meskipun Allah, melalui Roh Kudus, memberikan pesan Allah kepada orang-orang percaya yang bernubuat, orang-orang percaya masih memegang kendali atas kapan mereka berbicara. Roh Kudus tidak mengambil alih seseorang. Paulus mengatakan roh para nabi, atau pikiran dan emosi batin mereka, berada dalam kendali para nabi. Bahkan jika orang percaya merasa sangat bersemangat tentang apa yang ingin mereka bagikan, orang percaya itu harus menunggu giliran orang percaya itu dan tidak menyebabkan gangguan.</w:t>
      </w:r>
    </w:p>
    <w:p>
      <w:pPr/>
      <w:r>
        <w:rPr>
          <w:lang w:val="id_ID" w:bidi="id_ID"/>
        </w:rPr>
      </w:r>
      <w:r>
        <w:rPr>
          <w:lang w:val="id_ID" w:bidi="id_ID"/>
        </w:rPr>
        <w:t>Berhentilah di sini dan diskusikan pertanyaan ini sebagai kelompok: Ketika Anda berada dalam kelompok di mana semua orang berbicara pada saat yang sama, seperti apa rasanya? Seberapa sulitnya untuk mendengar dan memahami apa yang dikatakan semua orang? Bagaimana perasaan Anda karenanya? Hentikan sejenak audio ini di sini.</w:t>
      </w:r>
    </w:p>
    <w:p>
      <w:pPr/>
      <w:r>
        <w:rPr>
          <w:lang w:val="id_ID" w:bidi="id_ID"/>
        </w:rPr>
      </w:r>
      <w:r>
        <w:rPr>
          <w:lang w:val="id_ID" w:bidi="id_ID"/>
        </w:rPr>
        <w:t>Paulus mengakhiri bagian dari perikop ini dengan mengingatkan orang-orang percaya akan sifat Allah. Allah adalah Allah damai, bukan kekacauan dan tidak beraturan. Cara orang-orang percaya berkumpul untuk beribadah harus mencerminkan karakter dan sifat Allah dan menunjukkan siapa Allah itu. Allah ingin damai, rasa hormat, dan ketertiban dalam pertemuan, bukan kebingungan. Damai di sini tidak berarti keheningan; damai berarti harmoni dalam kelompok. Jika orang-orang percaya mengikuti instruksi Paulus, pertemuan mereka akan penuh dengan damai, dan semua orang akan bertumbuh dalam iman mereka. Semua pertemuan orang-orang kudus, atau umat Allah, harus mencerminkan karakter Allah dengan cara ini.</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audio dari 1 Korintus 14:26–33 dalam terjemahan yang paling mudah dimengerti. </w:t>
      </w:r>
    </w:p>
    <w:p>
      <w:pPr/>
      <w:r>
        <w:rPr>
          <w:lang w:val="id_ID" w:bidi="id_ID"/>
        </w:rPr>
      </w:r>
      <w:r>
        <w:rPr>
          <w:lang w:val="id_ID" w:bidi="id_ID"/>
        </w:rPr>
        <w:t>Dalam tahap ini, kelompok akan menentukan bagian, tokoh, dan latar dari perikop ini. Selanjutnya, kelompok akan memeragakan perikop ini.</w:t>
      </w:r>
    </w:p>
    <w:p>
      <w:pPr/>
      <w:r>
        <w:rPr>
          <w:lang w:val="id_ID" w:bidi="id_ID"/>
        </w:rPr>
      </w:r>
      <w:r>
        <w:rPr>
          <w:lang w:val="id_ID" w:bidi="id_ID"/>
        </w:rPr>
        <w:t>Perikop ini memiliki empat bagian.</w:t>
      </w:r>
    </w:p>
    <w:p>
      <w:pPr/>
      <w:r>
        <w:rPr>
          <w:lang w:val="id_ID" w:bidi="id_ID"/>
        </w:rPr>
      </w:r>
      <w:r>
        <w:rPr>
          <w:b/>
          <w:lang w:val="id_ID" w:bidi="id_ID"/>
        </w:rPr>
        <w:t>Pada bagian pertama:</w:t>
      </w:r>
      <w:r>
        <w:rPr>
          <w:lang w:val="id_ID" w:bidi="id_ID"/>
        </w:rPr>
        <w:t xml:space="preserve"> Paulus berbicara tentang bagaimana orang-orang percaya harus menggunakan karunia mereka ketika mereka berkumpul bersama. Paulus mencantumkan beberapa karunia rohani yang berbeda dan menjelaskan bahwa orang-orang percaya harus menggunakan karunia ini dengan cara yang teratur untuk menguatkan orang-orang percaya lainnya.</w:t>
      </w:r>
    </w:p>
    <w:p>
      <w:pPr/>
      <w:r>
        <w:rPr>
          <w:lang w:val="id_ID" w:bidi="id_ID"/>
        </w:rPr>
      </w:r>
      <w:r>
        <w:rPr>
          <w:b/>
          <w:lang w:val="id_ID" w:bidi="id_ID"/>
        </w:rPr>
        <w:t>Pada bagian kedua:</w:t>
      </w:r>
      <w:r>
        <w:rPr>
          <w:lang w:val="id_ID" w:bidi="id_ID"/>
        </w:rPr>
        <w:t xml:space="preserve"> Paulus memberikan instruksi khusus tentang berbicara dalam bahasa roh.</w:t>
      </w:r>
    </w:p>
    <w:p>
      <w:pPr/>
      <w:r>
        <w:rPr>
          <w:lang w:val="id_ID" w:bidi="id_ID"/>
        </w:rPr>
      </w:r>
      <w:r>
        <w:rPr>
          <w:b/>
          <w:lang w:val="id_ID" w:bidi="id_ID"/>
        </w:rPr>
        <w:t>Pada bagian ketiga:</w:t>
      </w:r>
      <w:r>
        <w:rPr>
          <w:lang w:val="id_ID" w:bidi="id_ID"/>
        </w:rPr>
        <w:t xml:space="preserve"> Paulus memberikan instruksi khusus tentang bernubuat.</w:t>
      </w:r>
    </w:p>
    <w:p>
      <w:pPr/>
      <w:r>
        <w:rPr>
          <w:lang w:val="id_ID" w:bidi="id_ID"/>
        </w:rPr>
      </w:r>
      <w:r>
        <w:rPr>
          <w:b/>
          <w:lang w:val="id_ID" w:bidi="id_ID"/>
        </w:rPr>
        <w:t>Pada bagian keempat:</w:t>
      </w:r>
      <w:r>
        <w:rPr>
          <w:lang w:val="id_ID" w:bidi="id_ID"/>
        </w:rPr>
        <w:t xml:space="preserve"> Paulus menjelaskan bahwa Allah bukan Allah kekacauan, tetapi Allah damai. Ini berarti bahwa semua yang dilakukan orang-orang percaya di jemaat harus mencerminkan karakter Allah.</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Orang-orang percaya</w:t>
      </w:r>
    </w:p>
    <w:p>
      <w:pPr>
        <w:pStyle w:val="ListBullet"/>
        <w:spacing w:line="240" w:lineRule="auto"/>
        <w:ind w:left="720"/>
      </w:pPr>
      <w:r>
        <w:rPr>
          <w:lang w:val="id_ID" w:bidi="id_ID"/>
        </w:rPr>
      </w:r>
      <w:r>
        <w:rPr>
          <w:lang w:val="id_ID" w:bidi="id_ID"/>
        </w:rPr>
        <w:t>Orang-orang yang berbicara dalam bahasa roh</w:t>
      </w:r>
    </w:p>
    <w:p>
      <w:pPr>
        <w:pStyle w:val="ListBullet"/>
        <w:spacing w:line="240" w:lineRule="auto"/>
        <w:ind w:left="720"/>
      </w:pPr>
      <w:r>
        <w:rPr>
          <w:lang w:val="id_ID" w:bidi="id_ID"/>
        </w:rPr>
      </w:r>
      <w:r>
        <w:rPr>
          <w:lang w:val="id_ID" w:bidi="id_ID"/>
        </w:rPr>
        <w:t>Dan orang-orang yang bernubuat</w:t>
      </w:r>
    </w:p>
    <w:p>
      <w:pPr/>
      <w:r>
        <w:rPr>
          <w:lang w:val="id_ID" w:bidi="id_ID"/>
        </w:rPr>
      </w:r>
      <w:r>
        <w:rPr>
          <w:lang w:val="id_ID" w:bidi="id_ID"/>
        </w:rPr>
        <w:t>Dalam bagian pertama perikop ini, Paulus menanyakan pertanyaan yang tidak Paulus harapkan untuk dijawab oleh orang-orang percaya: "Lalu apa, saudara-saudara?" Pertanyaan ini membawa pergeseran fokus dari membantu orang-orang percaya memahami mengapa karunia rohani orang-orang percaya harus digunakan dengan cara0cara tertentu, sekarang menjadi penerapan praktis tentang bagaimana orang-orang percaya harus mengatur pertemuan ibadah. Paulus ingin memperbaiki perilaku orang-orang percaya ketika orang-orang percaya berkumpul, karena pertemuan orang-orang percaya itu kacau. Semua orang-orang percaya berbicara pada saat yang sama dan tidak mendengarkan satu sama lain. Orang-orang percaya menggunakan karunia-karunia rohani mereka untuk pamer bukannya untuk kepentingan semua orang. Instruksi-instruksi Paulus adalah membantu orang-orang percaya agar berkumpul dengan cara yang damai dan tertib dan akan membantu membangun semua orang.</w:t>
      </w:r>
    </w:p>
    <w:p>
      <w:pPr/>
      <w:r>
        <w:rPr>
          <w:lang w:val="id_ID" w:bidi="id_ID"/>
        </w:rPr>
      </w:r>
      <w:r>
        <w:rPr>
          <w:lang w:val="id_ID" w:bidi="id_ID"/>
        </w:rPr>
        <w:t>Berhentilah di sini dan diskusikan pertanyaan berikut sebagai kelompok: Menurut Anda mengapa Paulus menggunakan pertanyaan-pertanyaan yang tidak Paulus harapkan untuk dijawab oleh orang-orang percaya alih-alih memberikan instruksi langsung? Bagaimana hal ini membantu Paulus untuk menjelaskan maksud Paulus? Bagaimana Anda akan menerjemahkan hal ini untuk mengubah fokus pada bagaimana seharusnya mengatur pertemuan ibadah bagi orang-orang percaya? Hentikan sejenak audio ini di sini.</w:t>
      </w:r>
    </w:p>
    <w:p>
      <w:pPr/>
      <w:r>
        <w:rPr>
          <w:lang w:val="id_ID" w:bidi="id_ID"/>
        </w:rPr>
      </w:r>
      <w:r>
        <w:rPr>
          <w:lang w:val="id_ID" w:bidi="id_ID"/>
        </w:rPr>
        <w:t>Paulus memahami bahwa ketika orang-orang percaya berkumpul untuk beribadah, setiap orang percaya mungkin ingin berbagi sesuatu dengan orang-orang percaya lainnya. Beberapa orang percaya mungkin menyanyikan himne atau mazmur—sebuah lagu pujian kepada Allah. Beberapa orang percaya mungkin memiliki pengajaran—pelajaran tentang Allah yang ingin mereka bagikan. Orang percaya lainnya mungkin berbahasa roh—bahasa khusus dari Allah—dan beberapa mungkin memberikan wahyu atau bernubuat. Dalam perikop ini, wahyu dan nubuatan sangat mirip. Paulus menggunakan kedua kata sepanjang perikop ini berarti pesan dari Allah. Wahyu secara khusus dapat berarti bahwa pesan yang Allah bagikan mungkin mencolok atau tidak biasa. Paulus mengatakan bahwa semua hal ini penting tetapi semuanya harus dilakukan dengan cara yang membantu semua orang belajar dan bertumbuh. Paulus tidak mencantumkan karunia rohani dalam urutan khusus apa pun. Paulus tidak mengatakan bahwa ini adalah perintah yang harus dilakukan orang-orang di jemaat, atau bahwa salah satu karunia itu lebih penting daripada karunia-karunia lainnya.</w:t>
      </w:r>
    </w:p>
    <w:p>
      <w:pPr/>
      <w:r>
        <w:rPr>
          <w:lang w:val="id_ID" w:bidi="id_ID"/>
        </w:rPr>
      </w:r>
      <w:r>
        <w:rPr>
          <w:lang w:val="id_ID" w:bidi="id_ID"/>
        </w:rPr>
        <w:t>Dalam bagian kedua perikop ini, Paulus memberikan instruksi yang jelas dan spesifik tentang bagaimana orang-orang percaya harus menggunakan karunia bahasa roh dalam pertemuan umum. Paulus mengatakan kepada orang-orang percaya untuk membatasi berapa banyak orang yang berbahasa roh tidak lebih dari tiga. Mungkin Paulus bermaksud bahwa tidak lebih dari tiga orang percaya boleh berbicara dalam bahasa roh sepanjang waktu orang-orang percaya berkumpul, atau mungkin Paulus bermaksud bahwa tidak lebih dari tiga orang percaya boleh berbicara dalam bahasa roh satu demi satu. Bagaimanapun juga, fokus Paulus adalah untuk menjelaskan bahwa orang-orang percaya harus bergantian untuk berbicara dalam bahasa roh jika seseorang dapat membawa penjelasan. Paulus melangkah lebih jauh dan mengatakan jika tidak ada seorang pun dari orang-orang percaya yang berkumpul dapat menjelaskan bahasa roh, orang percaya yang ingin berbahasa roh harus tetap berdiam diri selama pertemuan itu. Ini tidak berarti orang percaya tidak diizinkan untuk berbicara dalam bahasa roh sama sekali. Sebaliknya, Paulus berkata, orang percaya harus "berbicara kepada dirinya sendiri dan kepada Allah." Orang percaya masih dapat berbahasa roh secara pribadi, tetapi ucapan orang ini tidak membantu untuk dibagikan di depan umum tanpa penjelasan karena hal itu menyebabkan kebingungan bagi seluruh kelompok. Tujuan dari karunia rohani adalah untuk membangun jemaat dan jika orang-orang tidak mengerti apa yang mereka lihat atau dengar, mereka tidak dapat memperoleh manfaat darinya.</w:t>
      </w:r>
    </w:p>
    <w:p>
      <w:pPr/>
      <w:r>
        <w:rPr>
          <w:lang w:val="id_ID" w:bidi="id_ID"/>
        </w:rPr>
      </w:r>
      <w:r>
        <w:rPr>
          <w:lang w:val="id_ID" w:bidi="id_ID"/>
        </w:rPr>
        <w:t>Berhentilah di sini dan diskusikan pertanyaan berikut secara kelompok: Paulus menggunakan bahasa langsung untuk menjelaskan bagaimana orang-orang percaya di Korintus harus mengatur pertemuan mereka. Dalam kehidupan Anda sendiri, kapan Anda merasa sangat membantu untuk memberikan instruksi yang sangat spesifik, seperti yang dilakukan Paulus di sini, sehingga semua orang akan mengerti bagaimana melakukan sesuatu? Hentikan sejenak audio ini di sini.</w:t>
      </w:r>
    </w:p>
    <w:p>
      <w:pPr/>
      <w:r>
        <w:rPr>
          <w:lang w:val="id_ID" w:bidi="id_ID"/>
        </w:rPr>
      </w:r>
      <w:r>
        <w:rPr>
          <w:lang w:val="id_ID" w:bidi="id_ID"/>
        </w:rPr>
        <w:t>Dalam bagian ketiga dari perikop ini, Paulus memberikan instruksi tentang bernubuat dengan cara yang sama seperti Paulus memberikan instruksi tentang bahasa roh. Paulus kembali mengatakan bahwa orang-orang percaya harus membatasi berapa banyak orang percaya yang dapat bernubuat. Paulus mengatakan bahwa orang-orang percaya lainnya harus berpikir dengan hati-hati tentang pesan yang mereka dengar dan memutuskan apakah itu pesan yang baik atau buruk. Akhirnya, sekali lagi, Paulus mengatakan kepada orang-orang percaya yang bernubuat untuk berdiam diri dalam keadaan tertentu.</w:t>
      </w:r>
    </w:p>
    <w:p>
      <w:pPr/>
      <w:r>
        <w:rPr>
          <w:lang w:val="id_ID" w:bidi="id_ID"/>
        </w:rPr>
      </w:r>
      <w:r>
        <w:rPr>
          <w:lang w:val="id_ID" w:bidi="id_ID"/>
        </w:rPr>
        <w:t>Paulus mengatakan bahwa tidak boleh lebih dari tiga orang yang bernubuat. Tidak jelas apakah Paulus bermaksud tidak lebih dari tiga orang di seluruh pertemuan atau tidak lebih dari tiga orang satu per satu pada satu waktu. Paulus mengatakan bahwa sampai dua atau tiga nabi harus berbicara, tetapi Paulus juga memberikan instruksi lebih lanjut. Paulus ingin orang-orang percaya "menimbang dengan hati-hati" apa yang dikatakan. Ini berbeda dengan bahasa roh, di mana seseorang harus menafsirkan apa yang dikatakan orang itu. Nubuat mengharuskan orang-orang berpikir dengan hati-hati tentang apa yang mereka dengar. Frasa "menimbang apa yang mereka dengar" berarti orang-orang percaya lainnya perlu mendengarkan dengan saksama dan menilai apakah nubuat itu sesuai dengan kebenaran Allah—apa yang diajarkan Kitab Suci. Orang-orang percaya tidak boleh menerima begitu saja apa pun yang dikatakan sebagai kebenaran. Berbagai orang mungkin mengaku berbicara atas nama Allah, tetapi orang-orang ini tidak selalu jujur. Paulus menasihati orang-orang percaya untuk mendengarkan nubuat dengan hikmat dan memutuskan apakah pesan itu membangun dan menguatkan serta menghibur orang-orang percaya lainnya. Adalah tanggung jawab semua orang percaya untuk memutuskan apa yang benar dan tepat.</w:t>
      </w:r>
    </w:p>
    <w:p>
      <w:pPr/>
      <w:r>
        <w:rPr>
          <w:lang w:val="id_ID" w:bidi="id_ID"/>
        </w:rPr>
      </w:r>
      <w:r>
        <w:rPr>
          <w:lang w:val="id_ID" w:bidi="id_ID"/>
        </w:rPr>
        <w:t>Berhentilah di sini dan diskusikan pertanyaan berikut sebagai kelompok: Bagaimana Anda memutuskan apa yang benar ketika Anda mendengar informasi dan pendapat dalam kehidupan sehari-hari? Dapatkah Anda memikirkan saat Anda harus "menimbang dengan hati-hati" apa yang dikatakan seseorang untuk memastikan hal itu selaras dengan nilai-nilai atau kepercayaan Anda? Perhatikan cara Anda menggambarkan bagaimana Anda memutuskan informasi apa yang benar dan baik. Hentikan sejenak audio ini di sini.</w:t>
      </w:r>
    </w:p>
    <w:p>
      <w:pPr/>
      <w:r>
        <w:rPr>
          <w:lang w:val="id_ID" w:bidi="id_ID"/>
        </w:rPr>
      </w:r>
      <w:r>
        <w:rPr>
          <w:lang w:val="id_ID" w:bidi="id_ID"/>
        </w:rPr>
        <w:t>Paulus menyelesaikan instruksi Paulus tentang bagaimana menggunakan karunia nubuat dengan mengatakan bahwa jika seorang percaya menerima pesan dari Allah sementara orang percaya lainnya sudah berbagi nubuat, atau pesan dari Allah, orang percaya pertama, atau orang percaya yang sedang berbicara, harus berhenti dan membiarkan orang percaya lainnya berbicara. Orang-orang percaya harus bergantian ketika mereka berbagi nubuat sehingga semua orang percaya dapat belajar dan dikuatkan.</w:t>
      </w:r>
    </w:p>
    <w:p>
      <w:pPr/>
      <w:r>
        <w:rPr>
          <w:lang w:val="id_ID" w:bidi="id_ID"/>
        </w:rPr>
      </w:r>
      <w:r>
        <w:rPr>
          <w:lang w:val="id_ID" w:bidi="id_ID"/>
        </w:rPr>
        <w:t>Dalam bagian terakhir dari perikop ini Paulus menunjukkan kepada orang-orang percaya bahwa instruksi Paulus didasarkan pada karakter Allah sendiri. Paulus mengatakan bahwa Allah bukan Allah kekacauan, tetapi Allah damai sejahtera. Ketika orang-orang percaya berkumpul untuk beribadah, pertemuan-pertemuan orang-orang percaya harus mencerminkan ketertiban dan damai yang sama. Misalnya, orang-orang yang bernubuat harus memiliki pengendalian diri dan bergantian untuk berbicara, karena damai berarti hidup selaras satu sama lain. Sama seperti sifat Allah adalah harmoni dan bukan kekacauan, demikian pula pertemuan harus menjadi tempat di mana semua orang melakukan hal-hal dengan cara yang teratur. Tujuan dari pertemuan ini adalah untuk membangun semua orang-orang percaya. Pertemuan tidak boleh menjadi tempat bagi orang-orang percaya untuk menggunakan karunia rohani mereka untuk keuntungan mereka sendiri. Orang-orang tidak boleh bingung, dan waktu ibadah tidak boleh kacau. Orang-orang percaya harus menjadi lebih kuat secara rohani. Ketika orang-orang percaya mengikuti instruksi Paulus, pertemuan orang-orang percaya akan menunjukkan damai Allah, atau harmoni dan ketertiban.</w:t>
      </w:r>
    </w:p>
    <w:p>
      <w:pPr/>
      <w:r>
        <w:rPr>
          <w:lang w:val="id_ID" w:bidi="id_ID"/>
        </w:rPr>
      </w:r>
      <w:r>
        <w:rPr>
          <w:lang w:val="id_ID" w:bidi="id_ID"/>
        </w:rPr>
        <w:t>Berhentilah di sini dan diskusikan pertanyaan berikut sebagai kelompok: Pikirkan tentang situasi di mana Anda merasa seperti ada kekacauan dan orang-orang bingung karena semua orang mencoba melakukan hal-hal seperti yang mereka inginkan. Kemudian pikirkan tentang situasi di mana Anda merasa semua orang bekerja sama dengan baik untuk mencapai tujuan yang sama. Bagaimana Anda menggambarkan kedua situasi ini? Bagaimana Anda dapat menjelaskan gagasan tentang ketertiban dan harmoni dalam bahasa atau latar budaya Anda sendiri? Bagaimana Anda akan menerjemahkan gagasan bahwa Paulus ingin pertemuan orang-orang percaya menunjukkan karakter Allah? Hentikan sejenak audio ini di sini.</w:t>
      </w:r>
    </w:p>
    <w:p>
      <w:pPr/>
      <w:r>
        <w:rPr>
          <w:lang w:val="id_ID" w:bidi="id_ID"/>
        </w:rPr>
      </w:r>
      <w:r>
        <w:rPr>
          <w:lang w:val="id_ID" w:bidi="id_ID"/>
        </w:rPr>
        <w:t>Beberapa terjemahan termasuk kalimat terakhir di sini yang dianggap beberapa orang menyimpulkan instruksi Paulus kepada orang-orang percaya tentang bagaimana berperilaku ketika orang-orang percaya berkumpul bersama. Pertemuan jemaat harus teratur dan damai, dan ini, atau seharusnya, sama dalam semua pertemuan umat Allah, tidak hanya untuk orang-orang percaya di Korintus. Paulus mengingatkan orang-orang Korintus bahwa orang-orang Korintus adalah "orang-orang kudus" dalam gereja Allah, atau orang-orang kudus yang telah Allah khususkan bagi Allah. Terjemahan lainnya tidak termasuk kalimat ini di sini. Beberapa orang berpikir bahwa kalimat ini memulai bagian berikutnya dari surat Paulus di mana Paulus mulai berbicara tentang bagaimana perempuan harus berperilaku ketika semua orang percaya berkumpul.</w:t>
      </w:r>
    </w:p>
    <w:p>
      <w:pPr/>
      <w:r>
        <w:rPr>
          <w:lang w:val="id_ID" w:bidi="id_ID"/>
        </w:rPr>
      </w:r>
      <w:r>
        <w:rPr>
          <w:lang w:val="id_ID" w:bidi="id_ID"/>
        </w:rPr>
        <w:t>Sekarang, kelompok harus membuat papan cerita, menggambar, atau menggunakan benda-benda untuk memvisualisasikan perikop ini dan tindakan-tindakan yang ada di dalamnya. Gunakan gambar, benda-benda, atau orang-orang untuk menunjukkan karunia yang berbeda di jemaat: Satu orang dapat menyanyikan himne atau mazmur, orang lain dapat memberikan pengajaran, orang lain dapat berbicara dalam bahasa roh, dan orang lain dapat berbagi nubuat. Pastikan semua orang ini bergantian, sama seperti yang Paulus jelaskan, sehingga pertemuan tetap damai. Kemudian, tunjukkan seperti apa rasanya jika semua orang mencoba berbicara pada saat yang sama—betapa membingungkan dan berisiknya! Setelah itu, tunjukkan bagaimana bergiliran memudahkan semua orang untuk mendengarkan dan belajar.</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audio dari 1 Korintus 14:26–33 dalam terjemahan yang paling mudah dimengerti. </w:t>
      </w:r>
    </w:p>
    <w:p>
      <w:pPr/>
      <w:r>
        <w:rPr>
          <w:lang w:val="id_ID" w:bidi="id_ID"/>
        </w:rPr>
      </w:r>
      <w:r>
        <w:rPr>
          <w:lang w:val="id_ID" w:bidi="id_ID"/>
        </w:rPr>
        <w:t>Dalam tahap ini, kelompok akan memperagakan perikop tersebut.</w:t>
      </w:r>
    </w:p>
    <w:p>
      <w:pPr/>
      <w:r>
        <w:rPr>
          <w:lang w:val="id_ID" w:bidi="id_ID"/>
        </w:rPr>
      </w:r>
      <w:r>
        <w:rPr>
          <w:lang w:val="id_ID" w:bidi="id_ID"/>
        </w:rPr>
        <w:t>Perikop ini memiliki empat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Orang-orang percaya</w:t>
      </w:r>
    </w:p>
    <w:p>
      <w:pPr>
        <w:pStyle w:val="ListBullet"/>
        <w:spacing w:line="240" w:lineRule="auto"/>
        <w:ind w:left="720"/>
      </w:pPr>
      <w:r>
        <w:rPr>
          <w:lang w:val="id_ID" w:bidi="id_ID"/>
        </w:rPr>
      </w:r>
      <w:r>
        <w:rPr>
          <w:lang w:val="id_ID" w:bidi="id_ID"/>
        </w:rPr>
        <w:t>Orang-orang yang berbicara dalam bahasa roh</w:t>
      </w:r>
    </w:p>
    <w:p>
      <w:pPr>
        <w:pStyle w:val="ListBullet"/>
        <w:spacing w:line="240" w:lineRule="auto"/>
        <w:ind w:left="720"/>
      </w:pPr>
      <w:r>
        <w:rPr>
          <w:lang w:val="id_ID" w:bidi="id_ID"/>
        </w:rPr>
      </w:r>
      <w:r>
        <w:rPr>
          <w:lang w:val="id_ID" w:bidi="id_ID"/>
        </w:rPr>
        <w:t>Dan orang-orang yang bernubuat</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hentikan sebentar dramanya dan tanyakan pada orang yang sedang memerankan tokoh itu, "Apa yang Anda rasakan atau pikirkan?" Orang yang sedang memerankan karakter itu harus menjawab apa yang mungkin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dramanya dan respon-respon yang mungkin diberikan.</w:t>
      </w:r>
    </w:p>
    <w:p>
      <w:pPr/>
      <w:r>
        <w:rPr>
          <w:lang w:val="id_ID" w:bidi="id_ID"/>
        </w:rPr>
      </w:r>
      <w:r>
        <w:rPr>
          <w:lang w:val="id_ID" w:bidi="id_ID"/>
        </w:rPr>
        <w:t>Paulus berkata, "Lalu apa, saudara-saudara? Ketika Anda berkumpul, setiap orang memiliki himne, pelajaran, wahyu, bahasa, atau penafsiran. Biarlah semua hal dilakukan untuk membangun."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"Jika ada yang berbicara dalam bahasa roh, biarlah hanya ada dua, atau paling banyak tiga, dan masing-masing secara bergantian, dan biarlah seseorang menafsirkan. Tetapi jika tidak ada yang menafsirkan, biarlah orang itu tetap berdiam diri di jemaat dan berbicara kepada dirinya sendiri dan kepada Allah."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percaya,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"Biarlah dua atau tiga nabi berbicara, dan biarlah yang lain menimbang apa yang dikatakan. Jika wahyu diberikan kepada orang lain yang duduk di sana, biarlah orang pertama itu berdiam. Karena Anda semua dapat bernubuat satu per satu, sehingga semua orang dapat belajar dan semua orang dapat dikuatkan."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yang memerankan orang-orang percaya, "Apa yang sedang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"Dan karunia nabi-nabi takluk kepada nabi-nabi. Sebab Allah bukan Allah kekacauan, melainkan Allah damai. Seperti dalam semua jemaat orang-orang kudus."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yang memerankan orang-orang percaya, "Apa yang sedang Anda rasakan atau pikirkan?" Orang-orang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audio dari 1 Korintus 14:26–33 dalam terjemahan yang paling mudah dimengerti. </w:t>
      </w:r>
    </w:p>
    <w:p>
      <w:pPr/>
      <w:r>
        <w:rPr>
          <w:lang w:val="id_ID" w:bidi="id_ID"/>
        </w:rPr>
      </w:r>
      <w:r>
        <w:rPr>
          <w:lang w:val="id_ID" w:bidi="id_ID"/>
        </w:rPr>
        <w:t>Dalam tahap ini, kelompok akan membahas istilah-istilah dan kata-kata penting dalam perikop ini.</w:t>
      </w:r>
    </w:p>
    <w:p>
      <w:pPr/>
      <w:r>
        <w:rPr>
          <w:lang w:val="id_ID" w:bidi="id_ID"/>
        </w:rPr>
      </w:r>
      <w:r>
        <w:rPr>
          <w:lang w:val="id_ID" w:bidi="id_ID"/>
        </w:rPr>
        <w:t xml:space="preserve">Paulus menyebut orang-orang percaya sebagai </w:t>
      </w:r>
      <w:r>
        <w:rPr>
          <w:b/>
          <w:lang w:val="id_ID" w:bidi="id_ID"/>
        </w:rPr>
        <w:t>saudara</w:t>
      </w:r>
      <w:r>
        <w:rPr>
          <w:lang w:val="id_ID" w:bidi="id_ID"/>
        </w:rPr>
        <w:t xml:space="preserve">, atau </w:t>
      </w:r>
      <w:r>
        <w:rPr>
          <w:b/>
          <w:lang w:val="id_ID" w:bidi="id_ID"/>
        </w:rPr>
        <w:t>saudara laki-laki dan perempuan</w:t>
      </w:r>
      <w:r>
        <w:rPr>
          <w:lang w:val="id_ID" w:bidi="id_ID"/>
        </w:rPr>
        <w:t xml:space="preserve">. Gunakan kata atau sebutan yang sama untuk saudara atau saudara dan saudari seperti yang telah Anda pakai pada perikop sebelumnya. </w:t>
      </w:r>
    </w:p>
    <w:p>
      <w:pPr/>
      <w:r>
        <w:rPr>
          <w:lang w:val="id_ID" w:bidi="id_ID"/>
        </w:rPr>
      </w:r>
      <w:r>
        <w:rPr>
          <w:lang w:val="id_ID" w:bidi="id_ID"/>
        </w:rPr>
        <w:t xml:space="preserve">Paulus mengerti bahwa ketika orang-orang percaya berkumpul bersama, semua orang percaya memiliki </w:t>
      </w:r>
      <w:r>
        <w:rPr>
          <w:b/>
          <w:lang w:val="id_ID" w:bidi="id_ID"/>
        </w:rPr>
        <w:t>karunia rohani</w:t>
      </w:r>
      <w:r>
        <w:rPr>
          <w:lang w:val="id_ID" w:bidi="id_ID"/>
        </w:rPr>
        <w:t xml:space="preserve"> yang berbeda yang mungkin ingin mereka bagikan, seperti </w:t>
      </w:r>
      <w:r>
        <w:rPr>
          <w:b/>
          <w:lang w:val="id_ID" w:bidi="id_ID"/>
        </w:rPr>
        <w:t>himne</w:t>
      </w:r>
      <w:r>
        <w:rPr>
          <w:lang w:val="id_ID" w:bidi="id_ID"/>
        </w:rPr>
        <w:t xml:space="preserve"> atau mazmur. Sebuah himne adalah sebuah lagu pujian kepada Allah Para pengikut Yesus menyanyikan lagu-lagu pujian ketika mereka berkumpul.</w:t>
      </w:r>
    </w:p>
    <w:p>
      <w:pPr/>
      <w:r>
        <w:rPr>
          <w:lang w:val="id_ID" w:bidi="id_ID"/>
        </w:rPr>
      </w:r>
      <w:r>
        <w:rPr>
          <w:lang w:val="id_ID" w:bidi="id_ID"/>
        </w:rPr>
        <w:t xml:space="preserve">Berhenti di sini dan diskusikan dalam kelompok kata atau frasa apa yang akan Anda gunakan untuk </w:t>
      </w:r>
      <w:r>
        <w:rPr>
          <w:b/>
          <w:lang w:val="id_ID" w:bidi="id_ID"/>
        </w:rPr>
        <w:t>himne</w:t>
      </w:r>
      <w:r>
        <w:rPr>
          <w:lang w:val="id_ID" w:bidi="id_ID"/>
        </w:rPr>
        <w:t xml:space="preserve">. Untuk informasi lebih lanjut tentang himne, carilah </w:t>
      </w:r>
      <w:r>
        <w:rPr>
          <w:lang w:val="id_ID" w:bidi="id_ID"/>
        </w:rPr>
        <w:t>himne</w:t>
      </w:r>
      <w:r>
        <w:rPr>
          <w:lang w:val="id_ID" w:bidi="id_ID"/>
        </w:rPr>
        <w:t xml:space="preserve"> dalam Daftar Kata Utama. Hentikan sejenak audio ini di sini.</w:t>
      </w:r>
    </w:p>
    <w:p>
      <w:pPr/>
      <w:r>
        <w:rPr>
          <w:lang w:val="id_ID" w:bidi="id_ID"/>
        </w:rPr>
      </w:r>
      <w:r>
        <w:rPr>
          <w:lang w:val="id_ID" w:bidi="id_ID"/>
        </w:rPr>
        <w:t xml:space="preserve">Orang-orang percaya lainnya mungkin memiliki </w:t>
      </w:r>
      <w:r>
        <w:rPr>
          <w:b/>
          <w:lang w:val="id_ID" w:bidi="id_ID"/>
        </w:rPr>
        <w:t>wahyu</w:t>
      </w:r>
      <w:r>
        <w:rPr>
          <w:lang w:val="id_ID" w:bidi="id_ID"/>
        </w:rPr>
        <w:t xml:space="preserve"> yang ingin mereka bagikan. Wahyu adalah ketika Allah mengungkapkan atau menyatakan sesuatu yang sebelumnya tersembunyi atau tidak diketahui. Wahyu dapat mencakup informasi tentang sifat Allah, kehendak Allah, atau kebenaran tertentu yang Allah ingin agar orang-orang mengerti. Dalam perikop ini, wahyu dan nubuatan sangat mirip. Paulus menggunakan kedua kata sepanjang perikop ini berarti pesan dari Allah. Wahyu secara khusus dapat berarti bahwa pesan yang Allah bagikan mungkin luar biasa atau tidak biasa. Gunakan kata atau frasa yang sama untuk wahyu seperti yang Anda gunakan pada perikop sebelumnya. Untuk informasi lebih lanjut tentang istilah wahyu, lihat kata </w:t>
      </w:r>
      <w:r>
        <w:rPr>
          <w:b/>
          <w:lang w:val="id_ID" w:bidi="id_ID"/>
        </w:rPr>
        <w:t>wahyu</w:t>
      </w:r>
      <w:r>
        <w:rPr>
          <w:lang w:val="id_ID" w:bidi="id_ID"/>
        </w:rPr>
        <w:t xml:space="preserve"> di Daftar Kata Utama.</w:t>
      </w:r>
    </w:p>
    <w:p>
      <w:pPr/>
      <w:r>
        <w:rPr>
          <w:lang w:val="id_ID" w:bidi="id_ID"/>
        </w:rPr>
      </w:r>
      <w:r>
        <w:rPr>
          <w:lang w:val="id_ID" w:bidi="id_ID"/>
        </w:rPr>
        <w:t xml:space="preserve">Beberapa orang percaya mungkin ingin berbicara dalam </w:t>
      </w:r>
      <w:r>
        <w:rPr>
          <w:b/>
          <w:lang w:val="id_ID" w:bidi="id_ID"/>
        </w:rPr>
        <w:t>bahasa roh</w:t>
      </w:r>
      <w:r>
        <w:rPr>
          <w:lang w:val="id_ID" w:bidi="id_ID"/>
        </w:rPr>
        <w:t xml:space="preserve">. Karunia bahasa roh adalah ketika Roh Kudus membuat seseorang berbicara dalamm bahasa yang tidak diketahui hanya Allah yang mengerti. Dalam bahasa yang tidak diketahui ini, orang-orang memberikan pujian kepada Allah atau menyatakan kebenaran tentang Allah. Gunakan kata atau frasa yang sama untuk bahasa roh seperti yang Anda gunakan pada perikop sebelumnya. Untuk informasi lebih lanjut tentang bahasa roh, lihat </w:t>
      </w:r>
      <w:r>
        <w:rPr>
          <w:lang w:val="id_ID" w:bidi="id_ID"/>
        </w:rPr>
        <w:t>bahasa</w:t>
      </w:r>
      <w:r>
        <w:rPr>
          <w:lang w:val="id_ID" w:bidi="id_ID"/>
        </w:rPr>
        <w:t xml:space="preserve"> roh di Daftar Kata Utama.</w:t>
      </w:r>
    </w:p>
    <w:p>
      <w:pPr/>
      <w:r>
        <w:rPr>
          <w:lang w:val="id_ID" w:bidi="id_ID"/>
        </w:rPr>
      </w:r>
      <w:r>
        <w:rPr>
          <w:lang w:val="id_ID" w:bidi="id_ID"/>
        </w:rPr>
        <w:t xml:space="preserve">Paulus mengatakan jika tidak ada yang dapat menjelaskan makna bahasa roh, maka seseorang yang ingin berbicara dalam bahasa roh harus tetap </w:t>
      </w:r>
      <w:r>
        <w:rPr>
          <w:b/>
          <w:lang w:val="id_ID" w:bidi="id_ID"/>
        </w:rPr>
        <w:t>berdiam</w:t>
      </w:r>
      <w:r>
        <w:rPr>
          <w:lang w:val="id_ID" w:bidi="id_ID"/>
        </w:rPr>
        <w:t xml:space="preserve"> diri di jemaat dan berbicara kepada dirinya sendiri dan kepada Allah. Gunakan kata atau frasa yang sama untuk gereja seperti yang Anda gunakan pada perikop sebelumnya. Untuk informasi lebih lanjut tentang istilah jemaat, lihat kata </w:t>
      </w:r>
      <w:r>
        <w:rPr>
          <w:lang w:val="id_ID" w:bidi="id_ID"/>
        </w:rPr>
        <w:t>jemaat</w:t>
      </w:r>
      <w:r>
        <w:rPr>
          <w:lang w:val="id_ID" w:bidi="id_ID"/>
        </w:rPr>
        <w:t xml:space="preserve"> di Daftar Kata Utama.</w:t>
      </w:r>
    </w:p>
    <w:p>
      <w:pPr/>
      <w:r>
        <w:rPr>
          <w:lang w:val="id_ID" w:bidi="id_ID"/>
        </w:rPr>
      </w:r>
      <w:r>
        <w:rPr>
          <w:lang w:val="id_ID" w:bidi="id_ID"/>
        </w:rPr>
        <w:t xml:space="preserve">Paulus mengatakan bahwa orang-orang percaya harus membatasi berapa banyak orang berbicara dalam bahasa </w:t>
      </w:r>
      <w:r>
        <w:rPr>
          <w:b/>
          <w:lang w:val="id_ID" w:bidi="id_ID"/>
        </w:rPr>
        <w:t>roh</w:t>
      </w:r>
      <w:r>
        <w:rPr>
          <w:lang w:val="id_ID" w:bidi="id_ID"/>
        </w:rPr>
        <w:t xml:space="preserve"> atau membagikan nubuat ketika mereka berkumpul. Beberapa terjemahan menggunakan kata para nabi di sini. Ini tidak sama dengan para nabi dalam Perjanjian Lama. Dalam Perjanjian Baru, Paulus mengajarkan kepada kita bahwa Roh Kudus memberikan kemampuan kepada beberapa orang untuk bernubuat. Melalui Roh Kudus, Allah bisa memberikan kepada orang-orang percaya ini beberapa pengetahuan atau pengertian yang khusus yang adalah untuk kebaikan gereja. Paulus menyebut ini dengan karunia bernubuat. Mungkin tidak setiap orang percaya memiliki karunia ini, karena Roh Kudus memberikan karunia yang berbeda kepada orang yang berbeda. Gunakan kata atau frasa yang sama untuk nubuat seperti yang Anda gunakan pada perikop sebelumnya. Untuk informasi lebih lanjut tentang istilah nubuat, lihat kata </w:t>
      </w:r>
      <w:r>
        <w:rPr>
          <w:lang w:val="id_ID" w:bidi="id_ID"/>
        </w:rPr>
        <w:t>nubuat</w:t>
      </w:r>
      <w:r>
        <w:rPr>
          <w:lang w:val="id_ID" w:bidi="id_ID"/>
        </w:rPr>
        <w:t xml:space="preserve"> di Daftar Kata Utama.</w:t>
      </w:r>
    </w:p>
    <w:p>
      <w:pPr/>
      <w:r>
        <w:rPr>
          <w:lang w:val="id_ID" w:bidi="id_ID"/>
        </w:rPr>
      </w:r>
      <w:r>
        <w:rPr>
          <w:lang w:val="id_ID" w:bidi="id_ID"/>
        </w:rPr>
        <w:t xml:space="preserve">Ketika Roh Kudus memberikan kepada seseorang karunia nubuat, </w:t>
      </w:r>
      <w:r>
        <w:rPr>
          <w:b/>
          <w:lang w:val="id_ID" w:bidi="id_ID"/>
        </w:rPr>
        <w:t>roh</w:t>
      </w:r>
      <w:r>
        <w:rPr>
          <w:lang w:val="id_ID" w:bidi="id_ID"/>
        </w:rPr>
        <w:t xml:space="preserve"> orang yang bernubuat masih tetap mengendalikan orang itu. Roh merujuk pada roh seseorang yang merupakan bagian dari seseorang yang tidak terlihat—pikiran, perasaan, dan keinginan orang tersebut. Gunakan kata atau frasa yang sama untuk roh seperti yang Anda gunakan pada perikop sebelumnya. Untuk informasi lebih lanjut tentang roh, lihat </w:t>
      </w:r>
      <w:r>
        <w:rPr>
          <w:lang w:val="id_ID" w:bidi="id_ID"/>
        </w:rPr>
        <w:t>Daftar</w:t>
      </w:r>
      <w:r>
        <w:rPr>
          <w:lang w:val="id_ID" w:bidi="id_ID"/>
        </w:rPr>
        <w:t xml:space="preserve"> Kata Utama.</w:t>
      </w:r>
    </w:p>
    <w:p>
      <w:pPr/>
      <w:r>
        <w:rPr>
          <w:lang w:val="id_ID" w:bidi="id_ID"/>
        </w:rPr>
      </w:r>
      <w:r>
        <w:rPr>
          <w:lang w:val="id_ID" w:bidi="id_ID"/>
        </w:rPr>
        <w:t xml:space="preserve">Paulus mengingatkan orang-orang percaya mengapa orang-orang percaya harus berkumpul dengan cara yang damai dan tertib. Paulus mengatakan Allah bukan Allah kekacauan, tetapi Allah </w:t>
      </w:r>
      <w:r>
        <w:rPr>
          <w:b/>
          <w:lang w:val="id_ID" w:bidi="id_ID"/>
        </w:rPr>
        <w:t>damai sejahtera</w:t>
      </w:r>
      <w:r>
        <w:rPr>
          <w:lang w:val="id_ID" w:bidi="id_ID"/>
        </w:rPr>
        <w:t xml:space="preserve">. Damai berarti benar-benar baik dan hidup dalam harmoni. Gunakan kata atau frasa yang sama untuk damai seperti yang telah Anda gunakan pada bagian sebelumnya. Untuk informasi lebih lanjut tentang damai , lihat </w:t>
      </w:r>
      <w:r>
        <w:rPr>
          <w:lang w:val="id_ID" w:bidi="id_ID"/>
        </w:rPr>
        <w:t xml:space="preserve">damai </w:t>
      </w:r>
      <w:r>
        <w:rPr>
          <w:lang w:val="id_ID" w:bidi="id_ID"/>
        </w:rPr>
        <w:t xml:space="preserve"> di Daftar Kata Utama.</w:t>
      </w:r>
    </w:p>
    <w:p>
      <w:pPr/>
      <w:r>
        <w:rPr>
          <w:lang w:val="id_ID" w:bidi="id_ID"/>
        </w:rPr>
      </w:r>
      <w:r>
        <w:rPr>
          <w:lang w:val="id_ID" w:bidi="id_ID"/>
        </w:rPr>
        <w:t xml:space="preserve">Paulus mengatakan bahwa semua orang </w:t>
      </w:r>
      <w:r>
        <w:rPr>
          <w:b/>
          <w:lang w:val="id_ID" w:bidi="id_ID"/>
        </w:rPr>
        <w:t>kudus</w:t>
      </w:r>
      <w:r>
        <w:rPr>
          <w:lang w:val="id_ID" w:bidi="id_ID"/>
        </w:rPr>
        <w:t xml:space="preserve"> dalam jemaat harus berperilaku dengan cara yang sama seperti yang telah Paulus instruksikan kepada orang-orang percaya di Korintus. Orang-orang kudus berarti orang-orang suci Ini adalah orang-orang yang menjadi milik Allah karena mereka adalah orang-orang percaya atau pengikut Yesus. Gunakan kata atau frasa yang sama untuk orang-orang kudus seperti yang Anda gunakan pada bagian sebelumnya. Untuk informasi lebih lanjut tentang orang kudus, lihat </w:t>
      </w:r>
      <w:r>
        <w:rPr>
          <w:lang w:val="id_ID" w:bidi="id_ID"/>
        </w:rPr>
        <w:t>orang kudus</w:t>
      </w:r>
      <w:r>
        <w:rPr>
          <w:lang w:val="id_ID" w:bidi="id_ID"/>
        </w:rPr>
        <w:t xml:space="preserve">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Selanjutnya, kelompok dapat memutuskan versi bagian siapa yang paling Anda sukai. Anda mungkin memutuskan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1 Korintus 14:34–40</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14:34–40 dan simpanlah dalam hatimu.</w:t>
      </w:r>
    </w:p>
    <w:p>
      <w:pPr/>
      <w:r>
        <w:rPr>
          <w:lang w:val="id_ID" w:bidi="id_ID"/>
        </w:rPr>
      </w:r>
      <w:r>
        <w:rPr>
          <w:lang w:val="id_ID" w:bidi="id_ID"/>
        </w:rPr>
        <w:t>Dengarkan versi audio dari 1 Korintus 14:34–40 sebanyak tiga kali, dalam tiga terjemahan yang berbeda, jika memungkinkan.</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audio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14:34–40 dalam terjemahan yang paling mudah dimengerti.</w:t>
      </w:r>
    </w:p>
    <w:p>
      <w:pPr/>
      <w:r>
        <w:rPr>
          <w:lang w:val="id_ID" w:bidi="id_ID"/>
        </w:rPr>
      </w:r>
      <w:r>
        <w:rPr>
          <w:lang w:val="id_ID" w:bidi="id_ID"/>
        </w:rPr>
        <w:t>Dalam perikop-perikop sebelumnya, Paulus memberikan instruksi yang jelas kepada orang-orang percaya tentang bagaimana orang-orang percaya harus berperilaku ketika orang-orang percaya berkumpul bersama. Paulus mengatakan bahwa ketika orang-orang di gereja berkumpul, orang-orang harus memiliki ketertiban yang baik dan tidak menyebabkan kebingungan. Orang-orang percaya harus berperilaku dengan cara yang mencerminkan karakter Allah sendiri. Dalam perikop ini, Paulus memberikan instruksi lebih lanjut, khususnya tentang perempuan di gereja. Paulus mengakhiri dengan meringkas lagi tujuan instruksi yang telah Paulus berikan kepada orang-orang percaya. Paulus mengatakan bahwa orang-orang percaya harus sangat menginginkan karunia rohani, tetapi semua yang dilakukan orang-orang percaya ketika orang-orang percaya berkumpul harus membangun gereja dan bermanfaat bagi semua orang.</w:t>
      </w:r>
    </w:p>
    <w:p>
      <w:pPr/>
      <w:r>
        <w:rPr>
          <w:lang w:val="id_ID" w:bidi="id_ID"/>
        </w:rPr>
      </w:r>
      <w:r>
        <w:rPr>
          <w:lang w:val="id_ID" w:bidi="id_ID"/>
        </w:rPr>
        <w:t>Paulus memulai perikop ini dengan instruksi tentang bagaimana perempuan harus berperilaku di gereja. Paulus mengatakan bahwa perempuan harus tetap berdiam diri di gereja. Perempuan tidak diizinkan untuk berbicara. Beberapa orang berpikir bahwa Paulus hanya memberikan instruksi untuk gereja tertentu di Korintus, di mana segala sesuatu kacau dan tidak tertib. Dalam hal itu, Paulus mungkin telah meminta para perempuan untuk tetap diam karena para perempuan menyela atau menyebabkan gangguan. Dalam bagian-bagian sebelumnya dari surat Paulus kepada orang-orang percaya di Korintus, kita melihat bahwa Paulus mengizinkan perempuan untuk berdoa dan bernubuat di depan umum. Jadi, ada kemungkinan Paulus berbicara tentang masalah tertentu di gereja itu. Orang lain berpikir bahwa Paulus bermaksud bahwa perempuan tidak boleh berbicara atau memimpin di gereja mana pun. Kita tidak tahu persis apa yang Paulus maksudkan di sini, tetapi kita tahu bahwa fokus Paulus adalah untuk memastikan ada keharmonisan dan ketertiban dalam gereja.</w:t>
      </w:r>
    </w:p>
    <w:p>
      <w:pPr/>
      <w:r>
        <w:rPr>
          <w:lang w:val="id_ID" w:bidi="id_ID"/>
        </w:rPr>
      </w:r>
      <w:r>
        <w:rPr>
          <w:lang w:val="id_ID" w:bidi="id_ID"/>
        </w:rPr>
        <w:t xml:space="preserve">Berhenti di sini dan diskusikan pertanyaan ini secara berkelompok: Peran apa yang dimiliki perempuan dalam gereja atau komunitas Anda? Jenis perilaku apa yang mungkin memalukan atau dianggap aib dilakukan bagi perempuan? Hentikan sebentar audio ini di sini. </w:t>
      </w:r>
    </w:p>
    <w:p>
      <w:pPr/>
      <w:r>
        <w:rPr>
          <w:lang w:val="id_ID" w:bidi="id_ID"/>
        </w:rPr>
      </w:r>
      <w:r>
        <w:rPr>
          <w:lang w:val="id_ID" w:bidi="id_ID"/>
        </w:rPr>
        <w:t>Paulus mengatakan bahwa perempuan harus tunduk, yang berarti perempuan harus menunjukkan rasa hormat dan menaati orang yang memiliki otoritas atas perempuan itu. Paulus menyebutkan bahwa ini adalah "apa yang dikatakan hukum," tetapi orang yang lain memiliki gagasan yang berbeda tentang apa yang Paulus maksudkan ketika Paulus mengatakan "hukum." Beberapa orang berpikir bahwa Paulus merujuk pada Kitab Suci, meskipun tidak ada yang spesifik dalam Perjanjian Lama yang mengatakan bahwa perempuan tidak boleh berbicara ketika orang-orang berkumpul bersama. Orang lain berpikir bahwa Paulus berbicara tentang hukum dan kebiasaan budaya pada masa itu, di mana orang-orang sering mengharapkan perempuan diam di depan umum.</w:t>
      </w:r>
    </w:p>
    <w:p>
      <w:pPr/>
      <w:r>
        <w:rPr>
          <w:lang w:val="id_ID" w:bidi="id_ID"/>
        </w:rPr>
      </w:r>
      <w:r>
        <w:rPr>
          <w:lang w:val="id_ID" w:bidi="id_ID"/>
        </w:rPr>
        <w:t xml:space="preserve">Berhenti di sini dan diskusikan dalam kelompok: Jelaskan seseorang yang Anda kenal yang rendah hati dan yang menghormati semua orang. Bagaimana orang ini bertindak? Bagaimana orang lain menanggapi orang ini atau apa pendapat mereka tentang orang ini? Hentikan sebentar audio ini di sini. </w:t>
      </w:r>
    </w:p>
    <w:p>
      <w:pPr/>
      <w:r>
        <w:rPr>
          <w:lang w:val="id_ID" w:bidi="id_ID"/>
        </w:rPr>
      </w:r>
      <w:r>
        <w:rPr>
          <w:lang w:val="id_ID" w:bidi="id_ID"/>
        </w:rPr>
        <w:t>Di gereja di Korintus, suasana menjadi kacau ketika orang-orang berkumpul bersama, dan beberapa perempuan mungkin telah menyela dengan mengajukan pertanyaan sementara orang lain sedang berbicara atau mengajar. Paulus mengatakan bahwa jika perempuan ingin belajar, mereka harus mengajukan pertanyaan kepada suami mereka di rumah untuk menghindari menyebabkan gangguan. Berbicara atau menyela dengan cara ini akan mendatangkan aib atau rasa malu pada seorang perempuan. Ingatlah bahwa Paulus baru saja memberikan aturan kepada gereja Korintus untuk menyembah Allah dengan cara yang teratur dan bergantian untuk berbicara. Paulus mungkin mengatakan ini kepada para perempuan karena Paulus ingin orang-orang bertindak dengan cara yang teratur dan damai khususnya di gereja di Korintus. Atau sekali lagi, mungkin dalam budaya pada saat itu tidak pantas bagi perempuan untuk mempertanyakan ajaran atau nubuat di depan umum.</w:t>
      </w:r>
    </w:p>
    <w:p>
      <w:pPr/>
      <w:r>
        <w:rPr>
          <w:lang w:val="id_ID" w:bidi="id_ID"/>
        </w:rPr>
      </w:r>
      <w:r>
        <w:rPr>
          <w:lang w:val="id_ID" w:bidi="id_ID"/>
        </w:rPr>
        <w:t xml:space="preserve">Berhenti di sini dan diskusikan pertanyaan ini dalam kelompok: Paulus berbicara banyak tentang menjaga ketertiban dalam pertemuan gereja. Jelaskan seperti apa gambaran bekerja dengan cara yang teratur dan penuh hormat di berbagai bidang kehidupan Anda, seperti di tempat kerja, sekolah, atau dalam keluarga Anda. Mengapa penting untuk memiliki ketertiban dan rasa hormat di daerah-daerah ini? Hentikan sebentar audio ini di sini. </w:t>
      </w:r>
    </w:p>
    <w:p>
      <w:pPr/>
      <w:r>
        <w:rPr>
          <w:lang w:val="id_ID" w:bidi="id_ID"/>
        </w:rPr>
      </w:r>
      <w:r>
        <w:rPr>
          <w:lang w:val="id_ID" w:bidi="id_ID"/>
        </w:rPr>
        <w:t>Paulus menantang sikap orang-orang percaya dengan mengajukan pertanyaan yang tidak Paulus harapkan untuk dijawab oleh orang-orang percaya. Pertanyaan Paulus bersifat mengejek. Paulus ingin mengingatkan orang-orang percaya bahwa Firman Allah tidak dimulai dengan orang-orang percaya. Orang-orang Korintus bukanlah orang pertama yang mendengar pesan Allah, dan bukan orang Korintus pula yang membagikan pesan Allah kepada orang lain. Allah memberikan pesan-Nya kepada banyak orang percaya lainnya. Orang-orang percaya di Korintus bukan satu-satunya yang telah mendengar pesan Allah. Orang-orang percaya di Korintus tidak lebih penting atau berbeda daripada orang-orang percaya lainnya dalam pengetahuan atau karunia rohani mereka. Ketika orang-orang percaya di Korintus menyembah dengan cara mereka sendiri, dan bukan seperti yang Paulus katakan bahwa semua gereja harus menyembah, orang-orang percaya di Korintus sedang bersikap sombong. Paulus ingin orang-orang percaya menyadari bahwa ada banyak gereja lain, dan semua gereja harus mencerminkan karakter Allah dalam cara gereja-gereja berperilaku.</w:t>
      </w:r>
    </w:p>
    <w:p>
      <w:pPr/>
      <w:r>
        <w:rPr>
          <w:lang w:val="id_ID" w:bidi="id_ID"/>
        </w:rPr>
      </w:r>
      <w:r>
        <w:rPr>
          <w:lang w:val="id_ID" w:bidi="id_ID"/>
        </w:rPr>
        <w:t>Paulus melanjutkan dengan mengatakan bahwa siapa pun yang menganggap mereka adalah seorang Nabi, atau berpikir bahwa mereka memiliki karunia rohani lainnya, harus mengakui atau menerima bahwa instruksi Paulus berasal dari Tuhan Yesus. Seorang Nabi dalam konteks ini adalah siapa pun yang memiliki karunia nubuat. Mereka yang menolak otoritas dan ajaran Paulus menolak perintah Yesus. Paulus mengatakan bahwa hal-hal yang Paulus ajarkan berasal dari Tuhan. Jika ada yang ingin mengabaikan ajaran Paulus, yang lain juga akan mengabaikan orang itu. Ada gagasan yang berbeda lagi di sini tentang apa yang Paulus maksudkan ketika Paulus berkata, "Jika ada yang tidak mengenali ini, orang lain tidak akan mengenalinya." Beberapa orang berpikir bahwa Paulus memperingatkan orang-orang percaya bahwa Allah akan menolak siapa pun yang mengabaikan ajaran Paulus. Orang lain berpikir bahwa Paulus mengatakan bahwa orang-orang percaya lain harus mendisiplinkan atau mengeluarkan seseorang dari komunitas orang-orang percaya jika orang itu menolak untuk mengikuti instruksi Paulus.</w:t>
      </w:r>
    </w:p>
    <w:p>
      <w:pPr/>
      <w:r>
        <w:rPr>
          <w:lang w:val="id_ID" w:bidi="id_ID"/>
        </w:rPr>
      </w:r>
      <w:r>
        <w:rPr>
          <w:lang w:val="id_ID" w:bidi="id_ID"/>
        </w:rPr>
        <w:t xml:space="preserve">Berhenti di sini dan diskusikan pertanyaan ini dalam kelompok: Bagaimana orang-orang dalam komunitas Anda menanggapi ketika seseorang menolak untuk mengikuti pedoman atau aturan yang penting? Apa dampaknya bagi masyarakat? Hentikan sebentar audio ini di sini. </w:t>
      </w:r>
    </w:p>
    <w:p>
      <w:pPr/>
      <w:r>
        <w:rPr>
          <w:lang w:val="id_ID" w:bidi="id_ID"/>
        </w:rPr>
      </w:r>
      <w:r>
        <w:rPr>
          <w:lang w:val="id_ID" w:bidi="id_ID"/>
        </w:rPr>
        <w:t>Paulus membuat satu pernyataan besar tentang semua yang telah Paulus katakan tentang bagaimana orang-orang percaya harus bertindak ketika mereka berkumpul bersama. Paulus mengatakan bahwa orang-orang percaya harus sangat menginginkan karunia nubuat karena itu membantu membangun gereja dan membuat gereja lebih kuat. Paulus juga mengatakan bahwa bahasa lidah harus diizinkan di gereja, jika seseorang dapat menjelaskan maknanya. Orang-orang percaya harus selalu menunjukkan rasa hormat, kepedulian, dan ketertiban, karena ini adalah cara Allah juga bertindak.</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14:34–40 dalam terjemahan yang paling mudah dimengerti.</w:t>
      </w:r>
    </w:p>
    <w:p>
      <w:pPr/>
      <w:r>
        <w:rPr>
          <w:lang w:val="id_ID" w:bidi="id_ID"/>
        </w:rPr>
      </w:r>
      <w:r>
        <w:rPr>
          <w:lang w:val="id_ID" w:bidi="id_ID"/>
        </w:rPr>
        <w:t>Dalam tahap ini, kelompok akan menentukan bagian, tokoh, dan latar dari perikop ini. Selanjutnya, kelompok akan memeragakan perikop ini.</w:t>
      </w:r>
    </w:p>
    <w:p>
      <w:pPr/>
      <w:r>
        <w:rPr>
          <w:lang w:val="id_ID" w:bidi="id_ID"/>
        </w:rPr>
      </w:r>
      <w:r>
        <w:rPr>
          <w:lang w:val="id_ID" w:bidi="id_ID"/>
        </w:rPr>
        <w:t>Perikop ini memiliki empat bagian.</w:t>
      </w:r>
    </w:p>
    <w:p>
      <w:pPr/>
      <w:r>
        <w:rPr>
          <w:lang w:val="id_ID" w:bidi="id_ID"/>
        </w:rPr>
      </w:r>
      <w:r>
        <w:rPr>
          <w:b/>
          <w:lang w:val="id_ID" w:bidi="id_ID"/>
        </w:rPr>
        <w:t>Pada bagian pertama:</w:t>
      </w:r>
      <w:r>
        <w:rPr>
          <w:lang w:val="id_ID" w:bidi="id_ID"/>
        </w:rPr>
        <w:t xml:space="preserve"> Paulus menyuruh perempuan untuk tetap diam di gereja dan menaati orang-orang yang memiliki otoritas, seperti yang dikatakan hukum. Jika perempuan memiliki pertanyaan, para perempuan harus mengajukan pertanyaan kepada suami mereka di rumah. Seorang perempuan membawa rasa malu pada dirinya sendiri jika ia berbicara dan menyebabkan gangguan di gereja.</w:t>
      </w:r>
    </w:p>
    <w:p>
      <w:pPr/>
      <w:r>
        <w:rPr>
          <w:lang w:val="id_ID" w:bidi="id_ID"/>
        </w:rPr>
      </w:r>
      <w:r>
        <w:rPr>
          <w:b/>
          <w:lang w:val="id_ID" w:bidi="id_ID"/>
        </w:rPr>
        <w:t>Pada bagian kedua:</w:t>
      </w:r>
      <w:r>
        <w:rPr>
          <w:lang w:val="id_ID" w:bidi="id_ID"/>
        </w:rPr>
        <w:t xml:space="preserve"> Paulus menantang sikap sombong orang-orang percaya. Paulus bertanya kepada orang-orang percaya di Korintus apakah Firman Allah dimulai bersama mereka atau apakah orang-orang percaya adalah satu-satunya orang yang telah mendengarnya.</w:t>
      </w:r>
    </w:p>
    <w:p>
      <w:pPr/>
      <w:r>
        <w:rPr>
          <w:lang w:val="id_ID" w:bidi="id_ID"/>
        </w:rPr>
      </w:r>
      <w:r>
        <w:rPr>
          <w:b/>
          <w:lang w:val="id_ID" w:bidi="id_ID"/>
        </w:rPr>
        <w:t>Pada bagian ketiga:</w:t>
      </w:r>
      <w:r>
        <w:rPr>
          <w:lang w:val="id_ID" w:bidi="id_ID"/>
        </w:rPr>
        <w:t xml:space="preserve"> Paulus memberikan peringatan yang kuat. Paulus mengatakan bahwa siapa pun yang menganggap mereka adalah seorang Nabi, atau berpikir bahwa mereka memiliki karunia rohani, harus mengenali atau tidak mengabaikan bahwa ajaran Paulus berasal dari Tuhan Yesus. Jika ada orang yang mengabaikan ajaran ini, orang lain akan mengabaikan dan tidak mengakui orang tersebut.</w:t>
      </w:r>
    </w:p>
    <w:p>
      <w:pPr/>
      <w:r>
        <w:rPr>
          <w:lang w:val="id_ID" w:bidi="id_ID"/>
        </w:rPr>
      </w:r>
      <w:r>
        <w:rPr>
          <w:b/>
          <w:lang w:val="id_ID" w:bidi="id_ID"/>
        </w:rPr>
        <w:t>Pada bagian keempat:</w:t>
      </w:r>
      <w:r>
        <w:rPr>
          <w:lang w:val="id_ID" w:bidi="id_ID"/>
        </w:rPr>
        <w:t xml:space="preserve"> Paulus mendorong orang-orang percaya untuk sangat menginginkan karunia nubuat dan mengizinkan berbicara dalam bahasa lidah, jika mereka melakukannya dengan cara yang teratur. Paulus menekankan pentingnya membangun gereja dan beribadah dengan cara yang teratur.</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Perempuan di gereja</w:t>
      </w:r>
    </w:p>
    <w:p>
      <w:pPr>
        <w:pStyle w:val="ListBullet"/>
        <w:spacing w:line="240" w:lineRule="auto"/>
        <w:ind w:left="720"/>
      </w:pPr>
      <w:r>
        <w:rPr>
          <w:lang w:val="id_ID" w:bidi="id_ID"/>
        </w:rPr>
      </w:r>
      <w:r>
        <w:rPr>
          <w:lang w:val="id_ID" w:bidi="id_ID"/>
        </w:rPr>
        <w:t>Suami suami dari para perempuan di gereja</w:t>
      </w:r>
    </w:p>
    <w:p>
      <w:pPr>
        <w:pStyle w:val="ListBullet"/>
        <w:spacing w:line="240" w:lineRule="auto"/>
        <w:ind w:left="720"/>
      </w:pPr>
      <w:r>
        <w:rPr>
          <w:lang w:val="id_ID" w:bidi="id_ID"/>
        </w:rPr>
      </w:r>
      <w:r>
        <w:rPr>
          <w:lang w:val="id_ID" w:bidi="id_ID"/>
        </w:rPr>
        <w:t>Orang-orang percaya</w:t>
      </w:r>
    </w:p>
    <w:p>
      <w:pPr>
        <w:pStyle w:val="ListBullet"/>
        <w:spacing w:line="240" w:lineRule="auto"/>
        <w:ind w:left="720"/>
      </w:pPr>
      <w:r>
        <w:rPr>
          <w:lang w:val="id_ID" w:bidi="id_ID"/>
        </w:rPr>
      </w:r>
      <w:r>
        <w:rPr>
          <w:lang w:val="id_ID" w:bidi="id_ID"/>
        </w:rPr>
        <w:t>Para Nabi atau orang-orang dengan karunia rohani</w:t>
      </w:r>
    </w:p>
    <w:p>
      <w:pPr>
        <w:pStyle w:val="ListBullet"/>
        <w:spacing w:line="240" w:lineRule="auto"/>
        <w:ind w:left="720"/>
      </w:pPr>
      <w:r>
        <w:rPr>
          <w:lang w:val="id_ID" w:bidi="id_ID"/>
        </w:rPr>
      </w:r>
      <w:r>
        <w:rPr>
          <w:lang w:val="id_ID" w:bidi="id_ID"/>
        </w:rPr>
        <w:t>Dan Yesus</w:t>
      </w:r>
    </w:p>
    <w:p>
      <w:pPr/>
      <w:r>
        <w:rPr>
          <w:lang w:val="id_ID" w:bidi="id_ID"/>
        </w:rPr>
      </w:r>
      <w:r>
        <w:rPr>
          <w:lang w:val="id_ID" w:bidi="id_ID"/>
        </w:rPr>
        <w:t>Paulus memberikan instruksi kepada gereja di Korintus untuk memastikan orang-orang percaya berkumpul dengan cara yang teratur dan terhormat. Paulus secara khusus membahas perempuan di gereja. Ini kemungkinan karena ada gangguan selama pertemuan orang-orang percaya. Paulus mengejek orang-orang percaya dan mengajukan pertanyaan-pertanyaan yang tidak memerlukan jawaban untuk menantang sikap orang-orang percaya, mengingatkan orang-orang percaya bahwa mereka bukan satu-satunya yang telah menerima Firman Allah. Paulus kemudian sangat memperingatkan orang-orang percaya tentang pentingnya mengakui bahwa ajaran-ajaran Paulus berasal dari Tuhan, Yesus. Paulus prihatin dengan kurangnya rasa hormat dan ketaatan orang percaya dalam komunitas gereja. Paulus tidak ingin orang-orang percaya sombong, tetapi sebaliknya orang-orang percaya harus hormat dan rendah hati.</w:t>
      </w:r>
    </w:p>
    <w:p>
      <w:pPr/>
      <w:r>
        <w:rPr>
          <w:lang w:val="id_ID" w:bidi="id_ID"/>
        </w:rPr>
      </w:r>
      <w:r>
        <w:rPr>
          <w:lang w:val="id_ID" w:bidi="id_ID"/>
        </w:rPr>
        <w:t>Dalam bagian pertama dari perikop ini, Paulus berbicara tentang bagaimana perempuan harus berperilaku di gereja. Ketika Paulus merujuk pada perempuan di sini, Paulus bermaksud perempuan dari segala usia dan keadaan—belum menikah, menikah, atau menjanda. Paulus tidak hanya berbicara kepada para istri-istri. Paulus berkata, "Perempuan harus tetap berdiam diri di gereja-gereja." Paulus mengatakan bahwa perempuan tidak boleh berbicara, dan juga bahwa perempuan harus memiliki sikap tenang dan ketaatan secara umum. Para perempuan tidak boleh mempertanyakan, di depan umum, nubuat dan ajaran yang dibagikan orang-orang. Dalam bahasa aslinya, kata untuk berbicara dapat berarti berbicara secara umum, tetapi juga dapat merujuk pada berbicara dengan cara yang mengganggu, seperti menyela atau menyebabkan gangguan. Beberapa orang berpikir bahwa Paulus mengatakan bahwa perempuan tidak boleh berbicara sama sekali di gereja. Orang lain berpendapat bahwa maksud Paulus adalah perempuan tidak boleh berbicara dengan cara yang menimbulkan kebingungan atau mengganggu ibadah.</w:t>
      </w:r>
    </w:p>
    <w:p>
      <w:pPr/>
      <w:r>
        <w:rPr>
          <w:lang w:val="id_ID" w:bidi="id_ID"/>
        </w:rPr>
      </w:r>
      <w:r>
        <w:rPr>
          <w:lang w:val="id_ID" w:bidi="id_ID"/>
        </w:rPr>
        <w:t>Paulus mengatakan bahwa perempuan harus tunduk kepada para pemimpin, sama seperti yang diperintahkan hukum kepada perempuan. Ini berarti perempuan harus taat dan menerima otoritas dan kepemimpinan orang lain. Beberapa orang berpikir bahwa "hukum" di sini merujuk pada Kitab Suci, meskipun tidak ada yang spesifik dari Perjanjian Lama atau hukum Musa yang mengatakan bahwa perempuan tidak boleh berbicara dalam pertemuan agama. Orang lain berpikir bahwa Paulus berbicara tentang hukum dan budaya setempat pada saat itu, di mana perempuan diharapkan untuk tetap diam dalam situasi umum tertentu. Kita mengingat dari perikop sebelumnya bahwa keprihatinan utama Paulus adalah bahwa ketika orang-orang percaya berkumpul, orang-orang percaya menghormati satu sama lain dan mereka menunjukkan bahwa mereka bersatu dalam tujuan dan damai satu sama lain. Jika para perempuan menyela dengan pertanyaan, para perempuan tersebut akan mengganggu ketertiban itu. Paulus memberikan instruksi praktis kepada perempuan ketika Paulus mengatakan bahwa jika para perempuan memiliki pertanyaan atau ingin belajar, para perempuan harus menunggu sampai para perempuan ada di rumah dan bertanya kepada suami mereka. Perempuan yang belum menikah atau janda mungkin akan bertanya kepada anggota keluarga laki-laki lain. Perempuan akan mendatangkan rasa malu atau kehinaan pada diri mereka sendiri jika mereka menyebabkan gangguan dan berbicara di gereja. Paulus bukannya tidak menghormati perempuan, tetapi fokus Paulus adalah pada perilaku yang teratur dalam ibadah.</w:t>
      </w:r>
    </w:p>
    <w:p>
      <w:pPr/>
      <w:r>
        <w:rPr>
          <w:lang w:val="id_ID" w:bidi="id_ID"/>
        </w:rPr>
      </w:r>
      <w:r>
        <w:rPr>
          <w:lang w:val="id_ID" w:bidi="id_ID"/>
        </w:rPr>
        <w:t xml:space="preserve">Berhenti di sini dan diskusikan pertanyaan berikut sebagai kelompok: Bagaimana Anda akan menerjemahkan instruksi Paulus bagi perempuan untuk diam di gereja ke dalam bahasa Anda sendiri? Bagaimana Anda dapat menunjukkan bahwa tujuan Paulus adalah untuk memberikan damai dan ketertiban di gereja? Hentikan sebentar audio ini di sini. </w:t>
      </w:r>
    </w:p>
    <w:p>
      <w:pPr/>
      <w:r>
        <w:rPr>
          <w:lang w:val="id_ID" w:bidi="id_ID"/>
        </w:rPr>
      </w:r>
      <w:r>
        <w:rPr>
          <w:lang w:val="id_ID" w:bidi="id_ID"/>
        </w:rPr>
        <w:t>Dalam bagian kedua perikop ini, Paulus menggunakan pertanyaan-pertanyaan yang Paulus tidak harapkan untuk dijawab guna menantang sikap orang-orang Korintus. Paulus menggunakan nada yang mengejek. Ketika Paulus bertanya apakah firman Allah, atau pesan Allah, dimulai dengan orang-orang Korintus, atau apakah orang-orang Korintus adalah satu-satunya yang menerima pesan Allah, Paulus membahas kebanggaan orang-orang percaya. Orang-orang percaya di Korintus tampaknya percaya bahwa mereka istimewa atau lebih penting. Mungkin orang-orang percaya di Korintus berpikir bahwa mereka adalah satu-satunya orang percaya dengan karunia rohani, atau bahwa karunia rohani yang dimiliki orang-orang percaya di Korintus lebih baik daripada karunia yang dimiliki orang-orang percaya lainnya. Tetapi Paulus ingin orang-orang percaya di Korintus menyadari bahwa ada banyak orang percaya lainnya, dan orang-orang percaya di Korintus adalah bagian dari komunitas gereja yang lebih besar di dunia. Paulus mengingatkan orang-orang percaya bahwa pesan yang mereka terima tentang kebenaran Allah dan kabar baik, atau injil, adalah pesan yang sama yang telah diterima orang-orang percaya lainnya.</w:t>
      </w:r>
    </w:p>
    <w:p>
      <w:pPr/>
      <w:r>
        <w:rPr>
          <w:lang w:val="id_ID" w:bidi="id_ID"/>
        </w:rPr>
      </w:r>
      <w:r>
        <w:rPr>
          <w:lang w:val="id_ID" w:bidi="id_ID"/>
        </w:rPr>
        <w:t xml:space="preserve">Berhenti di sini dan diskusikan pertanyaan ini dalam kelompok: Pernahkah Anda merasa lebih baik daripada orang lain dalam sebuah kelompok, atau melihat seseorang bertindak seolah-olah mereka lebih baik daripada Anda? Apa yang dapat Anda katakan untuk membantu mereka berpikir secara berbeda? Bagaimana Anda akan mengatakannya? Hentikan sebentar audio ini di sini. </w:t>
      </w:r>
    </w:p>
    <w:p>
      <w:pPr/>
      <w:r>
        <w:rPr>
          <w:lang w:val="id_ID" w:bidi="id_ID"/>
        </w:rPr>
      </w:r>
      <w:r>
        <w:rPr>
          <w:lang w:val="id_ID" w:bidi="id_ID"/>
        </w:rPr>
        <w:t>Dalam bagian ketiga dari perikop ini, Paulus memperingatkan orang-orang percaya bahwa siapa pun yang menganggap diri mereka memiliki karunia nubuat, atau karunia rohani lainnya, harus menerima dan mengakui bahwa instruksi Paulus berasal dari Tuhan Yesus. Ini berarti Paulus tidak hanya memberikan pendapat pribadi, tetapi Paulus mengatakan kepada orang-orang percaya apa yang Yesus perintahkan. Paulus menunjukkan kepada orang-orang percaya bahwa Paulus berbicara dengan otoritas Yesus. Ketika Paulus berkata, "Jika ada yang mengabaikan ini, mereka akan diabaikan," beberapa orang berpikir bahwa Paulus bermaksud bahwa Allah akan menolak atau mengabaikan orang-orang yang tidak mengikuti instruksi ini, sementara orang lain berpikir bahwa itu berarti orang-orang percaya harus mendisiplinkan atau mengusir orang-orang yang menolak ajaran-ajaran ini dari gereja. Bagaimanapun juga, mengabaikan instruksi Paulus akan memberikan dampak serius bagi orang yang mengabaikan instruksi tersebut. Paulus ingin gereja mengambil instruksi Paulus dengan serius.</w:t>
      </w:r>
    </w:p>
    <w:p>
      <w:pPr/>
      <w:r>
        <w:rPr>
          <w:lang w:val="id_ID" w:bidi="id_ID"/>
        </w:rPr>
      </w:r>
      <w:r>
        <w:rPr>
          <w:lang w:val="id_ID" w:bidi="id_ID"/>
        </w:rPr>
        <w:t xml:space="preserve">Berhentilah di sini dan diskusikan pertanyaan berikut secara berkelompok: Paulus menggunakan bahasa yang kuat untuk menunjukkan dengan jelas kepada orang-orang percaya bahwa Paulus berbicara dengan otoritas Yesus, dan orang-orang harus menghormati dan mengenali otoritas itu. Jenis orang seperti apa yang memiliki otoritas dalam komunitas Anda? Para pemimpin komunitas atau anggota keluarga mungkin? Bagaimana Anda menunjukkan bahwa Anda menghormati dan menerima otoritas orang-orang itu? Hentikan sebentar audio ini di sini. </w:t>
      </w:r>
    </w:p>
    <w:p>
      <w:pPr/>
      <w:r>
        <w:rPr>
          <w:lang w:val="id_ID" w:bidi="id_ID"/>
        </w:rPr>
      </w:r>
      <w:r>
        <w:rPr>
          <w:lang w:val="id_ID" w:bidi="id_ID"/>
        </w:rPr>
        <w:t>Dalam bagian keempat dari perikop ini, Paulus menyelesaikan instruksi Paulus bagi orang-orang percaya tentang bagaimana mereka harus berkumpul dan beribadah bersama. Paulus menyebut orang-orang percaya "saudara-saudari" sebagai tanda kasih sayang, seperti yang dilakukan Paulus di seluruh surat ini. Paulus benar-benar ingin orang-orang percaya mendengarkan dan memahami bagaimana Paulus peduli kepada orang-orang percaya. Paulus sekali lagi mengatakan bahwa orang-orang percaya harus sangat menginginkan karunia nubuat. Nubuat membantu membangun dan memperkuat gereja. Paulus juga mengatakan bahwa orang-orang percaya tidak boleh melarang berbicara dalam bahasa lidah. Orang-orang percaya harus merasa bebas untuk berbicara dalam bahasa lidah di depan umum selama mereka melakukannya dengan cara yang teratur, dan seseorang dapat menjelaskan maknanya.</w:t>
      </w:r>
    </w:p>
    <w:p>
      <w:pPr/>
      <w:r>
        <w:rPr>
          <w:lang w:val="id_ID" w:bidi="id_ID"/>
        </w:rPr>
      </w:r>
      <w:r>
        <w:rPr>
          <w:lang w:val="id_ID" w:bidi="id_ID"/>
        </w:rPr>
        <w:t>Fokus Paulus dalam perikop ini adalah untuk memastikan bahwa orang-orang percaya menghormati satu sama lain dengan baik ketika mereka berkumpul bersama. Paulus menunjukkan betapa pentingnya untuk taat, rendah hati, serta menerima dan mengakui bahwa ajaran-ajaran Paulus berasal dari Yesus. Paulus menantang baik perempuan maupun laki-laki untuk berperilaku dengan cara yang mencerminkan cara Allah bertindak dalam damai dan ketertiban.</w:t>
      </w:r>
    </w:p>
    <w:p>
      <w:pPr/>
      <w:r>
        <w:rPr>
          <w:lang w:val="id_ID" w:bidi="id_ID"/>
        </w:rPr>
      </w:r>
      <w:r>
        <w:rPr>
          <w:lang w:val="id_ID" w:bidi="id_ID"/>
        </w:rPr>
        <w:t>Sekarang, kelompok harus membuat papan cerita, menggambar, atau menggunakan benda-benda untuk memvisualisasikan perikop tersebut dan tindakannya. Mintalah seseorang atau sesuatu mewakili Paulus memberikan instruksi kepada gereja. Pertama Paulus berbicara kepada para perempuan. Ada sekelompok perempuan yang menyebabkan gangguan dan menyela. Sekarang mintalah kelompok lain mewakili para perempuan yang mempraktikkan ketenangan dan mengajukan pertanyaan di rumah. Saat Anda melakukan ini, pikirkan tentang bagaimana rasanya kedua situasi yang berbeda tersebut bagi semua orang. Selanjutnya Paulus berbicara kepada semua orang-orang percaya. Pikirkan tentang nada Paulus ketika Paulus menantang orang-orang percaya untuk tidak sombong atau tinggi hati. Sekali lagi, mintalah kelompok yang mewakili orang-orang percaya yang mendengarkan Paulus dan rendah hati, serta satu orang yang mewakili seseorang yang tidak menghormati otoritas dan ajaran Paulus. Mintalah anggota kelompok lainnya untuk mengecualikan orang itu. Tanyakan bagaimana perasaan orang itu ketika kelompok mengucilkannya. Ingatlah fokus utama Paulus adalah agar orang-orang percaya saling membantu tumbuh lebih kuat dan saling menguatkan, sehingga Paulus ingin pertemuan orang-orang percaya berlangsung dengan damai dan teratur.</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14:34–40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Perempuan di gereja</w:t>
      </w:r>
    </w:p>
    <w:p>
      <w:pPr>
        <w:pStyle w:val="ListBullet"/>
        <w:spacing w:line="240" w:lineRule="auto"/>
        <w:ind w:left="720"/>
      </w:pPr>
      <w:r>
        <w:rPr>
          <w:lang w:val="id_ID" w:bidi="id_ID"/>
        </w:rPr>
      </w:r>
      <w:r>
        <w:rPr>
          <w:lang w:val="id_ID" w:bidi="id_ID"/>
        </w:rPr>
        <w:t>Suami-suami dari para perempuan di gereja</w:t>
      </w:r>
    </w:p>
    <w:p>
      <w:pPr>
        <w:pStyle w:val="ListBullet"/>
        <w:spacing w:line="240" w:lineRule="auto"/>
        <w:ind w:left="720"/>
      </w:pPr>
      <w:r>
        <w:rPr>
          <w:lang w:val="id_ID" w:bidi="id_ID"/>
        </w:rPr>
      </w:r>
      <w:r>
        <w:rPr>
          <w:lang w:val="id_ID" w:bidi="id_ID"/>
        </w:rPr>
        <w:t>Orang-orang percaya</w:t>
      </w:r>
    </w:p>
    <w:p>
      <w:pPr>
        <w:pStyle w:val="ListBullet"/>
        <w:spacing w:line="240" w:lineRule="auto"/>
        <w:ind w:left="720"/>
      </w:pPr>
      <w:r>
        <w:rPr>
          <w:lang w:val="id_ID" w:bidi="id_ID"/>
        </w:rPr>
      </w:r>
      <w:r>
        <w:rPr>
          <w:lang w:val="id_ID" w:bidi="id_ID"/>
        </w:rPr>
        <w:t>Para Nabi atau orang-orang dengan karunia rohani</w:t>
      </w:r>
    </w:p>
    <w:p>
      <w:pPr>
        <w:pStyle w:val="ListBullet"/>
        <w:spacing w:line="240" w:lineRule="auto"/>
        <w:ind w:left="720"/>
      </w:pPr>
      <w:r>
        <w:rPr>
          <w:lang w:val="id_ID" w:bidi="id_ID"/>
        </w:rPr>
      </w:r>
      <w:r>
        <w:rPr>
          <w:lang w:val="id_ID" w:bidi="id_ID"/>
        </w:rPr>
        <w:t>Dan Yesus</w:t>
      </w:r>
    </w:p>
    <w:p>
      <w:pPr/>
      <w:r>
        <w:rPr>
          <w:lang w:val="id_ID" w:bidi="id_ID"/>
        </w:rPr>
      </w:r>
      <w:r>
        <w:rPr>
          <w:lang w:val="id_ID" w:bidi="id_ID"/>
        </w:rPr>
        <w:t>Sebagai kelompok, peragakan bagian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Paulus berkata, "Perempuan harus tetap berdiam diri di gereja-gereja." "Perempuan tidak diizinkan untuk berbicara tetapi harus tunduk, seperti yang dikatakan hukum."</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seorang perempuan di gereja,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"Atau apakah firman Allah datang darimu?" Atau apakah hanya kalian yang telah dijangkaunya?"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orang percaya di Korintus,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"Jika ada yang menganggap mereka adalah Nabi atau berkarunia oleh roh, biarkan mereka mengakui bahwa apa yang saya tulis kepadamu adalah perintah Tuhan."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Nabi,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"Siapa pun yang mengabaikan ini juga akan diabaikan."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orang percaya,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"Oleh karena itu, saudara-saudaraku, bersemangatlah untuk bernubuat dan jangan melarang berbicara dalam bahasa lidah." Tetapi segala sesuatu harus dilakukan dengan cara yang tepat dan teratur."</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orang percaya, "Apa yang sedang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14:34–40 dalam terjemahan yang paling mudah dimengerti.</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 xml:space="preserve">Paulus mengatakan bahwa perempuan harus tetap diam di gereja-gereja. Dalam Alkitab, kata </w:t>
      </w:r>
      <w:r>
        <w:rPr>
          <w:b/>
          <w:lang w:val="id_ID" w:bidi="id_ID"/>
        </w:rPr>
        <w:t>gereja</w:t>
      </w:r>
      <w:r>
        <w:rPr>
          <w:lang w:val="id_ID" w:bidi="id_ID"/>
        </w:rPr>
        <w:t xml:space="preserve"> tidak pernah digunakan untuk merujuk pada sebuah bangunan. Sebaliknya, kata jemaat berarti sebuah komunitas orang-orang yang percaya kepada Yesus. Gunakan kata atau frasa yang sama untuk gereja seperti yang Anda gunakan pada perikop sebelumnya. Untuk informasi lebih lanjut tentang </w:t>
      </w:r>
      <w:r>
        <w:rPr>
          <w:lang w:val="id_ID" w:bidi="id_ID"/>
        </w:rPr>
        <w:t>gereja</w:t>
      </w:r>
      <w:r>
        <w:rPr>
          <w:lang w:val="id_ID" w:bidi="id_ID"/>
        </w:rPr>
        <w:t>, lihat gereja di Daftar Kata Utama.</w:t>
      </w:r>
    </w:p>
    <w:p>
      <w:pPr/>
      <w:r>
        <w:rPr>
          <w:lang w:val="id_ID" w:bidi="id_ID"/>
        </w:rPr>
      </w:r>
      <w:r>
        <w:rPr>
          <w:lang w:val="id_ID" w:bidi="id_ID"/>
        </w:rPr>
        <w:t xml:space="preserve">Perempuan tidak diizinkan untuk berbicara dan harus taat, seperti yang dikatakan </w:t>
      </w:r>
      <w:r>
        <w:rPr>
          <w:b/>
          <w:lang w:val="id_ID" w:bidi="id_ID"/>
        </w:rPr>
        <w:t>hukum</w:t>
      </w:r>
      <w:r>
        <w:rPr>
          <w:lang w:val="id_ID" w:bidi="id_ID"/>
        </w:rPr>
        <w:t>. Hukum dapat merujuk pada semua kitab suci bersama—Perjanjian Lama. Atau hukum mungkin merujuk pada hukum budaya pada saat itu. Ketika Anda menerjemahkan kata ini, gunakan istilah umum untuk hukum.</w:t>
      </w:r>
    </w:p>
    <w:p>
      <w:pPr/>
      <w:r>
        <w:rPr>
          <w:lang w:val="id_ID" w:bidi="id_ID"/>
        </w:rPr>
      </w:r>
      <w:r>
        <w:rPr>
          <w:lang w:val="id_ID" w:bidi="id_ID"/>
        </w:rPr>
        <w:t xml:space="preserve">Paulus berbicara kepada semua orang-orang percaya untuk menantang sikap sombong orang-orang percaya. Paulus bertanya, "Apakah </w:t>
      </w:r>
      <w:r>
        <w:rPr>
          <w:b/>
          <w:lang w:val="id_ID" w:bidi="id_ID"/>
        </w:rPr>
        <w:t>Firman Allah</w:t>
      </w:r>
      <w:r>
        <w:rPr>
          <w:lang w:val="id_ID" w:bidi="id_ID"/>
        </w:rPr>
        <w:t xml:space="preserve"> datang darimu?" Firman Tuhan berarti semua yang Allah katakan kepada manusia. Ketika orang-orang dalam Perjanjian Baru berbicara tentang "Firman," atau "Firman Allah," atau "Firman Tuhan," orang-orang biasanya bermaksud kabar baik bahwa Yesus telah datang ke dunia. Gunakan kata atau frasa yang sama untuk Firman Allah seperti yang Anda lakukan dalam perikop sebelumnya. Untuk informasi lebih lanjut tentang </w:t>
      </w:r>
      <w:r>
        <w:rPr>
          <w:lang w:val="id_ID" w:bidi="id_ID"/>
        </w:rPr>
        <w:t>Firman Allah</w:t>
      </w:r>
      <w:r>
        <w:rPr>
          <w:lang w:val="id_ID" w:bidi="id_ID"/>
        </w:rPr>
        <w:t>, carilah Firman di Daftar Kata Utama.</w:t>
      </w:r>
    </w:p>
    <w:p>
      <w:pPr/>
      <w:r>
        <w:rPr>
          <w:lang w:val="id_ID" w:bidi="id_ID"/>
        </w:rPr>
      </w:r>
      <w:r>
        <w:rPr>
          <w:lang w:val="id_ID" w:bidi="id_ID"/>
        </w:rPr>
        <w:t xml:space="preserve">Paulus mengatakan bahwa jika ada yang menganggap mereka adalah seorang </w:t>
      </w:r>
      <w:r>
        <w:rPr>
          <w:b/>
          <w:lang w:val="id_ID" w:bidi="id_ID"/>
        </w:rPr>
        <w:t>nabi</w:t>
      </w:r>
      <w:r>
        <w:rPr>
          <w:lang w:val="id_ID" w:bidi="id_ID"/>
        </w:rPr>
        <w:t xml:space="preserve">, atau menganggap mereka memiliki </w:t>
      </w:r>
      <w:r>
        <w:rPr>
          <w:b/>
          <w:lang w:val="id_ID" w:bidi="id_ID"/>
        </w:rPr>
        <w:t>karunia rohani</w:t>
      </w:r>
      <w:r>
        <w:rPr>
          <w:lang w:val="id_ID" w:bidi="id_ID"/>
        </w:rPr>
        <w:t xml:space="preserve">, orang-orang itu harus menerima bahwa ajaran Paulus berasal dari Tuhan. Paulus secara khusus bertanya apakah orang-orang berpikir bahwa mereka adalah orang-orang rohani, yang di sini mungkin berarti orang-orang yang berpikir bahwa mereka memiliki karunia rohani dari Roh Kudus. Jika Anda menggunakan frasa karunia rohani dalam terjemahan Anda di sini, gunakan kata yang sama yang telah Anda gunakan untuk karunia rohani di perikop sebelumnya, dan ingatlah bahwa </w:t>
      </w:r>
      <w:r>
        <w:rPr>
          <w:b/>
          <w:lang w:val="id_ID" w:bidi="id_ID"/>
        </w:rPr>
        <w:t>karunia</w:t>
      </w:r>
      <w:r>
        <w:rPr>
          <w:lang w:val="id_ID" w:bidi="id_ID"/>
        </w:rPr>
        <w:t xml:space="preserve"> ada di Daftar Kata Utama. Seorang nabi adalah seseorang yang menyampaikan pesan dari Allah kepada manusia. Gunakan kata atau frasa yang sama untuk Nabi seperti yang Anda lakukan pada perikop-perikop sebelumnya. Untuk informasi lebih lanjut tentang Nabi, carilah kata </w:t>
      </w:r>
      <w:r>
        <w:rPr>
          <w:lang w:val="id_ID" w:bidi="id_ID"/>
        </w:rPr>
        <w:t>Nabi</w:t>
      </w:r>
      <w:r>
        <w:rPr>
          <w:lang w:val="id_ID" w:bidi="id_ID"/>
        </w:rPr>
        <w:t xml:space="preserve"> di Daftar Kata Utama.</w:t>
      </w:r>
    </w:p>
    <w:p>
      <w:pPr/>
      <w:r>
        <w:rPr>
          <w:lang w:val="id_ID" w:bidi="id_ID"/>
        </w:rPr>
      </w:r>
      <w:r>
        <w:rPr>
          <w:lang w:val="id_ID" w:bidi="id_ID"/>
        </w:rPr>
        <w:t xml:space="preserve">Di sini, </w:t>
      </w:r>
      <w:r>
        <w:rPr>
          <w:b/>
          <w:lang w:val="id_ID" w:bidi="id_ID"/>
        </w:rPr>
        <w:t>Tuhan</w:t>
      </w:r>
      <w:r>
        <w:rPr>
          <w:lang w:val="id_ID" w:bidi="id_ID"/>
        </w:rPr>
        <w:t xml:space="preserve"> merujuk pada Yesus. Setelah kebangkitan Yesus, ketika orang-orang berbicara tentang Yesus dan menyebut Yesus "Tuhan," orang-orang ini mengatakan bahwa Yesus memiliki otoritas atas mereka, sama seperti Allah memiliki otoritas atas orang-orang. Ketika orang-orang menyebut Yesus Tuhan setelah kebangkitan Yesus, orang-orang mengatakan bahwa Yesus adalah Allah. Untuk informasi lebih lanjut tentang Tuhan, lihat </w:t>
      </w:r>
      <w:r>
        <w:rPr>
          <w:lang w:val="id_ID" w:bidi="id_ID"/>
        </w:rPr>
        <w:t>Tuhan</w:t>
      </w:r>
      <w:r>
        <w:rPr>
          <w:lang w:val="id_ID" w:bidi="id_ID"/>
        </w:rPr>
        <w:t xml:space="preserve"> di Daftar Kata Utama.</w:t>
      </w:r>
    </w:p>
    <w:p>
      <w:pPr/>
      <w:r>
        <w:rPr>
          <w:lang w:val="id_ID" w:bidi="id_ID"/>
        </w:rPr>
      </w:r>
      <w:r>
        <w:rPr>
          <w:lang w:val="id_ID" w:bidi="id_ID"/>
        </w:rPr>
        <w:t xml:space="preserve">Paulus menyebut orang-orang percaya sebagai </w:t>
      </w:r>
      <w:r>
        <w:rPr>
          <w:b/>
          <w:lang w:val="id_ID" w:bidi="id_ID"/>
        </w:rPr>
        <w:t>saudara-saudara</w:t>
      </w:r>
      <w:r>
        <w:rPr>
          <w:lang w:val="id_ID" w:bidi="id_ID"/>
        </w:rPr>
        <w:t xml:space="preserve">, atau </w:t>
      </w:r>
      <w:r>
        <w:rPr>
          <w:b/>
          <w:lang w:val="id_ID" w:bidi="id_ID"/>
        </w:rPr>
        <w:t>saudara-saudari</w:t>
      </w:r>
      <w:r>
        <w:rPr>
          <w:lang w:val="id_ID" w:bidi="id_ID"/>
        </w:rPr>
        <w:t>, sama seperti yang dilakukan Paulus di seluruh surat ini. Gunakan kata atau frasa yang sama untuk saudara-saudara, atau saudara-saudari, seperti yang telah Anda gunakan pada perikop sebelumnya.</w:t>
      </w:r>
    </w:p>
    <w:p>
      <w:pPr/>
      <w:r>
        <w:rPr>
          <w:lang w:val="id_ID" w:bidi="id_ID"/>
        </w:rPr>
      </w:r>
      <w:r>
        <w:rPr>
          <w:lang w:val="id_ID" w:bidi="id_ID"/>
        </w:rPr>
        <w:t xml:space="preserve">Paulus menutup bagian tentang ibadah yang teratur ini dengan mengulangi bahwa orang-orang percaya harus sangat ingin bernubuat. Seseorang bernubuat ketika mereka memberikan pesan dari Allah, atau </w:t>
      </w:r>
      <w:r>
        <w:rPr>
          <w:b/>
          <w:lang w:val="id_ID" w:bidi="id_ID"/>
        </w:rPr>
        <w:t>nubuat</w:t>
      </w:r>
      <w:r>
        <w:rPr>
          <w:lang w:val="id_ID" w:bidi="id_ID"/>
        </w:rPr>
        <w:t xml:space="preserve">. Gunakan kata atau frasa yang sama untuk nubuat seperti yang Anda gunakan pada perikop-perikop sebelumnya. Untuk informasi lebih lanjut tentang bernubuat, carilah </w:t>
      </w:r>
      <w:r>
        <w:rPr>
          <w:b/>
          <w:lang w:val="id_ID" w:bidi="id_ID"/>
        </w:rPr>
        <w:t>nubuat</w:t>
      </w:r>
      <w:r>
        <w:rPr>
          <w:lang w:val="id_ID" w:bidi="id_ID"/>
        </w:rPr>
        <w:t xml:space="preserve"> di Daftar Kata Utama.</w:t>
      </w:r>
    </w:p>
    <w:p>
      <w:pPr/>
      <w:r>
        <w:rPr>
          <w:lang w:val="id_ID" w:bidi="id_ID"/>
        </w:rPr>
      </w:r>
      <w:r>
        <w:rPr>
          <w:lang w:val="id_ID" w:bidi="id_ID"/>
        </w:rPr>
        <w:t xml:space="preserve">Paulus juga mengatakan bahwa orang-orang percaya harus diizinkan untuk berbicara dalam </w:t>
      </w:r>
      <w:r>
        <w:rPr>
          <w:b/>
          <w:lang w:val="id_ID" w:bidi="id_ID"/>
        </w:rPr>
        <w:t>bahasa lidah</w:t>
      </w:r>
      <w:r>
        <w:rPr>
          <w:lang w:val="id_ID" w:bidi="id_ID"/>
        </w:rPr>
        <w:t xml:space="preserve">, selama mereka melakukan segala sesuatu dengan cara yang teratur. Karunia bahasa roh adalah ketika Roh Kudus membuat seseorang berbicara dalamm bahasa yang tidak diketahui hanya Allah yang mengerti. Dalam bahasa yang tidak diketahui ini, orang-orang ini memberikan pujian kepada Allah atau menyatakan kebenaran tentang Allah. Gunakan kata atau frasa yang sama untuk bahasa roh seperti yang Anda gunakan pada perikop sebelumnya. Untuk informasi lebih lanjut tentang bahasa lidah, lihat </w:t>
      </w:r>
      <w:r>
        <w:rPr>
          <w:lang w:val="id_ID" w:bidi="id_ID"/>
        </w:rPr>
        <w:t>bahasa lidah</w:t>
      </w:r>
      <w:r>
        <w:rPr>
          <w:lang w:val="id_ID" w:bidi="id_ID"/>
        </w:rPr>
        <w:t xml:space="preserve"> dan </w:t>
      </w:r>
      <w:r>
        <w:rPr>
          <w:lang w:val="id_ID" w:bidi="id_ID"/>
        </w:rPr>
        <w:t>nubuat</w:t>
      </w:r>
      <w:r>
        <w:rPr>
          <w:lang w:val="id_ID" w:bidi="id_ID"/>
        </w:rPr>
        <w:t xml:space="preserve">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1 Korintus 15:1–11</w:t>
      </w:r>
      <w:r>
        <w:rPr>
          <w:lang w:val="id_ID" w:bidi="id_ID"/>
        </w:rPr>
      </w:r>
    </w:p>
    <w:p>
      <w:pPr>
        <w:pStyle w:val="Heading3"/>
      </w:pPr>
      <w:r>
        <w:rPr>
          <w:lang w:val="id_ID" w:bidi="id_ID"/>
        </w:rPr>
        <w:t>Dengar dan Renungkan</w:t>
      </w:r>
    </w:p>
    <w:p>
      <w:pPr/>
      <w:r>
        <w:rPr>
          <w:lang w:val="id_ID" w:bidi="id_ID"/>
        </w:rPr>
      </w:r>
      <w:r>
        <w:rPr>
          <w:lang w:val="id_ID" w:bidi="id_ID"/>
        </w:rPr>
        <w:t xml:space="preserve">Pada langkah ini, dengarkan 1 Korintus 15:1–11 dan simpanlah dalam hatimu. </w:t>
      </w:r>
    </w:p>
    <w:p>
      <w:pPr/>
      <w:r>
        <w:rPr>
          <w:lang w:val="id_ID" w:bidi="id_ID"/>
        </w:rPr>
      </w:r>
      <w:r>
        <w:rPr>
          <w:lang w:val="id_ID" w:bidi="id_ID"/>
        </w:rPr>
        <w:t>Dengarkan versi audio dari 1 Korintus 15:1–11 sebanyak tiga kali, dalam tiga terjemahan yang berbeda, jika memungkinkan.</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audio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versi audio dari 1 Korintus 15:1–11 dalam terjemahan yang paling mudah dimengerti. </w:t>
      </w:r>
    </w:p>
    <w:p>
      <w:pPr/>
      <w:r>
        <w:rPr>
          <w:lang w:val="id_ID" w:bidi="id_ID"/>
        </w:rPr>
      </w:r>
      <w:r>
        <w:rPr>
          <w:lang w:val="id_ID" w:bidi="id_ID"/>
        </w:rPr>
        <w:t>Dalam bagian terakhir dari surat itu, Paulus mendesak orang-orang percaya untuk bertindak dengan cara yang tertib. Sekarang Paulus akan berbicara tentang masalah lain yang dimiliki orang-orang percaya di Korintus. Orang-orang Korintus bingung tentang kebangkitan, atau bagaimana Allah menyebabkan orang-orang yang telah mati hidup lagi. Tetapi pertama-tama, Paulus ingin mengingatkan orang-orang percaya tentang injil, atau kabar baik tentang Yesus, bahwa mereka semua percaya. Paulus menunjukkan bahwa kebangkitan adalah bagian penting dari kabar baik yang kita percayai. Paulus juga menunjukkan otoritasnya untuk berbicara tentang hal ini. Kemudian Paulus akan siap untuk berbicara kepada orang-orang Korintus tentang masalah ini.</w:t>
      </w:r>
    </w:p>
    <w:p>
      <w:pPr/>
      <w:r>
        <w:rPr>
          <w:lang w:val="id_ID" w:bidi="id_ID"/>
        </w:rPr>
      </w:r>
      <w:r>
        <w:rPr>
          <w:lang w:val="id_ID" w:bidi="id_ID"/>
        </w:rPr>
        <w:t>Paulus mengingatkan orang-orang percaya tentang apa yang terjadi ketika Paulus pertama kali menyampaikan kabar baik kepada orang-orang percaya tentang kabar baik rencana Allah untuk menyelamatkan manusia. Orang-orang Korintus menerima kabar baik ini dan menerima bahwa itu benar. Paulus melihat cara orang-orang Korintus percaya kepada kabar baik, atau injil. Karena orang-orang Korintus tahu kabar baik itu benar, orang-orang Korintus bergantung pada injil seperti orang-orang bergantung pada tempat yang baik dan kokoh untuk berdiri.</w:t>
      </w:r>
    </w:p>
    <w:p>
      <w:pPr/>
      <w:r>
        <w:rPr>
          <w:lang w:val="id_ID" w:bidi="id_ID"/>
        </w:rPr>
      </w:r>
      <w:r>
        <w:rPr>
          <w:lang w:val="id_ID" w:bidi="id_ID"/>
        </w:rPr>
        <w:t xml:space="preserve">Allah menyelamatkan orang-orang percaya melalui kabar baik ini, jika orang-orang percaya terus percaya kepada injil. Paulus membandingkan cara orang-orang percaya menghargai injil dengan seseorang yang memegang kuat atau memegang erat-erat pada sebuah tali. Jika orang-orang percaya tidak berpegang teguh pada injil, maka kepercayaan mereka sia-sia belaka, atau tanpa hasil. </w:t>
      </w:r>
    </w:p>
    <w:p>
      <w:pPr/>
      <w:r>
        <w:rPr>
          <w:lang w:val="id_ID" w:bidi="id_ID"/>
        </w:rPr>
      </w:r>
      <w:r>
        <w:rPr>
          <w:lang w:val="id_ID" w:bidi="id_ID"/>
        </w:rPr>
        <w:t xml:space="preserve">Berhenti di sini dan diskusikan pertanyaan ini secara berkelompok: Ceritakan kisah tentang saat seseorang memulai sebuah proyek, seperti membangun rumah atau membersihkan rumah, tetapi mereka berhenti di tengah jalan dan tidak pernah menyelesaikannya. Seberapa berguna proyek yang setengah jadi itu? Hentikan sebentar audio ini di sini. </w:t>
      </w:r>
    </w:p>
    <w:p>
      <w:pPr/>
      <w:r>
        <w:rPr>
          <w:lang w:val="id_ID" w:bidi="id_ID"/>
        </w:rPr>
      </w:r>
      <w:r>
        <w:rPr>
          <w:lang w:val="id_ID" w:bidi="id_ID"/>
        </w:rPr>
        <w:t xml:space="preserve">Paulus mengatakan bahwa ia mendengar injil ini dari orang-orang percaya lainnya, dan Paulus kemudian menyampaikan injil kepada orang-orang Korintus. Paulus kemudian menggambarkan bagian-bagian yang paling penting dari injil yang ia katakan kepada orang-orang Korintus. Paulus membagikan bagian-bagian penting ini dalam pernyataan iman resmi yang mudah diulangi dan diingat oleh orang-orang percaya. </w:t>
      </w:r>
    </w:p>
    <w:p>
      <w:pPr/>
      <w:r>
        <w:rPr>
          <w:lang w:val="id_ID" w:bidi="id_ID"/>
        </w:rPr>
      </w:r>
      <w:r>
        <w:rPr>
          <w:lang w:val="id_ID" w:bidi="id_ID"/>
        </w:rPr>
        <w:t xml:space="preserve">Berhenti di sini dan diskusikan pertanyaan ini dalam kelompok: Ketika Anda mengajarkan sesuatu yang penting kepada orang-orang, apa saja cara-cara Anda membuat mereka lebih mudah mengingat, seperti dengan lagu atau cara-cara khusus berbicara? Hentikan sebentar audio ini di sini. </w:t>
      </w:r>
    </w:p>
    <w:p>
      <w:pPr/>
      <w:r>
        <w:rPr>
          <w:lang w:val="id_ID" w:bidi="id_ID"/>
        </w:rPr>
      </w:r>
      <w:r>
        <w:rPr>
          <w:lang w:val="id_ID" w:bidi="id_ID"/>
        </w:rPr>
        <w:t xml:space="preserve">Pertama, Paulus mengatakan bahwa Kristus mati untuk menyelamatkan kita dari akibat dosa kita. Kisah tentang Kitab Suci, atau Perjanjian Lama dari Alkitab, sebenarnya menunjukkan kepada orang-orang bahwa mereka membutuhkan seorang Juruselamat yang akan datang sebagai korban untuk menyelamatkan kita dari dosa kita. Orang-orang menguburkan Kristus dan menempatkan tubuh Kristus di sebuah makam atau gua di lereng bukit. Orang-orang ini dapat melihat bahwa Kristus benar-benar mati. Kemudian pada hari ketiga, Allah membangkitkan Kristus kembali, seperti yang Allah katakan dalam Kitab Suci. </w:t>
      </w:r>
    </w:p>
    <w:p>
      <w:pPr/>
      <w:r>
        <w:rPr>
          <w:lang w:val="id_ID" w:bidi="id_ID"/>
        </w:rPr>
      </w:r>
      <w:r>
        <w:rPr>
          <w:lang w:val="id_ID" w:bidi="id_ID"/>
        </w:rPr>
        <w:t>Untuk menunjukkan bahwa Kristus benar-benar hidup kembali dan bukan hantu atau mimpi, Kristus kemudian muncul, atau menunjukkan diri-Nya, kepada banyak orang. Paulus mengingatkan orang-orang Korintus tentang beberapa kali ketika Kristus menampakkan Diri. Kristus menampakkan diri kepada Kefas yang adalah nama lain untuk Petrus. Kristus juga menampakkan diri kepada "Kedua Belas murid." Paulus bermaksud 12 murid atau pengikut Kristus yang asli. Paulus menggunakan angka 12 meskipun 1 anggota dari 12 awal, Yudas, tidak lagi bersama 11 murid lainnya.</w:t>
      </w:r>
    </w:p>
    <w:p>
      <w:pPr/>
      <w:r>
        <w:rPr>
          <w:lang w:val="id_ID" w:bidi="id_ID"/>
        </w:rPr>
      </w:r>
      <w:r>
        <w:rPr>
          <w:lang w:val="id_ID" w:bidi="id_ID"/>
        </w:rPr>
        <w:t xml:space="preserve">Berhenti di sini dan diskusikan pertanyaan ini dalam kelompok: Pikirkan beberapa kelompok yang memiliki nama, seperti kelompok olahraga atau kelompok bernyanyi. Bagaimana orang-orang memilih nama kelompok itu? Pikirkan tentang kelompok yang telah berubah ketika ada anggotanya yang keluar atau kelompok itu mulai melakukan kegiatan yang berbeda. Kapan Anda memilih untuk mempertahankan nama yang sama atau mengubah nama? Hentikan sebentar audio ini di sini. </w:t>
      </w:r>
    </w:p>
    <w:p>
      <w:pPr/>
      <w:r>
        <w:rPr>
          <w:lang w:val="id_ID" w:bidi="id_ID"/>
        </w:rPr>
      </w:r>
      <w:r>
        <w:rPr>
          <w:lang w:val="id_ID" w:bidi="id_ID"/>
        </w:rPr>
        <w:t>Kristus kemudian menampakkan diri kepada lebih dari 500 orang percaya pada saat yang sama. Meskipun sebagian besar dari orang-orang percaya ini masih hidup, beberapa di antara mereka telah meninggal. Paulus mengatakan bahwa orang-orang percaya ini telah tertidur, yang merupakan cara lain untuk mengatakan bahwa seseorang telah mati.</w:t>
      </w:r>
    </w:p>
    <w:p>
      <w:pPr/>
      <w:r>
        <w:rPr>
          <w:lang w:val="id_ID" w:bidi="id_ID"/>
        </w:rPr>
      </w:r>
      <w:r>
        <w:rPr>
          <w:lang w:val="id_ID" w:bidi="id_ID"/>
        </w:rPr>
        <w:t>Kemudian Kristus menampakkan diri kepada Yakobus, saudara Kristus. Kristus juga menampakkan diri kepada semua rasul, sebuah kelompok yang lebih besar daripada hanya 12 murid. Kelompok ini mungkin termasuk Yakobus dan para pemimpin lain dari gereja mula-mula. Paulus bukan bagian dari para rasul itu pada saat itu. Kristus akhirnya menampakkan diri kepada Paulus. Paulus mengatakan bahwa ini aneh. Ketika Kristus menampakkan diri kepada Paulus, itu sama mengejutkannya seperti saat seorang bayi lahir setelah keguguran, dimana semua orang mengira bayi itu sudah mati.</w:t>
      </w:r>
    </w:p>
    <w:p>
      <w:pPr/>
      <w:r>
        <w:rPr>
          <w:lang w:val="id_ID" w:bidi="id_ID"/>
        </w:rPr>
      </w:r>
      <w:r>
        <w:rPr>
          <w:lang w:val="id_ID" w:bidi="id_ID"/>
        </w:rPr>
        <w:t>Paulus kemudian menjelaskan mengapa ia mengatakan ini. Paulus mengatakan bahwa ia adalah rasul yang paling tidak penting. Orang-orang menyebut Paulus sebagai seorang rasul, tetapi Paulus mengatakan bahwa ia tidak layak mendapatkan gelar itu. Ini karena Paulus dahulu menganiaya semua orang percaya di gereja Allah. Paulus memperlakukan orang-orang percaya ini dengan kasar dan tidak adil. Paulus bahkan mencoba membunuh beberapa orang percaya tersebut!</w:t>
      </w:r>
    </w:p>
    <w:p>
      <w:pPr/>
      <w:r>
        <w:rPr>
          <w:lang w:val="id_ID" w:bidi="id_ID"/>
        </w:rPr>
      </w:r>
      <w:r>
        <w:rPr>
          <w:lang w:val="id_ID" w:bidi="id_ID"/>
        </w:rPr>
        <w:t>Tetapi karena anugerah Allah, Allah membuat Paulus menjadi rasul Paulus sekarang. Anugerah ini adalah kebaikan Allah, atau bagaimana Allah mengasihi orang-orang yang tidak layak mendapatkan kasih Allah. Allah baik kepada Paulus dan memilih Paulus untuk menjadi seorang rasul, meskipun Paulus tidak layak mendapatkannya. Paulus mengatakan bahwa ia bekerja lebih keras daripada para rasul lainnya. Namun, Paulus berkata, adalah anugerah Allah, bukan Paulus, yang melakukan pekerjaan itu. Allahlah yang membantu Paulus untuk bekerja keras ini.</w:t>
      </w:r>
    </w:p>
    <w:p>
      <w:pPr/>
      <w:r>
        <w:rPr>
          <w:lang w:val="id_ID" w:bidi="id_ID"/>
        </w:rPr>
      </w:r>
      <w:r>
        <w:rPr>
          <w:lang w:val="id_ID" w:bidi="id_ID"/>
        </w:rPr>
        <w:t>Akhirnya, Paulus mengakhiri dengan satu poin penting. Paulus mengingatkan orang-orang percaya bahwa tidak penting apakah itu Paulus, atau apakah itu para rasul lainnya, yang memberitakan injil kepada mereka, karena mereka semua memberitakan injil yang sama. Orang-orang Korintus percaya kepada seluruh kisah dari Injil ini—kematian, penguburan, kebangkitan Kristus, dan penampakan bagi orang-orang percaya setelah itu. Sekarang setelah Paulus mengingatkan orang-orang Korintus tentang kepercayaan ini, Paulus akan memperbaiki kebingungan mereka.</w:t>
      </w:r>
      <w:r>
        <w:rPr>
          <w:lang w:val="id_ID" w:bidi="id_ID"/>
        </w:rPr>
      </w:r>
    </w:p>
    <w:p>
      <w:pPr>
        <w:pStyle w:val="Heading3"/>
      </w:pPr>
      <w:r>
        <w:rPr>
          <w:lang w:val="id_ID" w:bidi="id_ID"/>
        </w:rPr>
        <w:t>Menjelaskan Adegan</w:t>
      </w:r>
    </w:p>
    <w:p>
      <w:pPr/>
      <w:r>
        <w:rPr>
          <w:lang w:val="id_ID" w:bidi="id_ID"/>
        </w:rPr>
      </w:r>
      <w:r>
        <w:rPr>
          <w:lang w:val="id_ID" w:bidi="id_ID"/>
        </w:rPr>
        <w:t xml:space="preserve">Dengarkan versi audio dari 1 Korintus 15:1–11 dalam terjemahan yang paling mudah dimengerti. </w:t>
      </w:r>
    </w:p>
    <w:p>
      <w:pPr/>
      <w:r>
        <w:rPr>
          <w:lang w:val="id_ID" w:bidi="id_ID"/>
        </w:rPr>
      </w:r>
      <w:r>
        <w:rPr>
          <w:lang w:val="id_ID" w:bidi="id_ID"/>
        </w:rPr>
        <w:t>Dalam tahap ini, kelompok akan menentukan bagian, tokoh, dan latar dari perikop ini. Selanjutnya, kelompok akan memeragakan perikop ini.</w:t>
      </w:r>
    </w:p>
    <w:p>
      <w:pPr/>
      <w:r>
        <w:rPr>
          <w:lang w:val="id_ID" w:bidi="id_ID"/>
        </w:rPr>
      </w:r>
      <w:r>
        <w:rPr>
          <w:lang w:val="id_ID" w:bidi="id_ID"/>
        </w:rPr>
        <w:t>Perikop ini memiliki empat bagian.</w:t>
      </w:r>
    </w:p>
    <w:p>
      <w:pPr/>
      <w:r>
        <w:rPr>
          <w:lang w:val="id_ID" w:bidi="id_ID"/>
        </w:rPr>
      </w:r>
      <w:r>
        <w:rPr>
          <w:b/>
          <w:lang w:val="id_ID" w:bidi="id_ID"/>
        </w:rPr>
        <w:t>Pada bagian pertama:</w:t>
      </w:r>
      <w:r>
        <w:rPr>
          <w:lang w:val="id_ID" w:bidi="id_ID"/>
        </w:rPr>
        <w:t xml:space="preserve"> Paulus mengingatkan orang-orang Korintus bahwa orang-orang Korintus telah menerima dan bergantung pada injil yang diberitakan Paulus kepada orang-orang Korintus. Allah menyelamatkan orang-orang percaya melalui injil ini jika orang-orang percaya terus percaya kepada injil.</w:t>
      </w:r>
    </w:p>
    <w:p>
      <w:pPr/>
      <w:r>
        <w:rPr>
          <w:lang w:val="id_ID" w:bidi="id_ID"/>
        </w:rPr>
      </w:r>
      <w:r>
        <w:rPr>
          <w:b/>
          <w:lang w:val="id_ID" w:bidi="id_ID"/>
        </w:rPr>
        <w:t>Pada bagian kedua:</w:t>
      </w:r>
      <w:r>
        <w:rPr>
          <w:lang w:val="id_ID" w:bidi="id_ID"/>
        </w:rPr>
        <w:t xml:space="preserve"> Paulus mengingatkan orang-orang percaya bahwa orang-orang percaya semua percaya kepada injil yang sama. Para rasul mengajarkan injil ini kepada Paulus, dan kemudian Paulus mengajarkannya kepada orang-orang Korintus. Paulus menggunakan pernyataan resmi untuk menjelaskan apa yang dipercayai oleh semua orang percaya kepada Kristus. Mereka semua percaya bahwa Kristus mati dan bahwa orang-orang menguburkan Kristus. Allah membangkitkan Kristus kembali, dan kemudian Kristus menampakkan diri kepada banyak orang.</w:t>
      </w:r>
    </w:p>
    <w:p>
      <w:pPr/>
      <w:r>
        <w:rPr>
          <w:lang w:val="id_ID" w:bidi="id_ID"/>
        </w:rPr>
      </w:r>
      <w:r>
        <w:rPr>
          <w:b/>
          <w:lang w:val="id_ID" w:bidi="id_ID"/>
        </w:rPr>
        <w:t>Pada bagian ketiga:</w:t>
      </w:r>
      <w:r>
        <w:rPr>
          <w:lang w:val="id_ID" w:bidi="id_ID"/>
        </w:rPr>
        <w:t xml:space="preserve"> Paulus menyebutkan beberapa orang yang kepadanya Kristus menampakkan diri. </w:t>
      </w:r>
    </w:p>
    <w:p>
      <w:pPr/>
      <w:r>
        <w:rPr>
          <w:lang w:val="id_ID" w:bidi="id_ID"/>
        </w:rPr>
      </w:r>
      <w:r>
        <w:rPr>
          <w:b/>
          <w:lang w:val="id_ID" w:bidi="id_ID"/>
        </w:rPr>
        <w:t>Pada bagian keempat:</w:t>
      </w:r>
      <w:r>
        <w:rPr>
          <w:lang w:val="id_ID" w:bidi="id_ID"/>
        </w:rPr>
        <w:t xml:space="preserve"> Paulus menjelaskan bagaimana Allah menunjukkan kebaikan kepada Paulus dan memilih Paulus untuk menjadi seorang rasul. Paulus menekankan bahwa Paulus memberitakan injil yang sama seperti para rasul lainnya.</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Kristus Yesus</w:t>
      </w:r>
    </w:p>
    <w:p>
      <w:pPr>
        <w:pStyle w:val="ListBullet"/>
        <w:spacing w:line="240" w:lineRule="auto"/>
        <w:ind w:left="720"/>
      </w:pPr>
      <w:r>
        <w:rPr>
          <w:lang w:val="id_ID" w:bidi="id_ID"/>
        </w:rPr>
      </w:r>
      <w:r>
        <w:rPr>
          <w:lang w:val="id_ID" w:bidi="id_ID"/>
        </w:rPr>
        <w:t>Kefas, atau Petrus</w:t>
      </w:r>
    </w:p>
    <w:p>
      <w:pPr>
        <w:pStyle w:val="ListBullet"/>
        <w:spacing w:line="240" w:lineRule="auto"/>
        <w:ind w:left="720"/>
      </w:pPr>
      <w:r>
        <w:rPr>
          <w:lang w:val="id_ID" w:bidi="id_ID"/>
        </w:rPr>
      </w:r>
      <w:r>
        <w:rPr>
          <w:lang w:val="id_ID" w:bidi="id_ID"/>
        </w:rPr>
        <w:t>Kedua belas orang</w:t>
      </w:r>
    </w:p>
    <w:p>
      <w:pPr>
        <w:pStyle w:val="ListBullet"/>
        <w:spacing w:line="240" w:lineRule="auto"/>
        <w:ind w:left="720"/>
      </w:pPr>
      <w:r>
        <w:rPr>
          <w:lang w:val="id_ID" w:bidi="id_ID"/>
        </w:rPr>
      </w:r>
      <w:r>
        <w:rPr>
          <w:lang w:val="id_ID" w:bidi="id_ID"/>
        </w:rPr>
        <w:t>Lima ratus orang percaya</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Dan Allah</w:t>
      </w:r>
    </w:p>
    <w:p>
      <w:pPr/>
      <w:r>
        <w:rPr>
          <w:lang w:val="id_ID" w:bidi="id_ID"/>
        </w:rPr>
      </w:r>
      <w:r>
        <w:rPr>
          <w:lang w:val="id_ID" w:bidi="id_ID"/>
        </w:rPr>
        <w:t>Paulus baru saja selesai memberikan instruksi tentang bagaimana orang-orang percaya harus bertindak ketika mereka menyembah. Sekarang Paulus akan membahas tentang suatu masalah yang membuat bingung beberapa orang Korintus. Pertama, mari kita berbicara tentang kisah yang akan diceritakan Paulus. Kristus datang ke bumi dan mati untuk dosa-dosa kita. Orang-orang menguburkan Kristus, tetapi kemudian Allah membangkitkan Kristus dari kematian. Kristus menampakkan diri kepada banyak orang. Meskipun Paulus menyerang orang-orang percaya, Kristus menampakkan diri kepada Paulus juga. Allah baik kepada Paulus. Allah memanggil Paulus untuk menjadi seorang rasul. Orang-orang percaya mengajar Paulus tentang kebenaran kabar baik tentang Yesus. Kemudian Paulus mulai mengajar orang lain juga. Paulus mengajar orang-orang Korintus, yang menerima kabar baik tentang Yesus. Sekarang Paulus akan mengingatkan orang-orang Korintus tentang kisah ini.</w:t>
      </w:r>
    </w:p>
    <w:p>
      <w:pPr/>
      <w:r>
        <w:rPr>
          <w:lang w:val="id_ID" w:bidi="id_ID"/>
        </w:rPr>
      </w:r>
      <w:r>
        <w:rPr>
          <w:lang w:val="id_ID" w:bidi="id_ID"/>
        </w:rPr>
        <w:t>Paulus menggunakan kata transisi untuk menunjukkan bahwa ia sedang berbicara tentang sesuatu yang baru. Untuk mempersiapkan diri untuk berbicara tentang masalah itu, Paulus mengingatkan orang-orang percaya tentang kebenaran penting yang dipercayai baik Paulus maupun orang-orang Korintus. Kebenaran ini adalah hal-hal yang pasti sudah diketahui orang-orang percaya. Paulus kemudian akan memberikan jawaban atas masalah orang-orang percaya berdasarkan kebenaran penting ini. Orang-orang percaya dapat percaya bahwa tanggapan Paulus terhadap masalah ini adalah baik, karena Paulus telah menunjukkan bahwa ia percaya kepada kebenaran yang sama seperti yang dilakukan orang-orang percaya.</w:t>
      </w:r>
    </w:p>
    <w:p>
      <w:pPr/>
      <w:r>
        <w:rPr>
          <w:lang w:val="id_ID" w:bidi="id_ID"/>
        </w:rPr>
      </w:r>
      <w:r>
        <w:rPr>
          <w:lang w:val="id_ID" w:bidi="id_ID"/>
        </w:rPr>
        <w:t xml:space="preserve">Berhenti di sini dan diskusikan pertanyaan ini dalam kelompok: Sebagai suatu kegiatan, pikirkan sesuatu yang tidak biasa atau mengejutkan yang telah Anda pelajari baru-baru ini. Pertama, katakan secara singkat hal yang mengejutkan. Tanyakan kepada orang-orang lain dalam kelompok bagaimana mudah atau sulit untuk percaya bahwa informasi ini benar. Kemudian jelaskan hal yang mengejutkan lagi, tetapi kali ini mulailah dengan informasi yang mungkin diketahui orang lain untuk menjelaskan bagaimana atau mengapa hal yang mengejutkan itu mungkin terjadi. Kemudian tanyakan kepada orang-orang lain dalam kelompok bagaimana mudahnya percaya kepada informasi Anda sekarang. Hentikan sebentar audio ini di sini. </w:t>
      </w:r>
    </w:p>
    <w:p>
      <w:pPr/>
      <w:r>
        <w:rPr>
          <w:lang w:val="id_ID" w:bidi="id_ID"/>
        </w:rPr>
      </w:r>
      <w:r>
        <w:rPr>
          <w:lang w:val="id_ID" w:bidi="id_ID"/>
        </w:rPr>
        <w:t>Dalam bagian pertama dari perikop ini, Paulus mengumumkan bahwa ia akan mengingatkan orang-orang percaya tentang Injil. Ini adalah injil yang sama yang diberitakan Paulus kepada orang-orang Korintus ketika Paulus bersama mereka. Paulus menyebut orang-orang percaya, merupakan cara yang ramah untuk menyapa orang-orang. Paulus sedang berbicara kepada semua orang percaya di Korintus, baik laki-laki maupun perempuan.</w:t>
      </w:r>
    </w:p>
    <w:p>
      <w:pPr/>
      <w:r>
        <w:rPr>
          <w:lang w:val="id_ID" w:bidi="id_ID"/>
        </w:rPr>
      </w:r>
      <w:r>
        <w:rPr>
          <w:lang w:val="id_ID" w:bidi="id_ID"/>
        </w:rPr>
        <w:t>Orang-orang percaya telah menerima Injil ini sebagai kebenaran dan percaya akan hal itu, seperti orang-orang percaya kepada kekuatan sebuah bangunan yang dibuat dengan baik. Dan jika orang-orang percaya terus percaya kepada Injil, maka Allah menyelamatkan orang-orang percaya melalui Injil ini. Jika orang-orang percaya tidak terus bergantung pada Injil, maka semua hal yang mereka harapkan dari iman mereka kepada Kristus tidak akan pernah terjadi. Ini akan membuat kepercayaan mereka tidak berguna, seperti seseorang yang melepaskan tali yang sedang menarik sesuatu yang penting dari tebing.</w:t>
      </w:r>
    </w:p>
    <w:p>
      <w:pPr/>
      <w:r>
        <w:rPr>
          <w:lang w:val="id_ID" w:bidi="id_ID"/>
        </w:rPr>
      </w:r>
      <w:r>
        <w:rPr>
          <w:lang w:val="id_ID" w:bidi="id_ID"/>
        </w:rPr>
        <w:t xml:space="preserve">Berhenti di sini dan diskusikan pertanyaan ini dalam kelompok: Ceritakan kisah tentang saat seseorang terus percaya kepada sesuatu yang sangat kuat, meskipun sesuatu yang sulit terjadi yang membuat sulit untuk percaya kepada kebenaran atau hal itu. Kata-kata atau ungkapan apa saja yang akan Anda gunakan untuk menggambarkan kepercayaan atau kepercayaan orang tersebut yang kuat? Hentikan sebentar audio ini di sini. </w:t>
      </w:r>
    </w:p>
    <w:p>
      <w:pPr/>
      <w:r>
        <w:rPr>
          <w:lang w:val="id_ID" w:bidi="id_ID"/>
        </w:rPr>
      </w:r>
      <w:r>
        <w:rPr>
          <w:lang w:val="id_ID" w:bidi="id_ID"/>
        </w:rPr>
        <w:t>Pada bagian kedua, Paulus kemudian menjelaskan kebenaran yang dipercayai oleh semua orang percaya. Ini adalah kebenaran yang sama yang diajarkan orang-orang percaya lainnya kepada Paulus. Paulus kemudian mengajarkan itu kepada orang-orang Korintus. Untuk membantu orang-orang percaya mengingat kebenaran ini, Paulus menggunakan pernyataan resmi tentang percaya. Ada empat bagian: Kristus mati, Kristus dikuburkan, Kristus dibangkitkan kembali oleh Allah, dan kemudian Kristus menampakkan diri kepada banyak orang. Masing-masing dari keempat bagian ini dimulai dengan kata yang sama, yang akan membantu orang-orang percaya mengingat hal-hal ini.</w:t>
      </w:r>
    </w:p>
    <w:p>
      <w:pPr/>
      <w:r>
        <w:rPr>
          <w:lang w:val="id_ID" w:bidi="id_ID"/>
        </w:rPr>
      </w:r>
      <w:r>
        <w:rPr>
          <w:lang w:val="id_ID" w:bidi="id_ID"/>
        </w:rPr>
        <w:t>Pertama, Kristus mati untuk menyelamatkan kita dari akibat dosa-dosa kita, sama seperti yang dikatakan Allah dalam tulisan-tulisan kudus Allah. Paulus merujuk pada perikop tertentu yang berbicara tentang kematian Kristus, serta seluruh Alkitab, yang semuanya menunjuk pada Kristus.</w:t>
      </w:r>
    </w:p>
    <w:p>
      <w:pPr/>
      <w:r>
        <w:rPr>
          <w:lang w:val="id_ID" w:bidi="id_ID"/>
        </w:rPr>
      </w:r>
      <w:r>
        <w:rPr>
          <w:lang w:val="id_ID" w:bidi="id_ID"/>
        </w:rPr>
        <w:t xml:space="preserve">Berhenti di sini dan diskusikan pertanyaan ini dalam kelompok: Ceritakan kisah tentang apa yang dilakukan Kristus dan mengapa Kristus melakukannya. Perhatikan kata-kata dan frasa yang Anda gunakan untuk berbicara tentang mengapa Kristus mati. Hentikan sebentar audio ini di sini. </w:t>
      </w:r>
    </w:p>
    <w:p>
      <w:pPr/>
      <w:r>
        <w:rPr>
          <w:lang w:val="id_ID" w:bidi="id_ID"/>
        </w:rPr>
      </w:r>
      <w:r>
        <w:rPr>
          <w:lang w:val="id_ID" w:bidi="id_ID"/>
        </w:rPr>
        <w:t>Bagian berikutnya adalah bahwa orang-orang menguburkan Kristus, yang menunjukkan bahwa Kristus benar-benar mati. Kemudian, seperti yang dikatakan Allah dalam Kitab Suci, Allah membangkitkan Kristus pada hari ketiga. Akhirnya, Kristus menampakkan diri kepada banyak orang percaya.</w:t>
      </w:r>
    </w:p>
    <w:p>
      <w:pPr/>
      <w:r>
        <w:rPr>
          <w:lang w:val="id_ID" w:bidi="id_ID"/>
        </w:rPr>
      </w:r>
      <w:r>
        <w:rPr>
          <w:lang w:val="id_ID" w:bidi="id_ID"/>
        </w:rPr>
        <w:t xml:space="preserve">Berhenti di sini dan diskusikan pertanyaan ini dalam kelompok: Diskusikan bagaimana Anda akan berbicara tentang empat bagian dari pernyataan resmi atau pengingat ini tentang apa yang dipercayai oleh semua orang percaya. Pikirkan tentang metode atau alat yang berbeda untuk membantu orang-orang mengingat informasi yang Anda diskusikan pada langkah kedua. Hentikan sebentar audio ini di sini. </w:t>
      </w:r>
    </w:p>
    <w:p>
      <w:pPr/>
      <w:r>
        <w:rPr>
          <w:lang w:val="id_ID" w:bidi="id_ID"/>
        </w:rPr>
      </w:r>
      <w:r>
        <w:rPr>
          <w:lang w:val="id_ID" w:bidi="id_ID"/>
        </w:rPr>
        <w:t>Itu mungkin adalah akhir dari pernyataan resmi tentang percaya. Sekarang, pada bagian ketiga, Paulus mencantumkan beberapa orang yang melihat Kristus. Pada saat ini, orang-orang menghargai bukti dari orang-orang yang benar-benar melihat apa yang terjadi. Paulus menekankan betapa banyak orang yang benar-benar melihat Kristus hidup kembali, bukan hanya hantu atau roh. Paulus menjelaskan orang-orang yang kepadanya Kristus menampakkan diri untuk menunjukkan kepada orang-orang Korintus bahwa Kristus menampakkan diri kepada orang-orang yang dapat mereka percayai. Orang-orang ini tidak akan berbohong tentang melihat Yesus hidup!</w:t>
      </w:r>
    </w:p>
    <w:p>
      <w:pPr/>
      <w:r>
        <w:rPr>
          <w:lang w:val="id_ID" w:bidi="id_ID"/>
        </w:rPr>
      </w:r>
      <w:r>
        <w:rPr>
          <w:lang w:val="id_ID" w:bidi="id_ID"/>
        </w:rPr>
        <w:t>Kristus menunjukkan diri-Nya kepada Kefas, serta kepada orang-orang lain yang mengikuti Kristus sebelum Kristus mati. Paulus menyebut orang-orang ini "Dua Belas," meskipun satu anggota tidak lagi berada di sana. Kelompok sering mempertahankan gelar berdasarkan jumlah anggota asli, bahkan jika jumlah anggota berubah. Orang-orang menghormati orang-orang ini, sehingga mereka adalah saksi yang dapat diandalkan.</w:t>
      </w:r>
    </w:p>
    <w:p>
      <w:pPr/>
      <w:r>
        <w:rPr>
          <w:lang w:val="id_ID" w:bidi="id_ID"/>
        </w:rPr>
      </w:r>
      <w:r>
        <w:rPr>
          <w:lang w:val="id_ID" w:bidi="id_ID"/>
        </w:rPr>
        <w:t>Kristus menampakkan diri kepada 500 orang percaya pada saat yang sama. Paulus mengatakan bahwa beberapa dari 500 orang ini telah tertidur, atau mati. Namun, sebagian besar dari 500 orang percaya ini masih hidup, sehingga siapa pun dapat berbicara dengan orang-orang ini untuk menegaskan apa yang dilihat orang-orang.</w:t>
      </w:r>
    </w:p>
    <w:p>
      <w:pPr/>
      <w:r>
        <w:rPr>
          <w:lang w:val="id_ID" w:bidi="id_ID"/>
        </w:rPr>
      </w:r>
      <w:r>
        <w:rPr>
          <w:lang w:val="id_ID" w:bidi="id_ID"/>
        </w:rPr>
        <w:t xml:space="preserve">Berhenti di sini dan diskusikan pertanyaan ini dalam kelompok: Dalam bahasa Anda, kata-kata atau ungkapan apa yang Anda gunakan untuk mengatakan dengan sopan bahwa seseorang telah mati? Hentikan sebentar audio ini di sini. </w:t>
      </w:r>
    </w:p>
    <w:p>
      <w:pPr/>
      <w:r>
        <w:rPr>
          <w:lang w:val="id_ID" w:bidi="id_ID"/>
        </w:rPr>
      </w:r>
      <w:r>
        <w:rPr>
          <w:lang w:val="id_ID" w:bidi="id_ID"/>
        </w:rPr>
        <w:t>Kristus menampakkan diri kepada Yakobus, saudara Kristus, dan kemudian kepada semua rasul, atau para pemimpin gereja. Dari semua orang yang telah disebutkan Paulus, Paulus adalah orang terakhir yang melihat Kristus. Paulus mungkin mengingatkan orang-orang percaya bahwa Paulus memiliki otoritas untuk berbicara tentang Iinjil, karena Kristus memerintahkan Paulus untuk membagikan Injil. Namun, Paulus mengatakan bahwa aneh atau mengejutkan bahwa Kristus memilih untuk menunjukkan diri-Nya kepada Paulus. Paulus mengatakan bahwa itu sama mengejutkannya dengan bayi yang lahir meskipun semua orang berpikir bahwa bayi itu sudah mati.</w:t>
      </w:r>
    </w:p>
    <w:p>
      <w:pPr/>
      <w:r>
        <w:rPr>
          <w:lang w:val="id_ID" w:bidi="id_ID"/>
        </w:rPr>
      </w:r>
      <w:r>
        <w:rPr>
          <w:lang w:val="id_ID" w:bidi="id_ID"/>
        </w:rPr>
        <w:t xml:space="preserve">Berhenti di sini dan diskusikan pertanyaan ini dalam kelompok: Dalam bahasa Anda, kata-kata atau frasa apa yang akan Anda gunakan untuk menggambarkan sesuatu yang tidak biasa atau mengejutkan—sesuatu yang Anda pikir tidak dapat terjadi? Hentikan sebentar audio ini di sini. </w:t>
      </w:r>
    </w:p>
    <w:p>
      <w:pPr/>
      <w:r>
        <w:rPr>
          <w:lang w:val="id_ID" w:bidi="id_ID"/>
        </w:rPr>
      </w:r>
      <w:r>
        <w:rPr>
          <w:lang w:val="id_ID" w:bidi="id_ID"/>
        </w:rPr>
        <w:t>Pada bagian keempat, Paulus menggambarkan kebaikan Allah kepada Paulus dan apa yang kemudian terjadi. Paulus menjelaskan apa yang ia maksudkan ketika ia mengatakan bahwa aneh bahwa Kristus menampakkan diri kepadanya. Paulus dulu menganiaya gereja, yang berarti bahwa Paulus menyerang semua orang percaya di gereja. Karena apa yang dilakukan Paulus, Paulus mengatakan bahwa Paulus adalah yang paling tidak penting di antara para rasul. Paulus bahkan tidak merasa layak mendapatkan gelar rasul. Namun, Paulus menjadi seorang rasul bukan karena apa yang Paulus lakukan, tetapi karena Allah baik kepada Paulus. Kebaikan itu tidak sia-sia. Sebaliknya, kebaikan Allah membantu Paulus untuk melakukan banyak hal baik. Paulus bekerja lebih keras daripada para rasul mana pun. Paulus tidak mengatakan bahwa ia lebih baik daripada para rasul lainnya karena Paulus bekerja lebih keras. Paulus mengatakan bahwa kerja keras ini menunjukkan betapa baik Allah, atau betapa besar anugerah yang Allah tunjukkan kepada Paulus. Oleh karena itu, tidak masalah bagi Paulus siapa yang pertama kali memberi tahu orang-orang Korintus tentang anugerah Allah. Bisa jadi siapa pun, tetapi Allah memilih Paulus untuk menjadi seorang rasul, untuk mengajarkan injil, dan berbicara tentang masalah orang-orang Korintus.</w:t>
      </w:r>
    </w:p>
    <w:p>
      <w:pPr/>
      <w:r>
        <w:rPr>
          <w:lang w:val="id_ID" w:bidi="id_ID"/>
        </w:rPr>
      </w:r>
      <w:r>
        <w:rPr>
          <w:lang w:val="id_ID" w:bidi="id_ID"/>
        </w:rPr>
        <w:t>Jadi Paulus adalah seorang guru yang dapat diandalkan, karena anugerah Allah yang bekerja dalam Paulus. Paulus juga dapat diandalkan karena, seperti yang baru saja ditunjukkan Paulus, Paulus mengajar dan percaya hal yang sama seperti yang dilakukan para rasul lainnya. Orang-orang percaya semua memberitakan kebenaran yang sama, yang dijelaskan Paulus dalam pernyataan resmi tentang percaya. Dan ini adalah kebenaran yang sama yang dipercayai orang-orang Korintus. Sekarang setelah Paulus menunjukkan kepercayaan umum mereka, Paulus kemudian dapat mulai berbicara tentang masalah atau kebingungan orang-orang Korintus dalam perikop berikutnya.</w:t>
      </w:r>
    </w:p>
    <w:p>
      <w:pPr/>
      <w:r>
        <w:rPr>
          <w:lang w:val="id_ID" w:bidi="id_ID"/>
        </w:rPr>
      </w:r>
      <w:r>
        <w:rPr>
          <w:lang w:val="id_ID" w:bidi="id_ID"/>
        </w:rPr>
        <w:t>Sekarang, kelompok harus membuat papan cerita, menggambar, atau menggunakan benda-benda untuk memvisualisasikan perikop ini dan tindakan-tindakan yang ada di dalamnya. Ketika Anda melakukan ini, Anda mungkin ingin menggunakan gambar, benda-benda, atau bahkan orang-orang untuk mewakili Paulus, audiens Paulus, Kristus Yesus, Kefas, Dua Belas, 500 orang percaya, Yakobus, para rasul, dan Allah. Pertimbangkan untuk menggambarkan atau memerankan kisah injil, atau apa yang Yesus lakukan untuk kita, terlebih dahulu. Kemudian ketika Paulus berbicara, lihat kembali ke kisah itu.</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audio dari 1 Korintus 15:1–11 dalam terjemahan yang paling mudah dimengerti. </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Kristus Yesus</w:t>
      </w:r>
    </w:p>
    <w:p>
      <w:pPr>
        <w:pStyle w:val="ListBullet"/>
        <w:spacing w:line="240" w:lineRule="auto"/>
        <w:ind w:left="720"/>
      </w:pPr>
      <w:r>
        <w:rPr>
          <w:lang w:val="id_ID" w:bidi="id_ID"/>
        </w:rPr>
      </w:r>
      <w:r>
        <w:rPr>
          <w:lang w:val="id_ID" w:bidi="id_ID"/>
        </w:rPr>
        <w:t>Kefas, atau Petrus</w:t>
      </w:r>
    </w:p>
    <w:p>
      <w:pPr>
        <w:pStyle w:val="ListBullet"/>
        <w:spacing w:line="240" w:lineRule="auto"/>
        <w:ind w:left="720"/>
      </w:pPr>
      <w:r>
        <w:rPr>
          <w:lang w:val="id_ID" w:bidi="id_ID"/>
        </w:rPr>
      </w:r>
      <w:r>
        <w:rPr>
          <w:lang w:val="id_ID" w:bidi="id_ID"/>
        </w:rPr>
        <w:t>Kedua belas murid</w:t>
      </w:r>
    </w:p>
    <w:p>
      <w:pPr>
        <w:pStyle w:val="ListBullet"/>
        <w:spacing w:line="240" w:lineRule="auto"/>
        <w:ind w:left="720"/>
      </w:pPr>
      <w:r>
        <w:rPr>
          <w:lang w:val="id_ID" w:bidi="id_ID"/>
        </w:rPr>
      </w:r>
      <w:r>
        <w:rPr>
          <w:lang w:val="id_ID" w:bidi="id_ID"/>
        </w:rPr>
        <w:t>Lima ratus orang percaya</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Dan Allah</w:t>
      </w:r>
    </w:p>
    <w:p>
      <w:pPr/>
      <w:r>
        <w:rPr>
          <w:lang w:val="id_ID" w:bidi="id_ID"/>
        </w:rPr>
      </w:r>
      <w:r>
        <w:rPr>
          <w:lang w:val="id_ID" w:bidi="id_ID"/>
        </w:rPr>
        <w:t>Sebagai kelompok, peragakan kisah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Paulus berkata, "Pada saat ini, saudara-saudara saya, saya ingin mengingatkan kalian tentang kabar baik yang saya sampaikan kepadamu. Anda menerima bahwa kabar baik ini benar, dan Anda percaya kepada Allah dengan teguh karena hal itu. Karena kabar baik ini, Allah menyelamatkan kalian selama kalian terus bergantung pada apa yang aku ajarkan kepadamu. Jika Anda tidak percaya kepada Allah dengan teguh, maka imanmu tidak ada gunanya."</w:t>
      </w:r>
    </w:p>
    <w:p>
      <w:pPr/>
      <w:r>
        <w:rPr>
          <w:lang w:val="id_ID" w:bidi="id_ID"/>
        </w:rPr>
      </w:r>
      <w:r>
        <w:rPr>
          <w:lang w:val="id_ID" w:bidi="id_ID"/>
        </w:rPr>
        <w:t>Kemudian Paulus berkata, "Karena aku telah menceritakan kepadamu tentang ajaran-ajaran yang dikatakan orang lain kepadaku Hal-hal ini sangat penting: Kristus mati karena dosa-dosa kita, seperti yang dikatakan Kitab Suci akan terjadi. Orang-orang menguburkan Kristus. Hari ketiga setelah itu, Allah membangkitkan Kristus. Sekali lagi, inilah yang dikatakan Kitab Suci akan terjadi. Kristus menampakkan diri kepada Petrus, dan kemudian Kristus menampakkan diri kepada Dua Belas murid-murid-Nya. Setelah itu, Kristus menampakkan diri kepada lebih dari 500 orang percaya sekaligus. Sebagian besar orang ini masih hidup, meskipun beberapa telah mati. Kemudian Kristus menampakkan diri kepada Yakobus, dan kemudian kepada semua rasul lainnya. Dan akhirnya saya juga melihat Kristus meskipun saya tidak layak untuk melihat-Nya."</w:t>
      </w:r>
    </w:p>
    <w:p>
      <w:pPr>
        <w:pStyle w:val="ListBullet"/>
        <w:spacing w:line="240" w:lineRule="auto"/>
        <w:ind w:left="720"/>
      </w:pPr>
      <w:r>
        <w:rPr>
          <w:lang w:val="id_ID" w:bidi="id_ID"/>
        </w:rPr>
      </w:r>
      <w:r>
        <w:rPr>
          <w:lang w:val="id_ID" w:bidi="id_ID"/>
        </w:rPr>
        <w:t xml:space="preserve">Hentikan sebentar dramanya. </w:t>
      </w:r>
    </w:p>
    <w:p>
      <w:pPr>
        <w:pStyle w:val="ListBullet"/>
        <w:spacing w:line="240" w:lineRule="auto"/>
        <w:ind w:left="720"/>
      </w:pPr>
      <w:r>
        <w:rPr>
          <w:lang w:val="id_ID" w:bidi="id_ID"/>
        </w:rPr>
      </w:r>
      <w:r>
        <w:rPr>
          <w:lang w:val="id_ID" w:bidi="id_ID"/>
        </w:rPr>
        <w:t>Tanyakan kepada orang-orang yang memerankan semua orang yang Kristus menampakkan diri, "Apa yang Anda rasakan atau pikirkan ketika Kristus menampakkan diri kepada Anda?" Orang-orang mungkin menjawab hal-hal seperti:</w:t>
      </w:r>
    </w:p>
    <w:p>
      <w:pPr>
        <w:pStyle w:val="ListBullet"/>
        <w:spacing w:line="240" w:lineRule="auto"/>
        <w:ind w:left="720"/>
      </w:pPr>
      <w:r>
        <w:rPr>
          <w:lang w:val="id_ID" w:bidi="id_ID"/>
        </w:rPr>
      </w:r>
      <w:r>
        <w:rPr>
          <w:lang w:val="id_ID" w:bidi="id_ID"/>
        </w:rPr>
        <w:t>Tanyakan kepada orang yang memerankan orang-orang percaya yang sedang mendengarkan,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"Saya mengatakan ini karena saya yang paling tidak penting di antara para rasul. Saya tidak layak mendapatkan gelar 'rasul,' karena saya menyakiti umat Allah. Tetapi Allah baik kepada saya dan menjadikan saya seorang rasul, dan kebaikan-Nya kepada saya membuahkan hasil yang baik. Karena saya bekerja lebih keras daripada para rasul lainnya. Tetapi bukan aku yang benar-benar bekerja, melainkan Allah. Saya tidak bekerja dengan kemampuan saya sendiri, tetapi Allah baik kepada saya dan membantu saya untuk bekerja. Jadi tidak masalah apakah saya berkhotbah kepada kalian, atau para rasul lain berkhotbah kepada kalian. Kita semua memberitakan pesan yang sama. Dan itu adalah pesan yang Anda percayai."</w:t>
      </w:r>
    </w:p>
    <w:p>
      <w:pPr>
        <w:pStyle w:val="ListBullet"/>
        <w:spacing w:line="240" w:lineRule="auto"/>
        <w:ind w:left="720"/>
      </w:pPr>
      <w:r>
        <w:rPr>
          <w:lang w:val="id_ID" w:bidi="id_ID"/>
        </w:rPr>
      </w:r>
      <w:r>
        <w:rPr>
          <w:lang w:val="id_ID" w:bidi="id_ID"/>
        </w:rPr>
        <w:t xml:space="preserve">Hentikan sebentar dramanya. </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Allah, "Apa yang sedang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 xml:space="preserve">Dengarkan versi audio dari 1 Korintus 15:1–11 dalam terjemahan yang paling mudah dimengerti. </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Paulus menyebut orang-orang percaya di Korintus "</w:t>
      </w:r>
      <w:r>
        <w:rPr>
          <w:b/>
          <w:lang w:val="id_ID" w:bidi="id_ID"/>
        </w:rPr>
        <w:t>saudara-saudara</w:t>
      </w:r>
      <w:r>
        <w:rPr>
          <w:lang w:val="id_ID" w:bidi="id_ID"/>
        </w:rPr>
        <w:t>." Karena Allah adalah Bapa dari semua orang percaya, maka semua orang percaya adalah seperti saudara dan saudari. Jadi Paulus sering memakai kata saudara ketika merujuk kepada sesama orang percaya. Ketika ada lebih dari satu saudara, kata itu juga dapat berarti saudara dan saudari. Gunakanlah kata atau frasa yang sama untuk saudara-saudara seperti yang Anda gunakan pada bagian sebelumnya.</w:t>
      </w:r>
    </w:p>
    <w:p>
      <w:pPr/>
      <w:r>
        <w:rPr>
          <w:lang w:val="id_ID" w:bidi="id_ID"/>
        </w:rPr>
      </w:r>
      <w:r>
        <w:rPr>
          <w:lang w:val="id_ID" w:bidi="id_ID"/>
        </w:rPr>
        <w:t xml:space="preserve">Paulus ingin mengingatkan orang-orang percaya tentang </w:t>
      </w:r>
      <w:r>
        <w:rPr>
          <w:b/>
          <w:lang w:val="id_ID" w:bidi="id_ID"/>
        </w:rPr>
        <w:t>Injil</w:t>
      </w:r>
      <w:r>
        <w:rPr>
          <w:lang w:val="id_ID" w:bidi="id_ID"/>
        </w:rPr>
        <w:t xml:space="preserve">. Kata injil berarti "kabar baik.” Kabar baik dalam Alkitab adalah bahwa Allah telah membuat cara untuk menyelamatkan manusia. Untuk informasi lebih lanjut tentang </w:t>
      </w:r>
      <w:r>
        <w:rPr>
          <w:lang w:val="id_ID" w:bidi="id_ID"/>
        </w:rPr>
        <w:t>Injil</w:t>
      </w:r>
      <w:r>
        <w:rPr>
          <w:lang w:val="id_ID" w:bidi="id_ID"/>
        </w:rPr>
        <w:t>, lihat Daftar Kata Utama. Gunakan kata atau sebutan yang sama untuk Injil seperti yang Anda gunakan pada perikop sebelumnya.</w:t>
      </w:r>
    </w:p>
    <w:p>
      <w:pPr/>
      <w:r>
        <w:rPr>
          <w:lang w:val="id_ID" w:bidi="id_ID"/>
        </w:rPr>
      </w:r>
      <w:r>
        <w:rPr>
          <w:lang w:val="id_ID" w:bidi="id_ID"/>
        </w:rPr>
        <w:t xml:space="preserve">Paulus mengatakan bahwa Injil yang telah </w:t>
      </w:r>
      <w:r>
        <w:rPr>
          <w:b/>
          <w:lang w:val="id_ID" w:bidi="id_ID"/>
        </w:rPr>
        <w:t xml:space="preserve">menyelamatkan </w:t>
      </w:r>
      <w:r>
        <w:rPr>
          <w:lang w:val="id_ID" w:bidi="id_ID"/>
        </w:rPr>
        <w:t xml:space="preserve">orang-orang percaya. Untuk informasi lebih lanjut tentang bagaimana injil menyelamatkan seseorang, lihat </w:t>
      </w:r>
      <w:r>
        <w:rPr>
          <w:lang w:val="id_ID" w:bidi="id_ID"/>
        </w:rPr>
        <w:t>keselamatan</w:t>
      </w:r>
      <w:r>
        <w:rPr>
          <w:lang w:val="id_ID" w:bidi="id_ID"/>
        </w:rPr>
        <w:t xml:space="preserve"> di Daftar Kata Utama. Gunakan kata atau frasa yang sama untuk diselamatkan seperti yang Anda gunakan pada perikop sebelumnya.</w:t>
      </w:r>
    </w:p>
    <w:p>
      <w:pPr/>
      <w:r>
        <w:rPr>
          <w:lang w:val="id_ID" w:bidi="id_ID"/>
        </w:rPr>
      </w:r>
      <w:r>
        <w:rPr>
          <w:lang w:val="id_ID" w:bidi="id_ID"/>
        </w:rPr>
        <w:t xml:space="preserve">Paulus mengatakan bahwa orang-orang percaya harus terus percaya kepada pesan ini, atau mereka akan </w:t>
      </w:r>
      <w:r>
        <w:rPr>
          <w:b/>
          <w:lang w:val="id_ID" w:bidi="id_ID"/>
        </w:rPr>
        <w:t>percaya</w:t>
      </w:r>
      <w:r>
        <w:rPr>
          <w:lang w:val="id_ID" w:bidi="id_ID"/>
        </w:rPr>
        <w:t xml:space="preserve"> tanpa hasil. Jika Anda percaya kepada suatu pesan, Anda percaya bahwa pesan itu benar. Kemudian Anda percaya kepada pesan itu dan berkomitmen untuk melakukan apa yang dikatakan dalam pesan tersebut Untuk informasi lebih lanjut tentang </w:t>
      </w:r>
      <w:r>
        <w:rPr>
          <w:lang w:val="id_ID" w:bidi="id_ID"/>
        </w:rPr>
        <w:t>percaya</w:t>
      </w:r>
      <w:r>
        <w:rPr>
          <w:lang w:val="id_ID" w:bidi="id_ID"/>
        </w:rPr>
        <w:t xml:space="preserve">, lihat Daftar Kata Utama. Gunakan kata atau frasa yang sama untuk percaya seperti yang Anda gunakan pada perikop sebelumnya. </w:t>
      </w:r>
    </w:p>
    <w:p>
      <w:pPr/>
      <w:r>
        <w:rPr>
          <w:lang w:val="id_ID" w:bidi="id_ID"/>
        </w:rPr>
      </w:r>
      <w:r>
        <w:rPr>
          <w:b/>
          <w:lang w:val="id_ID" w:bidi="id_ID"/>
        </w:rPr>
        <w:t>Kristus</w:t>
      </w:r>
      <w:r>
        <w:rPr>
          <w:lang w:val="id_ID" w:bidi="id_ID"/>
        </w:rPr>
        <w:t xml:space="preserve"> mati untuk dosa-dosa kita. Kristus adalah sama dengan kata "Mesias," yang merujuk pada raja khusus dan Juruselamat yang telah Allah janjikan untuk diutus, yaitu Yesus. Untuk petunjuk lebih lagi tentang </w:t>
      </w:r>
      <w:r>
        <w:rPr>
          <w:lang w:val="id_ID" w:bidi="id_ID"/>
        </w:rPr>
        <w:t>Kristus</w:t>
      </w:r>
      <w:r>
        <w:rPr>
          <w:lang w:val="id_ID" w:bidi="id_ID"/>
        </w:rPr>
        <w:t xml:space="preserve">, lihat Glosarium Utama. Gunakan kata atau sebutan yang sama untuk Kristus seperti yang Anda pakai pada kisah sebelumnya. </w:t>
      </w:r>
    </w:p>
    <w:p>
      <w:pPr/>
      <w:r>
        <w:rPr>
          <w:lang w:val="id_ID" w:bidi="id_ID"/>
        </w:rPr>
      </w:r>
      <w:r>
        <w:rPr>
          <w:lang w:val="id_ID" w:bidi="id_ID"/>
        </w:rPr>
        <w:t xml:space="preserve">Kristus mati untuk dosa-dosa kita. Pernyataan ini berbicara tentang bagaimana Kristus </w:t>
      </w:r>
      <w:r>
        <w:rPr>
          <w:b/>
          <w:lang w:val="id_ID" w:bidi="id_ID"/>
        </w:rPr>
        <w:t>menebus</w:t>
      </w:r>
      <w:r>
        <w:rPr>
          <w:lang w:val="id_ID" w:bidi="id_ID"/>
        </w:rPr>
        <w:t xml:space="preserve"> dosa-dosa kita, atau menghapus dosa-dosa kita agar kita dapat dipulihkan sepenuhnya ke dalam hubungan dengan Allah. Kita telah berdosa dan memutuskan hubungan kita dengan Allah, tetapi kematian Kristus membawa kita kembali bersama Allah. Dalam hal ini, Anda mungkin ingin menerjemahkan frasa ini dengan cara yang umum—Kristus mati untuk dosa-dosa kita, atau Kristus mati untuk mengatasi masalah dosa-dosa kita.</w:t>
      </w:r>
    </w:p>
    <w:p>
      <w:pPr/>
      <w:r>
        <w:rPr>
          <w:lang w:val="id_ID" w:bidi="id_ID"/>
        </w:rPr>
      </w:r>
      <w:r>
        <w:rPr>
          <w:lang w:val="id_ID" w:bidi="id_ID"/>
        </w:rPr>
        <w:t xml:space="preserve">Berhenti di sini dan diskusikan dalam kelompok kata atau ungkapan apa yang akan Anda gunakan di sini. Ingatlah cara Anda menggambarkan apa yang Kristus lakukan dalam step ketiga. Bagaimana Anda akan berbicara tentang mengapa Kristus mati untuk dosa-dosa kita? Untuk informasi lebih lanjut tentang gagasan ini, carilah kata </w:t>
      </w:r>
      <w:r>
        <w:rPr>
          <w:b/>
          <w:lang w:val="id_ID" w:bidi="id_ID"/>
        </w:rPr>
        <w:t>penebusan</w:t>
      </w:r>
      <w:r>
        <w:rPr>
          <w:lang w:val="id_ID" w:bidi="id_ID"/>
        </w:rPr>
        <w:t xml:space="preserve"> di Daftar Kata Utama. Hentikan sebentar audio ini di sini. </w:t>
      </w:r>
    </w:p>
    <w:p>
      <w:pPr/>
      <w:r>
        <w:rPr>
          <w:lang w:val="id_ID" w:bidi="id_ID"/>
        </w:rPr>
      </w:r>
      <w:r>
        <w:rPr>
          <w:b/>
          <w:lang w:val="id_ID" w:bidi="id_ID"/>
        </w:rPr>
        <w:t>Dosa</w:t>
      </w:r>
      <w:r>
        <w:rPr>
          <w:lang w:val="id_ID" w:bidi="id_ID"/>
        </w:rPr>
        <w:t xml:space="preserve"> adalah perbuatan yang melawan Allah. Setiap kali seseorang tidak menaati hukum Allah, orang itu berdosa. Untuk informasi lebih lanjut tentang </w:t>
      </w:r>
      <w:r>
        <w:rPr>
          <w:lang w:val="id_ID" w:bidi="id_ID"/>
        </w:rPr>
        <w:t>dosa</w:t>
      </w:r>
      <w:r>
        <w:rPr>
          <w:lang w:val="id_ID" w:bidi="id_ID"/>
        </w:rPr>
        <w:t>, lihat Daftar Kata Utama. Gunakan kata atau frasa yang sama untuk dosa seperti yang Anda gunakan pada perikop sebelumnya.</w:t>
      </w:r>
    </w:p>
    <w:p>
      <w:pPr/>
      <w:r>
        <w:rPr>
          <w:lang w:val="id_ID" w:bidi="id_ID"/>
        </w:rPr>
      </w:r>
      <w:r>
        <w:rPr>
          <w:lang w:val="id_ID" w:bidi="id_ID"/>
        </w:rPr>
        <w:t xml:space="preserve">Kristus mati, berarti apa yang dikatakan </w:t>
      </w:r>
      <w:r>
        <w:rPr>
          <w:b/>
          <w:lang w:val="id_ID" w:bidi="id_ID"/>
        </w:rPr>
        <w:t xml:space="preserve">Kitab Suci </w:t>
      </w:r>
      <w:r>
        <w:rPr>
          <w:lang w:val="id_ID" w:bidi="id_ID"/>
        </w:rPr>
        <w:t>akan terjadi. Ketika orang-orang pada zaman Perjanjian Baru berbicara tentang Kitab Suci, atau Kitab-Kitab Suci, mereka berbicara tentang bagian dari Alkitab yang sekarang disebut Perjanjian Lama.</w:t>
      </w:r>
    </w:p>
    <w:p>
      <w:pPr/>
      <w:r>
        <w:rPr>
          <w:lang w:val="id_ID" w:bidi="id_ID"/>
        </w:rPr>
      </w:r>
      <w:r>
        <w:rPr>
          <w:lang w:val="id_ID" w:bidi="id_ID"/>
        </w:rPr>
        <w:t xml:space="preserve">Berhenti di sini dan bicarakan dalam kelompok kata atau sebutan apa yang akan Anda pakai untuk Kitab Suci. Carilah </w:t>
      </w:r>
      <w:r>
        <w:rPr>
          <w:lang w:val="id_ID" w:bidi="id_ID"/>
        </w:rPr>
        <w:t>Kitab Suci</w:t>
      </w:r>
      <w:r>
        <w:rPr>
          <w:lang w:val="id_ID" w:bidi="id_ID"/>
        </w:rPr>
        <w:t xml:space="preserve"> di Daftar Kata Utama untuk informasi lebih lanjut. Jika Anda telah menerjemahkan kata ini di kitab lain dalam Alkitab, gunakan kata yang sama dengan yang telah Anda gunakan di sana. Hentikan sebentar audio ini di sini. </w:t>
      </w:r>
    </w:p>
    <w:p>
      <w:pPr/>
      <w:r>
        <w:rPr>
          <w:lang w:val="id_ID" w:bidi="id_ID"/>
        </w:rPr>
      </w:r>
      <w:r>
        <w:rPr>
          <w:lang w:val="id_ID" w:bidi="id_ID"/>
        </w:rPr>
        <w:t xml:space="preserve">Kristus menampakkan diri kepada </w:t>
      </w:r>
      <w:r>
        <w:rPr>
          <w:b/>
          <w:lang w:val="id_ID" w:bidi="id_ID"/>
        </w:rPr>
        <w:t>Dua Belas murid</w:t>
      </w:r>
      <w:r>
        <w:rPr>
          <w:lang w:val="id_ID" w:bidi="id_ID"/>
        </w:rPr>
        <w:t>. Kristus memilih 12 orang untuk menjadi murid-murid khusus atau murid-Nya. Orang-orang menyebut kelompok kecil ini "kedua belas murid," atau bahkan hanya "Dua Belas murid." Orang-orang ini mengikuti Kristus ke mana-mana, belajar dari Kristus dan mengamati-Nya.</w:t>
      </w:r>
    </w:p>
    <w:p>
      <w:pPr/>
      <w:r>
        <w:rPr>
          <w:lang w:val="id_ID" w:bidi="id_ID"/>
        </w:rPr>
      </w:r>
      <w:r>
        <w:rPr>
          <w:lang w:val="id_ID" w:bidi="id_ID"/>
        </w:rPr>
        <w:t xml:space="preserve">Berhenti di sini dan diskusikan dalam kelompok kata atau frasa apa yang akan Anda gunakan untuk "Dua Belas murid." Carilah </w:t>
      </w:r>
      <w:r>
        <w:rPr>
          <w:lang w:val="id_ID" w:bidi="id_ID"/>
        </w:rPr>
        <w:t>murid-murid</w:t>
      </w:r>
      <w:r>
        <w:rPr>
          <w:lang w:val="id_ID" w:bidi="id_ID"/>
        </w:rPr>
        <w:t xml:space="preserve"> di Daftar Kata Utama untuk informasi lebih lanjut. Jika Anda telah menerjemahkan kata ini di kitab lain dalam Alkitab, gunakan kata yang sama dengan yang telah Anda gunakan di sana. Hentikan sebentar audio ini di sini. </w:t>
      </w:r>
    </w:p>
    <w:p>
      <w:pPr/>
      <w:r>
        <w:rPr>
          <w:lang w:val="id_ID" w:bidi="id_ID"/>
        </w:rPr>
      </w:r>
      <w:r>
        <w:rPr>
          <w:lang w:val="id_ID" w:bidi="id_ID"/>
        </w:rPr>
        <w:t xml:space="preserve">Kristus juga menampakkan diri kepada para </w:t>
      </w:r>
      <w:r>
        <w:rPr>
          <w:b/>
          <w:lang w:val="id_ID" w:bidi="id_ID"/>
        </w:rPr>
        <w:t>rasul</w:t>
      </w:r>
      <w:r>
        <w:rPr>
          <w:lang w:val="id_ID" w:bidi="id_ID"/>
        </w:rPr>
        <w:t xml:space="preserve">. Seorang rasul adalah seseorang yang menjadi saksi kepada orang lain bahwa Kristus benar-benar telah bangkit dari kematian. Seorang rasul memberitakan Injil, mendirikan gereja-gereja, dan memiliki otoritas dari Allah untuk membuat keputusan tentang hal-hal rohani. Kelompok rasul ini mungkin termasuk Dua Belas, Yakobus, dan para pemimpin lainnya dari gereja mula-mula. Untuk informasi lebih lanjut tentang </w:t>
      </w:r>
      <w:r>
        <w:rPr>
          <w:lang w:val="id_ID" w:bidi="id_ID"/>
        </w:rPr>
        <w:t>rasul</w:t>
      </w:r>
      <w:r>
        <w:rPr>
          <w:lang w:val="id_ID" w:bidi="id_ID"/>
        </w:rPr>
        <w:t>, lihat Daftar Kata Utama. Gunakan kata yang sama untuk rasul seperti yang Anda gunakan pada perikop sebelumnya.</w:t>
      </w:r>
    </w:p>
    <w:p>
      <w:pPr/>
      <w:r>
        <w:rPr>
          <w:lang w:val="id_ID" w:bidi="id_ID"/>
        </w:rPr>
      </w:r>
      <w:r>
        <w:rPr>
          <w:lang w:val="id_ID" w:bidi="id_ID"/>
        </w:rPr>
        <w:t xml:space="preserve">Paulus dulu </w:t>
      </w:r>
      <w:r>
        <w:rPr>
          <w:b/>
          <w:lang w:val="id_ID" w:bidi="id_ID"/>
        </w:rPr>
        <w:t>menganiaya</w:t>
      </w:r>
      <w:r>
        <w:rPr>
          <w:lang w:val="id_ID" w:bidi="id_ID"/>
        </w:rPr>
        <w:t xml:space="preserve"> gereja Allah. Ketika orang-orang menganiaya Anda, mereka memperlakukan Anda dengan kejam dan tidak adil. Orang-orang mungkin memukul Anda, atau mengucilkan Anda dari masyarakat, atau berbicara kebohongan tentang Anda dan membawa Anda ke pengadilan. Untuk informasi lebih lanjut tentang </w:t>
      </w:r>
      <w:r>
        <w:rPr>
          <w:lang w:val="id_ID" w:bidi="id_ID"/>
        </w:rPr>
        <w:t>penganiayaan</w:t>
      </w:r>
      <w:r>
        <w:rPr>
          <w:lang w:val="id_ID" w:bidi="id_ID"/>
        </w:rPr>
        <w:t xml:space="preserve"> lihat Daftar Kata Utama. Gunakan kata yang sama untuk menganiaya seperti yang Anda gunakan pada perikop sebelumnya.</w:t>
      </w:r>
    </w:p>
    <w:p>
      <w:pPr/>
      <w:r>
        <w:rPr>
          <w:lang w:val="id_ID" w:bidi="id_ID"/>
        </w:rPr>
      </w:r>
      <w:r>
        <w:rPr>
          <w:b/>
          <w:lang w:val="id_ID" w:bidi="id_ID"/>
        </w:rPr>
        <w:t>Gereja Allah</w:t>
      </w:r>
      <w:r>
        <w:rPr>
          <w:lang w:val="id_ID" w:bidi="id_ID"/>
        </w:rPr>
        <w:t xml:space="preserve"> berarti semua orang di bumi secara bersama-sama yang percaya kepada Kristus Yesus. Untuk informasi lebih lanjut tentang </w:t>
      </w:r>
      <w:r>
        <w:rPr>
          <w:lang w:val="id_ID" w:bidi="id_ID"/>
        </w:rPr>
        <w:t>gereja</w:t>
      </w:r>
      <w:r>
        <w:rPr>
          <w:lang w:val="id_ID" w:bidi="id_ID"/>
        </w:rPr>
        <w:t>, lihat Daftar Kata Utama. Gunakan kata yang sama untuk gereja atau gereja Allah seperti yang Anda gunakan pada perikop sebelumnya.</w:t>
      </w:r>
    </w:p>
    <w:p>
      <w:pPr/>
      <w:r>
        <w:rPr>
          <w:lang w:val="id_ID" w:bidi="id_ID"/>
        </w:rPr>
      </w:r>
      <w:r>
        <w:rPr>
          <w:lang w:val="id_ID" w:bidi="id_ID"/>
        </w:rPr>
        <w:t xml:space="preserve">Paulus mengatakan bahwa ia adalah seorang rasul karena </w:t>
      </w:r>
      <w:r>
        <w:rPr>
          <w:b/>
          <w:lang w:val="id_ID" w:bidi="id_ID"/>
        </w:rPr>
        <w:t>anugerah</w:t>
      </w:r>
      <w:r>
        <w:rPr>
          <w:lang w:val="id_ID" w:bidi="id_ID"/>
        </w:rPr>
        <w:t xml:space="preserve"> Allah. Menunjukkan anugerah berarti memberikan sesuatu yang baik kepada seseorang yang tidak layak mereka dapatkan. Ini sering dapat berarti keselamatan yang diberikan Allah, tetapi di sini mungkin berarti kebaikan yang Allah tunjukkan kepada Paulus. Untuk informasi lebih lanjut tentang </w:t>
      </w:r>
      <w:r>
        <w:rPr>
          <w:lang w:val="id_ID" w:bidi="id_ID"/>
        </w:rPr>
        <w:t xml:space="preserve">anugerah </w:t>
      </w:r>
      <w:r>
        <w:rPr>
          <w:lang w:val="id_ID" w:bidi="id_ID"/>
        </w:rPr>
        <w:t xml:space="preserve">, lihat Daftar Kata Utama. Gunakan kata atau sebutan yang sama untuk anugerah seperti yang Anda gunakan pada perikop sebelumnya.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1 Korintus 15:12–19</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15:12–19 dan simpanlah dalam hatimu.</w:t>
      </w:r>
    </w:p>
    <w:p>
      <w:pPr/>
      <w:r>
        <w:rPr>
          <w:lang w:val="id_ID" w:bidi="id_ID"/>
        </w:rPr>
      </w:r>
      <w:r>
        <w:rPr>
          <w:lang w:val="id_ID" w:bidi="id_ID"/>
        </w:rPr>
        <w:t>Dengarkan versi audio dari 1 Korintus 15:12–19 sebanyak tiga kali, dalam tiga terjemahan yang berbeda, jika memungkinkan.</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audio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15:12–19 dalam terjemahan yang paling mudah dimengerti.</w:t>
      </w:r>
    </w:p>
    <w:p>
      <w:pPr/>
      <w:r>
        <w:rPr>
          <w:lang w:val="id_ID" w:bidi="id_ID"/>
        </w:rPr>
      </w:r>
      <w:r>
        <w:rPr>
          <w:lang w:val="id_ID" w:bidi="id_ID"/>
        </w:rPr>
        <w:t>Paulus baru saja mengingatkan jemaat Korintus tentang injil yang semua orang percaya tahu bahwa itu benar. Sekarang Paulus akan menunjukkan mengapa ia mengingatkan orang-orang Korintus tentang kebenaran ini. Beberapa orang percaya di Korintus telah mengatakan bahwa Allah tidak membangkitkan orang-orang mati kembali kepada kehidupan. Paulus mengatakan bahwa jika ini benar, maka Allah tidak membangkitkan Kristus kembali. Dan jika Allah tidak membangkitkan Kristus kembali, maka kabar baik yang diberitakan para rasul tidak ada artinya sama sekali! Kemudian iman orang-orang percaya kepada Kristus tidak akan membantu mereka. Orang-orang percaya tidak akan memiliki harapan untuk masa depan. Paulus menunjukkan bagaimana gagasan Korintus ini tidak masuk akal.</w:t>
      </w:r>
    </w:p>
    <w:p>
      <w:pPr/>
      <w:r>
        <w:rPr>
          <w:lang w:val="id_ID" w:bidi="id_ID"/>
        </w:rPr>
      </w:r>
      <w:r>
        <w:rPr>
          <w:lang w:val="id_ID" w:bidi="id_ID"/>
        </w:rPr>
        <w:t>Untuk memulai, Paulus menjelaskan mengapa ia hanya mengingatkan orang-orang Korintus tentang kebenaran penting dari injil di perikop terakhir. Paulus telah mendengar bahwa beberapa orang percaya di Korintus mengatakan bahwa tidak ada kebangkitan orang mati. Ini adalah peristiwa yang akan terjadi di masa depan. Ketika Yesus kembali untuk memerintah sebagai raja selamanya, orang-orang yang telah diterima Allah akan hidup lagi dan menerima tubuh yang baru—tubuh yang tidak akan pernah mati lagi. Orang-orang menyebut ini kebangkitan orang mati atau kebangkitan orang-orang percaya. Banyak orang pada saat itu percaya bahwa ketika seseorang mati, jiwa orang itu—atau bagian batin yang tidak terlihat dari diri orang itu—akan hidup lagi, tetapi tubuhnya tidak akan. Mungkin inilah sebabnya orang-orang Korintus bertanya-tanya apakah Allah benar-benar akan membangkitkan orang-orang mati dengan tubuh dan jiwa mereka kembali kepada kehidupan.</w:t>
      </w:r>
    </w:p>
    <w:p>
      <w:pPr/>
      <w:r>
        <w:rPr>
          <w:lang w:val="id_ID" w:bidi="id_ID"/>
        </w:rPr>
      </w:r>
      <w:r>
        <w:rPr>
          <w:lang w:val="id_ID" w:bidi="id_ID"/>
        </w:rPr>
        <w:t xml:space="preserve">Berhenti di sini dan diskusikan pertanyaan ini dalam kelompok: Dalam budaya Anda, apa yang diyakini orang-orang akan terjadi pada orang-orang setelah mereka mati? Apa yang terjadi pada setiap bagian dari seseorang? Hentikan sebentar audio ini di sini. </w:t>
      </w:r>
    </w:p>
    <w:p>
      <w:pPr/>
      <w:r>
        <w:rPr>
          <w:lang w:val="id_ID" w:bidi="id_ID"/>
        </w:rPr>
      </w:r>
      <w:r>
        <w:rPr>
          <w:lang w:val="id_ID" w:bidi="id_ID"/>
        </w:rPr>
        <w:t>Paulus bertanya mengapa beberapa orang mengatakan bahwa tidak ada kebangkitan. Paulus tidak mengharapkan jawaban. Paulus menunjukkan bahwa ia terkejut karena orang-orang Korintus mengatakan ini. Paulus kemudian menjelaskan bahwa gagasan ini tidak sesuai dengan injil. Ingat, Kristus sudah mati. Jika orang-orang Korintus mengatakan bahwa Allah tidak membangkitkan orang-orang mati untuk hidup, maka Allah tidak membangkitkan Kristus untuk hidup. Paulus tahu ini salah, dan Paulus telah menunjukkan kepada orang-orang percaya bahwa mereka semua percaya bahwa Allah membangkitkan Kristus untuk hidup. Namun, sekarang Paulus akan berpura-pura situasi yang tidak nyata itu benar. Paulus akan membayangkan bahwa Allah tidak membangkitkan orang mati apa pun untuk hidup, termasuk Kristus, untuk menunjukkan apa yang akan terjadi.</w:t>
      </w:r>
    </w:p>
    <w:p>
      <w:pPr/>
      <w:r>
        <w:rPr>
          <w:lang w:val="id_ID" w:bidi="id_ID"/>
        </w:rPr>
      </w:r>
      <w:r>
        <w:rPr>
          <w:lang w:val="id_ID" w:bidi="id_ID"/>
        </w:rPr>
        <w:t xml:space="preserve">Berhenti di sini dan diskusikan pertanyaan ini dalam kelompok: Sebagai kegiatan, pilihlah topik kecil atau konyol yang memiliki banyak pendapat di antara orang-orang, seperti bagaimana sesuatu terjadi dalam sejarah bangsa Anda. Mintalah dua anggota kelompok untuk memilih pendapat-pendapat yang berbeda. Kemudian mintalah kedua orang itu bergantian dan menjelaskan dengan sopan mengapa pendapat orang lain tidak masuk akal. Kedua orang harus melakukan ini dengan menjelaskan hal-hal yang salah lainnya yang benar jika pendapat yang lain itu benar. Hentikan sebentar audio ini di sini. </w:t>
      </w:r>
    </w:p>
    <w:p>
      <w:pPr/>
      <w:r>
        <w:rPr>
          <w:lang w:val="id_ID" w:bidi="id_ID"/>
        </w:rPr>
      </w:r>
      <w:r>
        <w:rPr>
          <w:lang w:val="id_ID" w:bidi="id_ID"/>
        </w:rPr>
        <w:t>Paulus mengatakan bahwa jika Allah tidak membangkitkan Kristus, maka khotbah, atau pesan yang dikatakan orang-orang percaya kepada orang lain, akan menjadi kebohongan dan akan tidak berguna. Ini juga berarti bahwa ketika orang-orang percaya percaya kepada Kristus, itu tidak membantu mereka sama sekali karena Kristus masih mati. Karena para rasul memberitakan kebohongan, para rasul semua akan menjadi saksi palsu. Saksi adalah orang-orang yang mengatakan apa yang mereka ketahui benar di depan seorang hakim. Jika tidak ada kebangkitan, para rasul mengatakan kebohongan ketika mereka mengatakan bahwa Allah membangkitkan Kristus kembali. Kebohongan ini adalah perbuatan salah yang sangat serius, seperti ketika seseorang berbohong di depan seorang hakim di pengadilan hukum pemerintah mereka.</w:t>
      </w:r>
    </w:p>
    <w:p>
      <w:pPr/>
      <w:r>
        <w:rPr>
          <w:lang w:val="id_ID" w:bidi="id_ID"/>
        </w:rPr>
      </w:r>
      <w:r>
        <w:rPr>
          <w:lang w:val="id_ID" w:bidi="id_ID"/>
        </w:rPr>
        <w:t xml:space="preserve">Berhenti di sini dan diskusikan pertanyaan ini dalam kelompok: Dalam budaya Anda, ketika Anda memiliki keluhan atau masalah dengan orang lain, dan Anda harus pergi di depan hakim, bagaimana Anda membuktikan atau menunjukkan apa yang benar-benar terjadi? Saksi-saksi apa yang Anda butuhkan? Apa yang akan terjadi jika saksi-saksi ini berbohong? Hentikan sebentar audio ini di sini. </w:t>
      </w:r>
    </w:p>
    <w:p>
      <w:pPr/>
      <w:r>
        <w:rPr>
          <w:lang w:val="id_ID" w:bidi="id_ID"/>
        </w:rPr>
      </w:r>
      <w:r>
        <w:rPr>
          <w:lang w:val="id_ID" w:bidi="id_ID"/>
        </w:rPr>
        <w:t>Dan jika kabar baik bahwa Allah membangkitkan Kristus adalah kebohongan, maka orang-orang tidak dapat percaya kepada Kristus untuk mengampuni dosa-dosa orang-orang itu. Allah membangkitkan Kristus kembali untuk menunjukkan bahwa Allah lebih berkuasa daripada dosa. Jika Kristus masih mati, maka Allah tidak akan lebih berkuasa daripada kematian dan dosa. Kristus tidak akan dapat menyelamatkan orang-orang percaya dari dosa-dosa mereka.</w:t>
      </w:r>
    </w:p>
    <w:p>
      <w:pPr/>
      <w:r>
        <w:rPr>
          <w:lang w:val="id_ID" w:bidi="id_ID"/>
        </w:rPr>
      </w:r>
      <w:r>
        <w:rPr>
          <w:lang w:val="id_ID" w:bidi="id_ID"/>
        </w:rPr>
        <w:t>Jika Kristus masih mati, baik orang-orang percaya yang hidup maupun orang-orang percaya yang mati akan terpengaruh. Bahkan, orang-orang yang telah tertidur, atau mati, masih akan bersalah atas dosa-dosa mereka ketika orang-orang itu mati. Jadi orang-orang itu telah mati sepenuhnya dan tidak dapat hidup lagi. Orang-orang percaya itu tidak akan menjadi bagian dari kerajaan Allah di masa depan.</w:t>
      </w:r>
    </w:p>
    <w:p>
      <w:pPr/>
      <w:r>
        <w:rPr>
          <w:lang w:val="id_ID" w:bidi="id_ID"/>
        </w:rPr>
      </w:r>
      <w:r>
        <w:rPr>
          <w:lang w:val="id_ID" w:bidi="id_ID"/>
        </w:rPr>
        <w:t>Bagi orang-orang percaya sekarang, itu juga berarti bahwa harapan mereka tidak berguna. Orang-orang percaya berharap kepada Kristus dan percaya bahwa Kristus akan menyelamatkan mereka. Tetapi jika Kristus tetap mati, tidak ada seorang pun yang dapat menyelamatkan orang-orang percaya. Jika injil adalah kebohongan, iman orang-orang percaya akan tidak berarti, dan tidak ada harapan untuk masa depan setelah orang-orang percaya mati. Ini akan mengerikan! Paulus mengatakan bahwa jika ini benar, maka orang-orang percaya akan menjadi yang paling menyedihkan, atau akan berada dalam kondisi terburuk di antara siapa pun di dunia!</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15:12–19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Karena orang-orang percaya mengajar bahwa Allah telah membangkitkan Kristus kembali, tidak masuk akal bagi orang-orang percaya di Korintus untuk mengatakan bahwa tidak ada kebangkitan orang mati. Paulus mengatakan bahwa jika benar bahwa Allah tidak membangkitkan orang-orang mati lagi, maka Allah tidak membangkitkan Kristus kembali.</w:t>
      </w:r>
    </w:p>
    <w:p>
      <w:pPr/>
      <w:r>
        <w:rPr>
          <w:lang w:val="id_ID" w:bidi="id_ID"/>
        </w:rPr>
      </w:r>
      <w:r>
        <w:rPr>
          <w:b/>
          <w:lang w:val="id_ID" w:bidi="id_ID"/>
        </w:rPr>
        <w:t>Pada bagian kedua:</w:t>
      </w:r>
      <w:r>
        <w:rPr>
          <w:lang w:val="id_ID" w:bidi="id_ID"/>
        </w:rPr>
        <w:t xml:space="preserve"> Jika Kristus tidak hidup, maka orang-orang percaya akan mengatakan kebohongan tentang apa yang telah Allah lakukan. Jika kabar baik tentang Kristus adalah kebohongan, maka itu akan tidak berguna dan tidak ada alasan bahwa orang-orang harus mengajarkannya. Juga, iman orang-orang akan tidak berguna karena orang-orang itu percaya kepada kebohongan.</w:t>
      </w:r>
    </w:p>
    <w:p>
      <w:pPr/>
      <w:r>
        <w:rPr>
          <w:lang w:val="id_ID" w:bidi="id_ID"/>
        </w:rPr>
      </w:r>
      <w:r>
        <w:rPr>
          <w:b/>
          <w:lang w:val="id_ID" w:bidi="id_ID"/>
        </w:rPr>
        <w:t>Pada bagian ketiga:</w:t>
      </w:r>
      <w:r>
        <w:rPr>
          <w:lang w:val="id_ID" w:bidi="id_ID"/>
        </w:rPr>
        <w:t xml:space="preserve"> Jika Kristus tidak hidup maka Kristus tidak dapat mengampuni dosa-dosa, sehingga tidak akan ada harapan bagi siapa pun. Dan itu berarti bahwa Kristus tidak dapat menyelamatkan siapa pun dari dosa-dosa mereka, sehingga semua orang percaya akan bersalah atas dosa-dosa mereka. Jadi setiap orang percaya yang mati tidak akan bersama Allah. Jika ini benar, maka orang-orang percaya akan berada dalam situasi terburuk, dan orang-orang harus mengasihani atau merasa sedih terhadap orang-orang percaya lebih daripada terhadap orang lain.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percaya di Korintus yang mendengarkan seseorang membaca ini dengan suara keras</w:t>
      </w:r>
    </w:p>
    <w:p>
      <w:pPr>
        <w:pStyle w:val="ListBullet"/>
        <w:spacing w:line="240" w:lineRule="auto"/>
        <w:ind w:left="720"/>
      </w:pPr>
      <w:r>
        <w:rPr>
          <w:lang w:val="id_ID" w:bidi="id_ID"/>
        </w:rPr>
      </w:r>
      <w:r>
        <w:rPr>
          <w:lang w:val="id_ID" w:bidi="id_ID"/>
        </w:rPr>
        <w:t>Kelompok orang-orang percaya di Korintus yang mengatakan bahwa tidak akan ada kebangkitan orang mati</w:t>
      </w:r>
    </w:p>
    <w:p>
      <w:pPr>
        <w:pStyle w:val="ListBullet"/>
        <w:spacing w:line="240" w:lineRule="auto"/>
        <w:ind w:left="720"/>
      </w:pPr>
      <w:r>
        <w:rPr>
          <w:lang w:val="id_ID" w:bidi="id_ID"/>
        </w:rPr>
      </w:r>
      <w:r>
        <w:rPr>
          <w:lang w:val="id_ID" w:bidi="id_ID"/>
        </w:rPr>
        <w:t>Kristus Yesus</w:t>
      </w:r>
    </w:p>
    <w:p>
      <w:pPr>
        <w:pStyle w:val="ListBullet"/>
        <w:spacing w:line="240" w:lineRule="auto"/>
        <w:ind w:left="720"/>
      </w:pPr>
      <w:r>
        <w:rPr>
          <w:lang w:val="id_ID" w:bidi="id_ID"/>
        </w:rPr>
      </w:r>
      <w:r>
        <w:rPr>
          <w:lang w:val="id_ID" w:bidi="id_ID"/>
        </w:rPr>
        <w:t>Para rasul yang memberitakan hal yang sama dengan Paulus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Dan orang-orang percaya yang telah mati</w:t>
      </w:r>
    </w:p>
    <w:p>
      <w:pPr/>
      <w:r>
        <w:rPr>
          <w:lang w:val="id_ID" w:bidi="id_ID"/>
        </w:rPr>
      </w:r>
      <w:r>
        <w:rPr>
          <w:lang w:val="id_ID" w:bidi="id_ID"/>
        </w:rPr>
        <w:t xml:space="preserve">Dalam bagian terakhir, Paulus mengingatkan orang-orang percaya tentang apa yang mereka semua percayai. Paulus sekarang siap untuk berbicara tentang masalah orang-orang Korintus. Paulus menunjukkan bagaimana kelompok orang-orang Korintus yang berkata, "Tidak ada kebangkitan orang mati," salah. Orang-orang Korintus mungkin tidak memahami mengapa mereka salah. Paulus akan berpura-pura tidak ada kebangkitan orang mati dan menjelaskan apa artinya itu. Bukan itu yang diyakini Paulus, tetapi inilah bagaimana Paulus memperingatkan orang-orang Korintus bahwa orang-orang Korintus tidak dapat percaya kepada kebenaran injil </w:t>
      </w:r>
      <w:r>
        <w:rPr>
          <w:b/>
          <w:lang w:val="id_ID" w:bidi="id_ID"/>
        </w:rPr>
        <w:t>dan</w:t>
      </w:r>
      <w:r>
        <w:rPr>
          <w:lang w:val="id_ID" w:bidi="id_ID"/>
        </w:rPr>
        <w:t xml:space="preserve"> mengatakan bahwa tidak ada kebangkitan orang mati.</w:t>
      </w:r>
    </w:p>
    <w:p>
      <w:pPr/>
      <w:r>
        <w:rPr>
          <w:lang w:val="id_ID" w:bidi="id_ID"/>
        </w:rPr>
      </w:r>
      <w:r>
        <w:rPr>
          <w:lang w:val="id_ID" w:bidi="id_ID"/>
        </w:rPr>
        <w:t xml:space="preserve">Berhenti di sini dan diskusikan pertanyaan ini dalam kelompok: Dalam bahasa Anda, ketika Anda menggambarkan situasi yang tidak mungkin, bagaimana Anda menunjukkan bahwa Anda tidak percaya bahwa itu benar? Sebagai kegiatan, jelaskan seperti apa kehidupan Anda jika Anda tidak melakukan sesuatu yang penting, seperti jika Anda tidak menikahi pasangan Anda atau melakukan pekerjaan tertentu. Hentikan sebentar audio ini di sini. </w:t>
      </w:r>
    </w:p>
    <w:p>
      <w:pPr/>
      <w:r>
        <w:rPr>
          <w:lang w:val="id_ID" w:bidi="id_ID"/>
        </w:rPr>
      </w:r>
      <w:r>
        <w:rPr>
          <w:lang w:val="id_ID" w:bidi="id_ID"/>
        </w:rPr>
        <w:t>Pada bagian pertama, Paulus mengulangi poin bahwa para rasul memberitakan bahwa Allah membangkitkan Kristus kembali. Paulus tidak secara khusus menyebutkan para rasul dalam perikop ini. Namun, ketika Paulus mengatakan "kami berkhotbah," Paulus merujuk pada dirinya sendiri dan para rasul lainnya. Jika orang-orang percaya percaya apa yang diberitakan para rasul, Paulus mengatakan dengan tegas bahwa Paulus tidak dapat memahami bagaimana orang-orang akan mengatakan bahwa Allah tidak membangkitkan orang mati kembali. Karena jika Allah tidak membangkitkan seorangpun kembali, maka Allah tidak membangkitkan Kristus kembali. Ini adalah pernyataan penting yang Paulus ulangi beberapa kali, untuk menekankan betapa penting, dan mengerikan, hal ini bila benar terjadi.</w:t>
      </w:r>
    </w:p>
    <w:p>
      <w:pPr/>
      <w:r>
        <w:rPr>
          <w:lang w:val="id_ID" w:bidi="id_ID"/>
        </w:rPr>
      </w:r>
      <w:r>
        <w:rPr>
          <w:lang w:val="id_ID" w:bidi="id_ID"/>
        </w:rPr>
        <w:t xml:space="preserve">Berhenti di sini dan diskusikan pertanyaan ini dalam kelompok: Dalam bahasa Anda, ketika Anda mencoba meyakinkan orang lain tentang sesuatu, bagaimana Anda menekankan poin utama atau yang paling penting? Hentikan sebentar audio ini di sini. </w:t>
      </w:r>
    </w:p>
    <w:p>
      <w:pPr/>
      <w:r>
        <w:rPr>
          <w:lang w:val="id_ID" w:bidi="id_ID"/>
        </w:rPr>
      </w:r>
      <w:r>
        <w:rPr>
          <w:lang w:val="id_ID" w:bidi="id_ID"/>
        </w:rPr>
        <w:t>Pada bagian kedua, Paulus menjelaskan apa yang akan benar jika Allah tidak membangkitkan Kristus kembali. Para rasul dan orang-orang percaya telah mengajar bahwa Allah membangkitkan Kristus kembali. Tetapi jika itu tidak benar, maka mereka telah berbohong tentang apa yang telah Allah lakukan. Orang-orang percaya seperti saksi di depan seorang hakim. Bukannya mengatakan kebenaran tentang apa yang diketahui orang-orang percaya, orang-orang percaya akan memberikan kesaksian palsu atau berbohong tentang Allah. Berbohong tentang Allah akan menjadi hal yang sangat serius dan mengerikan bagi seseorang—sama seperti berbohong di depan seorang hakim atau seorang pejabat. Jika para rasul dan orang-orang percaya berbohong, maka tidak berguna bagi orang-orang untuk berkhotbah atau mengajarkan pesan ini. Kristus tidak akan dapat membantu siapa pun, sehingga juga tidak berguna bagi orang-orang untuk memiliki iman kepada Kristus.</w:t>
      </w:r>
    </w:p>
    <w:p>
      <w:pPr/>
      <w:r>
        <w:rPr>
          <w:lang w:val="id_ID" w:bidi="id_ID"/>
        </w:rPr>
      </w:r>
      <w:r>
        <w:rPr>
          <w:lang w:val="id_ID" w:bidi="id_ID"/>
        </w:rPr>
        <w:t>Pada bagian ketiga, Paulus mengatakan bahwa jika Allah tidak membangkitkan Kristus kembali, maka orang-orang percaya tidak akan memiliki harapan. Ketika Allah membangkitkan Kristus kembali, Allah menunjukkan bahwa Ia lebih kuat daripada dosa dan kematian. Namun, jika Allah tidak membangkitkan Kristus kembali, maka Kristus tidak menyelamatkan orang-orang percaya dari dosa mereka. Orang-orang percaya masih tidak memiliki hubungan yang baik dengan Allah.</w:t>
      </w:r>
    </w:p>
    <w:p>
      <w:pPr/>
      <w:r>
        <w:rPr>
          <w:lang w:val="id_ID" w:bidi="id_ID"/>
        </w:rPr>
      </w:r>
      <w:r>
        <w:rPr>
          <w:lang w:val="id_ID" w:bidi="id_ID"/>
        </w:rPr>
        <w:t>Jika orang-orang percaya masih bersalah atas dosa-dosa mereka ketika mereka mati, maka orang-orang percaya yang telah mati dengan percaya bahwa Kristus akan menyelamatkan mereka juga akan masih bersalah. Dan itu berarti Kristus tidak menyelamatkan orang-orang percaya ini, sehingga orang-orang percaya tidak dapat bersama Allah setelah mereka mati. Orang-orang percaya akan hilang, atau mati sepenuhnya. Setiap orang percaya yang akan mati akan sama, sehingga tidak akan ada harapan bagi orang-orang percaya setelah mereka mati. Orang-orang percaya hanya dapat berharap dalam kebohongan sementara mereka hidup; kemudian ketika mereka mati, orang-orang percaya akan melihat bahwa harapan mereka itu tidak ada artinya. Orang-orang kemudian harus mengasihani orang-orang percaya lebih daripada mereka mengasihani orang lain. Sementara orang lain mungkin menjalani kehidupan yang buruk atau sulit, orang-orang percaya akan menjalani kehidupan yang lebih buruk karena mereka percaya kepada kebohongan. Paulus dengan jelas menunjukkan kepada jemaat Korintus bagaimana gagasan bahwa Allah tidak membangkitkan orang mati akan menjadi gagasan yang sangat sedih dan tidak ada harapan untuk dipercaya.</w:t>
      </w:r>
    </w:p>
    <w:p>
      <w:pPr/>
      <w:r>
        <w:rPr>
          <w:lang w:val="id_ID" w:bidi="id_ID"/>
        </w:rPr>
      </w:r>
      <w:r>
        <w:rPr>
          <w:lang w:val="id_ID" w:bidi="id_ID"/>
        </w:rPr>
        <w:t xml:space="preserve">Berhenti di sini dan diskusikan pertanyaan ini dalam kelompok: Pikirkan tentang situasi yang Anda pikir benar-benar sengsara atau tidak punya harapan. Dalam bahasa Anda, apa saja kata-kata atau frasa yang akan Anda gunakan untuk menggambarkan situasi ini yang benar-benar sengsara atau tidak punya harapan? Hentikan sebentar audio ini di sini. </w:t>
      </w:r>
    </w:p>
    <w:p>
      <w:pPr/>
      <w:r>
        <w:rPr>
          <w:lang w:val="id_ID" w:bidi="id_ID"/>
        </w:rPr>
      </w:r>
      <w:r>
        <w:rPr>
          <w:lang w:val="id_ID" w:bidi="id_ID"/>
        </w:rPr>
        <w:t xml:space="preserve">Berhenti di sini dan diskusikan pertanyaan ini dalam kelompok: Pikirkan tentang seseorang yang Anda kenal yang percaya sesuatu yang salah, dan karena kepercayaan itu, orang itu mengalami konsekuensi yang mengerikan. Bagaimana perasaan Anda tentang orang ini? Bagaimana Anda menggambarkan kesedihan Anda karena mereka percaya kepada hal yang salah? Hentikan sebentar audio ini di sini. </w:t>
      </w:r>
    </w:p>
    <w:p>
      <w:pPr/>
      <w:r>
        <w:rPr>
          <w:lang w:val="id_ID" w:bidi="id_ID"/>
        </w:rPr>
      </w:r>
      <w:r>
        <w:rPr>
          <w:lang w:val="id_ID" w:bidi="id_ID"/>
        </w:rPr>
        <w:t>Sekarang, kelompok harus membuat papan cerita, menggambar, atau menggunakan benda-benda untuk memvisualisasikan perikop ini dan tindakan-tindakan yang ada di dalamnya. Ketika Anda melakukan ini, Anda mungkin ingin menggunakan gambar, benda-benda, atau bahkan orang-orang untuk mewakili Paulus, orang-orang yang mendengarkan, kelompok orang-orang percaya yang tidak percaya kepada kebangkitan, Yesus Kristus, Allah, dan orang-orang percaya yang telah mati.</w:t>
      </w:r>
    </w:p>
    <w:p>
      <w:pPr/>
      <w:r>
        <w:rPr>
          <w:lang w:val="id_ID" w:bidi="id_ID"/>
        </w:rPr>
      </w:r>
      <w:r>
        <w:rPr>
          <w:lang w:val="id_ID" w:bidi="id_ID"/>
        </w:rPr>
        <w:t>Pilihlah orang, gambar, atau benda untuk mewakili masing-masing hal ini. Ketika Anda mulai menceritakan kembali kisah ayat-ayat ini, ingatlah bahwa Paulus telah berkhotbah bahwa Allah membangkitkan Kristus kembali. Anda dapat memerankan bagaimana Allah telah membangkitkan Kristus lagi, seperti yang Paulus gambarkan kepada orang-orang Korintus. Tunjukkan bagaimana suatu hari, Allah akan membangkitkan orang mati lagi. Namun, kelompok orang Korintus yang tidak percaya bahwa akan terjadi dapat menggelengkan kepala mereka dan berpaling untuk menunjukkan bahwa mereka tidak percaya. Paulus kemudian mengatakan bahwa jika Allah tidak membangkitkan orang-orang kembali, Allah dulu juga tidak membangkitkan Kristus. Mintalah Kristus berpura-pura mati sepanjang waktu Paulus menjelaskan apa artinya kepercayaan itu. Setiap kali Paulus mengatakan jika Allah tidak membangkitkan Kristus kembali, mintalah Paulus menunjuk pada orang yang memerankan Kristus, yang masih mati. Berpura-pura berada di depan seorang hakim ketika Paulus menggambarkan bagaimana para rasul akan berbohong. Pilih benda-benda untuk mewakili dosa orang-orang percaya, dan mintalah orang-orang percaya membawa barang-barang itu. Mintalah orang-orang percaya berpura-pura mati sementara orang-orang percaya masih memegang dosa. Karena orang-orang percaya tidak bersama Allah setelah mereka mati, mintalah orang-orang percaya ini berpura-pura mati jauh dari Allah. Orang-orang percaya tidak memiliki harapan, sehingga tunjukkan betapa menyedihkannya dan menyulitkan kondisi orang-orang percaya.</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15:12–19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tiga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percaya di Korintus yang mendengarkan seseorang membaca ini dengan suara keras</w:t>
      </w:r>
    </w:p>
    <w:p>
      <w:pPr>
        <w:pStyle w:val="ListBullet"/>
        <w:spacing w:line="240" w:lineRule="auto"/>
        <w:ind w:left="720"/>
      </w:pPr>
      <w:r>
        <w:rPr>
          <w:lang w:val="id_ID" w:bidi="id_ID"/>
        </w:rPr>
      </w:r>
      <w:r>
        <w:rPr>
          <w:lang w:val="id_ID" w:bidi="id_ID"/>
        </w:rPr>
        <w:t>Kelompok orang-orang percaya di Korintus yang mengatakan bahwa tidak akan ada kebangkitan orang mati</w:t>
      </w:r>
    </w:p>
    <w:p>
      <w:pPr>
        <w:pStyle w:val="ListBullet"/>
        <w:spacing w:line="240" w:lineRule="auto"/>
        <w:ind w:left="720"/>
      </w:pPr>
      <w:r>
        <w:rPr>
          <w:lang w:val="id_ID" w:bidi="id_ID"/>
        </w:rPr>
      </w:r>
      <w:r>
        <w:rPr>
          <w:lang w:val="id_ID" w:bidi="id_ID"/>
        </w:rPr>
        <w:t>Kristus Yesus</w:t>
      </w:r>
    </w:p>
    <w:p>
      <w:pPr>
        <w:pStyle w:val="ListBullet"/>
        <w:spacing w:line="240" w:lineRule="auto"/>
        <w:ind w:left="720"/>
      </w:pPr>
      <w:r>
        <w:rPr>
          <w:lang w:val="id_ID" w:bidi="id_ID"/>
        </w:rPr>
      </w:r>
      <w:r>
        <w:rPr>
          <w:lang w:val="id_ID" w:bidi="id_ID"/>
        </w:rPr>
        <w:t>Para rasul yang memberitakan hal yang sama dengan Paulus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Dan orang-orang percaya yang telah mati</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Paulus berkata, "Kami memberitakan bahwa Allah telah membangkitkan Kristus kembali, sehingga tidak masuk akal bagi kamu untuk mengatakan bahwa suatu hari Allah tidak akan membangkitkan kembali orang-orang percaya yang mati. Jika Allah tidak membangkitkan orang-orang mati lagi, maka Allah tidak membangkitkan Kristus lagi. Dan jika Allah tidak membangkitkan Kristus lagi, tidak berguna bagi kami untuk memberitakan Injil kepada kamu, dan tidak berguna bagi kamu untuk percaya kepada Injil. Selain itu, ini juga berarti kita para rasul adalah orang-orang yang mengatakan kebohongan tentang apa yang telah Allah lakukan. Jika Allah tidak membangkitkan orang mati, maka kita telah mengatakan kebohongan tentang Allah dengan mengatakan bahwa Ia membangkitkan Kristus, ketika Ia benar-benar tidak."</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para rasul yang memberitakan hal yang sama dengan Paulus, "Apa yang kamu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Allah,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"Karena jika Allah tidak membangkitkan orang-orang mati lagi, maka Ia tidak membangkitkan Kristus lagi. Dan jika Allah tidak membangkitkan Kristus lagi, maka tidak ada gunanya untuk percaya kepada Kristus untuk mengampuni dosa-dosa Anda. Kamu masih bersalah atas dosa-dosa-dosamu. Kemudian juga orang-orang yang telah mati karena percaya kepada Kristus telah mati sepenuhnya dan tidak akan pernah hidup lagi. Jika kita hanya dapat berharap bahwa Kristus akan membantu kita ketika kita hidup di sini, orang-orang harus mengasihani kita lebih daripada mereka mengasihani orang lain."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Korintus yang percaya bahwa tidak ada kebangkitan orang mati,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15:12–19 dalam terjemahan yang paling mudah dimengerti.</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 xml:space="preserve">Paulus mengatakan bahwa orang-orang </w:t>
      </w:r>
      <w:r>
        <w:rPr>
          <w:b/>
          <w:lang w:val="id_ID" w:bidi="id_ID"/>
        </w:rPr>
        <w:t>percaya</w:t>
      </w:r>
      <w:r>
        <w:rPr>
          <w:lang w:val="id_ID" w:bidi="id_ID"/>
        </w:rPr>
        <w:t xml:space="preserve"> memberitakan bahwa Allah membangkitkan </w:t>
      </w:r>
      <w:r>
        <w:rPr>
          <w:b/>
          <w:lang w:val="id_ID" w:bidi="id_ID"/>
        </w:rPr>
        <w:t>Kristus</w:t>
      </w:r>
      <w:r>
        <w:rPr>
          <w:lang w:val="id_ID" w:bidi="id_ID"/>
        </w:rPr>
        <w:t xml:space="preserve"> dari kematian. Ketika orang-orang percaya atau para rasul berkhotbah, mereka menyatakan kabar penting dengan cara resmi. Gunakan kata yang sama untuk berkhotbah seperti yang telah Anda gunakan di seluruh 1 Korintus. Kristus adalah sama dengan kata "Mesias," yang merujuk pada raja khusus dan Juruselamat yang telah Allah janjikan untuk diutus, yaitu Yesus. Untuk informasi lebih lanjut tentang </w:t>
      </w:r>
      <w:r>
        <w:rPr>
          <w:lang w:val="id_ID" w:bidi="id_ID"/>
        </w:rPr>
        <w:t>Kristus</w:t>
      </w:r>
      <w:r>
        <w:rPr>
          <w:lang w:val="id_ID" w:bidi="id_ID"/>
        </w:rPr>
        <w:t xml:space="preserve">, lihat Daftar Kata Utama. Gunakan kata atau sebutan yang sama untuk Kristus seperti yang Anda pakai pada kisah sebelumnya. </w:t>
      </w:r>
    </w:p>
    <w:p>
      <w:pPr/>
      <w:r>
        <w:rPr>
          <w:lang w:val="id_ID" w:bidi="id_ID"/>
        </w:rPr>
      </w:r>
      <w:r>
        <w:rPr>
          <w:lang w:val="id_ID" w:bidi="id_ID"/>
        </w:rPr>
        <w:t xml:space="preserve">Jadi Paulus terkejut karena orang-orang Korintus mengatakan bahwa tidak ada </w:t>
      </w:r>
      <w:r>
        <w:rPr>
          <w:b/>
          <w:lang w:val="id_ID" w:bidi="id_ID"/>
        </w:rPr>
        <w:t>kebangkitan</w:t>
      </w:r>
      <w:r>
        <w:rPr>
          <w:lang w:val="id_ID" w:bidi="id_ID"/>
        </w:rPr>
        <w:t xml:space="preserve"> orang-orang percaya yang mati. Ketika Yesus kembali untuk memerintah sebagai raja selamanya, orang-orang yang telah diterima Allah akan hidup lagi dan menerima tubuh yang baru—tubuh yang tidak akan pernah mati lagi! Peristiwa ini disebut kebangkitan orang-orang percaya. Karena Yesus hidup kembali, kita dapat yakin bahwa Allah juga akan membuat kita hidup kembali. </w:t>
      </w:r>
    </w:p>
    <w:p>
      <w:pPr/>
      <w:r>
        <w:rPr>
          <w:lang w:val="id_ID" w:bidi="id_ID"/>
        </w:rPr>
      </w:r>
      <w:r>
        <w:rPr>
          <w:lang w:val="id_ID" w:bidi="id_ID"/>
        </w:rPr>
        <w:t xml:space="preserve">Berhenti di sini dan diskusikan dalam kelompok, kata atau frasa apa yang akan Anda gunakan untuk </w:t>
      </w:r>
      <w:r>
        <w:rPr>
          <w:b/>
          <w:lang w:val="id_ID" w:bidi="id_ID"/>
        </w:rPr>
        <w:t>kebangkitan</w:t>
      </w:r>
      <w:r>
        <w:rPr>
          <w:lang w:val="id_ID" w:bidi="id_ID"/>
        </w:rPr>
        <w:t xml:space="preserve">. Carilah kata </w:t>
      </w:r>
      <w:r>
        <w:rPr>
          <w:lang w:val="id_ID" w:bidi="id_ID"/>
        </w:rPr>
        <w:t>kebangkitan</w:t>
      </w:r>
      <w:r>
        <w:rPr>
          <w:lang w:val="id_ID" w:bidi="id_ID"/>
        </w:rPr>
        <w:t xml:space="preserve"> di Daftar Kata Utama untuk informasi lebih lanjut. Jika Anda telah menerjemahkan kata ini di kitab lain dalam Alkitab, gunakan kata yang sama dengan yang Anda gunakan di sana. Hentikan sebentar audio ini di sini. </w:t>
      </w:r>
    </w:p>
    <w:p>
      <w:pPr/>
      <w:r>
        <w:rPr>
          <w:lang w:val="id_ID" w:bidi="id_ID"/>
        </w:rPr>
      </w:r>
      <w:r>
        <w:rPr>
          <w:lang w:val="id_ID" w:bidi="id_ID"/>
        </w:rPr>
        <w:t xml:space="preserve">Jika Allah tidak membangkitkan Kristus lagi, maka Paulus mengatakan bahwa iman orang-orang </w:t>
      </w:r>
      <w:r>
        <w:rPr>
          <w:b/>
          <w:lang w:val="id_ID" w:bidi="id_ID"/>
        </w:rPr>
        <w:t>percaya</w:t>
      </w:r>
      <w:r>
        <w:rPr>
          <w:lang w:val="id_ID" w:bidi="id_ID"/>
        </w:rPr>
        <w:t xml:space="preserve"> adalah tidak berguna. Jika Anda memiliki iman kepada seseorang, Anda percaya bahwa apa yang orang itu katakan tentang mereka sendiri adalah benar. Kemudian Anda percaya kepada orang itu dan berkomitmen untuk melakukan apa yang dikatakan orang itu kepada Anda. Iman khusus yang dibicarakan Paulus adalah ketika seseorang percaya kepada Yesus. Orang itu percaya bahwa Allah akan memenuhi semua janji Allah, bahkan ketika janji-janji itu tampaknya tidak mungkin. Untuk petunjuk lebih lagi tentang </w:t>
      </w:r>
      <w:r>
        <w:rPr>
          <w:lang w:val="id_ID" w:bidi="id_ID"/>
        </w:rPr>
        <w:t>iman</w:t>
      </w:r>
      <w:r>
        <w:rPr>
          <w:lang w:val="id_ID" w:bidi="id_ID"/>
        </w:rPr>
        <w:t xml:space="preserve">, lihat Daftar Kata Utama. Gunakan kata atau sebutan yang sama untuk iman seperti yang Anda pakai pada kisah sebelumnya. </w:t>
      </w:r>
    </w:p>
    <w:p>
      <w:pPr/>
      <w:r>
        <w:rPr>
          <w:lang w:val="id_ID" w:bidi="id_ID"/>
        </w:rPr>
      </w:r>
      <w:r>
        <w:rPr>
          <w:lang w:val="id_ID" w:bidi="id_ID"/>
        </w:rPr>
        <w:t xml:space="preserve">Juga, orang-orang percaya yang telah memberitakan injil akan menjadi </w:t>
      </w:r>
      <w:r>
        <w:rPr>
          <w:b/>
          <w:lang w:val="id_ID" w:bidi="id_ID"/>
        </w:rPr>
        <w:t>saksi palsu</w:t>
      </w:r>
      <w:r>
        <w:rPr>
          <w:lang w:val="id_ID" w:bidi="id_ID"/>
        </w:rPr>
        <w:t xml:space="preserve">, karena orang-orang percaya itu bersaksi </w:t>
      </w:r>
      <w:r>
        <w:rPr>
          <w:b/>
          <w:lang w:val="id_ID" w:bidi="id_ID"/>
        </w:rPr>
        <w:t>palsu</w:t>
      </w:r>
      <w:r>
        <w:rPr>
          <w:lang w:val="id_ID" w:bidi="id_ID"/>
        </w:rPr>
        <w:t>, atau memberikan informasi palsu. Seorang saksi adalah seseorang yang menyatakan atau bersaksi tentang kebenaran untuk sesuatu yang telah dilihat saksi itu.</w:t>
      </w:r>
    </w:p>
    <w:p>
      <w:pPr/>
      <w:r>
        <w:rPr>
          <w:lang w:val="id_ID" w:bidi="id_ID"/>
        </w:rPr>
      </w:r>
      <w:r>
        <w:rPr>
          <w:lang w:val="id_ID" w:bidi="id_ID"/>
        </w:rPr>
        <w:t xml:space="preserve">Berhenti di sini dan diskusikan dalam kelompok kata-kata atau frasa apa yang akan Anda gunakan untuk </w:t>
      </w:r>
      <w:r>
        <w:rPr>
          <w:b/>
          <w:lang w:val="id_ID" w:bidi="id_ID"/>
        </w:rPr>
        <w:t>saksi</w:t>
      </w:r>
      <w:r>
        <w:rPr>
          <w:lang w:val="id_ID" w:bidi="id_ID"/>
        </w:rPr>
        <w:t xml:space="preserve"> dan </w:t>
      </w:r>
      <w:r>
        <w:rPr>
          <w:b/>
          <w:lang w:val="id_ID" w:bidi="id_ID"/>
        </w:rPr>
        <w:t>bersaksi</w:t>
      </w:r>
      <w:r>
        <w:rPr>
          <w:lang w:val="id_ID" w:bidi="id_ID"/>
        </w:rPr>
        <w:t xml:space="preserve">. Jika Anda telah menerjemahkan kata-kata ini di kitab lain dari Alkitab, gunakan kata-kata yang sama dengan yang telah Anda gunakan di sana. Untuk informasi lebih lanjut tentang bersaksi, lihat </w:t>
      </w:r>
      <w:r>
        <w:rPr>
          <w:lang w:val="id_ID" w:bidi="id_ID"/>
        </w:rPr>
        <w:t>kesaksian</w:t>
      </w:r>
      <w:r>
        <w:rPr>
          <w:lang w:val="id_ID" w:bidi="id_ID"/>
        </w:rPr>
        <w:t xml:space="preserve"> di Daftar Kata Utama. Hentikan sebentar audio ini di sini. </w:t>
      </w:r>
    </w:p>
    <w:p>
      <w:pPr/>
      <w:r>
        <w:rPr>
          <w:lang w:val="id_ID" w:bidi="id_ID"/>
        </w:rPr>
      </w:r>
      <w:r>
        <w:rPr>
          <w:lang w:val="id_ID" w:bidi="id_ID"/>
        </w:rPr>
        <w:t>Jika Kristus masih mati, maka orang-orang percaya masih bersalah atas dosa-</w:t>
      </w:r>
      <w:r>
        <w:rPr>
          <w:b/>
          <w:lang w:val="id_ID" w:bidi="id_ID"/>
        </w:rPr>
        <w:t>dosa</w:t>
      </w:r>
      <w:r>
        <w:rPr>
          <w:lang w:val="id_ID" w:bidi="id_ID"/>
        </w:rPr>
        <w:t xml:space="preserve"> mereka. Dosa adalah perbuatan yang melawan Allah. Setiap kali seseorang tidak menaati hukum Allah, mereka berdosa. Untuk informasi lebih lanjut tentang </w:t>
      </w:r>
      <w:r>
        <w:rPr>
          <w:lang w:val="id_ID" w:bidi="id_ID"/>
        </w:rPr>
        <w:t>dosa</w:t>
      </w:r>
      <w:r>
        <w:rPr>
          <w:lang w:val="id_ID" w:bidi="id_ID"/>
        </w:rPr>
        <w:t>, lihat Daftar Kata Utama. Gunakan kata atau frasa yang sama untuk dosa seperti yang Anda gunakan pada perikop sebelumnya.</w:t>
      </w:r>
    </w:p>
    <w:p>
      <w:pPr/>
      <w:r>
        <w:rPr>
          <w:lang w:val="id_ID" w:bidi="id_ID"/>
        </w:rPr>
      </w:r>
      <w:r>
        <w:rPr>
          <w:lang w:val="id_ID" w:bidi="id_ID"/>
        </w:rPr>
        <w:t xml:space="preserve">Jika orang-orang percaya hanya memiliki </w:t>
      </w:r>
      <w:r>
        <w:rPr>
          <w:b/>
          <w:lang w:val="id_ID" w:bidi="id_ID"/>
        </w:rPr>
        <w:t>harapan</w:t>
      </w:r>
      <w:r>
        <w:rPr>
          <w:lang w:val="id_ID" w:bidi="id_ID"/>
        </w:rPr>
        <w:t xml:space="preserve"> dalam Kristus dalam kehidupan ini, maka orang-orang </w:t>
      </w:r>
      <w:r>
        <w:rPr>
          <w:b/>
          <w:lang w:val="id_ID" w:bidi="id_ID"/>
        </w:rPr>
        <w:t>percaya</w:t>
      </w:r>
      <w:r>
        <w:rPr>
          <w:lang w:val="id_ID" w:bidi="id_ID"/>
        </w:rPr>
        <w:t xml:space="preserve"> layak mendapatkan kasihan dari orang lain. Kasihan adalah ketika orang-orang merasakan kesedihan dan kasih sayang atas rasa sakit dan masalah orang lain. Harapan adalah ekspektasi penuh keyakinan bahwa sesuatu akan terjadi. Harapan ini secara khusus mengharapkan bahwa Kristus akan menyelamatkan semua orang percaya. Untuk informasi lebih lanjut tentang </w:t>
      </w:r>
      <w:r>
        <w:rPr>
          <w:b/>
          <w:lang w:val="id_ID" w:bidi="id_ID"/>
        </w:rPr>
        <w:t>harapan</w:t>
      </w:r>
      <w:r>
        <w:rPr>
          <w:lang w:val="id_ID" w:bidi="id_ID"/>
        </w:rPr>
        <w:t>, lihat Daftar Kata Utama. Gunakan kata atau frasa yang sama untuk harapan seperti yang Anda pakai pada kisah sebelumnya. Gunakan kata atau frasa untuk kasihan yang Anda diskusikan pada langkah ketiga.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1 Korintus 15:20–28</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15:20–28 dan simpanlah dalam hatimu.</w:t>
      </w:r>
    </w:p>
    <w:p>
      <w:pPr/>
      <w:r>
        <w:rPr>
          <w:lang w:val="id_ID" w:bidi="id_ID"/>
        </w:rPr>
      </w:r>
      <w:r>
        <w:rPr>
          <w:lang w:val="id_ID" w:bidi="id_ID"/>
        </w:rPr>
        <w:t>Dengarkan versi audio dari 1 Korintus 15:20–28 sebanyak tiga kali, dalam tiga terjemahan yang berbeda, jika memungkinkan.</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audio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15:20–28 dalam terjemahan yang paling mudah dimengerti.</w:t>
      </w:r>
    </w:p>
    <w:p>
      <w:pPr/>
      <w:r>
        <w:rPr>
          <w:lang w:val="id_ID" w:bidi="id_ID"/>
        </w:rPr>
      </w:r>
      <w:r>
        <w:rPr>
          <w:lang w:val="id_ID" w:bidi="id_ID"/>
        </w:rPr>
        <w:t>Dalam bagian terakhir, Paulus berbicara tentang apa yang akan terjadi jika Allah tidak membangkitkan Kristus kembali. Sekarang Paulus akan berbicara tentang apa yang sebenarnya benar. Allah membangkitkan Kristus kembali, sebagai janji bahwa suatu hari Allah akan membangkitkan orang-orang percaya juga. Ketika Allah membangkitkan orang-orang percaya, Kristus akan mengalahkan semua musuh-musuh Kristus dan dunia akan berakhir. Kristus akan memberikan otoritas Kristus kepada Allah, dan Allah akan memerintah dalam segala hal.</w:t>
      </w:r>
    </w:p>
    <w:p>
      <w:pPr/>
      <w:r>
        <w:rPr>
          <w:lang w:val="id_ID" w:bidi="id_ID"/>
        </w:rPr>
      </w:r>
      <w:r>
        <w:rPr>
          <w:lang w:val="id_ID" w:bidi="id_ID"/>
        </w:rPr>
        <w:t>Untuk menunjukkan bahwa Paulus sekarang berbicara tentang apa yang benar-benar terjadi, Paulus mengatakan bahwa Allah benar-benar membangkitkan Kristus lagi. Paulus membandingkan Kristus dengan buah pertama dari panen. Buah-buahan pertama adalah tanaman pertama yang diambil orang-orang pada saat panen, yaitu ketika tanaman sepenuhnya tumbuh dan siap untuk dimakan. Umat Allah akan memberikan buah pertama ini sebagai persembahan kepada Allah. Buah pertama ini adalah simbol janji Allah dan harapan orang-orang bahwa orang-orang akan dapat mengumpulkan sisa panen. Jadi sama seperti buah pertama adalah janji atau jaminan tentang panen, Kristus adalah seperti janji kepada orang-orang percaya. Seperti Allah membangkitkan Kristus, Allah juga akan membangkitkan orang-orang percaya lagi.</w:t>
      </w:r>
    </w:p>
    <w:p>
      <w:pPr/>
      <w:r>
        <w:rPr>
          <w:lang w:val="id_ID" w:bidi="id_ID"/>
        </w:rPr>
      </w:r>
      <w:r>
        <w:rPr>
          <w:lang w:val="id_ID" w:bidi="id_ID"/>
        </w:rPr>
        <w:t xml:space="preserve">Berhenti di sini dan diskusikan pertanyaan ini dalam kelompok: Dalam budaya Anda, bagaimana orang-orang merayakan waktu panen? Kapan orang-orang merayakannya? Perayaan atau festival-festival apa yang dimiliki orang-orang Anda di mana mereka menantikan sesuatu yang baik yang akan terjadi? Hentikan sebentar audio ini di sini. </w:t>
      </w:r>
    </w:p>
    <w:p>
      <w:pPr/>
      <w:r>
        <w:rPr>
          <w:lang w:val="id_ID" w:bidi="id_ID"/>
        </w:rPr>
      </w:r>
      <w:r>
        <w:rPr>
          <w:lang w:val="id_ID" w:bidi="id_ID"/>
        </w:rPr>
        <w:t>Paulus mengatakan bahwa semua orang mati karena satu orang, Adam. Adam adalah orang pertama, dan Adam tidak menaati Allah. Karena dosa Adam, semua orang akhirnya mati. Tetapi dengan cara yang sama, karena orang lain, orang-orang milik Kristus akan hidup lagi. Orang kedua ini adalah Kristus. Paulus menjelaskan ini dalam kalimat berikutnya di mana Paulus membandingkan apa yang telah Adam lakukan untuk orang-orang dengan apa yang telah Kristus lakukan. Karena Adam adalah leluhur dari semua orang, dan karena semua orang berdosa seperti Adam, semua orang akhirnya akan mati. Tetapi ketika orang-orang percaya kepada Kristus, Allah akan membangkitkan orang-orang percaya itu lagi.</w:t>
      </w:r>
    </w:p>
    <w:p>
      <w:pPr/>
      <w:r>
        <w:rPr>
          <w:lang w:val="id_ID" w:bidi="id_ID"/>
        </w:rPr>
      </w:r>
      <w:r>
        <w:rPr>
          <w:lang w:val="id_ID" w:bidi="id_ID"/>
        </w:rPr>
        <w:t>Allah telah membangkitkan Kristus lagi, tetapi Allah belum membangkitkan orang-orang percaya yang telah mati. Allah membangkitkan orang-orang untuk hidup dalam urutan tertentu dan tepat. Allah suatu hari akan membangkitkan orang-orang percaya kepada kehidupan sama seperti Ia membangkitkan Kristus. Ini akan terjadi ketika Kristus kembali ke bumi. Paulus mengatakan bahwa kemudian akhir dunia akan terjadi. Pada saat itu, Kristus akan menghancurkan kuasa dan semua pemerintahan musuh-musuh Kristus. Kristus akan menyerahkan, atau memberikan, kerajaan kepada Allah Bapa-Nya. Ini berarti bahwa Kristus akan berhenti memerintah sebagai raja , dan Allah Bapa akan memerintah sebagai gantinya.</w:t>
      </w:r>
    </w:p>
    <w:p>
      <w:pPr/>
      <w:r>
        <w:rPr>
          <w:lang w:val="id_ID" w:bidi="id_ID"/>
        </w:rPr>
      </w:r>
      <w:r>
        <w:rPr>
          <w:lang w:val="id_ID" w:bidi="id_ID"/>
        </w:rPr>
        <w:t>Paulus mengatakan bahwa Kristus harus memerintah sampai Kristus menempatkan semua musuh-musuh di bawah kaki Kristus. Pada zaman Paulus, seorang raja akan meletakkan kakinya di leher seorang musuh untuk menunjukkan bahwa raja telah mengalahkan musuh itu. Jadi ini berarti bahwa Kristus akan mengalahkan semua musuh-musuh Kristus. Musuh terakhir yang akan dikalahkan adalah kematian. Kristus akan mengambil kuasa kematian. Ini berarti bahwa dari saat itu dan seterusnya, tidak ada umat Allah yang akan mati.</w:t>
      </w:r>
    </w:p>
    <w:p>
      <w:pPr/>
      <w:r>
        <w:rPr>
          <w:lang w:val="id_ID" w:bidi="id_ID"/>
        </w:rPr>
      </w:r>
      <w:r>
        <w:rPr>
          <w:lang w:val="id_ID" w:bidi="id_ID"/>
        </w:rPr>
        <w:t xml:space="preserve">Berhenti di sini dan diskusikan pertanyaan ini dalam kelompok: Dalam budaya atau sejarah Anda, apa yang akan dilakukan raja-raja atau para pemimpin untuk menunjukkan atau mengumumkan bahwa raja-raja atau para pemimpin tersebut telah mengalahkan musuh mereka? Mengapa mereka melakukan ini? Hentikan sebentar audio ini di sini. </w:t>
      </w:r>
    </w:p>
    <w:p>
      <w:pPr/>
      <w:r>
        <w:rPr>
          <w:lang w:val="id_ID" w:bidi="id_ID"/>
        </w:rPr>
      </w:r>
      <w:r>
        <w:rPr>
          <w:lang w:val="id_ID" w:bidi="id_ID"/>
        </w:rPr>
        <w:t>Paulus kemudian mengutip, atau mengatakan sesuatu dari, Kitab Suci untuk menunjukkan bahwa Allah adalah bagian dari kisah ini juga. Paulus mengutip dari sebuah mazmur atau lagu di mana Allah berbicara kepada "anak manusia," yang berarti seorang manusia. Makna pertama dari mazmur ini mungkin adalah tentang bagaimana Allah membiarkan manusia mengendalikan hal-hal di bumi. Kristus sering menyebut diri-Nya "anak manusia," sehingga Paulus mengatakan bahwa mazmur ini adalah tentang Allah berbicara kepada Kristus juga. Allah telah meletakkan segala sesuatu di bawah kaki Kristus, yang berarti Allah telah memberikan otoritas kepada Kristus atas segalanya.</w:t>
      </w:r>
    </w:p>
    <w:p>
      <w:pPr/>
      <w:r>
        <w:rPr>
          <w:lang w:val="id_ID" w:bidi="id_ID"/>
        </w:rPr>
      </w:r>
      <w:r>
        <w:rPr>
          <w:lang w:val="id_ID" w:bidi="id_ID"/>
        </w:rPr>
        <w:t>Paulus kemudian menjelaskan bahwa "segalanya" tidak termasuk Allah. Ini karena Allah-lah yang meletakkan segala sesuatu di bawah otoritas Kristus . Tetapi ketika Allah telah menempatkan semua hal di bawah pemerintahan Kristus, maka Anak, yang adalah Kristus, akan menempatkan diri-Nya di bawah otoritas Allah. Ini mungkin terdengar membingungkan, tetapi ingatlah kepada siapa Paulus berbicara. Orang-orang Korintus sombong dan ingin memutuskan hal-hal untuk diri mereka sendiri. Mereka mengatakan bahwa kebangkitan tidak benar. Tetapi Kristus menunjukkan bagaimana Kristus memilih untuk menempatkan diri-Nya di bawah otoritas Allah. Kristus masih adalah Allah dan sama pentingnya dengan Allah Bapa. Tetapi bahkan Kristus mendengarkan dan bekerja sama dengan Allah! Paulus mengatakan bahwa Kristus akan melakukan ini sehingga Allah akan berada dalam semua, yang berarti bahwa Allah akan memerintah dalam segala hal.</w:t>
      </w:r>
    </w:p>
    <w:p>
      <w:pPr/>
      <w:r>
        <w:rPr>
          <w:lang w:val="id_ID" w:bidi="id_ID"/>
        </w:rPr>
      </w:r>
      <w:r>
        <w:rPr>
          <w:lang w:val="id_ID" w:bidi="id_ID"/>
        </w:rPr>
        <w:t xml:space="preserve">Berhenti di sini dan diskusikan dalam kelompok: Ceritakan kisah tentang saat seorang pemimpin memilih untuk menempatkan dirinya di bawah otoritas pemimpin lain. Mengapa pemimpin ini melakukan ini? Bagaimana pemimpin ini melakukan hal ini? Hentikan sebentar audio ini di sini. </w:t>
      </w:r>
    </w:p>
    <w:p>
      <w:pPr/>
      <w:r>
        <w:rPr>
          <w:lang w:val="id_ID" w:bidi="id_ID"/>
        </w:rPr>
      </w:r>
      <w:r>
        <w:rPr>
          <w:lang w:val="id_ID" w:bidi="id_ID"/>
        </w:rPr>
        <w:t>Paulus menunjukkan bahwa baik Allah dan Kristus bekerja bersama di seluruh kisah ini. Allah membangkitkan Kristus kembali sehingga orang-orang percaya dapat menantikan hari ketika Kristus akan mengalahkan kematian dan Allah akan membangkitkan orang-orang percaya kembali.</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15:20–28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mengatakan bahwa Allah telah membangkitkan Kristus dari kematian sebagai janji bahwa Allah juga akan membangkitkan orang-orang percaya. Paulus menjelaskan bahwa orang-orang mati karena satu orang, Adam, dan dengan cara yang sama, orang-orang milik Kristus akan hidup lagi karena satu orang, Kristus. Allah membangkitkan orang-orang untuk hidup lagi dengan urutan yang tepat.</w:t>
      </w:r>
    </w:p>
    <w:p>
      <w:pPr/>
      <w:r>
        <w:rPr>
          <w:lang w:val="id_ID" w:bidi="id_ID"/>
        </w:rPr>
      </w:r>
      <w:r>
        <w:rPr>
          <w:b/>
          <w:lang w:val="id_ID" w:bidi="id_ID"/>
        </w:rPr>
        <w:t>Pada bagian kedua:</w:t>
      </w:r>
      <w:r>
        <w:rPr>
          <w:lang w:val="id_ID" w:bidi="id_ID"/>
        </w:rPr>
        <w:t xml:space="preserve"> Paulus menggambarkan apa yang akan suatu hari terjadi. Kristus harus memerintah sampai Kristus telah mengalahkan semua kekuasaan lainnya, termasuk kematian. Allah akan membangkitkan semua orang percaya kembali. Kemudian dunia ini akan berakhir dan Kristus akan memberikan semua otoritas kepada Allah.</w:t>
      </w:r>
    </w:p>
    <w:p>
      <w:pPr/>
      <w:r>
        <w:rPr>
          <w:lang w:val="id_ID" w:bidi="id_ID"/>
        </w:rPr>
      </w:r>
      <w:r>
        <w:rPr>
          <w:b/>
          <w:lang w:val="id_ID" w:bidi="id_ID"/>
        </w:rPr>
        <w:t>Pada bagian ketiga:</w:t>
      </w:r>
      <w:r>
        <w:rPr>
          <w:lang w:val="id_ID" w:bidi="id_ID"/>
        </w:rPr>
        <w:t xml:space="preserve"> Paulus menjelaskan bagaimana Allah dan Kristus bekerja bersama dalam kisah ini. Paulus mengutip sebuah kitab suci yang menggambarkan bagaimana Allah akan meletakkan segala sesuatu di bawah otoritas Kristus kecuali Allah sendiri. Kristus menempatkan diri-Nya di bawah otoritas Allah, sehingga Allah adalah penguasa atas segalanya.</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 yang mendengarkan seseorang membaca surat ini dengan suara keras</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Kristus, Anak Allah</w:t>
      </w:r>
    </w:p>
    <w:p>
      <w:pPr>
        <w:pStyle w:val="ListBullet"/>
        <w:spacing w:line="240" w:lineRule="auto"/>
        <w:ind w:left="720"/>
      </w:pPr>
      <w:r>
        <w:rPr>
          <w:lang w:val="id_ID" w:bidi="id_ID"/>
        </w:rPr>
      </w:r>
      <w:r>
        <w:rPr>
          <w:lang w:val="id_ID" w:bidi="id_ID"/>
        </w:rPr>
        <w:t>Adam</w:t>
      </w:r>
    </w:p>
    <w:p>
      <w:pPr>
        <w:pStyle w:val="ListBullet"/>
        <w:spacing w:line="240" w:lineRule="auto"/>
        <w:ind w:left="720"/>
      </w:pPr>
      <w:r>
        <w:rPr>
          <w:lang w:val="id_ID" w:bidi="id_ID"/>
        </w:rPr>
      </w:r>
      <w:r>
        <w:rPr>
          <w:lang w:val="id_ID" w:bidi="id_ID"/>
        </w:rPr>
        <w:t>Dan para penguasa, pemerintah, dan kekuatan</w:t>
      </w:r>
    </w:p>
    <w:p>
      <w:pPr/>
      <w:r>
        <w:rPr>
          <w:lang w:val="id_ID" w:bidi="id_ID"/>
        </w:rPr>
      </w:r>
      <w:r>
        <w:rPr>
          <w:lang w:val="id_ID" w:bidi="id_ID"/>
        </w:rPr>
        <w:t>Dalam bagian terakhir, Paulus menjelaskan apa yang akan terjadi jika Allah tidak membangkitkan orang-orang . Sekarang Paulus akan menunjukkan apa yang sebenarnya benar. Allah dapat membangkitkan Kristus kembali karena Allah memiliki otoritas atas semua hal. Allah akan membangkitkan orang-orang percaya lagi untuk menunjukkan bahwa Allah lebih berkuasa daripada segalanya, termasuk cara orang-orang mati.</w:t>
      </w:r>
    </w:p>
    <w:p>
      <w:pPr/>
      <w:r>
        <w:rPr>
          <w:lang w:val="id_ID" w:bidi="id_ID"/>
        </w:rPr>
      </w:r>
      <w:r>
        <w:rPr>
          <w:lang w:val="id_ID" w:bidi="id_ID"/>
        </w:rPr>
        <w:t>Pada bagian pertama, Paulus menekankan bahwa benar-benar nyata bahwa Allah membangkitkan Kristus . Allah melakukan ini sebagai janji atau jaminan bahwa Allah juga akan memberikan kehidupan kepada orang-orang percaya yang telah mati. Paulus mengatakan bahwa orang-orang percaya ini telah tertidur, yang berarti orang-orang percaya ini telah mati.</w:t>
      </w:r>
    </w:p>
    <w:p>
      <w:pPr/>
      <w:r>
        <w:rPr>
          <w:lang w:val="id_ID" w:bidi="id_ID"/>
        </w:rPr>
      </w:r>
      <w:r>
        <w:rPr>
          <w:lang w:val="id_ID" w:bidi="id_ID"/>
        </w:rPr>
        <w:t>Paulus menjelaskan bahwa semua orang mati karena satu orang. Karena orang pertama, Adam, berdosa, Adam dan semua keturunan Adam akhirnya akan mati. Namun, karena satu orang, orang-orang dapat hidup lagi. Orang ini adalah Kristus. Paulus menekankan bahwa Kristus adalah seorang laki-laki, atau seorang manusia. Jika Allah dapat membangkitkan Kristus, seorang manusia, untuk hidup lagi, Allah dapat dan akan melakukannya lagi untuk orang-orang percaya, yang juga adalah manusia.</w:t>
      </w:r>
    </w:p>
    <w:p>
      <w:pPr/>
      <w:r>
        <w:rPr>
          <w:lang w:val="id_ID" w:bidi="id_ID"/>
        </w:rPr>
      </w:r>
      <w:r>
        <w:rPr>
          <w:lang w:val="id_ID" w:bidi="id_ID"/>
        </w:rPr>
        <w:t>Paulus menjelaskan bahwa Allah belum membangkitkan semua orang percaya kembali karena Allah bekerja dengan proses dan dalam urutan tertentu. Allah membangkitkan Kristus sebagai janji kepada orang-orang percaya, sehingga orang-orang percaya dapat menantikan ketika Allah suatu hari membangkitkan orang-orang percaya. Ini akan terjadi pada akhir dunia.</w:t>
      </w:r>
    </w:p>
    <w:p>
      <w:pPr/>
      <w:r>
        <w:rPr>
          <w:lang w:val="id_ID" w:bidi="id_ID"/>
        </w:rPr>
      </w:r>
      <w:r>
        <w:rPr>
          <w:lang w:val="id_ID" w:bidi="id_ID"/>
        </w:rPr>
        <w:t>Pada bagian kedua, Paulus menjelaskan apa yang akan terjadi ketika dunia berakhir. Paulus tidak fokus pada urutan waktu untuk peristiwa-peristiwa ini. Kristus sendiri mengatakan kepada kita bahwa kita tidak akan tahu kapan ini akan terjadi. Paulus hanya menjelaskan peristiwa-peristiwa apa yang pasti akan terjadi karena Allah membangkitkan Kristus dari kematian.</w:t>
      </w:r>
    </w:p>
    <w:p>
      <w:pPr/>
      <w:r>
        <w:rPr>
          <w:lang w:val="id_ID" w:bidi="id_ID"/>
        </w:rPr>
      </w:r>
      <w:r>
        <w:rPr>
          <w:lang w:val="id_ID" w:bidi="id_ID"/>
        </w:rPr>
        <w:t xml:space="preserve">Berhenti di sini dan diskusikan pertanyaan ini dalam kelompok: Sebagai kegiatan, bicarakan tentang perjalanan yang satu hari akan Anda lakukan, seperti ke sebuah toko, ke pasar, atau mengunjungi seorang teman. Bicarakan tentang hal-hal apa yang pasti akan Anda lakukan dalam perjalanan itu. Perhatikan waktu yang Anda pilih untuk menggambarkan urutan yang tepat dari apa yang akan Anda lakukan dan saat-saat yang tidak Anda lakukan. Hentikan sebentar audio ini di sini. </w:t>
      </w:r>
    </w:p>
    <w:p>
      <w:pPr/>
      <w:r>
        <w:rPr>
          <w:lang w:val="id_ID" w:bidi="id_ID"/>
        </w:rPr>
      </w:r>
      <w:r>
        <w:rPr>
          <w:lang w:val="id_ID" w:bidi="id_ID"/>
        </w:rPr>
        <w:t>Kristus saat ini memerintah sebagai raja atas kerajaan Kristus, atau atas semua orang yang percaya kepada Kristus. Meskipun Kristus memerintah sebagai raja, musuh bekerja juga. Kita dapat melihat ini karena orang-orang masih mati. Namun, suatu hari Kristus akan menghancurkan atau mengakhiri kekuasaan dan pemerintahan dari semua musuh-musuh Kristus. Paulus menyebut musuh-musuh ini sebagai penguasa, pemerintah, dan kekuatan. Ketika Paulus menggunakan ketiga kata ini, Paulus umumnya bermaksud penguasa apa pun—baik seorang manusia atau roh—yang memberontak atau menolak untuk menaati Allah.</w:t>
      </w:r>
    </w:p>
    <w:p>
      <w:pPr/>
      <w:r>
        <w:rPr>
          <w:lang w:val="id_ID" w:bidi="id_ID"/>
        </w:rPr>
      </w:r>
      <w:r>
        <w:rPr>
          <w:lang w:val="id_ID" w:bidi="id_ID"/>
        </w:rPr>
        <w:t xml:space="preserve">Berhenti di sini dan diskusikan pertanyaan ini dalam kelompok: Dalam bahasa Anda, kata-kata atau frasa apa yang akan Anda gunakan untuk menggambarkan orang-orang yang memiliki otoritas atau kuasa? Kata-kata apa yang Anda gunakan untuk roh-roh yang juga tampaknya memerintah atas orang-orang dan tempat? Diskusikan kata-kata apa yang akan Anda gunakan di sini untuk para penguasa, pemerintah, dan kekuasaan. Hentikan sebentar audio ini di sini. </w:t>
      </w:r>
    </w:p>
    <w:p>
      <w:pPr/>
      <w:r>
        <w:rPr>
          <w:lang w:val="id_ID" w:bidi="id_ID"/>
        </w:rPr>
      </w:r>
      <w:r>
        <w:rPr>
          <w:lang w:val="id_ID" w:bidi="id_ID"/>
        </w:rPr>
        <w:t>Kristus akan mengalahkan kematian terakhir. Paulus berbicara tentang kematian seolah-olah itu adalah seseorang yang adalah musuh. Allah akan membangkitkan semua orang yang telah mati, dan orang-orang tidak akan mati lagi. Kemudian cara hidup di dunia ini akan berakhir. Sekarang Kristus memerintah atas segalanya, Kristus akan berhenti memerintah sebagai raja untuk membiarkan Allah Bapa memerintah sebagai gantinya.</w:t>
      </w:r>
    </w:p>
    <w:p>
      <w:pPr/>
      <w:r>
        <w:rPr>
          <w:lang w:val="id_ID" w:bidi="id_ID"/>
        </w:rPr>
      </w:r>
      <w:r>
        <w:rPr>
          <w:lang w:val="id_ID" w:bidi="id_ID"/>
        </w:rPr>
        <w:t>Pada bagian ketiga, Paulus menjelaskan bagaimana Paulus tahu ini akan terjadi. Paulus juga menunjukkan bahwa Allah dan Kristus bekerja bersama di seluruh kisah ini. Paulus mengutip dari Kitab Suci, atau Perjanjian Lama. Orang-orang percaya mungkin akan tahu kutipan ini, sehingga Paulus tidak mengatakan dari mana ia mengutip.</w:t>
      </w:r>
    </w:p>
    <w:p>
      <w:pPr/>
      <w:r>
        <w:rPr>
          <w:lang w:val="id_ID" w:bidi="id_ID"/>
        </w:rPr>
      </w:r>
      <w:r>
        <w:rPr>
          <w:lang w:val="id_ID" w:bidi="id_ID"/>
        </w:rPr>
        <w:t xml:space="preserve">Berhenti di sini dan diskusikan pertanyaan ini dalam kelompok: Dalam bahasa Anda, bagaimana Anda menunjukkan bahwa Anda mengutip sesuatu yang lain? Bagaimana Anda menunjukkan ini jika Anda mengutip sesuatu yang akan diketahui dengan baik oleh para pendengar Anda? Hentikan sebentar audio ini di sini. </w:t>
      </w:r>
    </w:p>
    <w:p>
      <w:pPr/>
      <w:r>
        <w:rPr>
          <w:lang w:val="id_ID" w:bidi="id_ID"/>
        </w:rPr>
      </w:r>
      <w:r>
        <w:rPr>
          <w:lang w:val="id_ID" w:bidi="id_ID"/>
        </w:rPr>
        <w:t>Paulus mengutip dari sebuah mazmur atau lagu di mana Allah berbicara kepada "anak manusia," yang berarti seorang manusia. Makna pertama dari mazmur ini mungkin adalah tentang bagaimana Allah memberikan otoritas kepada manusia. Karena Kristus sering menyebut diri-Nya "Anak Manusia," Paulus mengatakan bahwa mazmur ini adalah tentang Allah dan Kristus juga. Paulus mengatakan bahwa mazmur ini menjelaskan bahwa Allah menempatkan segala sesuatu di bawah kaki Kristus, atau di bawah otoritas Kristus. Meskipun mazmur mengatakan bahwa Allah telah memberikan otoritas, ini belum sepenuhnya terjadi. Kutipan ini adalah nubuat, atau sesuatu yang menjelaskan apa yang akan terjadi di masa depan. Seringkali, dalam bahasa aslinya, para penulis akan berbicara tentang sesuatu di masa depan seperti telah terjadi, karena sangat pasti bahwa itu akan terjadi. Jadi pada akhir dunia, Allah pasti akan memberikan otoritas kepada Kristus atas segalanya.</w:t>
      </w:r>
    </w:p>
    <w:p>
      <w:pPr/>
      <w:r>
        <w:rPr>
          <w:lang w:val="id_ID" w:bidi="id_ID"/>
        </w:rPr>
      </w:r>
      <w:r>
        <w:rPr>
          <w:lang w:val="id_ID" w:bidi="id_ID"/>
        </w:rPr>
        <w:t xml:space="preserve">Berhenti di sini dan diskusikan pertanyaan ini dalam kelompok: Dalam budaya Anda, bagaimana orang-orang berbicara tentang nubuat, atau hal-hal yang mereka tahu akan terjadi di masa depan? Bagaimana orang-orang menunjukkan bahwa orang-orang berbicara sebuah nubuat? Hentikan sebentar audio ini di sini. </w:t>
      </w:r>
    </w:p>
    <w:p>
      <w:pPr/>
      <w:r>
        <w:rPr>
          <w:lang w:val="id_ID" w:bidi="id_ID"/>
        </w:rPr>
      </w:r>
      <w:r>
        <w:rPr>
          <w:lang w:val="id_ID" w:bidi="id_ID"/>
        </w:rPr>
        <w:t>Karena Allah adalah orang yang memiliki kuasa untuk melakukan ini, Allah tidak menempatkan diri-Nya di bawah otoritas Kristus. Allah mengizinkan Kristus untuk memerintah atas segala sesuatu kecuali Allah. Kemudian Anak, Kristus, menempatkan diri-Nya di bawah otoritas Allah karena Allah adalah penguasa atas segalanya. Paulus menyebut Kristus "Anak," karena hubungan khusus Kristus dengan Allah Bapa. Allah tidak memaksa Kristus untuk melakukan ini karena Kristus lebih rendah daripada Allah Bapa. Sebaliknya, Allah memberikan semua otoritas kepada Kristus, dan Kristus memilih untuk menempatkan diri-Nya di bawah otoritas Allah. Ini berarti bahwa Kristus Anak Allah melakukan apa yang Allah Bapa minta kepada-Nya, seperti yang lakukan ketika Kristus mati di salib. Dengan demikian, Allah menjadi segalanya dalam segala sesuatu adalah sebuah ungkapan yang digunakan Paulus untuk menyatakan bahwa Allah akan memerintah dalam segala hal.</w:t>
      </w:r>
    </w:p>
    <w:p>
      <w:pPr/>
      <w:r>
        <w:rPr>
          <w:lang w:val="id_ID" w:bidi="id_ID"/>
        </w:rPr>
      </w:r>
      <w:r>
        <w:rPr>
          <w:lang w:val="id_ID" w:bidi="id_ID"/>
        </w:rPr>
        <w:t xml:space="preserve">Berhenti di sini dan diskusikan pertanyaan ini dalam kelompok: Dalam bahasa Anda, bagaimana Anda menggambarkan seorang penguasa yang memiliki banyak kuasa dan otoritas? Sekarang pikirkan tentang Allah, yang memiliki semua kuasa dan otoritas! Diskusikan bagaimana Anda akan menggambarkan cara Allah memerintah segala sesuatu dalam segala hal. Hentikan sebentar audio ini di sini. </w:t>
      </w:r>
    </w:p>
    <w:p>
      <w:pPr/>
      <w:r>
        <w:rPr>
          <w:lang w:val="id_ID" w:bidi="id_ID"/>
        </w:rPr>
      </w:r>
      <w:r>
        <w:rPr>
          <w:lang w:val="id_ID" w:bidi="id_ID"/>
        </w:rPr>
        <w:t>Sekarang, kelompok harus membuat papan cerita, menggambar, atau menggunakan benda-benda untuk memvisualisasikan perikop ini dan tindakan-tindakan yang ada di dalamnya. Ketika Anda melakukan ini, Anda mungkin ingin menggunakan gambar, benda-benda, atau bahkan orang-orang untuk mewakili Paulus, orang-orang percaya, Allah Bapa, Kristus, Adam, dan para penguasa.</w:t>
      </w:r>
    </w:p>
    <w:p>
      <w:pPr/>
      <w:r>
        <w:rPr>
          <w:lang w:val="id_ID" w:bidi="id_ID"/>
        </w:rPr>
      </w:r>
      <w:r>
        <w:rPr>
          <w:lang w:val="id_ID" w:bidi="id_ID"/>
        </w:rPr>
        <w:t>Pilihlah orang, gambar, atau benda untuk mewakili masing-masing hal ini. Ketika Anda mulai menceritakan kembali kisah ayat-ayat ini, ingatlah bahwa Paulus berbicara kepada orang-orang percaya di Korintus ketika Paulus mengingatkan orang-orang percaya apa yang sebenarnya terjadi. Anda dapat memerankan cara Kristus mati, tetapi Allah membangkitkan Kristus kembali. Ketika Paulus membandingkan Kristus dengan buah pertama, Anda dapat memerankan panen pertama. Bertindak dengan bersukacita dan penuh harapan ketika Anda berpikir tentang tanaman lainnya yang akan Anda panen suatu hari. Ketika Paulus berbicara tentang bagaimana semua orang mati karena Adam, mintalah orang-orang dalam kelompok berdiri bersama Adam dan berpura-pura mati. Namun, ketika orang-orang mengikuti Kristus, orang-orang ini pergi berdiri di samping Kristus, dan ketika orang-orang ini mati, perankan bagaimana Allah akan membangkitkan orang-orang itu kembali. Pilih beberapa benda untuk mewakili segala sesuatu di dunia. Allah dapat menyerahkan barang-barang itu kepada Kristus untuk menunjukkan bagaimana Allah memberikan semua otoritas kepada Kristus. Anda dapat memerankan bagaimana Kristus mengalahkan dan menghancurkan para penguasa dan kekuasaan. Kristus bahkan menempatkan kaki Kristus di leher para penguasa dan kekuatan ini. Kristus menempatkan diri-Nya di bawah otoritas Allah, sehingga Anda dapat memerankan bagaimana Kristus melakukan apa yang Allah minta Kristus lakukan.</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15:20–28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tiga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 yang mendengarkan seseorang membaca surat ini dengan suara keras</w:t>
      </w:r>
    </w:p>
    <w:p>
      <w:pPr>
        <w:pStyle w:val="ListBullet"/>
        <w:spacing w:line="240" w:lineRule="auto"/>
        <w:ind w:left="720"/>
      </w:pPr>
      <w:r>
        <w:rPr>
          <w:lang w:val="id_ID" w:bidi="id_ID"/>
        </w:rPr>
      </w:r>
      <w:r>
        <w:rPr>
          <w:lang w:val="id_ID" w:bidi="id_ID"/>
        </w:rPr>
        <w:t>Allah Bapa</w:t>
      </w:r>
    </w:p>
    <w:p>
      <w:pPr>
        <w:pStyle w:val="ListBullet"/>
        <w:spacing w:line="240" w:lineRule="auto"/>
        <w:ind w:left="720"/>
      </w:pPr>
      <w:r>
        <w:rPr>
          <w:lang w:val="id_ID" w:bidi="id_ID"/>
        </w:rPr>
      </w:r>
      <w:r>
        <w:rPr>
          <w:lang w:val="id_ID" w:bidi="id_ID"/>
        </w:rPr>
        <w:t>Kristus, Anak Allah</w:t>
      </w:r>
    </w:p>
    <w:p>
      <w:pPr>
        <w:pStyle w:val="ListBullet"/>
        <w:spacing w:line="240" w:lineRule="auto"/>
        <w:ind w:left="720"/>
      </w:pPr>
      <w:r>
        <w:rPr>
          <w:lang w:val="id_ID" w:bidi="id_ID"/>
        </w:rPr>
      </w:r>
      <w:r>
        <w:rPr>
          <w:lang w:val="id_ID" w:bidi="id_ID"/>
        </w:rPr>
        <w:t>Adam</w:t>
      </w:r>
    </w:p>
    <w:p>
      <w:pPr>
        <w:pStyle w:val="ListBullet"/>
        <w:spacing w:line="240" w:lineRule="auto"/>
        <w:ind w:left="720"/>
      </w:pPr>
      <w:r>
        <w:rPr>
          <w:lang w:val="id_ID" w:bidi="id_ID"/>
        </w:rPr>
      </w:r>
      <w:r>
        <w:rPr>
          <w:lang w:val="id_ID" w:bidi="id_ID"/>
        </w:rPr>
        <w:t>Dan para penguasa, pemerintah, dan kekuatan</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Paulus berkata, "Tetapi kebenarannya adalah bahwa Allah benar-benar telah membangkitkan Kristus kembali. Allah membangkitkan Kristus terlebih dahulu, seperti hasil panen pertama. Karena Kristus, kita tahu bahwa Allah akan membangkitkan semua orang percaya yang telah mati. Karena seorang manusia orang-orang harus mati, dan karena seorang manusia lain itulah orang-orang akan hidup lagi. Sebab karena Adam semua orang mati, dan karena Kristus, Allah akan membuat kita semua hidup."</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yang memerankan orang-orang percaya, "Apa yang sedang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"Tetapi Allah akan membangkitkan masing-masing dengan urutan yang benar: Allah membangkitkan Kristus terlebih dahulu, seperti hasil panen pertama. Kemudian, ketika Kristus kembali, Allah juga akan membangkitkan mereka yang adalah milik Kristus. Kemudian dunia akan berakhir. Ini akan terjadi ketika Kristus memberikan kerajaan kepada Allah Bapa. Kristus akan melakukan ini setelah Kristus mengalahkan semua yang memerintah, yang memiliki otoritas, dan yang berkuasa di dunia ini. Karena Kristus harus memerintah sebagai raja sampai Kristus telah mengalahkan semua musuh-musuh-Nya. Musuh terakhir yang akan dihancurkan Kristus adalah kematian itu sendiri—kemudian orang-orang tidak akan lagi mati."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Kristus,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"Karena Kitab Suci mengatakan bahwa Allah 'telah menempatkan segala sesuatu di bawah-Nya. Kata 'segalanya' dalam Kitab Suci ini jelas tidak termasuk Allah sendiri. Ini karena Allah-lah yang meletakkan segala sesuatu di bawah otoritas Kristus . Ketika Allah telah melakukan ini, Kristus sendiri, Anak, akan menempatkan diri-Nya di bawah Allah, yang menempatkan semua hal di bawah Kristus. Kristus akan melakukan ini agar Allah dapat memerintah atas segala sesuatu dalam segala hal."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Allah, "Apa yang sedang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15:20–28 dalam terjemahan yang paling mudah dimengerti.</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 xml:space="preserve">Paulus mengatakan bahwa Allah benar-benar membangkitkan </w:t>
      </w:r>
      <w:r>
        <w:rPr>
          <w:b/>
          <w:lang w:val="id_ID" w:bidi="id_ID"/>
        </w:rPr>
        <w:t>Kristus</w:t>
      </w:r>
      <w:r>
        <w:rPr>
          <w:lang w:val="id_ID" w:bidi="id_ID"/>
        </w:rPr>
        <w:t xml:space="preserve"> kembali. Kristus adalah sama dengan kata "Mesias," yang merujuk pada raja khusus dan Juruselamat yang telah Allah janjikan untuk diutus, yaitu Yesus. Untuk petunjuk lebih lagi tentang </w:t>
      </w:r>
      <w:r>
        <w:rPr>
          <w:lang w:val="id_ID" w:bidi="id_ID"/>
        </w:rPr>
        <w:t>Kristus</w:t>
      </w:r>
      <w:r>
        <w:rPr>
          <w:lang w:val="id_ID" w:bidi="id_ID"/>
        </w:rPr>
        <w:t xml:space="preserve">, lihat Daftar Kata Utama. Gunakan kata atau sebutan yang sama untuk Kristus seperti yang Anda pakai pada kisah sebelumnya. </w:t>
      </w:r>
    </w:p>
    <w:p>
      <w:pPr/>
      <w:r>
        <w:rPr>
          <w:lang w:val="id_ID" w:bidi="id_ID"/>
        </w:rPr>
      </w:r>
      <w:r>
        <w:rPr>
          <w:lang w:val="id_ID" w:bidi="id_ID"/>
        </w:rPr>
        <w:t xml:space="preserve">Kristus adalah seperti </w:t>
      </w:r>
      <w:r>
        <w:rPr>
          <w:b/>
          <w:lang w:val="id_ID" w:bidi="id_ID"/>
        </w:rPr>
        <w:t>buah pertama</w:t>
      </w:r>
      <w:r>
        <w:rPr>
          <w:lang w:val="id_ID" w:bidi="id_ID"/>
        </w:rPr>
        <w:t xml:space="preserve"> dari panen. Buah pertama adalah biji pertama atau buah pertama yang diambil orang-orang pada saat panen. Umat Allah akan memberikan buah pertama ini sebagai persembahan kepada Allah. Buah sulung ini adalah simbol janji Allah dan harapan umat bahwa mereka akan dapat mengumpulkan sisa hasil panen.</w:t>
      </w:r>
    </w:p>
    <w:p>
      <w:pPr/>
      <w:r>
        <w:rPr>
          <w:lang w:val="id_ID" w:bidi="id_ID"/>
        </w:rPr>
      </w:r>
      <w:r>
        <w:rPr>
          <w:lang w:val="id_ID" w:bidi="id_ID"/>
        </w:rPr>
        <w:t xml:space="preserve">Berhenti di sini dan diskusikan dalam kelompok kata atau frasa apa yang akan Anda gunakan untuk </w:t>
      </w:r>
      <w:r>
        <w:rPr>
          <w:b/>
          <w:lang w:val="id_ID" w:bidi="id_ID"/>
        </w:rPr>
        <w:t>buah sulung</w:t>
      </w:r>
      <w:r>
        <w:rPr>
          <w:lang w:val="id_ID" w:bidi="id_ID"/>
        </w:rPr>
        <w:t xml:space="preserve">. Jika Anda telah menerjemahkan kata ini di kitab lain dalam Alkitab, gunakan kata yang sama dengan yang telah Anda gunakan di sana. Hentikan sebentar audio ini di sini. </w:t>
      </w:r>
    </w:p>
    <w:p>
      <w:pPr/>
      <w:r>
        <w:rPr>
          <w:lang w:val="id_ID" w:bidi="id_ID"/>
        </w:rPr>
      </w:r>
      <w:r>
        <w:rPr>
          <w:b/>
          <w:lang w:val="id_ID" w:bidi="id_ID"/>
        </w:rPr>
        <w:t>Kebangkitan</w:t>
      </w:r>
      <w:r>
        <w:rPr>
          <w:lang w:val="id_ID" w:bidi="id_ID"/>
        </w:rPr>
        <w:t xml:space="preserve"> orang mati datang karena pekerjaan satu orang, Kristus. Ketika Yesus kembali untuk memerintah sebagai raja selamanya, orang-orang yang telah diterima Allah akan hidup lagi dan menerima tubuh yang baru—tubuh yang tidak akan pernah mati lagi! Peristiwa ini disebut kebangkitan orang-orang percaya, atau kebangkitan orang mati. Untuk informasi lebih lanjut tentang </w:t>
      </w:r>
      <w:r>
        <w:rPr>
          <w:lang w:val="id_ID" w:bidi="id_ID"/>
        </w:rPr>
        <w:t>kebangkitan</w:t>
      </w:r>
      <w:r>
        <w:rPr>
          <w:lang w:val="id_ID" w:bidi="id_ID"/>
        </w:rPr>
        <w:t>, lihat Daftar Kata Utama. Gunakan kata atau frasa yang sama untuk kebangkitan orang mati seperti yang Anda gunakan pada perikop sebelumnya.</w:t>
      </w:r>
    </w:p>
    <w:p>
      <w:pPr/>
      <w:r>
        <w:rPr>
          <w:lang w:val="id_ID" w:bidi="id_ID"/>
        </w:rPr>
      </w:r>
      <w:r>
        <w:rPr>
          <w:lang w:val="id_ID" w:bidi="id_ID"/>
        </w:rPr>
        <w:t xml:space="preserve">Ketika dunia berakhir, Kristus akan menyerahkan </w:t>
      </w:r>
      <w:r>
        <w:rPr>
          <w:b/>
          <w:lang w:val="id_ID" w:bidi="id_ID"/>
        </w:rPr>
        <w:t>kerajaan</w:t>
      </w:r>
      <w:r>
        <w:rPr>
          <w:lang w:val="id_ID" w:bidi="id_ID"/>
        </w:rPr>
        <w:t xml:space="preserve"> kepada Allah. Kerajaan ini, yang kadang-kadang disebut Kerajaan Allah, tidak merujuk pada tempat fisik, seperti negara di suatu tempat di bumi ini. Kerajaan Allah adalah di mana-mana Allah memerintah, dan di mana orang-orang menaati Allah dan hidup dalam hubungan yang benar dengan Allah. Untuk informasi lebih lanjut, lihat </w:t>
      </w:r>
      <w:r>
        <w:rPr>
          <w:lang w:val="id_ID" w:bidi="id_ID"/>
        </w:rPr>
        <w:t>Kerajaan Allah</w:t>
      </w:r>
      <w:r>
        <w:rPr>
          <w:lang w:val="id_ID" w:bidi="id_ID"/>
        </w:rPr>
        <w:t xml:space="preserve"> di Daftar Kata Utama. Gunakan kata atau frasa yang sama untuk kerajaan atau Kerajaan Allah seperti yang Anda gunakan dalam bagian-bagian sebelumnya.</w:t>
      </w:r>
    </w:p>
    <w:p>
      <w:pPr/>
      <w:r>
        <w:rPr>
          <w:lang w:val="id_ID" w:bidi="id_ID"/>
        </w:rPr>
      </w:r>
      <w:r>
        <w:rPr>
          <w:lang w:val="id_ID" w:bidi="id_ID"/>
        </w:rPr>
        <w:t xml:space="preserve">Kristus akan melakukan ini setelah Ia menghancurkan setiap jenis </w:t>
      </w:r>
      <w:r>
        <w:rPr>
          <w:b/>
          <w:lang w:val="id_ID" w:bidi="id_ID"/>
        </w:rPr>
        <w:t>pemerintahan</w:t>
      </w:r>
      <w:r>
        <w:rPr>
          <w:lang w:val="id_ID" w:bidi="id_ID"/>
        </w:rPr>
        <w:t xml:space="preserve">, </w:t>
      </w:r>
      <w:r>
        <w:rPr>
          <w:b/>
          <w:lang w:val="id_ID" w:bidi="id_ID"/>
        </w:rPr>
        <w:t>otoritas</w:t>
      </w:r>
      <w:r>
        <w:rPr>
          <w:lang w:val="id_ID" w:bidi="id_ID"/>
        </w:rPr>
        <w:t xml:space="preserve">, dan </w:t>
      </w:r>
      <w:r>
        <w:rPr>
          <w:b/>
          <w:lang w:val="id_ID" w:bidi="id_ID"/>
        </w:rPr>
        <w:t>kuasa</w:t>
      </w:r>
      <w:r>
        <w:rPr>
          <w:lang w:val="id_ID" w:bidi="id_ID"/>
        </w:rPr>
        <w:t>. Paulus menggunakan kata-kata ini untuk bermaksud baik manusia atau roh-roh jahat yang memerintah dan memiliki otoritas, kuasa, dan kendali atas orang-orang. Seseorang yang memiliki otoritas memiliki hak dan kuasa untuk membuat keputusan dan penghakiman. Seseorang yang memiliki kuasa memiliki kekuatan dan kemampuan untuk mengendalikan atau menyakiti orang-orang. Jadi ini adalah segala macam penguasa yang memberontak terhadap Allah.</w:t>
      </w:r>
    </w:p>
    <w:p>
      <w:pPr/>
      <w:r>
        <w:rPr>
          <w:lang w:val="id_ID" w:bidi="id_ID"/>
        </w:rPr>
      </w:r>
      <w:r>
        <w:rPr>
          <w:lang w:val="id_ID" w:bidi="id_ID"/>
        </w:rPr>
        <w:t xml:space="preserve">Berhenti di sini dan diskusikan dalam kelompok kata atau frasa apa yang akan Anda gunakan untuk "pemerintahan, otoritas, dan kuasa." Ingatlah diskusi yang Anda miliki dalam langkah ketiga tentang kata-kata ini. Carilah </w:t>
      </w:r>
      <w:r>
        <w:rPr>
          <w:lang w:val="id_ID" w:bidi="id_ID"/>
        </w:rPr>
        <w:t>otoritas</w:t>
      </w:r>
      <w:r>
        <w:rPr>
          <w:lang w:val="id_ID" w:bidi="id_ID"/>
        </w:rPr>
        <w:t xml:space="preserve">, </w:t>
      </w:r>
      <w:r>
        <w:rPr>
          <w:lang w:val="id_ID" w:bidi="id_ID"/>
        </w:rPr>
        <w:t>setan</w:t>
      </w:r>
      <w:r>
        <w:rPr>
          <w:lang w:val="id_ID" w:bidi="id_ID"/>
        </w:rPr>
        <w:t xml:space="preserve">, dan </w:t>
      </w:r>
      <w:r>
        <w:rPr>
          <w:b/>
          <w:lang w:val="id_ID" w:bidi="id_ID"/>
        </w:rPr>
        <w:t>roh supranatural</w:t>
      </w:r>
      <w:r>
        <w:rPr>
          <w:lang w:val="id_ID" w:bidi="id_ID"/>
        </w:rPr>
        <w:t xml:space="preserve"> di Daftar Kata Utama untuk informasi lebih lanjut tentang para penguasa ini. Jika Anda telah menerjemahkan kata-kata ini di kitab lain dari Alkitab, gunakan kata-kata yang sama dengan yang telah Anda gunakan di sana. Hentikan sebentar audio ini di sini. </w:t>
      </w:r>
    </w:p>
    <w:p>
      <w:pPr/>
      <w:r>
        <w:rPr>
          <w:lang w:val="id_ID" w:bidi="id_ID"/>
        </w:rPr>
      </w:r>
      <w:r>
        <w:rPr>
          <w:b/>
          <w:lang w:val="id_ID" w:bidi="id_ID"/>
        </w:rPr>
        <w:t>Anak</w:t>
      </w:r>
      <w:r>
        <w:rPr>
          <w:lang w:val="id_ID" w:bidi="id_ID"/>
        </w:rPr>
        <w:t xml:space="preserve"> kemudian akan menempatkan diri-Nya di bawah otoritas Allah. Sang Anak, atau Anak Allah, adalah salah satu gelar untuk Yesus. Yesus disebut Anak Allah karena Ia memiliki suatu hubungan yang khusus dengan Allah Bapa. Tuhan dan Yesus saling mengasihi seperti seorang ayah dan seorang anak laki-laki yang saling mengasihi. </w:t>
      </w:r>
    </w:p>
    <w:p>
      <w:pPr/>
      <w:r>
        <w:rPr>
          <w:lang w:val="id_ID" w:bidi="id_ID"/>
        </w:rPr>
      </w:r>
      <w:r>
        <w:rPr>
          <w:lang w:val="id_ID" w:bidi="id_ID"/>
        </w:rPr>
        <w:t xml:space="preserve">Berhenti di sini dan diskusikan dalam kelompok kata atau frasa apa yang akan Anda gunakan untuk </w:t>
      </w:r>
      <w:r>
        <w:rPr>
          <w:b/>
          <w:lang w:val="id_ID" w:bidi="id_ID"/>
        </w:rPr>
        <w:t>Anak</w:t>
      </w:r>
      <w:r>
        <w:rPr>
          <w:lang w:val="id_ID" w:bidi="id_ID"/>
        </w:rPr>
        <w:t xml:space="preserve">. Carilah </w:t>
      </w:r>
      <w:r>
        <w:rPr>
          <w:lang w:val="id_ID" w:bidi="id_ID"/>
        </w:rPr>
        <w:t>Anak Tuhan</w:t>
      </w:r>
      <w:r>
        <w:rPr>
          <w:lang w:val="id_ID" w:bidi="id_ID"/>
        </w:rPr>
        <w:t xml:space="preserve"> di Daftar Kata Utama untuk informasi lebih lanjut. Jika Anda telah menerjemahkan kata-kata ini di kitab lain dari Alkitab, gunakan kata-kata yang sama dengan yang Anda gunakan di sana.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1 Korintus 15:29–34</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15:29–34 dan simpanlah dalam hatimu.</w:t>
      </w:r>
    </w:p>
    <w:p>
      <w:pPr/>
      <w:r>
        <w:rPr>
          <w:lang w:val="id_ID" w:bidi="id_ID"/>
        </w:rPr>
      </w:r>
      <w:r>
        <w:rPr>
          <w:lang w:val="id_ID" w:bidi="id_ID"/>
        </w:rPr>
        <w:t>Dengarkan versi audio dari 1 Korintus 15:29–34 sebanyak tiga kali, dalam tiga terjemahan yang berbeda, jika memungkinkan.</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audio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15:29–34 dalam terjemahan yang paling mudah dimengerti.</w:t>
      </w:r>
    </w:p>
    <w:p>
      <w:pPr/>
      <w:r>
        <w:rPr>
          <w:lang w:val="id_ID" w:bidi="id_ID"/>
        </w:rPr>
      </w:r>
      <w:r>
        <w:rPr>
          <w:lang w:val="id_ID" w:bidi="id_ID"/>
        </w:rPr>
        <w:t>Dalam bagian terakhir dari surat Paulus, Paulus menggambarkan apa yang akan Allah lakukan ketika Allah menepati janji Allah untuk membangkitkan Kristus kembali ke kehidupan. Dalam bagian dari surat Paulus ini, Paulus kembali menggambarkan apa yang akan benar jika Allah tidak membangkitkan orang-orang mati kembali hidup. Jika kebangkitan Kristus tidak benar, maka cara orang-orang percaya bertindak akan tidak berguna. Namun, karena kebangkitan itu benar, Paulus mendesak orang-orang untuk hidup dengan cara yang benar.</w:t>
      </w:r>
    </w:p>
    <w:p>
      <w:pPr/>
      <w:r>
        <w:rPr>
          <w:lang w:val="id_ID" w:bidi="id_ID"/>
        </w:rPr>
      </w:r>
      <w:r>
        <w:rPr>
          <w:lang w:val="id_ID" w:bidi="id_ID"/>
        </w:rPr>
        <w:t>Pada bagian ini, Paulus kembali berbicara tentang seperti apa kehidupan orang-orang jika Allah tidak membangkitkan orang-orang mati kembali ke kehidupan. Paulus telah mendengar bahwa beberapa orang percaya di Korintus menerima baptisan atas nama orang mati. Pada saat itu, orang-orang percaya kemungkinan besar membaptis satu sama lain dengan memasukkan satu sama lain sepenuhnya ke dalam air. Seorang orang percaya melakukan ini untuk menunjukkan bahwa orang percaya bertobat di hadapan Allah dan meminta pengampunan Allah. Orang-orang percaya juga melakukan ini untuk menunjukkan bahwa mereka adalah milik Yesus dan ingin mengikuti Yesus.</w:t>
      </w:r>
    </w:p>
    <w:p>
      <w:pPr/>
      <w:r>
        <w:rPr>
          <w:lang w:val="id_ID" w:bidi="id_ID"/>
        </w:rPr>
      </w:r>
      <w:r>
        <w:rPr>
          <w:lang w:val="id_ID" w:bidi="id_ID"/>
        </w:rPr>
        <w:t>Tidak jelas apa yang dimaksud Paulus ketika ia mengatakan bahwa orang-orang percaya menerima baptisan untuk orang mati. Mungkin orang-orang Korintus melakukan baptisan ini untuk mencoba membantu orang-orang percaya yang mati tanpa menerima baptisan, yang bukan cara yang benar bagi orang-orang untuk berpikir tentang baptisan. Mungkin orang-orang Korintus melakukan baptisan ini untuk menunjukkan bagaimana orang-orang percaya berharap untuk melihat orang-orang percaya yang mati yang mereka kasihi lagi pada kebangkitan. Tidak ada yang menyebutkan ini di tempat lain dalam Alkitab dan kita tidak yakin mengapa orang-orang Korintus melakukan ini.</w:t>
      </w:r>
    </w:p>
    <w:p>
      <w:pPr/>
      <w:r>
        <w:rPr>
          <w:lang w:val="id_ID" w:bidi="id_ID"/>
        </w:rPr>
      </w:r>
      <w:r>
        <w:rPr>
          <w:lang w:val="id_ID" w:bidi="id_ID"/>
        </w:rPr>
        <w:t>Paulus tidak jelas apa yang ia maksudkan ketika ia mengatakan bahwa orang-orang percaya menerima baptisan untuk orang mati. Paulus juga tidak mengatakan apakah yang dilakukan orang-orang percaya adalah cara yang benar bagi orang-orang untuk berpikir tentang baptisan. Tidak peduli mengapa orang-orang Korintus melakukan ini, Paulus mencoba menunjukkan bahwa cara membaptis ini tidak akan masuk akal jika tidak ada kebangkitan. Jika Allah tidak membangkitkan orang mati kembali kepada kehidupan, semua orang percaya akan mati selamanya, bahkan jika orang-orang percaya itu dibaptis.</w:t>
      </w:r>
    </w:p>
    <w:p>
      <w:pPr/>
      <w:r>
        <w:rPr>
          <w:lang w:val="id_ID" w:bidi="id_ID"/>
        </w:rPr>
      </w:r>
      <w:r>
        <w:rPr>
          <w:lang w:val="id_ID" w:bidi="id_ID"/>
        </w:rPr>
        <w:t>Jika Allah tidak membangkitkan siapa pun kembali ke kehidupan, bahkan bukan Kristus, maka kabar baik akan menjadi kebohongan. Dan jika kabar baik adalah kebohongan, Paulus dan para rasul tidak akan memiliki alasan untuk mempertaruhkan kehidupan mereka untuk berbicara tentang kabar baik. Paulus mengingatkan orang-orang Korintus bahwa orang-orang percaya terus-menerus berada dalam bahaya mati. Paulus mengatakan bahwa Paulus berada dalam bahaya juga. Ini sama pastinya dengan fakta bahwa Paulus bangga dengan dan memegahkan diri karena orang-orang Korintus percaya kepada Kristus Yesus, Tuhan kita.</w:t>
      </w:r>
    </w:p>
    <w:p>
      <w:pPr/>
      <w:r>
        <w:rPr>
          <w:lang w:val="id_ID" w:bidi="id_ID"/>
        </w:rPr>
      </w:r>
      <w:r>
        <w:rPr>
          <w:lang w:val="id_ID" w:bidi="id_ID"/>
        </w:rPr>
        <w:t xml:space="preserve">Berhenti di sini dan diskusikan pertanyaan ini secara berkelompok: Pikirkan tentang rasa bangga orang tua terhadap proses belajar anaknya dari seorang guru. Dalam bahasa Anda, bagaimana orang tua ini berbicara tentang anak mereka? Hentikan sebentar audio ini di sini. </w:t>
      </w:r>
    </w:p>
    <w:p>
      <w:pPr/>
      <w:r>
        <w:rPr>
          <w:lang w:val="id_ID" w:bidi="id_ID"/>
        </w:rPr>
      </w:r>
      <w:r>
        <w:rPr>
          <w:lang w:val="id_ID" w:bidi="id_ID"/>
        </w:rPr>
        <w:t>Orang-orang tidak percaya menentang Paulus hampir ke mana pun Paulus pergi. Ketika Paulus berada di kota Efesus, orang-orang menyerang Paulus dengan ganas ketika hewan-hewan ganas menyerang hewan lainnya. Paulus akan gila untuk terus-menerus masuk ke dalam situasi berbahaya ini jika kabar baik tentang kebangkitan adalah kebohongan. Paulus tidak akan membantu siapa pun, dan jika seseorang membunuh Paulus, Paulus akan mati selamanya! Paulus akan menderita tanpa alasan.</w:t>
      </w:r>
    </w:p>
    <w:p>
      <w:pPr/>
      <w:r>
        <w:rPr>
          <w:lang w:val="id_ID" w:bidi="id_ID"/>
        </w:rPr>
      </w:r>
      <w:r>
        <w:rPr>
          <w:lang w:val="id_ID" w:bidi="id_ID"/>
        </w:rPr>
        <w:t>Jika Allah tidak membangkitkan orang mati kembali ke kehidupan, Paulus mengatakan bahwa orang-orang percaya seharusnya mencoba menikmati kehidupan ini daripada mempertaruhkan kehidupan mereka dengan menyebarkan kebohongan. Seperti dalam perkataan populer, orang-orang percaya hanya harus makan banyak dan mabuk. Tidak akan ada titik kehidupan, karena semua orang akhirnya akan mati dan tetap mati selamanya.</w:t>
      </w:r>
    </w:p>
    <w:p>
      <w:pPr/>
      <w:r>
        <w:rPr>
          <w:lang w:val="id_ID" w:bidi="id_ID"/>
        </w:rPr>
      </w:r>
      <w:r>
        <w:rPr>
          <w:lang w:val="id_ID" w:bidi="id_ID"/>
        </w:rPr>
        <w:t>Namun, kebangkitan orang mati adalah benar. Paulus memberi tahu orang-orang percaya untuk berhenti percaya kepada guru palsu apa pun yang mengatakan bahwa Allah tidak membangkitkan orang-orang dari kematian. Seperti yang sering dikatakan orang-orang, jika Anda berteman dengan orang-orang yang buruk, Anda akan mulai berperilaku dengan cara yang buruk. Paulus memberi tahu orang-orang percaya agar berhenti berperilaku bodoh seperti orang mabuk. Karena orang-orang percaya memiliki harapan dalam kebangkitan di masa depan, orang-orang percaya tidak boleh berdosa tetapi melakukan semua yang mereka bisa untuk menghindari dosa.</w:t>
      </w:r>
    </w:p>
    <w:p>
      <w:pPr/>
      <w:r>
        <w:rPr>
          <w:lang w:val="id_ID" w:bidi="id_ID"/>
        </w:rPr>
      </w:r>
      <w:r>
        <w:rPr>
          <w:lang w:val="id_ID" w:bidi="id_ID"/>
        </w:rPr>
        <w:t xml:space="preserve">Berhenti di sini dan diskusikan pertanyaan ini secara berkelompok: Bayangkan suatu hari Anda pergi ke acara penting, seperti kejuaraan olahraga atau pernikahan besar. Ketika Anda menantikan hari itu, apa yang akan Anda lakukan untuk mempersiapkan? Bagaimana Anda akan bertindak secara berbeda jika Anda tidak pergi ke peristiwa penting itu? Hentikan sebentar audio ini di sini. </w:t>
      </w:r>
    </w:p>
    <w:p>
      <w:pPr/>
      <w:r>
        <w:rPr>
          <w:lang w:val="id_ID" w:bidi="id_ID"/>
        </w:rPr>
      </w:r>
      <w:r>
        <w:rPr>
          <w:lang w:val="id_ID" w:bidi="id_ID"/>
        </w:rPr>
        <w:t>Paulus mengatakan bahwa beberapa orang Korintus tidak memiliki pengetahuan tentang Allah. Paulus bermaksud bahwa orang-orang Korintus ini tidak mengenal Allah dan jalan-jalan Allah. Sebaliknya, orang-orang Korintus ini berdosa dan percaya kepada kebohongan, bukannya percaya kepada kebenaran tentang kebangkitan.</w:t>
      </w:r>
    </w:p>
    <w:p>
      <w:pPr/>
      <w:r>
        <w:rPr>
          <w:lang w:val="id_ID" w:bidi="id_ID"/>
        </w:rPr>
      </w:r>
      <w:r>
        <w:rPr>
          <w:lang w:val="id_ID" w:bidi="id_ID"/>
        </w:rPr>
        <w:t xml:space="preserve">Berhenti di sini dan diskusikan pertanyaan ini secara berkelompok: Pikirkan tentang anggota keluarga yang tidak Anda kenal dengan baik. Kepercayaan apa saja yang penting bagi anggota keluarga itu? Bagaimana anggota keluarga itu bertindak? Sekarang pikirkan tentang seorang anggota keluarga yang Anda kenal dengan baik. Kepercayaan apa saja yang penting bagi anggota keluarga itu? Bagaimana anggota keluarga itu bertindak? Anggota keluarga mana yang lebih mudah dibicarakan? Hentikan sebentar audio ini di sini. </w:t>
      </w:r>
    </w:p>
    <w:p>
      <w:pPr/>
      <w:r>
        <w:rPr>
          <w:lang w:val="id_ID" w:bidi="id_ID"/>
        </w:rPr>
      </w:r>
      <w:r>
        <w:rPr>
          <w:lang w:val="id_ID" w:bidi="id_ID"/>
        </w:rPr>
        <w:t>Paulus mengatakan bahwa orang-orang Korintus harus malu karena ini. Paulus ingin rasa malu ini menyebabkan orang-orang Korintus berhenti berdosa dan belajar mengenal Allah. Orang-orang Korintus harus hidup seperti mereka percaya kepada kabar baik: bahwa Allah membangkitkan Kristus kembali sehingga Kristus telah menyelamatkan orang-orang percaya dari dosa-dosa mereka. Orang-orang Korintus harus mengikuti cara hidup Allah karena mereka menantikan kebangkitan orang mati.</w:t>
      </w:r>
    </w:p>
    <w:p>
      <w:pPr/>
      <w:r>
        <w:rPr>
          <w:lang w:val="id_ID" w:bidi="id_ID"/>
        </w:rPr>
      </w:r>
      <w:r>
        <w:rPr>
          <w:lang w:val="id_ID" w:bidi="id_ID"/>
        </w:rPr>
        <w:t>Berhenti di sini dan diskusikan pertanyaan ini secara berkelompok: Dalam budaya Anda, kapan saja saat-saat ketika seseorang seperti orang tua atau seorang guru menyebabkan orang lain merasa malu? Apa yang Anda lakukan ketika Anda merasa malu?</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15:29–34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mempunyai dua bagian.</w:t>
      </w:r>
    </w:p>
    <w:p>
      <w:pPr/>
      <w:r>
        <w:rPr>
          <w:lang w:val="id_ID" w:bidi="id_ID"/>
        </w:rPr>
      </w:r>
      <w:r>
        <w:rPr>
          <w:b/>
          <w:lang w:val="id_ID" w:bidi="id_ID"/>
        </w:rPr>
        <w:t>Pada bagian pertama:</w:t>
      </w:r>
      <w:r>
        <w:rPr>
          <w:lang w:val="id_ID" w:bidi="id_ID"/>
        </w:rPr>
        <w:t xml:space="preserve"> Kebangkitan memberikan makna kepada kehidupan orang-orang percaya. Jika Allah tidak membangkitkan siapa pun untuk hidup, tidak ada gunanya bagi orang-orang untuk menerima baptisan untuk orang mati atau mempertaruhkan kehidupan mereka untuk Injil. Tidak ada yang dilakukan orang-orang dalam kehidupan ini yang akan mengubah fakta bahwa orang-orang akan mati selamanya. Jadi jika Allah tidak membangkitkan siapa pun kembali kepada kehidupan, orang-orang percaya sebaiknya menikmati saja waktu mereka hidup.</w:t>
      </w:r>
    </w:p>
    <w:p>
      <w:pPr/>
      <w:r>
        <w:rPr>
          <w:lang w:val="id_ID" w:bidi="id_ID"/>
        </w:rPr>
      </w:r>
      <w:r>
        <w:rPr>
          <w:b/>
          <w:lang w:val="id_ID" w:bidi="id_ID"/>
        </w:rPr>
        <w:t>Pada bagian kedua:</w:t>
      </w:r>
      <w:r>
        <w:rPr>
          <w:lang w:val="id_ID" w:bidi="id_ID"/>
        </w:rPr>
        <w:t xml:space="preserve"> Namun, Allah akan membangkitkan orang-orang kembali ke kehidupan. Paulus mengatakan kepada orang-orang percaya untuk tidak mendengarkan siapa pun yang mengatakan bahwa tidak ada kebangkitan. Sebaliknya, Paulus mendesak orang-orang percaya untuk tidak berdosa. Paulus mengatakan bahwa orang-orang Korintus harus merasa malu karena mereka tidak mengetahui jalan-jalan Allah.</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percaya di Korintus yang mendengarkan seseorang membaca surat ini dengan suara keras</w:t>
      </w:r>
    </w:p>
    <w:p>
      <w:pPr>
        <w:pStyle w:val="ListBullet"/>
        <w:spacing w:line="240" w:lineRule="auto"/>
        <w:ind w:left="720"/>
      </w:pPr>
      <w:r>
        <w:rPr>
          <w:lang w:val="id_ID" w:bidi="id_ID"/>
        </w:rPr>
      </w:r>
      <w:r>
        <w:rPr>
          <w:lang w:val="id_ID" w:bidi="id_ID"/>
        </w:rPr>
        <w:t>Kelompok orang-orang Korintus yang tidak percaya kepada kebangkitan orang mati</w:t>
      </w:r>
    </w:p>
    <w:p>
      <w:pPr>
        <w:pStyle w:val="ListBullet"/>
        <w:spacing w:line="240" w:lineRule="auto"/>
        <w:ind w:left="720"/>
      </w:pPr>
      <w:r>
        <w:rPr>
          <w:lang w:val="id_ID" w:bidi="id_ID"/>
        </w:rPr>
      </w:r>
      <w:r>
        <w:rPr>
          <w:lang w:val="id_ID" w:bidi="id_ID"/>
        </w:rPr>
        <w:t>Kelompok orang-orang percaya yang menerima baptisan untuk orang mati</w:t>
      </w:r>
    </w:p>
    <w:p>
      <w:pPr>
        <w:pStyle w:val="ListBullet"/>
        <w:spacing w:line="240" w:lineRule="auto"/>
        <w:ind w:left="720"/>
      </w:pPr>
      <w:r>
        <w:rPr>
          <w:lang w:val="id_ID" w:bidi="id_ID"/>
        </w:rPr>
      </w:r>
      <w:r>
        <w:rPr>
          <w:lang w:val="id_ID" w:bidi="id_ID"/>
        </w:rPr>
        <w:t>Orang-orang percaya yang telah mati</w:t>
      </w:r>
    </w:p>
    <w:p>
      <w:pPr>
        <w:pStyle w:val="ListBullet"/>
        <w:spacing w:line="240" w:lineRule="auto"/>
        <w:ind w:left="720"/>
      </w:pPr>
      <w:r>
        <w:rPr>
          <w:lang w:val="id_ID" w:bidi="id_ID"/>
        </w:rPr>
      </w:r>
      <w:r>
        <w:rPr>
          <w:lang w:val="id_ID" w:bidi="id_ID"/>
        </w:rPr>
        <w:t>Para rasul dan orang-orang percaya yang mempertaruhkan kehidupan mereka</w:t>
      </w:r>
    </w:p>
    <w:p>
      <w:pPr>
        <w:pStyle w:val="ListBullet"/>
        <w:spacing w:line="240" w:lineRule="auto"/>
        <w:ind w:left="720"/>
      </w:pPr>
      <w:r>
        <w:rPr>
          <w:lang w:val="id_ID" w:bidi="id_ID"/>
        </w:rPr>
      </w:r>
      <w:r>
        <w:rPr>
          <w:lang w:val="id_ID" w:bidi="id_ID"/>
        </w:rPr>
        <w:t xml:space="preserve">Kristus Yesus, Tuhan kita </w:t>
      </w:r>
    </w:p>
    <w:p>
      <w:pPr>
        <w:pStyle w:val="ListBullet"/>
        <w:spacing w:line="240" w:lineRule="auto"/>
        <w:ind w:left="720"/>
      </w:pPr>
      <w:r>
        <w:rPr>
          <w:lang w:val="id_ID" w:bidi="id_ID"/>
        </w:rPr>
      </w:r>
      <w:r>
        <w:rPr>
          <w:lang w:val="id_ID" w:bidi="id_ID"/>
        </w:rPr>
        <w:t>Orang-orang yang kejam di Efesus</w:t>
      </w:r>
    </w:p>
    <w:p>
      <w:pPr>
        <w:pStyle w:val="ListBullet"/>
        <w:spacing w:line="240" w:lineRule="auto"/>
        <w:ind w:left="720"/>
      </w:pPr>
      <w:r>
        <w:rPr>
          <w:lang w:val="id_ID" w:bidi="id_ID"/>
        </w:rPr>
      </w:r>
      <w:r>
        <w:rPr>
          <w:lang w:val="id_ID" w:bidi="id_ID"/>
        </w:rPr>
        <w:t>Dan Allah</w:t>
      </w:r>
    </w:p>
    <w:p>
      <w:pPr/>
      <w:r>
        <w:rPr>
          <w:lang w:val="id_ID" w:bidi="id_ID"/>
        </w:rPr>
      </w:r>
      <w:r>
        <w:rPr>
          <w:lang w:val="id_ID" w:bidi="id_ID"/>
        </w:rPr>
        <w:t>Pada bagian pertama, Paulus akan berpura-pura lagi bahwa situasi yang tidak nyata adalah benar. Paulus akan membayangkan bahwa Allah tidak membangkitkan orang mati apa pun untuk hidup, termasuk Kristus, untuk menunjukkan bagaimana kehidupan orang-orang percaya tidak akan memiliki makna jika itu benar. Sekali lagi, Paulus mengajukan pertanyaan, seolah-olah Paulus berbicara kepada orang-orang percaya di Korintus. Paulus bertanya mengapa orang-orang akan hidup dengan cara-cara tertentu jika kebangkitan tidak benar. Paulus tidak mengharapkan jawaban, tetapi malah menunjukkan bahwa apa yang dilakukan orang-orang tidak akan masuk akal jika kebangkitan tidak terjadi.</w:t>
      </w:r>
    </w:p>
    <w:p>
      <w:pPr/>
      <w:r>
        <w:rPr>
          <w:lang w:val="id_ID" w:bidi="id_ID"/>
        </w:rPr>
      </w:r>
      <w:r>
        <w:rPr>
          <w:lang w:val="id_ID" w:bidi="id_ID"/>
        </w:rPr>
        <w:t xml:space="preserve">Berhenti di sini dan diskusikan pertanyaan ini secara berkelompok: Sebagai sebuah kegiatan, bayangkan sebuah situasi yang tidak nyata, seperti matahari bersinar pada malam hari. Bicarakan tentang bagaimana orang-orang harus mengubah cara mereka hidup dalam situasi yang tidak nyata ini. Perhatikan cara Anda menggambarkan bagaimana hal-hal yang dilakukan orang-orang akan tidak berguna dalam situasi baru yang tidak nyata ini. Hentikan sebentar audio ini di sini. </w:t>
      </w:r>
    </w:p>
    <w:p>
      <w:pPr/>
      <w:r>
        <w:rPr>
          <w:lang w:val="id_ID" w:bidi="id_ID"/>
        </w:rPr>
      </w:r>
      <w:r>
        <w:rPr>
          <w:lang w:val="id_ID" w:bidi="id_ID"/>
        </w:rPr>
        <w:t>Paulus pertama kali menyebutkan orang-orang yang menerima baptisan untuk orang mati. Meskipun tidak jelas apa yang dilakukan orang-orang Korintus di sini, orang-orang Korintus mungkin berharap untuk mengubah sesuatu untuk orang-orang mati atau menantikan sesuatu untuk diri mereka sendiri setelah orang-orang Korintus mati. Namun, jika Allah tidak membangkitkan orang-orang percaya yang mati kembali kepada kehidupan, tidak ada yang dilakukan orang percaya sekarang yang akan mengubah apa yang akan terjadi pada siapa pun setelah mereka mati. Baptisan ini akan tidak berguna.</w:t>
      </w:r>
    </w:p>
    <w:p>
      <w:pPr/>
      <w:r>
        <w:rPr>
          <w:lang w:val="id_ID" w:bidi="id_ID"/>
        </w:rPr>
      </w:r>
      <w:r>
        <w:rPr>
          <w:lang w:val="id_ID" w:bidi="id_ID"/>
        </w:rPr>
        <w:t>Paulus juga mengatakan bahwa tidak ada gunanya bagi para rasul untuk mempertaruhkan kehidupan para rasul untuk berbagi Injil jika tidak ada kebangkitan. Paulus tidak secara khusus menyebutkan para rasul dalam perikop ini. Namun, ketika Paulus mengatakan "kita mempertaruhkan kehidupan kita," Paulus merujuk pada dirinya sendiri dan para rasul lainnya. Para rasul ini akan mengatakan kebohongan yang tidak dapat membantu siapa pun, bahkan diri mereka sendiri. Namun Paulus mengatakan bahwa ia dan para rasul berada dalam bahaya setiap jam, yang berarti bahwa mereka terus-menerus berada dalam bahaya. Paulus berkata, "Aku mati setiap hari," yang berarti seseorang dapat membunuh Paulus setiap hari!</w:t>
      </w:r>
    </w:p>
    <w:p>
      <w:pPr/>
      <w:r>
        <w:rPr>
          <w:lang w:val="id_ID" w:bidi="id_ID"/>
        </w:rPr>
      </w:r>
      <w:r>
        <w:rPr>
          <w:lang w:val="id_ID" w:bidi="id_ID"/>
        </w:rPr>
        <w:t xml:space="preserve">Berhenti di sini dan diskusikan pertanyaan ini secara berkelompok: Apa saja cara dalam bahasa Anda untuk menggambarkan hal-hal yang terus-menerus terjadi, seperti bagaimana orang-orang bernapas? Bagaimana Anda menggambarkan sesuatu yang dapat terjadi setiap saat, seperti kumbang terbang lewat? Bagaimana Anda menggambarkan berada dalam situasi yang sangat berbahaya? Sekarang diskusikan bagaimana Anda akan menggambarkan bagaimana Paulus berada dalam bahaya setiap hari. Hentikan sebentar audio ini di sini. </w:t>
      </w:r>
    </w:p>
    <w:p>
      <w:pPr/>
      <w:r>
        <w:rPr>
          <w:lang w:val="id_ID" w:bidi="id_ID"/>
        </w:rPr>
      </w:r>
      <w:r>
        <w:rPr>
          <w:lang w:val="id_ID" w:bidi="id_ID"/>
        </w:rPr>
        <w:t>Paulus menyatakan bahwa benar-benar benar benar bahwa Paulus berada dalam bahaya. Paulus bersumpah, atau menyatakan dengan khidmat bahwa ia pasti berada dalam bahaya, sama seperti Paulus memegahkan diri tentang orang-orang Korintus. Paulus mengingatkan jemaat Korintus bahwa Paulus peduli tentang jemaat Korintus ketika ia menyebut mereka saudara-saudara, atau teman-teman yang terkasih. Paulus memegahkan diri, atau membanggakan, karena mereka percaya kepada Kristus Yesus. Paulus mengatakan bahwa Yesus adalah Tuhannya, atau tuan, serta Tuhan orang-orang Korintus. Paulus senang dengan apa yang telah Tuhan kita Yesus lakukan dalam kehidupan orang-orang Korintus.</w:t>
      </w:r>
    </w:p>
    <w:p>
      <w:pPr/>
      <w:r>
        <w:rPr>
          <w:lang w:val="id_ID" w:bidi="id_ID"/>
        </w:rPr>
      </w:r>
      <w:r>
        <w:rPr>
          <w:lang w:val="id_ID" w:bidi="id_ID"/>
        </w:rPr>
        <w:t xml:space="preserve">Berhenti di sini dan diskusikan pertanyaan ini secara berkelompok: Paulus dengan sungguh-sungguh menyatakan bahwa ia berada dalam bahaya untuk membantu orang-orang Korintus memahami betapa benarnya bahaya itu. Dalam budaya Anda, hal-hal apa saja yang dikatakan orang-orang untuk menekankan bahwa orang-orang ini benar-benar mengatakan yang sebenarnya? Kapan adalah saat-saat ketika orang-orang bersumpah atau menjanjikan sesuatu dengan sungguh-sungguh? Hentikan sebentar audio ini di sini. </w:t>
      </w:r>
    </w:p>
    <w:p>
      <w:pPr/>
      <w:r>
        <w:rPr>
          <w:lang w:val="id_ID" w:bidi="id_ID"/>
        </w:rPr>
      </w:r>
      <w:r>
        <w:rPr>
          <w:lang w:val="id_ID" w:bidi="id_ID"/>
        </w:rPr>
        <w:t>Paulus kemudian memberi tahu orang-orang Korintus tentang salah satu saat Paulus berada dalam bahaya. Paulus menghabiskan beberapa waktu di kota Efesus, yang merupakan kota di sebelah timur Korintus. Paulus mengatakan bahwa ia melawan orang-orang di Efesus yang jahat, seperti hewan yang kejam. Kadang-kadang Paulus berargumen dengan orang-orang itu. Kadang-kadang orang-orang membentuk kerumunan yang marah yang mencoba menyakiti orang-orang percaya. Jika Paulus hanya memiliki harapan manusia, atau jika Paulus berpikir bahwa ia akan tetap mati setelah ia mati, Paulus akan menderita sia-sia. Paulus mengatakan bahwa tidak ada alasan untuk menghadapi orang-orang berbahaya ini hanya untuk memberi tahu kebohongan kepada mereka.</w:t>
      </w:r>
    </w:p>
    <w:p>
      <w:pPr/>
      <w:r>
        <w:rPr>
          <w:lang w:val="id_ID" w:bidi="id_ID"/>
        </w:rPr>
      </w:r>
      <w:r>
        <w:rPr>
          <w:lang w:val="id_ID" w:bidi="id_ID"/>
        </w:rPr>
        <w:t xml:space="preserve">Berhenti di sini dan lihatlah peta </w:t>
      </w:r>
      <w:r>
        <w:rPr>
          <w:b/>
          <w:lang w:val="id_ID" w:bidi="id_ID"/>
        </w:rPr>
        <w:t>Efesus</w:t>
      </w:r>
      <w:r>
        <w:rPr>
          <w:lang w:val="id_ID" w:bidi="id_ID"/>
        </w:rPr>
        <w:t xml:space="preserve"> secara berkelompok. Hentikan sebentar audio ini di sini. </w:t>
      </w:r>
    </w:p>
    <w:p>
      <w:pPr/>
      <w:r>
        <w:rPr>
          <w:lang w:val="id_ID" w:bidi="id_ID"/>
        </w:rPr>
      </w:r>
      <w:r>
        <w:rPr>
          <w:lang w:val="id_ID" w:bidi="id_ID"/>
        </w:rPr>
        <w:t xml:space="preserve">Berhenti di sini dan diskusikan pertanyaan ini secara berkelompok: Ceritakan kisah tentang masa ketika orang-orang menyerang orang lain, baik dengan kata-kata yang kasar atau dengan tindakan kekerasan, atau keduanya. Perhatikan cara Anda menggambarkan serangan itu. Hentikan sebentar audio ini di sini. </w:t>
      </w:r>
    </w:p>
    <w:p>
      <w:pPr/>
      <w:r>
        <w:rPr>
          <w:lang w:val="id_ID" w:bidi="id_ID"/>
        </w:rPr>
      </w:r>
      <w:r>
        <w:rPr>
          <w:lang w:val="id_ID" w:bidi="id_ID"/>
        </w:rPr>
        <w:t>Jika Allah tidak membangkitkan orang mati kembali ke kehidupan, maka Paulus mengatakan bahwa tidak akan ada alasan untuk mencoba hidup dengan cara yang benar. Tidak ada yang dilakukan siapa pun yang akan mengubah fakta bahwa orang-orang itu suatu hari mati dan tetap mati selamanya. Jadi lebih masuk akal bagi orang-orang untuk menikmati kehidupan ini karena orang-orang tidak akan hidup lagi. Paulus mengutip perkataan populer yang mengatakan bahwa akan diketahui oleh orang-orang Korintus, sehingga Paulus tidak menyebutkan dari mana perkataan itu berasal. Perkataan ini mengatakan bahwa orang-orang harus makan banyak makanan dan minum banyak alkohol, karena tidak peduli apa yang dilakukan orang, orang-orang tetap akan segera mati.</w:t>
      </w:r>
    </w:p>
    <w:p>
      <w:pPr/>
      <w:r>
        <w:rPr>
          <w:lang w:val="id_ID" w:bidi="id_ID"/>
        </w:rPr>
      </w:r>
      <w:r>
        <w:rPr>
          <w:lang w:val="id_ID" w:bidi="id_ID"/>
        </w:rPr>
        <w:t>Namun, Allah memang membangkitkan orang-orang dari kematian. Pada bagian kedua, Paulus memberi tahu orang-orang bagaimana orang-orang harus hidup, karena kebangkitan adalah benar. Paulus mengatakan kepada orang-orang untuk tidak mendengarkan guru-guru palsu yang mengatakan kebangkitan tidak akan terjadi. Sekali lagi, Paulus mengutip perkataan atau peribahasa populer lainnya yang diterima Paulus dan para pendengar Paulus sebagai benar. Itu bukan dari Kitab Suci, tetapi dari seorang penulis Yunani. Penulis ini mengatakan bahwa persahabatan yang Anda pertahankan, atau orang-orang yang menghabiskan waktu bersama Anda, akan memengaruhi Anda. Jika Anda menghabiskan waktu dengan orang-orang yang buruk, karakter Anda akan menjadi buruk, yang berarti Anda akan mulai berperilaku dengan cara yang buruk juga.</w:t>
      </w:r>
    </w:p>
    <w:p>
      <w:pPr/>
      <w:r>
        <w:rPr>
          <w:lang w:val="id_ID" w:bidi="id_ID"/>
        </w:rPr>
      </w:r>
      <w:r>
        <w:rPr>
          <w:lang w:val="id_ID" w:bidi="id_ID"/>
        </w:rPr>
        <w:t xml:space="preserve">Berhenti di sini dan diskusikan pertanyaan ini secara berkelompok: Dalam bahasa Anda, apa saja peribahasa atau ungkapan yang diterima orang sebagai kebenaran? Bagaimana orang-orang berbagi perkataan-perkataan ini? Mengapa orang-orang melakukannya? Hentikan sebentar audio ini di sini. </w:t>
      </w:r>
    </w:p>
    <w:p>
      <w:pPr/>
      <w:r>
        <w:rPr>
          <w:lang w:val="id_ID" w:bidi="id_ID"/>
        </w:rPr>
      </w:r>
      <w:r>
        <w:rPr>
          <w:lang w:val="id_ID" w:bidi="id_ID"/>
        </w:rPr>
        <w:t>Paulus berkata, "Hentikan ini!" Alih-alih bertindak seperti orang-orang mabuk, yang berperilaku dengan bodoh, orang-orang percaya harus berperilaku seperti orang-orang yang sadar. Orang-orang yang berlebihan dapat belajar dan bertindak dengan cara yang benar. Paulus mengatakan kepada orang-orang percaya untuk berhenti berdosa. Paulus mengkritik atau menegur orang-orang percaya ketika Paulus mengatakan bahwa beberapa orang tidak mengenal Allah. Orang-orang ini tidak tahu tentang Allah dan jalan-jalan Allah. Orang-orang ini tidak percaya bahwa Allah memiliki kuasa untuk membangkitkan orang-orang kembali ke kehidupan. Sebaliknya, orang-orang ini berdosa dan tidak memiliki hubungan yang baik dengan Allah. Paulus mengatakan bahwa orang-orang ini harus merasa malu tentang ini. Dia ingin rasa malu ini menyebabkan orang-orang ini berhenti berdosa dan belajar mengenal Allah.</w:t>
      </w:r>
    </w:p>
    <w:p>
      <w:pPr/>
      <w:r>
        <w:rPr>
          <w:lang w:val="id_ID" w:bidi="id_ID"/>
        </w:rPr>
      </w:r>
      <w:r>
        <w:rPr>
          <w:lang w:val="id_ID" w:bidi="id_ID"/>
        </w:rPr>
        <w:t>Sekarang, kelompok harus membuat papan cerita, menggambar, atau menggunakan benda-benda untuk memvisualisasikan perikop ini dan tindakan-tindakan yang ada di dalamnya. Ketika Anda melakukan ini, Anda mungkin ingin menggunakan gambar, benda-benda, atau bahkan orang-orang untuk mewakili Paulus, audiens Paulus, orang-orang percaya yang tidak percaya kepada kebangkitan, orang-orang percaya yang menerima baptisan untuk orang mati, orang-orang percaya yang telah mati, para rasul, Kristus Yesus, orang-orang yang melakukan kekerasan di Efesus, dan Allah.</w:t>
      </w:r>
    </w:p>
    <w:p>
      <w:pPr/>
      <w:r>
        <w:rPr>
          <w:lang w:val="id_ID" w:bidi="id_ID"/>
        </w:rPr>
      </w:r>
      <w:r>
        <w:rPr>
          <w:lang w:val="id_ID" w:bidi="id_ID"/>
        </w:rPr>
        <w:t>Pilihlah orang, gambar, atau benda untuk mewakili masing-masing hal ini. Ketika Anda mulai menceritakan kembali kisah ayat-ayat ini, Anda dapat meminta Paulus menggambarkan setiap tindakan dan bertanya kepada orang-orang percaya apakah masuk akal untuk melakukan hal-hal ini jika tidak ada kebangkitan. Orang-orang percaya dapat menjawab, "Tidak!" Anda dapat memerankan baptisan dan cara orang-orang menyerang Paulus dan para rasul. Ketika Paulus mengatakan bahwa jika Allah tidak membangkitkan orang mati, maka semua orang harus makan, minum, dan melakukan apa yang mereka inginkan, agar orang-orang memerankan dirinya. Kemudian Paulus dapat mengatakan kepada mereka, "Berhenti! Benar bahwa suatu hari Allah akan membangkitkan kalian dan semua orang percaya yang mati kembali hidup!" Ketika Paulus memberi tahu orang-orang percaya untuk tidak mendengarkan para guru palsu, orang-orang percaya dapat menjauh dari orang-orang yang mengatakan bahwa kebangkitan itu tidak benar. Tunjukkan bagaimana orang-orang ini harus berhenti berdosa dan sebaliknya belajar untuk mengenal Allah.</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15:29–34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mempunyai dua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percaya di Korintus yang mendengarkan seseorang membaca surat ini dengan suara keras</w:t>
      </w:r>
    </w:p>
    <w:p>
      <w:pPr>
        <w:pStyle w:val="ListBullet"/>
        <w:spacing w:line="240" w:lineRule="auto"/>
        <w:ind w:left="720"/>
      </w:pPr>
      <w:r>
        <w:rPr>
          <w:lang w:val="id_ID" w:bidi="id_ID"/>
        </w:rPr>
      </w:r>
      <w:r>
        <w:rPr>
          <w:lang w:val="id_ID" w:bidi="id_ID"/>
        </w:rPr>
        <w:t>Kelompok orang-orang Korintus yang tidak percaya kepada kebangkitan orang mati</w:t>
      </w:r>
    </w:p>
    <w:p>
      <w:pPr>
        <w:pStyle w:val="ListBullet"/>
        <w:spacing w:line="240" w:lineRule="auto"/>
        <w:ind w:left="720"/>
      </w:pPr>
      <w:r>
        <w:rPr>
          <w:lang w:val="id_ID" w:bidi="id_ID"/>
        </w:rPr>
      </w:r>
      <w:r>
        <w:rPr>
          <w:lang w:val="id_ID" w:bidi="id_ID"/>
        </w:rPr>
        <w:t>Kelompok orang-orang percaya yang menerima baptisan untuk orang mati</w:t>
      </w:r>
    </w:p>
    <w:p>
      <w:pPr>
        <w:pStyle w:val="ListBullet"/>
        <w:spacing w:line="240" w:lineRule="auto"/>
        <w:ind w:left="720"/>
      </w:pPr>
      <w:r>
        <w:rPr>
          <w:lang w:val="id_ID" w:bidi="id_ID"/>
        </w:rPr>
      </w:r>
      <w:r>
        <w:rPr>
          <w:lang w:val="id_ID" w:bidi="id_ID"/>
        </w:rPr>
        <w:t>Orang-orang percaya yang telah mati</w:t>
      </w:r>
    </w:p>
    <w:p>
      <w:pPr>
        <w:pStyle w:val="ListBullet"/>
        <w:spacing w:line="240" w:lineRule="auto"/>
        <w:ind w:left="720"/>
      </w:pPr>
      <w:r>
        <w:rPr>
          <w:lang w:val="id_ID" w:bidi="id_ID"/>
        </w:rPr>
      </w:r>
      <w:r>
        <w:rPr>
          <w:lang w:val="id_ID" w:bidi="id_ID"/>
        </w:rPr>
        <w:t>Para rasul dan orang-orang percaya yang mempertaruhkan kehidupan mereka</w:t>
      </w:r>
    </w:p>
    <w:p>
      <w:pPr>
        <w:pStyle w:val="ListBullet"/>
        <w:spacing w:line="240" w:lineRule="auto"/>
        <w:ind w:left="720"/>
      </w:pPr>
      <w:r>
        <w:rPr>
          <w:lang w:val="id_ID" w:bidi="id_ID"/>
        </w:rPr>
      </w:r>
      <w:r>
        <w:rPr>
          <w:lang w:val="id_ID" w:bidi="id_ID"/>
        </w:rPr>
        <w:t xml:space="preserve">Kristus Yesus, Tuhan kita </w:t>
      </w:r>
    </w:p>
    <w:p>
      <w:pPr>
        <w:pStyle w:val="ListBullet"/>
        <w:spacing w:line="240" w:lineRule="auto"/>
        <w:ind w:left="720"/>
      </w:pPr>
      <w:r>
        <w:rPr>
          <w:lang w:val="id_ID" w:bidi="id_ID"/>
        </w:rPr>
      </w:r>
      <w:r>
        <w:rPr>
          <w:lang w:val="id_ID" w:bidi="id_ID"/>
        </w:rPr>
        <w:t>Orang-orang yang kejam di Efesus</w:t>
      </w:r>
    </w:p>
    <w:p>
      <w:pPr>
        <w:pStyle w:val="ListBullet"/>
        <w:spacing w:line="240" w:lineRule="auto"/>
        <w:ind w:left="720"/>
      </w:pPr>
      <w:r>
        <w:rPr>
          <w:lang w:val="id_ID" w:bidi="id_ID"/>
        </w:rPr>
      </w:r>
      <w:r>
        <w:rPr>
          <w:lang w:val="id_ID" w:bidi="id_ID"/>
        </w:rPr>
        <w:t>Dan Allah</w:t>
      </w:r>
    </w:p>
    <w:p>
      <w:pPr/>
      <w:r>
        <w:rPr>
          <w:lang w:val="id_ID" w:bidi="id_ID"/>
        </w:rPr>
      </w:r>
      <w:r>
        <w:rPr>
          <w:lang w:val="id_ID" w:bidi="id_ID"/>
        </w:rPr>
        <w:t>Sebagai kelompok, peragakan kisah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Paulus berkata, "Jika Allah tidak membangkitkan orang mati kembali ke kehidupan, tidak masuk akal bagi orang-orang untuk menerima baptisan untuk orang mati. Jika Allah tidak membangkitkan orang mati kembali ke kehidupan, apa yang dilakukan orang-orang itu tidak berguna."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percaya yang menerima baptisan untuk orang lain,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"Dan jika tidak ada kebangkitan, mengapa kita bersedia terus mempertaruhkan kehidupan kita untuk memberitakan kebangkitan? Setiap hari Aku dalam bahaya mati. Ini benar, teman-teman yang terkasih. Sama halnya dengan fakta bahwa aku bangga karena kalian mengikuti Kristus Yesus, Tuhan kita. Di kota Efesus, aku bertempur dengan orang-orang kejam yang menyerang saya seperti hewan berbahaya. Aku tidak mendapatkan manfaat manusia apa pun dari berperang dengan orang-orang ini. Jika Allah tidak akan membangkitkan orang mati untuk hidup lagi, maka ketika perkataan itu keluar, 'Kita akan makan banyak dan mabuk. Kita tetap akan segera mati.'"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"Jangan percaya kepada para guru palsu. Benar apa yang dikatakan orang-orang, 'Jika Anda tinggal bersama orang-orang yang buruk, Anda akan menjadi buruk seperti mereka.' Berhenti menjadi bodoh. Berhenti melakukan apa yang salah. Beberapa dari Anda tidak tahu tentang jalan-jalan Allah. Aku menulis ini untuk membuat kalian merasa malu."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percaya yang sedang mendengarkan, "Apa yang sedang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Allah, "Apa yang sedang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15:29–34 dalam terjemahan yang paling mudah dimengerti.</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 xml:space="preserve">Paulus mengatakan jika tidak ada </w:t>
      </w:r>
      <w:r>
        <w:rPr>
          <w:b/>
          <w:lang w:val="id_ID" w:bidi="id_ID"/>
        </w:rPr>
        <w:t>kebangkitan</w:t>
      </w:r>
      <w:r>
        <w:rPr>
          <w:lang w:val="id_ID" w:bidi="id_ID"/>
        </w:rPr>
        <w:t xml:space="preserve">, maka tidak akan ada alasan bagi orang-orang untuk bertindak dengan cara-cara tertentu. Ketika Yesus kembali untuk memerintah sebagai raja selamanya, orang-orang yang telah diterima Allah akan hidup lagi dan menerima tubuh yang baru—tubuh yang tidak akan pernah mati lagi! Peristiwa ini adalah kebangkitan. Untuk informasi lebih lanjut tentang </w:t>
      </w:r>
      <w:r>
        <w:rPr>
          <w:lang w:val="id_ID" w:bidi="id_ID"/>
        </w:rPr>
        <w:t>kebangkitan</w:t>
      </w:r>
      <w:r>
        <w:rPr>
          <w:lang w:val="id_ID" w:bidi="id_ID"/>
        </w:rPr>
        <w:t>, lihat Daftar Kata Utama. Gunakan kata atau frasa yang sama untuk kebangkitan orang mati seperti yang Anda gunakan pada perikop sebelumnya.</w:t>
      </w:r>
    </w:p>
    <w:p>
      <w:pPr/>
      <w:r>
        <w:rPr>
          <w:lang w:val="id_ID" w:bidi="id_ID"/>
        </w:rPr>
      </w:r>
      <w:r>
        <w:rPr>
          <w:lang w:val="id_ID" w:bidi="id_ID"/>
        </w:rPr>
        <w:t xml:space="preserve">Paulus mengatakan bahwa tidak akan ada alasan untuk </w:t>
      </w:r>
      <w:r>
        <w:rPr>
          <w:b/>
          <w:lang w:val="id_ID" w:bidi="id_ID"/>
        </w:rPr>
        <w:t>membaptis</w:t>
      </w:r>
      <w:r>
        <w:rPr>
          <w:lang w:val="id_ID" w:bidi="id_ID"/>
        </w:rPr>
        <w:t xml:space="preserve"> seseorang untuk orang mati. Membaptis seseorang berarti membenamkan orang itu ke dalam air. Seseorang menerima baptisan untuk menunjukkan pertobatan mereka dan kebutuhan akan pengampunan. Baptisan juga adalah tanda bahwa orang-orang ini sekarang adalah milik Yesus dan ingin mengikuti Yesus. Untuk informasi lebih lanjut tentang baptisan, lihat </w:t>
      </w:r>
      <w:r>
        <w:rPr>
          <w:lang w:val="id_ID" w:bidi="id_ID"/>
        </w:rPr>
        <w:t>baptisan</w:t>
      </w:r>
      <w:r>
        <w:rPr>
          <w:lang w:val="id_ID" w:bidi="id_ID"/>
        </w:rPr>
        <w:t xml:space="preserve"> di Daftar Kata Utama. Gunakan kata atau frasa yang sama untuk membaptis seperti yang Anda gunakan pada perikop sebelumnya.</w:t>
      </w:r>
    </w:p>
    <w:p>
      <w:pPr/>
      <w:r>
        <w:rPr>
          <w:lang w:val="id_ID" w:bidi="id_ID"/>
        </w:rPr>
      </w:r>
      <w:r>
        <w:rPr>
          <w:lang w:val="id_ID" w:bidi="id_ID"/>
        </w:rPr>
        <w:t xml:space="preserve">Paulus mengatakan bahwa Paulus </w:t>
      </w:r>
      <w:r>
        <w:rPr>
          <w:b/>
          <w:lang w:val="id_ID" w:bidi="id_ID"/>
        </w:rPr>
        <w:t>memegahkan diri</w:t>
      </w:r>
      <w:r>
        <w:rPr>
          <w:lang w:val="id_ID" w:bidi="id_ID"/>
        </w:rPr>
        <w:t xml:space="preserve"> karena orang-orang Korintus percaya kepada Kristus. Gunakan kata atau frasa yang sama untuk memegahkan diri seperti yang Anda gunakan dalam perikop sebelumnya.</w:t>
      </w:r>
    </w:p>
    <w:p>
      <w:pPr/>
      <w:r>
        <w:rPr>
          <w:lang w:val="id_ID" w:bidi="id_ID"/>
        </w:rPr>
      </w:r>
      <w:r>
        <w:rPr>
          <w:lang w:val="id_ID" w:bidi="id_ID"/>
        </w:rPr>
        <w:t>Paulus menyebut Yesus "</w:t>
      </w:r>
      <w:r>
        <w:rPr>
          <w:b/>
          <w:lang w:val="id_ID" w:bidi="id_ID"/>
        </w:rPr>
        <w:t>Kristus</w:t>
      </w:r>
      <w:r>
        <w:rPr>
          <w:lang w:val="id_ID" w:bidi="id_ID"/>
        </w:rPr>
        <w:t>" dan "</w:t>
      </w:r>
      <w:r>
        <w:rPr>
          <w:b/>
          <w:lang w:val="id_ID" w:bidi="id_ID"/>
        </w:rPr>
        <w:t>Tuhan</w:t>
      </w:r>
      <w:r>
        <w:rPr>
          <w:lang w:val="id_ID" w:bidi="id_ID"/>
        </w:rPr>
        <w:t xml:space="preserve">." Kristus sama dengan kata "Mesias," yang merujuk pada raja khusus dan Juruselamat yang telah Allah janjikan untuk diutus. Seorang tuan adalah seorang tuan atas orang lain, yang memiliki otoritas penuh. Untuk informasi lebih lanjut tentang </w:t>
      </w:r>
      <w:r>
        <w:rPr>
          <w:lang w:val="id_ID" w:bidi="id_ID"/>
        </w:rPr>
        <w:t>Kristus</w:t>
      </w:r>
      <w:r>
        <w:rPr>
          <w:lang w:val="id_ID" w:bidi="id_ID"/>
        </w:rPr>
        <w:t xml:space="preserve"> dan </w:t>
      </w:r>
      <w:r>
        <w:rPr>
          <w:lang w:val="id_ID" w:bidi="id_ID"/>
        </w:rPr>
        <w:t>Tuhan</w:t>
      </w:r>
      <w:r>
        <w:rPr>
          <w:lang w:val="id_ID" w:bidi="id_ID"/>
        </w:rPr>
        <w:t>, lihat Daftar Kata Utama. Gunakan kata atau ungkapan yang sama untuk Kristus dan Tuhan seperti yang Anda gunakan pada perikop sebelumnya.</w:t>
      </w:r>
    </w:p>
    <w:p>
      <w:pPr/>
      <w:r>
        <w:rPr>
          <w:lang w:val="id_ID" w:bidi="id_ID"/>
        </w:rPr>
      </w:r>
      <w:r>
        <w:rPr>
          <w:lang w:val="id_ID" w:bidi="id_ID"/>
        </w:rPr>
        <w:t xml:space="preserve">Paulus mengatakan kepada orang-orang percaya untuk berhenti </w:t>
      </w:r>
      <w:r>
        <w:rPr>
          <w:b/>
          <w:lang w:val="id_ID" w:bidi="id_ID"/>
        </w:rPr>
        <w:t>berdosa</w:t>
      </w:r>
      <w:r>
        <w:rPr>
          <w:lang w:val="id_ID" w:bidi="id_ID"/>
        </w:rPr>
        <w:t xml:space="preserve">. Dosa adalah perbuatan yang melawan Allah. Setiap kali seseorang tidak menaati hukum Allah, orang itu berdosa. Untuk informasi lebih lanjut tentang </w:t>
      </w:r>
      <w:r>
        <w:rPr>
          <w:lang w:val="id_ID" w:bidi="id_ID"/>
        </w:rPr>
        <w:t>dosa</w:t>
      </w:r>
      <w:r>
        <w:rPr>
          <w:lang w:val="id_ID" w:bidi="id_ID"/>
        </w:rPr>
        <w:t>, lihat Glosarium Utama. Gunakan kata atau frasa yang sama untuk dosa seperti yang Anda gunakan pada perikop sebelumnya.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1 Korintus 15:35–41</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15:35–41 dan simpanlah dalam hatimu.</w:t>
      </w:r>
    </w:p>
    <w:p>
      <w:pPr/>
      <w:r>
        <w:rPr>
          <w:lang w:val="id_ID" w:bidi="id_ID"/>
        </w:rPr>
      </w:r>
      <w:r>
        <w:rPr>
          <w:lang w:val="id_ID" w:bidi="id_ID"/>
        </w:rPr>
        <w:t>Dengarkan versi audio dari 1 Korintus 15:35–41 sebanyak tiga kali, dalam tiga terjemahan yang berbeda, jika memungkinkan.</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audio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15:35–41 dalam terjemahan yang paling mudah dimengerti.</w:t>
      </w:r>
    </w:p>
    <w:p>
      <w:pPr/>
      <w:r>
        <w:rPr>
          <w:lang w:val="id_ID" w:bidi="id_ID"/>
        </w:rPr>
      </w:r>
      <w:r>
        <w:rPr>
          <w:lang w:val="id_ID" w:bidi="id_ID"/>
        </w:rPr>
        <w:t>Dalam bagian terakhir, Paulus mengatakan kepada orang-orang percaya bagaimana orang-orang percaya harus hidup karena Allah benar-benar membangkitkan Kristus dari kematian. Sekarang Paulus berbicara tentang tubuh yang akan dimiliki orang-orang percaya ketika Allah membangkitkan orang-orang percaya kembali. Untuk membantu orang-orang percaya di Korintus memahami rencana Allah untuk tubuh mereka, Paulus membandingkan cara Allah mengubah tubuh orang-orang percaya dengan bagaimana Allah mengubah benih menjadi tanaman. Paulus juga mengingatkan orang-orang percaya bahwa Allah telah menciptakan banyak tubuh atau hal-hal yang berbeda untuk tinggal di tempat yang berbeda. Allah memiliki rencana yang baik untuk kebangkitan!</w:t>
      </w:r>
    </w:p>
    <w:p>
      <w:pPr/>
      <w:r>
        <w:rPr>
          <w:lang w:val="id_ID" w:bidi="id_ID"/>
        </w:rPr>
      </w:r>
      <w:r>
        <w:rPr>
          <w:lang w:val="id_ID" w:bidi="id_ID"/>
        </w:rPr>
        <w:t>Paulus tahu bahwa orang-orang Korintus tidak memahami bagaimana Allah akan menyebabkan tubuh mati hidup lagi. Ketika orang-orang menguburkan tubuh, tubuh mulai membusuk dan membusuk. Orang-orang Korintus berpikir, "Tentu tubuh yang busuk itu tidak dapat hidup lagi!" Karena orang-orang Korintus tidak dapat memahami bagaimana Allah membangkitkan orang mati, beberapa orang berpikir bahwa tidak ada kebangkitan. Tetapi Paulus mengatakan bahwa orang-orang ini bodoh! Orang-orang ini telah lupa bahwa Allah lebih berkuasa daripada cara tubuh membusuk, dan Allah akan menyebabkan mereka hidup lagi dengan cara yang baik!</w:t>
      </w:r>
    </w:p>
    <w:p>
      <w:pPr/>
      <w:r>
        <w:rPr>
          <w:lang w:val="id_ID" w:bidi="id_ID"/>
        </w:rPr>
      </w:r>
      <w:r>
        <w:rPr>
          <w:lang w:val="id_ID" w:bidi="id_ID"/>
        </w:rPr>
        <w:t>Paulus menggambarkan cara sebuah tanaman tumbuh untuk menjelaskan bagaimana Allah membangkitkan orang-orang. Ketika seseorang menanam sebuah benih, seperti sebutir gandum, di tanah, Allah menyebabkan benih itu tumbuh menjadi tanaman. Orang-orang tidak meletakkan tanaman di tanah. Dan ketika tanaman tumbuh, tidak akan ada lagi sebuah benih, hanya tanaman. Benih itu menjadi tanaman, sehingga keduanya adalah hal yang sama, atau ada. Allah adalah orang yang memutuskan bentuk atau ukuran apa yang tepat untuk setiap benih.</w:t>
      </w:r>
    </w:p>
    <w:p>
      <w:pPr/>
      <w:r>
        <w:rPr>
          <w:lang w:val="id_ID" w:bidi="id_ID"/>
        </w:rPr>
      </w:r>
      <w:r>
        <w:rPr>
          <w:lang w:val="id_ID" w:bidi="id_ID"/>
        </w:rPr>
        <w:t xml:space="preserve">Berhenti di sini dan lihatlah gambar </w:t>
      </w:r>
      <w:r>
        <w:rPr>
          <w:lang w:val="id_ID" w:bidi="id_ID"/>
        </w:rPr>
        <w:t>gandum</w:t>
      </w:r>
      <w:r>
        <w:rPr>
          <w:lang w:val="id_ID" w:bidi="id_ID"/>
        </w:rPr>
        <w:t xml:space="preserve"> sebagai kelompok. Dalam budaya Anda, apa benih umum yang diketahui banyak orang? Menjadi tanaman apa yang tumbuh penuh dari benih itu? Hentikan sebentar audio ini di sini. </w:t>
      </w:r>
    </w:p>
    <w:p>
      <w:pPr/>
      <w:r>
        <w:rPr>
          <w:lang w:val="id_ID" w:bidi="id_ID"/>
        </w:rPr>
      </w:r>
      <w:r>
        <w:rPr>
          <w:lang w:val="id_ID" w:bidi="id_ID"/>
        </w:rPr>
        <w:t>Itu adalah cara yang sama dengan tubuh orang-orang! Orang-orang meletakkan tubuh seseorang ke tanah ketika orang itu mati, sama seperti mereka meletakkan sebuah benih di tanah. Dan dengan cara yang sama seperti Allah menyebabkan benih tanaman tumbuh menjadi tanaman, Allah akan mengubah tubuh orang itu siap untuk hidup lagi.</w:t>
      </w:r>
    </w:p>
    <w:p>
      <w:pPr/>
      <w:r>
        <w:rPr>
          <w:lang w:val="id_ID" w:bidi="id_ID"/>
        </w:rPr>
      </w:r>
      <w:r>
        <w:rPr>
          <w:lang w:val="id_ID" w:bidi="id_ID"/>
        </w:rPr>
        <w:t>Paulus mengatakan bahwa Allah memberikan bentuk yang berbeda kepada setiap jenis benih, sama seperti Allah memberikan semua makhluk hidup bentuknya sendiri. Allah memberikan semua jenis tubuh kepada manusia, hewan ternak, burung, dan ikan Tubuh-tubuh ini tidak semuanya sama. Jika Allah dapat membuat begitu banyak jenis tubuh di bumi, pasti Allah dapat membuat jenis tubuh yang berbeda untuk kebangkitan.</w:t>
      </w:r>
    </w:p>
    <w:p>
      <w:pPr/>
      <w:r>
        <w:rPr>
          <w:lang w:val="id_ID" w:bidi="id_ID"/>
        </w:rPr>
      </w:r>
      <w:r>
        <w:rPr>
          <w:lang w:val="id_ID" w:bidi="id_ID"/>
        </w:rPr>
        <w:t xml:space="preserve">Berhenti di sini dan diskusikan pertanyaan ini dalam kelompok: Pikirkan tentang tubuh manusia. Apa saja hal-hal yang dapat dilakukan manusia yang tidak dapat dilakukan hewan? Pikirkan tentang beberapa hewan pertanian yang tinggal di daerah Anda. Apa yang baik dilakukan tubuh hewan-hewan itu? Pikirkan tentang beberapa burung dan ikan di daerah Anda. Apa saja hal-hal khusus atau berbeda yang dapat dilakukan hewan-hewan itu? Hentikan sebentar audio ini di sini. </w:t>
      </w:r>
    </w:p>
    <w:p>
      <w:pPr/>
      <w:r>
        <w:rPr>
          <w:lang w:val="id_ID" w:bidi="id_ID"/>
        </w:rPr>
      </w:r>
      <w:r>
        <w:rPr>
          <w:lang w:val="id_ID" w:bidi="id_ID"/>
        </w:rPr>
        <w:t>Paulus juga mengatakan bahwa ada tubuh duniawi dan tubuh surgawi, atau hal-hal yang diciptakan Allah untuk tinggal di bumi dan hal-hal yang diciptakan Allah untuk tinggal di langit. Masing-masing memiliki kemuliaan atau keindahannya sendiri yang berbeda. Matahari bersinar berbeda dari bulan. Bulan bersinar berbeda dari bintang-bintang. Setiap bintang bahkan bersinar dengan cara yang berbeda dari bintang lainnya! Namun mereka semua indah, hanya dengan cara yang berbeda. Allah membuat tubuh untuk tinggal di bumi dan tubuh untuk tinggal di langit. Dan Allah telah memberikan kedua jenis tubuh berbagai jenis kemuliaan atau keindahan. Allah akan mengubah tubuh kita untuk siap tinggal di surga, di mana Allah tinggal, dan tubuh-tubuh itu akan indah!</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15:35–41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mempunyai dua bagian.</w:t>
      </w:r>
    </w:p>
    <w:p>
      <w:pPr/>
      <w:r>
        <w:rPr>
          <w:lang w:val="id_ID" w:bidi="id_ID"/>
        </w:rPr>
      </w:r>
      <w:r>
        <w:rPr>
          <w:b/>
          <w:lang w:val="id_ID" w:bidi="id_ID"/>
        </w:rPr>
        <w:t>Pada bagian pertama:</w:t>
      </w:r>
      <w:r>
        <w:rPr>
          <w:lang w:val="id_ID" w:bidi="id_ID"/>
        </w:rPr>
        <w:t xml:space="preserve"> Paulus tahu bahwa beberapa orang akan bertanya-tanya tubuh seperti apa yang akan dimiliki orang-orang percaya ketika Allah membangkitkan orang mati. Untuk menjelaskan, Paulus membandingkan tubuh orang-orang saat ini dan tubuh orang-orang di masa depan dengan bagaimana benih tumbuh menjadi tanaman. Allah mengubah benih menjadi tanaman, sama seperti Allah akan mengubah tubuh kita sehingga tubuh kita akan siap untuk hidup lagi dengan cara yang baru.</w:t>
      </w:r>
    </w:p>
    <w:p>
      <w:pPr/>
      <w:r>
        <w:rPr>
          <w:lang w:val="id_ID" w:bidi="id_ID"/>
        </w:rPr>
      </w:r>
      <w:r>
        <w:rPr>
          <w:b/>
          <w:lang w:val="id_ID" w:bidi="id_ID"/>
        </w:rPr>
        <w:t>Pada bagian kedua:</w:t>
      </w:r>
      <w:r>
        <w:rPr>
          <w:lang w:val="id_ID" w:bidi="id_ID"/>
        </w:rPr>
        <w:t xml:space="preserve"> Allah telah membuat banyak jenis tubuh dan hal, baik di bumi maupun di langit. Masing-masing memiliki keindahan dan bentuknya sendiri yang berbeda. Jika Allah dapat membuat begitu banyak jenis yang berbeda, Allah pasti dapat membuat jenis tubuh yang berbeda untuk orang-orang percaya ketika Allah membangkitkan orang-orang percaya kembali kepada kehidupan.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 yang mendengarkan seseorang membaca surat ini dengan suara keras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Dan Allah</w:t>
      </w:r>
    </w:p>
    <w:p>
      <w:pPr/>
      <w:r>
        <w:rPr>
          <w:lang w:val="id_ID" w:bidi="id_ID"/>
        </w:rPr>
      </w:r>
      <w:r>
        <w:rPr>
          <w:lang w:val="id_ID" w:bidi="id_ID"/>
        </w:rPr>
        <w:t>Meskipun Paulus telah menjelaskan dalam beberapa bagian terakhir mengapa kebangkitan itu benar, Paulus tahu bahwa beberapa orang masih akan memiliki pertanyaan. Paulus tahu bahwa orang-orang Korintus akan bertanya-tanya bagaimana Allah akan membangkitkan orang-orang kembali dan seperti apa tubuh orang-orang itu ketika Allah melakukannya. Paulus meyakinkan orang-orang bahwa Allah dapat memberikan tubuh yang baik kepada orang-orang untuk hidup lagi. Untuk menjelaskan, Paulus membandingkan tubuh seseorang dengan tubuh lain, atau dengan hal-hal di alam. Dalam bahasa aslinya, Paulus menggunakan kata untuk tubuh yang berarti bentuk atau bentuk dari semua hal ini—tubuh seseorang atau hal-hal di alam. Kadang-kadang, orang-orang menyebut tubuh manusia dan hewan "daging," karena tubuh mencakup daging, atau bagian yang lunak dari tubuh seseorang.</w:t>
      </w:r>
    </w:p>
    <w:p>
      <w:pPr/>
      <w:r>
        <w:rPr>
          <w:lang w:val="id_ID" w:bidi="id_ID"/>
        </w:rPr>
      </w:r>
      <w:r>
        <w:rPr>
          <w:lang w:val="id_ID" w:bidi="id_ID"/>
        </w:rPr>
        <w:t xml:space="preserve">Berhenti di sini dan diskusikan pertanyaan ini dalam kelompok: Dalam bahasa Anda, kata-kata atau frasa apa yang Anda gunakan untuk tubuh hidup, seperti tubuh manusia dan hewan? Kata-kata atau frasa apa yang Anda gunakan untuk tubuh atau bentuk hal-hal seperti tanaman, bintang, matahari, dan bulan? Diskusikan kata-kata atau frasa apa yang akan Anda gunakan untuk masing-masing di seluruh perikop ini. Hentikan sebentar audio ini di sini. </w:t>
      </w:r>
    </w:p>
    <w:p>
      <w:pPr/>
      <w:r>
        <w:rPr>
          <w:lang w:val="id_ID" w:bidi="id_ID"/>
        </w:rPr>
      </w:r>
      <w:r>
        <w:rPr>
          <w:lang w:val="id_ID" w:bidi="id_ID"/>
        </w:rPr>
        <w:t>Pada bagian pertama, Paulus memulai dengan dua pertanyaan yang diketahui Paulus akan diajukan seseorang. Ini adalah dua pertanyaan nyata. Paulus tidak berpikir tentang orang tertentu yang akan mengajukan pertanyaan-pertanyaan itu. Bahkan, Paulus berpikir bahwa beberapa orang akan bertanya, "Ketika Allah membangkitkan orang-orang mati kembali, akankah orang-orang memiliki tubuh yang sama dengan yang dikuburkan?" Siapa pun yang mengajukan pertanyaan-pertanyaan ini akan ingin tahu jawabannya.</w:t>
      </w:r>
    </w:p>
    <w:p>
      <w:pPr/>
      <w:r>
        <w:rPr>
          <w:lang w:val="id_ID" w:bidi="id_ID"/>
        </w:rPr>
      </w:r>
      <w:r>
        <w:rPr>
          <w:lang w:val="id_ID" w:bidi="id_ID"/>
        </w:rPr>
        <w:t xml:space="preserve">Berhenti di sini dan diskusikan pertanyaan ini dalam kelompok: Sebagai kegiatan, bayangkan kamu adalah seorang guru dan pilih topik singkat untuk dijelaskan ke anggota kelompokmu, misalnya cara melakukan suatu tugas atau cara kerja sesuatu." Luangkan waktu untuk memikirkan beberapa pertanyaan yang mungkin diajukan orang-orang tentang topik ini. Kemudian jelaskan topik dan menjawab pertanyaan-pertanyaan itu seperti yang Anda lakukan. Hentikan sebentar audio ini di sini. </w:t>
      </w:r>
    </w:p>
    <w:p>
      <w:pPr/>
      <w:r>
        <w:rPr>
          <w:lang w:val="id_ID" w:bidi="id_ID"/>
        </w:rPr>
      </w:r>
      <w:r>
        <w:rPr>
          <w:lang w:val="id_ID" w:bidi="id_ID"/>
        </w:rPr>
        <w:t>Paulus mengatakan bahwa ini adalah pertanyaan bodoh! Beberapa terjemahan mengatakan "Kamu orang bodoh!" Paulus tidak berbicara kepada orang tertentu. Sebaliknya, Paulus mengatakan bahwa siapa pun yang mengajukan pertanyaan ini harus memahami apa yang dapat Allah lakukan, tetapi mereka tidak melakukannya. Namun, Paulus masih menjawab pertanyaan-pertanyaan, karena Paulus ingin orang-orang ini mengerti. Paulus menggambarkan sesuatu yang sudah Allah lakukan dengan tanaman untuk menjelaskan bagaimana Allah akan mempersiapkan tubuh orang-orang untuk hidup lagi.</w:t>
      </w:r>
    </w:p>
    <w:p>
      <w:pPr/>
      <w:r>
        <w:rPr>
          <w:lang w:val="id_ID" w:bidi="id_ID"/>
        </w:rPr>
      </w:r>
      <w:r>
        <w:rPr>
          <w:lang w:val="id_ID" w:bidi="id_ID"/>
        </w:rPr>
        <w:t xml:space="preserve">Berhenti di sini dan diskusikan pertanyaan ini dalam kelompok: Apa beberapa kata atau frasa yang akan Anda gunakan untuk menggambarkan seseorang yang tidak tahu sesuatu yang harus diketahui orang itu? Hentikan sebentar audio ini di sini. </w:t>
      </w:r>
    </w:p>
    <w:p>
      <w:pPr/>
      <w:r>
        <w:rPr>
          <w:lang w:val="id_ID" w:bidi="id_ID"/>
        </w:rPr>
      </w:r>
      <w:r>
        <w:rPr>
          <w:lang w:val="id_ID" w:bidi="id_ID"/>
        </w:rPr>
        <w:t>Paulus mengatakan bahwa ketika seseorang menanam benih di tanah, benih itu belum menjadi tanaman yang akan tumbuh. Orang-orang meletakkan benih yang telanjang, tanpa daun atau akar, ke dalam tanah. Paulus mengatakan bahwa benih itu harus mati sebelum dapat tumbuh menjadi tanaman. Ketika Paulus mengatakan bahwa benih itu harus mati, Paulus bermaksud bahwa benih itu tidak akan lagi ada dengan cara yang sama. Allah mengubah benih itu menjadi tanaman. Allah memberikan tubuh atau bentuk yang baru kepada benih itu. Allah juga dapat mengubah cara tubuh seseorang hidup atau ada. Seperti benih, Allah memberikan kehidupan baru kepada orang-orang dalam tubuh yang baik, bahkan jika seseorang telah mati.</w:t>
      </w:r>
    </w:p>
    <w:p>
      <w:pPr/>
      <w:r>
        <w:rPr>
          <w:lang w:val="id_ID" w:bidi="id_ID"/>
        </w:rPr>
      </w:r>
      <w:r>
        <w:rPr>
          <w:lang w:val="id_ID" w:bidi="id_ID"/>
        </w:rPr>
        <w:t>Pada bagian kedua, Paulus menjelaskan bahwa Allah telah menciptakan banyak jenis tubuh, masing-masing dengan tujuan dan keindahannya sendiri. Allah telah menciptakan banyak tanaman yang berbeda yang tumbuh dari benih. Paulus juga mengatakan bahwa Allah telah menciptakan daging yang berbeda, atau tubuh fisik, untuk setiap jenis kehidupan. Manuasia, atau orang-orang, memiliki satu jenis tubuh, yang berbeda dari tubuh hewan. Paulus mungkin berbicara tentang pertanian atau rumah tangga binatang yang digunakan orang-orang bagi pekerjaan dan makanan. Burung dan ikan juga memiliki jenis tubuh yang berbeda dari manusia dan hewan ternak. Ini menunjukkan bahwa Allah dapat menciptakan banyak jenis tubuh.</w:t>
      </w:r>
    </w:p>
    <w:p>
      <w:pPr/>
      <w:r>
        <w:rPr>
          <w:lang w:val="id_ID" w:bidi="id_ID"/>
        </w:rPr>
      </w:r>
      <w:r>
        <w:rPr>
          <w:lang w:val="id_ID" w:bidi="id_ID"/>
        </w:rPr>
        <w:t>Sama seperti Allah menciptakan berbagai jenis tubuh di bumi, Allah juga menciptakan berbagai jenis tubuh surgawi dan tubuh duniawi. Di sini, kata surga merujuk pada langit, atau tempat di mana matahari dan bintang-bintang berada. Tubuh duniawi adalah apa pun di bumi, seperti orang-orang dan hewan yang baru saja disebutkan Paulus. Paulus mengatakan bahwa setiap jenis tubuh memiliki kemuliaan atau kemegahan yang berbeda, yang berarti mereka memiliki keindahannya sendiri. Ini termasuk tubuh orang-orang saat ini, meskipun tubuh-tubuh itu harus mati. Paulus menjelaskan bahwa Allah telah menciptakan semua jenis tubuh yang baik dan indah ini, dan siap untuk tinggal di tempat yang berbeda, seperti bumi atau langit.</w:t>
      </w:r>
    </w:p>
    <w:p>
      <w:pPr/>
      <w:r>
        <w:rPr>
          <w:lang w:val="id_ID" w:bidi="id_ID"/>
        </w:rPr>
      </w:r>
      <w:r>
        <w:rPr>
          <w:lang w:val="id_ID" w:bidi="id_ID"/>
        </w:rPr>
        <w:t>Sekarang, kelompok harus membuat papan cerita, menggambar, atau menggunakan benda-benda untuk memvisualisasikan perikop ini dan tindakan-tindakan yang ada di dalamnya. Ketika Anda melakukan ini, Anda mungkin ingin menggunakan gambar, benda-benda, atau bahkan orang-orang untuk mewakili Paulus, pendengar Paulus, Roh Kudus, dan Allah.</w:t>
      </w:r>
    </w:p>
    <w:p>
      <w:pPr/>
      <w:r>
        <w:rPr>
          <w:lang w:val="id_ID" w:bidi="id_ID"/>
        </w:rPr>
      </w:r>
      <w:r>
        <w:rPr>
          <w:lang w:val="id_ID" w:bidi="id_ID"/>
        </w:rPr>
        <w:t>Pilihlah orang, gambar, atau benda untuk mewakili masing-masing hal ini. Ketika Anda mulai menceritakan kembali kisah ayat-ayat ini, seseorang dapat mengajukan pertanyaan-pertanyaan kepada Paulus di awal. Tunjukkan bagaimana seseorang menanam sebuah benih di tanah, kemudian bagaimana benih itu berubah dan tumbuh menjadi tanaman. Tunjukkan bahwa Allah adalah orang yang mengubah benih itu menjadi bentuk atau tubuh yang baru. Pikirkan dan gambarlah beberapa jenis hewan, burung, dan ikan. Perhatikan perbedaan dalam tubuh mereka. Sekarang pikirkan tentang matahari, bulan, dan bintang-bintang. Jika ada yang berada di langit sekarang, pergilah keluar dan lihatlah mereka! Lihat bagaimana masing-masing memiliki keindahannya sendiri yang berbeda.</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15:35–41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mempunyai dua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 yang mendengarkan seseorang membaca surat ini dengan suara keras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Dan Allah</w:t>
      </w:r>
    </w:p>
    <w:p>
      <w:pPr/>
      <w:r>
        <w:rPr>
          <w:lang w:val="id_ID" w:bidi="id_ID"/>
        </w:rPr>
      </w:r>
      <w:r>
        <w:rPr>
          <w:lang w:val="id_ID" w:bidi="id_ID"/>
        </w:rPr>
        <w:t>Sebagai kelompok, peragakan kisah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Paulus berkata, "Tetapi seseorang mungkin bertanya bagaimana Allah menghidupkan kembali orang-orang mati dan seperti apa tubuh orang-orang itu. Betapa bodohnya pertanyaan itu! Pikirkan tentang sebuah benih sebagai contoh. Anda harus menimbun sebuah benih sehingga akan tumbuh. Ketika Anda menanam benih, tanaman yang tumbuh bukanlah bentuk yang sama dengan benih yang Anda tanam. Bagi Anda hanya menanam sebuah benih, seperti gandum atau tanaman lainnya. Tetapi Allah memberikannya bentuk yang telah Allah putuskan, yang harus dimiliki tanaman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yang memerankan orang-orang percaya, "Apa yang sedang kamu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"Allah memberikan bentuk yang berbeda kepada setiap jenis benih." Semua makhluk hidup memiliki berbagai jenis tubuh. Manusia, hewan, burung, dan ikan semuanya memiliki berbagai jenis tubuh. Dan ada hal-hal baik di langit maupun di bumi. Hal-hal di langit itu indah dengan satu cara, dan hal-hal di bumi itu indah dengan cara yang berbeda. Matahari itu indah dengan cara yang lain, bulan itu indah dengan cara yang lain, dan bintang-bintang itu indah dengan caranya sendiri. Bahkan, bintang-bintang masing-masing memiliki keindahannya sendiri."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yang memerankan orang-orang percaya, "Apa yang sedang kamu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Allah, "Apa yang sedang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15:35–41 dalam terjemahan yang paling mudah dimengerti.</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 xml:space="preserve">Dalam perikop ini, Paulus menjawab dua pertanyaan tentang </w:t>
      </w:r>
      <w:r>
        <w:rPr>
          <w:b/>
          <w:lang w:val="id_ID" w:bidi="id_ID"/>
        </w:rPr>
        <w:t>kebangkitan</w:t>
      </w:r>
      <w:r>
        <w:rPr>
          <w:lang w:val="id_ID" w:bidi="id_ID"/>
        </w:rPr>
        <w:t xml:space="preserve">. Ketika Yesus kembali untuk memerintah sebagai raja selamanya, umat yang telah diterima Allah akan hidup lagi dan menerima tubuh yang baru—tubuh yang tidak akan pernah mati lagi! Peristiwa ini adalah kebangkitan. Untuk informasi lebih lanjut tentang </w:t>
      </w:r>
      <w:r>
        <w:rPr>
          <w:lang w:val="id_ID" w:bidi="id_ID"/>
        </w:rPr>
        <w:t>kebangkitan</w:t>
      </w:r>
      <w:r>
        <w:rPr>
          <w:lang w:val="id_ID" w:bidi="id_ID"/>
        </w:rPr>
        <w:t>, lihat Daftar Kata Utama. Gunakan kata atau frasa yang sama untuk kebangkitan orang mati seperti yang Anda gunakan pada perikop sebelumnya.</w:t>
      </w:r>
    </w:p>
    <w:p>
      <w:pPr/>
      <w:r>
        <w:rPr>
          <w:lang w:val="id_ID" w:bidi="id_ID"/>
        </w:rPr>
      </w:r>
      <w:r>
        <w:rPr>
          <w:lang w:val="id_ID" w:bidi="id_ID"/>
        </w:rPr>
        <w:t xml:space="preserve">Paulus mengatakan bahwa tubuh </w:t>
      </w:r>
      <w:r>
        <w:rPr>
          <w:b/>
          <w:lang w:val="id_ID" w:bidi="id_ID"/>
        </w:rPr>
        <w:t>surgawi</w:t>
      </w:r>
      <w:r>
        <w:rPr>
          <w:lang w:val="id_ID" w:bidi="id_ID"/>
        </w:rPr>
        <w:t xml:space="preserve"> dan tubuh duniawi berbeda. Di sini, kata surga berarti langit yang terlihat: tempat di mana burung-burung terbang, di mana kita dapat melihat awan, dan di mana kita dapat melihat bintang-bintang pada malam hari.</w:t>
      </w:r>
    </w:p>
    <w:p>
      <w:pPr/>
      <w:r>
        <w:rPr>
          <w:lang w:val="id_ID" w:bidi="id_ID"/>
        </w:rPr>
      </w:r>
      <w:r>
        <w:rPr>
          <w:lang w:val="id_ID" w:bidi="id_ID"/>
        </w:rPr>
        <w:t xml:space="preserve">Berhenti di sini dan bicarakan dalam kelompok kata atau frasa apa yang akan Anda gunakan untuk </w:t>
      </w:r>
      <w:r>
        <w:rPr>
          <w:b/>
          <w:lang w:val="id_ID" w:bidi="id_ID"/>
        </w:rPr>
        <w:t>surga</w:t>
      </w:r>
      <w:r>
        <w:rPr>
          <w:lang w:val="id_ID" w:bidi="id_ID"/>
        </w:rPr>
        <w:t xml:space="preserve">. Carilah kata </w:t>
      </w:r>
      <w:r>
        <w:rPr>
          <w:lang w:val="id_ID" w:bidi="id_ID"/>
        </w:rPr>
        <w:t>surga</w:t>
      </w:r>
      <w:r>
        <w:rPr>
          <w:lang w:val="id_ID" w:bidi="id_ID"/>
        </w:rPr>
        <w:t xml:space="preserve"> di dalam Daftar Kata Utama untuk keterangan yang lebih lanjut. Jika Anda sudah menerjemahkan kata ini di kitab Alkitab yang lain, gunakan kata yang sama dengan yang telah Anda gunakan di sana. Hentikan sebentar audio ini di sini. </w:t>
      </w:r>
    </w:p>
    <w:p>
      <w:pPr/>
      <w:r>
        <w:rPr>
          <w:lang w:val="id_ID" w:bidi="id_ID"/>
        </w:rPr>
      </w:r>
      <w:r>
        <w:rPr>
          <w:lang w:val="id_ID" w:bidi="id_ID"/>
        </w:rPr>
        <w:t xml:space="preserve">Paulus berbicara tentang banyak jenis </w:t>
      </w:r>
      <w:r>
        <w:rPr>
          <w:b/>
          <w:lang w:val="id_ID" w:bidi="id_ID"/>
        </w:rPr>
        <w:t>tubuh</w:t>
      </w:r>
      <w:r>
        <w:rPr>
          <w:lang w:val="id_ID" w:bidi="id_ID"/>
        </w:rPr>
        <w:t>. Tubuh adalah struktur atau bentuk seseorang atau hewan. Ini termasuk daging, yang adalah otot dan lemak, atau bagian lunak dari seseorang. Jadi kadang-kadang orang-orang menggunakan kata daging untuk tubuh. Tubuh juga dapat berarti bentuk atau bentuk apa pun di bumi atau di langit.</w:t>
      </w:r>
    </w:p>
    <w:p>
      <w:pPr/>
      <w:r>
        <w:rPr>
          <w:lang w:val="id_ID" w:bidi="id_ID"/>
        </w:rPr>
      </w:r>
      <w:r>
        <w:rPr>
          <w:lang w:val="id_ID" w:bidi="id_ID"/>
        </w:rPr>
        <w:t xml:space="preserve">Berhenti di sini dan diskusikan dalam kelompok kata atau frasa apa yang akan Anda gunakan untuk </w:t>
      </w:r>
      <w:r>
        <w:rPr>
          <w:b/>
          <w:lang w:val="id_ID" w:bidi="id_ID"/>
        </w:rPr>
        <w:t>tubuh</w:t>
      </w:r>
      <w:r>
        <w:rPr>
          <w:lang w:val="id_ID" w:bidi="id_ID"/>
        </w:rPr>
        <w:t xml:space="preserve"> di seluruh perikop ini. Hentikan sebentar audio ini di sini. </w:t>
      </w:r>
    </w:p>
    <w:p>
      <w:pPr/>
      <w:r>
        <w:rPr>
          <w:lang w:val="id_ID" w:bidi="id_ID"/>
        </w:rPr>
      </w:r>
      <w:r>
        <w:rPr>
          <w:lang w:val="id_ID" w:bidi="id_ID"/>
        </w:rPr>
        <w:t xml:space="preserve">Paulus mengatakan bahwa ketika Anda menabur sebuah </w:t>
      </w:r>
      <w:r>
        <w:rPr>
          <w:b/>
          <w:lang w:val="id_ID" w:bidi="id_ID"/>
        </w:rPr>
        <w:t>benih</w:t>
      </w:r>
      <w:r>
        <w:rPr>
          <w:lang w:val="id_ID" w:bidi="id_ID"/>
        </w:rPr>
        <w:t xml:space="preserve">, benih itu menjadi tanaman. Anda telah menggunakan kata untuk benih di dua perikop sebelumnya di 1 Korintus. Gunakan kata yang sama di sini seperti yang Anda gunakan pada perikop itu. Untuk informasi lebih lanjut, lihat </w:t>
      </w:r>
      <w:r>
        <w:rPr>
          <w:lang w:val="id_ID" w:bidi="id_ID"/>
        </w:rPr>
        <w:t>benih</w:t>
      </w:r>
      <w:r>
        <w:rPr>
          <w:lang w:val="id_ID" w:bidi="id_ID"/>
        </w:rPr>
        <w:t xml:space="preserve"> di Daftar Kata Utama.</w:t>
      </w:r>
    </w:p>
    <w:p>
      <w:pPr/>
      <w:r>
        <w:rPr>
          <w:lang w:val="id_ID" w:bidi="id_ID"/>
        </w:rPr>
      </w:r>
      <w:r>
        <w:rPr>
          <w:lang w:val="id_ID" w:bidi="id_ID"/>
        </w:rPr>
        <w:t xml:space="preserve">Paulus mengatakan bahwa setiap jenis tubuh memiliki </w:t>
      </w:r>
      <w:r>
        <w:rPr>
          <w:b/>
          <w:lang w:val="id_ID" w:bidi="id_ID"/>
        </w:rPr>
        <w:t>kemuliaan</w:t>
      </w:r>
      <w:r>
        <w:rPr>
          <w:lang w:val="id_ID" w:bidi="id_ID"/>
        </w:rPr>
        <w:t xml:space="preserve"> atau kemegahannya sendiri. Di sini, kemuliaan berarti keindahan, karena itu merujuk pada keindahan sesuatu. Anda mungkin ingin menggunakan kata atau frasa yang berarti keindahan.</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1 Korintus 15:42–49</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15:42–49 dan simpanlah dalam hatimu.</w:t>
      </w:r>
    </w:p>
    <w:p>
      <w:pPr/>
      <w:r>
        <w:rPr>
          <w:lang w:val="id_ID" w:bidi="id_ID"/>
        </w:rPr>
      </w:r>
      <w:r>
        <w:rPr>
          <w:lang w:val="id_ID" w:bidi="id_ID"/>
        </w:rPr>
        <w:t>Dengarkan versi audio dari 1 Korintus 15:42–49 sebanyak tiga kali, dalam tiga terjemahan yang berbeda, jika memungkinkan.</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audio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15:42–49 dalam terjemahan yang paling mudah dimengerti.</w:t>
      </w:r>
    </w:p>
    <w:p>
      <w:pPr/>
      <w:r>
        <w:rPr>
          <w:lang w:val="id_ID" w:bidi="id_ID"/>
        </w:rPr>
      </w:r>
      <w:r>
        <w:rPr>
          <w:lang w:val="id_ID" w:bidi="id_ID"/>
        </w:rPr>
        <w:t>Pada bagian terakhir, Paulus mengingatkan jemaat Korintus bagaimana Allah menciptakan berbagai jenis tubuh untuk tinggal di tempat yang berbeda. Allah juga mengubah tubuh, seperti bagaimana Allah menyebabkan sebuah biji tumbuh menjadi tanaman. Sekarang Paulus akan menjelaskan bahwa Allah melakukan hal yang sama kepada tubuh kita. Dalam masa hidup kita, tubuh kita akan mati dan membusuk. Ketika Allah membangkitkan orang mati kembali hidup, Allah akan mengubah kita dan memberikan kita tubuh yang siap untuk hidup di surga.</w:t>
      </w:r>
    </w:p>
    <w:p>
      <w:pPr/>
      <w:r>
        <w:rPr>
          <w:lang w:val="id_ID" w:bidi="id_ID"/>
        </w:rPr>
      </w:r>
      <w:r>
        <w:rPr>
          <w:lang w:val="id_ID" w:bidi="id_ID"/>
        </w:rPr>
        <w:t>Jadi sama seperti biji di bagian terakhir, Paulus mengatakan dalam bagian ini bahwa Allah akan mengubah tubuh kita juga. Ketika orang-orang menguburkan tubuh, tubuh itu akan membusuk. Itu jelek, membawa kehinaan, dan lemah. Semua tubuh manusia seperti ini, dan semua orang akan mati. Namun, ketika Allah membangkitkan seseorang kembali hidup, Allah akan mengubah tubuh orang itu. Tubuh orang itu tidak akan membusuk atau mati, tetapi tubuh itu akan indah dan kuat.</w:t>
      </w:r>
    </w:p>
    <w:p>
      <w:pPr/>
      <w:r>
        <w:rPr>
          <w:lang w:val="id_ID" w:bidi="id_ID"/>
        </w:rPr>
      </w:r>
      <w:r>
        <w:rPr>
          <w:lang w:val="id_ID" w:bidi="id_ID"/>
        </w:rPr>
        <w:t xml:space="preserve">Berhenti di sini dan diskusikan pertanyaan ini sebagai kelompok: Ada bagian-bagian dari diri seseorang yang dapat Anda lihat, seperti tubuh mereka. Ada juga bagian-bagian yang tidak dapat Anda lihat, seperti bagian dalam seseorang di mana orang itu berpikir dan merasakan. Jelaskan seseorang dan bagian-bagian yang baik dan buruk dari orang itu sebagai manusia. Bagaimana orang-orang berbicara tentang tubuh mereka? Apakah tubuh seseorang salah satu bagian yang baik atau buruk dari orang itu? Apa yang membuat tubuh seseorang menjadi seperti ini? Hentikan sebentar audio ini di sini. </w:t>
      </w:r>
    </w:p>
    <w:p>
      <w:pPr/>
      <w:r>
        <w:rPr>
          <w:lang w:val="id_ID" w:bidi="id_ID"/>
        </w:rPr>
      </w:r>
      <w:r>
        <w:rPr>
          <w:lang w:val="id_ID" w:bidi="id_ID"/>
        </w:rPr>
        <w:t>Saat ini, tubuh orang-orang alami, atau duniawi, yang berarti bahwa Allah membuat mereka hidup di bumi ini dan pada waktu ini. Namun, Allah akan membangkitkan setiap orang kembali hidup dengan tubuh rohani atau surgawi. Ini berarti bahwa Roh Allah akan menciptakan tubuh orang itu dan memberikan kehidupan bagi tubuh itu. Tubuh ini akan siap untuk kehidupan di surga di mana Allah tinggal.</w:t>
      </w:r>
    </w:p>
    <w:p>
      <w:pPr/>
      <w:r>
        <w:rPr>
          <w:lang w:val="id_ID" w:bidi="id_ID"/>
        </w:rPr>
      </w:r>
      <w:r>
        <w:rPr>
          <w:lang w:val="id_ID" w:bidi="id_ID"/>
        </w:rPr>
        <w:t xml:space="preserve">Berhenti di sini dan diskusikan pertanyaan ini sebagai kelompok: Dalam budaya Anda, di mana orang-orang percaya bahwa dewa-dewa hidup? Di mana tempat ini? Jenis orang atau roh apa yang dapat berada di tempat ini? Hentikan sebentar audio ini di sini. </w:t>
      </w:r>
    </w:p>
    <w:p>
      <w:pPr/>
      <w:r>
        <w:rPr>
          <w:lang w:val="id_ID" w:bidi="id_ID"/>
        </w:rPr>
      </w:r>
      <w:r>
        <w:rPr>
          <w:lang w:val="id_ID" w:bidi="id_ID"/>
        </w:rPr>
        <w:t>Karena ada tubuh alami, ada juga tubuh rohani. Paulus memberikan bukti dari Kitab Suci untuk menjelaskan bagaimana Paulus tahu ini. Allah menciptakan orang pertama, Adam, sebagai makhluk hidup. Ingatlah bagaimana Paulus sebelumnya membandingkan Kristus dengan Adam? Paulus mengatakan sebelumnya bahwa semua orang seperti Adam, sehingga semua orang mati. Tetapi Paulus juga mengatakan bahwa semua orang yang menjadi milik Kristus akan hidup lagi.</w:t>
      </w:r>
    </w:p>
    <w:p>
      <w:pPr/>
      <w:r>
        <w:rPr>
          <w:lang w:val="id_ID" w:bidi="id_ID"/>
        </w:rPr>
      </w:r>
      <w:r>
        <w:rPr>
          <w:lang w:val="id_ID" w:bidi="id_ID"/>
        </w:rPr>
        <w:t>Dalam bahasa aslinya, Adam adalah kata yang sama untuk "manusia." Jadi dalam perikop ini, Paulus menyebut Kristus sebagai Adam kedua, atau jenis manusia kedua. Paulus menyebut Kristus jenis manusia kedua karena Kristus adalah orang pertama yang Allah bangkitkan kembali dengan tubuh baru. Paulus mengatakan bahwa Kristus adalah roh yang memberikan kehidupan, atau bahwa roh Kristus memberikan kehidupan. Karena Allah membangkitkan roh dan tubuh Kristus kembali hidup, roh Kristus dapat memberikan kehidupan kepada orang lain. Paulus mengatakan bahwa tubuh rohani, yang dimiliki Kristus, datang setelah tubuh alami. Paulus menjelaskan bahwa tubuh alami datang terlebih dahulu, dan kemudian tubuh rohani menggantikan tubuh alami.</w:t>
      </w:r>
    </w:p>
    <w:p>
      <w:pPr/>
      <w:r>
        <w:rPr>
          <w:lang w:val="id_ID" w:bidi="id_ID"/>
        </w:rPr>
      </w:r>
      <w:r>
        <w:rPr>
          <w:lang w:val="id_ID" w:bidi="id_ID"/>
        </w:rPr>
        <w:t>Allah menciptakan manusia pertama dari debu tanah. Kristus, jenis orang kedua, memiliki tubuh untuk hidup di surga. Keturunan Adam, atau semua orang, memiliki tubuh seperti tubuh Adam, yang hanya untuk hidup di bumi ini. Namun, mereka yang termasuk dalam Kristus akan seperti Kristus. Orang-orang itu juga akan memiliki tubuh rohani. Sekarang, orang-orang hidup dan berdosa seperti Adam, dan tubuh yang dimiliki orang-orang sekarang akan mati. Namun, suatu hari nanti, orang-orang beriman akan menjadi serupa dengan Kristus, sosok yang berasal dari surga. Kemudian orang-orang percaya akan siap untuk kehidupan dengan Allah!</w:t>
      </w:r>
    </w:p>
    <w:p>
      <w:pPr/>
      <w:r>
        <w:rPr>
          <w:lang w:val="id_ID" w:bidi="id_ID"/>
        </w:rPr>
      </w:r>
      <w:r>
        <w:rPr>
          <w:lang w:val="id_ID" w:bidi="id_ID"/>
        </w:rPr>
        <w:t>Berhenti di sini dan diskusikan pertanyaan ini dalam kelompok: Pikirkan seseorang yang terlihat seperti dan bertindak dengan cara yang sama seperti salah satu orang tua orang itu. Menurut Anda mengapa mereka melakukan ini? Menurut Anda apa yang menyebabkan orang itu bertindak dengan cara yang sama?</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15:42–49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mempunyai dua bagian.</w:t>
      </w:r>
    </w:p>
    <w:p>
      <w:pPr/>
      <w:r>
        <w:rPr>
          <w:lang w:val="id_ID" w:bidi="id_ID"/>
        </w:rPr>
      </w:r>
      <w:r>
        <w:rPr>
          <w:b/>
          <w:lang w:val="id_ID" w:bidi="id_ID"/>
        </w:rPr>
        <w:t>Pada bagian pertama:</w:t>
      </w:r>
      <w:r>
        <w:rPr>
          <w:lang w:val="id_ID" w:bidi="id_ID"/>
        </w:rPr>
        <w:t xml:space="preserve"> Paulus membandingkan tubuh kita dengan cara Allah mengubah biji menjadi tanaman. Ketika orang-orang menguburkan tubuh, itu membusuk dan menjadi jelek dan lemah. Allah membangkitkan orang-orang percaya yang mati dan mengubah tubuh mereka sehingga tubuh orang-orang percaya itu indah dan kuat dan tidak akan pernah mati.</w:t>
      </w:r>
    </w:p>
    <w:p>
      <w:pPr/>
      <w:r>
        <w:rPr>
          <w:lang w:val="id_ID" w:bidi="id_ID"/>
        </w:rPr>
      </w:r>
      <w:r>
        <w:rPr>
          <w:b/>
          <w:lang w:val="id_ID" w:bidi="id_ID"/>
        </w:rPr>
        <w:t>Pada bagian kedua:</w:t>
      </w:r>
      <w:r>
        <w:rPr>
          <w:lang w:val="id_ID" w:bidi="id_ID"/>
        </w:rPr>
        <w:t xml:space="preserve"> Paulus menjelaskan bagaimana tubuh kita untuk hidup di bumi datang pertama, kemudian tubuh rohani. Allah membuat orang pertama, Adam, dengan tubuh untuk hidup di bumi ini. Kristus adalah jenis orang kedua. Kristus adalah roh yang memberikan kehidupan dan memiliki tubuh rohani. Sementara orang-orang sekarang memiliki tubuh duniawi, seperti Adam, orang-orang percaya suatu hari akan memiliki tubuh rohani, seperti Kristus.</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percaya di Korintus yang mendengarkan seseorang membaca surat ini dengan suara keras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Adam, orang pertama</w:t>
      </w:r>
    </w:p>
    <w:p>
      <w:pPr>
        <w:pStyle w:val="ListBullet"/>
        <w:spacing w:line="240" w:lineRule="auto"/>
        <w:ind w:left="720"/>
      </w:pPr>
      <w:r>
        <w:rPr>
          <w:lang w:val="id_ID" w:bidi="id_ID"/>
        </w:rPr>
      </w:r>
      <w:r>
        <w:rPr>
          <w:lang w:val="id_ID" w:bidi="id_ID"/>
        </w:rPr>
        <w:t>Dan Kristus</w:t>
      </w:r>
    </w:p>
    <w:p>
      <w:pPr/>
      <w:r>
        <w:rPr>
          <w:lang w:val="id_ID" w:bidi="id_ID"/>
        </w:rPr>
      </w:r>
      <w:r>
        <w:rPr>
          <w:lang w:val="id_ID" w:bidi="id_ID"/>
        </w:rPr>
        <w:t>Ingat, Paulus menjawab pertanyaan dari bagian terakhir dari surat Paulus tentang bagaimana Allah akan membangkitkan tubuh mati kembali hidup. Orang-orang Korintus tahu bahwa tubuh orang-orang Korintus lemah dan akan membusuk setelah mereka mati. Dalam bagian terakhir, Paulus menjelaskan bahwa Allah menciptakan berbagai jenis tubuh, dengan tujuan yang berbeda. Dan ketika orang-orang menanam sebuah biji di tanah, Allah menyebabkan biji itu tumbuh menjadi tanaman.</w:t>
      </w:r>
    </w:p>
    <w:p>
      <w:pPr/>
      <w:r>
        <w:rPr>
          <w:lang w:val="id_ID" w:bidi="id_ID"/>
        </w:rPr>
      </w:r>
      <w:r>
        <w:rPr>
          <w:lang w:val="id_ID" w:bidi="id_ID"/>
        </w:rPr>
        <w:t>Dalam bagian pertama dari perikop ini, Paulus menjelaskan bahwa Allah mengubah tubuh orang-orang dengan cara yang indah dan luar biasa, sama seperti Allah mengubah biji itu. Ketika orang-orang menguburkan tubuh, tubuh itu dapat membusuk. Ini berarti bahwa tubuh itu mati dan membusuk. Namun, Allah akan membangkitkan setiap tubuh orang percaya ke jenis kehidupan baru dan membuat tubuh itu tidak dapat binasa. Ini berarti bahwa tubuh itu tidak akan pernah mati atau membusuk.</w:t>
      </w:r>
    </w:p>
    <w:p>
      <w:pPr/>
      <w:r>
        <w:rPr>
          <w:lang w:val="id_ID" w:bidi="id_ID"/>
        </w:rPr>
      </w:r>
      <w:r>
        <w:rPr>
          <w:lang w:val="id_ID" w:bidi="id_ID"/>
        </w:rPr>
        <w:t xml:space="preserve">Berhenti di sini dan diskusikan pertanyaan ini dalam kelompok: Kata-kata atau frasa apa yang dalam bahasa Anda yang akan Anda gunakan untuk sesuatu yang akan mati dan tidak bertahan, seperti bunga atau kabut? Kata-kata atau frasa apa yang akan Anda gunakan untuk sesuatu yang akan bertahan selamanya? Hentikan sebentar audio ini di sini. </w:t>
      </w:r>
    </w:p>
    <w:p>
      <w:pPr/>
      <w:r>
        <w:rPr>
          <w:lang w:val="id_ID" w:bidi="id_ID"/>
        </w:rPr>
      </w:r>
      <w:r>
        <w:rPr>
          <w:lang w:val="id_ID" w:bidi="id_ID"/>
        </w:rPr>
        <w:t>Ketika orang-orang menguburkan tubuh, tubuh itu tidak memiliki kehormatan. Pada zaman Paulus, orang-orang memang menguburkan tubuh dengan hormat, tetapi jika ada yang menyentuh tubuh yang mati dengan cara yang salah, orang itu akan menjadi najis. Juga, orang-orang berdosa dengan tubuh mereka dan melakukan hal-hal yang tidak terhormat dan memalukan. Tubuh ini kemudian, jelek dan tidak membawa kehormatan. Namun, Allah membangkitkan tubuh hidup dan membuatnya indah dan penuh kehormatan.</w:t>
      </w:r>
    </w:p>
    <w:p>
      <w:pPr/>
      <w:r>
        <w:rPr>
          <w:lang w:val="id_ID" w:bidi="id_ID"/>
        </w:rPr>
      </w:r>
      <w:r>
        <w:rPr>
          <w:lang w:val="id_ID" w:bidi="id_ID"/>
        </w:rPr>
        <w:t xml:space="preserve">Berhenti di sini dan diskusikan pertanyaan ini dalam kelompok: Bagaimana Anda menggambarkan seseorang yang bertindak sedemikian rupa sehingga orang itu mempermalukan diri mereka sendiri? Sebaliknya, pikirkan seseorang yang bertindak dengan cara yang sedemikian rupa sehingga orang itu menghormati Allah dan keluarga mereka. Bagaimana Anda menggambarkan orang ini? Hentikan sebentar audio ini di sini. </w:t>
      </w:r>
    </w:p>
    <w:p>
      <w:pPr/>
      <w:r>
        <w:rPr>
          <w:lang w:val="id_ID" w:bidi="id_ID"/>
        </w:rPr>
      </w:r>
      <w:r>
        <w:rPr>
          <w:lang w:val="id_ID" w:bidi="id_ID"/>
        </w:rPr>
        <w:t>Paulus juga mengatakan bahwa ketika orang-orang menguburkan tubuh, tubuh itu lemah. Tubuh seseorang menjadi lelah, sakit, dan kehilangan kekuatan. Namun, suatu hari, Allah membangkitkan tubuh orang percaya menjadi kuat.</w:t>
      </w:r>
    </w:p>
    <w:p>
      <w:pPr/>
      <w:r>
        <w:rPr>
          <w:lang w:val="id_ID" w:bidi="id_ID"/>
        </w:rPr>
      </w:r>
      <w:r>
        <w:rPr>
          <w:lang w:val="id_ID" w:bidi="id_ID"/>
        </w:rPr>
        <w:t>Sementara orang percaya hidup di bumi ini, tubuh orang-orang percaya adalah tubuh alami, atau tubuh untuk hidup di bumi. Orang-orang menguburkan tubuh alami dan Allah membangkitkannya hidup sebagai tubuh rohani. Paulus tidak bermaksud bahwa orang-orang akan seperti roh atau hantu. Paulus bermaksud bahwa Roh Allah memberikan kehidupan kepada tubuh baru. Tubuh ini akan siap untuk kehidupan di surga.</w:t>
      </w:r>
    </w:p>
    <w:p>
      <w:pPr/>
      <w:r>
        <w:rPr>
          <w:lang w:val="id_ID" w:bidi="id_ID"/>
        </w:rPr>
      </w:r>
      <w:r>
        <w:rPr>
          <w:lang w:val="id_ID" w:bidi="id_ID"/>
        </w:rPr>
        <w:t xml:space="preserve">Berhenti di sini dan diskusikan pertanyaan ini dalam kelompok: Diskusikan kata-kata atau frasa apa yang akan Anda gunakan untuk tubuh alami dan tubuh rohani atau surgawi. Hentikan sebentar audio ini di sini. </w:t>
      </w:r>
    </w:p>
    <w:p>
      <w:pPr/>
      <w:r>
        <w:rPr>
          <w:lang w:val="id_ID" w:bidi="id_ID"/>
        </w:rPr>
      </w:r>
      <w:r>
        <w:rPr>
          <w:lang w:val="id_ID" w:bidi="id_ID"/>
        </w:rPr>
        <w:t>Pada bagian kedua, Paulus menjelaskan bagaimana Allah pertama kali membuat tubuh alami, atau tubuh untuk hidup di bumi. Paulus mengingatkan orang-orang Korintus tentang kisah bagaimana Allah menciptakan bumi. Paulus berkata, "Itu tertulis," untuk menunjukkan bahwa Paulus mengutip dari Kitab Suci, atau firman Allah. Paulus menambahkan beberapa penjelasan ketika Paulus mengutip untuk mengingatkan orang-orang Korintus tentang kebenaran. Paulus mengatakan bahwa Allah menciptakan orang pertama, yang namanya adalah Adam, sebagai makhluk hidup, atau manusia.</w:t>
      </w:r>
    </w:p>
    <w:p>
      <w:pPr/>
      <w:r>
        <w:rPr>
          <w:lang w:val="id_ID" w:bidi="id_ID"/>
        </w:rPr>
      </w:r>
      <w:r>
        <w:rPr>
          <w:lang w:val="id_ID" w:bidi="id_ID"/>
        </w:rPr>
        <w:t xml:space="preserve">Berhenti di sini dan diskusikan pertanyaan ini dalam kelompok: Dalam bahasa Anda, apa beberapa kata atau frasa yang Anda gunakan untuk menunjukkan bahwa Anda akan mengutip sesuatu, atau untuk mengatakan apa yang telah dikatakan orang lain? Jika Anda ingin memberikan informasi lebih lanjut tentang kutipan ini, atau menjelaskan kutipan itu, bagaimana dan kapan Anda akan melakukan ini? Hentikan sebentar audio ini di sini. </w:t>
      </w:r>
    </w:p>
    <w:p>
      <w:pPr/>
      <w:r>
        <w:rPr>
          <w:lang w:val="id_ID" w:bidi="id_ID"/>
        </w:rPr>
      </w:r>
      <w:r>
        <w:rPr>
          <w:lang w:val="id_ID" w:bidi="id_ID"/>
        </w:rPr>
        <w:t>Allah menciptakan Adam dari debu, atau tanah di tanah, itulah sebabnya Paulus mengatakan bahwa Adam berasal dari debu, atau tanah, dari bumi. Tubuh Adam hanya untuk hidup di bumi ini. Paulus menyebut Adam sebagai Adam pertama, atau jenis orang pertama, karena nama Adam berarti "manusia." Karena dosanya, tubuh Adam lemah dan suatu hari mati. Semua orang adalah keturunan Adam dan seperti Adam, sehingga semua orang akhirnya mati juga.</w:t>
      </w:r>
    </w:p>
    <w:p>
      <w:pPr/>
      <w:r>
        <w:rPr>
          <w:lang w:val="id_ID" w:bidi="id_ID"/>
        </w:rPr>
      </w:r>
      <w:r>
        <w:rPr>
          <w:lang w:val="id_ID" w:bidi="id_ID"/>
        </w:rPr>
        <w:t>Namun, Paulus mengatakan bahwa ada Adam kedua, atau jenis manusia kedua. Meskipun Paulus tidak mengatakan nama Kristus dalam perikop ini, kita tahu bahwa Paulus berbicara tentang Kristus. Kristus adalah roh yang memberikan kehidupan. Ini berarti bahwa karena Allah membangkitkan Kristus kembali hidup, roh Kristus dapat memberikan kehidupan kepada orang lain. Allah membangkitkan Kristus dengan tubuh untuk hidup di surga. Tubuh Kristus tidak membusuk tetapi akan hidup selamanya. Tubuh-Nya indah dan kuat. Paulus mengatakan bahwa orang-orang percaya, atau mereka yang termasuk dalam Kristus, akan seperti Kristus. Orang-orang percaya juga akan memiliki tubuh rohani ketika Allah membangkitkan orang-orang percaya kembali hidup.</w:t>
      </w:r>
    </w:p>
    <w:p>
      <w:pPr/>
      <w:r>
        <w:rPr>
          <w:lang w:val="id_ID" w:bidi="id_ID"/>
        </w:rPr>
      </w:r>
      <w:r>
        <w:rPr>
          <w:lang w:val="id_ID" w:bidi="id_ID"/>
        </w:rPr>
        <w:t>Semua orang telah menanggung atau membawa gambar Adam, seperti mereka membawa atau mengenakan pakaian. Ini tidak hanya berarti bahwa tubuh orang-orang terlihat seperti tubuh Adam. Memiliki kemiripan atau gambaran seseorang berarti menjadi seperti orang tersebut. Bagian dalam dari kita seperti Adam, sehingga kita terlihat dan bertindak dan berpikir seperti Adam. Kemudian, orang-orang percaya akan menanggung gambar dia yang telah berasal dari surga. Kita akan seperti Kristus ketika Allah memberikan semua kehidupan kepada kita lagi dengan tubuh rohani kita.</w:t>
      </w:r>
    </w:p>
    <w:p>
      <w:pPr/>
      <w:r>
        <w:rPr>
          <w:lang w:val="id_ID" w:bidi="id_ID"/>
        </w:rPr>
      </w:r>
      <w:r>
        <w:rPr>
          <w:lang w:val="id_ID" w:bidi="id_ID"/>
        </w:rPr>
        <w:t>Sekarang, kelompok harus membuat papan cerita, menggambar, atau menggunakan benda-benda untuk memvisualisasikan perikop ini dan tindakan-tindakan yang ada di dalamnya. Ketika Anda melakukan ini, Anda mungkin ingin menggunakan gambar, benda-benda, atau bahkan orang-orang untuk mewakili Paulus, pendengar Paulus, Allah, Adam, dan Kristus.</w:t>
      </w:r>
    </w:p>
    <w:p>
      <w:pPr/>
      <w:r>
        <w:rPr>
          <w:lang w:val="id_ID" w:bidi="id_ID"/>
        </w:rPr>
      </w:r>
      <w:r>
        <w:rPr>
          <w:lang w:val="id_ID" w:bidi="id_ID"/>
        </w:rPr>
        <w:t>Pilihlah orang, gambar, atau benda untuk mewakili masing-masing hal ini. Ketika Anda mulai menceritakan kembali kisah ayat-ayat ini, tunjukkan bagaimana Allah mengambil tanah dan membuatnya menjadi Adam, orang pertama. Orang-orang lain dapat berdiri di dekat Adam untuk menunjukkan bagaimana setiap orang yang lahir di bumi telah seperti Adam. Kemudian tunjukkan bagaimana Allah membangkitkan Kristus untuk hidup. Tubuh Kristus berbeda dari Adam dan orang lain! Seorang orang percaya dapat menunjukkan bahwa mereka termasuk dalam Kristus dengan berdiri di dekat Kristus. Perankan apa yang terjadi ketika orang percaya itu mati. Tunjukkan orang-orang menguburkan tubuh orang itu, dan pikirkan tentang bagaimana tubuh itu terlihat ketika berada di tanah. Kemudian tunjukkan bagaimana Allah membangkitkan tubuh kembali hidup dan betapa indah dan kuatnya tubuh itu. Tubuh orang percaya terlihat kuat dan indah, sama seperti tubuh Kristus!</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15:42–49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mempunyai dua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percaya di Korintus yang mendengarkan seseorang membaca surat ini dengan suara keras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Adam, orang pertama</w:t>
      </w:r>
    </w:p>
    <w:p>
      <w:pPr>
        <w:pStyle w:val="ListBullet"/>
        <w:spacing w:line="240" w:lineRule="auto"/>
        <w:ind w:left="720"/>
      </w:pPr>
      <w:r>
        <w:rPr>
          <w:lang w:val="id_ID" w:bidi="id_ID"/>
        </w:rPr>
      </w:r>
      <w:r>
        <w:rPr>
          <w:lang w:val="id_ID" w:bidi="id_ID"/>
        </w:rPr>
        <w:t>Dan Kristus</w:t>
      </w:r>
    </w:p>
    <w:p>
      <w:pPr/>
      <w:r>
        <w:rPr>
          <w:lang w:val="id_ID" w:bidi="id_ID"/>
        </w:rPr>
      </w:r>
      <w:r>
        <w:rPr>
          <w:lang w:val="id_ID" w:bidi="id_ID"/>
        </w:rPr>
        <w:t>Sebagai kelompok, peragakan kisah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Paulus berkata, "Sebuah biji tumbuh menjadi tanaman, dan itu akan sama ketika Allah membangkitkan orang mati hidup kembali." Tubuh yang dikubur orang-orang akan membusuk, tetapi ketika Allah membangkitkan kembali tubuh itu, tubuh itu tidak akan pernah membusuk lagi. Ketika orang-orang menguburkan tubuh, itu tidak terhormat, tetapi ketika Allah menghidupkannya kembali, itu akan indah dan penuh kehormatan. Tubuh yang dikuburkan orang-orang itu lemah, tetapi ketika Allah membangkitkannya kembali, tubuh itu akan menjadi berkuasa dan kuat. Tubuh kita sekarang dimaksudkan untuk hidup di dunia ini, tetapi ketika Allah membangkitkan tubuh kita, tubuh kita akan diperuntukkan bagi kehidupan di surga."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yang memerankan orang-orang percaya, "Apa yang sedang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"Sekarang kita memiliki tubuh untuk hidup di dunia ini, tetapi kemudian kita akan memiliki tubuh untuk hidup di surga. Jadi dikatakan dalam Kitab Suci, 'Allah memberikan orang pertama, Adam, kehidupan dalam tubuh alaminya untuk hidup di dunia ini.' Yesus Kristus adalah Adam terakhir, dan Kristus memiliki tubuh untuk hidup di surga. Kristus membawa orang-orang kembali hidup. Pada awalnya, Allah memberikan tubuh orang-orang untuk hidup di dunia ini. Di masa depan, Allah akan memberikan tubuh kepada umat Allah untuk hidup di surga."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Allah,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"Allah menciptakan Adam, orang pertama, dari tanah. Yesus Kristus, jenis orang kedua, memiliki tubuh untuk hidup di surga. Orang-orang yang termasuk dalam bumi ini memiliki tubuh seperti Adam, orang yang dibuat Allah dari bumi. Orang-orang yang termasuk surga memiliki tubuh seperti Yesus, orang dari surga. Dan sama seperti kita memiliki tubuh seperti Adam, orang duniawi, demikian pula kita akan memiliki tubuh seperti Kristus, orang surgawi."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Kristus,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15:42–49 dalam terjemahan yang paling mudah dimengerti.</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 xml:space="preserve">Seperti Allah mengubah sebuah biji menjadi tanaman, Paulus mengatakan bahwa Allah akan mengubah tubuh kita pada </w:t>
      </w:r>
      <w:r>
        <w:rPr>
          <w:b/>
          <w:lang w:val="id_ID" w:bidi="id_ID"/>
        </w:rPr>
        <w:t>kebangkitan</w:t>
      </w:r>
      <w:r>
        <w:rPr>
          <w:lang w:val="id_ID" w:bidi="id_ID"/>
        </w:rPr>
        <w:t xml:space="preserve"> orang mati. Ketika Yesus kembali untuk memerintah sebagai raja selamanya, orang-orang yang telah diterima Allah akan hidup lagi dan menerima tubuh yang baru—tubuh yang tidak akan pernah mati lagi! Peristiwa ini adalah kebangkitan. Untuk informasi lebih lanjut tentang </w:t>
      </w:r>
      <w:r>
        <w:rPr>
          <w:lang w:val="id_ID" w:bidi="id_ID"/>
        </w:rPr>
        <w:t>kebangkitan</w:t>
      </w:r>
      <w:r>
        <w:rPr>
          <w:lang w:val="id_ID" w:bidi="id_ID"/>
        </w:rPr>
        <w:t>, lihat Daftar Kata Utama. Gunakan kata atau frasa yang sama untuk kebangkitan orang mati seperti yang Anda gunakan pada perikop sebelumnya.</w:t>
      </w:r>
    </w:p>
    <w:p>
      <w:pPr/>
      <w:r>
        <w:rPr>
          <w:lang w:val="id_ID" w:bidi="id_ID"/>
        </w:rPr>
      </w:r>
      <w:r>
        <w:rPr>
          <w:lang w:val="id_ID" w:bidi="id_ID"/>
        </w:rPr>
        <w:t xml:space="preserve">Paulus mengatakan bahwa ketika orang-orang menguburkan tubuh, tubuh itu dapat </w:t>
      </w:r>
      <w:r>
        <w:rPr>
          <w:b/>
          <w:lang w:val="id_ID" w:bidi="id_ID"/>
        </w:rPr>
        <w:t>binasa</w:t>
      </w:r>
      <w:r>
        <w:rPr>
          <w:lang w:val="id_ID" w:bidi="id_ID"/>
        </w:rPr>
        <w:t xml:space="preserve">, tetapi Allah akan membangkitkan tubuh menjadi tidak dapat </w:t>
      </w:r>
      <w:r>
        <w:rPr>
          <w:b/>
          <w:lang w:val="id_ID" w:bidi="id_ID"/>
        </w:rPr>
        <w:t>binasa</w:t>
      </w:r>
      <w:r>
        <w:rPr>
          <w:lang w:val="id_ID" w:bidi="id_ID"/>
        </w:rPr>
        <w:t>. Sesuatu yang dapat binasa dapat membusuk dan mati. Sesuatu yang tidak dapat dibinasakan tidak akan pernah mati. Gunakan kata atau frasa yang sama untuk mudah rusak seperti yang Anda gunakan dalam bagian sebelumnya.</w:t>
      </w:r>
    </w:p>
    <w:p>
      <w:pPr/>
      <w:r>
        <w:rPr>
          <w:lang w:val="id_ID" w:bidi="id_ID"/>
        </w:rPr>
      </w:r>
      <w:r>
        <w:rPr>
          <w:lang w:val="id_ID" w:bidi="id_ID"/>
        </w:rPr>
        <w:t xml:space="preserve">Berhenti di sini dan diskusikan dalam kelompok kata atau frasa apa yang akan Anda gunakan untuk </w:t>
      </w:r>
      <w:r>
        <w:rPr>
          <w:b/>
          <w:lang w:val="id_ID" w:bidi="id_ID"/>
        </w:rPr>
        <w:t>tidak dapat binasa</w:t>
      </w:r>
      <w:r>
        <w:rPr>
          <w:lang w:val="id_ID" w:bidi="id_ID"/>
        </w:rPr>
        <w:t xml:space="preserve">. Jika Anda telah menerjemahkan kata ini di kitab lain dalam Alkitab, gunakan kata yang sama dengan yang telah Anda gunakan di sana. Hentikan sebentar audio ini di sini. </w:t>
      </w:r>
    </w:p>
    <w:p>
      <w:pPr/>
      <w:r>
        <w:rPr>
          <w:lang w:val="id_ID" w:bidi="id_ID"/>
        </w:rPr>
      </w:r>
      <w:r>
        <w:rPr>
          <w:lang w:val="id_ID" w:bidi="id_ID"/>
        </w:rPr>
        <w:t xml:space="preserve">Ketika orang-orang menguburkan tubuh, mereka menguburkannya dalam </w:t>
      </w:r>
      <w:r>
        <w:rPr>
          <w:b/>
          <w:lang w:val="id_ID" w:bidi="id_ID"/>
        </w:rPr>
        <w:t>kehinaan</w:t>
      </w:r>
      <w:r>
        <w:rPr>
          <w:lang w:val="id_ID" w:bidi="id_ID"/>
        </w:rPr>
        <w:t xml:space="preserve">, tetapi Allah akan membangkitkan tubuh dalam </w:t>
      </w:r>
      <w:r>
        <w:rPr>
          <w:b/>
          <w:lang w:val="id_ID" w:bidi="id_ID"/>
        </w:rPr>
        <w:t xml:space="preserve">kemuliaan </w:t>
      </w:r>
      <w:r>
        <w:rPr>
          <w:lang w:val="id_ID" w:bidi="id_ID"/>
        </w:rPr>
        <w:t>. Di sini, kehinaan berarti bahwa sesuatu itu jelek dan tidak membawa kehormatan. Di sini, sesuatu yang memiliki kemuliaan berarti bahwa itu indah dan layak dihormati.</w:t>
      </w:r>
    </w:p>
    <w:p>
      <w:pPr/>
      <w:r>
        <w:rPr>
          <w:lang w:val="id_ID" w:bidi="id_ID"/>
        </w:rPr>
      </w:r>
      <w:r>
        <w:rPr>
          <w:lang w:val="id_ID" w:bidi="id_ID"/>
        </w:rPr>
        <w:t xml:space="preserve">Berhenti di sini dan diskusikan dalam kelompok kata atau frasa apa yang akan Anda gunakan untuk </w:t>
      </w:r>
      <w:r>
        <w:rPr>
          <w:b/>
          <w:lang w:val="id_ID" w:bidi="id_ID"/>
        </w:rPr>
        <w:t>penghinaan</w:t>
      </w:r>
      <w:r>
        <w:rPr>
          <w:lang w:val="id_ID" w:bidi="id_ID"/>
        </w:rPr>
        <w:t xml:space="preserve">, serta untuk </w:t>
      </w:r>
      <w:r>
        <w:rPr>
          <w:b/>
          <w:lang w:val="id_ID" w:bidi="id_ID"/>
        </w:rPr>
        <w:t>kemuliaan</w:t>
      </w:r>
      <w:r>
        <w:rPr>
          <w:lang w:val="id_ID" w:bidi="id_ID"/>
        </w:rPr>
        <w:t xml:space="preserve"> atau keindahan. Ingatlah bahwa dalam perikop sebelumnya, Anda membahas tentang cara menerjemahkan kemuliaan ketika itu berarti sesuatu yang indah dan terhormat. Anda mungkin ingin menggunakan kata yang sama di sini. Jika Anda telah menerjemahkan kehinaan dalam kitab lain dari Alkitab, gunakan kata yang sama yang telah Anda gunakan di sana. Hentikan sebentar audio ini di sini. </w:t>
      </w:r>
    </w:p>
    <w:p>
      <w:pPr/>
      <w:r>
        <w:rPr>
          <w:lang w:val="id_ID" w:bidi="id_ID"/>
        </w:rPr>
      </w:r>
      <w:r>
        <w:rPr>
          <w:lang w:val="id_ID" w:bidi="id_ID"/>
        </w:rPr>
        <w:t xml:space="preserve">Ketika orang-orang menguburkan sebuah tubuh, tubuh itu adalah tubuh </w:t>
      </w:r>
      <w:r>
        <w:rPr>
          <w:b/>
          <w:lang w:val="id_ID" w:bidi="id_ID"/>
        </w:rPr>
        <w:t>alami</w:t>
      </w:r>
      <w:r>
        <w:rPr>
          <w:lang w:val="id_ID" w:bidi="id_ID"/>
        </w:rPr>
        <w:t xml:space="preserve">, tetapi Allah akan membangkitkan tubuh sebagai tubuh </w:t>
      </w:r>
      <w:r>
        <w:rPr>
          <w:b/>
          <w:lang w:val="id_ID" w:bidi="id_ID"/>
        </w:rPr>
        <w:t>rohani</w:t>
      </w:r>
      <w:r>
        <w:rPr>
          <w:lang w:val="id_ID" w:bidi="id_ID"/>
        </w:rPr>
        <w:t>. Tubuh alami adalah tubuh untuk hidup di bumi ini. Keinginan alami dan berdosa mengendalikan orang ini dan tubuh mereka. Tubuh rohani adalah untuk hidup di surga. Roh Allah memberikan kehidupan kepada tubuh ini dan memimpinnya. Gunakan kata atau frasa yang sama untuk rohani seperti yang Anda gunakan dalam perikop sebelumnya.</w:t>
      </w:r>
    </w:p>
    <w:p>
      <w:pPr/>
      <w:r>
        <w:rPr>
          <w:lang w:val="id_ID" w:bidi="id_ID"/>
        </w:rPr>
      </w:r>
      <w:r>
        <w:rPr>
          <w:lang w:val="id_ID" w:bidi="id_ID"/>
        </w:rPr>
        <w:t xml:space="preserve">Berhenti di sini dan diskusikan dalam kelompok kata atau frasa apa yang akan Anda gunakan untuk </w:t>
      </w:r>
      <w:r>
        <w:rPr>
          <w:b/>
          <w:lang w:val="id_ID" w:bidi="id_ID"/>
        </w:rPr>
        <w:t>alami</w:t>
      </w:r>
      <w:r>
        <w:rPr>
          <w:lang w:val="id_ID" w:bidi="id_ID"/>
        </w:rPr>
        <w:t xml:space="preserve">. Jika Anda telah menerjemahkan kata ini di kitab lain dalam Alkitab, gunakan kata yang sama dengan yang Anda gunakan di sana. Hentikan sebentar audio ini di sini. </w:t>
      </w:r>
    </w:p>
    <w:p>
      <w:pPr/>
      <w:r>
        <w:rPr>
          <w:lang w:val="id_ID" w:bidi="id_ID"/>
        </w:rPr>
      </w:r>
      <w:r>
        <w:rPr>
          <w:lang w:val="id_ID" w:bidi="id_ID"/>
        </w:rPr>
        <w:t xml:space="preserve">Paulus mengatakan bahwa Allah membuat Adam, orang pertama, dari </w:t>
      </w:r>
      <w:r>
        <w:rPr>
          <w:b/>
          <w:lang w:val="id_ID" w:bidi="id_ID"/>
        </w:rPr>
        <w:t>debu</w:t>
      </w:r>
      <w:r>
        <w:rPr>
          <w:lang w:val="id_ID" w:bidi="id_ID"/>
        </w:rPr>
        <w:t>, atau tanah, dari bumi. Debu ini mungkin adalah lapisan atas tanah. Tanah itu pastinya lebih halus dan lebih kering daripada tanah yang berada di lapisan lebih dalam.</w:t>
      </w:r>
    </w:p>
    <w:p>
      <w:pPr/>
      <w:r>
        <w:rPr>
          <w:lang w:val="id_ID" w:bidi="id_ID"/>
        </w:rPr>
      </w:r>
      <w:r>
        <w:rPr>
          <w:lang w:val="id_ID" w:bidi="id_ID"/>
        </w:rPr>
        <w:t xml:space="preserve">Berhenti di sini dan diskusikan kata atau frasa apa yang akan Anda gunakan untuk </w:t>
      </w:r>
      <w:r>
        <w:rPr>
          <w:b/>
          <w:lang w:val="id_ID" w:bidi="id_ID"/>
        </w:rPr>
        <w:t>debu</w:t>
      </w:r>
      <w:r>
        <w:rPr>
          <w:lang w:val="id_ID" w:bidi="id_ID"/>
        </w:rPr>
        <w:t xml:space="preserve">. Jika Anda telah menerjemahkan Kejadian, Anda mungkin ingin menggunakan kata yang sama untuk tanah yang Anda gunakan dalam Kejadian 2 ketika Allah menciptakan Adam. Anda mungkin hanya ingin menggunakan kata umum untuk kotoran atau tanah yang ada di permukaan. Hentikan sebentar audio ini di sini. </w:t>
      </w:r>
    </w:p>
    <w:p>
      <w:pPr/>
      <w:r>
        <w:rPr>
          <w:lang w:val="id_ID" w:bidi="id_ID"/>
        </w:rPr>
      </w:r>
      <w:r>
        <w:rPr>
          <w:lang w:val="id_ID" w:bidi="id_ID"/>
        </w:rPr>
        <w:t xml:space="preserve">Paulus mengatakan bahwa orang kedua, Kristus , adalah </w:t>
      </w:r>
      <w:r>
        <w:rPr>
          <w:b/>
          <w:lang w:val="id_ID" w:bidi="id_ID"/>
        </w:rPr>
        <w:t xml:space="preserve">roh </w:t>
      </w:r>
      <w:r>
        <w:rPr>
          <w:lang w:val="id_ID" w:bidi="id_ID"/>
        </w:rPr>
        <w:t xml:space="preserve"> yang memberikan kehidupan. Roh seseorang adalah bagian dalam yang tidak terlihat dari seseorang yang terus hidup dalam tubuh rohani seseorang setelah tubuh alami orang itu mati. Kristus memiliki tubuh surgawi atau rohani dan, karena Allah membangkitkan Kristus kembali hidup, roh Kristus dapat memberikan tubuh rohani kepada orang lain. Untuk informasi lebih lanjut tentang </w:t>
      </w:r>
      <w:r>
        <w:rPr>
          <w:lang w:val="id_ID" w:bidi="id_ID"/>
        </w:rPr>
        <w:t xml:space="preserve">roh </w:t>
      </w:r>
      <w:r>
        <w:rPr>
          <w:lang w:val="id_ID" w:bidi="id_ID"/>
        </w:rPr>
        <w:t>, lihat Daftar Kata Utama. Gunakan kata atau frasa yang sama untuk roh seperti yang Anda gunakan pada perikop sebelumnya.</w:t>
      </w:r>
    </w:p>
    <w:p>
      <w:pPr/>
      <w:r>
        <w:rPr>
          <w:lang w:val="id_ID" w:bidi="id_ID"/>
        </w:rPr>
      </w:r>
      <w:r>
        <w:rPr>
          <w:lang w:val="id_ID" w:bidi="id_ID"/>
        </w:rPr>
        <w:t xml:space="preserve">Paulus mengatakan bahwa orang kedua, Kristus, adalah dari </w:t>
      </w:r>
      <w:r>
        <w:rPr>
          <w:b/>
          <w:lang w:val="id_ID" w:bidi="id_ID"/>
        </w:rPr>
        <w:t>surga</w:t>
      </w:r>
      <w:r>
        <w:rPr>
          <w:lang w:val="id_ID" w:bidi="id_ID"/>
        </w:rPr>
        <w:t xml:space="preserve">, atau dari surga. Di sini, surga merujuk pada tempat di mana Allah tinggal bersama para malaikat-Nya. Surga ini bukan di suatu tempat di alam semesta ini; itu bukan tempat yang dapat dilakukan manusia untuk melakukan perjalanan. Untuk informasi lebih lanjut tentang </w:t>
      </w:r>
      <w:r>
        <w:rPr>
          <w:lang w:val="id_ID" w:bidi="id_ID"/>
        </w:rPr>
        <w:t xml:space="preserve">surga </w:t>
      </w:r>
      <w:r>
        <w:rPr>
          <w:lang w:val="id_ID" w:bidi="id_ID"/>
        </w:rPr>
        <w:t>, lihat Daftar Kata Utama. Gunakan kata atau frasa yang sama untuk surga seperti yang Anda gunakan dalam perikop sebelumnya.</w:t>
      </w:r>
    </w:p>
    <w:p>
      <w:pPr/>
      <w:r>
        <w:rPr>
          <w:lang w:val="id_ID" w:bidi="id_ID"/>
        </w:rPr>
      </w:r>
      <w:r>
        <w:rPr>
          <w:lang w:val="id_ID" w:bidi="id_ID"/>
        </w:rPr>
        <w:t xml:space="preserve">Paulus mengatakan bahwa sama seperti kita telah </w:t>
      </w:r>
      <w:r>
        <w:rPr>
          <w:b/>
          <w:lang w:val="id_ID" w:bidi="id_ID"/>
        </w:rPr>
        <w:t>memakai rupa</w:t>
      </w:r>
      <w:r>
        <w:rPr>
          <w:lang w:val="id_ID" w:bidi="id_ID"/>
        </w:rPr>
        <w:t xml:space="preserve"> Adam, kita akan </w:t>
      </w:r>
      <w:r>
        <w:rPr>
          <w:b/>
          <w:lang w:val="id_ID" w:bidi="id_ID"/>
        </w:rPr>
        <w:t>memakai rupa</w:t>
      </w:r>
      <w:r>
        <w:rPr>
          <w:lang w:val="id_ID" w:bidi="id_ID"/>
        </w:rPr>
        <w:t xml:space="preserve"> Kristus . Sebuah patung adalah sebuah gambaran tentang sesuatu. Sebuah foto, lukisan, atau patung seseorang adalah gambar dari seseorang. Gambar itu mengatakan kepada kita sesuatu tentang seperti apa penampilan orang itu, atau seperti apa karakter orang itu. Ini berarti bahwa kita memiliki tubuh seperti Adam dan kehidupan seperti Adam. Ketika kita mengenakan rupa Kristus, kita akan memiliki tubuh dan kehidupan seperti Kristus. Ini berbeda dari cara manusia mencerminkan gambar Allah, di mana kita mewakili Allah dan memiliki sifat-sifat seperti Allah, tetapi kita tidak terlihat seperti Allah, karena Allah adalah roh. Beberapa terjemahan mengatakan "kita akan menjadi seperti Kristus " atau "kita akan memiliki tubuh seperti Kristus ."</w:t>
      </w:r>
    </w:p>
    <w:p>
      <w:pPr/>
      <w:r>
        <w:rPr>
          <w:lang w:val="id_ID" w:bidi="id_ID"/>
        </w:rPr>
      </w:r>
      <w:r>
        <w:rPr>
          <w:lang w:val="id_ID" w:bidi="id_ID"/>
        </w:rPr>
        <w:t>Berhenti di sini dan diskusikan dalam kelompok kata atau frasa apa yang akan Anda gunakan untuk "mencerminkan rupa." Jika Anda telah menerjemahkan frasa ini dalam kitab lain dari Alkitab, gunakan frasa yang sama dengan yang telah Anda gunakan di sana.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1 Korintus 15:50–58</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15:50–58 dan simpanlah dalam hati Anda.</w:t>
      </w:r>
    </w:p>
    <w:p>
      <w:pPr/>
      <w:r>
        <w:rPr>
          <w:lang w:val="id_ID" w:bidi="id_ID"/>
        </w:rPr>
      </w:r>
      <w:r>
        <w:rPr>
          <w:lang w:val="id_ID" w:bidi="id_ID"/>
        </w:rPr>
        <w:t>Dengarkan versi audio dari 1 Korintus 15:50–58 sebanyak tiga kali, dalam tiga terjemahan yang berbeda, jika memungkinkan.</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audio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15:50–58 dalam terjemahan yang paling mudah dimengerti.</w:t>
      </w:r>
    </w:p>
    <w:p>
      <w:pPr/>
      <w:r>
        <w:rPr>
          <w:lang w:val="id_ID" w:bidi="id_ID"/>
        </w:rPr>
      </w:r>
      <w:r>
        <w:rPr>
          <w:lang w:val="id_ID" w:bidi="id_ID"/>
        </w:rPr>
        <w:t>Dalam bagian terakhir dari surat Paulus, Paulus menggambarkan bagaimana Allah akan memberikan tubuh rohani yang baru seperti Kristus kepada orang-orang percaya. Dalam bagian ini, Paulus menegaskan bahwa orang-orang percaya harus memiliki tubuh baru ini. Paulus menggambarkan cara luar biasa bagaimana Allah mengalahkan kematian pada akhir dunia. Karena orang-orang percaya tahu bahwa Allah benar-benar akan mengalahkan kematian, Paulus mendesak orang-orang percaya untuk terus percaya dan bekerja untuk Tuhan.</w:t>
      </w:r>
    </w:p>
    <w:p>
      <w:pPr/>
      <w:r>
        <w:rPr>
          <w:lang w:val="id_ID" w:bidi="id_ID"/>
        </w:rPr>
      </w:r>
      <w:r>
        <w:rPr>
          <w:lang w:val="id_ID" w:bidi="id_ID"/>
        </w:rPr>
        <w:t>Sebagai permulaan, Paulus menyelesaikan pembahasan dari bagian terakhir suratnya. Paulus baru saja mengatakan bahwa Allah akan memberikan tubuh baru yang siap untuk hidup di surga kepada orang-orang percaya. Di sini, Paulus menjelaskan bahwa ini perlu, karena orang-orang percaya tidak dapat mewarisi, atau tinggal di dalam, kerajaan Allah dengan tubuh seperti yang dimiliki orang-orang sekarang. Kerajaan Allah tidak akan pernah berakhir, tetapi tubuh manusia akan berakhir. Tubuh manusia yang terdiri dari daging dan darah akan membusuk. Tubuh-tubuh ini tidak dapat mengambil bagian dalam kerajaan Allah, yang berlangsung selamanya.</w:t>
      </w:r>
    </w:p>
    <w:p>
      <w:pPr/>
      <w:r>
        <w:rPr>
          <w:lang w:val="id_ID" w:bidi="id_ID"/>
        </w:rPr>
      </w:r>
      <w:r>
        <w:rPr>
          <w:lang w:val="id_ID" w:bidi="id_ID"/>
        </w:rPr>
        <w:t>Paulus tahu ini membingungkan. Sudah lama orang-orang bingung dengan apa yang akan terjadi pada akhir dunia! Namun, Allah telah menjelaskan misteri ini, atau rahasia yang membingungkan, kepada Paulus. Sekarang Paulus akan menjelaskan misteri itu kepada orang-orang Korintus. Paulus mengatakan bahwa tidak semua orang percaya akan mati sebelum Kristus kembali. Tetapi Allah akan mengubah setiap orang percaya, baik mereka yang telah mati maupun mereka yang masih hidup. Allah akan memberikan tubuh yang baru kepada setiap orang percaya.</w:t>
      </w:r>
    </w:p>
    <w:p>
      <w:pPr/>
      <w:r>
        <w:rPr>
          <w:lang w:val="id_ID" w:bidi="id_ID"/>
        </w:rPr>
      </w:r>
      <w:r>
        <w:rPr>
          <w:lang w:val="id_ID" w:bidi="id_ID"/>
        </w:rPr>
        <w:t>Allah akan melakukan ini dengan sangat cepat, bahkan lebih cepat daripada orang-orang dapat mengedipkan mata mereka! Paulus menjelaskan bagaimana hal itu akan terjadi. Suatu hari, orang-orang akan mendengar suara seseorang yang memainkan alat musik yang disebut terompet. Terompet adalah alat musik tiup. Musisi itu meniup terompet untuk menghasilkan suara yang nyaring. Ketika seseorang meniup terompet, mereka sering ingin orang-orang memperhatikan dan berkumpul bersama.</w:t>
      </w:r>
    </w:p>
    <w:p>
      <w:pPr/>
      <w:r>
        <w:rPr>
          <w:lang w:val="id_ID" w:bidi="id_ID"/>
        </w:rPr>
      </w:r>
      <w:r>
        <w:rPr>
          <w:lang w:val="id_ID" w:bidi="id_ID"/>
        </w:rPr>
        <w:t xml:space="preserve">Berhenti di sini dan lihatlah gambar </w:t>
      </w:r>
      <w:r>
        <w:rPr>
          <w:b/>
          <w:lang w:val="id_ID" w:bidi="id_ID"/>
        </w:rPr>
        <w:t>terompet</w:t>
      </w:r>
      <w:r>
        <w:rPr>
          <w:lang w:val="id_ID" w:bidi="id_ID"/>
        </w:rPr>
        <w:t xml:space="preserve"> secara berkelompok. Dalam budaya Anda, bagaimana orang-orang memanggil orang lain untuk berkumpul bersama? Alat apa yang mengeluarkan suara keras yang dapat digunakan untuk menarik perhatian seseorang? Hentikan sebentar audio ini di sini. </w:t>
      </w:r>
    </w:p>
    <w:p>
      <w:pPr/>
      <w:r>
        <w:rPr>
          <w:lang w:val="id_ID" w:bidi="id_ID"/>
        </w:rPr>
      </w:r>
      <w:r>
        <w:rPr>
          <w:lang w:val="id_ID" w:bidi="id_ID"/>
        </w:rPr>
        <w:t>Kemudian Allah akan membangkitkan kembali orang-orang percaya yang telah mati dan memberikan tubuh yang tidak akan pernah mati kepada semua orang. Paulus kembali mengatakan bahwa tubuh kita yang akan binasa dan mati harus berubah menjadi tubuh yang tidak dapat binasa dan tidak dapat mati.</w:t>
      </w:r>
    </w:p>
    <w:p>
      <w:pPr/>
      <w:r>
        <w:rPr>
          <w:lang w:val="id_ID" w:bidi="id_ID"/>
        </w:rPr>
      </w:r>
      <w:r>
        <w:rPr>
          <w:lang w:val="id_ID" w:bidi="id_ID"/>
        </w:rPr>
        <w:t>Allah berbicara tentang hari ini dahulu kala kepada seorang laki-laki yang menulisnya dalam Kitab Suci. Allah mengatakan bahwa Allah akan mengalahkan kematian, sehingga orang-orang tidak akan lagi mati. Ketika Allah telah mengubah tubuh kita, maka nubuat itu, atau penjelasan Allah tentang masa depan, akan terjadi, sama seperti yang Allah katakan akan terjadi!</w:t>
      </w:r>
    </w:p>
    <w:p>
      <w:pPr/>
      <w:r>
        <w:rPr>
          <w:lang w:val="id_ID" w:bidi="id_ID"/>
        </w:rPr>
      </w:r>
      <w:r>
        <w:rPr>
          <w:lang w:val="id_ID" w:bidi="id_ID"/>
        </w:rPr>
        <w:t>Paulus bersukacita dengan kata-kata dari kutipan lain dari Kitab Suci. Sekali lagi, Allah telah mengatakan kepada orang lain apa yang akan Allah lakukan di masa depan. Allah menggunakan bahasa khusus dan berbicara kepada kematian seolah-olah kematian adalah seseorang. Allah mengatakan bahwa kematian belum meraih kemenangan atas kita atau Allah. Kematian pasti tidak akan menyengat siapa pun lagi. Hewan seperti serangga dan ular menyengat, atau menggigit orang, dan meninggalkan racun berbisa di dalam kulit seseorang. Namun, kematian tidak dapat menyengat atau menyakiti orang-orang lagi karena orang-orang tidak akan lagi mati!</w:t>
      </w:r>
    </w:p>
    <w:p>
      <w:pPr/>
      <w:r>
        <w:rPr>
          <w:lang w:val="id_ID" w:bidi="id_ID"/>
        </w:rPr>
      </w:r>
      <w:r>
        <w:rPr>
          <w:lang w:val="id_ID" w:bidi="id_ID"/>
        </w:rPr>
        <w:t xml:space="preserve">Berhenti di sini dan diskusikan dalam kelompok: Apa saja hewan di daerah Anda yang menyengat atau menggigit? Hentikan sebentar audio ini di sini. </w:t>
      </w:r>
    </w:p>
    <w:p>
      <w:pPr/>
      <w:r>
        <w:rPr>
          <w:lang w:val="id_ID" w:bidi="id_ID"/>
        </w:rPr>
      </w:r>
      <w:r>
        <w:rPr>
          <w:lang w:val="id_ID" w:bidi="id_ID"/>
        </w:rPr>
        <w:t>Paulus dengan cepat menjelaskan bahwa orang-orang mati karena orang-orang itu berdosa. Orang-orang mengetahui bahwa mereka telah berdosa karena hukum Allah menunjukkan bahwa orang-orang berdosa ketika mereka tidak mengikuti hukum tersebut. Tetapi sekarang, Allah telah membebaskan orang-orang dari kendali dosa melalui apa yang Tuhan Kristus Yesus telah lakukan. Paulus sangat penuh sukacita sehingga Paulus ingin bersyukur kepada Allah, dan Paulus mendesak orang-orang percaya lainnya untuk bersyukur kepada Allah juga!</w:t>
      </w:r>
    </w:p>
    <w:p>
      <w:pPr/>
      <w:r>
        <w:rPr>
          <w:lang w:val="id_ID" w:bidi="id_ID"/>
        </w:rPr>
      </w:r>
      <w:r>
        <w:rPr>
          <w:lang w:val="id_ID" w:bidi="id_ID"/>
        </w:rPr>
        <w:t>Karena Allah telah dan akan melakukan apa yang Ia katakan akan Ia lakukan, Paulus mendesak orang-orang percaya untuk terus percaya kepada Allah. Ingat, ketika Paulus mulai berbicara tentang bagaimana Allah membangkitkan orang-orang mati menjadi hidup, Paulus mengingatkan jemaat Korintus tentang saat Paulus pertama kali berkhotbah kepada jemaat Korintus. Ketika mereka mendengar kebenaran, orang-orang Korintus percaya kepada Allah dan bergantung pada Allah. Sekarang, Paulus mendesak jemaat Korintus untuk percaya dan bergantung seperti yang mereka lakukan ketika jemaat Korintus pertama kali mendengar! Tidak hanya itu, tetapi orang-orang Korintus harus semakin percaya kepada Allah. Jika Allah adalah Pribadi yang menyelamatkan jemaat Korintus, orang-orang Korintus tidak boleh menjauh atau mengabaikan Allah. Sebaliknya, orang-orang Korintus harus bekerja keras untuk Tuhan Yesus. Paulus meyakinkan jemaat Korintus bahwa bekerja untuk Tuhan selalu berharga.</w:t>
      </w:r>
    </w:p>
    <w:p>
      <w:pPr/>
      <w:r>
        <w:rPr>
          <w:lang w:val="id_ID" w:bidi="id_ID"/>
        </w:rPr>
      </w:r>
      <w:r>
        <w:rPr>
          <w:lang w:val="id_ID" w:bidi="id_ID"/>
        </w:rPr>
        <w:t>Allah benar-benar membangkitkan kembali orang-orang yang telah mati, sehingga orang-orang percaya harus melakukan segala yang mereka bisa untuk menyampaikan kabar baik ini kepada orang lain. Kemudian orang lain juga dapat memiliki harapan bahwa Allah akan membangkitkan mereka kembali untuk hidup bersama Allah!</w:t>
      </w:r>
    </w:p>
    <w:p>
      <w:pPr/>
      <w:r>
        <w:rPr>
          <w:lang w:val="id_ID" w:bidi="id_ID"/>
        </w:rPr>
      </w:r>
      <w:r>
        <w:rPr>
          <w:lang w:val="id_ID" w:bidi="id_ID"/>
        </w:rPr>
        <w:t>Berhenti di sini dan diskusikan pertanyaan ini dalam kelompok: Ceritakan kisah tentang saat Anda menantikan sesuatu dengan semangat dan Anda ingin orang lain bersama Anda ketika hal itu terjadi.</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15:50–58 dalam terjemahan yang paling mudah dimengerti.</w:t>
      </w:r>
    </w:p>
    <w:p>
      <w:pPr/>
      <w:r>
        <w:rPr>
          <w:lang w:val="id_ID" w:bidi="id_ID"/>
        </w:rPr>
      </w:r>
      <w:r>
        <w:rPr>
          <w:lang w:val="id_ID" w:bidi="id_ID"/>
        </w:rPr>
        <w:t>Dalam tahap ini, kelompok akan menentukan bagian, tokoh, dan latar dari perikop ini. Selanjutnya, kelompok akan memeragakan perikop ini.</w:t>
      </w:r>
    </w:p>
    <w:p>
      <w:pPr/>
      <w:r>
        <w:rPr>
          <w:lang w:val="id_ID" w:bidi="id_ID"/>
        </w:rPr>
      </w:r>
      <w:r>
        <w:rPr>
          <w:lang w:val="id_ID" w:bidi="id_ID"/>
        </w:rPr>
        <w:t>Perikop ini memiliki empat bagian.</w:t>
      </w:r>
    </w:p>
    <w:p>
      <w:pPr/>
      <w:r>
        <w:rPr>
          <w:lang w:val="id_ID" w:bidi="id_ID"/>
        </w:rPr>
      </w:r>
      <w:r>
        <w:rPr>
          <w:b/>
          <w:lang w:val="id_ID" w:bidi="id_ID"/>
        </w:rPr>
        <w:t>Pada bagian pertama:</w:t>
      </w:r>
      <w:r>
        <w:rPr>
          <w:lang w:val="id_ID" w:bidi="id_ID"/>
        </w:rPr>
        <w:t xml:space="preserve"> Paulus mengatakan bahwa tubuh kita, yang dibuat Allah untuk hidup di bumi, tidak dapat hidup dalam kerajaan Allah. Kerajaan Allah berlangsung selamanya, sementara tubuh kita membusuk dan mati.</w:t>
      </w:r>
    </w:p>
    <w:p>
      <w:pPr/>
      <w:r>
        <w:rPr>
          <w:lang w:val="id_ID" w:bidi="id_ID"/>
        </w:rPr>
      </w:r>
      <w:r>
        <w:rPr>
          <w:b/>
          <w:lang w:val="id_ID" w:bidi="id_ID"/>
        </w:rPr>
        <w:t>Pada bagian kedua:</w:t>
      </w:r>
      <w:r>
        <w:rPr>
          <w:lang w:val="id_ID" w:bidi="id_ID"/>
        </w:rPr>
        <w:t xml:space="preserve"> Paulus menggambarkan bagaimana Allah akan membuat kita siap untuk hidup dalam kerajaan Allah. Orang-orang akan mendengar suara terompet. Allah akan membangkitkan orang mati kembali, dan kemudian Allah akan segera mengubah tubuh semua orang percaya agar siap hidup dalam kerajaan Allah. Paulus mengatakan dengan tegas bahwa tubuh kita yang dapat binasa dan mati harus berubah menjadi tubuh yang tidak dapat binasa atau mati.</w:t>
      </w:r>
    </w:p>
    <w:p>
      <w:pPr/>
      <w:r>
        <w:rPr>
          <w:lang w:val="id_ID" w:bidi="id_ID"/>
        </w:rPr>
      </w:r>
      <w:r>
        <w:rPr>
          <w:b/>
          <w:lang w:val="id_ID" w:bidi="id_ID"/>
        </w:rPr>
        <w:t>Pada bagian ketiga:</w:t>
      </w:r>
      <w:r>
        <w:rPr>
          <w:lang w:val="id_ID" w:bidi="id_ID"/>
        </w:rPr>
        <w:t xml:space="preserve"> Allah mengubah kita, sama seperti yang dikatakan nubuat dari Kitab Suci akan terjadi. Allah mengatakan dalam nubuat ini bahwa Allah akan mengalahkan kematian sehingga orang-orang tidak akan lagi mati. Paulus menjelaskan bahwa orang-orang mati karena orang-orang itu berdosa, dan orang-orang itu mengetahui bahwa mereka telah berdosa karena hukum. Tetapi Paulus merayakan bahwa Allah telah membangkitkan Kristus dari kematian sehingga orang-orang tidak akan lagi mati selama-lamanya.</w:t>
      </w:r>
    </w:p>
    <w:p>
      <w:pPr/>
      <w:r>
        <w:rPr>
          <w:lang w:val="id_ID" w:bidi="id_ID"/>
        </w:rPr>
      </w:r>
      <w:r>
        <w:rPr>
          <w:b/>
          <w:lang w:val="id_ID" w:bidi="id_ID"/>
        </w:rPr>
        <w:t>Pada bagian keempat:</w:t>
      </w:r>
      <w:r>
        <w:rPr>
          <w:lang w:val="id_ID" w:bidi="id_ID"/>
        </w:rPr>
        <w:t xml:space="preserve"> Karena semua yang telah Allah lakukan, orang-orang percaya harus semakin percaya kepada Allah. Mereka tidak boleh menjauh dari Allah tetapi selalu bekerja keras untuk Allah. Mereka dapat yakin bahwa pekerjaan mereka untuk Tuhan Yesus selalu berharga.</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percaya di Korintus yang mendengarkan seseorang membaca surat ini dengan suara keras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 xml:space="preserve">Dan Tuhan Yesus Kristus </w:t>
      </w:r>
    </w:p>
    <w:p>
      <w:pPr/>
      <w:r>
        <w:rPr>
          <w:lang w:val="id_ID" w:bidi="id_ID"/>
        </w:rPr>
      </w:r>
      <w:r>
        <w:rPr>
          <w:lang w:val="id_ID" w:bidi="id_ID"/>
        </w:rPr>
        <w:t>Dalam bagian terakhir dari suratnya, Paulus mengatakan bahwa ketika Allah membangkitkan orang mati kembali ke kehidupan, Allah akan memberikan tubuh rohani kepada kita semua, sehingga kita akan menjadi seperti Kristus.</w:t>
      </w:r>
    </w:p>
    <w:p>
      <w:pPr/>
      <w:r>
        <w:rPr>
          <w:lang w:val="id_ID" w:bidi="id_ID"/>
        </w:rPr>
      </w:r>
      <w:r>
        <w:rPr>
          <w:lang w:val="id_ID" w:bidi="id_ID"/>
        </w:rPr>
        <w:t>Dalam bagian pertama dari bagian ini, Paulus mengatakan bahwa orang-orang percaya tidak dapat hidup dalam kerajaan Allah dengan tubuh yang dimiliki orang-orang percaya sekarang. Paulus ingin orang-orang Korintus memahami betapa pentingnya ini. Paulus menyebut orang-orang percaya sebagai saudara-saudara yang terkasih, atau teman-teman yang terkasih, untuk mendapatkan perhatian mereka. Paulus berkata, "Aku menyatakan kepadamu bahwa ini sungguh benar." Tubuh manusia adalah daging dan darah, atau tubuh alami, seperti yang dikatakan Paulus dalam bagian terakhir surat Paulus. Tubuh-tubuh ini akan hancur dan mati.</w:t>
      </w:r>
    </w:p>
    <w:p>
      <w:pPr/>
      <w:r>
        <w:rPr>
          <w:lang w:val="id_ID" w:bidi="id_ID"/>
        </w:rPr>
      </w:r>
      <w:r>
        <w:rPr>
          <w:lang w:val="id_ID" w:bidi="id_ID"/>
        </w:rPr>
        <w:t>Kerajaan Allah adalah waktu dan tempat ketika Allah akan memerintah atas segala sesuatu dan itu berlangsung selamanya. Allah sudah memerintah atas umat Allah, tetapi di sini Paulus berbicara tentang ketika Yesus kembali dan Allah memerintah sebagai raja selamanya.</w:t>
      </w:r>
    </w:p>
    <w:p>
      <w:pPr/>
      <w:r>
        <w:rPr>
          <w:lang w:val="id_ID" w:bidi="id_ID"/>
        </w:rPr>
      </w:r>
      <w:r>
        <w:rPr>
          <w:lang w:val="id_ID" w:bidi="id_ID"/>
        </w:rPr>
        <w:t>Paulus mengatakan bahwa tubuh kita yang binasa atau mati tidak dapat mewarisi sesuatu yang tidak dapat binasa, atau yang akan bertahan selamanya. Biasanya, mewarisi berarti menerima sesuatu setelah seseorang meninggal. Di sini, mewarisi berarti bahwa Allah memberikan hak kepada umat Allah untuk hidup dalam kerajaan Allah. Tetapi tubuh kita harus berubah untuk dapat hidup dalam kerajaan Allah.</w:t>
      </w:r>
    </w:p>
    <w:p>
      <w:pPr/>
      <w:r>
        <w:rPr>
          <w:lang w:val="id_ID" w:bidi="id_ID"/>
        </w:rPr>
      </w:r>
      <w:r>
        <w:rPr>
          <w:lang w:val="id_ID" w:bidi="id_ID"/>
        </w:rPr>
        <w:t>Pada bagian kedua, Paulus mengingatkan jemaat Korintus bahwa Allah sungguh mengubah tubuh kita agar siap untuk kehidupan dalam kerajaan Allah. Paulus berkata, "Dengarkan apa yang akan aku katakan!" Paulus ingin orang-orang percaya memperhatikan, karena Paulus akan menjelaskan sesuatu yang penting yang dulunya merupakan misteri. Allah telah mengungkapkan misteri ini kepada Paulus. Sekarang Paulus akan mengungkapkan misteri itu kepada orang-orang Korintus.</w:t>
      </w:r>
    </w:p>
    <w:p>
      <w:pPr/>
      <w:r>
        <w:rPr>
          <w:lang w:val="id_ID" w:bidi="id_ID"/>
        </w:rPr>
      </w:r>
      <w:r>
        <w:rPr>
          <w:lang w:val="id_ID" w:bidi="id_ID"/>
        </w:rPr>
        <w:t xml:space="preserve">Berhenti di sini dan diskusikan pertanyaan ini dalam kelompok: Dalam bahasa Anda, kata-kata atau ungkapan apa yang Anda gunakan untuk menarik perhatian seseorang? Apa yang Anda katakan untuk menunjukkan bahwa Anda berbicara tentang sesuatu yang penting? Hentikan sebentar audio ini di sini. </w:t>
      </w:r>
    </w:p>
    <w:p>
      <w:pPr/>
      <w:r>
        <w:rPr>
          <w:lang w:val="id_ID" w:bidi="id_ID"/>
        </w:rPr>
      </w:r>
      <w:r>
        <w:rPr>
          <w:lang w:val="id_ID" w:bidi="id_ID"/>
        </w:rPr>
        <w:t>Paulus menggambarkan apa yang akan terjadi pada akhir dunia. Paulus menjelaskan bahwa "kita tidak akan mati semuanya," yang berarti bahwa orang-orang percaya tidak harus mati agar Allah mengubah tubuh orang-orang percaya. Beberapa orang percaya masih akan hidup. Tetapi Allah akan mengubah setiap orang percaya, baik mereka yang hidup maupun mereka yang telah mati.</w:t>
      </w:r>
    </w:p>
    <w:p>
      <w:pPr/>
      <w:r>
        <w:rPr>
          <w:lang w:val="id_ID" w:bidi="id_ID"/>
        </w:rPr>
      </w:r>
      <w:r>
        <w:rPr>
          <w:lang w:val="id_ID" w:bidi="id_ID"/>
        </w:rPr>
        <w:t>Paulus mengatakan bahwa itu akan terjadi seperti ini: Pertama, orang-orang akan mendengar suara terompet. Allah akan membangkitkan orang mati dan akan mengubah semua orang percaya seketika itu juga. Paulus mengatakan bahwa ini akan terjadi dalam sekejap, atau seketika. Allah akan melakukan ini lebih cepat daripada seseorang dapat mengedipkan mata!</w:t>
      </w:r>
    </w:p>
    <w:p>
      <w:pPr/>
      <w:r>
        <w:rPr>
          <w:lang w:val="id_ID" w:bidi="id_ID"/>
        </w:rPr>
      </w:r>
      <w:r>
        <w:rPr>
          <w:lang w:val="id_ID" w:bidi="id_ID"/>
        </w:rPr>
        <w:t xml:space="preserve">Berhenti di sini dan lihatlah gambar </w:t>
      </w:r>
      <w:r>
        <w:rPr>
          <w:b/>
          <w:lang w:val="id_ID" w:bidi="id_ID"/>
        </w:rPr>
        <w:t>terompet</w:t>
      </w:r>
      <w:r>
        <w:rPr>
          <w:lang w:val="id_ID" w:bidi="id_ID"/>
        </w:rPr>
        <w:t xml:space="preserve"> lagi sebagai satu kelompok, sesuai kebutuhan. Ceritakan kisah tentang saat Anda melihat sesuatu terjadi dengan sangat cepat, seperti bintang jatuh atau sepotong rumput yang terbakar dalam api. Perhatikan kata-kata atau ungkapan yang Anda gunakan untuk menggambarkan seberapa cepat ini terjadi. Hentikan sebentar audio ini di sini. </w:t>
      </w:r>
    </w:p>
    <w:p>
      <w:pPr/>
      <w:r>
        <w:rPr>
          <w:lang w:val="id_ID" w:bidi="id_ID"/>
        </w:rPr>
      </w:r>
      <w:r>
        <w:rPr>
          <w:lang w:val="id_ID" w:bidi="id_ID"/>
        </w:rPr>
        <w:t>Sekali lagi, Paulus mengulangi bahwa tubuh orang-orang yang akan mati harus menjadi tubuh yang tidak akan mati. Tubuh manusia dapat binasa dan fana, yang berarti bahwa tubuh itu akan hancur dan mati. Allah akan memberikan tubuh baru kepada orang-orang, seperti seseorang mengenakan pakaian baru pada orang lain. Allah akan membuat tubuh-tubuh ini kekal dan tidak dapat binasa, sehingga tubuh-tubuh tersebut tidak akan pernah mati atau hancur.</w:t>
      </w:r>
    </w:p>
    <w:p>
      <w:pPr/>
      <w:r>
        <w:rPr>
          <w:lang w:val="id_ID" w:bidi="id_ID"/>
        </w:rPr>
      </w:r>
      <w:r>
        <w:rPr>
          <w:lang w:val="id_ID" w:bidi="id_ID"/>
        </w:rPr>
        <w:t>Pada bagian ketiga, Paulus menjelaskan bahwa Allah telah berfirman sejak lama bahwa Allah akan menyelamatkan orang-orang dari kematian. Dahulu kala, Allah menyuruh dua orang yang berbeda untuk menuliskan dua nubuat, atau apa yang Allah katakan akan terjadi di masa depan. Nubuat-nubuat ini akan menjadi kenyataan atau akan terjadi ketika tubuh manusia tidak dapat binasa dan abadi. Allah menggunakan bahasa khusus dalam kedua nubuat ini. Paulus memulai yang pertama dengan berkata, "Ada tertulis," yang merupakan cara umum untuk memperkenalkan ketika seseorang sedang mengutip Kitab Suci yang ditulis oleh seseorang. Allah berbicara kepada kematian seolah-olah itu adalah seseorang, musuh Allah. Allah mengatakan bahwa Allah akan menelan kematian dalam kemenangan. Ini berarti bahwa Allah mengalahkan kematian, sehingga orang-orang tidak akan pernah lagi harus mati.</w:t>
      </w:r>
    </w:p>
    <w:p>
      <w:pPr/>
      <w:r>
        <w:rPr>
          <w:lang w:val="id_ID" w:bidi="id_ID"/>
        </w:rPr>
      </w:r>
      <w:r>
        <w:rPr>
          <w:lang w:val="id_ID" w:bidi="id_ID"/>
        </w:rPr>
        <w:t xml:space="preserve">Berhenti di sini dan diskusikan dalam kelompok: Pikirkan tentang saat Anda menelan makanan dan makanan itu benar-benar hilang. Anda tidak dapat melihat makanan itu lagi, dan potongan makanan itu tidak akan pernah muncul lagi. Apa saja kata-kata atau ungkapan yang akan Anda gunakan dalam bahasa Anda untuk menggambarkan bagaimana sesuatu telah lenyap sepenuhnya? Hentikan sebentar audio ini di sini. </w:t>
      </w:r>
    </w:p>
    <w:p>
      <w:pPr/>
      <w:r>
        <w:rPr>
          <w:lang w:val="id_ID" w:bidi="id_ID"/>
        </w:rPr>
      </w:r>
      <w:r>
        <w:rPr>
          <w:lang w:val="id_ID" w:bidi="id_ID"/>
        </w:rPr>
        <w:t>Paulus kemudian menyampaikan nubuat kedua dari bagian lain Kitab Suci. Sekali lagi, Allah berbicara kepada kematian seolah-olah ia adalah seseorang dan mengajukan dua pertanyaan kepada kematian. Allah tidak mengharapkan kematian untuk menjawab. Sebaliknya, Allah menyampaikan pernyataan yang kuat bahwa kematian tidak dapat menang atau menyakiti siapa pun. Paulus mengutip nubuat kedua ini untuk membuat pernyataan yang kuat itu juga. Dalam nubuat ini, Allah mengatakan bahwa kematian pasti tidak menang, sehingga orang-orang tidak akan lagi mati. Allah juga mengatakan bahwa kematian pasti tidak akan menyengat siapa pun lagi. Hewan seperti serangga dan ular menyengat, atau menggigit orang. Tetapi Allah mengalahkan kematian, sehingga kematian tidak akan lagi memiliki kuasa untuk menyakiti orang-orang.</w:t>
      </w:r>
    </w:p>
    <w:p>
      <w:pPr/>
      <w:r>
        <w:rPr>
          <w:lang w:val="id_ID" w:bidi="id_ID"/>
        </w:rPr>
      </w:r>
      <w:r>
        <w:rPr>
          <w:lang w:val="id_ID" w:bidi="id_ID"/>
        </w:rPr>
        <w:t xml:space="preserve">Berhenti di sini dan diskusikan dalam kelompok: Pikirkan hal yang berbahaya, seperti hewan liar atau gunung yang curam. Bagaimana Anda menggambarkan hal yang berbahaya itu? Dengan apa Anda akan membandingkan hal itu untuk membantu seseorang memahami betapa berbahayanya hal tersebut? Hentikan sebentar audio ini di sini. </w:t>
      </w:r>
    </w:p>
    <w:p>
      <w:pPr/>
      <w:r>
        <w:rPr>
          <w:lang w:val="id_ID" w:bidi="id_ID"/>
        </w:rPr>
      </w:r>
      <w:r>
        <w:rPr>
          <w:lang w:val="id_ID" w:bidi="id_ID"/>
        </w:rPr>
        <w:t xml:space="preserve">Berhenti di sini dan diskusikan dalam kelompok: Bagaimana Anda akan memasukkan nubuat-nubuat ini dalam terjemahan Anda? Bagaimana Anda akan menunjukkan bahwa ini adalah perkataan khusus, atau nubuat? Hentikan sebentar audio ini di sini. </w:t>
      </w:r>
    </w:p>
    <w:p>
      <w:pPr/>
      <w:r>
        <w:rPr>
          <w:lang w:val="id_ID" w:bidi="id_ID"/>
        </w:rPr>
      </w:r>
      <w:r>
        <w:rPr>
          <w:lang w:val="id_ID" w:bidi="id_ID"/>
        </w:rPr>
        <w:t>Paulus berhenti sejenak untuk menjelaskan apa yang Paulus maksudkan dengan sengatan kematian dan kuasa. Dosa adalah seperti racun dari sengatan yang menyebabkan orang-orang mati. Dan hukumlah yang membuat dosa berkuasa. Ini adalah Hukum yang diberikan Allah kepada Musa. Hukum ini baik, tetapi hukum menunjukkan kepada orang-orang saat mereka berdosa, atau tidak menaati Allah. Ketika orang-orang tidak menaati Allah dan melanggar hukum Allah, suatu hari mereka harus mati sebagai hukuman.</w:t>
      </w:r>
    </w:p>
    <w:p>
      <w:pPr/>
      <w:r>
        <w:rPr>
          <w:lang w:val="id_ID" w:bidi="id_ID"/>
        </w:rPr>
      </w:r>
      <w:r>
        <w:rPr>
          <w:lang w:val="id_ID" w:bidi="id_ID"/>
        </w:rPr>
        <w:t>Tetapi, Paulus berkata, Allah telah membebaskan kita dari hukuman ini! Allah telah membangkitkan Yesus Kristus, Tuhan kita atau tuan, kembali hidup, sehingga Allah telah menunjukkan bahwa Allah telah mengalahkan kematian. Dan Allah suatu hari akan membangkitkan kita kembali kepada kehidupan, sehingga kita tidak lagi kalah pada kematian dan mati selamanya. Paulus mengatakan bahwa kita harus bersyukur kepada Allah atas cara Allah telah memenangkan kemenangan ini untuk semua orang percaya!</w:t>
      </w:r>
    </w:p>
    <w:p>
      <w:pPr/>
      <w:r>
        <w:rPr>
          <w:lang w:val="id_ID" w:bidi="id_ID"/>
        </w:rPr>
      </w:r>
      <w:r>
        <w:rPr>
          <w:lang w:val="id_ID" w:bidi="id_ID"/>
        </w:rPr>
        <w:t>Pada bagian keempat, Paulus mendesak orang-orang percaya untuk hidup sesuai dengan kebenaran ini. Ketika orang-orang percaya mendengar kabar baik, orang-orang percaya mengambil pendirian mereka, atau bergantung pada kabar baik. Orang-orang percaya meyakini bahwa kabar baik itu benar, dan orang-orang percaya bergantung padanya, seperti orang-orang percaya meyakini dan bergantung pada tempat yang kokoh dan aman untuk berdiri. Paulus mengatakan kepada orang-orang percaya untuk berdiri teguh, atau terus percaya dan bergantung pada kabar baik!</w:t>
      </w:r>
    </w:p>
    <w:p>
      <w:pPr/>
      <w:r>
        <w:rPr>
          <w:lang w:val="id_ID" w:bidi="id_ID"/>
        </w:rPr>
      </w:r>
      <w:r>
        <w:rPr>
          <w:lang w:val="id_ID" w:bidi="id_ID"/>
        </w:rPr>
        <w:t>Paulus menyebut jemaat Korintus "sahabat-sahabat terkasih" untuk menunjukkan lagi betapa Paulus memedulikan jemaat Korintus. Paulus benar-benar ingin orang-orang Korintus memiliki hubungan yang baik dengan Allah! Jadi Paulus mendesak orang-orang percaya untuk tetap dekat dengan Allah, seperti Anda tetap dekat dengan teman yang baik! Paulus mengatakan bahwa orang-orang percaya harus memberikan diri mereka sepenuhnya kepada pekerjaan Allah. Paulus bermaksud bahwa orang-orang percaya harus bekerja keras dan berfokus untuk melayani Allah. Paulus mendorong orang-orang percaya bahwa Tuhan Yesus akan memastikan bahwa pekerjaan orang-orang percaya tidak sia-sia atau tidak berguna.</w:t>
      </w:r>
    </w:p>
    <w:p>
      <w:pPr/>
      <w:r>
        <w:rPr>
          <w:lang w:val="id_ID" w:bidi="id_ID"/>
        </w:rPr>
      </w:r>
      <w:r>
        <w:rPr>
          <w:lang w:val="id_ID" w:bidi="id_ID"/>
        </w:rPr>
        <w:t>Sekarang, kelompok harus membuat papan cerita, menggambar, atau menggunakan benda-benda untuk memvisualisasikan perikop ini dan tindakan-tindakan yang ada di dalamnya. Ketika Anda melakukan ini, Anda mungkin ingin menggunakan gambar, benda-benda, atau bahkan orang-orang untuk mewakili Paulus, orang-orang percaya, Allah Bapa, dan Tuhan Yesus Kristus.</w:t>
      </w:r>
    </w:p>
    <w:p>
      <w:pPr/>
      <w:r>
        <w:rPr>
          <w:lang w:val="id_ID" w:bidi="id_ID"/>
        </w:rPr>
      </w:r>
      <w:r>
        <w:rPr>
          <w:lang w:val="id_ID" w:bidi="id_ID"/>
        </w:rPr>
        <w:t>Pilihlah orang, gambar, atau benda untuk mewakili masing-masing hal ini. Ketika Anda mulai menceritakan kembali kisah ayat-ayat ini, ingatlah bahwa Paulus memberi tahu orang-orang percaya di Korintus apa yang akan Allah lakukan suatu hari nanti. Pilih sepotong pakaian, seperti topi, untuk mewakili tubuh kita yang tidak kekal. Tubuh-tubuh ini tidak dapat hidup bersama Allah selamanya! Paulus berkata, "Dengarkan! Aku akan memberi tahu kalian rahasia yang besar!" Tunjukkan bagaimana orang-orang mendengar terompet dan Allah membangkitkan orang mati kembali hidup. Tunjukkan bagaimana Allah mengambil tubuh duniawi, seperti pakaian lama. Kemudian Allah memberikan tubuh baru kepada semua orang percaya, seperti pakaian baru. Tubuh ini akan bertahan selamanya! Tunjukkan bagaimana Allah mengalahkan kematian sehingga tidak dapat lagi menyakiti orang-orang. Tunjukkan bagaimana Allah membangkitkan Kristus kembali ke kehidupan. Kemudian bersyukur kepada Allah karena membangkitkan Kristus dan mengalahkan kematian! Tunjukkan bagaimana jemaat Korintus harus bergantung pada kabar baik seperti mereka bergantung pada tempat yang aman untuk berdiri. Orang-orang percaya harus berdiri di dekat Yesus ketika mereka bekerja untuk Yesus.</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15:50–58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empat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percaya di Korintus yang mendengarkan seseorang membaca surat ini dengan suara keras</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 xml:space="preserve">Dan Tuhan Yesus Kristus </w:t>
      </w:r>
    </w:p>
    <w:p>
      <w:pPr/>
      <w:r>
        <w:rPr>
          <w:lang w:val="id_ID" w:bidi="id_ID"/>
        </w:rPr>
      </w:r>
      <w:r>
        <w:rPr>
          <w:lang w:val="id_ID" w:bidi="id_ID"/>
        </w:rPr>
        <w:t>Sebagai kelompok, peragakan kisah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Paulus berkata, "Sahabat-sahabat yang terkasih, perhatikan ini: Tubuh daging dan darah kita tidak dapat tinggal di tempat Allah memerintah. Hal-hal yang membusuk tidak dapat hidup di tempat di mana tidak ada yang akan membusuk. Dengarkan ini. Aku akan memberi tahu kalian sesuatu yang tidak kalian ketahui. Kita orang-orang percaya tidak semuanya akan mati, tetapi Allah akan mengubah kita semua. Ini akan terjadi dalam satu saat, seperti satu kedipan mata, ketika orang-orang mendengar terompet terakhir. Karena kita akan mendengar suara seseorang yang meniup terompet, dan Allah akan membangkitkan mereka yang telah mati dan memberikan kehidupan kekal kepada orang-orang itu. Kemudian Allah akan mengubah kita semua. Allah akan mengubah tubuh kita menjadi tubuh baru."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yang memerankan orang-orang percaya, "Apa yang sedang kamu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"Karena tubuh kita yang dapat binasa harus berubah menjadi tubuh yang tidak dapat binasa. Dan tubuh kita yang mati harus berubah menjadi tubuh yang hidup selamanya. Ketika tubuh kita yang dapat membusuk telah berubah menjadi tubuh yang tidak dapat membusuk, dan tubuh kita yang mati telah berubah menjadi tubuh yang hidup selamanya, maka apa yang tertulis dalam Kitab Suci akan terjadi:</w:t>
      </w:r>
    </w:p>
    <w:p>
      <w:pPr/>
      <w:r>
        <w:rPr>
          <w:lang w:val="id_ID" w:bidi="id_ID"/>
        </w:rPr>
      </w:r>
      <w:r>
        <w:rPr>
          <w:lang w:val="id_ID" w:bidi="id_ID"/>
        </w:rPr>
        <w:t>'Allah telah mengalahkan kematian. Orang-orang-Nya tidak akan lagi mati.'</w:t>
      </w:r>
    </w:p>
    <w:p>
      <w:pPr/>
      <w:r>
        <w:rPr>
          <w:lang w:val="id_ID" w:bidi="id_ID"/>
        </w:rPr>
      </w:r>
      <w:r>
        <w:rPr>
          <w:lang w:val="id_ID" w:bidi="id_ID"/>
        </w:rPr>
        <w:t>'Kematian belum meraih kemenangan.</w:t>
      </w:r>
    </w:p>
    <w:p>
      <w:pPr/>
      <w:r>
        <w:rPr>
          <w:lang w:val="id_ID" w:bidi="id_ID"/>
        </w:rPr>
      </w:r>
      <w:r>
        <w:rPr>
          <w:lang w:val="id_ID" w:bidi="id_ID"/>
        </w:rPr>
        <w:t>Kematian tidak dapat lagi menyakiti orang-orang.</w:t>
      </w:r>
    </w:p>
    <w:p>
      <w:pPr/>
      <w:r>
        <w:rPr>
          <w:lang w:val="id_ID" w:bidi="id_ID"/>
        </w:rPr>
      </w:r>
      <w:r>
        <w:rPr>
          <w:lang w:val="id_ID" w:bidi="id_ID"/>
        </w:rPr>
        <w:t>Orang-orang mati karena orang-orang itu berdosa, dan orang-orang itu mengetahui bahwa mereka telah berdosa karena hukum. Tetapi mari kita bersyukur kepada Allah karena kita tidak akan pernah mati lagi karena apa yang telah Tuhan kita Yesus Kristus lakukan."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Allah, "Apa yang sedang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"Saudara-saudara dan saudari-saudari yang terkasih, oleh karena itu kalian harus percaya dengan teguh kepada Allah. Jangan menjauh dari Allah. Selalu bekerja keras untuk Tuhan. Anda dapat yakin bahwa bekerja untuk Tuhan selalu berharga."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15:50–58 dalam terjemahan yang paling mudah dimengerti.</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Paulus menyebut orang-orang percaya di Korintus "</w:t>
      </w:r>
      <w:r>
        <w:rPr>
          <w:b/>
          <w:lang w:val="id_ID" w:bidi="id_ID"/>
        </w:rPr>
        <w:t>saudara-saudara</w:t>
      </w:r>
      <w:r>
        <w:rPr>
          <w:lang w:val="id_ID" w:bidi="id_ID"/>
        </w:rPr>
        <w:t xml:space="preserve">." Karena Allah adalah Bapa dari semua </w:t>
      </w:r>
      <w:r>
        <w:rPr>
          <w:lang w:val="id_ID" w:bidi="id_ID"/>
        </w:rPr>
        <w:t>orang percaya</w:t>
      </w:r>
      <w:r>
        <w:rPr>
          <w:lang w:val="id_ID" w:bidi="id_ID"/>
        </w:rPr>
        <w:t>, maka semua orang percaya adalah seperti saudara dan saudari. Jadi Paulus sering memakai kata saudara ketika merujuk kepada sesama orang percaya. Ketika ada lebih dari satu saudara, kata itu juga dapat berarti saudara dan saudari. Gunakan kata atau istilah yang sama untuk saudara-saudara atau saudara-saudari seperti yang telah Anda pakai pada bagian sebelumnya.</w:t>
      </w:r>
    </w:p>
    <w:p>
      <w:pPr/>
      <w:r>
        <w:rPr>
          <w:lang w:val="id_ID" w:bidi="id_ID"/>
        </w:rPr>
      </w:r>
      <w:r>
        <w:rPr>
          <w:lang w:val="id_ID" w:bidi="id_ID"/>
        </w:rPr>
        <w:t xml:space="preserve">Paulus mengatakan bahwa orang-orang yang memiliki tubuh alami atau manusia, atau </w:t>
      </w:r>
      <w:r>
        <w:rPr>
          <w:b/>
          <w:lang w:val="id_ID" w:bidi="id_ID"/>
        </w:rPr>
        <w:t>daging</w:t>
      </w:r>
      <w:r>
        <w:rPr>
          <w:lang w:val="id_ID" w:bidi="id_ID"/>
        </w:rPr>
        <w:t xml:space="preserve"> dan </w:t>
      </w:r>
      <w:r>
        <w:rPr>
          <w:b/>
          <w:lang w:val="id_ID" w:bidi="id_ID"/>
        </w:rPr>
        <w:t>darah</w:t>
      </w:r>
      <w:r>
        <w:rPr>
          <w:lang w:val="id_ID" w:bidi="id_ID"/>
        </w:rPr>
        <w:t xml:space="preserve">, tidak dapat mewarisi </w:t>
      </w:r>
      <w:r>
        <w:rPr>
          <w:b/>
          <w:lang w:val="id_ID" w:bidi="id_ID"/>
        </w:rPr>
        <w:t>Kerajaan Allah</w:t>
      </w:r>
      <w:r>
        <w:rPr>
          <w:lang w:val="id_ID" w:bidi="id_ID"/>
        </w:rPr>
        <w:t>. Gabungan daging dan darah adalah cara lain untuk mengatakan "tubuh alami," karena tubuh alami terbuat dari darah, dan daging, atau bagian-bagian tubuh yang lunak. Paulus dan yang lain kadang-kadang hanya mengatakan "daging dan darah" untuk berbicara tentang tubuh alami seseorang.</w:t>
      </w:r>
    </w:p>
    <w:p>
      <w:pPr/>
      <w:r>
        <w:rPr>
          <w:lang w:val="id_ID" w:bidi="id_ID"/>
        </w:rPr>
      </w:r>
      <w:r>
        <w:rPr>
          <w:lang w:val="id_ID" w:bidi="id_ID"/>
        </w:rPr>
        <w:t xml:space="preserve">Berhenti di sini dan diskusikan dalam kelompok bagaimana Anda akan berbicara tentang "daging dan darah," atau tubuh alami. Gunakan kata-kata atau ungkapan yang sama untuk daging dan darah seperti yang telah Anda gunakan pada perikop sebelumnya. Hentikan sebentar audio ini di sini. </w:t>
      </w:r>
    </w:p>
    <w:p>
      <w:pPr/>
      <w:r>
        <w:rPr>
          <w:lang w:val="id_ID" w:bidi="id_ID"/>
        </w:rPr>
      </w:r>
      <w:r>
        <w:rPr>
          <w:lang w:val="id_ID" w:bidi="id_ID"/>
        </w:rPr>
        <w:t xml:space="preserve">Saat ini, </w:t>
      </w:r>
      <w:r>
        <w:rPr>
          <w:b/>
          <w:lang w:val="id_ID" w:bidi="id_ID"/>
        </w:rPr>
        <w:t>Kerajaan Allah</w:t>
      </w:r>
      <w:r>
        <w:rPr>
          <w:lang w:val="id_ID" w:bidi="id_ID"/>
        </w:rPr>
        <w:t xml:space="preserve"> ada di mana pun Allah memerintah, dan di mana orang-orang menaati Allah serta hidup dalam hubungan yang benar dengan Allah. Namun, di sini, Paulus secara khusus berbicara tentang bagaimana Allah akan memerintah segala sesuatu ketika Yesus kembali ke bumi dan Allah membangkitkan orang-orang percaya yang telah mati untuk hidup kembali. Dalam kerajaan Allah yang sempurna tidak akan ada lagi penderitaan atau kejahatan, dan semua orang dan semua ciptaan akan menaati Allah. Untuk informasi lebih lanjut tentang </w:t>
      </w:r>
      <w:r>
        <w:rPr>
          <w:lang w:val="id_ID" w:bidi="id_ID"/>
        </w:rPr>
        <w:t>kerajaan Allah</w:t>
      </w:r>
      <w:r>
        <w:rPr>
          <w:lang w:val="id_ID" w:bidi="id_ID"/>
        </w:rPr>
        <w:t>, lihat Daftar Kata Utama. Gunakan kata atau frasa yang sama untuk "Kerajaan Allah" seperti yang Anda gunakan pada bagian-bagian sebelumnya.</w:t>
      </w:r>
    </w:p>
    <w:p>
      <w:pPr/>
      <w:r>
        <w:rPr>
          <w:lang w:val="id_ID" w:bidi="id_ID"/>
        </w:rPr>
      </w:r>
      <w:r>
        <w:rPr>
          <w:lang w:val="id_ID" w:bidi="id_ID"/>
        </w:rPr>
        <w:t xml:space="preserve">Orang-orang yang memiliki tubuh duniawi tidak dapat </w:t>
      </w:r>
      <w:r>
        <w:rPr>
          <w:b/>
          <w:lang w:val="id_ID" w:bidi="id_ID"/>
        </w:rPr>
        <w:t>mewarisi</w:t>
      </w:r>
      <w:r>
        <w:rPr>
          <w:lang w:val="id_ID" w:bidi="id_ID"/>
        </w:rPr>
        <w:t xml:space="preserve"> Kerajaan Allah. Ketika Anda mewarisi, Anda menerima suatu benda atau hak dari orang lain. Jadi di sini, ini berarti bahwa orang-orang dengan tubuh duniawi tidak dapat menerima hak untuk hidup di dalam Kerajaan Allah. Gunakan kata atau ungkapan yang sama untuk mewarisi seperti yang Anda gunakan pada perikop sebelumnya.</w:t>
      </w:r>
    </w:p>
    <w:p>
      <w:pPr/>
      <w:r>
        <w:rPr>
          <w:lang w:val="id_ID" w:bidi="id_ID"/>
        </w:rPr>
      </w:r>
      <w:r>
        <w:rPr>
          <w:lang w:val="id_ID" w:bidi="id_ID"/>
        </w:rPr>
        <w:t xml:space="preserve">Paulus mengatakan bahwa tubuh kita yang dapat </w:t>
      </w:r>
      <w:r>
        <w:rPr>
          <w:b/>
          <w:lang w:val="id_ID" w:bidi="id_ID"/>
        </w:rPr>
        <w:t>binasa</w:t>
      </w:r>
      <w:r>
        <w:rPr>
          <w:lang w:val="id_ID" w:bidi="id_ID"/>
        </w:rPr>
        <w:t xml:space="preserve"> tidak dapat mewarisi sesuatu yang </w:t>
      </w:r>
      <w:r>
        <w:rPr>
          <w:b/>
          <w:lang w:val="id_ID" w:bidi="id_ID"/>
        </w:rPr>
        <w:t>tidak dapat binasa</w:t>
      </w:r>
      <w:r>
        <w:rPr>
          <w:lang w:val="id_ID" w:bidi="id_ID"/>
        </w:rPr>
        <w:t>. Sesuatu yang dapat binasa dapat membusuk dan mati. Sesuatu yang tidak dapat dibinasakan tidak akan pernah mati. Gunakan kata atau ungkapan yang sama untuk istilah dapat binasa dan tidak dapat binasa seperti yang Anda gunakan pada perikop sebelumnya.</w:t>
      </w:r>
    </w:p>
    <w:p>
      <w:pPr/>
      <w:r>
        <w:rPr>
          <w:lang w:val="id_ID" w:bidi="id_ID"/>
        </w:rPr>
      </w:r>
      <w:r>
        <w:rPr>
          <w:lang w:val="id_ID" w:bidi="id_ID"/>
        </w:rPr>
        <w:t xml:space="preserve">Paulus mengatakan kepada orang-orang Korintus untuk mendengarkan! Paulus akan menceritakan sebuah </w:t>
      </w:r>
      <w:r>
        <w:rPr>
          <w:b/>
          <w:lang w:val="id_ID" w:bidi="id_ID"/>
        </w:rPr>
        <w:t>misteri</w:t>
      </w:r>
      <w:r>
        <w:rPr>
          <w:lang w:val="id_ID" w:bidi="id_ID"/>
        </w:rPr>
        <w:t xml:space="preserve"> kepada jemaat Korintus. Misteri adalah sesuatu yang tidak diketahui orang-orang sebelumnya, tetapi sekarang Allah telah mengungkapkan hal ini kepada manusia. Gunakan kata yang sama untuk misteri seperti yang Anda gunakan pada perikop sebelumnya.</w:t>
      </w:r>
    </w:p>
    <w:p>
      <w:pPr/>
      <w:r>
        <w:rPr>
          <w:lang w:val="id_ID" w:bidi="id_ID"/>
        </w:rPr>
      </w:r>
      <w:r>
        <w:rPr>
          <w:lang w:val="id_ID" w:bidi="id_ID"/>
        </w:rPr>
        <w:t xml:space="preserve">Pada akhir dunia, orang-orang akan mendengar seseorang yang meniup </w:t>
      </w:r>
      <w:r>
        <w:rPr>
          <w:b/>
          <w:lang w:val="id_ID" w:bidi="id_ID"/>
        </w:rPr>
        <w:t>terompet</w:t>
      </w:r>
      <w:r>
        <w:rPr>
          <w:lang w:val="id_ID" w:bidi="id_ID"/>
        </w:rPr>
        <w:t>. Terompet adalah alat musik tiup yang panjang dan lurus yang sering dibuat orang dari perak. Musisi itu meniup terompet untuk menghasilkan suara yang nyaring. Gunakan kata yang sama untuk sangkakala seperti yang Anda gunakan pada perikop sebelumnya dalam 1 Korintus.</w:t>
      </w:r>
    </w:p>
    <w:p>
      <w:pPr/>
      <w:r>
        <w:rPr>
          <w:lang w:val="id_ID" w:bidi="id_ID"/>
        </w:rPr>
      </w:r>
      <w:r>
        <w:rPr>
          <w:lang w:val="id_ID" w:bidi="id_ID"/>
        </w:rPr>
        <w:t xml:space="preserve">Berhenti di sini dan lihatlah gambar </w:t>
      </w:r>
      <w:r>
        <w:rPr>
          <w:b/>
          <w:lang w:val="id_ID" w:bidi="id_ID"/>
        </w:rPr>
        <w:t>terompet</w:t>
      </w:r>
      <w:r>
        <w:rPr>
          <w:lang w:val="id_ID" w:bidi="id_ID"/>
        </w:rPr>
        <w:t xml:space="preserve"> lagi sebagai satu kelompok, sesuai kebutuhan. Hentikan sebentar audio ini di sini. </w:t>
      </w:r>
    </w:p>
    <w:p>
      <w:pPr/>
      <w:r>
        <w:rPr>
          <w:lang w:val="id_ID" w:bidi="id_ID"/>
        </w:rPr>
      </w:r>
      <w:r>
        <w:rPr>
          <w:lang w:val="id_ID" w:bidi="id_ID"/>
        </w:rPr>
        <w:t xml:space="preserve">Paulus mengatakan bahwa tubuh </w:t>
      </w:r>
      <w:r>
        <w:rPr>
          <w:b/>
          <w:lang w:val="id_ID" w:bidi="id_ID"/>
        </w:rPr>
        <w:t>fana</w:t>
      </w:r>
      <w:r>
        <w:rPr>
          <w:lang w:val="id_ID" w:bidi="id_ID"/>
        </w:rPr>
        <w:t xml:space="preserve"> harus berubah menjadi </w:t>
      </w:r>
      <w:r>
        <w:rPr>
          <w:b/>
          <w:lang w:val="id_ID" w:bidi="id_ID"/>
        </w:rPr>
        <w:t>abadi</w:t>
      </w:r>
      <w:r>
        <w:rPr>
          <w:lang w:val="id_ID" w:bidi="id_ID"/>
        </w:rPr>
        <w:t>. Sesuatu yang fana akan mati. Sesuatu yang abadi tidak akan pernah mati.</w:t>
      </w:r>
    </w:p>
    <w:p>
      <w:pPr/>
      <w:r>
        <w:rPr>
          <w:lang w:val="id_ID" w:bidi="id_ID"/>
        </w:rPr>
      </w:r>
      <w:r>
        <w:rPr>
          <w:lang w:val="id_ID" w:bidi="id_ID"/>
        </w:rPr>
        <w:t xml:space="preserve">Berhenti di sini dan bahas dalam kelompok kata atau ungkapan apa yang akan Anda gunakan untuk kata </w:t>
      </w:r>
      <w:r>
        <w:rPr>
          <w:b/>
          <w:lang w:val="id_ID" w:bidi="id_ID"/>
        </w:rPr>
        <w:t>fana</w:t>
      </w:r>
      <w:r>
        <w:rPr>
          <w:lang w:val="id_ID" w:bidi="id_ID"/>
        </w:rPr>
        <w:t xml:space="preserve"> dan </w:t>
      </w:r>
      <w:r>
        <w:rPr>
          <w:b/>
          <w:lang w:val="id_ID" w:bidi="id_ID"/>
        </w:rPr>
        <w:t>abadi</w:t>
      </w:r>
      <w:r>
        <w:rPr>
          <w:lang w:val="id_ID" w:bidi="id_ID"/>
        </w:rPr>
        <w:t xml:space="preserve">. Jika Anda telah menerjemahkan kata-kata ini dalam kitab lain dari Alkitab, gunakan kata-kata yang sama dengan yang telah Anda gunakan di sana. Hentikan sebentar audio ini di sini. </w:t>
      </w:r>
    </w:p>
    <w:p>
      <w:pPr/>
      <w:r>
        <w:rPr>
          <w:lang w:val="id_ID" w:bidi="id_ID"/>
        </w:rPr>
      </w:r>
      <w:r>
        <w:rPr>
          <w:lang w:val="id_ID" w:bidi="id_ID"/>
        </w:rPr>
        <w:t xml:space="preserve">Paulus menjelaskan bahwa orang-orang mati karena </w:t>
      </w:r>
      <w:r>
        <w:rPr>
          <w:b/>
          <w:lang w:val="id_ID" w:bidi="id_ID"/>
        </w:rPr>
        <w:t>dosa</w:t>
      </w:r>
      <w:r>
        <w:rPr>
          <w:lang w:val="id_ID" w:bidi="id_ID"/>
        </w:rPr>
        <w:t xml:space="preserve">. Dosa adalah perbuatan yang melawan Allah. Setiap kali seseorang tidak menaati hukum Allah, orang itu berdosa. Untuk informasi lebih lanjut tentang </w:t>
      </w:r>
      <w:r>
        <w:rPr>
          <w:lang w:val="id_ID" w:bidi="id_ID"/>
        </w:rPr>
        <w:t>dosa</w:t>
      </w:r>
      <w:r>
        <w:rPr>
          <w:lang w:val="id_ID" w:bidi="id_ID"/>
        </w:rPr>
        <w:t>, lihat Daftar kata Utama. Gunakan kata atau frasa yang sama untuk dosa seperti yang Anda gunakan pada perikop sebelumnya.</w:t>
      </w:r>
    </w:p>
    <w:p>
      <w:pPr/>
      <w:r>
        <w:rPr>
          <w:lang w:val="id_ID" w:bidi="id_ID"/>
        </w:rPr>
      </w:r>
      <w:r>
        <w:rPr>
          <w:lang w:val="id_ID" w:bidi="id_ID"/>
        </w:rPr>
        <w:t xml:space="preserve">Paulus menjelaskan bahwa orang-orang tahu bahwa mereka telah berdosa karena </w:t>
      </w:r>
      <w:r>
        <w:rPr>
          <w:b/>
          <w:lang w:val="id_ID" w:bidi="id_ID"/>
        </w:rPr>
        <w:t>hukum</w:t>
      </w:r>
      <w:r>
        <w:rPr>
          <w:lang w:val="id_ID" w:bidi="id_ID"/>
        </w:rPr>
        <w:t xml:space="preserve">. Hukum Taurat adalah serangkaian perintah yang telah Allah berikan kepada bangsa Israel. Untuk informasi lebih lanjut tentang </w:t>
      </w:r>
      <w:r>
        <w:rPr>
          <w:lang w:val="id_ID" w:bidi="id_ID"/>
        </w:rPr>
        <w:t>hukum</w:t>
      </w:r>
      <w:r>
        <w:rPr>
          <w:lang w:val="id_ID" w:bidi="id_ID"/>
        </w:rPr>
        <w:t>, lihat Daftar Kata Utama. Gunakan kata atau ungkapan yang sama untuk hukum seperti yang Anda gunakan pada perikop sebelumnya.</w:t>
      </w:r>
    </w:p>
    <w:p>
      <w:pPr/>
      <w:r>
        <w:rPr>
          <w:lang w:val="id_ID" w:bidi="id_ID"/>
        </w:rPr>
      </w:r>
      <w:r>
        <w:rPr>
          <w:lang w:val="id_ID" w:bidi="id_ID"/>
        </w:rPr>
        <w:t xml:space="preserve">Paulus menyebut Yesus </w:t>
      </w:r>
      <w:r>
        <w:rPr>
          <w:b/>
          <w:lang w:val="id_ID" w:bidi="id_ID"/>
        </w:rPr>
        <w:t>Kristus</w:t>
      </w:r>
      <w:r>
        <w:rPr>
          <w:lang w:val="id_ID" w:bidi="id_ID"/>
        </w:rPr>
        <w:t xml:space="preserve"> dan </w:t>
      </w:r>
      <w:r>
        <w:rPr>
          <w:b/>
          <w:lang w:val="id_ID" w:bidi="id_ID"/>
        </w:rPr>
        <w:t>Tuhan</w:t>
      </w:r>
      <w:r>
        <w:rPr>
          <w:lang w:val="id_ID" w:bidi="id_ID"/>
        </w:rPr>
        <w:t xml:space="preserve">. Kristus sama dengan kata "Mesias," yang merujuk pada raja khusus dan Juruselamat yang telah Allah janjikan untuk diutus. Seorang tuan adalah seorang tuan atas orang lain, yang memiliki otoritas penuh. Untuk informasi lebih lanjut tentang </w:t>
      </w:r>
      <w:r>
        <w:rPr>
          <w:lang w:val="id_ID" w:bidi="id_ID"/>
        </w:rPr>
        <w:t>Kristus</w:t>
      </w:r>
      <w:r>
        <w:rPr>
          <w:lang w:val="id_ID" w:bidi="id_ID"/>
        </w:rPr>
        <w:t xml:space="preserve"> dan </w:t>
      </w:r>
      <w:r>
        <w:rPr>
          <w:lang w:val="id_ID" w:bidi="id_ID"/>
        </w:rPr>
        <w:t>Tuhan</w:t>
      </w:r>
      <w:r>
        <w:rPr>
          <w:lang w:val="id_ID" w:bidi="id_ID"/>
        </w:rPr>
        <w:t>, lihat Daftar Kata Utama. Gunakan kata atau ungkapan yang sama untuk Kristus dan Tuhan seperti yang Anda gunakan pada perikop sebelumnya.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1 Korintus 16:1–4</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16:1–4 dan simpanlah dalam hatimu.</w:t>
      </w:r>
    </w:p>
    <w:p>
      <w:pPr/>
      <w:r>
        <w:rPr>
          <w:lang w:val="id_ID" w:bidi="id_ID"/>
        </w:rPr>
      </w:r>
      <w:r>
        <w:rPr>
          <w:lang w:val="id_ID" w:bidi="id_ID"/>
        </w:rPr>
        <w:t>Dengarkan versi audio dari 1 Korintus 16:1–4 sebanyak tiga kali, dalam tiga terjemahan yang berbeda, jika memungkinkan.</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audio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16:1–4 dalam terjemahan yang paling mudah dimengerti.</w:t>
      </w:r>
    </w:p>
    <w:p>
      <w:pPr/>
      <w:r>
        <w:rPr>
          <w:lang w:val="id_ID" w:bidi="id_ID"/>
        </w:rPr>
      </w:r>
      <w:r>
        <w:rPr>
          <w:lang w:val="id_ID" w:bidi="id_ID"/>
        </w:rPr>
        <w:t>Pada bagian ini dari surat Paulus, Paulus menanggapi pertanyaan lain dari surat orang-orang Korintus sebelumnya kepada Paulus. Paulus memberikan instruksi praktis tentang bagaimana orang-orang percaya harus mengatur pengumpulan uang untuk mendukung umat Allah, atau orang-orang percaya di Yerusalem. Paulus menjelaskan bagaimana orang-orang percaya harus mengumpulkan uang itu, di mana menyimpan uang itu, dan siapa yang harus membawa uang itu sebagai hadiah kepada orang-orang percaya di Yerusalem. Paulus menyimpulkan dengan mengatakan bahwa, jika sesuai atau diperlukan, Paulus akan melakukan perjalanan bersama orang-orang Korintus untuk membawa uang itu.</w:t>
      </w:r>
    </w:p>
    <w:p>
      <w:pPr/>
      <w:r>
        <w:rPr>
          <w:lang w:val="id_ID" w:bidi="id_ID"/>
        </w:rPr>
      </w:r>
      <w:r>
        <w:rPr>
          <w:lang w:val="id_ID" w:bidi="id_ID"/>
        </w:rPr>
        <w:t>Rupa-rupanya, orang-orang percaya di Korintus telah mengatakan sesuatu kepada Paulus tentang bagaimana orang-orang percaya harus mengumpulkan uang untuk membantu orang-orang kudus di Yerusalem. Orang-orang kudus, atau umat Allah, adalah orang-orang yang telah Allah khususkan sebagai orang yang istimewa bagi Allah. Pada saat Paulus menulis surat Paulus kepada orang-orang Korintus, orang-orang percaya di Yerusalem sangat miskin. Orang-orang memperlakukan orang-orang percaya tidak adil karena menjadi pengikut Yesus. Beberapa orang percaya di Yerusalem kehilangan pekerjaan mereka. Kebanyakan orang-orang percaya di Yerusalem berasal dari latar belakang Yahudi, dan orang-orang Yahudi yang bukan pengikut Yesus mengecualikan orang-orang percaya dari komunitas Yahudi. Jadi orang-orang percaya di Yerusalem sendirian dan berkekurangan. Sekarang Paulus berbicara kepada orang-orang Korintus tentang bagaimana Paulus mengumpulkan uang dari jemaat-jemaat yang telah Paulus mulai di seluruh dunia untuk membantu orang-orang percaya di Yerusalem. Paulus ingin jemaat-jemaat peduli satu sama lain dan bersatu sebagai satu komunitas. Paulus baru-baru ini melakukan perjalanan melalui Galatia dalam perjalanan Paulus ke Efesus dan telah memberikan instruksi yang sama kepada orang-orang percaya di Galatia seperti yang diberikan Paulus kepada orang-orang percaya di Korintus. Galatia adalah wilayah Kekaisaran Romawi. Wilayah ini sekarang adalah negara Turki.</w:t>
      </w:r>
    </w:p>
    <w:p>
      <w:pPr/>
      <w:r>
        <w:rPr>
          <w:lang w:val="id_ID" w:bidi="id_ID"/>
        </w:rPr>
      </w:r>
      <w:r>
        <w:rPr>
          <w:lang w:val="id_ID" w:bidi="id_ID"/>
        </w:rPr>
        <w:t xml:space="preserve">Berhenti di sini dan lihatlah peta </w:t>
      </w:r>
      <w:r>
        <w:rPr>
          <w:b/>
          <w:lang w:val="id_ID" w:bidi="id_ID"/>
        </w:rPr>
        <w:t>Galatia dan Efesus</w:t>
      </w:r>
      <w:r>
        <w:rPr>
          <w:lang w:val="id_ID" w:bidi="id_ID"/>
        </w:rPr>
        <w:t xml:space="preserve"> sebagai kelompok. Hentikan sebentar audio ini di sini. </w:t>
      </w:r>
    </w:p>
    <w:p>
      <w:pPr/>
      <w:r>
        <w:rPr>
          <w:lang w:val="id_ID" w:bidi="id_ID"/>
        </w:rPr>
      </w:r>
      <w:r>
        <w:rPr>
          <w:lang w:val="id_ID" w:bidi="id_ID"/>
        </w:rPr>
        <w:t>Paulus menjelaskan kepada orang-orang Korintus bagaimana orang-orang Korintus harus mengatur pengumpulan untuk orang-orang percaya di Yerusalem. Paulus mendorong orang-orang Korintus untuk menyisihkan sebagian pendapatan mereka, atau uang mereka, pada hari pertama setiap pekan, yaitu hari Minggu. Orang-orang Korintus harus menyimpan uang yang disisihkan oleh orang-orang Korintus di rumah-rumah mereka. Paulus mendorong orang-orang percaya untuk menyisihkan uang setiap minggu berdasarkan apa yang mampu diberikan oleh orang-orang percaya. Ini berarti tidak ada jumlah tetap yang harus disisihkan oleh semua orang, yang akan sulit bagi seseorang yang memiliki lebih sedikit uang daripada orang lain. Paulus ingin orang-orang percaya memberikan jumlah uang yang sesuai dengan apa yang mereka miliki atau dapatkan. Paulus tidak ingin orang-orang percaya merasa tertekan untuk memberikan uang dalam jumlah besar sekaligus, tetapi menyisihkan uang secara rutin seiring berjalannya waktu. Paulus juga ingin memastikan orang-orang percaya mengumpulkan uang itu untuk siap ketika Paulus tiba di Korintus.</w:t>
      </w:r>
    </w:p>
    <w:p>
      <w:pPr/>
      <w:r>
        <w:rPr>
          <w:lang w:val="id_ID" w:bidi="id_ID"/>
        </w:rPr>
      </w:r>
      <w:r>
        <w:rPr>
          <w:lang w:val="id_ID" w:bidi="id_ID"/>
        </w:rPr>
        <w:t xml:space="preserve">Berhentilah di sini dan diskusikan pertanyaan berikut sebagai kelompok: Bicarakan tentang saat Anda perlu menghemat uang untuk sesuatu yang penting. Bagaimana Anda mengatur untuk menyisihkan uang itu? Bagaimana Anda menjaganya tetap aman? Bagaimana perasaan Anda ketika Anda telah menabung jumlah yang Anda butuhkan? Hentikan sebentar audio ini di sini. </w:t>
      </w:r>
    </w:p>
    <w:p>
      <w:pPr/>
      <w:r>
        <w:rPr>
          <w:lang w:val="id_ID" w:bidi="id_ID"/>
        </w:rPr>
      </w:r>
      <w:r>
        <w:rPr>
          <w:lang w:val="id_ID" w:bidi="id_ID"/>
        </w:rPr>
        <w:t>Paulus mendorong orang-orang percaya untuk memilih orang-orang yang dapat dipercaya dari komunitas orang-orang percaya sendiri untuk membawa uang itu ke Yerusalem. Orang-orang yang akan membawa uang itu harus menjadi yang orang-orang yang disetujui oleh semua orang percaya di Korintus. Orang-orang percaya harus memilih orang-orang yang dapat dipercaya oleh orang-orang percaya dan yang bertanggung jawab serta dapat diandalkan. Paulus mengatakan bahwa ketika dia tiba di Korintus, Paulus akan mengirim orang-orang yang dipilih orang-orang percaya ke Yerusalem dengan uang itu. Paulus akan menulis surat kepada orang-orang percaya di Yerusalem untuk memperkenalkan orang-orang percaya dari Korintus yang akan melakukan perjalanan ke sana. Pada saat itu, orang-orang memperkenalkan pihak lain yang mereka percayai dengan menulis surat untuk menjelaskan siapa mereka. Paulus juga menawarkan untuk melakukan perjalanan bersama orang-orang percaya Korintus jika orang-orang percaya tersebut membutuhkan atau menginginkan Paulus melakukannya.</w:t>
      </w:r>
    </w:p>
    <w:p>
      <w:pPr/>
      <w:r>
        <w:rPr>
          <w:lang w:val="id_ID" w:bidi="id_ID"/>
        </w:rPr>
      </w:r>
      <w:r>
        <w:rPr>
          <w:lang w:val="id_ID" w:bidi="id_ID"/>
        </w:rPr>
        <w:t>Berhenti di sini dan diskusikan pertanyaan ini sebagai kelompok: Apa saja kebutuhan yang dimiliki orang-orang di komunitas Anda? Bagaimana orang-orang di komunitas Anda merawat orang-orang dengan kebutuhan ini? Ketika Anda memberikan waktu, uang, atau sumber daya kepada orang lain, menurut Anda bagaimana itu membantu membangun kesatuan dan kepercayaan dalam komunitas?</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16:1–4 dalam terjemahan yang paling mudah dimengerti.</w:t>
      </w:r>
    </w:p>
    <w:p>
      <w:pPr/>
      <w:r>
        <w:rPr>
          <w:lang w:val="id_ID" w:bidi="id_ID"/>
        </w:rPr>
      </w:r>
      <w:r>
        <w:rPr>
          <w:lang w:val="id_ID" w:bidi="id_ID"/>
        </w:rPr>
        <w:t>Pada tahap ini, kelompok akan menentukan adegan, tokoh, dan latar belakang dari perikop ini. Selanjutnya, kelompok akan membayangkan perikop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memulai topik baru tentang mengumpulkan uang untuk membantu orang-orang percaya di Yerusalem. Orang-orang percaya di Yerusalem sangat miskin dan diperlakukan tidak adil. Paulus menyuruh orang-orang Korintus untuk mengumpulkan uang untuk mendukung orang-orang percaya, sama seperti yang telah Paulus katakan kepada orang-orang percaya di Galatia.</w:t>
      </w:r>
    </w:p>
    <w:p>
      <w:pPr/>
      <w:r>
        <w:rPr>
          <w:lang w:val="id_ID" w:bidi="id_ID"/>
        </w:rPr>
      </w:r>
      <w:r>
        <w:rPr>
          <w:b/>
          <w:lang w:val="id_ID" w:bidi="id_ID"/>
        </w:rPr>
        <w:t>Pada bagian kedua:</w:t>
      </w:r>
      <w:r>
        <w:rPr>
          <w:lang w:val="id_ID" w:bidi="id_ID"/>
        </w:rPr>
        <w:t xml:space="preserve"> Paulus memberikan instruksi praktis dan menjelaskan bagaimana orang-orang percaya harus mengumpulkan uang. Paulus mendorong orang-orang percaya untuk menyisihkan sebagian dari pendapatan orang-orang percaya setiap minggu dan menabungnya sampai Paulus tiba di Korintus.</w:t>
      </w:r>
    </w:p>
    <w:p>
      <w:pPr/>
      <w:r>
        <w:rPr>
          <w:lang w:val="id_ID" w:bidi="id_ID"/>
        </w:rPr>
      </w:r>
      <w:r>
        <w:rPr>
          <w:b/>
          <w:lang w:val="id_ID" w:bidi="id_ID"/>
        </w:rPr>
        <w:t>Pada bagian ketiga:</w:t>
      </w:r>
      <w:r>
        <w:rPr>
          <w:lang w:val="id_ID" w:bidi="id_ID"/>
        </w:rPr>
        <w:t xml:space="preserve"> Paulus mengatakan kepada orang-orang percaya bahwa mereka harus memilih orang-orang yang dipercaya dari komunitas orang-orang percaya sendiri untuk membawa uang itu ke Yerusalem. Paulus akan menulis surat pengantar untuk siapa pun yang dipilih oleh orang-orang percaya. Paulus juga menawarkan untuk melakukan perjalanan bersama mereka jika perlu.</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Orang-orang percaya di Yerusalem</w:t>
      </w:r>
    </w:p>
    <w:p>
      <w:pPr>
        <w:pStyle w:val="ListBullet"/>
        <w:spacing w:line="240" w:lineRule="auto"/>
        <w:ind w:left="720"/>
      </w:pPr>
      <w:r>
        <w:rPr>
          <w:lang w:val="id_ID" w:bidi="id_ID"/>
        </w:rPr>
      </w:r>
      <w:r>
        <w:rPr>
          <w:lang w:val="id_ID" w:bidi="id_ID"/>
        </w:rPr>
        <w:t>Dan orang-orang yang akan memberikan uang itu</w:t>
      </w:r>
    </w:p>
    <w:p>
      <w:pPr/>
      <w:r>
        <w:rPr>
          <w:lang w:val="id_ID" w:bidi="id_ID"/>
        </w:rPr>
      </w:r>
      <w:r>
        <w:rPr>
          <w:lang w:val="id_ID" w:bidi="id_ID"/>
        </w:rPr>
        <w:t>Dalam bagian suratnya ini, Paulus memulai topik baru. Paulus ingin berbicara tentang kebutuhan untuk mengumpulkan uang untuk mendukung orang-orang kudus, atau umat Allah, di Yerusalem. Beberapa terjemahan mengatakan "di Yerusalem" di sini, tetapi surat aslinya tidak menyebutkan Yerusalem, karena orang-orang percaya di Korintus pasti sudah tahu tentang pengumpulan ini dan untuk siapa pengumpulan itu. Paulus memberikan petunjuk praktis mengenai bagaimana orang-orang percaya di Korintus harus mengumpulkan uang dan membawanya ke Yerusalem. Pengumpulan ini bukan pajak atau sesuatu yang harus dilakukan oleh orang-orang percaya. Dalam konteks ini, pengumpulan adalah ketika orang-orang dengan sukarela memberikan uang untuk membantu orang lain. Pengumpulan ini adalah karunia atau berkat untuk orang-orang percaya di Yerusalem. Orang-orang percaya di Yerusalem mengalami kesulitan karena orang-orang percaya ini miskin dan orang-orang memperlakukan mereka dengan buruk. Paulus ingin orang-orang percaya di kota-kota lain, seperti Korintus, mendukung orang-orang percaya di Yerusalem. Paulus mengatakan bahwa instruksi yang diberikan Paulus kepada orang-orang percaya di Korintus adalah instruksi yang sama seperti yang diberikan Paulus kepada orang-orang percaya di Galatia. Paulus telah melakukan perjalanan melalui Galatia dalam perjalanan Paulus ke Efesus, di mana Paulus berada sekarang.</w:t>
      </w:r>
    </w:p>
    <w:p>
      <w:pPr/>
      <w:r>
        <w:rPr>
          <w:lang w:val="id_ID" w:bidi="id_ID"/>
        </w:rPr>
      </w:r>
      <w:r>
        <w:rPr>
          <w:lang w:val="id_ID" w:bidi="id_ID"/>
        </w:rPr>
        <w:t xml:space="preserve">Berhentilah di sini dan lihatlah pada peta </w:t>
      </w:r>
      <w:r>
        <w:rPr>
          <w:b/>
          <w:lang w:val="id_ID" w:bidi="id_ID"/>
        </w:rPr>
        <w:t>Galatia dan Efesus</w:t>
      </w:r>
      <w:r>
        <w:rPr>
          <w:lang w:val="id_ID" w:bidi="id_ID"/>
        </w:rPr>
        <w:t xml:space="preserve"> secara berkelompok jika diperlukan. Hentikan sebentar audio ini di sini. </w:t>
      </w:r>
    </w:p>
    <w:p>
      <w:pPr/>
      <w:r>
        <w:rPr>
          <w:lang w:val="id_ID" w:bidi="id_ID"/>
        </w:rPr>
      </w:r>
      <w:r>
        <w:rPr>
          <w:lang w:val="id_ID" w:bidi="id_ID"/>
        </w:rPr>
        <w:t>Dalam bagian kedua dari perikop ini, Paulus memberikan instruksi yang jelas tentang bagaimana orang-orang percaya harus menyisihkan uang untuk pengumpulan itu. Paulus meminta orang-orang percaya untuk menyisihkan sejumlah uang pada hari pertama setiap minggu, yang adalah hari Minggu untuk orang-orang Yahudi. Ketika Paulus berkata, "masing-masing kamu," Paulus mungkin bermaksud setiap rumah tangga harus mengumpulkan sejumlah uang. Orang-orang percaya harus menyisihkan uang setiap minggu dan menyimpannya dengan aman di rumah sampai Paulus tiba. Paulus mendorong orang-orang percaya untuk menyisihkan sejumlah uang berdasarkan apa yang mereka miliki. Jika seseorang mendapatkan banyak uang dalam satu minggu, orang itu harus menyisihkan lebih banyak; jika orang itu mendapatkan lebih sedikit, mereka harus menyisihkan jumlah yang lebih kecil. Paulus menekankan bahwa uang yang diberikan orang-orang percaya haruslah sesuatu yang mampu diberikan oleh orang-orang percaya. Paulus ingin orang-orang percaya melakukan ini secara teratur sehingga ketika Paulus tiba, semua uang akan siap, dan Paulus tidak harus mengatur pengumpulan secara mendadak.</w:t>
      </w:r>
    </w:p>
    <w:p>
      <w:pPr/>
      <w:r>
        <w:rPr>
          <w:lang w:val="id_ID" w:bidi="id_ID"/>
        </w:rPr>
      </w:r>
      <w:r>
        <w:rPr>
          <w:lang w:val="id_ID" w:bidi="id_ID"/>
        </w:rPr>
        <w:t xml:space="preserve">Berhentilah di sini dan diskusikan pertanyaan ini sebagai kelompok: Paulus membantu orang-orang percaya dengan memberikan instruksi yang jelas dan praktis. Pikirkan tentang saat Anda mengikuti instruksi langkah demi langkah yang sederhana, dan instruksi itu membantu Anda menjalankan tugas. Menurut Anda, bagaimana nasihat praktis seperti ini dapat membuat lebih mudah untuk tetap berkomitmen membantu orang lain? Hentikan sebentar audio ini di sini. </w:t>
      </w:r>
    </w:p>
    <w:p>
      <w:pPr/>
      <w:r>
        <w:rPr>
          <w:lang w:val="id_ID" w:bidi="id_ID"/>
        </w:rPr>
      </w:r>
      <w:r>
        <w:rPr>
          <w:lang w:val="id_ID" w:bidi="id_ID"/>
        </w:rPr>
        <w:t>Dalam bagian ketiga dari perikop ini, Paulus berbicara tentang apa yang akan terjadi ketika Paulus tiba di Korintus dan bagaimana orang-orang-orang percaya harus membawa uang itu ke Yerusalem. Paulus memberikan tanggung jawab kepada orang-orang percaya di Korintus untuk memilih seseorang yang mereka kenal dan percayai dari komunitas mereka sendiri untuk membawa uang itu ke Yerusalem Orang-orang percaya mungkin mengumpulkan uang dalam jumlah yang besar, sehingga orang-orang yang dipilih orang-orang percaya akan melakukan perjalanan ke Yerusalem dengan sejumlah besar uang. Oleh karena itu orang-orang percaya harus memilih orang-orang yang dikenal jujur dan dapat dipercaya dan yang tidak akan mengambil uang itu untuk diri mereka sendiri. Orang-orang ini juga harus menjadi orang-orang yang bertanggung jawab dan berhati-hati. Paulus tidak mengatakan apakah orang-orang itu harus laki-laki atau perempuan, tetapi kemungkinan laki-laki yang akan mengirimkan uang itu ke Yerusalem. Perjalanan dari Korintus ke Yerusalem adalah 1.300 kilometer. Akan memakan waktu beberapa minggu untuk melakukan perjalanan melalui laut dan melalui darat.</w:t>
      </w:r>
    </w:p>
    <w:p>
      <w:pPr/>
      <w:r>
        <w:rPr>
          <w:lang w:val="id_ID" w:bidi="id_ID"/>
        </w:rPr>
      </w:r>
      <w:r>
        <w:rPr>
          <w:lang w:val="id_ID" w:bidi="id_ID"/>
        </w:rPr>
        <w:t xml:space="preserve">Berhenti di sini dan lihatlah peta perjalanan dari </w:t>
      </w:r>
      <w:r>
        <w:rPr>
          <w:b/>
          <w:lang w:val="id_ID" w:bidi="id_ID"/>
        </w:rPr>
        <w:t>Korintus ke Yerusalem</w:t>
      </w:r>
      <w:r>
        <w:rPr>
          <w:lang w:val="id_ID" w:bidi="id_ID"/>
        </w:rPr>
        <w:t xml:space="preserve"> secara berkelompok. Juga diskusikan pertanyaan berikut: Bagaimana Anda memutuskan apakah seseorang dapat dipercaya atau bertanggung jawab untuk melakukan tugas penting di komunitas Anda sendiri? Bagaimana Anda akan mengatakan bahwa orang-orang percaya menyetujui orang-orang ini yang akan membawa uang itu ke Yerusalem? Hentikan sebentar audio ini di sini. </w:t>
      </w:r>
    </w:p>
    <w:p>
      <w:pPr/>
      <w:r>
        <w:rPr>
          <w:lang w:val="id_ID" w:bidi="id_ID"/>
        </w:rPr>
      </w:r>
      <w:r>
        <w:rPr>
          <w:lang w:val="id_ID" w:bidi="id_ID"/>
        </w:rPr>
        <w:t>Paulus mengatakan bahwa Paulus akan menulis surat untuk memperkenalkan atau merekomendasikan orang-orang percaya dari Korintus yang akan membawa uang itu kepada orang-orang percaya di Yerusalem. Paulus bahkan menawarkan untuk melakukan perjalanan bersama orang-orang ini jika orang-orang Korintus berpikir bahwa itu baik dan benar bagi Paulus untuk melakukannya. Paulus ingin membuat orang-orang percaya merawat uang itu dengan hati-hati dan jujur. Paulus ingin orang-orang percaya bekerja bersama dan bertanggung jawab untuk uang yang mereka kumpulkan. Paulus meminta orang-orang percaya di kota-kota yang berbeda untuk mendukung orang-orang percaya di Yerusalem sehingga mereka bersatu sebagai bagian dari komunitas orang-orang percaya yang lebih besar yang harus mengasihi dan mendukung satu sama lain.</w:t>
      </w:r>
    </w:p>
    <w:p>
      <w:pPr/>
      <w:r>
        <w:rPr>
          <w:lang w:val="id_ID" w:bidi="id_ID"/>
        </w:rPr>
      </w:r>
      <w:r>
        <w:rPr>
          <w:lang w:val="id_ID" w:bidi="id_ID"/>
        </w:rPr>
        <w:t>Sekarang, kelompok harus membuat papan cerita, menggambar, atau menggunakan benda-benda untuk memvisualisasikan perikop tersebut dan tindakannya. Pilih orang-orang untuk menyisihkan uang dan kemudian kumpulkan semua orang untuk memutuskan siapa yang dapat mereka percayai untuk memberikan uang itu. Mintalah orang itu membawa uang itu kepada kelompok yang mewakili orang-orang percaya di Yerusalem. Pikirkan tentang betapa pentingnya untuk bekerja bersama dan membantu orang-orang percaya lainnya.</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16:1–4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empat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Orang-orang percaya di Yerusalem</w:t>
      </w:r>
    </w:p>
    <w:p>
      <w:pPr>
        <w:pStyle w:val="ListBullet"/>
        <w:spacing w:line="240" w:lineRule="auto"/>
        <w:ind w:left="720"/>
      </w:pPr>
      <w:r>
        <w:rPr>
          <w:lang w:val="id_ID" w:bidi="id_ID"/>
        </w:rPr>
      </w:r>
      <w:r>
        <w:rPr>
          <w:lang w:val="id_ID" w:bidi="id_ID"/>
        </w:rPr>
        <w:t>Dan orang-orang yang akan memberikan uang itu</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Paulus berkata, "Sekarang tentang pengumpulan bagi umat Tuhan: Lakukan apa yang saya perintahkan kepada jemaat-jemaat Galatia."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"Pada hari pertama setiap minggu, setiap orang dari Anda harus menyisihkan sejumlah uang dan menyimpannya aman di rumah, sesuai dengan pendapatan Anda. Kemudian segala sesuatu akan siap ketika saya datang."</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 xml:space="preserve">Tanyakan kepada orang yang memerankan orang percaya di Korintus, "Apa yang sedang Anda rasakan atau pikirkan?" Orang itu mungkin berkata: </w:t>
      </w:r>
    </w:p>
    <w:p>
      <w:pPr/>
      <w:r>
        <w:rPr>
          <w:lang w:val="id_ID" w:bidi="id_ID"/>
        </w:rPr>
      </w:r>
      <w:r>
        <w:rPr>
          <w:lang w:val="id_ID" w:bidi="id_ID"/>
        </w:rPr>
        <w:t>Paulus berkata, "Kemudian, ketika saya tiba, saya akan memberikan surat pengantar kepada orang-orang yang kamu setujui dan mengutus orang-orang itu dengan pemberian ke Yerusalem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orang percaya di Korintus, "Apa yang sedang Anda rasakan atau pikirkan?" Orang tersebut mungkin menjawab hal-hal seperti:</w:t>
      </w:r>
    </w:p>
    <w:p>
      <w:pPr/>
      <w:r>
        <w:rPr>
          <w:lang w:val="id_ID" w:bidi="id_ID"/>
        </w:rPr>
      </w:r>
      <w:r>
        <w:rPr>
          <w:lang w:val="id_ID" w:bidi="id_ID"/>
        </w:rPr>
        <w:t>Paulus berkata, "Jika tampaknya baik bagi saya untuk pergi juga, mereka akan menemani saya."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orang percaya di Korintus, "Apa yang sedang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16:1–4 dalam terjemahan yang paling mudah dimengerti.</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 xml:space="preserve">Paulus menulis kepada orang-orang percaya di Korintus tentang mendukung </w:t>
      </w:r>
      <w:r>
        <w:rPr>
          <w:b/>
          <w:lang w:val="id_ID" w:bidi="id_ID"/>
        </w:rPr>
        <w:t>orang-orang kudus</w:t>
      </w:r>
      <w:r>
        <w:rPr>
          <w:lang w:val="id_ID" w:bidi="id_ID"/>
        </w:rPr>
        <w:t xml:space="preserve"> di Yerusalem. Orang-orang kudus berarti orang-orang suci Ini adalah orang-orang yang menjadi milik Allah karena mereka adalah orang-orang percaya atau pengikut Yesus. Gunakan kata atau frasa yang sama untuk orang-orang kudus seperti yang Anda gunakan pada bagian sebelumnya. Untuk informasi lebih lanjut tentang orang kudus, carilah </w:t>
      </w:r>
      <w:r>
        <w:rPr>
          <w:lang w:val="id_ID" w:bidi="id_ID"/>
        </w:rPr>
        <w:t>orang kudus</w:t>
      </w:r>
      <w:r>
        <w:rPr>
          <w:lang w:val="id_ID" w:bidi="id_ID"/>
        </w:rPr>
        <w:t xml:space="preserve"> di Daftar Kata Utama.</w:t>
      </w:r>
    </w:p>
    <w:p>
      <w:pPr/>
      <w:r>
        <w:rPr>
          <w:lang w:val="id_ID" w:bidi="id_ID"/>
        </w:rPr>
      </w:r>
      <w:r>
        <w:rPr>
          <w:lang w:val="id_ID" w:bidi="id_ID"/>
        </w:rPr>
        <w:t xml:space="preserve">Paulus mengatakan bahwa instruksi yang diberikan Paulus kepada orang-orang Korintus adalah sama dengan instruksi yang diberikan Paulus kepada </w:t>
      </w:r>
      <w:r>
        <w:rPr>
          <w:b/>
          <w:lang w:val="id_ID" w:bidi="id_ID"/>
        </w:rPr>
        <w:t>jemaat</w:t>
      </w:r>
      <w:r>
        <w:rPr>
          <w:lang w:val="id_ID" w:bidi="id_ID"/>
        </w:rPr>
        <w:t xml:space="preserve"> di Galatia. Dalam Alkitab, kata gereja tidak pernah digunakan untuk merujuk pada sebuah bangunan. Sebaliknya, kata gereja berarti sebuah komunitas orang-orang yang percaya kepada Yesus. Terkadang kata gereja digunakan untuk sekelompok orang percaya di satu tempat tertentu, dan terkadang kata itu berarti semua orang di bumi yang percaya kepada Yesus. Gunakan kata atau frasa yang sama untuk jemaat seperti yang Anda gunakan pada perikop sebelumnya. Untuk informasi lebih lanjut tentang jemaat, carilah </w:t>
      </w:r>
      <w:r>
        <w:rPr>
          <w:lang w:val="id_ID" w:bidi="id_ID"/>
        </w:rPr>
        <w:t>jemaat</w:t>
      </w:r>
      <w:r>
        <w:rPr>
          <w:lang w:val="id_ID" w:bidi="id_ID"/>
        </w:rPr>
        <w:t xml:space="preserve"> di Daftar Kata Utama.</w:t>
      </w:r>
    </w:p>
    <w:p>
      <w:pPr/>
      <w:r>
        <w:rPr>
          <w:lang w:val="id_ID" w:bidi="id_ID"/>
        </w:rPr>
      </w:r>
      <w:r>
        <w:rPr>
          <w:lang w:val="id_ID" w:bidi="id_ID"/>
        </w:rPr>
        <w:t xml:space="preserve">Paulus mengatakan bahwa orang-orang percaya harus memilih orang-orang yang mereka percayai untuk membawa uang kepada orang-orang percaya di </w:t>
      </w:r>
      <w:r>
        <w:rPr>
          <w:b/>
          <w:lang w:val="id_ID" w:bidi="id_ID"/>
        </w:rPr>
        <w:t>Yerusalem</w:t>
      </w:r>
      <w:r>
        <w:rPr>
          <w:lang w:val="id_ID" w:bidi="id_ID"/>
        </w:rPr>
        <w:t xml:space="preserve">. Yerusalem adalah nama ibu kota yang paling penting bagi orang Yahudi. Yerusalem adalah bagian dari provinsi yang disebut Yudea. </w:t>
      </w:r>
    </w:p>
    <w:p>
      <w:pPr/>
      <w:r>
        <w:rPr>
          <w:lang w:val="id_ID" w:bidi="id_ID"/>
        </w:rPr>
      </w:r>
      <w:r>
        <w:rPr>
          <w:lang w:val="id_ID" w:bidi="id_ID"/>
        </w:rPr>
        <w:t xml:space="preserve">Berhenti di sini dan diskusikan dalam kelompok kata atau frasa apa yang akan Anda gunakan untuk </w:t>
      </w:r>
      <w:r>
        <w:rPr>
          <w:b/>
          <w:lang w:val="id_ID" w:bidi="id_ID"/>
        </w:rPr>
        <w:t>Yerusalem</w:t>
      </w:r>
      <w:r>
        <w:rPr>
          <w:lang w:val="id_ID" w:bidi="id_ID"/>
        </w:rPr>
        <w:t xml:space="preserve">. Carilah </w:t>
      </w:r>
      <w:r>
        <w:rPr>
          <w:lang w:val="id_ID" w:bidi="id_ID"/>
        </w:rPr>
        <w:t>Yerusalem</w:t>
      </w:r>
      <w:r>
        <w:rPr>
          <w:lang w:val="id_ID" w:bidi="id_ID"/>
        </w:rPr>
        <w:t xml:space="preserve"> di Daftar Kata Utama untuk informasi lebih lanjut. Jika Anda telah menerjemahkan kata ini di kitab lain dari Alkitab, gunakan kata yang sama dengan yang Anda gunakan di sana.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1 Korintus 16:5–12</w:t>
      </w:r>
      <w:r>
        <w:rPr>
          <w:lang w:val="id_ID" w:bidi="id_ID"/>
        </w:rPr>
      </w:r>
    </w:p>
    <w:p>
      <w:pPr>
        <w:pStyle w:val="Heading3"/>
      </w:pPr>
      <w:r>
        <w:rPr>
          <w:lang w:val="id_ID" w:bidi="id_ID"/>
        </w:rPr>
        <w:t>Dengar dan Renungkan</w:t>
      </w:r>
    </w:p>
    <w:p>
      <w:pPr/>
      <w:r>
        <w:rPr>
          <w:lang w:val="id_ID" w:bidi="id_ID"/>
        </w:rPr>
      </w:r>
      <w:r>
        <w:rPr>
          <w:lang w:val="id_ID" w:bidi="id_ID"/>
        </w:rPr>
        <w:t>Pada tahap ini, dengarkan 1 Korintus 16:5–12 dan simpanlah dalam hatimu.</w:t>
      </w:r>
    </w:p>
    <w:p>
      <w:pPr/>
      <w:r>
        <w:rPr>
          <w:lang w:val="id_ID" w:bidi="id_ID"/>
        </w:rPr>
      </w:r>
      <w:r>
        <w:rPr>
          <w:lang w:val="id_ID" w:bidi="id_ID"/>
        </w:rPr>
        <w:t>Dengarkan versi audio dari 1 Korintus 16:5–12 sebanyak tiga kali, dalam tiga terjemahan yang berbeda, jika memungkinkan.</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audio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16:5–12 dalam terjemahan yang paling mudah dimengerti.</w:t>
      </w:r>
    </w:p>
    <w:p>
      <w:pPr/>
      <w:r>
        <w:rPr>
          <w:lang w:val="id_ID" w:bidi="id_ID"/>
        </w:rPr>
      </w:r>
      <w:r>
        <w:rPr>
          <w:lang w:val="id_ID" w:bidi="id_ID"/>
        </w:rPr>
        <w:t>Pada bagian terakhir dari surat Paulus, Paulus memberikan instruksi tentang uang yang dikumpulkan oleh orang-orang Korintus untuk orang-orang percaya di Yerusalem. Sekarang Paulus akan membahas beberapa rencana perjalanan Paulus sendiri. Teman Paulus, Timotius, saat ini sedang dalam perjalanan ke Korintus, sehingga Paulus meminta orang-orang Korintus untuk memperlakukan Timotius dengan baik. Kemudian Paulus menjelaskan bahwa Apolos, orang percaya lainnya, tidak akan mengunjungi Korintus pada saat ini.</w:t>
      </w:r>
    </w:p>
    <w:p>
      <w:pPr/>
      <w:r>
        <w:rPr>
          <w:lang w:val="id_ID" w:bidi="id_ID"/>
        </w:rPr>
      </w:r>
      <w:r>
        <w:rPr>
          <w:lang w:val="id_ID" w:bidi="id_ID"/>
        </w:rPr>
        <w:t>Dalam bagian ini, Paulus berbicara tentang rencana perjalanan Paulus. Paulus ingin datang mengunjungi orang-orang percaya di Korintus. Paulus mungkin telah menulis surat ini dari Efesus, mungkin pada bulan Maret atau April. Paulus berencana untuk melakukan perjalanan melalui wilayah Makedonia, mungkin mengunjungi jemaat-jemaat di sepanjang jalan. Seseorang yang melakukan perjalanan melalui darat dari Efesus ke Korintus biasanya akan pergi melalui Makedonia.</w:t>
      </w:r>
    </w:p>
    <w:p>
      <w:pPr/>
      <w:r>
        <w:rPr>
          <w:lang w:val="id_ID" w:bidi="id_ID"/>
        </w:rPr>
      </w:r>
      <w:r>
        <w:rPr>
          <w:lang w:val="id_ID" w:bidi="id_ID"/>
        </w:rPr>
        <w:t xml:space="preserve">Berhenti di sini dan lihatlah peta </w:t>
      </w:r>
      <w:r>
        <w:rPr>
          <w:b/>
          <w:lang w:val="id_ID" w:bidi="id_ID"/>
        </w:rPr>
        <w:t>perjalanan dari Efesus ke Korintus</w:t>
      </w:r>
      <w:r>
        <w:rPr>
          <w:lang w:val="id_ID" w:bidi="id_ID"/>
        </w:rPr>
        <w:t xml:space="preserve"> melalui Makedonia. Hentikan sebentar audio ini di sini. </w:t>
      </w:r>
    </w:p>
    <w:p>
      <w:pPr/>
      <w:r>
        <w:rPr>
          <w:lang w:val="id_ID" w:bidi="id_ID"/>
        </w:rPr>
      </w:r>
      <w:r>
        <w:rPr>
          <w:lang w:val="id_ID" w:bidi="id_ID"/>
        </w:rPr>
        <w:t>Paulus tidak yakin berapa lama ia dapat tinggal bersama orang-orang percaya di Korintus. Paulus mungkin tinggal di Korintus sepanjang musim dingin, atau musim dingin, karena akan sulit untuk melakukan perjalanan selama waktu itu. Meskipun Paulus tidak yakin ke mana ia akan pergi setelah Korintus, orang-orang Korintus dapat membantu Paulus mempersiapkan perjalanan Paulus berikutnya. Selama waktu itu, orang-orang percaya sering memberikan makanan dan uang kepada orang-orang percaya lainnya yang sedang melakukan perjalanan. Juga, orang-orang percaya sering menemukan orang lain untuk melakukan perjalanan bersama mereka, untuk memastikan semua orang tiba dengan selamat. Dalam budaya ini, orang-orang menganggap keramahan, atau merawat tamu dan para pelancong, sangat penting. Ketika Paulus terakhir di Korintus, Paulus telah menolak untuk menerima uang apa pun dari orang-orang percaya. Namun, Paulus mengatakan bahwa ia akan membiarkan orang-orang percaya di Korintus membantu Paulus, sehingga mereka dapat menunjukkan kepedulian mereka kepada Paulus.</w:t>
      </w:r>
    </w:p>
    <w:p>
      <w:pPr/>
      <w:r>
        <w:rPr>
          <w:lang w:val="id_ID" w:bidi="id_ID"/>
        </w:rPr>
      </w:r>
      <w:r>
        <w:rPr>
          <w:lang w:val="id_ID" w:bidi="id_ID"/>
        </w:rPr>
        <w:t xml:space="preserve">Berhenti di sini dan diskusikan pertanyaan ini dalam kelompok: Dalam budaya Anda, bagaimana Anda memperlakukan tamu yang menginap di tempat Anda? Bagaimana Anda membantu para tamu itu atau melayani mereka? Hentikan sebentar audio ini di sini. </w:t>
      </w:r>
    </w:p>
    <w:p>
      <w:pPr/>
      <w:r>
        <w:rPr>
          <w:lang w:val="id_ID" w:bidi="id_ID"/>
        </w:rPr>
      </w:r>
      <w:r>
        <w:rPr>
          <w:lang w:val="id_ID" w:bidi="id_ID"/>
        </w:rPr>
        <w:t>Paulus tidak yakin tentang rencananya, tetapi Paulus ingin menghabiskan waktu yang lama di Korintus. Jika Paulus hanya dapat datang untuk kunjungan singkat dalam waktu dekat, maka Paulus lebih suka menunggu dan datang nanti ketika ia dapat tinggal dalam waktu yang lama. Paulus mengatakan bahwa Tuhan mengendalikan rencana Paulus, sehingga Paulus mungkin harus mengubah rencananya.</w:t>
      </w:r>
    </w:p>
    <w:p>
      <w:pPr/>
      <w:r>
        <w:rPr>
          <w:lang w:val="id_ID" w:bidi="id_ID"/>
        </w:rPr>
      </w:r>
      <w:r>
        <w:rPr>
          <w:lang w:val="id_ID" w:bidi="id_ID"/>
        </w:rPr>
        <w:t>Saat ini, Paulus berencana untuk tinggal di Efesus sampai hari Pentakosta. Pentakosta adalah perayaan Yahudi atau hari raya keagamaan. Orang-orang biasanya merayakan Pentakosta pada akhir Mei atau awal Juni. Paulus akan tinggal karena Allah telah memberikan kesempatan besar kepada Paulus di Efesus. Ada banyak orang yang ingin mendengar kabar baik! Namun, ada juga banyak orang yang ingin Paulus berhenti memberitakan kabar baik. Paulus tahu dia bisa berbagi kabar baik dengan keduanya!</w:t>
      </w:r>
    </w:p>
    <w:p>
      <w:pPr/>
      <w:r>
        <w:rPr>
          <w:lang w:val="id_ID" w:bidi="id_ID"/>
        </w:rPr>
      </w:r>
      <w:r>
        <w:rPr>
          <w:lang w:val="id_ID" w:bidi="id_ID"/>
        </w:rPr>
        <w:t>Kemudian Paulus berbicara tentang Timotius. Paulus berencana agar Timotius segera tiba di Korintus, tetapi Paulus mengkhawatirkan Timotius. Beberapa orang Korintus marah kepada Paulus, dan Timotius adalah teman Paulus. Paulus berpikir bahwa karena ini, orang-orang Korintus mungkin tidak memperlakukan Timotius dengan cara yang ramah. Paulus meminta orang-orang Korintus untuk memperlakukan Timotius dengan baik, bukannya dengan kebencian, karena Timotius melayani Tuhan, sama seperti Paulus.</w:t>
      </w:r>
    </w:p>
    <w:p>
      <w:pPr/>
      <w:r>
        <w:rPr>
          <w:lang w:val="id_ID" w:bidi="id_ID"/>
        </w:rPr>
      </w:r>
      <w:r>
        <w:rPr>
          <w:lang w:val="id_ID" w:bidi="id_ID"/>
        </w:rPr>
        <w:t xml:space="preserve">Berhenti di sini dan diskusikan pertanyaan ini dalam kelompok: Ceritakan kisah tentang suatu waktu Anda memperkenalkan atau mengirim teman Anda untuk bertemu dengan kelompok orang lain yang Anda kenal. Bagaimana Anda ingin kelompok orang-orang itu memperlakukan teman Anda? Apa yang Anda lakukan untuk memastikan teman Anda merasa nyaman dan aman dalam kelompok baru? Apa yang Anda katakan kepada sekelompok orang itu tentang teman Anda? Hentikan sebentar audio ini di sini. </w:t>
      </w:r>
    </w:p>
    <w:p>
      <w:pPr/>
      <w:r>
        <w:rPr>
          <w:lang w:val="id_ID" w:bidi="id_ID"/>
        </w:rPr>
      </w:r>
      <w:r>
        <w:rPr>
          <w:lang w:val="id_ID" w:bidi="id_ID"/>
        </w:rPr>
        <w:t>Setelah Timotius mengunjungi orang-orang Korintus, Timotius berencana untuk melakukan perjalanan kembali kepada Paulus. Paulus meminta orang-orang Korintus untuk membantu Timotius mempersiapkan perjalanan Timotius kembali kepada Paulus dengan makanan dan persediaan. Paulus juga meminta orang-orang Korintus untuk memberangkatkan Timotius dalam perjalanannya dengan damai. Ketika orang-orang berpisah, mereka akan mengucapkan berkat tradisional atau ucapan perpisahan "Pergilah dalam damai." Paulus meminta orang-orang Korintus untuk memberikan berkat orang-orang Korintus kepada Timotius untuk menunjukkan bahwa ada damai antara orang-orang percaya dan Timotius.</w:t>
      </w:r>
    </w:p>
    <w:p>
      <w:pPr/>
      <w:r>
        <w:rPr>
          <w:lang w:val="id_ID" w:bidi="id_ID"/>
        </w:rPr>
      </w:r>
      <w:r>
        <w:rPr>
          <w:lang w:val="id_ID" w:bidi="id_ID"/>
        </w:rPr>
        <w:t xml:space="preserve">Berhenti di sini dan diskusikan pertanyaan ini dalam kelompok: Dalam budaya Anda, bagaimana orang-orang saling mengucapkan selamat tinggal? Apa yang dilakukan dan dikatakan orang-orang? Mengapa orang-orang melakukan ini? Hentikan sebentar audio ini di sini. </w:t>
      </w:r>
    </w:p>
    <w:p>
      <w:pPr/>
      <w:r>
        <w:rPr>
          <w:lang w:val="id_ID" w:bidi="id_ID"/>
        </w:rPr>
      </w:r>
      <w:r>
        <w:rPr>
          <w:lang w:val="id_ID" w:bidi="id_ID"/>
        </w:rPr>
        <w:t>Kemudian Paulus berbicara tentang rencana Apolos. Ingat, Apolos adalah orang percaya dan seorang pemimpin yang pernah mengajar di Korintus. Orang-orang Korintus mungkin telah menulis surat untuk meminta Apolos mengunjungi mereka. Beberapa orang percaya di Korintus telah menyebabkan masalah ketika orang-orang percaya ini mengatakan bahwa mereka mengikuti Apolos dan tidak setuju dengan siapa pun yang mengikuti pemimpin lain seperti Paulus.</w:t>
      </w:r>
    </w:p>
    <w:p>
      <w:pPr/>
      <w:r>
        <w:rPr>
          <w:lang w:val="id_ID" w:bidi="id_ID"/>
        </w:rPr>
      </w:r>
      <w:r>
        <w:rPr>
          <w:lang w:val="id_ID" w:bidi="id_ID"/>
        </w:rPr>
        <w:t>Paulus menunjukkan bahwa Paulus dan Apolos bekerja bersama bukannya bersaing satu sama lain. Paulus menyebut Apolos sebagai saudaranya, sesama orang percaya dalam Kristus. Paulus dan Apolos tidak berkelahi atau saling iri hati. Paulus bahkan mendesak Apolos untuk pergi bersama beberapa orang percaya lainnya ke Korintus. Namun, Paulus mengatakan bahwa Apolos memilih untuk tidak berkunjung pada saat ini. Apolos berharap untuk mengunjungi orang-orang Korintus pada suatu waktu nanti yang akan lebih baik bagi Apolos.</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16:5–12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memiliki tiga bagian.</w:t>
      </w:r>
    </w:p>
    <w:p>
      <w:pPr/>
      <w:r>
        <w:rPr>
          <w:lang w:val="id_ID" w:bidi="id_ID"/>
        </w:rPr>
      </w:r>
      <w:r>
        <w:rPr>
          <w:b/>
          <w:lang w:val="id_ID" w:bidi="id_ID"/>
        </w:rPr>
        <w:t>Pada bagian pertama:</w:t>
      </w:r>
      <w:r>
        <w:rPr>
          <w:lang w:val="id_ID" w:bidi="id_ID"/>
        </w:rPr>
        <w:t xml:space="preserve"> Paulus menggambarkan rencana Paulus. Paulus akan tinggal di Efesus sampai awal musim semi, karena ada banyak orang yang perlu diberitakan kabar baik kepada mereka. Kemudian Paulus berencana untuk melakukan perjalanan melalui Makedonia ke Korintus. Paulus berharap untuk tinggal lama bersama orang-orang Korintus, jika itu adalah apa yang Tuhan ingin Paulus lakukan.</w:t>
      </w:r>
    </w:p>
    <w:p>
      <w:pPr/>
      <w:r>
        <w:rPr>
          <w:lang w:val="id_ID" w:bidi="id_ID"/>
        </w:rPr>
      </w:r>
      <w:r>
        <w:rPr>
          <w:b/>
          <w:lang w:val="id_ID" w:bidi="id_ID"/>
        </w:rPr>
        <w:t>Pada bagian kedua:</w:t>
      </w:r>
      <w:r>
        <w:rPr>
          <w:lang w:val="id_ID" w:bidi="id_ID"/>
        </w:rPr>
        <w:t xml:space="preserve"> Paulus mendesak orang-orang Korintus untuk memperlakukan Timotius dengan cara yang baik ketika Timotius tiba. Paulus meminta orang-orang Korintus untuk membantu dan memberikan apa yang Timotius butuhkan ketika Timotius meninggalkan Korintus untuk kembali kepada Paulus.</w:t>
      </w:r>
    </w:p>
    <w:p>
      <w:pPr/>
      <w:r>
        <w:rPr>
          <w:lang w:val="id_ID" w:bidi="id_ID"/>
        </w:rPr>
      </w:r>
      <w:r>
        <w:rPr>
          <w:b/>
          <w:lang w:val="id_ID" w:bidi="id_ID"/>
        </w:rPr>
        <w:t>Pada bagian ketiga:</w:t>
      </w:r>
      <w:r>
        <w:rPr>
          <w:lang w:val="id_ID" w:bidi="id_ID"/>
        </w:rPr>
        <w:t xml:space="preserve"> Paulus menjelaskan rencana Apolos. Meskipun Paulus telah mendesak Apolos untuk mengunjungi Korintus, Apolos tidak akan datang sekarang. Apolos berharap untuk mengunjungi orang-orang Korintus di lain waktu.</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 yang mendengarkan seseorang membaca surat ini dengan suara keras</w:t>
      </w:r>
    </w:p>
    <w:p>
      <w:pPr>
        <w:pStyle w:val="ListBullet"/>
        <w:spacing w:line="240" w:lineRule="auto"/>
        <w:ind w:left="720"/>
      </w:pPr>
      <w:r>
        <w:rPr>
          <w:lang w:val="id_ID" w:bidi="id_ID"/>
        </w:rPr>
      </w:r>
      <w:r>
        <w:rPr>
          <w:lang w:val="id_ID" w:bidi="id_ID"/>
        </w:rPr>
        <w:t xml:space="preserve">Tuhan Yesus </w:t>
      </w:r>
    </w:p>
    <w:p>
      <w:pPr>
        <w:pStyle w:val="ListBullet"/>
        <w:spacing w:line="240" w:lineRule="auto"/>
        <w:ind w:left="720"/>
      </w:pPr>
      <w:r>
        <w:rPr>
          <w:lang w:val="id_ID" w:bidi="id_ID"/>
        </w:rPr>
      </w:r>
      <w:r>
        <w:rPr>
          <w:lang w:val="id_ID" w:bidi="id_ID"/>
        </w:rPr>
        <w:t>Timotius</w:t>
      </w:r>
    </w:p>
    <w:p>
      <w:pPr>
        <w:pStyle w:val="ListBullet"/>
        <w:spacing w:line="240" w:lineRule="auto"/>
        <w:ind w:left="720"/>
      </w:pPr>
      <w:r>
        <w:rPr>
          <w:lang w:val="id_ID" w:bidi="id_ID"/>
        </w:rPr>
      </w:r>
      <w:r>
        <w:rPr>
          <w:lang w:val="id_ID" w:bidi="id_ID"/>
        </w:rPr>
        <w:t>Orang-orang percaya lainnya yang melakukan perjalanan</w:t>
      </w:r>
    </w:p>
    <w:p>
      <w:pPr>
        <w:pStyle w:val="ListBullet"/>
        <w:spacing w:line="240" w:lineRule="auto"/>
        <w:ind w:left="720"/>
      </w:pPr>
      <w:r>
        <w:rPr>
          <w:lang w:val="id_ID" w:bidi="id_ID"/>
        </w:rPr>
      </w:r>
      <w:r>
        <w:rPr>
          <w:lang w:val="id_ID" w:bidi="id_ID"/>
        </w:rPr>
        <w:t>Dan Apolos</w:t>
      </w:r>
    </w:p>
    <w:p>
      <w:pPr/>
      <w:r>
        <w:rPr>
          <w:lang w:val="id_ID" w:bidi="id_ID"/>
        </w:rPr>
      </w:r>
      <w:r>
        <w:rPr>
          <w:lang w:val="id_ID" w:bidi="id_ID"/>
        </w:rPr>
        <w:t>Dalam bagian terakhir dari surat Paulus, Paulus berbicara tentang bagaimana orang-orang Korintus harus mengumpulkan uang bagi orang-orang percaya lainnya saat mereka mempersiapkan kedatangan Paulus. Sekarang pada bagian ini, Paulus akan berbicara tentang rencana Paulus untuk melakukan perjalanan ke Korintus, serta rencana Timotius dan Apolos. Paulus sering berbicara tentang rencana perjalanan pada akhir surat.</w:t>
      </w:r>
    </w:p>
    <w:p>
      <w:pPr/>
      <w:r>
        <w:rPr>
          <w:lang w:val="id_ID" w:bidi="id_ID"/>
        </w:rPr>
      </w:r>
      <w:r>
        <w:rPr>
          <w:lang w:val="id_ID" w:bidi="id_ID"/>
        </w:rPr>
        <w:t xml:space="preserve">Berhenti di sini dan diskusikan pertanyaan ini secara berkelompok: Bayangkan Anda merencanakan perjalanan untuk mengunjungi beberapa teman di kota lain. Bagaimana Anda memberi tahu teman-teman itu tentang rencana Anda? Jelaskan kepada kelompok bagaimana Anda berencana untuk sampai ke kota itu dan berapa lama Anda akan tinggal. Informasi lain apa yang akan Anda berikan kepada mereka? Hentikan sebentar audio ini di sini. </w:t>
      </w:r>
    </w:p>
    <w:p>
      <w:pPr/>
      <w:r>
        <w:rPr>
          <w:lang w:val="id_ID" w:bidi="id_ID"/>
        </w:rPr>
      </w:r>
      <w:r>
        <w:rPr>
          <w:lang w:val="id_ID" w:bidi="id_ID"/>
        </w:rPr>
        <w:t>Dalam bagian pertama dari surat Paulus ini, Paulus berbicara tentang rencana Paulus sendiri. Paulus mungkin berada di kota Efesus ketika ia menulis. Allah memberikan kesempatan yang baik kepada Paulus untuk berbicara tentang kabar baik di sana. Paulus mengatakan bahwa itu seperti Allah membuka pintu, sehingga Paulus dapat berjalan melewatinya untuk berbicara tentang kabar baik di tempat-tempat baru.</w:t>
      </w:r>
    </w:p>
    <w:p>
      <w:pPr/>
      <w:r>
        <w:rPr>
          <w:lang w:val="id_ID" w:bidi="id_ID"/>
        </w:rPr>
      </w:r>
      <w:r>
        <w:rPr>
          <w:lang w:val="id_ID" w:bidi="id_ID"/>
        </w:rPr>
        <w:t xml:space="preserve">Berhenti di sini dan diskusikan pertanyaan ini secara berkelompok: Ceritakan kisah tentang saat Allah memberikan kesempatan yang baik kepada Anda. Kata-kata atau ungkapan apa yang akan Anda gunakan untuk menggambarkan bagaimana Allah melakukan ini? Hentikan sebentar audio ini di sini. </w:t>
      </w:r>
    </w:p>
    <w:p>
      <w:pPr/>
      <w:r>
        <w:rPr>
          <w:lang w:val="id_ID" w:bidi="id_ID"/>
        </w:rPr>
      </w:r>
      <w:r>
        <w:rPr>
          <w:lang w:val="id_ID" w:bidi="id_ID"/>
        </w:rPr>
        <w:t>Paulus juga mengatakan bahwa orang-orang menentang Paulus. Orang-orang ini tidak ingin Paulus berbicara tentang kabar baik. Tetapi orang-orang ini tidak dapat menghentikan Paulus! Paulus ingin tinggal di Efesus dan mengajar sampai hari raya pentakosta. Orang-orang merayakan perayaan ini pada akhir Mei atau awal Juni. Alih-alih hari tertentu, orang-orang sering berkata, "Aku melakukan sesuatu menjelang waktu perayaan ini," karena orang-orang tahu kapan perayaan itu akan terjadi. Paulus mungkin ingin merayakan perayaan ini atau mungkin telah menggunakan perayaan ini untuk berbicara tentang waktu pada tahun itu.</w:t>
      </w:r>
    </w:p>
    <w:p>
      <w:pPr/>
      <w:r>
        <w:rPr>
          <w:lang w:val="id_ID" w:bidi="id_ID"/>
        </w:rPr>
      </w:r>
      <w:r>
        <w:rPr>
          <w:lang w:val="id_ID" w:bidi="id_ID"/>
        </w:rPr>
        <w:t xml:space="preserve">Berhenti di sini dan diskusikan pertanyaan ini secara berkelompok: Bagaimana Anda berbicara tentang berbagai waktu dalam setahun? Peristiwa atau musim apa yang akan Anda bicarakan untuk menggambarkan saat Anda akan melakukan sesuatu? Hentikan sebentar audio ini di sini. </w:t>
      </w:r>
    </w:p>
    <w:p>
      <w:pPr/>
      <w:r>
        <w:rPr>
          <w:lang w:val="id_ID" w:bidi="id_ID"/>
        </w:rPr>
      </w:r>
      <w:r>
        <w:rPr>
          <w:lang w:val="id_ID" w:bidi="id_ID"/>
        </w:rPr>
        <w:t>Kemudian, Paulus berencana untuk melakukan perjalanan melintasi daratan ke Korintus. Paulus akan pergi melalui wilayah Makedonia, yang berada di bagian utara Yunani. Paulus mungkin berencana untuk mengunjungi dan tinggal bersama orang-orang percaya di sepanjang jalan. Jika Paulus melakukannya, Paulus mungkin kemudian tiba di Korintus lebih dekat ke musim dingin, atau ketika cuaca menjadi dingin di bagian dunia itu. Paulus ingin tinggal lama di Korintus ketika Paulus datang. Paulus ingin tinggal sepanjang musim dingin, lagi pula perjalanan akan berbahaya di waktu itu. Kemudian orang-orang Korintus dapat membantu dan mempersiapkan Paulus untuk perjalanan Paulus berikutnya. Paulus tidak yakin ke mana Paulus akan pergi setelah Korintus, tetapi ke mana pun Paulus pergi, Paulus akan membutuhkan makanan dan persediaan.</w:t>
      </w:r>
    </w:p>
    <w:p>
      <w:pPr/>
      <w:r>
        <w:rPr>
          <w:lang w:val="id_ID" w:bidi="id_ID"/>
        </w:rPr>
      </w:r>
      <w:r>
        <w:rPr>
          <w:lang w:val="id_ID" w:bidi="id_ID"/>
        </w:rPr>
        <w:t xml:space="preserve">Berhenti di sini dan lihatlah peta </w:t>
      </w:r>
      <w:r>
        <w:rPr>
          <w:b/>
          <w:lang w:val="id_ID" w:bidi="id_ID"/>
        </w:rPr>
        <w:t>perjalanan dari Efesus ke Korintus</w:t>
      </w:r>
      <w:r>
        <w:rPr>
          <w:lang w:val="id_ID" w:bidi="id_ID"/>
        </w:rPr>
        <w:t xml:space="preserve"> melalui Makedonia. Hentikan sebentar audio ini di sini. </w:t>
      </w:r>
    </w:p>
    <w:p>
      <w:pPr/>
      <w:r>
        <w:rPr>
          <w:lang w:val="id_ID" w:bidi="id_ID"/>
        </w:rPr>
      </w:r>
      <w:r>
        <w:rPr>
          <w:lang w:val="id_ID" w:bidi="id_ID"/>
        </w:rPr>
        <w:t>Pada bagian kedua: Paulus berbicara tentang Timotius. Paulus telah mengutus Timotius ke Korintus, seperti yang dikatakan Paulus dalam perikop sebelumnya. Paulus tidak tahu kapan Timotius akan tiba. Timotius pergi ke Korintus untuk mengingatkan orang-orang percaya tentang apa yang harus dilakukan orang-orang percaya. Paulus tahu bahwa beberapa orang Korintus mungkin kesal tentang apa yang Timotius katakan, sehingga Paulus khawatir bahwa orang-orang mungkin memperlakukan Timotius dengan buruk. Paulus meminta agar setiap kali Timotius tiba, agar orang-orang Korintus tidak melakukan apa pun yang akan menyebabkan Timotius takut. Paulus mengingatkan orang-orang Korintus bahwa Timotius bekerja untuk Tuhan, sama seperti Paulus. Jadi orang-orang Korintus harus memperlakukan Timotius dengan rasa hormat, bukannya dengan kebencian atau tidak hormat.</w:t>
      </w:r>
    </w:p>
    <w:p>
      <w:pPr/>
      <w:r>
        <w:rPr>
          <w:lang w:val="id_ID" w:bidi="id_ID"/>
        </w:rPr>
      </w:r>
      <w:r>
        <w:rPr>
          <w:lang w:val="id_ID" w:bidi="id_ID"/>
        </w:rPr>
        <w:t>Paulus meminta agar orang-orang Korintus mengirim Timotius dalam perjalanan Timotius dengan damai ketika Timotius meninggalkan Korintus untuk kembali kepada Paulus. Paulus ingin orang-orang Korintus memberikan berkat damai tradisional kepada Timotius. Paulus peduli kepada Timotius dan ingin seluruh waktu Timotius bersama orang-orang Korintus menjadi damai! Paulus akan menunggu Timotius dan rekan-rekannya. Paulus menyebut teman-teman ini "saudara-saudara," yang berarti sesama orang percaya. Ini mungkin adalah sekelompok pria yang akan melakukan perjalanan bersama Timotius.</w:t>
      </w:r>
    </w:p>
    <w:p>
      <w:pPr/>
      <w:r>
        <w:rPr>
          <w:lang w:val="id_ID" w:bidi="id_ID"/>
        </w:rPr>
      </w:r>
      <w:r>
        <w:rPr>
          <w:lang w:val="id_ID" w:bidi="id_ID"/>
        </w:rPr>
        <w:t xml:space="preserve">Berhenti di sini dan diskusikan dalam kelompok: Ingatlah diskusi Anda pada langkah kedua tentang bagaimana Anda mengucapkan selamat tinggal kepada orang-orang dalam budaya Anda. Bagaimana Anda akan berbicara tentang orang-orang Korintus yang memberikan berkat damai kepada Timotius ketika Timotius pergi? Hentikan sebentar audio ini di sini. </w:t>
      </w:r>
    </w:p>
    <w:p>
      <w:pPr/>
      <w:r>
        <w:rPr>
          <w:lang w:val="id_ID" w:bidi="id_ID"/>
        </w:rPr>
      </w:r>
      <w:r>
        <w:rPr>
          <w:lang w:val="id_ID" w:bidi="id_ID"/>
        </w:rPr>
        <w:t>Pada bagian ketiga, Paulus berbicara tentang keputusan Apolos. Paulus juga menyebut Apolos "saudara kita." Apolos bukanlah saudara laki-laki Paulus dalam arti harfiah, tetapi Apolos adalah sesama orang percaya dalam Yesus Kristus. Paulus menunjukkan bahwa Apolos adalah teman dan melayani Tuhan seperti yang dilakukan Paulus.</w:t>
      </w:r>
    </w:p>
    <w:p>
      <w:pPr/>
      <w:r>
        <w:rPr>
          <w:lang w:val="id_ID" w:bidi="id_ID"/>
        </w:rPr>
      </w:r>
      <w:r>
        <w:rPr>
          <w:lang w:val="id_ID" w:bidi="id_ID"/>
        </w:rPr>
        <w:t>Orang-orang Korintus mungkin telah mengirim surat atau pesan yang meminta Apolos untuk datang mengunjungi Korintus. Paulus memang mendesak Apolos untuk pergi bersama beberapa saudara lainnya, atau sesama orang percaya, yang datang ke Korintus. Saudara-saudara ini mungkin adalah kelompok yang melakukan perjalanan bersama Timotius, atau kelompok yang membawa surat ini ke Korintus. Namun, Apolos memutuskan bahwa ini bukan waktu yang tepat untuk bepergian. Apolos memang berharap untuk mengunjungi orang-orang Korintus pada suatu waktu nanti yang akan lebih baik bagi Apolos.</w:t>
      </w:r>
    </w:p>
    <w:p>
      <w:pPr/>
      <w:r>
        <w:rPr>
          <w:lang w:val="id_ID" w:bidi="id_ID"/>
        </w:rPr>
      </w:r>
      <w:r>
        <w:rPr>
          <w:lang w:val="id_ID" w:bidi="id_ID"/>
        </w:rPr>
        <w:t>Sekarang, kelompok harus membuat papan cerita, menggambar, atau menggunakan benda-benda untuk memvisualisasikan perikop ini dan tindakan-tindakan yang ada di dalamnya. Saat Anda melakukan ini, Anda mungkin ingin menggunakan gambar, benda-benda, atau bahkan orang-orang untuk mewakili Paulus, orang-orang percaya, Timotius, Apolos, orang-orang percaya lainnya yang sedang dalam perjalanan, dan Tuhan Yesus Kristus.</w:t>
      </w:r>
    </w:p>
    <w:p>
      <w:pPr/>
      <w:r>
        <w:rPr>
          <w:lang w:val="id_ID" w:bidi="id_ID"/>
        </w:rPr>
      </w:r>
      <w:r>
        <w:rPr>
          <w:lang w:val="id_ID" w:bidi="id_ID"/>
        </w:rPr>
        <w:t>Pilihlah orang, gambar, atau benda untuk mewakili masing-masing hal ini. Ketika Anda mulai menceritakan kembali kisah ayat-ayat ini, ingatlah bahwa Paulus berbicara tentang melakukan perjalanan ke berbagai tempat. Anda dapat memilih area yang berbeda di ruangan untuk mewakili kota-kota yang dibicarakan Paulus. Ketika Paulus berbicara tentang kesempatan baik di Efesus, tunjukkan bagaimana beberapa orang mendengarkan, sementara yang lain mencoba menghentikan Paulus mengajar. Tunjukkan bagaimana Paulus berencana untuk mengunjungi orang-orang percaya di Makedonia dalam perjalanan Paulus ke Korintus. Tunjukkan Timotius melakukan perjalanan ke Korintus. Tunjukkan bagaimana orang-orang percaya harus menyambut Timotius dengan baik. Kemudian ketika Timotius berencana untuk melakukan perjalanan kembali kepada Paulus, tunjukkan bagaimana orang-orang percaya memberikan makanan dan perbekalan untuk perjalanan Timotius. Tunjukkan teman-teman yang melakukan perjalanan bersama Timotius.</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16:5–12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tiga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 yang mendengarkan seseorang membaca surat ini dengan suara keras</w:t>
      </w:r>
    </w:p>
    <w:p>
      <w:pPr>
        <w:pStyle w:val="ListBullet"/>
        <w:spacing w:line="240" w:lineRule="auto"/>
        <w:ind w:left="720"/>
      </w:pPr>
      <w:r>
        <w:rPr>
          <w:lang w:val="id_ID" w:bidi="id_ID"/>
        </w:rPr>
      </w:r>
      <w:r>
        <w:rPr>
          <w:lang w:val="id_ID" w:bidi="id_ID"/>
        </w:rPr>
        <w:t xml:space="preserve">Tuhan Yesus </w:t>
      </w:r>
    </w:p>
    <w:p>
      <w:pPr>
        <w:pStyle w:val="ListBullet"/>
        <w:spacing w:line="240" w:lineRule="auto"/>
        <w:ind w:left="720"/>
      </w:pPr>
      <w:r>
        <w:rPr>
          <w:lang w:val="id_ID" w:bidi="id_ID"/>
        </w:rPr>
      </w:r>
      <w:r>
        <w:rPr>
          <w:lang w:val="id_ID" w:bidi="id_ID"/>
        </w:rPr>
        <w:t>Timotius</w:t>
      </w:r>
    </w:p>
    <w:p>
      <w:pPr>
        <w:pStyle w:val="ListBullet"/>
        <w:spacing w:line="240" w:lineRule="auto"/>
        <w:ind w:left="720"/>
      </w:pPr>
      <w:r>
        <w:rPr>
          <w:lang w:val="id_ID" w:bidi="id_ID"/>
        </w:rPr>
      </w:r>
      <w:r>
        <w:rPr>
          <w:lang w:val="id_ID" w:bidi="id_ID"/>
        </w:rPr>
        <w:t>Orang-orang percaya lainnya yang melakukan perjalanan</w:t>
      </w:r>
    </w:p>
    <w:p>
      <w:pPr>
        <w:pStyle w:val="ListBullet"/>
        <w:spacing w:line="240" w:lineRule="auto"/>
        <w:ind w:left="720"/>
      </w:pPr>
      <w:r>
        <w:rPr>
          <w:lang w:val="id_ID" w:bidi="id_ID"/>
        </w:rPr>
      </w:r>
      <w:r>
        <w:rPr>
          <w:lang w:val="id_ID" w:bidi="id_ID"/>
        </w:rPr>
        <w:t>Dan Apolos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Paulus berkata, "Aku akan melakukan perjalanan melalui wilayah Makedonia, dan kemudian aku akan mengunjungi kamu. Saya memang berencana untuk melewati Makedonia. Jika memungkinkan, saya akan tinggal bersama kamu untuk beberapa waktu, mungkin sampai musim dingin berakhir. Kemudian Anda dapat memberikan hal-hal yang saya butuhkan untuk perjalanan saya berikutnya, ke mana pun saya pergi nanti. Aku ingin mengunjungi kamu untuk waktu yang lama, lebih lama dari yang bisa aku lakukan sekarang. Jika Tuhan mengizinkan saya, saya berharap untuk melakukan kunjungan panjang. Tetapi pertama saya akan tinggal di Efesus sampai perayaan Pentakosta. Aku akan tinggal di sini karena aku dapat berbicara kepada banyak orang tentang Tuhan di sini. Juga ada banyak orang di sini yang tidak ingin saya berkhotbah."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percaya di Korintus,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"Setiap kali Timotius datang kepadamu, jangan membuatnya takut untuk bekerja bersamamu. Timotius bekerja untuk Tuhan, sama seperti Aku. Jadi tidak ada yang boleh memperlakukan Timotius sebagai tidak penting. Ketika Timotius kembali kepadaku, berikan Timotius hal-hal yang ia butuhkan untuk perjalanannya. Berikan kepada Timotius berkat damai ketika ia pergi. Aku berharap Timotius akan segera kembali kepadaku, bersama dengan rekan-rekannya."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 yang memerankan Timotius,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"Adapun saudara kami Apolos, saya sangat mendorong Apolos untuk pergi kepada kalian bersama saudara-saudara lainnya. Apolos tidak ingin pergi pada saat ini, tetapi Apolos akan mengunjungi kamu ketika ia memiliki kesempatan."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Apolos, "Apa yang Anda rasakan atau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16:5–12 dalam terjemahan yang paling mudah dimengerti.</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 xml:space="preserve">Paulus berharap untuk tinggal lama bersama orang-orang Korintus, jika </w:t>
      </w:r>
      <w:r>
        <w:rPr>
          <w:b/>
          <w:lang w:val="id_ID" w:bidi="id_ID"/>
        </w:rPr>
        <w:t>Tuhan</w:t>
      </w:r>
      <w:r>
        <w:rPr>
          <w:lang w:val="id_ID" w:bidi="id_ID"/>
        </w:rPr>
        <w:t xml:space="preserve"> mengizinkan. Seorang tuan adalah seorang tuan atas orang lain, yang memiliki otoritas penuh. Dalam hal ini, Paulus mungkin berbicara tentang Tuhan Yesus. Untuk informasi lebih lanjut tentang </w:t>
      </w:r>
      <w:r>
        <w:rPr>
          <w:lang w:val="id_ID" w:bidi="id_ID"/>
        </w:rPr>
        <w:t>Tuhan</w:t>
      </w:r>
      <w:r>
        <w:rPr>
          <w:lang w:val="id_ID" w:bidi="id_ID"/>
        </w:rPr>
        <w:t xml:space="preserve">, lihat Daftar Kata Utama. Gunakan kata atau sebutan yang sama untuk Tuhan seperti yang Anda pakai pada kisah sebelumnya. </w:t>
      </w:r>
    </w:p>
    <w:p>
      <w:pPr/>
      <w:r>
        <w:rPr>
          <w:lang w:val="id_ID" w:bidi="id_ID"/>
        </w:rPr>
      </w:r>
      <w:r>
        <w:rPr>
          <w:lang w:val="id_ID" w:bidi="id_ID"/>
        </w:rPr>
        <w:t xml:space="preserve">Paulus berencana untuk tinggal di Efesus sampai hari raya </w:t>
      </w:r>
      <w:r>
        <w:rPr>
          <w:b/>
          <w:lang w:val="id_ID" w:bidi="id_ID"/>
        </w:rPr>
        <w:t>Pentakosta</w:t>
      </w:r>
      <w:r>
        <w:rPr>
          <w:lang w:val="id_ID" w:bidi="id_ID"/>
        </w:rPr>
        <w:t>. Kata Pentakosta merujuk pada hari kudus bagi orang-orang Yahudi. Pentakosta berarti "kelima puluh." Itu adalah nama Yunani untuk Hari Raya Tujuh Minggu yang Allah perintahkan kepada Musa untuk dirayakan, 50 hari setelah perayaan Paskah.</w:t>
      </w:r>
    </w:p>
    <w:p>
      <w:pPr/>
      <w:r>
        <w:rPr>
          <w:lang w:val="id_ID" w:bidi="id_ID"/>
        </w:rPr>
      </w:r>
      <w:r>
        <w:rPr>
          <w:lang w:val="id_ID" w:bidi="id_ID"/>
        </w:rPr>
        <w:t xml:space="preserve">Berhenti di sini dan diskusikan dalam kelompok kata atau frasa apa yang akan Anda gunakan untuk </w:t>
      </w:r>
      <w:r>
        <w:rPr>
          <w:b/>
          <w:lang w:val="id_ID" w:bidi="id_ID"/>
        </w:rPr>
        <w:t>Pentakosta</w:t>
      </w:r>
      <w:r>
        <w:rPr>
          <w:lang w:val="id_ID" w:bidi="id_ID"/>
        </w:rPr>
        <w:t xml:space="preserve">. Carilah informasi tentang </w:t>
      </w:r>
      <w:r>
        <w:rPr>
          <w:lang w:val="id_ID" w:bidi="id_ID"/>
        </w:rPr>
        <w:t>Pentakosta</w:t>
      </w:r>
      <w:r>
        <w:rPr>
          <w:lang w:val="id_ID" w:bidi="id_ID"/>
        </w:rPr>
        <w:t xml:space="preserve"> di Daftar Kata Utama untuk informasi lebih lanjut. Jika Anda telah menerjemahkan kata ini di kitab lain dalam Alkitab, gunakan kata yang sama dengan yang telah Anda gunakan di sana. Hentikan sebentar audio ini di sini. </w:t>
      </w:r>
    </w:p>
    <w:p>
      <w:pPr/>
      <w:r>
        <w:rPr>
          <w:lang w:val="id_ID" w:bidi="id_ID"/>
        </w:rPr>
      </w:r>
      <w:r>
        <w:rPr>
          <w:lang w:val="id_ID" w:bidi="id_ID"/>
        </w:rPr>
        <w:t xml:space="preserve">Paulus meminta orang-orang Korintus untuk memberikan kepada Timotius berkat </w:t>
      </w:r>
      <w:r>
        <w:rPr>
          <w:b/>
          <w:lang w:val="id_ID" w:bidi="id_ID"/>
        </w:rPr>
        <w:t>damai</w:t>
      </w:r>
      <w:r>
        <w:rPr>
          <w:lang w:val="id_ID" w:bidi="id_ID"/>
        </w:rPr>
        <w:t xml:space="preserve">. Kata damai ini berarti tidak adanya konflik dan kepenuhan, atau kelengkapan kehidupan. Untuk informasi lebih lanjut tentang </w:t>
      </w:r>
      <w:r>
        <w:rPr>
          <w:lang w:val="id_ID" w:bidi="id_ID"/>
        </w:rPr>
        <w:t>damai</w:t>
      </w:r>
      <w:r>
        <w:rPr>
          <w:lang w:val="id_ID" w:bidi="id_ID"/>
        </w:rPr>
        <w:t xml:space="preserve">, lihat Daftar Kata Utama. Gunakan kata atau sebutan yang sama untuk damai seperti yang Anda gunakan pada perikop sebelumnya. </w:t>
      </w:r>
    </w:p>
    <w:p>
      <w:pPr/>
      <w:r>
        <w:rPr>
          <w:lang w:val="id_ID" w:bidi="id_ID"/>
        </w:rPr>
      </w:r>
      <w:r>
        <w:rPr>
          <w:lang w:val="id_ID" w:bidi="id_ID"/>
        </w:rPr>
        <w:t xml:space="preserve">Paulus berharap Timotius akan kembali dengan selamat bersama </w:t>
      </w:r>
      <w:r>
        <w:rPr>
          <w:b/>
          <w:lang w:val="id_ID" w:bidi="id_ID"/>
        </w:rPr>
        <w:t>saudara-saudara</w:t>
      </w:r>
      <w:r>
        <w:rPr>
          <w:lang w:val="id_ID" w:bidi="id_ID"/>
        </w:rPr>
        <w:t xml:space="preserve"> lainnya. Karena Allah adalah Bapa dari semua orang percaya, maka semua </w:t>
      </w:r>
      <w:r>
        <w:rPr>
          <w:lang w:val="id_ID" w:bidi="id_ID"/>
        </w:rPr>
        <w:t>orang percaya</w:t>
      </w:r>
      <w:r>
        <w:rPr>
          <w:lang w:val="id_ID" w:bidi="id_ID"/>
        </w:rPr>
        <w:t xml:space="preserve"> adalah seperti saudara dan saudari. Jadi Paulus sering memakai kata saudara ketika merujuk kepada sesama orang percaya. Gunakanlah kata atau frasa yang sama untuk saudara-saudara seperti yang Anda gunakan pada bagian sebelumnya.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1 Korintus 16:13–18</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16:13–18 dan simpanlah dalam hatimu.</w:t>
      </w:r>
    </w:p>
    <w:p>
      <w:pPr/>
      <w:r>
        <w:rPr>
          <w:lang w:val="id_ID" w:bidi="id_ID"/>
        </w:rPr>
      </w:r>
      <w:r>
        <w:rPr>
          <w:lang w:val="id_ID" w:bidi="id_ID"/>
        </w:rPr>
        <w:t>Dengarkan versi audio dari 1 Korintus 16:13–18 sebanyak tiga kali, dalam tiga terjemahan yang berbeda, jika memungkinkan.</w:t>
      </w:r>
    </w:p>
    <w:p>
      <w:pPr/>
      <w:r>
        <w:rPr>
          <w:lang w:val="id_ID" w:bidi="id_ID"/>
        </w:rPr>
      </w:r>
      <w:r>
        <w:rPr>
          <w:lang w:val="id_ID" w:bidi="id_ID"/>
        </w:rPr>
        <w:t>Hentikan sebentar audio ini di sini.</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audio ini di sini.</w:t>
      </w:r>
    </w:p>
    <w:p>
      <w:pPr>
        <w:pStyle w:val="ListBullet"/>
        <w:spacing w:line="240" w:lineRule="auto"/>
        <w:ind w:left="720"/>
      </w:pPr>
      <w:r>
        <w:rPr>
          <w:lang w:val="id_ID" w:bidi="id_ID"/>
        </w:rPr>
      </w:r>
      <w:r>
        <w:rPr>
          <w:lang w:val="id_ID" w:bidi="id_ID"/>
        </w:rPr>
        <w:t>Apa yang perikop ini sampaikan kepada kita tentang Allah, Roh Kudus, atau Yesus? Hentikan sebentar audio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16:13–18 dalam terjemahan yang paling mudah dimengerti.</w:t>
      </w:r>
    </w:p>
    <w:p>
      <w:pPr/>
      <w:r>
        <w:rPr>
          <w:lang w:val="id_ID" w:bidi="id_ID"/>
        </w:rPr>
      </w:r>
      <w:r>
        <w:rPr>
          <w:lang w:val="id_ID" w:bidi="id_ID"/>
        </w:rPr>
        <w:t>Dalam bagian terakhir dari surat Paulus, Paulus berbicara tentang rencananya sendiri untuk mengunjungi Korintus. Kemudian Paulus berbicara tentang rencana perjalanan Timotius dan Apolos. Dalam bagian ini, Paulus memberikan beberapa instruksi umum terakhir kepada gereja. Kemudian Paulus berbicara tentang Stefanus, Fortunatus, dan Akhaikus, dan orang lain seperti mereka yang melayani umat Allah.</w:t>
      </w:r>
    </w:p>
    <w:p>
      <w:pPr/>
      <w:r>
        <w:rPr>
          <w:lang w:val="id_ID" w:bidi="id_ID"/>
        </w:rPr>
      </w:r>
      <w:r>
        <w:rPr>
          <w:lang w:val="id_ID" w:bidi="id_ID"/>
        </w:rPr>
        <w:t>Paulus memulai perikop ini dengan memberikan lima perintah besar kepada orang-orang Korintus.</w:t>
      </w:r>
    </w:p>
    <w:p>
      <w:pPr/>
      <w:r>
        <w:rPr>
          <w:lang w:val="id_ID" w:bidi="id_ID"/>
        </w:rPr>
      </w:r>
      <w:r>
        <w:rPr>
          <w:lang w:val="id_ID" w:bidi="id_ID"/>
        </w:rPr>
        <w:t>Pertama, Paulus memerintahkan orang-orang percaya untuk berjaga-jaga. Paulus mungkin mengatakan kepada orang-orang percaya untuk bersiap bagi kembalinya Kristus untuk menghakimi dunia. Bagian dari kesiapan menyambut kedatangan Kristus kembali adalah bahwa orang-orang percaya harus waspada terhadap semua dosa yang mungkin menggoda orang-orang percaya untuk lakukan dan yang telah diperingatkan Paulus kepada orang-orang percaya sebelumnya dalam surat ini.</w:t>
      </w:r>
    </w:p>
    <w:p>
      <w:pPr/>
      <w:r>
        <w:rPr>
          <w:lang w:val="id_ID" w:bidi="id_ID"/>
        </w:rPr>
      </w:r>
      <w:r>
        <w:rPr>
          <w:lang w:val="id_ID" w:bidi="id_ID"/>
        </w:rPr>
        <w:t xml:space="preserve">Berhenti di sini dan diskusikan pertanyaan ini dalam kelompok: Ceritakan kisah tentang seseorang yang sedang berjaga-jaga, atau waspada, seandainya musuh menyerang. Hal-hal apa saja yang dilakukan orang itu agar siap menghadapi apa pun yang akan terjadi berikutnya? Hentikan sebentar audio ini di sini. </w:t>
      </w:r>
    </w:p>
    <w:p>
      <w:pPr/>
      <w:r>
        <w:rPr>
          <w:lang w:val="id_ID" w:bidi="id_ID"/>
        </w:rPr>
      </w:r>
      <w:r>
        <w:rPr>
          <w:lang w:val="id_ID" w:bidi="id_ID"/>
        </w:rPr>
        <w:t>Kedua, Paulus mengatakan untuk berdiri teguh dalam iman, atau terus mengikuti Kristus. Orang-orang percaya harus berdiri kuat, dan tidak jatuh, atau berdosa, dengan menyembah dewa-dewa palsu atau berdosa dengan cara lain.</w:t>
      </w:r>
    </w:p>
    <w:p>
      <w:pPr/>
      <w:r>
        <w:rPr>
          <w:lang w:val="id_ID" w:bidi="id_ID"/>
        </w:rPr>
      </w:r>
      <w:r>
        <w:rPr>
          <w:lang w:val="id_ID" w:bidi="id_ID"/>
        </w:rPr>
        <w:t>Ketiga, Paulus mengatakan untuk berani, atau gagah perkasa. Sebelumnya dalam surat Paulus, Paulus menulis bahwa banyak orang percaya di Korintus memegahkan diri, dan banyak yang tidak mengikuti hukum Allah. Paulus ingin orang-orang percaya di Korintus tahu bahwa orang-orang percaya harus berani dan mengikuti Allah bahkan ketika orang lain di sekitar orang-orang percaya tidak mengikuti Allah dengan benar. Jadi di sini, Paulus mungkin memikirkan sebuah mazmur dalam Perjanjian Lama yang mengatakan untuk percaya kepada Tuhan dan kuat dan berani, karena Tuhan melindungi orang-orang yang mengikuti Tuhan, tetapi Tuhan mempermalukan orang-orang yang sombong.</w:t>
      </w:r>
    </w:p>
    <w:p>
      <w:pPr/>
      <w:r>
        <w:rPr>
          <w:lang w:val="id_ID" w:bidi="id_ID"/>
        </w:rPr>
      </w:r>
      <w:r>
        <w:rPr>
          <w:lang w:val="id_ID" w:bidi="id_ID"/>
        </w:rPr>
        <w:t>Keempat, Paulus berpesan agar menjadi kuat. Paulus tidak bermaksud bahwa orang-orang percaya harus kuat secara fisik. Paulus menggunakan bahasa khusus untuk memperingatkan orang-orang percaya agar tidak menyerah pada pencobaan untuk berbuat dosa. Anda akan mengingat bahwa banyak orang di Korintus menyembah berhala, tidak bermoral secara seksual, dan melakukan hal-hal lain yang Allah benci. Karena budaya di Korintus akan menekan orang-orang percaya untuk melakukan hal-hal ini juga, Paulus memperingatkan orang-orang percaya untuk menjadi kuat secara rohani seperti seorang laki-laki yang bertarung melawan seorang musuh dan tidak kalah dalam pertarungan itu.</w:t>
      </w:r>
    </w:p>
    <w:p>
      <w:pPr/>
      <w:r>
        <w:rPr>
          <w:lang w:val="id_ID" w:bidi="id_ID"/>
        </w:rPr>
      </w:r>
      <w:r>
        <w:rPr>
          <w:lang w:val="id_ID" w:bidi="id_ID"/>
        </w:rPr>
        <w:t xml:space="preserve">Berhenti di sini dan diskusikan pertanyaan ini dalam kelompok: Ceritakan kisah tentang seseorang yang terus melakukan apa yang dia ketahui benar bahkan ketika orang lain memutuskan untuk melakukan sesuatu yang salah. Sekarang ceritakan tentang seseorang yang mengikuti apa yang dilakukan orang lain meskipun orang itu tahu bahwa itu adalah hal yang salah untuk dilakukan. Hentikan sebentar audio ini di sini. </w:t>
      </w:r>
    </w:p>
    <w:p>
      <w:pPr/>
      <w:r>
        <w:rPr>
          <w:lang w:val="id_ID" w:bidi="id_ID"/>
        </w:rPr>
      </w:r>
      <w:r>
        <w:rPr>
          <w:lang w:val="id_ID" w:bidi="id_ID"/>
        </w:rPr>
        <w:t>Kelima, Paulus mengatakan kepada orang-orang percaya untuk menunjukkan kasih dalam semua yang dilakukan orang-orang percaya. Anda akan ingat bahwa sebelumnya dalam surat Paulus, Paulus mengatakan bahwa sementara kasih membangun, pengetahuan membuat sombong, atau membuat orang-orang menjadi angkuh. Jadi Paulus menasihati orang-orang percaya untuk menunjukkan kasih dalam segala hal yang orang-orang percaya lakukan, alih-alih bertindak seolah-olah orang-orang percaya lebih bijaksana daripada orang lain.</w:t>
      </w:r>
    </w:p>
    <w:p>
      <w:pPr/>
      <w:r>
        <w:rPr>
          <w:lang w:val="id_ID" w:bidi="id_ID"/>
        </w:rPr>
      </w:r>
      <w:r>
        <w:rPr>
          <w:lang w:val="id_ID" w:bidi="id_ID"/>
        </w:rPr>
        <w:t xml:space="preserve">Berhenti di sini dan diskusikan pertanyaan ini dalam kelompok: Ceritakan kisah tentang seseorang yang merasa dirinya lebih baik daripada orang lain. Hal-hal apa saja yang ia lakukan? Sekarang ceritakan kisah tentang seseorang yang melakukan segala sesuatu dengan kasih kepada orang lain. Hal-hal apa saja yang ia lakukan? Hentikan sebentar audio ini di sini. </w:t>
      </w:r>
    </w:p>
    <w:p>
      <w:pPr/>
      <w:r>
        <w:rPr>
          <w:lang w:val="id_ID" w:bidi="id_ID"/>
        </w:rPr>
      </w:r>
      <w:r>
        <w:rPr>
          <w:lang w:val="id_ID" w:bidi="id_ID"/>
        </w:rPr>
        <w:t>Kemungkinan besar, Stefanus, Fortunatus, dan Akhaikus adalah orang-orang yang membawa surat orang-orang Korintus kepada Paulus dari Korintus. Orang-orang ini kemungkinan besar akan menjadi orang-orang yang membawa surat Paulus kembali kepada orang-orang Korintus. Ini berarti bahwa orang-orang Korintus mengenal Stefanus dan anggota rumah tangganya, karena Stefanus tinggal di Korintus dan adalah bagian dari gereja di Korintus. Sebuah rumah tangga mungkin termasuk budak dan hamba serta anggota keluarga seseorang. Stefanus dan rumah tangganya adalah orang pertama yang percaya kepada Kristus di Akhaya. Akhaya adalah sebuah provinsi, atau wilayah yang lebih besar dari negara Yunani, dan Korintus adalah ibu kota Akhaya.</w:t>
      </w:r>
    </w:p>
    <w:p>
      <w:pPr/>
      <w:r>
        <w:rPr>
          <w:lang w:val="id_ID" w:bidi="id_ID"/>
        </w:rPr>
      </w:r>
      <w:r>
        <w:rPr>
          <w:lang w:val="id_ID" w:bidi="id_ID"/>
        </w:rPr>
        <w:t xml:space="preserve">Berhenti di sini dan lihatlah peta </w:t>
      </w:r>
      <w:r>
        <w:rPr>
          <w:b/>
          <w:lang w:val="id_ID" w:bidi="id_ID"/>
        </w:rPr>
        <w:t>Yunani</w:t>
      </w:r>
      <w:r>
        <w:rPr>
          <w:lang w:val="id_ID" w:bidi="id_ID"/>
        </w:rPr>
        <w:t xml:space="preserve"> secara berkelompok. Temukan Provinsi Akhaya dan kota Korintus di peta. Hentikan sebentar audio ini di sini. </w:t>
      </w:r>
    </w:p>
    <w:p>
      <w:pPr/>
      <w:r>
        <w:rPr>
          <w:lang w:val="id_ID" w:bidi="id_ID"/>
        </w:rPr>
      </w:r>
      <w:r>
        <w:rPr>
          <w:lang w:val="id_ID" w:bidi="id_ID"/>
        </w:rPr>
        <w:t>Paulus mengatakan bahwa Stefanus dan anggota rumah tangga Stefanus telah mengabdikan, atau memberikan diri mereka sendiri untuk melayani umat Allah, yang disebut Paulus sebagai orang-orang kudus. Paulus mendesak, atau sangat memohon kepada orang-orang percaya untuk tunduk kepada orang-orang seperti Stefanus dan rumah tangganya dengan mengikuti kepemimpinan orang-orang itu. Paulus mengatakan untuk juga menaati atau menghormati semua orang seperti orang-orang ini yang bekerja keras dalam pekerjaan Allah.</w:t>
      </w:r>
    </w:p>
    <w:p>
      <w:pPr/>
      <w:r>
        <w:rPr>
          <w:lang w:val="id_ID" w:bidi="id_ID"/>
        </w:rPr>
      </w:r>
      <w:r>
        <w:rPr>
          <w:lang w:val="id_ID" w:bidi="id_ID"/>
        </w:rPr>
        <w:t>Paulus mengatakan bahwa Paulus senang ketika Stefanus, Fortunatus, dan Akhaikus tiba untuk mengunjungi Paulus. Kita tidak yakin siapa Fortunatus dan Akhaikus. Nama-nama ini adalah nama umum pada saat itu, terutama di antara budak atau orang-orang yang pernah menjadi budak. Oleh karena itu, Fortunatus dan Akhaikus mungkin merupakan anggota dari rumah tangga Stefanus, atau mereka mungkin hanyalah pria-pria lain dari gereja di Korintus.</w:t>
      </w:r>
    </w:p>
    <w:p>
      <w:pPr/>
      <w:r>
        <w:rPr>
          <w:lang w:val="id_ID" w:bidi="id_ID"/>
        </w:rPr>
      </w:r>
      <w:r>
        <w:rPr>
          <w:lang w:val="id_ID" w:bidi="id_ID"/>
        </w:rPr>
        <w:t>Paulus mengatakan bahwa alasan Paulus senang ketika Stefanus, Fortunatus, dan Akhaikus tiba adalah karena orang-orang ini melengkapi apa yang kurang dari gereja di Korintus. Paulus bermaksud bahwa Paulus dikuatkan karena melihat Stefanus, Fortunatus, dan Akhaikus seolah-olah seluruh gereja datang untuk mengunjungi Paulus. Meskipun Stefanus, Fortunatus, dan Akhaikus memberi tahu Paulus tentang masalah di gereja Korintus yang kemudian ditulis Paulus dalam surat ini, orang-orang ini tentu juga membagikan kabar baik tentang orang-orang percaya. Jadi Paulus mengatakan bahwa kunjungan ini menyegarkan roh Paulus dan Paulus mengatakan bahwa kunjungan itu menyegarkan roh gereja Korintus juga, atau membuat gereja bersukacita. Paulus mengatakan ini karena Stefanus, Fortunatus, dan Akhaikus dapat membawa surat Paulus kembali ke gereja Korintus.</w:t>
      </w:r>
    </w:p>
    <w:p>
      <w:pPr/>
      <w:r>
        <w:rPr>
          <w:lang w:val="id_ID" w:bidi="id_ID"/>
        </w:rPr>
      </w:r>
      <w:r>
        <w:rPr>
          <w:lang w:val="id_ID" w:bidi="id_ID"/>
        </w:rPr>
        <w:t xml:space="preserve">Berhenti di sini dan diskusikan pertanyaan ini dalam kelompok: Ceritakan tentang saat seorang teman baik atau anggota keluarga yang sudah lama tidak Anda temui datang dari jauh untuk mengunjungi Anda. Jelaskan bagaimana perasaan Anda ketika Anda melihat mereka. Hentikan sebentar audio ini di sini. </w:t>
      </w:r>
    </w:p>
    <w:p>
      <w:pPr/>
      <w:r>
        <w:rPr>
          <w:lang w:val="id_ID" w:bidi="id_ID"/>
        </w:rPr>
      </w:r>
      <w:r>
        <w:rPr>
          <w:lang w:val="id_ID" w:bidi="id_ID"/>
        </w:rPr>
        <w:t>Terakhir, Paulus menyuruh orang-orang percaya untuk mengenali orang-orang seperti Stefanus, Fortunatus, dan Akhaikus. Paulus bermaksud orang-orang percaya harus memperhatikan, dan mendengarkan, orang-orang seperti mereka, yang dengan rendah hati melayani gereja dengan melakukan pekerjaan Allah. Sebelumnya, Paulus telah memperingatkan orang-orang percaya untuk tidak menghormati atau mengikuti orang-orang karena betapa bijaksana orang-orang itu, betapa kaya mereka, atau betapa pentingnya mereka. Tetapi sekarang Paulus menunjukkan kepada orang-orang percaya seperti apa orang yang harus diikuti orang-orang percaya.</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16:13–18 dalam terjemahan yang paling mudah dimengerti.</w:t>
      </w:r>
    </w:p>
    <w:p>
      <w:pPr/>
      <w:r>
        <w:rPr>
          <w:lang w:val="id_ID" w:bidi="id_ID"/>
        </w:rPr>
      </w:r>
      <w:r>
        <w:rPr>
          <w:lang w:val="id_ID" w:bidi="id_ID"/>
        </w:rPr>
        <w:t>Dalam tahap ini, kelompok akan menentukan bagian, tokoh, dan latar dari perikop ini. Selanjutnya, kelompok akan memvisualisasikan perikop ini.</w:t>
      </w:r>
    </w:p>
    <w:p>
      <w:pPr/>
      <w:r>
        <w:rPr>
          <w:lang w:val="id_ID" w:bidi="id_ID"/>
        </w:rPr>
      </w:r>
      <w:r>
        <w:rPr>
          <w:lang w:val="id_ID" w:bidi="id_ID"/>
        </w:rPr>
        <w:t>Perikop ini mempunyai dua bagian.</w:t>
      </w:r>
    </w:p>
    <w:p>
      <w:pPr/>
      <w:r>
        <w:rPr>
          <w:lang w:val="id_ID" w:bidi="id_ID"/>
        </w:rPr>
      </w:r>
      <w:r>
        <w:rPr>
          <w:b/>
          <w:lang w:val="id_ID" w:bidi="id_ID"/>
        </w:rPr>
        <w:t>Pada bagian pertama:</w:t>
      </w:r>
      <w:r>
        <w:rPr>
          <w:lang w:val="id_ID" w:bidi="id_ID"/>
        </w:rPr>
        <w:t xml:space="preserve"> Paulus memberikan lima perintah besar kepada gereja Korintus: Pertama, berjaga-jaga. Kedua, berdirilah teguh dalam iman. Ketiga, jadilah pemberani. Keempat, jadilah kuat. Kelima, tunjukkan kasih dalam semua yang Anda lakukan.</w:t>
      </w:r>
    </w:p>
    <w:p>
      <w:pPr/>
      <w:r>
        <w:rPr>
          <w:lang w:val="id_ID" w:bidi="id_ID"/>
        </w:rPr>
      </w:r>
      <w:r>
        <w:rPr>
          <w:b/>
          <w:lang w:val="id_ID" w:bidi="id_ID"/>
        </w:rPr>
        <w:t>Pada bagian kedua:</w:t>
      </w:r>
      <w:r>
        <w:rPr>
          <w:lang w:val="id_ID" w:bidi="id_ID"/>
        </w:rPr>
        <w:t xml:space="preserve"> Paulus berbicara tentang Stefanus dan rumah tangga Stefanus, yang adalah orang-orang percaya pertama di Akhaya dan yang telah melayani umat Allah. Paulus sangat meminta orang-orang percaya untuk tunduk kepada kepemimpinan Stefanus dan rumah tangga Stefanus. Paulus juga mengatakan bahwa Paulus senang ketika Stefanus, Fortunatus, dan Akhaikus datang untuk mengunjungi Paulus, karena kunjungan ini menyegarkan roh Paulus dan roh gereja Korintus juga. Akhirnya, Paulus mengatakan bahwa gereja harus menghormati orang-orang seperti mereka.</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Gereja di Korintus</w:t>
      </w:r>
    </w:p>
    <w:p>
      <w:pPr>
        <w:pStyle w:val="ListBullet"/>
        <w:spacing w:line="240" w:lineRule="auto"/>
        <w:ind w:left="720"/>
      </w:pPr>
      <w:r>
        <w:rPr>
          <w:lang w:val="id_ID" w:bidi="id_ID"/>
        </w:rPr>
      </w:r>
      <w:r>
        <w:rPr>
          <w:lang w:val="id_ID" w:bidi="id_ID"/>
        </w:rPr>
        <w:t>Rumah tangga Stefanus</w:t>
      </w:r>
    </w:p>
    <w:p>
      <w:pPr>
        <w:pStyle w:val="ListBullet"/>
        <w:spacing w:line="240" w:lineRule="auto"/>
        <w:ind w:left="720"/>
      </w:pPr>
      <w:r>
        <w:rPr>
          <w:lang w:val="id_ID" w:bidi="id_ID"/>
        </w:rPr>
      </w:r>
      <w:r>
        <w:rPr>
          <w:lang w:val="id_ID" w:bidi="id_ID"/>
        </w:rPr>
        <w:t>Stefanus</w:t>
      </w:r>
    </w:p>
    <w:p>
      <w:pPr>
        <w:pStyle w:val="ListBullet"/>
        <w:spacing w:line="240" w:lineRule="auto"/>
        <w:ind w:left="720"/>
      </w:pPr>
      <w:r>
        <w:rPr>
          <w:lang w:val="id_ID" w:bidi="id_ID"/>
        </w:rPr>
      </w:r>
      <w:r>
        <w:rPr>
          <w:lang w:val="id_ID" w:bidi="id_ID"/>
        </w:rPr>
        <w:t>Fortunatus</w:t>
      </w:r>
    </w:p>
    <w:p>
      <w:pPr>
        <w:pStyle w:val="ListBullet"/>
        <w:spacing w:line="240" w:lineRule="auto"/>
        <w:ind w:left="720"/>
      </w:pPr>
      <w:r>
        <w:rPr>
          <w:lang w:val="id_ID" w:bidi="id_ID"/>
        </w:rPr>
      </w:r>
      <w:r>
        <w:rPr>
          <w:lang w:val="id_ID" w:bidi="id_ID"/>
        </w:rPr>
        <w:t>Dan Akhaikus</w:t>
      </w:r>
    </w:p>
    <w:p>
      <w:pPr/>
      <w:r>
        <w:rPr>
          <w:lang w:val="id_ID" w:bidi="id_ID"/>
        </w:rPr>
      </w:r>
      <w:r>
        <w:rPr>
          <w:lang w:val="id_ID" w:bidi="id_ID"/>
        </w:rPr>
        <w:t>Pertama, pikirkan tentang bagian dari surat Paulus ini secara keseluruhan. Ingatlah bahwa Paulus telah menulis surat ini kepada gereja di Korintus untuk memperbaiki beberapa masalah. Beberapa masalah utama gereja adalah amoralitas seksual dan penyembahan berhala, serta kesombongan dan perpecahan tentang hikmat rohani. Dalam perikop ini, Paulus akan memberikan lima perintah menyeluruh kepada orang-orang percaya untuk membantu orang-orang percaya berpikir dan bertindak sebagaimana mestinya. Kemudian Paulus akan berbicara tentang orang-orang yang datang untuk mengunjungi Paulus dari gereja Korintus dan bagaimana gereja harus mengikuti teladan bagaimana orang-orang ini hidup.</w:t>
      </w:r>
    </w:p>
    <w:p>
      <w:pPr/>
      <w:r>
        <w:rPr>
          <w:lang w:val="id_ID" w:bidi="id_ID"/>
        </w:rPr>
      </w:r>
      <w:r>
        <w:rPr>
          <w:lang w:val="id_ID" w:bidi="id_ID"/>
        </w:rPr>
        <w:t>Paulus memulai bagian terakhir dari surat Paulus ini dengan sangat sederhana dan cepat. Paulus menulis dengan cara yang sama ketika Paulus mengakhiri surat-suratnya dalam kitab-kitab lain di Perjanjian Baru. Dalam setiap suratnya, Paulus mengakhiri dengan kata-kata yang mendorong orang-orang untuk segera mulai melakukan hal-hal yang Paulus perintahkan. Paulus ingin orang-orang memahami bahwa sangat penting untuk melakukan hal-hal ini.</w:t>
      </w:r>
    </w:p>
    <w:p>
      <w:pPr/>
      <w:r>
        <w:rPr>
          <w:lang w:val="id_ID" w:bidi="id_ID"/>
        </w:rPr>
      </w:r>
      <w:r>
        <w:rPr>
          <w:lang w:val="id_ID" w:bidi="id_ID"/>
        </w:rPr>
        <w:t xml:space="preserve">Berhenti di sini dan diskusikan pertanyaan ini dalam kelompok: Jika Anda menyampaikan beberapa gagasan penting kepada orang-orang, dan Anda ingin orang-orang itu segera pergi dan mulai bertindak berdasarkan gagasan itu, kata-kata apa yang akan Anda gunakan? Hentikan sebentar audio ini di sini. </w:t>
      </w:r>
    </w:p>
    <w:p>
      <w:pPr/>
      <w:r>
        <w:rPr>
          <w:lang w:val="id_ID" w:bidi="id_ID"/>
        </w:rPr>
      </w:r>
      <w:r>
        <w:rPr>
          <w:lang w:val="id_ID" w:bidi="id_ID"/>
        </w:rPr>
        <w:t>Pertama, Paulus memulai dengan menyuruh gereja untuk berjaga-jaga, agar waspada, atau agar siaga. Kitab-kitab lain dalam Alkitab, termasuk beberapa surat Paulus, menggunakan kata-kata yang sama ini untuk berbicara tentang kesiapan menyambut kedatangan Kristus kembali ke bumi dalam waktu dekat. Namun, orang lain menggunakan kata-kata yang sama untuk mengingatkan orang-orang percaya agar waspada terhadap kejahatan dan musuh, yaitu Setan. Paulus tidak mengatakan hal-hal mana yang Paulus perintahkan kepada gereja untuk waspadai, tetapi Paulus mungkin bermaksud bahwa gereja perlu siap ketika Yesus kembali, dan bahwa mereka perlu siap untuk berdiri teguh melawan kejahatan.</w:t>
      </w:r>
    </w:p>
    <w:p>
      <w:pPr/>
      <w:r>
        <w:rPr>
          <w:lang w:val="id_ID" w:bidi="id_ID"/>
        </w:rPr>
      </w:r>
      <w:r>
        <w:rPr>
          <w:lang w:val="id_ID" w:bidi="id_ID"/>
        </w:rPr>
        <w:t xml:space="preserve">Berhenti di sini dan diskusikan pertanyaan ini dalam kelompok: Jika Anda ingin orang-orang memperhatikan dan waspada terhadap bahaya di sekitar, kata-kata apa yang akan Anda gunakan untuk memberi tahu orang-orang? Jika diperlukan, lihatlah kembali kisah yang Anda ceritakan pada langkah kedua untuk melihat bagaimana Anda menggambarkan ini. Hentikan sebentar audio ini di sini. </w:t>
      </w:r>
    </w:p>
    <w:p>
      <w:pPr/>
      <w:r>
        <w:rPr>
          <w:lang w:val="id_ID" w:bidi="id_ID"/>
        </w:rPr>
      </w:r>
      <w:r>
        <w:rPr>
          <w:lang w:val="id_ID" w:bidi="id_ID"/>
        </w:rPr>
        <w:t>Kedua, Paulus menyuruh orang-orang percaya untuk berpegang teguh pada iman orang-orang percaya. Bersikap teguh adalah ungkapan khusus yang berarti tidak mengubah cara Anda berpikir atau bertindak bahkan jika seseorang mencoba memaksa Anda untuk berubah. Dalam bahasa aslinya, kata-kata khusus yang digunakan Paulus dapat berarti orang-orang percaya harus berpegang teguh dengan terus percaya kepada ajaran-ajaran tentang Kristus, atau kata-kata tersebut dapat berarti agar tetap teguh dengan terus percaya kepada Allah dan Kristus. Anda akan mengingat bahwa Paulus menggunakan bahasa khusus ini sebelumnya dalam surat ini. Paulus juga menggunakan bahasa ini dalam beberapa surat Paulus yang lain dalam Perjanjian Baru.</w:t>
      </w:r>
    </w:p>
    <w:p>
      <w:pPr/>
      <w:r>
        <w:rPr>
          <w:lang w:val="id_ID" w:bidi="id_ID"/>
        </w:rPr>
      </w:r>
      <w:r>
        <w:rPr>
          <w:lang w:val="id_ID" w:bidi="id_ID"/>
        </w:rPr>
        <w:t xml:space="preserve">Berhenti di sini dan diskusikan pertanyaan ini dalam kelompok: Jika Anda ingin mengatakan bahwa orang-orang terus percaya kepada hal-hal yang benar bahkan ketika orang lain menekan mereka untuk percaya kepada hal-hal yang tidak benar, bagaimana Anda mengatakannya? Hentikan sebentar audio ini di sini. </w:t>
      </w:r>
    </w:p>
    <w:p>
      <w:pPr/>
      <w:r>
        <w:rPr>
          <w:lang w:val="id_ID" w:bidi="id_ID"/>
        </w:rPr>
      </w:r>
      <w:r>
        <w:rPr>
          <w:lang w:val="id_ID" w:bidi="id_ID"/>
        </w:rPr>
        <w:t>Ketiga, Paulus mengatakan untuk berani, atau gagah perkasa. Dalam bahasa aslinya, kata yang digunakan Paulus tidak ditemukan di tempat lain dalam Perjanjian Baru. Namun, kata ini dapat ditemukan di banyak tempat dalam Perjanjian Lama, hampir selalu bersama dengan kata-kata lain yang berarti "menjadi kuat." Paulus mendorong orang-orang percaya di gereja untuk memiliki keberanian ketika orang-orang percaya dikelilingi oleh bahaya, terutama dari musuh-musuh orang-orang percaya yang ingin menyakiti orang-orang percaya, atau ingin orang-orang percaya tidak menaati Allah.</w:t>
      </w:r>
    </w:p>
    <w:p>
      <w:pPr/>
      <w:r>
        <w:rPr>
          <w:lang w:val="id_ID" w:bidi="id_ID"/>
        </w:rPr>
      </w:r>
      <w:r>
        <w:rPr>
          <w:lang w:val="id_ID" w:bidi="id_ID"/>
        </w:rPr>
        <w:t xml:space="preserve">Berhenti di sini dan diskusikan pertanyaan ini dalam kelompok: Jika Anda ingin menyuruh orang-orang agar tidak takut kepada musuh mereka, bagaimana Anda mengatakannya? Hentikan sebentar audio ini di sini. </w:t>
      </w:r>
    </w:p>
    <w:p>
      <w:pPr/>
      <w:r>
        <w:rPr>
          <w:lang w:val="id_ID" w:bidi="id_ID"/>
        </w:rPr>
      </w:r>
      <w:r>
        <w:rPr>
          <w:lang w:val="id_ID" w:bidi="id_ID"/>
        </w:rPr>
        <w:t>Keempat, Paulus berpesan agar kita menjadi kuat. Paulus bermaksud menjadi kuat dalam iman, atau memiliki kekuatan rohani, bukan kekuatan fisik. Orang-orang percaya membutuhkan kekuatan ini, serta keberanian yang telah Paulus bicarakan, untuk berdiri teguh melawan godaan untuk berbuat cabul, menyembah berhala, dan melakukan hal-hal berdosa lainnya seperti yang dilakukan banyak orang Korintus.</w:t>
      </w:r>
    </w:p>
    <w:p>
      <w:pPr/>
      <w:r>
        <w:rPr>
          <w:lang w:val="id_ID" w:bidi="id_ID"/>
        </w:rPr>
      </w:r>
      <w:r>
        <w:rPr>
          <w:lang w:val="id_ID" w:bidi="id_ID"/>
        </w:rPr>
        <w:t>Kelima, Paulus mengatakan kepada orang-orang percaya, "Lakukanlah segala sesuatu yang kamu lakukan dalam kasih." Paulus bermaksud bahwa orang-orang percaya harus melakukan segala sesuatu dengan cara yang penuh kasih, atau dengan roh yang penuh kasih. Dalam bahasa aslinya, kata yang digunakan Paulus untuk kasih berarti mengasihi seseorang berdasarkan penghargaan yang tulus dan rasa hormat yang tinggi kepada orang itu. Perintah ini berbeda dari empat perintah pertama Paulus. Dalam bahasa aslinya, kata-kata yang digunakan Paulus dalam empat perintah pertama menunjukkan bahwa Paulus sedang berbicara kepada semua orang percaya bersama sebagai satu kelompok. Tetapi dalam perintah kelima ini, Paulus menggunakan kata-kata yang menunjukkan Paulus sedang berbicara kepada setiap orang secara perorangan. Dengan melakukan ini, Paulus mengatakan kepada setiap orang percaya bahwa mereka harus belajar memperlakukan orang lain dengan kasih seperti ini jika setiap orang percaya ingin menjadi lebih rohani. Anda akan mengingat bahwa orang-orang percaya berpikir bahwa menjadi lebih rohani berarti belajar mengucapkan kata-kata yang terdengar bijaksana, dan bahwa orang-orang percaya telah bermegah serta terpecah belah karena mengikuti para pemimpin yang berbeda dalam gereja. Tetapi Paulus mengatakan bahwa orang-orang percaya seharusnya memperlakukan satu sama lain dengan kasih dan penghargaan yang tulus jika orang-orang percaya ingin menjadi benar-benar rohani.</w:t>
      </w:r>
    </w:p>
    <w:p>
      <w:pPr/>
      <w:r>
        <w:rPr>
          <w:lang w:val="id_ID" w:bidi="id_ID"/>
        </w:rPr>
      </w:r>
      <w:r>
        <w:rPr>
          <w:lang w:val="id_ID" w:bidi="id_ID"/>
        </w:rPr>
        <w:t xml:space="preserve">Berhenti di sini dan diskusikan pertanyaan ini dalam kelompok: Ceritakan kisah tentang seseorang yang memperlakukan orang lain dengan jenis kasih yang menunjukkan bahwa orang ini benar-benar mengapresiasi dan menghargai mereka. Tindakan apa yang dilakukan orang ini, atau kata-kata apa yang dikatakan orang ini, yang menunjukkan orang ini mengasihi orang lain? Hentikan sebentar audio ini di sini. </w:t>
      </w:r>
    </w:p>
    <w:p>
      <w:pPr/>
      <w:r>
        <w:rPr>
          <w:lang w:val="id_ID" w:bidi="id_ID"/>
        </w:rPr>
      </w:r>
      <w:r>
        <w:rPr>
          <w:lang w:val="id_ID" w:bidi="id_ID"/>
        </w:rPr>
        <w:t>Paulus berkata, "Sekarang saya mendesak kalian, saudara-saudara." Dengan kata-kata ini, Paulus menunjukkan bahwa Paulus akan meminta orang-orang percaya untuk melakukan sesuatu, tetapi pertama-tama Paulus akan mengingatkan orang-orang percaya tentang beberapa informasi latar belakang yang penting. Selanjutnya Paulus berkata, "Kamu tahu bahwa rumah tangga Stefanus adalah buah pertama di Akhaya, dan bahwa mereka telah mengabdikan diri untuk melayani umat Tuhan." Anda akan mengingat bahwa pada awal surat Paulus, Paulus menyebutkan bagaimana Paulus telah membaptis rumah tangga Stefanus ketika Paulus berada di Korintus. Jadi ketika Paulus mengatakan bahwa rumah tangga Stefanus adalah buah pertama, Paulus menggunakan bahasa khusus untuk mengartikan bahwa orang-orang dalam rumah tangga Stefanus adalah orang-orang percaya pertama di Akhaya, sama seperti sebuah tanaman yang menghasilkan beberapa buah dan kemudian terus menghasilkan lebih banyak lagi. Tidak seperti orang-orang percaya yang telah menyombongkan diri dan memecah belah gereja, Paulus mengatakan bahwa orang-orang dalam rumah tangga Stefanus telah mengabdikan diri mereka untuk melayani dan membantu umat Allah.</w:t>
      </w:r>
    </w:p>
    <w:p>
      <w:pPr/>
      <w:r>
        <w:rPr>
          <w:lang w:val="id_ID" w:bidi="id_ID"/>
        </w:rPr>
      </w:r>
      <w:r>
        <w:rPr>
          <w:lang w:val="id_ID" w:bidi="id_ID"/>
        </w:rPr>
        <w:t xml:space="preserve">Berhenti di sini dan diskusikan pertanyaan ini dalam kelompok: Ketika Anda berbicara tentang hal pertama yang baik yang akan terus terjadi, seperti buah pertama yang tumbuh pada tanaman, kata-kata apa yang Anda gunakan dalam bahasa Anda? Hentikan sebentar audio ini di sini. </w:t>
      </w:r>
    </w:p>
    <w:p>
      <w:pPr/>
      <w:r>
        <w:rPr>
          <w:lang w:val="id_ID" w:bidi="id_ID"/>
        </w:rPr>
      </w:r>
      <w:r>
        <w:rPr>
          <w:lang w:val="id_ID" w:bidi="id_ID"/>
        </w:rPr>
        <w:t>Sekarang Paulus selesai mengatakan apa yang Paulus ingin gereja lakukan. Paulus mendesak, atau sangat meminta, orang-orang percaya untuk mengikuti para pemimpin dalam gereja seperti anggota rumah tangga Stefanus, dan orang lain yang bekerja keras untuk membantu dan menyediakan hal-hal yang dibutuhkan orang-orang percaya lainnya.</w:t>
      </w:r>
    </w:p>
    <w:p>
      <w:pPr/>
      <w:r>
        <w:rPr>
          <w:lang w:val="id_ID" w:bidi="id_ID"/>
        </w:rPr>
      </w:r>
      <w:r>
        <w:rPr>
          <w:lang w:val="id_ID" w:bidi="id_ID"/>
        </w:rPr>
        <w:t>Paulus mengatakan bahwa Paulus bersukacita, atau sangat senang, ketika Stefanus, Fortunatus, dan Akhaikus melakukan perjalanan untuk mengunjungi Paulus. Paulus mengatakan ini karena melihat Stefanus, Fortunatus, dan Akhaikus adalah seperti melihat seluruh gereja. Karena orang-orang ini membawa berita kepada Paulus tentang apa yang terjadi dalam gereja di Korintus, Paulus dapat menulis surat ini dan mengirimnya kembali ke Korintus sehingga gereja dapat membacanya. Jadi Paulus mengatakan bahwa Stefanus, Fortunatus, dan Akhaikus menyegarkan roh Paulus dan roh gereja juga. Paulus bermaksud bahwa berkomunikasi satu sama lain telah menyemangati baik Paulus maupun gereja.</w:t>
      </w:r>
    </w:p>
    <w:p>
      <w:pPr/>
      <w:r>
        <w:rPr>
          <w:lang w:val="id_ID" w:bidi="id_ID"/>
        </w:rPr>
      </w:r>
      <w:r>
        <w:rPr>
          <w:lang w:val="id_ID" w:bidi="id_ID"/>
        </w:rPr>
        <w:t xml:space="preserve">Berhenti di sini dan diskusikan pertanyaan ini dalam kelompok: Jika teman atau keluarga yang Anda kasihi mengunjungi Anda setelah sekian lama tidak bertemu, kata-kata apa yang Anda gunakan untuk menggambarkan perasaan Anda saat Anda saling bertemu? Jika diperlukan, lihatlah kembali kisah yang Anda ceritakan pada langkah kedua untuk melihat bagaimana Anda menggambarkan ini. Hentikan sebentar audio ini di sini. </w:t>
      </w:r>
    </w:p>
    <w:p>
      <w:pPr/>
      <w:r>
        <w:rPr>
          <w:lang w:val="id_ID" w:bidi="id_ID"/>
        </w:rPr>
      </w:r>
      <w:r>
        <w:rPr>
          <w:lang w:val="id_ID" w:bidi="id_ID"/>
        </w:rPr>
        <w:t>Akhirnya, Paulus menyuruh gereja untuk mengenali, atau memperhatikan, Stefanus, Fortunatus, dan Akhaikus, serta siapa pun yang melakukan hal-hal seperti yang dilakukan orang-orang ini.</w:t>
      </w:r>
    </w:p>
    <w:p>
      <w:pPr/>
      <w:r>
        <w:rPr>
          <w:lang w:val="id_ID" w:bidi="id_ID"/>
        </w:rPr>
      </w:r>
      <w:r>
        <w:rPr>
          <w:lang w:val="id_ID" w:bidi="id_ID"/>
        </w:rPr>
        <w:t>Sekarang, kelompok harus membuat papan cerita, menggambar, atau menggunakan benda-benda untuk memvisualisasikan perikop ini dan tindakan-tindakan yang ada di dalamnya. Ketika Anda melakukan ini, Anda mungkin ingin menggunakan gambar, benda-benda, atau bahkan orang-orang untuk mewakili Paulus, gereja di Korintus, rumah tangga Stefanus, Stefanus, Fortunatus, dan Akhaikus.</w:t>
      </w:r>
    </w:p>
    <w:p>
      <w:pPr/>
      <w:r>
        <w:rPr>
          <w:lang w:val="id_ID" w:bidi="id_ID"/>
        </w:rPr>
      </w:r>
      <w:r>
        <w:rPr>
          <w:lang w:val="id_ID" w:bidi="id_ID"/>
        </w:rPr>
        <w:t>Pilihlah orang, gambar, atau benda untuk mewakili masing-masing hal ini. Ketika Anda mulai menceritakan kembali kisah ayat-ayat ini, ingatlah bahwa Paulus sedang memberikan perintah kepada orang-orang percaya untuk membantu mereka berpikir dan bertindak secara berbeda, dan Paulus sedang menunjukkan kepada mereka jenis orang dan perilaku yang harus mereka ikuti. Anda mungkin ingin memerankan kata-kata dan tindakan dari masing-masing dari lima perintah yang diberikan Paulus. Misalnya, Anda dapat meminta seseorang berjaga-jaga untuk mengawasi musuh. Anda dapat meminta seseorang berdiri teguh sementara yang lain mencoba menekan orang itu agar berbalik ke arah lain atau jatuh. Anda mungkin meminta seseorang berpura-pura berani, sementara yang lain bertindak seolah-olah mereka menyerang atau mencoba menakut-nakuti orang tersebut. Anda juga dapat membuat seseorang berpura-pura kuat sementara yang lain mencoba menggoda orang itu untuk melakukan hal-hal yang salah. Kemudian Anda dapat meminta Paulus menunjukkan kepada setiap orang bagaimana orang itu perlu memperlakukan orang lain dengan kasih. Setelah itu, Anda dapat memerankan bagaimana anggota rumah tangga Stefanus melayani gereja, dan meminta Paulus menunjukkan kepada gereja untuk mengikuti para pemimpin seperti orang-orang ini. Anda dapat meminta Stefanus, Fortunatus, dan Akhaikus melakukan perjalanan kepada Paulus dan menceritakan kepada Paulus tentang hal-hal yang terjadi di gereja di Korintus. Anda dapat meminta Paulus menulis suratnya dan kemudian meminta Stefanus, Fortunatus, dan Akhaikus membawanya kembali ke gereja sehingga semua orang dapat mendengar apa yang ditulis oleh Paulus. Dan kemudian Anda bisa meminta Paulus menunjukkan kepada gereja agar mendengarkan dan bertindak seperti Stefanus, Fortunatus, dan Akhaikus, serta orang lain seperti mereka.</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16:13–18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mempunyai dua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Gereja di Korintus</w:t>
      </w:r>
    </w:p>
    <w:p>
      <w:pPr>
        <w:pStyle w:val="ListBullet"/>
        <w:spacing w:line="240" w:lineRule="auto"/>
        <w:ind w:left="720"/>
      </w:pPr>
      <w:r>
        <w:rPr>
          <w:lang w:val="id_ID" w:bidi="id_ID"/>
        </w:rPr>
      </w:r>
      <w:r>
        <w:rPr>
          <w:lang w:val="id_ID" w:bidi="id_ID"/>
        </w:rPr>
        <w:t>Rumah tangga Stefanus</w:t>
      </w:r>
    </w:p>
    <w:p>
      <w:pPr>
        <w:pStyle w:val="ListBullet"/>
        <w:spacing w:line="240" w:lineRule="auto"/>
        <w:ind w:left="720"/>
      </w:pPr>
      <w:r>
        <w:rPr>
          <w:lang w:val="id_ID" w:bidi="id_ID"/>
        </w:rPr>
      </w:r>
      <w:r>
        <w:rPr>
          <w:lang w:val="id_ID" w:bidi="id_ID"/>
        </w:rPr>
        <w:t>Stefanus</w:t>
      </w:r>
    </w:p>
    <w:p>
      <w:pPr>
        <w:pStyle w:val="ListBullet"/>
        <w:spacing w:line="240" w:lineRule="auto"/>
        <w:ind w:left="720"/>
      </w:pPr>
      <w:r>
        <w:rPr>
          <w:lang w:val="id_ID" w:bidi="id_ID"/>
        </w:rPr>
      </w:r>
      <w:r>
        <w:rPr>
          <w:lang w:val="id_ID" w:bidi="id_ID"/>
        </w:rPr>
        <w:t>Fortunatus</w:t>
      </w:r>
    </w:p>
    <w:p>
      <w:pPr>
        <w:pStyle w:val="ListBullet"/>
        <w:spacing w:line="240" w:lineRule="auto"/>
        <w:ind w:left="720"/>
      </w:pPr>
      <w:r>
        <w:rPr>
          <w:lang w:val="id_ID" w:bidi="id_ID"/>
        </w:rPr>
      </w:r>
      <w:r>
        <w:rPr>
          <w:lang w:val="id_ID" w:bidi="id_ID"/>
        </w:rPr>
        <w:t>Dan Akhaikus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Paulus berkata, "Berjaga-jagalah. Berdirilah teguh dalam iman. Jadilah pemberani. Jadilah kuat."</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Tanyakan kepada orang-orang yang berperan sebagai orang percaya di gereja, "Apa yang sedang kalian rasakan atau pikirkan?"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"Tunjukkan kasih dalam semua yang Anda lakukan."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"Anggota rumah tangga Stefanus telah memberikan diri mereka untuk melayani umat Allah. Jadi saya mendesak kalian untuk mengikuti para pemimpin seperti rumah tangga Stefanus dan siapa pun yang bekerja keras untuk melakukan pekerjaan yang sama dengan yang mereka lakukan!"</w:t>
      </w:r>
    </w:p>
    <w:p>
      <w:pPr>
        <w:pStyle w:val="ListBullet"/>
        <w:spacing w:line="240" w:lineRule="auto"/>
        <w:ind w:left="720"/>
      </w:pPr>
      <w:r>
        <w:rPr>
          <w:lang w:val="id_ID" w:bidi="id_ID"/>
        </w:rPr>
      </w:r>
      <w:r>
        <w:rPr>
          <w:lang w:val="id_ID" w:bidi="id_ID"/>
        </w:rPr>
        <w:t>Tanyakan kepada orang-orang yang berperan sebagai orang percaya di gereja, "Apa yang sedang kalian rasakan atau pikirkan?" Orang-orang mungkin menjawab hal-hal seperti:</w:t>
      </w:r>
    </w:p>
    <w:p>
      <w:pPr>
        <w:pStyle w:val="ListBullet"/>
        <w:spacing w:line="240" w:lineRule="auto"/>
        <w:ind w:left="720"/>
      </w:pPr>
      <w:r>
        <w:rPr>
          <w:lang w:val="id_ID" w:bidi="id_ID"/>
        </w:rPr>
      </w:r>
      <w:r>
        <w:rPr>
          <w:lang w:val="id_ID" w:bidi="id_ID"/>
        </w:rPr>
        <w:t>Tanyakan kepada orang-orang yang berperan sebagai anggota rumah tangga Stefanus, "Apa yang Anda rasakan atau pikirkan?"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Paulus berkata, "Saya sangat senang karena Stefanus, Fortunatus, dan Akhaikus datang ke sini. Dikunjungi oleh orang-orang ini rasanya seperti ada Anda di sini. Orang-orang ini telah menyemangati saya, dan saya yakin orang-orang ini telah menyemangati Anda juga. Tunjukkan rasa hormat kepada orang-orang yang melakukan hal-hal seperti yang dilakukan orang-orang ini."</w:t>
      </w:r>
    </w:p>
    <w:p>
      <w:pPr>
        <w:pStyle w:val="ListBullet"/>
        <w:spacing w:line="240" w:lineRule="auto"/>
        <w:ind w:left="720"/>
      </w:pPr>
      <w:r>
        <w:rPr>
          <w:lang w:val="id_ID" w:bidi="id_ID"/>
        </w:rPr>
      </w:r>
      <w:r>
        <w:rPr>
          <w:lang w:val="id_ID" w:bidi="id_ID"/>
        </w:rPr>
        <w:t>Tanyakan kepada orang-orang yang berperan sebagai orang percaya di gereja, "Apa yang sedang kalian rasakan atau pikirkan?" Orang-orang mungkin menjawab hal-hal seperti:</w:t>
      </w:r>
    </w:p>
    <w:p>
      <w:pPr>
        <w:pStyle w:val="ListBullet"/>
        <w:spacing w:line="240" w:lineRule="auto"/>
        <w:ind w:left="720"/>
      </w:pPr>
      <w:r>
        <w:rPr>
          <w:lang w:val="id_ID" w:bidi="id_ID"/>
        </w:rPr>
      </w:r>
      <w:r>
        <w:rPr>
          <w:lang w:val="id_ID" w:bidi="id_ID"/>
        </w:rPr>
        <w:t>Tanyakan kepada orang-orang yang memerankan Stefanus, Fortunatus, dan Akhaikus, "Apa yang kalian rasakan atau pikirkan?" Orang-orang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16:13–18 dalam terjemahan yang paling mudah dimengerti.</w:t>
      </w:r>
    </w:p>
    <w:p>
      <w:pPr/>
      <w:r>
        <w:rPr>
          <w:lang w:val="id_ID" w:bidi="id_ID"/>
        </w:rPr>
      </w:r>
      <w:r>
        <w:rPr>
          <w:lang w:val="id_ID" w:bidi="id_ID"/>
        </w:rPr>
        <w:t>Dalam tahap ini, kelompok akan membahas istilah-istilah kunci dan kata-kata dalam perikop ini.</w:t>
      </w:r>
    </w:p>
    <w:p>
      <w:pPr/>
      <w:r>
        <w:rPr>
          <w:lang w:val="id_ID" w:bidi="id_ID"/>
        </w:rPr>
      </w:r>
      <w:r>
        <w:rPr>
          <w:lang w:val="id_ID" w:bidi="id_ID"/>
        </w:rPr>
        <w:t>Paulus memulai perikop ini dengan mengatakan kepada gereja untuk "berjaga-jaga." Ini adalah bahasa khusus yang berarti tetap terjaga dan waspada dan berhati-hati terhadap apa yang terjadi di sekitar Anda, seperti seorang prajurit yang waspada terhadap serangan musuh.</w:t>
      </w:r>
    </w:p>
    <w:p>
      <w:pPr/>
      <w:r>
        <w:rPr>
          <w:lang w:val="id_ID" w:bidi="id_ID"/>
        </w:rPr>
      </w:r>
      <w:r>
        <w:rPr>
          <w:lang w:val="id_ID" w:bidi="id_ID"/>
        </w:rPr>
        <w:t xml:space="preserve">Berhenti di sini dan diskusikan dalam kelompok kata atau istilah yang akan Anda gunakan untuk </w:t>
      </w:r>
      <w:r>
        <w:rPr>
          <w:b/>
          <w:lang w:val="id_ID" w:bidi="id_ID"/>
        </w:rPr>
        <w:t>"berjaga-jaga"</w:t>
      </w:r>
      <w:r>
        <w:rPr>
          <w:lang w:val="id_ID" w:bidi="id_ID"/>
        </w:rPr>
        <w:t xml:space="preserve">. Jika Anda telah menerjemahkan frasa ini di kitab lain dari Alkitab, pakailah kata yang sama dengan yang Anda pakai di sana. Hentikan sebentar audio ini di sini. </w:t>
      </w:r>
    </w:p>
    <w:p>
      <w:pPr/>
      <w:r>
        <w:rPr>
          <w:lang w:val="id_ID" w:bidi="id_ID"/>
        </w:rPr>
      </w:r>
      <w:r>
        <w:rPr>
          <w:lang w:val="id_ID" w:bidi="id_ID"/>
        </w:rPr>
        <w:t xml:space="preserve">Paulus juga mengatakan untuk </w:t>
      </w:r>
      <w:r>
        <w:rPr>
          <w:b/>
          <w:lang w:val="id_ID" w:bidi="id_ID"/>
        </w:rPr>
        <w:t>berdiri teguh</w:t>
      </w:r>
      <w:r>
        <w:rPr>
          <w:lang w:val="id_ID" w:bidi="id_ID"/>
        </w:rPr>
        <w:t xml:space="preserve"> dalam </w:t>
      </w:r>
      <w:r>
        <w:rPr>
          <w:b/>
          <w:lang w:val="id_ID" w:bidi="id_ID"/>
        </w:rPr>
        <w:t>iman</w:t>
      </w:r>
      <w:r>
        <w:rPr>
          <w:lang w:val="id_ID" w:bidi="id_ID"/>
        </w:rPr>
        <w:t xml:space="preserve">. Ini adalah bahasa khusus yang berarti tidak mengubah cara Anda berpikir atau bertindak ketika Anda mengikuti Allah bahkan jika seseorang mencoba memaksa Anda untuk berubah. Ini sama seperti seseorang yang terus berdiri di satu tempat bahkan jika orang-orang mencoba mendorong orang itu ke bawah. Gunakan kata atau frasa yang sama untuk "berdiri teguh" seperti yang Anda gunakan pada perikop sebelumnya. Lihat Daftar Kata Utama untuk informasi lebih lanjut tentang </w:t>
      </w:r>
      <w:r>
        <w:rPr>
          <w:lang w:val="id_ID" w:bidi="id_ID"/>
        </w:rPr>
        <w:t>iman</w:t>
      </w:r>
      <w:r>
        <w:rPr>
          <w:lang w:val="id_ID" w:bidi="id_ID"/>
        </w:rPr>
        <w:t>, dan terjemahkan iman dengan cara yang sama seperti yang Anda lakukan pada perikop sebelumnya.</w:t>
      </w:r>
    </w:p>
    <w:p>
      <w:pPr/>
      <w:r>
        <w:rPr>
          <w:lang w:val="id_ID" w:bidi="id_ID"/>
        </w:rPr>
      </w:r>
      <w:r>
        <w:rPr>
          <w:lang w:val="id_ID" w:bidi="id_ID"/>
        </w:rPr>
        <w:t xml:space="preserve">Paulus mengatakan untuk melakukan segala sesuatu dalam </w:t>
      </w:r>
      <w:r>
        <w:rPr>
          <w:b/>
          <w:lang w:val="id_ID" w:bidi="id_ID"/>
        </w:rPr>
        <w:t>kasih</w:t>
      </w:r>
      <w:r>
        <w:rPr>
          <w:lang w:val="id_ID" w:bidi="id_ID"/>
        </w:rPr>
        <w:t xml:space="preserve">. Dalam bahasa aslinya, kata yang digunakan Paulus dalam perikop ini untuk kasih berarti memperlakukan orang-orang dengan kasih sayang dan kepedulian karena Anda benar-benar menghargai dan benar-benar menghormati orang itu. Seseorang yang mengasihi dengan cara ini tidak melakukan hal-hal yang jahat kepada orang lain, tetapi sebaliknya memperlakukan orang-orang seperti yang ia inginkan diperlakukan. Gunakan kata atau istilah yang sama untuk jenis kasih ini seperti yang Anda gunakan pada perikop sebelumnya. </w:t>
      </w:r>
    </w:p>
    <w:p>
      <w:pPr/>
      <w:r>
        <w:rPr>
          <w:lang w:val="id_ID" w:bidi="id_ID"/>
        </w:rPr>
      </w:r>
      <w:r>
        <w:rPr>
          <w:lang w:val="id_ID" w:bidi="id_ID"/>
        </w:rPr>
        <w:t xml:space="preserve">Paulus berkata, "Aku </w:t>
      </w:r>
      <w:r>
        <w:rPr>
          <w:b/>
          <w:lang w:val="id_ID" w:bidi="id_ID"/>
        </w:rPr>
        <w:t>mendesak</w:t>
      </w:r>
      <w:r>
        <w:rPr>
          <w:lang w:val="id_ID" w:bidi="id_ID"/>
        </w:rPr>
        <w:t xml:space="preserve"> kamu </w:t>
      </w:r>
      <w:r>
        <w:rPr>
          <w:b/>
          <w:lang w:val="id_ID" w:bidi="id_ID"/>
        </w:rPr>
        <w:t>saudara-saudara</w:t>
      </w:r>
      <w:r>
        <w:rPr>
          <w:lang w:val="id_ID" w:bidi="id_ID"/>
        </w:rPr>
        <w:t>." Mendesak berarti meminta dengan sungguh-sungguh, atau meminta menggunakan emosi yang kuat. Dalam bahasa aslinya, kata "saudara-saudara" ini bukan kata yang sama dengan saudara-saudara manusia yang lahir secara fisik dari ibu dan ayah yang sama. Sebaliknya, ini adalah bahasa khusus yang berarti sesama orang percaya kepada Kristus yang adalah bagian dari rumah tangga rohani yang sama. Gunakan kata atau istilah yang sama untuk kata mendesak dan saudara laki-laki atau saudara laki-laki dan perempuan seperti yang Anda gunakan pada bagian sebelumnya.</w:t>
      </w:r>
    </w:p>
    <w:p>
      <w:pPr/>
      <w:r>
        <w:rPr>
          <w:lang w:val="id_ID" w:bidi="id_ID"/>
        </w:rPr>
      </w:r>
      <w:r>
        <w:rPr>
          <w:lang w:val="id_ID" w:bidi="id_ID"/>
        </w:rPr>
        <w:t xml:space="preserve">Paulus mengatakan bahwa Stefanus dan </w:t>
      </w:r>
      <w:r>
        <w:rPr>
          <w:b/>
          <w:lang w:val="id_ID" w:bidi="id_ID"/>
        </w:rPr>
        <w:t>rumah tangga</w:t>
      </w:r>
      <w:r>
        <w:rPr>
          <w:lang w:val="id_ID" w:bidi="id_ID"/>
        </w:rPr>
        <w:t xml:space="preserve"> Stefanus adalah </w:t>
      </w:r>
      <w:r>
        <w:rPr>
          <w:b/>
          <w:lang w:val="id_ID" w:bidi="id_ID"/>
        </w:rPr>
        <w:t>buah pertama</w:t>
      </w:r>
      <w:r>
        <w:rPr>
          <w:lang w:val="id_ID" w:bidi="id_ID"/>
        </w:rPr>
        <w:t xml:space="preserve"> di Akhaya. Rumah tangga seseorang berarti siapa pun yang tinggal di rumah orang itu. Sebuah rumah tangga mungkin termasuk budak dan hamba serta anggota rumah tangga seseorang. Istilah buah pertama adalah bahasa khusus yang berarti orang-orang pertama yang bertobat menjadi orang Kristen. Ketika seseorang melihat beberapa buah pertama tumbuh di tanaman atau pohon, orang itu tahu bahwa lebih banyak buah akan segera tumbuh juga. Jadi dengan cara yang sama, Paulus mengatakan bahwa meskipun rumah tangga Stefanus mulai mengikuti Kristus terlebih dahulu, lebih banyak orang lagi akan menjadi orang Kristen di Akhaya. Gunakan kata atau istilah yang sama untuk rumah tangga dan buah pertama seperti yang Anda gunakan dalam perikop sebelumnya. Untuk informasi lebih lanjut tentang </w:t>
      </w:r>
      <w:r>
        <w:rPr>
          <w:lang w:val="id_ID" w:bidi="id_ID"/>
        </w:rPr>
        <w:t>rumah tangga</w:t>
      </w:r>
      <w:r>
        <w:rPr>
          <w:lang w:val="id_ID" w:bidi="id_ID"/>
        </w:rPr>
        <w:t>, lihat Daftar Kata Utama.</w:t>
      </w:r>
    </w:p>
    <w:p>
      <w:pPr/>
      <w:r>
        <w:rPr>
          <w:lang w:val="id_ID" w:bidi="id_ID"/>
        </w:rPr>
      </w:r>
      <w:r>
        <w:rPr>
          <w:lang w:val="id_ID" w:bidi="id_ID"/>
        </w:rPr>
        <w:t xml:space="preserve">Paulus mengatakan bahwa Stefanus dan anggota rumah tangga Stefanus </w:t>
      </w:r>
      <w:r>
        <w:rPr>
          <w:b/>
          <w:lang w:val="id_ID" w:bidi="id_ID"/>
        </w:rPr>
        <w:t>mengabdikan</w:t>
      </w:r>
      <w:r>
        <w:rPr>
          <w:lang w:val="id_ID" w:bidi="id_ID"/>
        </w:rPr>
        <w:t xml:space="preserve"> diri mereka untuk melayani </w:t>
      </w:r>
      <w:r>
        <w:rPr>
          <w:b/>
          <w:lang w:val="id_ID" w:bidi="id_ID"/>
        </w:rPr>
        <w:t>orang-orang kudus</w:t>
      </w:r>
      <w:r>
        <w:rPr>
          <w:lang w:val="id_ID" w:bidi="id_ID"/>
        </w:rPr>
        <w:t xml:space="preserve">. Kata orang-orang suci berarti orang-orang kudus, atau orang-orang yang telah Allah pisahkan untuk percaya kepada Allah. Gunakan kata atau frasa yang sama untuk orang-orang kudus seperti yang Anda gunakan pada perikop-perikop sebelumnya. Untuk informasi lebih lanjut tentang </w:t>
      </w:r>
      <w:r>
        <w:rPr>
          <w:lang w:val="id_ID" w:bidi="id_ID"/>
        </w:rPr>
        <w:t>orang-orang kudus</w:t>
      </w:r>
      <w:r>
        <w:rPr>
          <w:lang w:val="id_ID" w:bidi="id_ID"/>
        </w:rPr>
        <w:t>, lihat Daftar Kata Utama. Mengabdikan diri untuk melayani seseorang berarti memberikan waktu, energi, dan perhatian kepada orang atau kelompok orang tersebut. Itu berarti menunjukkan dedikasi dan kesetiaan saat Anda peduli atau mengupayakan kesejahteraan orang itu.</w:t>
      </w:r>
    </w:p>
    <w:p>
      <w:pPr/>
      <w:r>
        <w:rPr>
          <w:lang w:val="id_ID" w:bidi="id_ID"/>
        </w:rPr>
      </w:r>
      <w:r>
        <w:rPr>
          <w:lang w:val="id_ID" w:bidi="id_ID"/>
        </w:rPr>
        <w:t xml:space="preserve">Berhenti di sini dan diskusikan dalam kelompok kata atau frasa apa yang akan kalian gunakan untuk </w:t>
      </w:r>
      <w:r>
        <w:rPr>
          <w:b/>
          <w:lang w:val="id_ID" w:bidi="id_ID"/>
        </w:rPr>
        <w:t>pengabdian</w:t>
      </w:r>
      <w:r>
        <w:rPr>
          <w:lang w:val="id_ID" w:bidi="id_ID"/>
        </w:rPr>
        <w:t xml:space="preserve">. Jika Anda telah menerjemahkan frasa ini di kitab lain dari Alkitab, pakailah kata yang sama dengan yang Anda pakai di sana. Hentikan sebentar audio ini di sini. </w:t>
      </w:r>
    </w:p>
    <w:p>
      <w:pPr/>
      <w:r>
        <w:rPr>
          <w:lang w:val="id_ID" w:bidi="id_ID"/>
        </w:rPr>
      </w:r>
      <w:r>
        <w:rPr>
          <w:lang w:val="id_ID" w:bidi="id_ID"/>
        </w:rPr>
        <w:t xml:space="preserve">Paulus mengatakan bahwa Stefanus, Fortunatus, dan Akhaikus </w:t>
      </w:r>
      <w:r>
        <w:rPr>
          <w:b/>
          <w:lang w:val="id_ID" w:bidi="id_ID"/>
        </w:rPr>
        <w:t>menyegarkan</w:t>
      </w:r>
      <w:r>
        <w:rPr>
          <w:lang w:val="id_ID" w:bidi="id_ID"/>
        </w:rPr>
        <w:t xml:space="preserve"> </w:t>
      </w:r>
      <w:r>
        <w:rPr>
          <w:b/>
          <w:lang w:val="id_ID" w:bidi="id_ID"/>
        </w:rPr>
        <w:t>roh</w:t>
      </w:r>
      <w:r>
        <w:rPr>
          <w:lang w:val="id_ID" w:bidi="id_ID"/>
        </w:rPr>
        <w:t xml:space="preserve"> Paulus, atau batin Paulus. Gunakan kata yang sama untuk roh seseorang seperti yang telah Anda gunakan di perikop sebelumnya, dan lihatlah </w:t>
      </w:r>
      <w:r>
        <w:rPr>
          <w:lang w:val="id_ID" w:bidi="id_ID"/>
        </w:rPr>
        <w:t>roh</w:t>
      </w:r>
      <w:r>
        <w:rPr>
          <w:lang w:val="id_ID" w:bidi="id_ID"/>
        </w:rPr>
        <w:t xml:space="preserve"> di Daftar Kata Utama untuk informasi lebih lanjut. Dalam bahasa aslinya, kata yang digunakan Paulus untuk disegarkan berarti "memberikan ketenangan" atau menyemangati dan menguatkan. Ketika kata yang sama ini digunakan untuk berbicara tentang merasa segar secara fisik, itu berarti beristirahat dari pekerjaan.</w:t>
      </w:r>
    </w:p>
    <w:p>
      <w:pPr/>
      <w:r>
        <w:rPr>
          <w:lang w:val="id_ID" w:bidi="id_ID"/>
        </w:rPr>
      </w:r>
      <w:r>
        <w:rPr>
          <w:lang w:val="id_ID" w:bidi="id_ID"/>
        </w:rPr>
        <w:t xml:space="preserve">Berhenti di sini dan diskusikan dalam kelompok kata atau frasa apa yang akan Anda gunakan untuk </w:t>
      </w:r>
      <w:r>
        <w:rPr>
          <w:b/>
          <w:lang w:val="id_ID" w:bidi="id_ID"/>
        </w:rPr>
        <w:t>segar kembali</w:t>
      </w:r>
      <w:r>
        <w:rPr>
          <w:lang w:val="id_ID" w:bidi="id_ID"/>
        </w:rPr>
        <w:t xml:space="preserve">. Jika Anda telah menerjemahkan frasa ini di kitab lain dari Alkitab, pakailah kata yang sama dengan yang Anda pakai di sana. Hentikan sebentar audio ini di sini. </w:t>
      </w:r>
    </w:p>
    <w:p>
      <w:pPr/>
      <w:r>
        <w:rPr>
          <w:lang w:val="id_ID" w:bidi="id_ID"/>
        </w:rPr>
      </w:r>
      <w:r>
        <w:rPr>
          <w:lang w:val="id_ID" w:bidi="id_ID"/>
        </w:rPr>
        <w:t xml:space="preserve">Paulus menyelesaikan perikop ini dengan mengatakan kepada jemaat untuk </w:t>
      </w:r>
      <w:r>
        <w:rPr>
          <w:b/>
          <w:lang w:val="id_ID" w:bidi="id_ID"/>
        </w:rPr>
        <w:t>mengenali</w:t>
      </w:r>
      <w:r>
        <w:rPr>
          <w:lang w:val="id_ID" w:bidi="id_ID"/>
        </w:rPr>
        <w:t xml:space="preserve"> orang-orang seperti Stefanus, Fortunatus, dan Akhaikus karena bagaimana orang-orang ini melayani orang-orang percaya lainnya dengan rendah hati. Mengenali berarti mengakui, memperhatikan, mendengarkan, atau menghormati.</w:t>
      </w:r>
    </w:p>
    <w:p>
      <w:pPr/>
      <w:r>
        <w:rPr>
          <w:lang w:val="id_ID" w:bidi="id_ID"/>
        </w:rPr>
      </w:r>
      <w:r>
        <w:rPr>
          <w:lang w:val="id_ID" w:bidi="id_ID"/>
        </w:rPr>
        <w:t xml:space="preserve">Berhenti di sini dan diskusikan dalam kelompok kata atau frasa apa yang akan Anda gunakan untuk </w:t>
      </w:r>
      <w:r>
        <w:rPr>
          <w:b/>
          <w:lang w:val="id_ID" w:bidi="id_ID"/>
        </w:rPr>
        <w:t>mengenali</w:t>
      </w:r>
      <w:r>
        <w:rPr>
          <w:lang w:val="id_ID" w:bidi="id_ID"/>
        </w:rPr>
        <w:t>. Jika Anda telah menerjemahkan frasa ini di kitab lain dari Alkitab, pakailah kata yang sama dengan yang Anda pakai di sana.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urutan waktu,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 </w:t>
      </w:r>
    </w:p>
    <w:p>
      <w:pPr/>
      <w:r>
        <w:rPr>
          <w:lang w:val="id_ID" w:bidi="id_ID"/>
        </w:rPr>
      </w:r>
      <w:r>
        <w:rPr>
          <w:lang w:val="id_ID" w:bidi="id_ID"/>
        </w:rPr>
        <w:t xml:space="preserve">Selanjutnya, kelompok dapat memutuskan versi perikop milik siapa yang paling kalian sukai. Kalian mungkin memutuskan bahwa kalian menyukai cara salah satu anggota kelompok menceritakan suatu adegan, tetapi menyukai cara anggota kelompok lain menceritakan adegan lainnya. Hentikan sebentar audio ini di sini. </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p>
      <w:pPr/>
      <w:r>
        <w:rPr>
          <w:lang w:val="id_ID" w:bidi="id_ID"/>
        </w:rPr>
      </w:r>
    </w:p>
    <w:p>
      <w:pPr>
        <w:pStyle w:val="Heading2"/>
      </w:pPr>
      <w:r>
        <w:rPr>
          <w:lang w:val="id_ID" w:bidi="id_ID"/>
        </w:rPr>
        <w:t>1 Korintus 16:19–24</w:t>
      </w:r>
      <w:r>
        <w:rPr>
          <w:lang w:val="id_ID" w:bidi="id_ID"/>
        </w:rPr>
      </w:r>
    </w:p>
    <w:p>
      <w:pPr>
        <w:pStyle w:val="Heading3"/>
      </w:pPr>
      <w:r>
        <w:rPr>
          <w:lang w:val="id_ID" w:bidi="id_ID"/>
        </w:rPr>
        <w:t>Dengar dan Renungkan</w:t>
      </w:r>
    </w:p>
    <w:p>
      <w:pPr/>
      <w:r>
        <w:rPr>
          <w:lang w:val="id_ID" w:bidi="id_ID"/>
        </w:rPr>
      </w:r>
      <w:r>
        <w:rPr>
          <w:lang w:val="id_ID" w:bidi="id_ID"/>
        </w:rPr>
        <w:t>Pada langkah ini, dengarkan 1 Korintus 16:19–24 dan simpanlah dalam hatimu.</w:t>
      </w:r>
    </w:p>
    <w:p>
      <w:pPr/>
      <w:r>
        <w:rPr>
          <w:lang w:val="id_ID" w:bidi="id_ID"/>
        </w:rPr>
      </w:r>
      <w:r>
        <w:rPr>
          <w:lang w:val="id_ID" w:bidi="id_ID"/>
        </w:rPr>
        <w:t>Dengarkan versi audio dari 1 Korintus 16:19–24 sebanyak tiga kali, dalam tiga terjemahan yang berbeda, jika memungkinkan.</w:t>
      </w:r>
    </w:p>
    <w:p>
      <w:pPr/>
      <w:r>
        <w:rPr>
          <w:lang w:val="id_ID" w:bidi="id_ID"/>
        </w:rPr>
      </w:r>
      <w:r>
        <w:rPr>
          <w:lang w:val="id_ID" w:bidi="id_ID"/>
        </w:rPr>
        <w:t xml:space="preserve">Hentikan sebentar audio ini di sini. </w:t>
      </w:r>
    </w:p>
    <w:p>
      <w:pPr/>
      <w:r>
        <w:rPr>
          <w:lang w:val="id_ID" w:bidi="id_ID"/>
        </w:rPr>
      </w:r>
      <w:r>
        <w:rPr>
          <w:lang w:val="id_ID" w:bidi="id_ID"/>
        </w:rPr>
        <w:t>Sekarang, sebagai kelompok, diskusikanlah pertanyaan-pertanyaan berikut:</w:t>
      </w:r>
    </w:p>
    <w:p>
      <w:pPr>
        <w:pStyle w:val="ListBullet"/>
        <w:spacing w:line="240" w:lineRule="auto"/>
        <w:ind w:left="720"/>
      </w:pPr>
      <w:r>
        <w:rPr>
          <w:lang w:val="id_ID" w:bidi="id_ID"/>
        </w:rPr>
      </w:r>
      <w:r>
        <w:rPr>
          <w:lang w:val="id_ID" w:bidi="id_ID"/>
        </w:rPr>
        <w:t>Apa yang Anda sukai dari perikop ini? Hentikan sebentar audio ini di sini.</w:t>
      </w:r>
    </w:p>
    <w:p>
      <w:pPr>
        <w:pStyle w:val="ListBullet"/>
        <w:spacing w:line="240" w:lineRule="auto"/>
        <w:ind w:left="720"/>
      </w:pPr>
      <w:r>
        <w:rPr>
          <w:lang w:val="id_ID" w:bidi="id_ID"/>
        </w:rPr>
      </w:r>
      <w:r>
        <w:rPr>
          <w:lang w:val="id_ID" w:bidi="id_ID"/>
        </w:rPr>
        <w:t>Apa yang tidak Anda sukai atau tidak Anda mengerti dari perikop ini? Hentikan sebentar audio ini di sini.</w:t>
      </w:r>
    </w:p>
    <w:p>
      <w:pPr>
        <w:pStyle w:val="ListBullet"/>
        <w:spacing w:line="240" w:lineRule="auto"/>
        <w:ind w:left="720"/>
      </w:pPr>
      <w:r>
        <w:rPr>
          <w:lang w:val="id_ID" w:bidi="id_ID"/>
        </w:rPr>
      </w:r>
      <w:r>
        <w:rPr>
          <w:lang w:val="id_ID" w:bidi="id_ID"/>
        </w:rPr>
        <w:t>Apa yang perikop ini ceritakan kepada kita tentang Allah, Yesus, atau Roh Kudus? Hentikan sebentar audio ini di sini.</w:t>
      </w:r>
    </w:p>
    <w:p>
      <w:pPr>
        <w:pStyle w:val="ListBullet"/>
        <w:spacing w:line="240" w:lineRule="auto"/>
        <w:ind w:left="720"/>
      </w:pPr>
      <w:r>
        <w:rPr>
          <w:lang w:val="id_ID" w:bidi="id_ID"/>
        </w:rPr>
      </w:r>
      <w:r>
        <w:rPr>
          <w:lang w:val="id_ID" w:bidi="id_ID"/>
        </w:rPr>
        <w:t>Apa yang perikop ini ceritakan kepada kita tentang manusia? Hentikan sebentar audio ini di sini.</w:t>
      </w:r>
    </w:p>
    <w:p>
      <w:pPr>
        <w:pStyle w:val="ListBullet"/>
        <w:spacing w:line="240" w:lineRule="auto"/>
        <w:ind w:left="720"/>
      </w:pPr>
      <w:r>
        <w:rPr>
          <w:lang w:val="id_ID" w:bidi="id_ID"/>
        </w:rPr>
      </w:r>
      <w:r>
        <w:rPr>
          <w:lang w:val="id_ID" w:bidi="id_ID"/>
        </w:rPr>
        <w:t>Bagaimana perikop ini memengaruhi kehidupan kita sehari-hari? Hentikan sebentar audio ini di sini.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1 Korintus 16:19–24 dalam terjemahan yang paling mudah dimengerti.</w:t>
      </w:r>
    </w:p>
    <w:p>
      <w:pPr/>
      <w:r>
        <w:rPr>
          <w:lang w:val="id_ID" w:bidi="id_ID"/>
        </w:rPr>
      </w:r>
      <w:r>
        <w:rPr>
          <w:lang w:val="id_ID" w:bidi="id_ID"/>
        </w:rPr>
        <w:t>Paulus sekarang menyelesaikan suratnya. Paulus memberikan salam kepada orang-orang percaya di Korintus dari beberapa orang percaya lainnya. Ini berarti bahwa orang-orang ini ingin Paulus menyampaikan kepada orang-orang di Korintus bahwa orang-orang ini mengingat orang-orang di Korintus dan berharap agar orang-orang di Korintus dalam keadaan baik.</w:t>
      </w:r>
    </w:p>
    <w:p>
      <w:pPr/>
      <w:r>
        <w:rPr>
          <w:lang w:val="id_ID" w:bidi="id_ID"/>
        </w:rPr>
      </w:r>
      <w:r>
        <w:rPr>
          <w:lang w:val="id_ID" w:bidi="id_ID"/>
        </w:rPr>
        <w:t xml:space="preserve">Berhenti di sini dan, jika Anda suka, lakukan kegiatan ini: Minta tiga orang untuk berdiri di tempat yang berbeda di ruangan itu. Orang yang berada di salah satu ujung ruangan ingin menyampaikan sesuatu kepada orang-orang di sisi lain ruangan tersebut. Orang yang berada di salah satu ujung ruangan menyuruh orang yang berada di tengah untuk menyampaikan pesan tersebut. Hentikan sebentar audio ini di sini. </w:t>
      </w:r>
    </w:p>
    <w:p>
      <w:pPr/>
      <w:r>
        <w:rPr>
          <w:lang w:val="id_ID" w:bidi="id_ID"/>
        </w:rPr>
      </w:r>
      <w:r>
        <w:rPr>
          <w:lang w:val="id_ID" w:bidi="id_ID"/>
        </w:rPr>
        <w:t>Seperti dalam kegiatan ini, Paulus menyampaikan pesan dari orang-orang percaya di Asia kepada orang-orang percaya di Korintus.</w:t>
      </w:r>
    </w:p>
    <w:p>
      <w:pPr/>
      <w:r>
        <w:rPr>
          <w:lang w:val="id_ID" w:bidi="id_ID"/>
        </w:rPr>
      </w:r>
      <w:r>
        <w:rPr>
          <w:lang w:val="id_ID" w:bidi="id_ID"/>
        </w:rPr>
        <w:t>Pertama-tama Paulus memberikan salam dari orang-orang percaya di gereja-gereja di Asia. Asia adalah nama sebuah daerah tempat Paulus berada ketika Paulus menulis surat ini. Asia adalah bagian dari negara yang sekarang kita sebut Turki.</w:t>
      </w:r>
    </w:p>
    <w:p>
      <w:pPr/>
      <w:r>
        <w:rPr>
          <w:lang w:val="id_ID" w:bidi="id_ID"/>
        </w:rPr>
      </w:r>
      <w:r>
        <w:rPr>
          <w:lang w:val="id_ID" w:bidi="id_ID"/>
        </w:rPr>
        <w:t>Anda mungkin mengetahui beberapa surat lain yang ditulis Paulus. Salah satu surat ini adalah surat kepada orang-orang percaya di Efesus. Efesus berada di Asia. Paulus mungkin berada di Efesus ketika Paulus menulis suratnya kepada orang-orang di Korintus. Pada zaman Paulus, dibutuhkan waktu berminggu-minggu bagi seseorang untuk melakukan perjalanan dari Efesus ke Korintus. Ada perairan di antara Efesus dan Korintus, sehingga orang-orang harus menempuh sebagian perjalanan dengan perahu.</w:t>
      </w:r>
    </w:p>
    <w:p>
      <w:pPr/>
      <w:r>
        <w:rPr>
          <w:lang w:val="id_ID" w:bidi="id_ID"/>
        </w:rPr>
      </w:r>
      <w:r>
        <w:rPr>
          <w:lang w:val="id_ID" w:bidi="id_ID"/>
        </w:rPr>
        <w:t xml:space="preserve">Berhenti di sini dan lihatlah peta. Temukan Korintus di Akhaya, dan Efesus di Asia, di peta. Hentikan sebentar audio ini di sini. </w:t>
      </w:r>
    </w:p>
    <w:p>
      <w:pPr/>
      <w:r>
        <w:rPr>
          <w:lang w:val="id_ID" w:bidi="id_ID"/>
        </w:rPr>
      </w:r>
      <w:r>
        <w:rPr>
          <w:lang w:val="id_ID" w:bidi="id_ID"/>
        </w:rPr>
        <w:t>Kemudian Paulus menyebutkan dua orang percaya secara spesifik, Akwila dan Priskila. Dalam kitab Kisah Para Rasul, kita mendengar bahwa ketika Paulus pertama kali datang ke Korintus, Paulus bertemu dengan sepasang suami istri Yahudi, Akwila dan Priskila. Mereka adalah orang-orang yang sama. Akwila dan Priskila juga mengikuti Yesus. Paulus dan Akwila memiliki pekerjaan yang sama—mereka berdua membuat kemah untuk mencari nafkah. Jadi, mereka mulai tinggal bersama dan bekerja bersama. Akwila dan Priskila sekarang mungkin bersama Paulus di Efesus. Orang-orang percaya di Korintus mengenal Akwila dan Priskila dengan sangat baik. Akwila dan Priskila ingin Paulus mengatakan kepada orang-orang percaya di Korintus bahwa Akwila dan Priskila memikirkan tentang orang-orang percaya itu dan bahwa mereka sangat berharap bahwa orang-orang percaya itu ada dalam keadaan baik. Sekelompok orang percaya sering berkumpul di rumah Akwila dan Priskila. Semua orang percaya ini ingin mengatakan kepada orang-orang percaya di Korintus bahwa mereka memikirkan tentang orang-orang percaya itu.</w:t>
      </w:r>
    </w:p>
    <w:p>
      <w:pPr/>
      <w:r>
        <w:rPr>
          <w:lang w:val="id_ID" w:bidi="id_ID"/>
        </w:rPr>
      </w:r>
      <w:r>
        <w:rPr>
          <w:lang w:val="id_ID" w:bidi="id_ID"/>
        </w:rPr>
        <w:t xml:space="preserve">Berhenti di sini dan diskusikan: Dalam bahasa Anda, bagaimana cara menyampaikan salam dari satu orang ke orang lain? Apa hal yang wajar untuk dikatakan jika seseorang meminta Anda untuk menyampaikan kepada orang lain, bahwa ia sedang mengingat orang tersebut dan berharap orang itu dalam keadaan baik? Hentikan sebentar audio ini di sini. </w:t>
      </w:r>
    </w:p>
    <w:p>
      <w:pPr/>
      <w:r>
        <w:rPr>
          <w:lang w:val="id_ID" w:bidi="id_ID"/>
        </w:rPr>
      </w:r>
      <w:r>
        <w:rPr>
          <w:lang w:val="id_ID" w:bidi="id_ID"/>
        </w:rPr>
        <w:t>Paulus kemudian mengatakan bahwa semua saudara-saudari mengirim salam. Ini berarti semua orang yang baru saja disebutkan bersama-sama oleh Paulus. Paulus mungkin telah memberi tahu orang-orang percaya di Efesus tentang masalah di gereja di Korintus. Orang-orang di Efesus kemungkinan berdoa untuk orang-orang di Korintus. Meskipun semua orang ini sangat jauh dari satu sama lain, mereka semua adalah bagian dari keluarga Kristus yang sama. Orang-orang di Efesus semuanya adalah saudara-saudari dari orang-orang di Korintus, karena mereka semua adalah milik Yesus, dan orang-orang Efesus sangat peduli kepada orang-orang Korintus.</w:t>
      </w:r>
    </w:p>
    <w:p>
      <w:pPr/>
      <w:r>
        <w:rPr>
          <w:lang w:val="id_ID" w:bidi="id_ID"/>
        </w:rPr>
      </w:r>
      <w:r>
        <w:rPr>
          <w:lang w:val="id_ID" w:bidi="id_ID"/>
        </w:rPr>
        <w:t>Paulus mengatakan kepada orang-orang percaya di Korintus bahwa orang-orang percaya harus saling menyapa dengan ciuman yang kudus. Pada zaman Paulus, ciuman di pipi orang lain adalah cara yang normal untuk menunjukkan kepada anggota keluarga bahwa Anda mengasihi dan menghormati orang itu. Orang-orang percaya adalah saudara-saudari rohani, dan oleh karena itu orang-orang percaya mulai menyapa satu sama lain seperti anggota keluarga. Paulus menyebut ciuman ini kudus, karena itu adalah tanda rasa hormat dan kasih antara umat kudus Allah.</w:t>
      </w:r>
    </w:p>
    <w:p>
      <w:pPr/>
      <w:r>
        <w:rPr>
          <w:lang w:val="id_ID" w:bidi="id_ID"/>
        </w:rPr>
      </w:r>
      <w:r>
        <w:rPr>
          <w:lang w:val="id_ID" w:bidi="id_ID"/>
        </w:rPr>
        <w:t xml:space="preserve">Berhenti di sini dan diskusikan: Dalam komunitas Anda, apa cara yang penuh hormat dan penuh kasih untuk menyapa orang lain? Bagaimana laki-laki dan perempuan saling menyapa dengan hormat dan penuh kasih? Hentikan sebentar audio ini di sini. </w:t>
      </w:r>
    </w:p>
    <w:p>
      <w:pPr/>
      <w:r>
        <w:rPr>
          <w:lang w:val="id_ID" w:bidi="id_ID"/>
        </w:rPr>
      </w:r>
      <w:r>
        <w:rPr>
          <w:lang w:val="id_ID" w:bidi="id_ID"/>
        </w:rPr>
        <w:t>Kemudian, Paulus mengatakan bahwa Paulus memberikan salamnya sendiri. Paulus menulis bagian ini sendiri. Selama sebagian besar waktu Paulus berbicara, seseorang sedang mendengarkan Paulus dan menuliskan semua yang dikatakan Paulus. Ini adalah cara orang-orang biasanya menulis surat pada saat itu. Tetapi di sini pada akhirnya, Paulus sendiri mengambil pena dan menulis salam Paulus sendiri.</w:t>
      </w:r>
    </w:p>
    <w:p>
      <w:pPr/>
      <w:r>
        <w:rPr>
          <w:lang w:val="id_ID" w:bidi="id_ID"/>
        </w:rPr>
      </w:r>
      <w:r>
        <w:rPr>
          <w:lang w:val="id_ID" w:bidi="id_ID"/>
        </w:rPr>
        <w:t>Paulus menambahkan sesuatu yang tidak biasa pada bagian akhir suratnya. Paulus kemudian mengatakan bahwa Paulus ingin bahwa siapa pun yang tidak mengasihi Tuhan akan dikutuk. Begitu buruknya jika seseorang tidak mengasihi Tuhan, sehingga orang-orang ini layak jika Allah menghukum mereka. Mungkin Paulus memikirkan semua masalah di gereja Korintus ketika ia mengatakan ini.</w:t>
      </w:r>
    </w:p>
    <w:p>
      <w:pPr/>
      <w:r>
        <w:rPr>
          <w:lang w:val="id_ID" w:bidi="id_ID"/>
        </w:rPr>
      </w:r>
      <w:r>
        <w:rPr>
          <w:lang w:val="id_ID" w:bidi="id_ID"/>
        </w:rPr>
        <w:t>Kemudian Paulus menambahkan doa. Paulus berdoa agar Yesus akan kembali dengan cepat. Beberapa terjemahan mungkin menggunakan kata "maranata" di sini. Ini adalah kata dari bahasa Aram, bahasa yang diucapkan oleh banyak orang Yahudi pada saat itu. Paulus menulis suratnya dalam bahasa Yunani, tetapi di sini Paulus menggunakan satu kata dalam bahasa Aram. Kata ini berarti, "Tuhan, datanglah kembali segera!"</w:t>
      </w:r>
    </w:p>
    <w:p>
      <w:pPr/>
      <w:r>
        <w:rPr>
          <w:lang w:val="id_ID" w:bidi="id_ID"/>
        </w:rPr>
      </w:r>
      <w:r>
        <w:rPr>
          <w:lang w:val="id_ID" w:bidi="id_ID"/>
        </w:rPr>
        <w:t>Paulus mengakhirinya dengan berdoa bagi orang-orang di Korintus. Paulus berdoa agar Tuhan Yesus akan memberikan anugerah kepada orang-orang percaya. Ketika Allah memberikan anugerah kepada kita, itu berarti Allah baik dan murah hati kepada kita meskipun kita tidak layak mendapatkannya. Pada awal surat Paulus, Paulus juga mendoakan hal yang sama.</w:t>
      </w:r>
    </w:p>
    <w:p>
      <w:pPr/>
      <w:r>
        <w:rPr>
          <w:lang w:val="id_ID" w:bidi="id_ID"/>
        </w:rPr>
      </w:r>
      <w:r>
        <w:rPr>
          <w:lang w:val="id_ID" w:bidi="id_ID"/>
        </w:rPr>
        <w:t>Paulus kemudian mengatakan bahwa ia mengasihi semua orang percaya di Korintus. Paulus mengasihi orang-orang percaya karena orang-orang itu percaya kepada Kristus Yesus, sama seperti Paulus.</w:t>
      </w:r>
    </w:p>
    <w:p>
      <w:pPr/>
      <w:r>
        <w:rPr>
          <w:lang w:val="id_ID" w:bidi="id_ID"/>
        </w:rPr>
      </w:r>
      <w:r>
        <w:rPr>
          <w:lang w:val="id_ID" w:bidi="id_ID"/>
        </w:rPr>
        <w:t xml:space="preserve">Ini adalah akhir dari surat dari Paulus kepada orang-orang percaya di Korintus. Kita berharap bahwa orang-orang percaya di Korintus telah belajar banyak dari itu. Kami bertanya-tanya apa yang telah dipelajari </w:t>
      </w:r>
      <w:r>
        <w:rPr>
          <w:b/>
          <w:lang w:val="id_ID" w:bidi="id_ID"/>
        </w:rPr>
        <w:t>gereja Anda</w:t>
      </w:r>
      <w:r>
        <w:rPr>
          <w:lang w:val="id_ID" w:bidi="id_ID"/>
        </w:rPr>
        <w:t xml:space="preserve"> dari surat ini?</w:t>
      </w:r>
    </w:p>
    <w:p>
      <w:pPr/>
      <w:r>
        <w:rPr>
          <w:lang w:val="id_ID" w:bidi="id_ID"/>
        </w:rPr>
      </w:r>
      <w:r>
        <w:rPr>
          <w:lang w:val="id_ID" w:bidi="id_ID"/>
        </w:rPr>
        <w:t xml:space="preserve">Berhenti di sini dan diskusikan: Dapatkah Anda menyebutkan beberapa hal dari surat ini yang Anda ingat, dan yang sangat penting bagi Anda atau bagi gereja Anda? Hentikan sebentar audio ini di sini. </w:t>
      </w:r>
      <w:r>
        <w:rPr>
          <w:lang w:val="id_ID" w:bidi="id_ID"/>
        </w:rPr>
      </w:r>
    </w:p>
    <w:p>
      <w:pPr>
        <w:pStyle w:val="Heading3"/>
      </w:pPr>
      <w:r>
        <w:rPr>
          <w:lang w:val="id_ID" w:bidi="id_ID"/>
        </w:rPr>
        <w:t>Menjelaskan Adegan</w:t>
      </w:r>
    </w:p>
    <w:p>
      <w:pPr/>
      <w:r>
        <w:rPr>
          <w:lang w:val="id_ID" w:bidi="id_ID"/>
        </w:rPr>
      </w:r>
      <w:r>
        <w:rPr>
          <w:lang w:val="id_ID" w:bidi="id_ID"/>
        </w:rPr>
        <w:t>Dengarkan versi audio dari 1 Korintus 16:19–24 dalam terjemahan yang paling mudah dimengerti.</w:t>
      </w:r>
    </w:p>
    <w:p>
      <w:pPr/>
      <w:r>
        <w:rPr>
          <w:lang w:val="id_ID" w:bidi="id_ID"/>
        </w:rPr>
      </w:r>
      <w:r>
        <w:rPr>
          <w:lang w:val="id_ID" w:bidi="id_ID"/>
        </w:rPr>
        <w:t>Dalam tahap ini, kelompok akan menentukan bagian, tokoh, dan latar dari perikop ini. Selanjutnya, kelompok akan memeragakan perikop ini.</w:t>
      </w:r>
    </w:p>
    <w:p>
      <w:pPr/>
      <w:r>
        <w:rPr>
          <w:lang w:val="id_ID" w:bidi="id_ID"/>
        </w:rPr>
      </w:r>
      <w:r>
        <w:rPr>
          <w:lang w:val="id_ID" w:bidi="id_ID"/>
        </w:rPr>
        <w:t>Perikop ini memiliki satu bagian.</w:t>
      </w:r>
    </w:p>
    <w:p>
      <w:pPr/>
      <w:r>
        <w:rPr>
          <w:lang w:val="id_ID" w:bidi="id_ID"/>
        </w:rPr>
      </w:r>
      <w:r>
        <w:rPr>
          <w:b/>
          <w:lang w:val="id_ID" w:bidi="id_ID"/>
        </w:rPr>
        <w:t>Pada bagian ini:</w:t>
      </w:r>
      <w:r>
        <w:rPr>
          <w:lang w:val="id_ID" w:bidi="id_ID"/>
        </w:rPr>
        <w:t xml:space="preserve"> Paulus menyelesaikan suratnya dan memberikan beberapa salam dari orang-orang percaya lainnya.</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 yang mendengarkan pesan Paulus</w:t>
      </w:r>
    </w:p>
    <w:p>
      <w:pPr>
        <w:pStyle w:val="ListBullet"/>
        <w:spacing w:line="240" w:lineRule="auto"/>
        <w:ind w:left="720"/>
      </w:pPr>
      <w:r>
        <w:rPr>
          <w:lang w:val="id_ID" w:bidi="id_ID"/>
        </w:rPr>
      </w:r>
      <w:r>
        <w:rPr>
          <w:lang w:val="id_ID" w:bidi="id_ID"/>
        </w:rPr>
        <w:t>Orang-orang percaya di gereja-gereja di Asia</w:t>
      </w:r>
    </w:p>
    <w:p>
      <w:pPr>
        <w:pStyle w:val="ListBullet"/>
        <w:spacing w:line="240" w:lineRule="auto"/>
        <w:ind w:left="720"/>
      </w:pPr>
      <w:r>
        <w:rPr>
          <w:lang w:val="id_ID" w:bidi="id_ID"/>
        </w:rPr>
      </w:r>
      <w:r>
        <w:rPr>
          <w:lang w:val="id_ID" w:bidi="id_ID"/>
        </w:rPr>
        <w:t>Akwila dan Priskila</w:t>
      </w:r>
    </w:p>
    <w:p>
      <w:pPr>
        <w:pStyle w:val="ListBullet"/>
        <w:spacing w:line="240" w:lineRule="auto"/>
        <w:ind w:left="720"/>
      </w:pPr>
      <w:r>
        <w:rPr>
          <w:lang w:val="id_ID" w:bidi="id_ID"/>
        </w:rPr>
      </w:r>
      <w:r>
        <w:rPr>
          <w:lang w:val="id_ID" w:bidi="id_ID"/>
        </w:rPr>
        <w:t>Orang-orang percaya dari gereja yang bertemu di rumah Akwila dan Priskila</w:t>
      </w:r>
    </w:p>
    <w:p>
      <w:pPr>
        <w:pStyle w:val="ListBullet"/>
        <w:spacing w:line="240" w:lineRule="auto"/>
        <w:ind w:left="720"/>
      </w:pPr>
      <w:r>
        <w:rPr>
          <w:lang w:val="id_ID" w:bidi="id_ID"/>
        </w:rPr>
      </w:r>
      <w:r>
        <w:rPr>
          <w:lang w:val="id_ID" w:bidi="id_ID"/>
        </w:rPr>
        <w:t>Dan Tuhan Yesus</w:t>
      </w:r>
    </w:p>
    <w:p>
      <w:pPr/>
      <w:r>
        <w:rPr>
          <w:lang w:val="id_ID" w:bidi="id_ID"/>
        </w:rPr>
      </w:r>
      <w:r>
        <w:rPr>
          <w:lang w:val="id_ID" w:bidi="id_ID"/>
        </w:rPr>
        <w:t>Paulus memberikan salam dari orang-orang percaya di gereja-gereja di Asia.</w:t>
      </w:r>
    </w:p>
    <w:p>
      <w:pPr/>
      <w:r>
        <w:rPr>
          <w:lang w:val="id_ID" w:bidi="id_ID"/>
        </w:rPr>
      </w:r>
      <w:r>
        <w:rPr>
          <w:lang w:val="id_ID" w:bidi="id_ID"/>
        </w:rPr>
        <w:t>Paulus mengatakan bahwa Akwila dan Priskila menyapa orang-orang percaya di Korintus dengan sangat hangat atau dengan sungguh-sungguh. Akwila dan Priskila sangat mengasihi orang-orang percaya di Korintus. Akwila dan Priskila benar-benar berharap bahwa orang-orang percaya akan baik-baik saja. Alasan Akwila dan Priskila menyapa orang-orang percaya adalah bahwa mereka semua percaya kepada Tuhan yang sama—di dalam Yesus.</w:t>
      </w:r>
    </w:p>
    <w:p>
      <w:pPr/>
      <w:r>
        <w:rPr>
          <w:lang w:val="id_ID" w:bidi="id_ID"/>
        </w:rPr>
      </w:r>
      <w:r>
        <w:rPr>
          <w:lang w:val="id_ID" w:bidi="id_ID"/>
        </w:rPr>
        <w:t>Akwila dan Priskila adalah suami dan istri. Akwila dan Priskila adalah orang-orang percaya Yahudi yang bersama Paulus. Orang-orang di Korintus mengenal Akwila dan Priskila dengan sangat baik, tetapi ini adalah pertama kalinya Paulus menyebutkan nama-nama Akwila dan Priskila dalam surat ini.</w:t>
      </w:r>
    </w:p>
    <w:p>
      <w:pPr/>
      <w:r>
        <w:rPr>
          <w:lang w:val="id_ID" w:bidi="id_ID"/>
        </w:rPr>
      </w:r>
      <w:r>
        <w:rPr>
          <w:lang w:val="id_ID" w:bidi="id_ID"/>
        </w:rPr>
        <w:t xml:space="preserve">Berhenti di sini dan diskusikan: Bagaimana Anda akan berbicara tentang Akwila dan Priskila dalam perikop ini? Hentikan sebentar audio ini di sini. </w:t>
      </w:r>
    </w:p>
    <w:p>
      <w:pPr/>
      <w:r>
        <w:rPr>
          <w:lang w:val="id_ID" w:bidi="id_ID"/>
        </w:rPr>
      </w:r>
      <w:r>
        <w:rPr>
          <w:lang w:val="id_ID" w:bidi="id_ID"/>
        </w:rPr>
        <w:t>Orang-orang percaya lainnya juga menyapa orang-orang di Korintus.</w:t>
      </w:r>
    </w:p>
    <w:p>
      <w:pPr>
        <w:pStyle w:val="ListBullet"/>
        <w:spacing w:line="240" w:lineRule="auto"/>
        <w:ind w:left="720"/>
      </w:pPr>
      <w:r>
        <w:rPr>
          <w:lang w:val="id_ID" w:bidi="id_ID"/>
        </w:rPr>
      </w:r>
      <w:r>
        <w:rPr>
          <w:lang w:val="id_ID" w:bidi="id_ID"/>
        </w:rPr>
        <w:t>Berhenti di sini dan, jika Anda mau, lakukan kegiatan ini: Bagilah menjadi kelompok-kelompok dan peragakan seluruh proses Paulus menulis surat itu dan mengirimnya ke Korintus. Di tengah-tengah ruangan, Paulus sedang menulis suratnya. Paulus tidak menulis surat itu sendiri, tetapi Paulus berbicara, dan orang lain menuliskan semua yang Paulus katakan. Di satu sisi dari Paulus terdapat orang-orang percaya di Asia. Di sisi lain, sedikit lebih jauh, terdapat orang-orang percaya di Korintus. Sekarang, ketika Paulus hampir selesai menulis—atau berbicara—surat Paulus, Akwila dan Priskila serta orang-orang percaya lainnya di Asia datang kepada Paulus dan berbicara kepada Paulus. Orang-orang percaya ini meminta Paulus untuk menyampaikan kepada orang-orang percaya di Korintus bahwa mereka sedang memikirkan mereka.</w:t>
      </w:r>
    </w:p>
    <w:p>
      <w:pPr>
        <w:pStyle w:val="ListBullet"/>
        <w:spacing w:line="240" w:lineRule="auto"/>
        <w:ind w:left="720"/>
      </w:pPr>
      <w:r>
        <w:rPr>
          <w:lang w:val="id_ID" w:bidi="id_ID"/>
        </w:rPr>
      </w:r>
      <w:r>
        <w:rPr>
          <w:lang w:val="id_ID" w:bidi="id_ID"/>
        </w:rPr>
        <w:t>Setelah Paulus selesai menulis suratnya, Paulus memberikan surat itu kepada seseorang yang akan membawanya ke Korintus. Orang ini bahkan mungkin orang yang sama yang menulis surat itu. Orang ini kemudian melakukan perjalanan sampai ke Korintus. Perjalanan itu akan memakan waktu beberapa minggu. Anda dapat memerankan bahwa ketika orang ini mencapai Korintus, ia mengatakan kepada orang-orang percaya di Korintus bahwa ia memiliki surat dari Paulus. Anda dapat memeragakan saat semua orang percaya mengatakan satu sama lain bahwa ada surat dari Paulus, dan bahwa mereka harus datang mendengarkannya. Ketika orang-orang percaya berkumpul bersama-sama, mereka semua duduk dan mendengarkan seseorang yang membaca surat itu untuk mereka. Orang yang sama yang membawa surat itu kepada orang-orang percaya kemungkinan adalah orang yang membaca surat itu kepada mereka. Hentikan sebentar audio di sini dan lakukan kegiatan ini.</w:t>
      </w:r>
    </w:p>
    <w:p>
      <w:pPr/>
      <w:r>
        <w:rPr>
          <w:lang w:val="id_ID" w:bidi="id_ID"/>
        </w:rPr>
      </w:r>
      <w:r>
        <w:rPr>
          <w:lang w:val="id_ID" w:bidi="id_ID"/>
        </w:rPr>
        <w:t>Paulus menyuruh orang-orang percaya di Korintus untuk menyapa satu sama lain dengan penuh kasih dan penuh hormat. Ini adalah akhir dari surat ini. Selama ini, orang-orang percaya telah duduk dan mendengarkan seseorang membaca seluruh surat ini kepada mereka. Berulang kali, orang-orang percaya mendengar Paulus mengatakan bahwa orang-orang percaya harus mengasihi satu sama lain, bahwa mereka tidak boleh membentuk kelompok-kelompok yang terpisah, dan bahwa mereka tidak boleh menjadi sombong. Orang-orang percaya tidak boleh hanya berpikir tentang apa yang baik bagi mereka, tetapi apa yang baik bagi orang lain. Sekarang, setelah mendengar surat ini, sudah waktunya bagi orang-orang percaya untuk bangun, berpaling kepada satu sama lain, dan mengatakan kepada satu sama lain bahwa mereka saling mengasihi dan menghormati! Betapa menyenangkannya masa ini di gereja!</w:t>
      </w:r>
    </w:p>
    <w:p>
      <w:pPr/>
      <w:r>
        <w:rPr>
          <w:lang w:val="id_ID" w:bidi="id_ID"/>
        </w:rPr>
      </w:r>
      <w:r>
        <w:rPr>
          <w:lang w:val="id_ID" w:bidi="id_ID"/>
        </w:rPr>
        <w:t>Berhenti di sini dan lakukan kegiatan ini: Berjalanlah dan sapalah setiap anggota kelompok Anda dengan penuh kasih dan hormat! Mungkin Anda dapat menceritakan satu sama lain betapa senangnya Anda karena ini adalah saudara-saudari Anda, karena Anda semua adalah milik Kristus.</w:t>
      </w:r>
      <w:r>
        <w:rPr>
          <w:lang w:val="id_ID" w:bidi="id_ID"/>
        </w:rPr>
      </w:r>
    </w:p>
    <w:p>
      <w:pPr>
        <w:pStyle w:val="Heading3"/>
      </w:pPr>
      <w:r>
        <w:rPr>
          <w:lang w:val="id_ID" w:bidi="id_ID"/>
        </w:rPr>
        <w:t>Memperagakan Bacaan</w:t>
      </w:r>
    </w:p>
    <w:p>
      <w:pPr/>
      <w:r>
        <w:rPr>
          <w:lang w:val="id_ID" w:bidi="id_ID"/>
        </w:rPr>
      </w:r>
      <w:r>
        <w:rPr>
          <w:lang w:val="id_ID" w:bidi="id_ID"/>
        </w:rPr>
        <w:t>Dengarkan versi audio dari 1 Korintus 16:19–24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satu bagian.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 yang mendengarkan pesan Paulus</w:t>
      </w:r>
    </w:p>
    <w:p>
      <w:pPr>
        <w:pStyle w:val="ListBullet"/>
        <w:spacing w:line="240" w:lineRule="auto"/>
        <w:ind w:left="720"/>
      </w:pPr>
      <w:r>
        <w:rPr>
          <w:lang w:val="id_ID" w:bidi="id_ID"/>
        </w:rPr>
      </w:r>
      <w:r>
        <w:rPr>
          <w:lang w:val="id_ID" w:bidi="id_ID"/>
        </w:rPr>
        <w:t>Orang-orang percaya di gereja-gereja di Asia</w:t>
      </w:r>
    </w:p>
    <w:p>
      <w:pPr>
        <w:pStyle w:val="ListBullet"/>
        <w:spacing w:line="240" w:lineRule="auto"/>
        <w:ind w:left="720"/>
      </w:pPr>
      <w:r>
        <w:rPr>
          <w:lang w:val="id_ID" w:bidi="id_ID"/>
        </w:rPr>
      </w:r>
      <w:r>
        <w:rPr>
          <w:lang w:val="id_ID" w:bidi="id_ID"/>
        </w:rPr>
        <w:t>Akwila dan Priskila</w:t>
      </w:r>
    </w:p>
    <w:p>
      <w:pPr>
        <w:pStyle w:val="ListBullet"/>
        <w:spacing w:line="240" w:lineRule="auto"/>
        <w:ind w:left="720"/>
      </w:pPr>
      <w:r>
        <w:rPr>
          <w:lang w:val="id_ID" w:bidi="id_ID"/>
        </w:rPr>
      </w:r>
      <w:r>
        <w:rPr>
          <w:lang w:val="id_ID" w:bidi="id_ID"/>
        </w:rPr>
        <w:t>Orang-orang percaya dari gereja yang bertemu di rumah Akwila dan Priskila</w:t>
      </w:r>
    </w:p>
    <w:p>
      <w:pPr>
        <w:pStyle w:val="ListBullet"/>
        <w:spacing w:line="240" w:lineRule="auto"/>
        <w:ind w:left="720"/>
      </w:pPr>
      <w:r>
        <w:rPr>
          <w:lang w:val="id_ID" w:bidi="id_ID"/>
        </w:rPr>
      </w:r>
      <w:r>
        <w:rPr>
          <w:lang w:val="id_ID" w:bidi="id_ID"/>
        </w:rPr>
        <w:t>Dan Tuhan Yesus</w:t>
      </w:r>
    </w:p>
    <w:p>
      <w:pPr/>
      <w:r>
        <w:rPr>
          <w:lang w:val="id_ID" w:bidi="id_ID"/>
        </w:rPr>
      </w:r>
      <w:r>
        <w:rPr>
          <w:lang w:val="id_ID" w:bidi="id_ID"/>
        </w:rPr>
        <w:t>Sebagai kelompok, peragakan perikop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Peragakan saat Paulus berkata kepada orang-orang percaya di Korintus bahwa orang-orang percaya di Asia mengirim salam kepada orang-orang Korintus. Akwila dan Priskila juga ingin orang-orang di Korintus tahu bahwa Akwila dan Priskila mengasihi orang-orang percaya, karena mereka semua percaya kepada Tuhan. Orang-orang percaya yang bertemu di rumah Akwila dan Priskila juga mengirim salam. Semua orang ini mengirim salam karena mereka semua seperti saudara laki-laki dan perempuan bagi orang-orang Korintus.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percaya di Asia, "Apa yang kalian rasakan atau pikirkan?" Orang-orang mungkin menjawab hal-hal seperti:</w:t>
      </w:r>
    </w:p>
    <w:p>
      <w:pPr>
        <w:pStyle w:val="ListBullet"/>
        <w:spacing w:line="240" w:lineRule="auto"/>
        <w:ind w:left="720"/>
      </w:pPr>
      <w:r>
        <w:rPr>
          <w:lang w:val="id_ID" w:bidi="id_ID"/>
        </w:rPr>
      </w:r>
      <w:r>
        <w:rPr>
          <w:lang w:val="id_ID" w:bidi="id_ID"/>
        </w:rPr>
        <w:t>Tanyakan kepada orang-orang percaya di Korintus: "Apa yang kalian pikirkan?"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Peragakan saat Paulus berkata kepada orang-orang percaya di Korintus bahwa orang-orang percaya harus menyapa satu sama lain dengan penuh kasih dan penuh hormat. Paulus sendiri yang menulis salam penutup. Jika ada yang tidak mengasihi Tuhan, Allah seharusnya menghukum mereka. Semoga Tuhan segera kembali!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percaya di Korintus, "Apa yang kalian pikirkan?" Orang-orang mungkin menjawab hal-hal seperti: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Peragakan bagaimana Paulus berdoa agar Tuhan berbuat baik dan murah hati kepada orang-orang percaya di Korintus. Paulus mengasihi semua orang-orang percaya di Korintus. Paulus mengasihi orang-orang percaya karena mereka percaya kepada Kristus Yesus, sama seperti Paulus.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pikirkan?" Orang tersebut mungkin menjawab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1 Korintus 16:19–24 dalam terjemahan yang paling mudah dimengerti.</w:t>
      </w:r>
    </w:p>
    <w:p>
      <w:pPr/>
      <w:r>
        <w:rPr>
          <w:lang w:val="id_ID" w:bidi="id_ID"/>
        </w:rPr>
      </w:r>
      <w:r>
        <w:rPr>
          <w:lang w:val="id_ID" w:bidi="id_ID"/>
        </w:rPr>
        <w:t>Dalam tahap ini, kelompok akan membahas istilah-istilah kunci dan kata-kata dalam perikop ini.</w:t>
      </w:r>
    </w:p>
    <w:p>
      <w:pPr/>
      <w:r>
        <w:rPr>
          <w:lang w:val="id_ID" w:bidi="id_ID"/>
        </w:rPr>
      </w:r>
      <w:r>
        <w:rPr>
          <w:b/>
          <w:lang w:val="id_ID" w:bidi="id_ID"/>
        </w:rPr>
        <w:t>Gereja-gereja</w:t>
      </w:r>
      <w:r>
        <w:rPr>
          <w:lang w:val="id_ID" w:bidi="id_ID"/>
        </w:rPr>
        <w:t xml:space="preserve"> di Asia mengirim salam kepada orang-orang percaya di Korintus. Gereja-gereja adalah kelompok orang-orang percaya di Asia. Gunakan kata yang sama untuk gereja seperti yang telah Anda gunakan pada perikop sebelumnya. Kata </w:t>
      </w:r>
      <w:r>
        <w:rPr>
          <w:lang w:val="id_ID" w:bidi="id_ID"/>
        </w:rPr>
        <w:t>gereja</w:t>
      </w:r>
      <w:r>
        <w:rPr>
          <w:lang w:val="id_ID" w:bidi="id_ID"/>
        </w:rPr>
        <w:t xml:space="preserve"> terdapat dalam Daftar Kata Utama.</w:t>
      </w:r>
    </w:p>
    <w:p>
      <w:pPr/>
      <w:r>
        <w:rPr>
          <w:lang w:val="id_ID" w:bidi="id_ID"/>
        </w:rPr>
      </w:r>
      <w:r>
        <w:rPr>
          <w:lang w:val="id_ID" w:bidi="id_ID"/>
        </w:rPr>
        <w:t xml:space="preserve">Akwila dan Priskila menyapa orang-orang percaya dalam </w:t>
      </w:r>
      <w:r>
        <w:rPr>
          <w:b/>
          <w:lang w:val="id_ID" w:bidi="id_ID"/>
        </w:rPr>
        <w:t>Tuhan</w:t>
      </w:r>
      <w:r>
        <w:rPr>
          <w:lang w:val="id_ID" w:bidi="id_ID"/>
        </w:rPr>
        <w:t xml:space="preserve">. Tuhan merujuk pada Yesus Kristus. Orang Kristen menyebut Yesus Tuhan karena Yesus adalah tuan mereka. Gunakan kata yang sama seperti yang telah Anda gunakan dalam perikop sebelumnya. Kata </w:t>
      </w:r>
      <w:r>
        <w:rPr>
          <w:lang w:val="id_ID" w:bidi="id_ID"/>
        </w:rPr>
        <w:t>Tuhan</w:t>
      </w:r>
      <w:r>
        <w:rPr>
          <w:lang w:val="id_ID" w:bidi="id_ID"/>
        </w:rPr>
        <w:t xml:space="preserve"> terdapat di Daftar Kata Utama.</w:t>
      </w:r>
    </w:p>
    <w:p>
      <w:pPr/>
      <w:r>
        <w:rPr>
          <w:lang w:val="id_ID" w:bidi="id_ID"/>
        </w:rPr>
      </w:r>
      <w:r>
        <w:rPr>
          <w:lang w:val="id_ID" w:bidi="id_ID"/>
        </w:rPr>
        <w:t xml:space="preserve">Orang-orang percaya harus mencium satu sama lain dengan ciuman </w:t>
      </w:r>
      <w:r>
        <w:rPr>
          <w:b/>
          <w:lang w:val="id_ID" w:bidi="id_ID"/>
        </w:rPr>
        <w:t>kudus</w:t>
      </w:r>
      <w:r>
        <w:rPr>
          <w:lang w:val="id_ID" w:bidi="id_ID"/>
        </w:rPr>
        <w:t xml:space="preserve">. Orang-orang harus menyapa orang-orang percaya lainnya dengan penuh hormat dan penuh kasih karena mereka kudus. Orang-orang percaya itu kudus karena orang-orang percaya dipisahkan dari semua orang lainnya. Orang-orang percaya adalah milik Allah, yang maha baik, maha suci, maha kuasa, dan maha agung. Gunakan kata yang sama untuk kudus seperti yang telah Anda gunakan pada perikop lain. Kata </w:t>
      </w:r>
      <w:r>
        <w:rPr>
          <w:lang w:val="id_ID" w:bidi="id_ID"/>
        </w:rPr>
        <w:t>kudus</w:t>
      </w:r>
      <w:r>
        <w:rPr>
          <w:lang w:val="id_ID" w:bidi="id_ID"/>
        </w:rPr>
        <w:t xml:space="preserve"> terdapat di Daftar Kata Utama.</w:t>
      </w:r>
    </w:p>
    <w:p>
      <w:pPr/>
      <w:r>
        <w:rPr>
          <w:lang w:val="id_ID" w:bidi="id_ID"/>
        </w:rPr>
      </w:r>
      <w:r>
        <w:rPr>
          <w:lang w:val="id_ID" w:bidi="id_ID"/>
        </w:rPr>
        <w:t xml:space="preserve">Berhenti di sini dan diskusikan: Bagaimana Anda, dalam bahasa Anda, mengatakan bahwa orang-orang harus menyapa satu sama lain dengan hormat dan penuh kasih, karena mereka kudus? Hentikan sebentar audio ini di sini. </w:t>
      </w:r>
    </w:p>
    <w:p>
      <w:pPr/>
      <w:r>
        <w:rPr>
          <w:lang w:val="id_ID" w:bidi="id_ID"/>
        </w:rPr>
      </w:r>
      <w:r>
        <w:rPr>
          <w:lang w:val="id_ID" w:bidi="id_ID"/>
        </w:rPr>
        <w:t xml:space="preserve">Paulus mengatakan bahwa Allah harus </w:t>
      </w:r>
      <w:r>
        <w:rPr>
          <w:b/>
          <w:lang w:val="id_ID" w:bidi="id_ID"/>
        </w:rPr>
        <w:t>mengutuk</w:t>
      </w:r>
      <w:r>
        <w:rPr>
          <w:lang w:val="id_ID" w:bidi="id_ID"/>
        </w:rPr>
        <w:t xml:space="preserve"> siapa pun yang tidak mengasihi Tuhan. Jika Anda mengutuk seseorang, Anda berharap bahwa sesuatu yang buruk akan terjadi pada orang itu. Ketika Allah mengutuk orang-orang, Allah menghukum orang-orang itu. Kata </w:t>
      </w:r>
      <w:r>
        <w:rPr>
          <w:lang w:val="id_ID" w:bidi="id_ID"/>
        </w:rPr>
        <w:t>kutuk</w:t>
      </w:r>
      <w:r>
        <w:rPr>
          <w:lang w:val="id_ID" w:bidi="id_ID"/>
        </w:rPr>
        <w:t xml:space="preserve"> ada di Daftar Kata Utama.</w:t>
      </w:r>
    </w:p>
    <w:p>
      <w:pPr/>
      <w:r>
        <w:rPr>
          <w:lang w:val="id_ID" w:bidi="id_ID"/>
        </w:rPr>
      </w:r>
      <w:r>
        <w:rPr>
          <w:lang w:val="id_ID" w:bidi="id_ID"/>
        </w:rPr>
        <w:t xml:space="preserve">Berhenti di sini dan diskusikan: Bagaimana Anda mengatakan dalam terjemahan Anda bahwa siapa pun yang tidak mengasihi Tuhan harus dikutuk? Hentikan sebentar audio ini di sini. </w:t>
      </w:r>
    </w:p>
    <w:p>
      <w:pPr/>
      <w:r>
        <w:rPr>
          <w:lang w:val="id_ID" w:bidi="id_ID"/>
        </w:rPr>
      </w:r>
      <w:r>
        <w:rPr>
          <w:lang w:val="id_ID" w:bidi="id_ID"/>
        </w:rPr>
        <w:t xml:space="preserve">Paulus berdoa agar </w:t>
      </w:r>
      <w:r>
        <w:rPr>
          <w:b/>
          <w:lang w:val="id_ID" w:bidi="id_ID"/>
        </w:rPr>
        <w:t>Tuhan kita datang</w:t>
      </w:r>
      <w:r>
        <w:rPr>
          <w:lang w:val="id_ID" w:bidi="id_ID"/>
        </w:rPr>
        <w:t>. Paulus berdoa agar Tuhan Yesus kembali ke bumi dan mulai memerintah sebagai raja untuk selama-lamanya. Paulus menyebut Tuhan "Tuhan kita," karena Yesus adalah Tuhan dari semua orang percaya.</w:t>
      </w:r>
    </w:p>
    <w:p>
      <w:pPr/>
      <w:r>
        <w:rPr>
          <w:lang w:val="id_ID" w:bidi="id_ID"/>
        </w:rPr>
      </w:r>
      <w:r>
        <w:rPr>
          <w:lang w:val="id_ID" w:bidi="id_ID"/>
        </w:rPr>
        <w:t>Berhenti di sini dan diskusikan bagaimana Anda akan mengatakan dalam terjemahan Anda bahwa Paulus berdoa agar Tuhan kita datang.</w:t>
      </w:r>
    </w:p>
    <w:p>
      <w:pPr/>
      <w:r>
        <w:rPr>
          <w:lang w:val="id_ID" w:bidi="id_ID"/>
        </w:rPr>
      </w:r>
      <w:r>
        <w:rPr>
          <w:lang w:val="id_ID" w:bidi="id_ID"/>
        </w:rPr>
        <w:t xml:space="preserve">Paulus berdoa agar </w:t>
      </w:r>
      <w:r>
        <w:rPr>
          <w:b/>
          <w:lang w:val="id_ID" w:bidi="id_ID"/>
        </w:rPr>
        <w:t>anugerah</w:t>
      </w:r>
      <w:r>
        <w:rPr>
          <w:lang w:val="id_ID" w:bidi="id_ID"/>
        </w:rPr>
        <w:t xml:space="preserve"> Tuhan Yesus akan bersama orang-orang percaya. Ketika seseorang menunjukkan anugerah kepada kita, orang itu melakukan sesuatu yang baik bagi kita, atau memberikan sesuatu yang baik kepada kita yang tidak layak kita dapatkan. Allah menunjukkan anugerah kepada orang-orang ketika Allah mengampuni orang-orang itu atas dosa-dosa mereka dan menjadikan mereka anak-anak-Nya. Paulus berdoa agar Tuhan akan melakukan hal-hal yang baik bagi orang-orang percaya meskipun orang-orang percaya tidak layak mendapatkannya. Gunakan kata yang sama untuk anugerah seperti yang telah Anda gunakan pada perikop sebelumnya. Kata </w:t>
      </w:r>
      <w:r>
        <w:rPr>
          <w:lang w:val="id_ID" w:bidi="id_ID"/>
        </w:rPr>
        <w:t>anugerah</w:t>
      </w:r>
      <w:r>
        <w:rPr>
          <w:lang w:val="id_ID" w:bidi="id_ID"/>
        </w:rPr>
        <w:t xml:space="preserve"> ada di Daftar Kata Utama.</w:t>
      </w:r>
    </w:p>
    <w:p>
      <w:pPr/>
      <w:r>
        <w:rPr>
          <w:lang w:val="id_ID" w:bidi="id_ID"/>
        </w:rPr>
      </w:r>
      <w:r>
        <w:rPr>
          <w:lang w:val="id_ID" w:bidi="id_ID"/>
        </w:rPr>
        <w:t xml:space="preserve">Paulus </w:t>
      </w:r>
      <w:r>
        <w:rPr>
          <w:b/>
          <w:lang w:val="id_ID" w:bidi="id_ID"/>
        </w:rPr>
        <w:t>mengasihi</w:t>
      </w:r>
      <w:r>
        <w:rPr>
          <w:lang w:val="id_ID" w:bidi="id_ID"/>
        </w:rPr>
        <w:t xml:space="preserve"> semua orang-orang percaya di Korintus dalam </w:t>
      </w:r>
      <w:r>
        <w:rPr>
          <w:b/>
          <w:lang w:val="id_ID" w:bidi="id_ID"/>
        </w:rPr>
        <w:t>Kristus</w:t>
      </w:r>
      <w:r>
        <w:rPr>
          <w:lang w:val="id_ID" w:bidi="id_ID"/>
        </w:rPr>
        <w:t xml:space="preserve"> Yesus. Paulus tidak mengasihi orang-orang percaya karena mereka adalah orang-orang yang baik, atau karena mereka telah berlaku baik kepada Paulus, tetapi Paulus mengasihi mereka karena mereka semua adalah milik Kristus Yesus. Gunakan kata-kata yang sama untuk kasih dan untuk Kristus seperti yang telah Anda gunakan pada perikop sebelumnya. Kata </w:t>
      </w:r>
      <w:r>
        <w:rPr>
          <w:lang w:val="id_ID" w:bidi="id_ID"/>
        </w:rPr>
        <w:t>Kristus</w:t>
      </w:r>
      <w:r>
        <w:rPr>
          <w:lang w:val="id_ID" w:bidi="id_ID"/>
        </w:rPr>
        <w:t xml:space="preserve"> terdapat di Daftar Kata Utama.</w:t>
      </w:r>
    </w:p>
    <w:p>
      <w:pPr/>
      <w:r>
        <w:rPr>
          <w:lang w:val="id_ID" w:bidi="id_ID"/>
        </w:rPr>
      </w:r>
      <w:r>
        <w:rPr>
          <w:lang w:val="id_ID" w:bidi="id_ID"/>
        </w:rPr>
        <w:t>Berhenti di sini dan diskusikan bagaimana Anda akan mengatakan bahwa Paulus mengasihi orang-orang percaya dalam Kristus Yesus.</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kalian sendiri.</w:t>
      </w:r>
    </w:p>
    <w:p>
      <w:pPr/>
      <w:r>
        <w:rPr>
          <w:lang w:val="id_ID" w:bidi="id_ID"/>
        </w:rPr>
      </w:r>
      <w:r>
        <w:rPr>
          <w:lang w:val="id_ID" w:bidi="id_ID"/>
        </w:rPr>
        <w:t>Pertama, seluruh kelompok harus berlatih menceritakan perikop tersebut dalam bahasa kalian sendiri. Ingatlah untuk mengikutsertakan hal-hal yang Anda putuskan dalam langkah sebelumnya, seperti kronologi, kata, frasa, emosi, atau apa pun yang Anda diskusikan.</w:t>
      </w:r>
    </w:p>
    <w:p>
      <w:pPr/>
      <w:r>
        <w:rPr>
          <w:lang w:val="id_ID" w:bidi="id_ID"/>
        </w:rPr>
      </w:r>
      <w:r>
        <w:rPr>
          <w:lang w:val="id_ID" w:bidi="id_ID"/>
        </w:rPr>
        <w:t>Seorang anggota kelompok harus menyampaikan beberapa kalimat dari perikop tersebut lalu berhenti sebentar. Anggota kelompok lain harus menceritakan bagian selanjutnya dari perikop itu dan berhenti sebentar. Lakukan ini sampai kelompok menceritakan kembali seluruh perikop tersebut. Anggota kelompok bisa saling memperbaiki pada tahap ini.</w:t>
      </w:r>
    </w:p>
    <w:p>
      <w:pPr/>
      <w:r>
        <w:rPr>
          <w:lang w:val="id_ID" w:bidi="id_ID"/>
        </w:rPr>
      </w:r>
      <w:r>
        <w:rPr>
          <w:lang w:val="id_ID" w:bidi="id_ID"/>
        </w:rPr>
        <w:t>Hentikan sebentar audio ini di sini.</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benda-benda apapun, gerakan, atau papan cerita untuk membantu mereka mengingat perikop tersebut. </w:t>
      </w:r>
    </w:p>
    <w:p>
      <w:pPr/>
      <w:r>
        <w:rPr>
          <w:lang w:val="id_ID" w:bidi="id_ID"/>
        </w:rPr>
      </w:r>
      <w:r>
        <w:rPr>
          <w:lang w:val="id_ID" w:bidi="id_ID"/>
        </w:rPr>
        <w:t>Hentikan sebentar audio ini di sini.</w:t>
      </w:r>
    </w:p>
    <w:p>
      <w:pPr/>
      <w:r>
        <w:rPr>
          <w:lang w:val="id_ID" w:bidi="id_ID"/>
        </w:rPr>
      </w:r>
      <w:r>
        <w:rPr>
          <w:lang w:val="id_ID" w:bidi="id_ID"/>
        </w:rPr>
        <w:t xml:space="preserve">Selanjutnya, kelompok dapat memutuskan versi perikop milik siapa yang paling Anda sukai. Anda dapat memutuskan apakah Anda menyukai cara salah satu anggota kelompok menceritakan satu adegan, tetapi menyukai cara anggota kelompok yang lain menceritakan adegan lain. </w:t>
      </w:r>
    </w:p>
    <w:p>
      <w:pPr/>
      <w:r>
        <w:rPr>
          <w:lang w:val="id_ID" w:bidi="id_ID"/>
        </w:rPr>
      </w:r>
      <w:r>
        <w:rPr>
          <w:lang w:val="id_ID" w:bidi="id_ID"/>
        </w:rPr>
        <w:t>Hentikan sebentar audio ini di sini.</w:t>
      </w:r>
    </w:p>
    <w:p>
      <w:pPr/>
      <w:r>
        <w:rPr>
          <w:lang w:val="id_ID" w:bidi="id_ID"/>
        </w:rPr>
      </w:r>
      <w:r>
        <w:rPr>
          <w:lang w:val="id_ID" w:bidi="id_ID"/>
        </w:rPr>
        <w:t>Akhirnya, kelompok dapat menyusun versi akhir perikop tersebut yang disetujui oleh semua orang. Setiap anggota kelompok harus berlatih menceritakan versi akhir dari perikop tersebut.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