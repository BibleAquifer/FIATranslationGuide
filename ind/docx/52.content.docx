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Tesalonika 1:1–10</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1:1–10 dan renungkan di dalam hati Anda. </w:t>
      </w:r>
    </w:p>
    <w:p>
      <w:pPr/>
      <w:r>
        <w:rPr>
          <w:lang w:val="id_ID" w:bidi="id_ID"/>
        </w:rPr>
      </w:r>
      <w:r>
        <w:rPr>
          <w:lang w:val="id_ID" w:bidi="id_ID"/>
        </w:rPr>
        <w:t xml:space="preserve">Jika memungkinkan, dengarkan rekaman suara dari 1 Tesalonika 1:1–10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1:1–10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Perikop ini adalah awal surat dari Paulus, Silas, dan Timotius. Anda akan ingat bahwa Paulus, Silas, dan Timotius mengunjungi kota Tesalonika pada perjalanan misionaris Paulus yang kedua. Berkat cara Paulus mengajar maupun cara ia bertindak, banyak orang Yahudi di Tesalonika percaya kepada Injil. Tetapi orang-orang Yahudi lainnya tidak. Orang-orang Yahudi yang tidak percaya kepada Injil menjadi marah, dan, setelah beberapa saat, mereka mulai membuat kerusuhan. Paulus dan Silas harus pergi karena kerusuhan itu. Lebih buruk lagi, orang-orang Yahudi yang tidak percaya ini mulai menyebabkan masalah bagi semua orang percaya di Tesalonika.</w:t>
      </w:r>
    </w:p>
    <w:p>
      <w:pPr/>
      <w:r>
        <w:rPr>
          <w:lang w:val="id_ID" w:bidi="id_ID"/>
        </w:rPr>
      </w:r>
      <w:r>
        <w:rPr>
          <w:lang w:val="id_ID" w:bidi="id_ID"/>
        </w:rPr>
        <w:t xml:space="preserve">Paulus </w:t>
      </w:r>
      <w:r>
        <w:rPr>
          <w:b/>
          <w:lang w:val="id_ID" w:bidi="id_ID"/>
        </w:rPr>
        <w:t>sangat</w:t>
      </w:r>
      <w:r>
        <w:rPr>
          <w:lang w:val="id_ID" w:bidi="id_ID"/>
        </w:rPr>
        <w:t xml:space="preserve"> ingin kembali dan terus mengajar gereja baru di Tesalonika. Tetapi Paulus tidak bisa. Jadi Paulus mengirim Timotius untuk mengunjungi gereja. Setelah kunjungannya, Timotius kembali kepada Paulus dengan berita bahwa orang-orang percaya di Tesalonika semakin percaya kepada Yesus—meskipun orang-orang Yahudi </w:t>
      </w:r>
      <w:r>
        <w:rPr>
          <w:b/>
          <w:lang w:val="id_ID" w:bidi="id_ID"/>
        </w:rPr>
        <w:t>yang tidak percaya menganiaya mereka.</w:t>
      </w:r>
    </w:p>
    <w:p>
      <w:pPr/>
      <w:r>
        <w:rPr>
          <w:lang w:val="id_ID" w:bidi="id_ID"/>
        </w:rPr>
      </w:r>
      <w:r>
        <w:rPr>
          <w:lang w:val="id_ID" w:bidi="id_ID"/>
        </w:rPr>
        <w:t>Meskipun Paulus tidak dapat kembali ke Tesalonika, ia masih ingin mendorong dan terus mengajar orang-orang percaya di Tesalonika. Jadi Paulus mengirim surat kepada orang-orang percaya. Mungkin, Paulus menyampaikan pesannya, dan orang lain menuliskan pesan tersebut. Orang lain akan membawanya ke Tesalonika dan membacakannya kepada gereja Tesalonika.</w:t>
      </w:r>
    </w:p>
    <w:p>
      <w:pPr/>
      <w:r>
        <w:rPr>
          <w:lang w:val="id_ID" w:bidi="id_ID"/>
        </w:rPr>
      </w:r>
      <w:r>
        <w:rPr>
          <w:lang w:val="id_ID" w:bidi="id_ID"/>
        </w:rPr>
        <w:t xml:space="preserve">Berhenti di sini. Bicarakan tentang bagaimana Anda mengirim pesan kepada seorang teman yang tinggal di tempat lain. Bagaimana Anda menyampaikan sesuatu yang penting kepada seorang teman ketika Anda tidak dapat menemui mereka? Bagaimana Anda memastikan teman tersebut tahu bahwa pesan itu berasal dari Anda? Hentikan sebentar rekaman ini di sini. </w:t>
      </w:r>
    </w:p>
    <w:p>
      <w:pPr/>
      <w:r>
        <w:rPr>
          <w:lang w:val="id_ID" w:bidi="id_ID"/>
        </w:rPr>
      </w:r>
      <w:r>
        <w:rPr>
          <w:lang w:val="id_ID" w:bidi="id_ID"/>
        </w:rPr>
        <w:t>Paulus mungkin adalah penulis utama surat ini. Karena Allah memilih Paulus sebagai utusan-Nya, maka orang-orang percaya di Tesalonika dapat percaya bahwa pesan ini berasal dari Allah. Tetapi Silas dan Timotius juga bersama Paulus ketika ia berada di Tesalonika. Orang-orang percaya di Tesalonika akan menghormati Silas dan Timotius juga. Silas dan Timotius mungkin bersama Paulus ketika ia menulis surat itu. Silas dan Timotius mungkin telah membantu Paulus menulis surat itu. Orang-orang Tesalonika juga dapat percaya kepada otoritas Silas dan Timotius.</w:t>
      </w:r>
    </w:p>
    <w:p>
      <w:pPr/>
      <w:r>
        <w:rPr>
          <w:lang w:val="id_ID" w:bidi="id_ID"/>
        </w:rPr>
      </w:r>
      <w:r>
        <w:rPr>
          <w:lang w:val="id_ID" w:bidi="id_ID"/>
        </w:rPr>
        <w:t>Paulus memulai suratnya dengan salam dan pindah ke doa syukur. Dalam doa ini, Paulus bersyukur kepada Allah atas iman jemaat Tesalonika—kepercayaan mereka kepada Yesus. Secara khusus, Paulus bersyukur kepada Allah atas tiga hal: pertama, Paulus bersyukur kepada Allah bahwa iman orang-orang percaya menyebabkan mereka hidup dengan cara yang menyenangkan Allah; kedua, Paulus bersyukur kepada Allah bahwa kasih orang-orang percaya menyebabkan mereka melakukan hal-hal yang sulit untuk saling melayani; dan, ketiga, Paulus bersyukur kepada Allah karena orang-orang percaya selalu berharap kepada waktu ketika Tuhan Yesus Kristus kembali ke Bumi.</w:t>
      </w:r>
    </w:p>
    <w:p>
      <w:pPr/>
      <w:r>
        <w:rPr>
          <w:lang w:val="id_ID" w:bidi="id_ID"/>
        </w:rPr>
      </w:r>
      <w:r>
        <w:rPr>
          <w:lang w:val="id_ID" w:bidi="id_ID"/>
        </w:rPr>
        <w:t>Paulus ingin memastikan orang-orang Tesalonika yakin bahwa Allah mengasihi mereka dan memilih mereka untuk menjadi umat Allah. Paulus ingin orang-orang Tesalonika ingat bahwa ketika ia memberikan mereka Injil, kabar baik tentang Yesus, mereka tidak hanya mendengar pesan. Orang-orang Tesalonika juga mengalami kuasa Roh Kudus.</w:t>
      </w:r>
    </w:p>
    <w:p>
      <w:pPr/>
      <w:r>
        <w:rPr>
          <w:lang w:val="id_ID" w:bidi="id_ID"/>
        </w:rPr>
      </w:r>
      <w:r>
        <w:rPr>
          <w:lang w:val="id_ID" w:bidi="id_ID"/>
        </w:rPr>
        <w:t>Lebih dari itu, Paulus tidak hanya berkhotbah tentang kabar baik Yesus. Paulus juga melakukan tindakan dalam hidupnya yang menunjukkan Roh Kudus telah mengubahnya. Paulus hidup seperti Yesus. Dengan cara yang sama, orang-orang Tesalonika hidup seperti Paulus, karena Paulus hidup seperti Yesus. Orang-orang Tesalonika menyambut pesan Paulus meskipun mereka menderita karena orang-orang yang tidak percaya menganiaya mereka. Dan Roh Kudus memberikan orang-orang Tesalonika kuasa untuk menderita—</w:t>
      </w:r>
      <w:r>
        <w:rPr>
          <w:b/>
          <w:lang w:val="id_ID" w:bidi="id_ID"/>
        </w:rPr>
        <w:t>dengan sukacita</w:t>
      </w:r>
      <w:r>
        <w:rPr>
          <w:lang w:val="id_ID" w:bidi="id_ID"/>
        </w:rPr>
        <w:t>.</w:t>
      </w:r>
    </w:p>
    <w:p>
      <w:pPr/>
      <w:r>
        <w:rPr>
          <w:lang w:val="id_ID" w:bidi="id_ID"/>
        </w:rPr>
      </w:r>
      <w:r>
        <w:rPr>
          <w:lang w:val="id_ID" w:bidi="id_ID"/>
        </w:rPr>
        <w:t xml:space="preserve">Berhenti di sini. Mintalah orang-orang untuk menceritakan kepada Anda tentang seseorang yang mereka kenal yang hidupnya berubah ketika mereka percaya kepada kabar baik tentang Yesus. Jenis perubahan apa yang Anda lihat dalam kehidupan orang itu—apa yang mereka lakukan secara berbeda? Apa yang dilakukan teman dan keluarga orang itu ketika mereka melihat orang itu berubah? Hentikan sebentar rekaman ini di sini. </w:t>
      </w:r>
    </w:p>
    <w:p>
      <w:pPr/>
      <w:r>
        <w:rPr>
          <w:lang w:val="id_ID" w:bidi="id_ID"/>
        </w:rPr>
      </w:r>
      <w:r>
        <w:rPr>
          <w:lang w:val="id_ID" w:bidi="id_ID"/>
        </w:rPr>
        <w:t>Berita tentang iman orang-orang Tesalonika sangat membesarkan hati Paulus. Tetapi Paulus bukan satu-satunya yang telah mendengar tentang iman orang-orang Tesalonika. Orang-orang di seluruh provinsi Romawi Makedonia dan Akhaya telah mulai mendengar tentang iman orang-orang Tesalonika. Banyak orang lain juga mendengar bahwa orang-orang percaya di Tesalonika telah berhenti menyembah berhala-berhala dan telah mulai menyembah Allah yang hidup dan yang benar.</w:t>
      </w:r>
    </w:p>
    <w:p>
      <w:pPr/>
      <w:r>
        <w:rPr>
          <w:lang w:val="id_ID" w:bidi="id_ID"/>
        </w:rPr>
      </w:r>
      <w:r>
        <w:rPr>
          <w:lang w:val="id_ID" w:bidi="id_ID"/>
        </w:rPr>
        <w:t xml:space="preserve">Berhenti di sini dan ceritakan kisah tentang waktu ketika banyak orang tahu tentang sesuatu yang baik yang dilakukan sekelompok orang, seperti kelompok olahraga yang memenangkan banyak pertandingan. Bagaimana orang-orang tahu tentang apa yang dilakukan kelompok ini? Bagaimana orang-orang menyebarkan kabar baik dengan cepat kepada orang lain? Hentikan sebentar rekaman ini di sini. </w:t>
      </w:r>
    </w:p>
    <w:p>
      <w:pPr/>
      <w:r>
        <w:rPr>
          <w:lang w:val="id_ID" w:bidi="id_ID"/>
        </w:rPr>
      </w:r>
      <w:r>
        <w:rPr>
          <w:lang w:val="id_ID" w:bidi="id_ID"/>
        </w:rPr>
        <w:t xml:space="preserve">Berhenti di sini dan lihatlah peta yang mencakup Tesalonika, Makedonia, dan Akhaya sebagai kelompok. Perhatikan bahwa Tesalonika adalah kota dalam provinsi Makedonia. Juga, perhatikan bahwa Akhaya adalah provinsi di dekatnya. Hentikan sebentar rekaman ini di sini. </w:t>
      </w:r>
    </w:p>
    <w:p>
      <w:pPr/>
      <w:r>
        <w:rPr>
          <w:lang w:val="id_ID" w:bidi="id_ID"/>
        </w:rPr>
      </w:r>
      <w:r>
        <w:rPr>
          <w:lang w:val="id_ID" w:bidi="id_ID"/>
        </w:rPr>
        <w:t>Paulus mengajar orang-orang Tesalonika bahwa Yesus telah menderita dan mati di salib dan bahwa Yesus telah kembali hidup. Paulus juga mengajar bahwa Yesus akan kembali dari surga suatu hari. Yesuslah yang menyelamatkan orang-orang percaya dari penghakiman yang akan datang. Dosa membuat marah Allah, dan Allah akan menghakimi dosa. Tetapi Allah tidak akan menghakimi orang-orang yang mengikuti Yesus. Ini adalah Injil—kabar baik—yang dikhotbahkan oleh Paulus.</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1:1–10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Silas, dan Timotius memulai surat mereka dan menyapa gereja Tesalonika.</w:t>
      </w:r>
    </w:p>
    <w:p>
      <w:pPr/>
      <w:r>
        <w:rPr>
          <w:lang w:val="id_ID" w:bidi="id_ID"/>
        </w:rPr>
      </w:r>
      <w:r>
        <w:rPr>
          <w:b/>
          <w:lang w:val="id_ID" w:bidi="id_ID"/>
        </w:rPr>
        <w:t>Pada bagian kedua:</w:t>
      </w:r>
      <w:r>
        <w:rPr>
          <w:lang w:val="id_ID" w:bidi="id_ID"/>
        </w:rPr>
        <w:t xml:space="preserve"> Paulus mengatakan mengapa Paulus sangat bersyukur atas iman orang-orang Tesalonika.</w:t>
      </w:r>
    </w:p>
    <w:p>
      <w:pPr/>
      <w:r>
        <w:rPr>
          <w:lang w:val="id_ID" w:bidi="id_ID"/>
        </w:rPr>
      </w:r>
      <w:r>
        <w:rPr>
          <w:b/>
          <w:lang w:val="id_ID" w:bidi="id_ID"/>
        </w:rPr>
        <w:t>Pada bagian ketiga:</w:t>
      </w:r>
      <w:r>
        <w:rPr>
          <w:lang w:val="id_ID" w:bidi="id_ID"/>
        </w:rPr>
        <w:t xml:space="preserve"> Paulus menceritakan bagaimana Paulus dikuatkan karena orang-orang di mana-mana telah mendengar tentang kehidupan yang baik dari orang-orang Tesalonika.</w:t>
      </w:r>
    </w:p>
    <w:p>
      <w:pPr/>
      <w:r>
        <w:rPr>
          <w:lang w:val="id_ID" w:bidi="id_ID"/>
        </w:rPr>
      </w:r>
      <w:r>
        <w:rPr>
          <w:b/>
          <w:lang w:val="id_ID" w:bidi="id_ID"/>
        </w:rPr>
        <w:t>Pada bagian keempat:</w:t>
      </w:r>
      <w:r>
        <w:rPr>
          <w:lang w:val="id_ID" w:bidi="id_ID"/>
        </w:rPr>
        <w:t xml:space="preserve"> Paulus menceritakan bagaimana orang lain menceritakan kisah tentang orang-orang Tesalonika. Ini adalah kisah bagaimana orang-orang Tesalonika berhenti menyembah berhala-berhala dan mulai menyembah Allah yang hidup dan yang benar.</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Orang-orang percaya di gereja Tesalonika</w:t>
      </w:r>
    </w:p>
    <w:p>
      <w:pPr>
        <w:pStyle w:val="ListBullet"/>
        <w:spacing w:line="240" w:lineRule="auto"/>
        <w:ind w:left="720"/>
      </w:pPr>
      <w:r>
        <w:rPr>
          <w:lang w:val="id_ID" w:bidi="id_ID"/>
        </w:rPr>
      </w:r>
      <w:r>
        <w:rPr>
          <w:lang w:val="id_ID" w:bidi="id_ID"/>
        </w:rPr>
        <w:t>Orang-orang percaya di Makedonia dan di Akhaya</w:t>
      </w:r>
    </w:p>
    <w:p>
      <w:pPr>
        <w:pStyle w:val="ListBullet"/>
        <w:spacing w:line="240" w:lineRule="auto"/>
        <w:ind w:left="720"/>
      </w:pPr>
      <w:r>
        <w:rPr>
          <w:lang w:val="id_ID" w:bidi="id_ID"/>
        </w:rPr>
      </w:r>
      <w:r>
        <w:rPr>
          <w:lang w:val="id_ID" w:bidi="id_ID"/>
        </w:rPr>
        <w:t>Orang-orang lain</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Pada bagian pertama, Paulus memulai surat itu. Pertama, Paulus mencantumkan utusan: Paulus sendiri, Silas, dan Timotius. Selanjutnya, Paulus menyebutkan kepada siapa ia menulis: gereja Tesalonika. Terakhir, Paulus menyapa gereja Tesalonika dengan salam Kristen "anugerah dan damai." Ini adalah salam sekaligus berkat bagi orang percaya. Paulus ingin orang-orang Tesalonika tahu bahwa Allah memberikan mereka anugerah, yang berarti Allah baik kepada orang-orang percaya bahkan ketika mereka tidak layak mendapatkannya. Allah juga memberikan damai kepada orang-orang percaya sehingga orang-orang percaya dapat hidup dalam harmoni dengan Allah dan satu sama lain.</w:t>
      </w:r>
    </w:p>
    <w:p>
      <w:pPr/>
      <w:r>
        <w:rPr>
          <w:lang w:val="id_ID" w:bidi="id_ID"/>
        </w:rPr>
      </w:r>
      <w:r>
        <w:rPr>
          <w:lang w:val="id_ID" w:bidi="id_ID"/>
        </w:rPr>
        <w:t>Perhatikan bahwa dalam surat itu, Paulus menyebut orang-orang percaya di Tesalonika sebagai "gereja orang-orang Tesalonika." Ingatlah bahwa Paulus tidak berbicara tentang bangunan di mana orang-orang percaya datang bersama untuk beribadah, tetapi tentang orang-orang itu sendiri. Paulus lebih lanjut menjelaskan apa itu gereja ketika Paulus mengatakan gereja memiliki hubungan khusus dengan Allah Bapa dan dengan Tuhan Yesus Kristus.</w:t>
      </w:r>
    </w:p>
    <w:p>
      <w:pPr/>
      <w:r>
        <w:rPr>
          <w:lang w:val="id_ID" w:bidi="id_ID"/>
        </w:rPr>
      </w:r>
      <w:r>
        <w:rPr>
          <w:lang w:val="id_ID" w:bidi="id_ID"/>
        </w:rPr>
        <w:t>Pada bagian kedua, Paulus pindah ke pesan suratnya. Paulus memulai dengan mengatakan kepada orang-orang Tesalonika bahwa ia selalu bersyukur kepada Allah atas orang-orang Tesalonika dalam waktu-waktu doa rutin Paulus. Paulus mengatakan bahwa ketika ia berdoa, Paulus bersyukur kepada Allah atas tiga hal. Pertama, Paulus bersyukur kepada Allah atas pekerjaan orang-orang Tesalonika yang mereka lakukan karena mereka percaya kepada Tuhan mereka Yesus Kristus. Kedua, Paulus bersyukur kepada Allah atas pekerjaan yang dilakukan orang-orang percaya karena mereka mengasihi Yesus dan satu sama lain. Ketiga, Paulus bersyukur kepada Allah karena orang-orang percaya dengan percaya diri mengharapkan bahwa Tuhan Yesus Kristus akan kembali! Harapan ini memberikan orang-orang percaya kemampuan untuk tetap teguh bahkan ketika orang-orang menganiaya mereka.</w:t>
      </w:r>
    </w:p>
    <w:p>
      <w:pPr/>
      <w:r>
        <w:rPr>
          <w:lang w:val="id_ID" w:bidi="id_ID"/>
        </w:rPr>
      </w:r>
      <w:r>
        <w:rPr>
          <w:lang w:val="id_ID" w:bidi="id_ID"/>
        </w:rPr>
        <w:t>Ingatlah bahwa ketika Paulus mengatakan "saudara-saudara" dalam perikop ini, Paulus mencakup baik laki-laki maupun perempuan. Beberapa terjemahan akan mengatakan "saudara dan saudari" untuk membuat hal ini jelas. Paulus sangat yakin bahwa Allah mengasihi semua orang percaya dan telah memilih mereka semua. Inilah sebabnya Paulus berkata, "Karena kita tahu, saudara dan saudari...." Orang-orang Tesalonika tidak boleh takut. Orang-orang Tesalonika harus yakin bahwa Allah mengasihi mereka dan menandai mereka sebagai umat-Nya sendiri. Bagaimana Paulus tahu ini? Mengapa Paulus sangat percaya diri? Karena ketika Paulus membawa Injil, ia tidak hanya mengucapkan kata-kata. Roh Kudus juga datang dengan kuasa dan mengatakan kepada orang-orang Tesalonika bahwa apa yang dikatakan Paulus adalah benar.</w:t>
      </w:r>
    </w:p>
    <w:p>
      <w:pPr/>
      <w:r>
        <w:rPr>
          <w:lang w:val="id_ID" w:bidi="id_ID"/>
        </w:rPr>
      </w:r>
      <w:r>
        <w:rPr>
          <w:lang w:val="id_ID" w:bidi="id_ID"/>
        </w:rPr>
        <w:t>Pada bagian ketiga, Paulus mengingatkan orang-orang Tesalonika bahwa sesuatu tentang cara hidup Paulus, Silas, dan Timotius membuktikan bahwa pesan mereka benar. Cara Paulus, Silas, dan Timotius hidup menunjukkan kepada orang-orang Tesalonika bahwa Roh Kudus telah mengubah kehidupan orang-orang ini.</w:t>
      </w:r>
    </w:p>
    <w:p>
      <w:pPr/>
      <w:r>
        <w:rPr>
          <w:lang w:val="id_ID" w:bidi="id_ID"/>
        </w:rPr>
      </w:r>
      <w:r>
        <w:rPr>
          <w:lang w:val="id_ID" w:bidi="id_ID"/>
        </w:rPr>
        <w:t>Orang-orang Tesalonika memercayai pesan Paulus tentang Yesus. Karena orang-orang Tesalonika percaya, mereka sangat menderita banyak. Tetapi orang-orang Tesalonika masih percaya kepada pesan Paulus—dan Roh Kudus membuat orang-orang Tesalonika dapat mempercayainya dengan sukacita. Orang-orang Tesalonika hidup seperti Paulus, Silas, dan Timotius, tetapi mereka juga hidup seperti Tuhan Yesus. Yesus menderita meskipun Ia menjalani kehidupan yang benar-benar baik; Paulus, Silas, dan Timotius menderita meskipun mereka menjalani kehidupan yang baik; dan, dengan cara yang sama, orang-orang Tesalonika menderita meskipun mereka menjalani kehidupan yang baik. Ini berarti bahwa orang-orang Tesalonika sendiri menjadi contoh bagi orang-orang percaya lainnya di seluruh provinsi Makedonia dan Akhaya. Orang-orang di Makedonia dan Akhaya melihat apa yang dilakukan Roh Kudus dalam kehidupan orang-orang Tesalonika. Cara orang-orang Tesalonika menjalani hidup mereka menyebabkan orang-orang di seluruh sekitar—bahkan di luar Makedonia dan Akhaya—mendengar pesan itu, atau firman Tuhan, yang adalah Injil. Paulus mengatakan Injil bergema kepada orang lain, seperti suara dari alat musik. Ketika seseorang meniup terompet, atau trompet tanduk, suara alat musik itu menyebar dari tempat itu. Dengan cara yang sama, orang-orang Tesalonika menyebarkan pesan Tuhan ke seluruh Makedonia, Akhaya, dan ke segala tempat. Orang-orang Tesalonika akan menceritakan kepada orang-orang tentang Injil, dan orang-orang itu akan terus berbicara tentang perkataan dan perilaku orang-orang Tesalonika.</w:t>
      </w:r>
    </w:p>
    <w:p>
      <w:pPr/>
      <w:r>
        <w:rPr>
          <w:lang w:val="id_ID" w:bidi="id_ID"/>
        </w:rPr>
      </w:r>
      <w:r>
        <w:rPr>
          <w:lang w:val="id_ID" w:bidi="id_ID"/>
        </w:rPr>
        <w:t xml:space="preserve">Berhenti di sini dan diskusikan secara berkelompok: Ingatlah kisah yang Anda ceritakan di bagian sebelumnya tentang bagaimana orang-orang berbicara tentang apa yang dilakukan sekelompok orang. Dalam bahasa Anda, bagaimana Anda menggambarkan cara orang-orang menyebarkan berita itu kepada orang lain? Bagaimana Anda menggambarkan cara orang-orang menyebarkan berita dengan cepat, bahkan kepada orang-orang yang berada jauh? Hentikan sebentar rekaman ini di sini. </w:t>
      </w:r>
    </w:p>
    <w:p>
      <w:pPr/>
      <w:r>
        <w:rPr>
          <w:lang w:val="id_ID" w:bidi="id_ID"/>
        </w:rPr>
      </w:r>
      <w:r>
        <w:rPr>
          <w:lang w:val="id_ID" w:bidi="id_ID"/>
        </w:rPr>
        <w:t>Dalam perikop ini, Paulus mengatakan kepada orang-orang Tesalonika bahwa ia menemukan orang-orang di mana-mana berbicara tentang iman atau kepercayaan orang-orang Tesalonika kepada Allah. Paulus bahkan tidak perlu menceritakan kisah tentang Injil, karena orang-orang sudah mengetahuinya dari orang-orang Tesalonika.</w:t>
      </w:r>
    </w:p>
    <w:p>
      <w:pPr/>
      <w:r>
        <w:rPr>
          <w:lang w:val="id_ID" w:bidi="id_ID"/>
        </w:rPr>
      </w:r>
      <w:r>
        <w:rPr>
          <w:lang w:val="id_ID" w:bidi="id_ID"/>
        </w:rPr>
        <w:t>Pada bagian keempat, Paulus menceritakan kisah yang diceritakan orang lain tentang orang-orang Tesalonika. Ini adalah kisahnya: Ketika Paulus pertama kali datang ke Tesalonika, orang-orang Tesalonika menyambut Paulus. Tidak hanya itu, banyak orang Tesalonika juga berhenti menyembah berhala-berhala yang tidak hidup. Dan orang-orang Tesalonika ini mulai menyembah Allah yang benar, yang hidup. Orang-orang percaya di Tesalonika menunggu Anak Allah untuk kembali dari surga—Anak Allah, Yesus, orang yang dibangkitkan Allah dari kematian. Yesuslah yang akan menyelamatkan orang-orang percaya dari penghakiman yang akan datang, ketika Allah, yang marah kepada dosa, akan menghakimi orang-orang.</w:t>
      </w:r>
    </w:p>
    <w:p>
      <w:pPr/>
      <w:r>
        <w:rPr>
          <w:lang w:val="id_ID" w:bidi="id_ID"/>
        </w:rPr>
      </w:r>
      <w:r>
        <w:rPr>
          <w:lang w:val="id_ID" w:bidi="id_ID"/>
        </w:rPr>
        <w:t>Sekarang, kelompok harus membuat papan cerita, menggambarkan atau menggunakan barang-barang untuk memperagakan perikop ini dan tindakan-tindakan yang ada di dalam cerita. Ketika Anda melakukan ini, Anda mungkin ingin menggunakan gambar, benda, atau bahkan orang-orang untuk mewakili Paulus, Silas, Timotius, orang-orang percaya di Tesalonika, orang-orang percaya di Makedonia dan di Akhaya, Allah Bapa, Tuhan Yesus, Roh Kudus, dan orang lain.</w:t>
      </w:r>
    </w:p>
    <w:p>
      <w:pPr/>
      <w:r>
        <w:rPr>
          <w:lang w:val="id_ID" w:bidi="id_ID"/>
        </w:rPr>
      </w:r>
      <w:r>
        <w:rPr>
          <w:lang w:val="id_ID" w:bidi="id_ID"/>
        </w:rPr>
        <w:t>Pilihlah orang, gambar, atau benda untuk menjadi masing-masing karakter. Ketika Anda mulai menceritakan kembali kisah ayat-ayat ini, Anda dapat memerankan kunjungan pertama Paulus, Silas, dan Timotius ke Tesalonika ketika mereka pertama kali menceritakan kabar baik tentang Yesus kepada orang-orang Tesalonika. Orang yang memerankan Roh Kudus dapat berdiri di dekat ketiga orang itu untuk menunjukkan bahwa Ia bersama mereka. Mintalah semua orang Tesalonika berdiri bersama dan menyembah dewa-dewa palsu. Tetapi kemudian mintalah orang yang memerankan Allah memilih orang-orang dari kelompok itu untuk menjadi umat-Nya. Orang-orang itu menyingkirkan dewa-dewa palsu dan mulai menyembah Allah yang benar. Meskipun orang lain kejam dan menyakiti orang-orang percaya di Tesalonika, orang-orang percaya di Tesalonika masih bergembira—mereka dapat bertepuk tangan dan bernyanyi untuk menunjukkan ini! Tunjukkan bagaimana ketika Yesus melakukan sesuatu, Paulus melakukan hal yang sama, dan kemudian orang-orang Tesalonika melakukan apa yang dilakukan Paulus. Tunjukkan bagaimana orang-orang Tesalonika saling membantu dan menceritakan kepada orang lain kabar baik tentang Yesus. Mereka dapat menunjuk kepada orang yang memerankan Yesus ketika mereka melakukan ini. Paulus, Silas, dan Timotius meninggalkan Tesalonika, sehingga mereka dapat berdiri terpisah dari orang-orang Tesalonika. Tunjukkan bagaimana orang-orang percaya dari Makedonia dan Akhaya mengamati orang-orang Tesalonika dan kemudian melakukan tindakan yang sama dengan orang-orang Tesalonika. Kemudian orang-orang percaya lainnya dapat pergi menceritakan kepada Paulus tentang cara bertindak yang baik dari orang-orang Tesalonika. Paulus bahkan tidak dapat mulai berbicara tentang Injil karena orang lain mulai mengatakannya terlebih dahulu! Kemudian Anda dapat memerankan bagaimana Paulus sekarang menceritakan semua ini kepada orang-orang percaya di Tesalonika. Paulus, Silas, dan Timotius dapat melambaikan tangan atau menunjukkan bahwa mereka menyapa orang-orang percaya di Tesalonika. Paulus, Silas, dan Timotius juga dapat memerankan cara mereka berdoa kepada Allah dan bersyukur kepada Allah untuk orang-orang Tesalonika.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1:1–10 dalam versi terjemahan yang paling mudah dimengerti. </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Orang-orang percaya di gereja Tesalonika</w:t>
      </w:r>
    </w:p>
    <w:p>
      <w:pPr>
        <w:pStyle w:val="ListBullet"/>
        <w:spacing w:line="240" w:lineRule="auto"/>
        <w:ind w:left="720"/>
      </w:pPr>
      <w:r>
        <w:rPr>
          <w:lang w:val="id_ID" w:bidi="id_ID"/>
        </w:rPr>
      </w:r>
      <w:r>
        <w:rPr>
          <w:lang w:val="id_ID" w:bidi="id_ID"/>
        </w:rPr>
        <w:t>Orang-orang percaya di Makedonia dan di Akhaya</w:t>
      </w:r>
    </w:p>
    <w:p>
      <w:pPr>
        <w:pStyle w:val="ListBullet"/>
        <w:spacing w:line="240" w:lineRule="auto"/>
        <w:ind w:left="720"/>
      </w:pPr>
      <w:r>
        <w:rPr>
          <w:lang w:val="id_ID" w:bidi="id_ID"/>
        </w:rPr>
      </w:r>
      <w:r>
        <w:rPr>
          <w:lang w:val="id_ID" w:bidi="id_ID"/>
        </w:rPr>
        <w:t>Orang-orang lain</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Allah Anak, yang disebut Yesus</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Paulus berkata, "Surat ini dari saya, Paulus. Saya, bersama Silas dan Timotius, memberi salam kepada kamu yang adalah orang-orang percaya di Tesalonika dan yang milik Allah Bapa kita dan Tuhan kita Yesus Kristus. </w:t>
      </w:r>
    </w:p>
    <w:p>
      <w:pPr/>
      <w:r>
        <w:rPr>
          <w:lang w:val="id_ID" w:bidi="id_ID"/>
        </w:rPr>
      </w:r>
      <w:r>
        <w:rPr>
          <w:lang w:val="id_ID" w:bidi="id_ID"/>
        </w:rPr>
        <w:t>Semoga Allah berbuat baik kepada kamu dan memberi kamu kedamaian.”</w:t>
      </w:r>
    </w:p>
    <w:p>
      <w:pPr/>
      <w:r>
        <w:rPr>
          <w:lang w:val="id_ID" w:bidi="id_ID"/>
        </w:rPr>
      </w:r>
      <w:r>
        <w:rPr>
          <w:lang w:val="id_ID" w:bidi="id_ID"/>
        </w:rPr>
        <w:t>Hentikan sebentar dramanya. Tanyakan kepada yang memerankan Silas dan Timotius, "Apa yang sedang kamu rasakan atau pikirkan?" Orang tersebut mungkin menjawab hal-hal seperti:</w:t>
      </w:r>
    </w:p>
    <w:p>
      <w:pPr>
        <w:pStyle w:val="ListBullet"/>
        <w:spacing w:line="240" w:lineRule="auto"/>
        <w:ind w:left="720"/>
      </w:pPr>
      <w:r>
        <w:rPr>
          <w:lang w:val="id_ID" w:bidi="id_ID"/>
        </w:rPr>
      </w:r>
      <w:r>
        <w:rPr>
          <w:lang w:val="id_ID" w:bidi="id_ID"/>
        </w:rPr>
        <w:t>Saya ingat ketika kita bertemu orang-orang Tesalonika dan banyak dari mereka menjadi teman-teman kita. Saya merindukan mereka! atau</w:t>
      </w:r>
    </w:p>
    <w:p>
      <w:pPr>
        <w:pStyle w:val="ListBullet"/>
        <w:spacing w:line="240" w:lineRule="auto"/>
        <w:ind w:left="720"/>
      </w:pPr>
      <w:r>
        <w:rPr>
          <w:lang w:val="id_ID" w:bidi="id_ID"/>
        </w:rPr>
      </w:r>
      <w:r>
        <w:rPr>
          <w:lang w:val="id_ID" w:bidi="id_ID"/>
        </w:rPr>
        <w:t>Aku ingin orang-orang percaya di Tesalonika mengetahui bahwa Aku masih peduli kepada mereka; atau</w:t>
      </w:r>
    </w:p>
    <w:p>
      <w:pPr>
        <w:pStyle w:val="ListBullet"/>
        <w:spacing w:line="240" w:lineRule="auto"/>
        <w:ind w:left="720"/>
      </w:pPr>
      <w:r>
        <w:rPr>
          <w:lang w:val="id_ID" w:bidi="id_ID"/>
        </w:rPr>
      </w:r>
      <w:r>
        <w:rPr>
          <w:lang w:val="id_ID" w:bidi="id_ID"/>
        </w:rPr>
        <w:t xml:space="preserve">Saya ingat bahwa ada kerusuhan ketika terakhir kali kami berada di Tesalonika. Saya berharap bahwa orang-orang percaya disana tidak takut dan khawatir, tetapi memiliki damai sejahtera dari Allah. </w:t>
      </w:r>
    </w:p>
    <w:p>
      <w:pPr/>
      <w:r>
        <w:rPr>
          <w:lang w:val="id_ID" w:bidi="id_ID"/>
        </w:rPr>
      </w:r>
      <w:r>
        <w:rPr>
          <w:lang w:val="id_ID" w:bidi="id_ID"/>
        </w:rPr>
        <w:t>Lanjutkan dramanya.</w:t>
      </w:r>
    </w:p>
    <w:p>
      <w:pPr/>
      <w:r>
        <w:rPr>
          <w:lang w:val="id_ID" w:bidi="id_ID"/>
        </w:rPr>
      </w:r>
      <w:r>
        <w:rPr>
          <w:lang w:val="id_ID" w:bidi="id_ID"/>
        </w:rPr>
        <w:t>Paulus mengatakan, "Setiap kali kami berdoa kepada Tuhan untuk kamu, kami terus bersyukur kepada Tuhan untuk kamu semua. Ketika kami berdoa kepada Allah Bapa kita, kami selalu mengingat hal-hal ini: cara kamu bekerja bagi Allah karena kamu percaya kepada Tuhan Yesus, cara kamu bekerja untuk membantu orang-orang percaya lainnya karena kamu mengasihi orang-orang percaya itu, dan cara kamu menanggung segala sesuatu karena harapanmu yang pasti bahwa Tuhan kita Yesus Kristus akan datang lagi."</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Setiap kali saya berbicara kepada Tuhan, saya mengingat semua hal baik yang telah dilakukan Tuhan. Satu hal yang telah dilakukan Tuhan adalah bahwa Ia melindungi orang-orang percaya di Tesalonika dan menyebabkan mereka bertindak dengan cara yang menakjubkan ini. Saya sangat bersyukur bahwa Tuhan melakukan ini! atau</w:t>
      </w:r>
    </w:p>
    <w:p>
      <w:pPr>
        <w:pStyle w:val="ListBullet"/>
        <w:spacing w:line="240" w:lineRule="auto"/>
        <w:ind w:left="720"/>
      </w:pPr>
      <w:r>
        <w:rPr>
          <w:lang w:val="id_ID" w:bidi="id_ID"/>
        </w:rPr>
      </w:r>
      <w:r>
        <w:rPr>
          <w:lang w:val="id_ID" w:bidi="id_ID"/>
        </w:rPr>
        <w:t>Saya berharap dapat bertemu teman-teman saya di Tesalonika lagi, sehingga saya dapat membantu mereka dan bersukacita bersama mereka. Saya sangat senang bahwa Tuhan memelihara orang-orang Tesalonika dan mengajar mereka bahkan ketika saya tidak berada di sana; atau</w:t>
      </w:r>
    </w:p>
    <w:p>
      <w:pPr>
        <w:pStyle w:val="ListBullet"/>
        <w:spacing w:line="240" w:lineRule="auto"/>
        <w:ind w:left="720"/>
      </w:pPr>
      <w:r>
        <w:rPr>
          <w:lang w:val="id_ID" w:bidi="id_ID"/>
        </w:rPr>
      </w:r>
      <w:r>
        <w:rPr>
          <w:lang w:val="id_ID" w:bidi="id_ID"/>
        </w:rPr>
        <w:t>Saya ingat bagaimana orang-orang Tesalonika bertindak ketika kami mengatakan kepada mereka kebenaran. Saya bersukacita bahwa orang-orang Tesalonika memilih untuk mengikuti Yesus dan sekarang hidup dengan cara ini!</w:t>
      </w:r>
    </w:p>
    <w:p>
      <w:pPr/>
      <w:r>
        <w:rPr>
          <w:lang w:val="id_ID" w:bidi="id_ID"/>
        </w:rPr>
      </w:r>
      <w:r>
        <w:rPr>
          <w:lang w:val="id_ID" w:bidi="id_ID"/>
        </w:rPr>
        <w:t>Tanyakan kepada yang memerankan orang-orang percaya di Tesalonika, "Apa yang sedang kamu rasakan atau pikirkan?" Orang tersebut mungkin menjawab hal-hal seperti:</w:t>
      </w:r>
    </w:p>
    <w:p>
      <w:pPr>
        <w:pStyle w:val="ListBullet"/>
        <w:spacing w:line="240" w:lineRule="auto"/>
        <w:ind w:left="720"/>
      </w:pPr>
      <w:r>
        <w:rPr>
          <w:lang w:val="id_ID" w:bidi="id_ID"/>
        </w:rPr>
      </w:r>
      <w:r>
        <w:rPr>
          <w:lang w:val="id_ID" w:bidi="id_ID"/>
        </w:rPr>
        <w:t>Saya percaya bahwa Yesus benar-benar telah melakukan begitu banyak untuk saya. Karena saya sangat bersyukur, saya ingin bekerja untuk Tuhan! Saya ingin orang lain tahu tentang kebenaran ini juga! atau</w:t>
      </w:r>
    </w:p>
    <w:p>
      <w:pPr>
        <w:pStyle w:val="ListBullet"/>
        <w:spacing w:line="240" w:lineRule="auto"/>
        <w:ind w:left="720"/>
      </w:pPr>
      <w:r>
        <w:rPr>
          <w:lang w:val="id_ID" w:bidi="id_ID"/>
        </w:rPr>
      </w:r>
      <w:r>
        <w:rPr>
          <w:lang w:val="id_ID" w:bidi="id_ID"/>
        </w:rPr>
        <w:t>Karena kita semua adalah umat Tuhan, dan Tuhan adalah Bapa kita, kita sebagai orang percaya adalah bagian dari satu keluarga. Saya mengasihi sesama orang percaya lainnya dan ingin merawat mereka; atau</w:t>
      </w:r>
    </w:p>
    <w:p>
      <w:pPr>
        <w:pStyle w:val="ListBullet"/>
        <w:spacing w:line="240" w:lineRule="auto"/>
        <w:ind w:left="720"/>
      </w:pPr>
      <w:r>
        <w:rPr>
          <w:lang w:val="id_ID" w:bidi="id_ID"/>
        </w:rPr>
      </w:r>
      <w:r>
        <w:rPr>
          <w:lang w:val="id_ID" w:bidi="id_ID"/>
        </w:rPr>
        <w:t>Orang-orang berbuat jahat kepada kita dan menyakiti kita karena kita adalah orang-orang percaya. Saya kadang-kadang merasa sedih dan marah tentang itu, tetapi saya tahu Yesus akan kembali dan membuat segalanya benar, sehingga saya tidak akan menyerah.</w:t>
      </w:r>
    </w:p>
    <w:p>
      <w:pPr/>
      <w:r>
        <w:rPr>
          <w:lang w:val="id_ID" w:bidi="id_ID"/>
        </w:rPr>
      </w:r>
      <w:r>
        <w:rPr>
          <w:lang w:val="id_ID" w:bidi="id_ID"/>
        </w:rPr>
        <w:t>Lanjutkan dramanya.</w:t>
      </w:r>
    </w:p>
    <w:p>
      <w:pPr/>
      <w:r>
        <w:rPr>
          <w:lang w:val="id_ID" w:bidi="id_ID"/>
        </w:rPr>
      </w:r>
      <w:r>
        <w:rPr>
          <w:lang w:val="id_ID" w:bidi="id_ID"/>
        </w:rPr>
        <w:t>Kemudian Paulus mengatakan, "Saudara-saudaraku seiman, yang dikasihi Tuhan, kami tahu bahwa Tuhan telah memilih kamu untuk menjadi umat-Nya sendiri. Kami tahu hal ini karena, ketika kami datang dan mengatakan kabar baik tentang Yesus kepada kalian, bukan hanya kata-kata yang kami ucapkan kepada kalian yang menyebabkan kalian percaya kepada Yesus. Itu juga Roh Kudus yang bekerja dengan penuh kuasa di dalam kami, dan Anda menyadari bahwa kami sangat percaya bahwa kata-kata yang kami ucapkan adalah benar."</w:t>
      </w:r>
    </w:p>
    <w:p>
      <w:pPr/>
      <w:r>
        <w:rPr>
          <w:lang w:val="id_ID" w:bidi="id_ID"/>
        </w:rPr>
      </w:r>
      <w:r>
        <w:rPr>
          <w:lang w:val="id_ID" w:bidi="id_ID"/>
        </w:rPr>
        <w:t>Hentikan sebentar dramanya. Tanyakan kepada orang yang memerankan Tuhan, "Apa yang sedang kamu rasakan atau pikirkan?" Orang tersebut mungkin menjawab hal-hal seperti:</w:t>
      </w:r>
    </w:p>
    <w:p>
      <w:pPr>
        <w:pStyle w:val="ListBullet"/>
        <w:spacing w:line="240" w:lineRule="auto"/>
        <w:ind w:left="720"/>
      </w:pPr>
      <w:r>
        <w:rPr>
          <w:lang w:val="id_ID" w:bidi="id_ID"/>
        </w:rPr>
      </w:r>
      <w:r>
        <w:rPr>
          <w:lang w:val="id_ID" w:bidi="id_ID"/>
        </w:rPr>
        <w:t>Saya mengasihi orang-orang Tesalonika—bahkan mereka yang belum mengikuti saya. Itulah sebabnya Aku meminta para orang percaya untuk mengatakan kepada orang lain tentang Aku, sehingga orang lain dapat menjadi umat-Ku juga; atau</w:t>
      </w:r>
    </w:p>
    <w:p>
      <w:pPr>
        <w:pStyle w:val="ListBullet"/>
        <w:spacing w:line="240" w:lineRule="auto"/>
        <w:ind w:left="720"/>
      </w:pPr>
      <w:r>
        <w:rPr>
          <w:lang w:val="id_ID" w:bidi="id_ID"/>
        </w:rPr>
      </w:r>
      <w:r>
        <w:rPr>
          <w:lang w:val="id_ID" w:bidi="id_ID"/>
        </w:rPr>
        <w:t>Saya menyuruh Paulus pergi ke Tesalonika, dan saya mempersiapkan Paulus untuk menghadapi banyak hal yang sulit, karena saya ingin orang-orang di Tesalonika menjadi orang-orang khusus saya; atau</w:t>
      </w:r>
    </w:p>
    <w:p>
      <w:pPr>
        <w:pStyle w:val="ListBullet"/>
        <w:spacing w:line="240" w:lineRule="auto"/>
        <w:ind w:left="720"/>
      </w:pPr>
      <w:r>
        <w:rPr>
          <w:lang w:val="id_ID" w:bidi="id_ID"/>
        </w:rPr>
      </w:r>
      <w:r>
        <w:rPr>
          <w:lang w:val="id_ID" w:bidi="id_ID"/>
        </w:rPr>
        <w:t>Roh Kudus, Yesus Kristus, dan saya bekerja bersama untuk menyelamatkan manusia.</w:t>
      </w:r>
    </w:p>
    <w:p>
      <w:pPr/>
      <w:r>
        <w:rPr>
          <w:lang w:val="id_ID" w:bidi="id_ID"/>
        </w:rPr>
      </w:r>
      <w:r>
        <w:rPr>
          <w:lang w:val="id_ID" w:bidi="id_ID"/>
        </w:rPr>
        <w:t>Tanyakan kepada orang yang memerankan Roh Kudus, "Apa yang kamu rasakan atau pikirkan?" Orang tersebut mungkin menjawab hal-hal seperti:</w:t>
      </w:r>
    </w:p>
    <w:p>
      <w:pPr>
        <w:pStyle w:val="ListBullet"/>
        <w:spacing w:line="240" w:lineRule="auto"/>
        <w:ind w:left="720"/>
      </w:pPr>
      <w:r>
        <w:rPr>
          <w:lang w:val="id_ID" w:bidi="id_ID"/>
        </w:rPr>
      </w:r>
      <w:r>
        <w:rPr>
          <w:lang w:val="id_ID" w:bidi="id_ID"/>
        </w:rPr>
        <w:t>Saya memberikan kata-kata kepada Paulus untuk diucapkan dan menunjukkan kepada orang-orang bahwa apa yang dikatakan Paulus itu benar. Dengan cara ini semua orang tahu bahwa Tuhan yang menyelamatkan dan bahwa Paulus tidak hanya mengajar sesuatu yang dibuat manusia; atau</w:t>
      </w:r>
    </w:p>
    <w:p>
      <w:pPr>
        <w:pStyle w:val="ListBullet"/>
        <w:spacing w:line="240" w:lineRule="auto"/>
        <w:ind w:left="720"/>
      </w:pPr>
      <w:r>
        <w:rPr>
          <w:lang w:val="id_ID" w:bidi="id_ID"/>
        </w:rPr>
      </w:r>
      <w:r>
        <w:rPr>
          <w:lang w:val="id_ID" w:bidi="id_ID"/>
        </w:rPr>
        <w:t>Saya tahu bahwa orang-orang tidak selalu tahu apa yang harus dikatakan, sehingga saya membantu dan meyakinkan orang-orang percaya di saat-saat sulit atau berat.</w:t>
      </w:r>
    </w:p>
    <w:p>
      <w:pPr/>
      <w:r>
        <w:rPr>
          <w:lang w:val="id_ID" w:bidi="id_ID"/>
        </w:rPr>
      </w:r>
      <w:r>
        <w:rPr>
          <w:lang w:val="id_ID" w:bidi="id_ID"/>
        </w:rPr>
        <w:t>Lanjutkan dramanya.</w:t>
      </w:r>
    </w:p>
    <w:p>
      <w:pPr/>
      <w:r>
        <w:rPr>
          <w:lang w:val="id_ID" w:bidi="id_ID"/>
        </w:rPr>
      </w:r>
      <w:r>
        <w:rPr>
          <w:lang w:val="id_ID" w:bidi="id_ID"/>
        </w:rPr>
        <w:t>Paulus mengatakan, "Kamu tahu bahwa ketika kami tinggal di antara kamu, kami berperilaku sedemikian rupa untuk membantu kamu. Anda mengikuti teladan kami dan teladan Tuhan. Meskipun Anda sangat menderita, Anda dengan sukacita menerima pesan ini tentang Yesus, karena Roh Kudus membuat Anda bersukacita."</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sangat memperhatikan kata-kata yang saya katakan dan bagaimana saya memilih untuk bertindak. Saya selalu mencoba menghormati petunjuk Tuhan dalam cara saya hidup, tetapi saya memastikan bahwa saya tidak melakukan apa pun yang akan membingungkan para orang percaya baru ketika mereka belajar tentang Tuhan; atau</w:t>
      </w:r>
    </w:p>
    <w:p>
      <w:pPr>
        <w:pStyle w:val="ListBullet"/>
        <w:spacing w:line="240" w:lineRule="auto"/>
        <w:ind w:left="720"/>
      </w:pPr>
      <w:r>
        <w:rPr>
          <w:lang w:val="id_ID" w:bidi="id_ID"/>
        </w:rPr>
      </w:r>
      <w:r>
        <w:rPr>
          <w:lang w:val="id_ID" w:bidi="id_ID"/>
        </w:rPr>
        <w:t>Seperti seorang anak yang belajar dari orang tuanya, orang-orang percaya di Tesalonika belajar tentang Tuhan dari saya. Seperti orang tua, saya peduli dengan orang-orang Tesalonika dan mencoba menunjukkan kepada mereka cara yang benar untuk bertindak; atau</w:t>
      </w:r>
    </w:p>
    <w:p>
      <w:pPr>
        <w:pStyle w:val="ListBullet"/>
        <w:spacing w:line="240" w:lineRule="auto"/>
        <w:ind w:left="720"/>
      </w:pPr>
      <w:r>
        <w:rPr>
          <w:lang w:val="id_ID" w:bidi="id_ID"/>
        </w:rPr>
      </w:r>
      <w:r>
        <w:rPr>
          <w:lang w:val="id_ID" w:bidi="id_ID"/>
        </w:rPr>
        <w:t>Saya sedih karena orang-orang Tesalonika menderita karena pesan ini, tetapi saya sangat senang dan takjub melihat bagaimana orang-orang Tesalonika masih menerimanya dengan sukacita!</w:t>
      </w:r>
    </w:p>
    <w:p>
      <w:pPr/>
      <w:r>
        <w:rPr>
          <w:lang w:val="id_ID" w:bidi="id_ID"/>
        </w:rPr>
      </w:r>
      <w:r>
        <w:rPr>
          <w:lang w:val="id_ID" w:bidi="id_ID"/>
        </w:rPr>
        <w:t>Tanyakan kepada yang memerankan orang-orang percaya di Tesalonika, "Apa yang sedang kamu rasakan atau pikirkan?" Orang tersebut mungkin menjawab hal-hal seperti:</w:t>
      </w:r>
    </w:p>
    <w:p>
      <w:pPr>
        <w:pStyle w:val="ListBullet"/>
        <w:spacing w:line="240" w:lineRule="auto"/>
        <w:ind w:left="720"/>
      </w:pPr>
      <w:r>
        <w:rPr>
          <w:lang w:val="id_ID" w:bidi="id_ID"/>
        </w:rPr>
      </w:r>
      <w:r>
        <w:rPr>
          <w:lang w:val="id_ID" w:bidi="id_ID"/>
        </w:rPr>
        <w:t>Saya tidak dibesarkan dengan mendengar kisah-kisah tentang Tuhan yang benar. Saya masih memiliki begitu banyak hal untuk dipelajari! Saya senang bahwa Paulus menunjukkan kepada kita cara yang benar untuk hidup; atau</w:t>
      </w:r>
    </w:p>
    <w:p>
      <w:pPr>
        <w:pStyle w:val="ListBullet"/>
        <w:spacing w:line="240" w:lineRule="auto"/>
        <w:ind w:left="720"/>
      </w:pPr>
      <w:r>
        <w:rPr>
          <w:lang w:val="id_ID" w:bidi="id_ID"/>
        </w:rPr>
      </w:r>
      <w:r>
        <w:rPr>
          <w:lang w:val="id_ID" w:bidi="id_ID"/>
        </w:rPr>
        <w:t>Orang-orang telah menyerang kami karena kami percaya kepada Yesus, tetapi saya tahu kabar baik ini jauh lebih penting daripada apa pun yang dapat mereka ambil dari kami atau apa pun yang dapat mereka lakukan untuk menyakiti kami; atau</w:t>
      </w:r>
    </w:p>
    <w:p>
      <w:pPr>
        <w:pStyle w:val="ListBullet"/>
        <w:spacing w:line="240" w:lineRule="auto"/>
        <w:ind w:left="720"/>
      </w:pPr>
      <w:r>
        <w:rPr>
          <w:lang w:val="id_ID" w:bidi="id_ID"/>
        </w:rPr>
      </w:r>
      <w:r>
        <w:rPr>
          <w:lang w:val="id_ID" w:bidi="id_ID"/>
        </w:rPr>
        <w:t>Saya melihat bagaimana Roh Kudus bersama saya dan membantu saya. Karena Dia bersama saya, saya tidak perlu takut kepada siapa pun! Roh Kudus jauh lebih berkuasa!</w:t>
      </w:r>
    </w:p>
    <w:p>
      <w:pPr/>
      <w:r>
        <w:rPr>
          <w:lang w:val="id_ID" w:bidi="id_ID"/>
        </w:rPr>
      </w:r>
      <w:r>
        <w:rPr>
          <w:lang w:val="id_ID" w:bidi="id_ID"/>
        </w:rPr>
        <w:t>Lanjutkan dramanya.</w:t>
      </w:r>
    </w:p>
    <w:p>
      <w:pPr/>
      <w:r>
        <w:rPr>
          <w:lang w:val="id_ID" w:bidi="id_ID"/>
        </w:rPr>
      </w:r>
      <w:r>
        <w:rPr>
          <w:lang w:val="id_ID" w:bidi="id_ID"/>
        </w:rPr>
        <w:t>Kemudian Paulus mengatakan, "Karena ini, semua orang yang percaya kepada Tuhan di bagian lain Makedonia dan di Akhaya menganggap kamu sebagai orang-orang yang harus mereka tiru. Karena kamu semua, orang-orang di daerah sekitarnya mendengar kabar tentang Tuhan. Tidak hanya orang-orang di seluruh Makedonia dan Akhaya mendengar pesan ini, tetapi orang-orang di mana pun yang kami pergi telah mendengar bagaimana Anda percaya kepada Tuhan. Jadi kami tidak perlu mengatakan kepada siapa pun tentang Anda. Sebaliknya, orang-orang berbicara tentang apa yang terjadi ketika kami mengunjungi Anda. Mereka mengatakan bagaimana Anda berhenti melayani dewa-dewa palsu Anda dan bagaimana Anda mulai melayani satu-satunya Tuhan yang benar yang hidup. Dan mereka mengatakan bagaimana Anda menunggu Anak Allah untuk kembali ke Bumi dari surga. Anak ini adalah Yesus yang dibangkitkan Tuhan untuk hidup kembali. Yesus melindungi kita dari murka Tuhan yang akan menghukum mereka yang berdosa."</w:t>
      </w:r>
    </w:p>
    <w:p>
      <w:pPr/>
      <w:r>
        <w:rPr>
          <w:lang w:val="id_ID" w:bidi="id_ID"/>
        </w:rPr>
      </w:r>
      <w:r>
        <w:rPr>
          <w:lang w:val="id_ID" w:bidi="id_ID"/>
        </w:rPr>
        <w:t>Hentikan sebentar dramanya. Tanyakan kepada orang yang memerankan orang-orang di Makedonia dan Akhaya, "Apa yang sedang kalian rasakan atau pikirkan?" Orang tersebut mungkin menjawab hal-hal seperti:</w:t>
      </w:r>
    </w:p>
    <w:p>
      <w:pPr>
        <w:pStyle w:val="ListBullet"/>
        <w:spacing w:line="240" w:lineRule="auto"/>
        <w:ind w:left="720"/>
      </w:pPr>
      <w:r>
        <w:rPr>
          <w:lang w:val="id_ID" w:bidi="id_ID"/>
        </w:rPr>
      </w:r>
      <w:r>
        <w:rPr>
          <w:lang w:val="id_ID" w:bidi="id_ID"/>
        </w:rPr>
        <w:t>Saya takjub ketika saya mendengar bagaimana orang-orang Tesalonika berubah ketika mereka mendengar tentang Tuhan Yesus. Orang-orang Tesalonika dibesarkan dengan menyembah berhala, sama seperti kita. Yesus pasti sangat penting bagi mereka sehingga mengubah seluruh cara hidup mereka! atau</w:t>
      </w:r>
    </w:p>
    <w:p>
      <w:pPr>
        <w:pStyle w:val="ListBullet"/>
        <w:spacing w:line="240" w:lineRule="auto"/>
        <w:ind w:left="720"/>
      </w:pPr>
      <w:r>
        <w:rPr>
          <w:lang w:val="id_ID" w:bidi="id_ID"/>
        </w:rPr>
      </w:r>
      <w:r>
        <w:rPr>
          <w:lang w:val="id_ID" w:bidi="id_ID"/>
        </w:rPr>
        <w:t>Ketika orang lain mengingatkan saya bagaimana orang-orang percaya di Tesalonika menantikan kedatangan kembali Anak Allah, saya ingat bahwa saya juga menantikan hari itu. Maka saya tidak merasa kewalahan oleh semua hal buruk di dunia, tetapi saya merasa penuh dengan pengharapan, karena saya tahu Yesus suatu hari nanti akan memperbaharui segalanya; atau</w:t>
      </w:r>
    </w:p>
    <w:p>
      <w:pPr>
        <w:pStyle w:val="ListBullet"/>
        <w:spacing w:line="240" w:lineRule="auto"/>
        <w:ind w:left="720"/>
      </w:pPr>
      <w:r>
        <w:rPr>
          <w:lang w:val="id_ID" w:bidi="id_ID"/>
        </w:rPr>
      </w:r>
      <w:r>
        <w:rPr>
          <w:lang w:val="id_ID" w:bidi="id_ID"/>
        </w:rPr>
        <w:t>Orang-orang Tesalonika saling menjaga dan memiliki hubungan yang baik satu sama lain. Semua orang menghormati mereka! Saya ingin menjadi seperti itu!</w:t>
      </w:r>
    </w:p>
    <w:p>
      <w:pPr/>
      <w:r>
        <w:rPr>
          <w:lang w:val="id_ID" w:bidi="id_ID"/>
        </w:rPr>
      </w:r>
      <w:r>
        <w:rPr>
          <w:lang w:val="id_ID" w:bidi="id_ID"/>
        </w:rPr>
        <w:t>Tanyakan kepada orang yang memerankan Yesus, "Apa yang kamu rasakan atau pikirkan?" Orang tersebut mungkin menjawab hal-hal seperti:</w:t>
      </w:r>
    </w:p>
    <w:p>
      <w:pPr>
        <w:pStyle w:val="ListBullet"/>
        <w:spacing w:line="240" w:lineRule="auto"/>
        <w:ind w:left="720"/>
      </w:pPr>
      <w:r>
        <w:rPr>
          <w:lang w:val="id_ID" w:bidi="id_ID"/>
        </w:rPr>
      </w:r>
      <w:r>
        <w:rPr>
          <w:lang w:val="id_ID" w:bidi="id_ID"/>
        </w:rPr>
        <w:t>Meskipun dosa itu buruk, dan Tuhan akan menghancurkan dosa, Tuhan tidak ingin menghancurkan semua orang. Itulah sebabnya Aku menyelamatkan manusia dari dosa-dosa mereka, sehingga mereka tidak akan mati tetapi dapat bersama Tuhan selamanya; atau</w:t>
      </w:r>
    </w:p>
    <w:p>
      <w:pPr>
        <w:pStyle w:val="ListBullet"/>
        <w:spacing w:line="240" w:lineRule="auto"/>
        <w:ind w:left="720"/>
      </w:pPr>
      <w:r>
        <w:rPr>
          <w:lang w:val="id_ID" w:bidi="id_ID"/>
        </w:rPr>
      </w:r>
      <w:r>
        <w:rPr>
          <w:lang w:val="id_ID" w:bidi="id_ID"/>
        </w:rPr>
        <w:t>Aku mengasihi umat-Ku, tetapi aku tahu bahwa umat-Ku akan menghadapi banyak hal yang sulit sementara mereka hidup. Itulah sebabnya Aku ingin umat-Ku membantu dan saling mendorong, dan belajar satu sama lain. Maka kehidupan mereka tidak akan sesulit itu.</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1:1–10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menulis kepada </w:t>
      </w:r>
      <w:r>
        <w:rPr>
          <w:b/>
          <w:lang w:val="id_ID" w:bidi="id_ID"/>
        </w:rPr>
        <w:t>gereja</w:t>
      </w:r>
      <w:r>
        <w:rPr>
          <w:lang w:val="id_ID" w:bidi="id_ID"/>
        </w:rPr>
        <w:t xml:space="preserve"> di Tesalonika. Gereja adalah sekelompok orang yang percaya kepada Yesus. Gereja yang lebih besar di seluruh dunia adalah semua orang yang menjadi milik Allah Bapa dan Tuhan Yesus Kristus. </w:t>
      </w:r>
    </w:p>
    <w:p>
      <w:pPr/>
      <w:r>
        <w:rPr>
          <w:lang w:val="id_ID" w:bidi="id_ID"/>
        </w:rPr>
      </w:r>
      <w:r>
        <w:rPr>
          <w:lang w:val="id_ID" w:bidi="id_ID"/>
        </w:rPr>
        <w:t xml:space="preserve">Berhenti di sini dan bicarakan dalam kelompok kata atau sebutan apa yang akan Anda pakai untuk “gereja.”. Carilah kata Gereja di Daftar Kata Utama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Seorang </w:t>
      </w:r>
      <w:r>
        <w:rPr>
          <w:b/>
          <w:lang w:val="id_ID" w:bidi="id_ID"/>
        </w:rPr>
        <w:t>Tuhan</w:t>
      </w:r>
      <w:r>
        <w:rPr>
          <w:lang w:val="id_ID" w:bidi="id_ID"/>
        </w:rPr>
        <w:t xml:space="preserve"> adalah seorang tuan atas orang lain, yang memiliki otoritas penuh, sehingga orang-orang Israel menggunakan kata ini untuk Tuhan, karena Tuhan memiliki otoritas atas seluruh dunia. Paulus sering memanggil Yesus </w:t>
      </w:r>
      <w:r>
        <w:rPr>
          <w:b/>
          <w:lang w:val="id_ID" w:bidi="id_ID"/>
        </w:rPr>
        <w:t>Tuhan</w:t>
      </w:r>
      <w:r>
        <w:rPr>
          <w:lang w:val="id_ID" w:bidi="id_ID"/>
        </w:rPr>
        <w:t xml:space="preserve"> untuk menunjukkan bahwa Yesus juga adalah Tuhan. </w:t>
      </w:r>
    </w:p>
    <w:p>
      <w:pPr/>
      <w:r>
        <w:rPr>
          <w:lang w:val="id_ID" w:bidi="id_ID"/>
        </w:rPr>
      </w:r>
      <w:r>
        <w:rPr>
          <w:lang w:val="id_ID" w:bidi="id_ID"/>
        </w:rPr>
        <w:t xml:space="preserve">Berhenti di sini dan bicarakan dalam kelompok kata atau sebutan apa yang akan Anda pakai untuk “Tuhan.” Carilah kata Tuhan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b/>
          <w:lang w:val="id_ID" w:bidi="id_ID"/>
        </w:rPr>
        <w:t>Kristus</w:t>
      </w:r>
      <w:r>
        <w:rPr>
          <w:lang w:val="id_ID" w:bidi="id_ID"/>
        </w:rPr>
        <w:t xml:space="preserve"> menunjuk pada raja dan Juruselamat yang istimewa yang telah dijanjikan Tuhan untuk diutus, yaitu Yesus. </w:t>
      </w:r>
    </w:p>
    <w:p>
      <w:pPr/>
      <w:r>
        <w:rPr>
          <w:lang w:val="id_ID" w:bidi="id_ID"/>
        </w:rPr>
      </w:r>
      <w:r>
        <w:rPr>
          <w:lang w:val="id_ID" w:bidi="id_ID"/>
        </w:rPr>
        <w:t xml:space="preserve">Berhenti di sini dan bicarakan dalam kelompok kata atau sebutan apa yang akan Anda pakai untuk “Kristus.” Carilah kata Kristus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meminta agar Tuhan akan memberikan </w:t>
      </w:r>
      <w:r>
        <w:rPr>
          <w:b/>
          <w:lang w:val="id_ID" w:bidi="id_ID"/>
        </w:rPr>
        <w:t>anugerah</w:t>
      </w:r>
      <w:r>
        <w:rPr>
          <w:lang w:val="id_ID" w:bidi="id_ID"/>
        </w:rPr>
        <w:t xml:space="preserve"> kepada orang-orang percaya. Memberikan anugerah berarti memberikan sesuatu yang baik kepada seseorang yang sebenarnya tidak layak menerimanya. Ini sering dapat berarti keselamatan yang diberikan Tuhan, tetapi di sini mungkin berarti hal-hal baik, sikap, dan kemampuan yang Tuhan berikan kepada orang-orang percaya. </w:t>
      </w:r>
    </w:p>
    <w:p>
      <w:pPr/>
      <w:r>
        <w:rPr>
          <w:lang w:val="id_ID" w:bidi="id_ID"/>
        </w:rPr>
      </w:r>
      <w:r>
        <w:rPr>
          <w:lang w:val="id_ID" w:bidi="id_ID"/>
        </w:rPr>
        <w:t xml:space="preserve">Berhenti di sini dan bicarakan dalam kelompok kata atau sebutan apa yang akan Anda pakai untuk “anugerah.” Carilah kata anugerah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juga meminta agar Tuhan akan memberikan damai sejahtera kepada orang-orang </w:t>
      </w:r>
      <w:r>
        <w:rPr>
          <w:b/>
          <w:lang w:val="id_ID" w:bidi="id_ID"/>
        </w:rPr>
        <w:t>percaya</w:t>
      </w:r>
      <w:r>
        <w:rPr>
          <w:lang w:val="id_ID" w:bidi="id_ID"/>
        </w:rPr>
        <w:t xml:space="preserve">. Seseorang yang memiliki damai semacam ini tidak memiliki konflik. Seseorang yang memiliki damai memiliki kehidupan yang penuh atau lengkap. </w:t>
      </w:r>
    </w:p>
    <w:p>
      <w:pPr/>
      <w:r>
        <w:rPr>
          <w:lang w:val="id_ID" w:bidi="id_ID"/>
        </w:rPr>
      </w:r>
      <w:r>
        <w:rPr>
          <w:lang w:val="id_ID" w:bidi="id_ID"/>
        </w:rPr>
        <w:t xml:space="preserve">Berhenti di sini dan bicarakan dalam kelompok kata atau sebutan apa yang akan Anda pakai untuk “damai sejahtera.” Carilah kata damai sejahtera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ia dan orang-orang percaya lainnya berdoa terus menerus bagi orang-orang </w:t>
      </w:r>
      <w:r>
        <w:rPr>
          <w:b/>
          <w:lang w:val="id_ID" w:bidi="id_ID"/>
        </w:rPr>
        <w:t>percaya</w:t>
      </w:r>
      <w:r>
        <w:rPr>
          <w:lang w:val="id_ID" w:bidi="id_ID"/>
        </w:rPr>
        <w:t xml:space="preserve"> di Tesalonika. Berdoa adalah berkomunikasi dengan Tuhan. </w:t>
      </w:r>
    </w:p>
    <w:p>
      <w:pPr/>
      <w:r>
        <w:rPr>
          <w:lang w:val="id_ID" w:bidi="id_ID"/>
        </w:rPr>
      </w:r>
      <w:r>
        <w:rPr>
          <w:lang w:val="id_ID" w:bidi="id_ID"/>
        </w:rPr>
        <w:t xml:space="preserve">Berhenti di sini dan bicarakan dalam kelompok kata atau sebutan apa yang akan Anda pakai untuk “berdoa.” Carilah penistaan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Tesalonika bekerja bagi Tuhan karena </w:t>
      </w:r>
      <w:r>
        <w:rPr>
          <w:b/>
          <w:lang w:val="id_ID" w:bidi="id_ID"/>
        </w:rPr>
        <w:t>iman</w:t>
      </w:r>
      <w:r>
        <w:rPr>
          <w:lang w:val="id_ID" w:bidi="id_ID"/>
        </w:rPr>
        <w:t xml:space="preserve"> mereka. Iman berarti bergantung kepada seseorang, untuk percaya dan yakin bahwa apa yang dikatakan orang itu adalah benar. Iman khusus yang dibicarakan Paulus adalah ketika seseorang percaya kepada Yesus. Orang itu percaya bahwa Yesus adalah Anak Allah dan percaya bahwa Yesus telah mati untuk dosa-dosa mereka dan bahwa Tuhan telah mengampuni dan menerima mereka. Akibatnya orang itu berkomitmen untuk melakukan semua yang telah diperintahkan Yesus. </w:t>
      </w:r>
    </w:p>
    <w:p>
      <w:pPr/>
      <w:r>
        <w:rPr>
          <w:lang w:val="id_ID" w:bidi="id_ID"/>
        </w:rPr>
      </w:r>
      <w:r>
        <w:rPr>
          <w:lang w:val="id_ID" w:bidi="id_ID"/>
        </w:rPr>
        <w:t xml:space="preserve">Berhenti di sini dan bicarakan dalam kelompok kata atau sebutan apa yang akan Anda pakai untuk “iman.” Carilah kata iman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Tesalonika juga memiliki </w:t>
      </w:r>
      <w:r>
        <w:rPr>
          <w:b/>
          <w:lang w:val="id_ID" w:bidi="id_ID"/>
        </w:rPr>
        <w:t>pengharapan</w:t>
      </w:r>
      <w:r>
        <w:rPr>
          <w:lang w:val="id_ID" w:bidi="id_ID"/>
        </w:rPr>
        <w:t xml:space="preserve"> kepada Tuhan kita Yesus. Ketika seseorang berharap untuk sesuatu, orang itu dengan percaya diri mengharapkan hal itu akan terjadi. Dalam hal ini, orang-orang Tesalonika mengharapkan bahwa Kristus akan menyelamatkan semua orang percaya. </w:t>
      </w:r>
    </w:p>
    <w:p>
      <w:pPr/>
      <w:r>
        <w:rPr>
          <w:lang w:val="id_ID" w:bidi="id_ID"/>
        </w:rPr>
      </w:r>
      <w:r>
        <w:rPr>
          <w:lang w:val="id_ID" w:bidi="id_ID"/>
        </w:rPr>
        <w:t xml:space="preserve">Berhenti di sini dan bicarakan dalam kelompok kata atau sebutan apa yang akan Anda pakai untuk “pengharapan.” Carilah kata harapan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Paulus menyebut orang-orang Tesalonika sebagai "</w:t>
      </w:r>
      <w:r>
        <w:rPr>
          <w:b/>
          <w:lang w:val="id_ID" w:bidi="id_ID"/>
        </w:rPr>
        <w:t>saudara</w:t>
      </w:r>
      <w:r>
        <w:rPr>
          <w:lang w:val="id_ID" w:bidi="id_ID"/>
        </w:rPr>
        <w:t xml:space="preserve">." Karena Tuhan adalah Bapa dari semua orang percaya, maka semua orang percaya adalah seperti saudara dan saudari. Jadi Paulus sering memakai kata saudara ketika Paulus merujuk kepada sesama orang percaya. Ketika ada lebih dari satu saudara, kata itu juga dapat berarti saudara dan saudari. </w:t>
      </w:r>
    </w:p>
    <w:p>
      <w:pPr/>
      <w:r>
        <w:rPr>
          <w:lang w:val="id_ID" w:bidi="id_ID"/>
        </w:rPr>
      </w:r>
      <w:r>
        <w:rPr>
          <w:lang w:val="id_ID" w:bidi="id_ID"/>
        </w:rPr>
        <w:t xml:space="preserve">Berhenti di sini dan bicarakan dalam kelompok kata atau frasa apa yang akan Anda pakai untuk "saudara," atau apakah Anda akan menggunakan kata "saudara dan saudari." Untuk informasi lebih lanjut tentang bagaimana Paulus menyebut orang-orang percaya "saudara dan saudari," carilah kata orang percaya di Daftar Kata Utama. Jika anda telah menerjemahkan frasa "saudara," atau "saudara dan saudari," dalam kitab lain dari Alkitab, gunakan kata yang sama yang telah Anda gunakan di sana. Hentikan sebentar rekaman ini di sini. </w:t>
      </w:r>
    </w:p>
    <w:p>
      <w:pPr/>
      <w:r>
        <w:rPr>
          <w:lang w:val="id_ID" w:bidi="id_ID"/>
        </w:rPr>
      </w:r>
      <w:r>
        <w:rPr>
          <w:lang w:val="id_ID" w:bidi="id_ID"/>
        </w:rPr>
        <w:t xml:space="preserve">Paulus dan rekan-rekannya menceritakan </w:t>
      </w:r>
      <w:r>
        <w:rPr>
          <w:b/>
          <w:lang w:val="id_ID" w:bidi="id_ID"/>
        </w:rPr>
        <w:t>Injil</w:t>
      </w:r>
      <w:r>
        <w:rPr>
          <w:lang w:val="id_ID" w:bidi="id_ID"/>
        </w:rPr>
        <w:t xml:space="preserve"> atau pesan kepada orang-orang percaya di Tesalonika. Kata injil berarti "kabar baik.” Kabar baik dalam Alkitab adalah bahwa Allah telah menyediakan jalan untuk menyelamatkan manusia. </w:t>
      </w:r>
    </w:p>
    <w:p>
      <w:pPr/>
      <w:r>
        <w:rPr>
          <w:lang w:val="id_ID" w:bidi="id_ID"/>
        </w:rPr>
      </w:r>
      <w:r>
        <w:rPr>
          <w:lang w:val="id_ID" w:bidi="id_ID"/>
        </w:rPr>
        <w:t xml:space="preserve">Berhenti di sini dan bicarakan dalam kelompok kata atau sebutan apa yang akan Anda pakai untuk “Injil.” Carilah kata Injil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b/>
          <w:lang w:val="id_ID" w:bidi="id_ID"/>
        </w:rPr>
        <w:t>Roh Kudus</w:t>
      </w:r>
      <w:r>
        <w:rPr>
          <w:lang w:val="id_ID" w:bidi="id_ID"/>
        </w:rPr>
        <w:t xml:space="preserve"> bekerja dengan penuh kuasa di dalam diri Paulus ketika Paulus mengajarkan Injil. Roh Kudus merujuk kepada Roh Allah. Roh Kudus adalah bagian dari Tritunggal — Allah yang adalah satu, tetapi terdiri dari tiga pribadi. Allah bapa, Allah Anak Yesus, dan Allah Roh Kudus adalah tiga Pribadi yang berbeda, tetapi bersama-sama mereka adalah satu Allah</w:t>
      </w:r>
    </w:p>
    <w:p>
      <w:pPr/>
      <w:r>
        <w:rPr>
          <w:lang w:val="id_ID" w:bidi="id_ID"/>
        </w:rPr>
      </w:r>
      <w:r>
        <w:rPr>
          <w:lang w:val="id_ID" w:bidi="id_ID"/>
        </w:rPr>
        <w:t xml:space="preserve">Berhenti di sini dan bicarakan dalam kelompok kata atau sebutan apa yang akan Anda pakai untuk “Roh Kudus.” Carilah kata Roh Kudus di Daftar Kata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Roh Kudus </w:t>
      </w:r>
      <w:r>
        <w:rPr>
          <w:b/>
          <w:lang w:val="id_ID" w:bidi="id_ID"/>
        </w:rPr>
        <w:t xml:space="preserve">menginsafkan </w:t>
      </w:r>
      <w:r>
        <w:rPr>
          <w:lang w:val="id_ID" w:bidi="id_ID"/>
        </w:rPr>
        <w:t xml:space="preserve"> orang-orang Tesalonika. Menginsafkan seseorang berarti membuktikan bahwa seseorang bersalah. Roh Kudus menunjukkan kepada orang-orang Tesalonika bagaimana mereka bersalah dan membutuhkan Yesus untuk menyelamatkan mereka. </w:t>
      </w:r>
    </w:p>
    <w:p>
      <w:pPr/>
      <w:r>
        <w:rPr>
          <w:lang w:val="id_ID" w:bidi="id_ID"/>
        </w:rPr>
      </w:r>
      <w:r>
        <w:rPr>
          <w:lang w:val="id_ID" w:bidi="id_ID"/>
        </w:rPr>
        <w:t xml:space="preserve">Berhenti di sini dan bicarakan dalam kelompok kata atau sebutan apa yang akan Anda pakai untuk “insaf.” Carilah kata insaf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percaya di Tesalonika menyebarkan </w:t>
      </w:r>
      <w:r>
        <w:rPr>
          <w:b/>
          <w:lang w:val="id_ID" w:bidi="id_ID"/>
        </w:rPr>
        <w:t>Firman Tuhan</w:t>
      </w:r>
      <w:r>
        <w:rPr>
          <w:lang w:val="id_ID" w:bidi="id_ID"/>
        </w:rPr>
        <w:t xml:space="preserve"> ke mana-mana. Firman Tuhan berarti semua yang Allah katakan kepada manusia. Di sini, Firman Tuhan secara khusus berarti Injil atau kabar baik bahwa Yesus telah datang ke dunia. </w:t>
      </w:r>
    </w:p>
    <w:p>
      <w:pPr/>
      <w:r>
        <w:rPr>
          <w:lang w:val="id_ID" w:bidi="id_ID"/>
        </w:rPr>
      </w:r>
      <w:r>
        <w:rPr>
          <w:lang w:val="id_ID" w:bidi="id_ID"/>
        </w:rPr>
        <w:t xml:space="preserve">Berhenti di sini dan bahas dalam kelompok kata atau sebutan apa yang akan digunakan untuk “Firman Tuhan.” Carilah kata Firman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percaya di Tesalonika berhenti melayani </w:t>
      </w:r>
      <w:r>
        <w:rPr>
          <w:b/>
          <w:lang w:val="id_ID" w:bidi="id_ID"/>
        </w:rPr>
        <w:t>berhala</w:t>
      </w:r>
      <w:r>
        <w:rPr>
          <w:lang w:val="id_ID" w:bidi="id_ID"/>
        </w:rPr>
        <w:t xml:space="preserve">. Suatu berhala adalah sebuah benda yang dibuat orang-orang untuk menyembah dewa. orang-orang membuat sebuah patung — dari dewa dan menyembah benda itu seolah-olah itu adalah dewa itu sendiri. </w:t>
      </w:r>
    </w:p>
    <w:p>
      <w:pPr/>
      <w:r>
        <w:rPr>
          <w:lang w:val="id_ID" w:bidi="id_ID"/>
        </w:rPr>
      </w:r>
      <w:r>
        <w:rPr>
          <w:lang w:val="id_ID" w:bidi="id_ID"/>
        </w:rPr>
        <w:t xml:space="preserve">Berhenti di sini dan bicarakan dalam kelompok kata atau sebutan apa yang akan Anda pakai untuk “berhala.” Carilah kata berhala di Daftar Istilah Utama untuk petunjuk lebih lagi.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percaya menantikan </w:t>
      </w:r>
      <w:r>
        <w:rPr>
          <w:b/>
          <w:lang w:val="id_ID" w:bidi="id_ID"/>
        </w:rPr>
        <w:t>Sang Anak</w:t>
      </w:r>
      <w:r>
        <w:rPr>
          <w:lang w:val="id_ID" w:bidi="id_ID"/>
        </w:rPr>
        <w:t xml:space="preserve"> Sang Anak, atau Anak Allah, adalah salah satu gelar untuk Yesus. Yesus disebut Anak Allah karena Ia memiliki suatu hubungan yang khusus dengan Allah Bapa. Tuhan dan Yesus saling mengasihi seperti seorang ayah dan seorang anak laki-laki yang saling mengasihi. </w:t>
      </w:r>
    </w:p>
    <w:p>
      <w:pPr/>
      <w:r>
        <w:rPr>
          <w:lang w:val="id_ID" w:bidi="id_ID"/>
        </w:rPr>
      </w:r>
      <w:r>
        <w:rPr>
          <w:lang w:val="id_ID" w:bidi="id_ID"/>
        </w:rPr>
        <w:t xml:space="preserve">Berhenti di sini dan bicarakan dalam kelompok kata atau frasa apa yang akan Anda pakai untuk “Anak Allah.” Carilah Anak Tuhan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Sang Anak akan datang dari </w:t>
      </w:r>
      <w:r>
        <w:rPr>
          <w:b/>
          <w:lang w:val="id_ID" w:bidi="id_ID"/>
        </w:rPr>
        <w:t>surga</w:t>
      </w:r>
      <w:r>
        <w:rPr>
          <w:lang w:val="id_ID" w:bidi="id_ID"/>
        </w:rPr>
        <w:t xml:space="preserve">. Surga berarti tempat tinggal Allah. Surga ini bukanlah suatu tempat di alam semesta ini; itu bukanlah tempat yang dapat dikunjungi manusia. </w:t>
      </w:r>
    </w:p>
    <w:p>
      <w:pPr/>
      <w:r>
        <w:rPr>
          <w:lang w:val="id_ID" w:bidi="id_ID"/>
        </w:rPr>
      </w:r>
      <w:r>
        <w:rPr>
          <w:lang w:val="id_ID" w:bidi="id_ID"/>
        </w:rPr>
        <w:t xml:space="preserve">Berhenti di sini dan bicarakan dalam kelompok kata atau sebutan apa yang akan Anda pakai untuk “surga.” Carilah kata surga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Yesus menyelamatkan orang-orang percaya dari </w:t>
      </w:r>
      <w:r>
        <w:rPr>
          <w:b/>
          <w:lang w:val="id_ID" w:bidi="id_ID"/>
        </w:rPr>
        <w:t>murka</w:t>
      </w:r>
      <w:r>
        <w:rPr>
          <w:lang w:val="id_ID" w:bidi="id_ID"/>
        </w:rPr>
        <w:t xml:space="preserve"> atau penghakiman yang akan datang. Murka adalah sikap yang dimiliki Tuhan ketika Tuhan melihat dosa dan kejahatan. Murka lebih kuat daripada kemarahan, dan para pencerita Alkitab sering menggunakan kata murka ketika mereka berbicara tentang bagaimana Tuhan menghukum manusia karena dosa-dosa mereka. Dalam konteks ini, Paulus berbicara tentang hari ketika Tuhan akan menghukum orang-orang yang tidak menaati Tuhan. </w:t>
      </w:r>
    </w:p>
    <w:p>
      <w:pPr/>
      <w:r>
        <w:rPr>
          <w:lang w:val="id_ID" w:bidi="id_ID"/>
        </w:rPr>
      </w:r>
      <w:r>
        <w:rPr>
          <w:lang w:val="id_ID" w:bidi="id_ID"/>
        </w:rPr>
        <w:t xml:space="preserve">Berhenti di sini dan bicarakan dalam kelompok kata atau sebutan apa yang akan Anda pakai untuk “murka yang akan datang.” Carilah kata murka di Daftar Istilah Utama untuk informasi lebih lanjut. Jika Anda telah menerjemahkan kata ini di kitab lain dari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ayat-ayat tersebut.</w:t>
      </w:r>
      <w:r>
        <w:rPr>
          <w:lang w:val="id_ID" w:bidi="id_ID"/>
        </w:rPr>
      </w:r>
      <w:r>
        <w:rPr>
          <w:lang w:val="id_ID" w:bidi="id_ID"/>
        </w:rPr>
      </w:r>
    </w:p>
    <w:p>
      <w:pPr/>
      <w:r>
        <w:rPr>
          <w:lang w:val="id_ID" w:bidi="id_ID"/>
        </w:rPr>
      </w:r>
    </w:p>
    <w:p>
      <w:pPr>
        <w:pStyle w:val="Heading2"/>
      </w:pPr>
      <w:r>
        <w:rPr>
          <w:lang w:val="id_ID" w:bidi="id_ID"/>
        </w:rPr>
        <w:t>1 Tesalonika 2:1–8</w:t>
      </w:r>
      <w:r>
        <w:rPr>
          <w:lang w:val="id_ID" w:bidi="id_ID"/>
        </w:rPr>
      </w:r>
    </w:p>
    <w:p>
      <w:pPr>
        <w:pStyle w:val="Heading3"/>
      </w:pPr>
      <w:r>
        <w:rPr>
          <w:lang w:val="id_ID" w:bidi="id_ID"/>
        </w:rPr>
        <w:t>Dengar dan Renungkan</w:t>
      </w:r>
    </w:p>
    <w:p>
      <w:pPr/>
      <w:r>
        <w:rPr>
          <w:lang w:val="id_ID" w:bidi="id_ID"/>
        </w:rPr>
      </w:r>
      <w:r>
        <w:rPr>
          <w:lang w:val="id_ID" w:bidi="id_ID"/>
        </w:rPr>
        <w:t>Dalam bagian ini, dengarkan 1 Tesalonika 2:1–8 dan renungkan di dalam hati Anda.</w:t>
      </w:r>
    </w:p>
    <w:p>
      <w:pPr/>
      <w:r>
        <w:rPr>
          <w:lang w:val="id_ID" w:bidi="id_ID"/>
        </w:rPr>
      </w:r>
      <w:r>
        <w:rPr>
          <w:lang w:val="id_ID" w:bidi="id_ID"/>
        </w:rPr>
        <w:t xml:space="preserve">Jika memungkinkan dengarkan rekaman suara dari 1 Tesalonika 2:1–8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2:1–8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bagian terakhir dari surat Paulus, Paulus menyapa dan memuji orang-orang Tesalonika atas cara mereka menanggapi kabar baik tentang Yesus. Paulus juga mengingatkan orang-orang Tesalonika tentang cara Paulus dan rekan-rekannya, Silas dan Timotius, bertindak ketika mereka berada di Tesalonika. Pada bagian ini, Paulus terus berbicara tentang kunjungan itu. Paulus membela tindakan dan motivasinya, sehingga para pendengar Paulus akan percaya kepadanya dan menaati petunjuknya nanti.</w:t>
      </w:r>
    </w:p>
    <w:p>
      <w:pPr/>
      <w:r>
        <w:rPr>
          <w:lang w:val="id_ID" w:bidi="id_ID"/>
        </w:rPr>
      </w:r>
      <w:r>
        <w:rPr>
          <w:lang w:val="id_ID" w:bidi="id_ID"/>
        </w:rPr>
        <w:t>Pada bagian surat ini, Paulus mengingatkan orang-orang Tesalonika tentang hal-hal yang mereka ketahui dan lihat. Ada kemungkinan bahwa orang-orang di Tesalonika yang tidak menyukai Paulus mengatakan hal-hal yang tidak benar tentang Paulus, Silas, dan Timotius, untuk menipu atau mengecilkan hati orang-orang percaya. Orang-orang itu bisa saja mengatakan bahwa Paulus dan rekan-rekannya tidak tulus atau jujur, bahwa mereka serakah dan egois, bahwa mereka menginginkan uang, dan bahwa mereka menginginkan pujian dari orang-orang. Pada waktu itu, beberapa guru agama biasa berkeliling dan mengajarkan agama-agama baru. Banyak dari guru-guru ini hanya ingin orang lain memberi mereka uang dan menghormati mereka. Paulus ingin meyakinkan orang-orang Tesalonika dan menunjukkan mengapa Paulus dan rekan-rekannya berbeda dari para guru keliling lainnya.</w:t>
      </w:r>
    </w:p>
    <w:p>
      <w:pPr/>
      <w:r>
        <w:rPr>
          <w:lang w:val="id_ID" w:bidi="id_ID"/>
        </w:rPr>
      </w:r>
      <w:r>
        <w:rPr>
          <w:lang w:val="id_ID" w:bidi="id_ID"/>
        </w:rPr>
        <w:t xml:space="preserve">Berhenti di sini dan diskusikan pertanyaan ini dalam kelompok: Dalam budaya Anda, ketika ada suatu ajaran atau agama baru, bagaimana orang-orang menyebarkan ajaran baru ini kepada orang-orang di kota dan tempat lain? Bagaimana orang-orang menanggapi orang-orang yang mengajarkan hal-hal baru ini? Hentikan sebentar rekaman ini di sini. </w:t>
      </w:r>
    </w:p>
    <w:p>
      <w:pPr/>
      <w:r>
        <w:rPr>
          <w:lang w:val="id_ID" w:bidi="id_ID"/>
        </w:rPr>
      </w:r>
      <w:r>
        <w:rPr>
          <w:lang w:val="id_ID" w:bidi="id_ID"/>
        </w:rPr>
        <w:t>Paulus mengingatkan orang-orang Tesalonika tentang bagaimana Paulus dan rekan-rekannya datang ke Tesalonika. Sebelum Tesalonika, Paulus, Silas, dan Timotius berada di kota lain di wilayah Makedonia yang disebut Filipi. Para penguasa setempat dan orang-orang di sana telah menganiaya dan menghina Paulus dan Silas. Para penguasa memukul Paulus dan Silas, memasukkan mereka ke penjara, dan memaksa mereka pergi. Setelah sesuatu yang sulit seperti itu, beberapa orang mungkin sudah menyerah, tetapi tidak dengan Paulus dan Silas! Allah telah membantu Paulus dan rekan-rekannya sehingga memiliki keberanian untuk melanjutkan perjalanan mereka ke Tesalonika dan memberitakan Injil di sana.</w:t>
      </w:r>
    </w:p>
    <w:p>
      <w:pPr/>
      <w:r>
        <w:rPr>
          <w:lang w:val="id_ID" w:bidi="id_ID"/>
        </w:rPr>
      </w:r>
      <w:r>
        <w:rPr>
          <w:lang w:val="id_ID" w:bidi="id_ID"/>
        </w:rPr>
        <w:t xml:space="preserve">Berhenti di sini dan lihatlah peta yang menyertakan </w:t>
      </w:r>
      <w:r>
        <w:rPr>
          <w:b/>
          <w:lang w:val="id_ID" w:bidi="id_ID"/>
        </w:rPr>
        <w:t>Makedonia</w:t>
      </w:r>
      <w:r>
        <w:rPr>
          <w:lang w:val="id_ID" w:bidi="id_ID"/>
        </w:rPr>
        <w:t xml:space="preserve"> sebagai satu kelompok. Temukan kota-kota Filipi dan Tesalonika. Hentikan sebentar rekaman ini di sini. </w:t>
      </w:r>
    </w:p>
    <w:p>
      <w:pPr/>
      <w:r>
        <w:rPr>
          <w:lang w:val="id_ID" w:bidi="id_ID"/>
        </w:rPr>
      </w:r>
      <w:r>
        <w:rPr>
          <w:lang w:val="id_ID" w:bidi="id_ID"/>
        </w:rPr>
        <w:t>Paulus, Silas, dan Timotius juga memiliki keberanian karena pesan yang mereka ajarkan adalah benar! Paulus dan rekan-rekannya tidak mengajarkan pesan ini karena mereka serakah atau egois. Allah telah memeriksa Paulus dan rekan-rekannya dan memutuskan bahwa ia dapat memercayai orang-orang ini untuk memberitakan Injil dengan setia. Orang-orang ini seperti orang-orang yang telah mengikuti tes dan lulus. Jadi Allah telah memberikan otoritas kepada Paulus, Silas, dan Timotius karena mereka telah membuktikan bahwa mereka dapat diandalkan. Cara Paulus dan rekan-rekannya berkhotbah dan bertindak ke mana pun mereka pergi menunjukkan ini. Orang-orang ini terus berkhotbah meskipun ada orang-orang yang sangat menentang mereka. Ini adalah bukti bahwa mereka benar-benar percaya bahwa pesan ini benar dan penting.</w:t>
      </w:r>
    </w:p>
    <w:p>
      <w:pPr/>
      <w:r>
        <w:rPr>
          <w:lang w:val="id_ID" w:bidi="id_ID"/>
        </w:rPr>
      </w:r>
      <w:r>
        <w:rPr>
          <w:lang w:val="id_ID" w:bidi="id_ID"/>
        </w:rPr>
        <w:t xml:space="preserve">Berhenti di sini dan diskusikan pertanyaan ini dalam kelompok: Pikirkan beberapa pekerjaan penting dalam budaya Anda di mana orang-orang harus memimpin dan memberikan contoh yang baik bagi orang lain. Mengapa penting untuk memiliki orang-orang yang baik dan dapat diandalkan dalam peran ini? Bagaimana orang-orang menunjukkan bahwa mereka adalah orang-orang yang dapat diandalkan dan dapat dipercaya untuk pekerjaan ini? Siapa yang memilih orang-orang ini? Hentikan sebentar rekaman ini di sini. </w:t>
      </w:r>
    </w:p>
    <w:p>
      <w:pPr/>
      <w:r>
        <w:rPr>
          <w:lang w:val="id_ID" w:bidi="id_ID"/>
        </w:rPr>
      </w:r>
      <w:r>
        <w:rPr>
          <w:lang w:val="id_ID" w:bidi="id_ID"/>
        </w:rPr>
        <w:t>Paulus dan rekan-rekannya tahu bahwa menyenangkan Allah, bukan manusia, dengan apa yang mereka lakukan adalah hal yang lebih penting. Allah adalah Dia yang menguji atau mengetahui hati manusia. Dalam Alkitab, para penulis menggunakan kata hati untuk berbicara tentang di mana pikiran, perasaan, dan keputusan seseorang terjadi. Jika "hati" orang-orang baik, maka orang-orang itu berperilaku baik juga. Baik Allah maupun orang-orang Tesalonika tahu bahwa Paulus dan rekan-rekannya berperilaku dengan cara yang benar. Allah adalah saksi mereka tentang ini. Orang-orang di Tesalonika tahu apa itu saksi. Seorang saksi adalah orang yang dapat diandalkan yang mengatakan kebenaran di depan seorang hakim tentang apa yang telah mereka lihat. Paulus dan rekan-rekannya tidak melakukan hal-hal hanya agar orang-orang memberikan pujian kepada mereka.</w:t>
      </w:r>
    </w:p>
    <w:p>
      <w:pPr/>
      <w:r>
        <w:rPr>
          <w:lang w:val="id_ID" w:bidi="id_ID"/>
        </w:rPr>
      </w:r>
      <w:r>
        <w:rPr>
          <w:lang w:val="id_ID" w:bidi="id_ID"/>
        </w:rPr>
        <w:t>Paulus dan rekan-rekannya bisa saja meminta orang-orang Tesalonika untuk memperlakukan mereka seperti orang-orang penting karena orang-orang ini adalah rasul-rasul Kristus. Seorang rasul adalah seseorang yang kepadanya Yesus Kristus telah memberikan otoritas untuk mengajar dan menjelaskan apa yang diajarkan Yesus. Itu adalah sebuah pekerjaan yang penting! Namun, tujuan Paulus dan rekan-rekannya bukanlah untuk menjadi orang penting atau dihormati oleh banyak orang. Pria-pria ini tidak menggunakan otoritas mereka untuk memerintah orang. Sebaliknya, Paulus dan rekan-rekannya bersikap lembut dengan alasan yang baik dan tulus atas cara mereka bertindak.</w:t>
      </w:r>
    </w:p>
    <w:p>
      <w:pPr/>
      <w:r>
        <w:rPr>
          <w:lang w:val="id_ID" w:bidi="id_ID"/>
        </w:rPr>
      </w:r>
      <w:r>
        <w:rPr>
          <w:lang w:val="id_ID" w:bidi="id_ID"/>
        </w:rPr>
        <w:t xml:space="preserve">Berhenti di sini dan diskusikan pertanyaan ini dalam kelompok: Dalam budaya Anda, bagaimana para pemimpin agama bertindak? Otoritas dan peran apa yang di miliki para pemimpin itu? Bagaimana orang-orang seharusnya menanggapi para pemimpin itu? Hentikan sebentar rekaman ini di sini. </w:t>
      </w:r>
    </w:p>
    <w:p>
      <w:pPr/>
      <w:r>
        <w:rPr>
          <w:lang w:val="id_ID" w:bidi="id_ID"/>
        </w:rPr>
      </w:r>
      <w:r>
        <w:rPr>
          <w:lang w:val="id_ID" w:bidi="id_ID"/>
        </w:rPr>
        <w:t>Paulus ingin merawat orang-orang Tesalonika, seperti seorang ibu merawat bayinya. Paulus dan rekan-rekannya sangat mengasihi orang-orang Tesalonika sehingga mereka senang membagikan kabar baik yang diberikan Allah kepada mereka. Paulus dan rekan-rekannya senang melakukan semua yang mereka bisa untuk membantu orang-orang Tesalonika.</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2:1–8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Silas, dan Timotius mengatakan kepada orang-orang tentang Injil Allah baik di Filipi maupun Tesalonika, meskipun orang-orang mencoba menghentikan mereka. Paulus dan rekan-rekannya melakukan ini karena Injil Allah adalah benar dan Allah memberikan tugas kepada orang-orang ini untuk membagikannya.</w:t>
      </w:r>
    </w:p>
    <w:p>
      <w:pPr/>
      <w:r>
        <w:rPr>
          <w:lang w:val="id_ID" w:bidi="id_ID"/>
        </w:rPr>
      </w:r>
      <w:r>
        <w:rPr>
          <w:b/>
          <w:lang w:val="id_ID" w:bidi="id_ID"/>
        </w:rPr>
        <w:t>Pada bagian kedua:</w:t>
      </w:r>
      <w:r>
        <w:rPr>
          <w:lang w:val="id_ID" w:bidi="id_ID"/>
        </w:rPr>
        <w:t xml:space="preserve"> Paulus dan rekan-rekannya tidak mencoba menyenangkan orang-orang, tetapi Allah. Orang-orang ini tidak bertindak dengan tidak tulus atau tidak jujur untuk mendapatkan uang atau pujian dari siapa pun.</w:t>
      </w:r>
    </w:p>
    <w:p>
      <w:pPr/>
      <w:r>
        <w:rPr>
          <w:lang w:val="id_ID" w:bidi="id_ID"/>
        </w:rPr>
      </w:r>
      <w:r>
        <w:rPr>
          <w:b/>
          <w:lang w:val="id_ID" w:bidi="id_ID"/>
        </w:rPr>
        <w:t>Pada bagian ketiga:</w:t>
      </w:r>
      <w:r>
        <w:rPr>
          <w:lang w:val="id_ID" w:bidi="id_ID"/>
        </w:rPr>
        <w:t xml:space="preserve"> Karena Paulus dan rekan-rekannya adalah rasul, mereka memiliki otoritas dan bisa saja menuntut berbagai hal, tetapi sebaliknya, orang-orang ini tidak bersalah, rendah hati, dan peduli kepada sesama. Paulus dan rekan-rekannya senang memberitakan kepada orang-orang Tesalonika tentang Injil dan membantu orang-orang Tesalonika sebisanya.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 dan Timotius</w:t>
      </w:r>
    </w:p>
    <w:p>
      <w:pPr>
        <w:pStyle w:val="ListBullet"/>
        <w:spacing w:line="240" w:lineRule="auto"/>
        <w:ind w:left="720"/>
      </w:pPr>
      <w:r>
        <w:rPr>
          <w:lang w:val="id_ID" w:bidi="id_ID"/>
        </w:rPr>
      </w:r>
      <w:r>
        <w:rPr>
          <w:lang w:val="id_ID" w:bidi="id_ID"/>
        </w:rPr>
        <w:t>Orang-orang percaya di Tesalonika yang mendengarkan seseorang membaca surat ini dengan suara keras</w:t>
      </w:r>
    </w:p>
    <w:p>
      <w:pPr>
        <w:pStyle w:val="ListBullet"/>
        <w:spacing w:line="240" w:lineRule="auto"/>
        <w:ind w:left="720"/>
      </w:pPr>
      <w:r>
        <w:rPr>
          <w:lang w:val="id_ID" w:bidi="id_ID"/>
        </w:rPr>
      </w:r>
      <w:r>
        <w:rPr>
          <w:lang w:val="id_ID" w:bidi="id_ID"/>
        </w:rPr>
        <w:t>Orang-orang di Filipi</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 xml:space="preserve">Dan Kristus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Dalam perikop ini, Paulus mengatakan bahwa "kita" melakukan hal-hal ini. Ingat, ketika Paulus berada di Tesalonika, Silas dan Timotius bersama Paulus.</w:t>
      </w:r>
    </w:p>
    <w:p>
      <w:pPr/>
      <w:r>
        <w:rPr>
          <w:lang w:val="id_ID" w:bidi="id_ID"/>
        </w:rPr>
      </w:r>
      <w:r>
        <w:rPr>
          <w:lang w:val="id_ID" w:bidi="id_ID"/>
        </w:rPr>
        <w:t>Pada bagian pertama, Paulus menyebut orang-orang Tesalonika sebagai "saudara," yang merupakan cara yang ramah untuk berbicara kepada orang-orang percaya lainnya. Paulus masih berbicara kepada semua orang percaya di Tesalonika, baik laki-laki maupun perempuan. Orang-orang percaya ini mengenal Paulus dan tahu bahwa apa yang dikatakan Paulus adalah benar. Paulus hanya mengingatkan orang-orang percaya tentang hal-hal ini. Orang-orang percaya tahu bahwa kunjungan Paulus ke Tesalonika tidak sia-sia. Kelompok orang percaya ini adalah hasil yang baik dari pengajaran Paulus di sana! Paulus mungkin telah mengatakan kepada orang-orang percaya di Tesalonika tentang apa yang terjadi di Filipi, sehingga Paulus tidak perlu menceritakan kisah lengkapnya. Paulus menunjukkan bahwa seperti di Filipi, Allah menyebabkan Paulus tidak takut kepada siapa pun sehingga Paulus dapat menceritakan kabar baik di Tesalonika, meskipun orang-orang mencoba menghentikannya. Paulus menyebut kabar baik ini "Injil Allah." Kabar baik itu adalah tentang Yesus, tetapi itu berasal dari Allah.</w:t>
      </w:r>
    </w:p>
    <w:p>
      <w:pPr/>
      <w:r>
        <w:rPr>
          <w:lang w:val="id_ID" w:bidi="id_ID"/>
        </w:rPr>
      </w:r>
      <w:r>
        <w:rPr>
          <w:lang w:val="id_ID" w:bidi="id_ID"/>
        </w:rPr>
        <w:t>Paulus dan rekan-rekannya juga terus mengajarkan kabar baik karena itu benar. Paulus dan rekan-rekannya tidak bingung tentang apa yang sesungguhnya benar, mereka juga tidak mencoba menipu siapa pun karena alasan yang buruk. Ketika orang memiliki alasan buruk dalam melakukan sesuatu, alasan mereka tidak murni, layaknya air tidak murni yang penuh dengan hal-hal buruk. Tetapi Paulus, Silas, dan Timotius tidak memiliki motif yang najis—mereka tidak melakukan hal-hal karena alasan yang buruk. Allah tahu ini dan telah menyetujui Paulus dan rekan-rekannya sebagai orang-orang yang dapat diandalkan. Allah telah memberikan Paulus, Silas, dan Timotius pekerjaan untuk menceritakan kabar baik.</w:t>
      </w:r>
    </w:p>
    <w:p>
      <w:pPr/>
      <w:r>
        <w:rPr>
          <w:lang w:val="id_ID" w:bidi="id_ID"/>
        </w:rPr>
      </w:r>
      <w:r>
        <w:rPr>
          <w:lang w:val="id_ID" w:bidi="id_ID"/>
        </w:rPr>
        <w:t xml:space="preserve">Berhenti di sini dan diskusikan pertanyaan ini dalam kelompok: Ceritakan sebuah kisah tentang suatu waktu ketika seorang pemimpin atau seseorang yang memiliki otoritas memilih dan menyetujui orang-orang untuk suatu pekerjaan atau tugas khusus. Bagaimana pemimpin itu memutuskan bahwa orang-orang ini akan melakukan pekerjaan yang baik? Perhatikan kata dan frasa yang Anda gunakan untuk menggambarkan orang-orang. Hentikan sebentar rekaman ini di sini. </w:t>
      </w:r>
    </w:p>
    <w:p>
      <w:pPr/>
      <w:r>
        <w:rPr>
          <w:lang w:val="id_ID" w:bidi="id_ID"/>
        </w:rPr>
      </w:r>
      <w:r>
        <w:rPr>
          <w:lang w:val="id_ID" w:bidi="id_ID"/>
        </w:rPr>
        <w:t>Pada bagian kedua, Paulus mengatakan bahwa ia dan rekan-rekannya tidak berfokus untuk membuat orang menyukai mereka. Sebaliknya, orang-orang itu ingin bertindak sedemikian rupa untuk menyenangkan Allah. Allah-lah yang tahu apa yang sebenarnya dipikirkan dan dirasakan orang-orang. Jadi Paulus dan rekan-rekannya tulus dan jujur. Orang-orang itu tidak mengatakan hal-hal yang tidak mereka maksudkan hanya untuk membuat orang bahagia. Paulus mengatakan bahwa mereka tidak mengenakan topeng untuk menyembunyikan keserakahan mereka seperti seseorang yang mengenakan topeng untuk menyembunyikan wajah mereka, karena mereka tidak serakah. Allah dapat bersaksi bahwa ini benar. Apa pun yang dilakukan Paulus dan rekan-rekannya, mereka tidak melakukannya supaya manusia memberikan pujian kepada mereka. Lebih penting bagi mereka bahwa Allah menyetujui mereka.</w:t>
      </w:r>
    </w:p>
    <w:p>
      <w:pPr/>
      <w:r>
        <w:rPr>
          <w:lang w:val="id_ID" w:bidi="id_ID"/>
        </w:rPr>
      </w:r>
      <w:r>
        <w:rPr>
          <w:lang w:val="id_ID" w:bidi="id_ID"/>
        </w:rPr>
        <w:t xml:space="preserve">Berhenti di sini dan diskusikan pertanyaan ini dalam kelompok: Paulus mengatakan bahwa mereka tidak mengenakan topeng untuk menyembunyikan keserakahan mereka, karena mereka tidak serakah. Dalam bahasa Anda, bagaimana Anda menggambarkan seseorang yang menyembunyikan apa yang sebenarnya mereka inginkan? Hentikan sebentar rekaman ini di sini. </w:t>
      </w:r>
    </w:p>
    <w:p>
      <w:pPr/>
      <w:r>
        <w:rPr>
          <w:lang w:val="id_ID" w:bidi="id_ID"/>
        </w:rPr>
      </w:r>
      <w:r>
        <w:rPr>
          <w:lang w:val="id_ID" w:bidi="id_ID"/>
        </w:rPr>
        <w:t>Pada bagian ketiga, Paulus mengatakan bahwa ia dan rekan-rekannya memiliki otoritas untuk meminta bantuan lebih lanjut, atau memerintahkan orang-orang untuk menghormati dan mendengarkan mereka. Mereka adalah rasul dan memiliki tugas yang sangat penting untuk menyampaikan kepada orang-orang apa yang telah Yesus perintahkan untuk mereka katakan. Namun, Paulus, Silas, dan Timotius tidak ingin menyebabkan orang-orang percaya di Tesalonika bekerja lebih keras untuk membantu atau menghormati mereka. Beberapa terjemahan mengatakan bahwa Paulus dan rekan-rekannya seperti bayi, yang berarti mereka tidak bersalah dan rendah hati. Beberapa terjemahan mengatakan bahwa orang-orang ini lembut.</w:t>
      </w:r>
    </w:p>
    <w:p>
      <w:pPr/>
      <w:r>
        <w:rPr>
          <w:lang w:val="id_ID" w:bidi="id_ID"/>
        </w:rPr>
      </w:r>
      <w:r>
        <w:rPr>
          <w:lang w:val="id_ID" w:bidi="id_ID"/>
        </w:rPr>
        <w:t xml:space="preserve">Berhenti di sini dan diskusikan pertanyaan ini dalam kelompok: Dalam bahasa Anda, bagaimana Anda menggambarkan seseorang yang lembut dan melakukan hal-hal untuk alasan sederhana dan baik? Hentikan sebentar rekaman ini di sini. </w:t>
      </w:r>
    </w:p>
    <w:p>
      <w:pPr/>
      <w:r>
        <w:rPr>
          <w:lang w:val="id_ID" w:bidi="id_ID"/>
        </w:rPr>
      </w:r>
      <w:r>
        <w:rPr>
          <w:lang w:val="id_ID" w:bidi="id_ID"/>
        </w:rPr>
        <w:t>Paulus juga menjelaskan bagaimana mereka merawat orang-orang Tesalonika. Sama seperti seorang ibu merawat dan mengasihi anak-anaknya, demikian pula Paulus dan rekan-rekannya merawat orang-orang Tesalonika. Itulah sebabnya mereka berbagi kabar baik dengan mereka—mereka ingin orang-orang Tesalonika mengenal Allah juga! Itulah juga mengapa Paulus dan rekan-rekannya berbagi kehidupan mereka dengan orang-orang Tesalonika. Membagikan kehidupan Anda berarti bersedia menggunakan waktu dan energi Anda untuk membantu orang lain.</w:t>
      </w:r>
    </w:p>
    <w:p>
      <w:pPr/>
      <w:r>
        <w:rPr>
          <w:lang w:val="id_ID" w:bidi="id_ID"/>
        </w:rPr>
      </w:r>
      <w:r>
        <w:rPr>
          <w:lang w:val="id_ID" w:bidi="id_ID"/>
        </w:rPr>
        <w:t xml:space="preserve">Berhenti di sini dan diskusikan pertanyaan ini dalam kelompok: Dalam bahasa Anda, bagaimana Anda menggambarkan seseorang yang sangat peduli kepada orang lain, seperti Paulus dan rekan-rekannya? Hentikan sebentar rekaman ini di sini. </w:t>
      </w:r>
    </w:p>
    <w:p>
      <w:pPr/>
      <w:r>
        <w:rPr>
          <w:lang w:val="id_ID" w:bidi="id_ID"/>
        </w:rPr>
      </w:r>
      <w:r>
        <w:rPr>
          <w:lang w:val="id_ID" w:bidi="id_ID"/>
        </w:rPr>
        <w:t>Sekarang, kelompok harus membuat papan cerita, menggambarkan atau menggunakan barang-barang untuk memperagakan perikop ini dan tindakan-tindakan yang ada di dalam cerita. Ketika Anda melakukan ini, Anda mungkin ingin memiliki gambar, benda, atau bahkan orang-orang untuk mewakili Paulus, para pendengarnya, Silas, Timotius, orang-orang di Filipi, Yesus, dan Allah.</w:t>
      </w:r>
    </w:p>
    <w:p>
      <w:pPr/>
      <w:r>
        <w:rPr>
          <w:lang w:val="id_ID" w:bidi="id_ID"/>
        </w:rPr>
      </w:r>
      <w:r>
        <w:rPr>
          <w:lang w:val="id_ID" w:bidi="id_ID"/>
        </w:rPr>
        <w:t>Pilihlah orang, gambar, atau benda untuk menjadi masing-masing karakter. Anda dapat memulai dengan memerankan bagaimana orang-orang mencoba menghentikan Paulus, Silas, dan Timotius dari mengajar di Filipi. Orang-orang itu mengejar Paulus, Silas, dan Timotius keluar dari kota mereka! Tunjukkan bagaimana Allah bersama Paulus, Silas, dan Timotius. Allah mendorong mereka dan membawa mereka ke Tesalonika. Ingat, Paulus berbicara kepada orang-orang percaya di Tesalonika tentang perjalanan ini. Paulus mengingatkan orang-orang percaya tentang apa yang dilakukan dan tidak dilakukan Paulus dan rekan-rekannya. Anda dapat meminta Silas dan Timotius memerankan apa yang dikatakan Paulus. Jika Anda mau, Anda dapat meminta seseorang untuk memerankan perilaku buruk itu, seperti seseorang yang mengumpulkan uang secara diam-diam karena mereka serakah. Kemudian Paulus dapat berkata, "Tidak! Kami tidak melakukan hal-hal ini!" Perankan bagaimana seorang ibu merawat anak-anaknya. Paulus dapat berkata, "Kami bertindak seperti ini!" Orang yang memerankan Allah dapat menunjukkan dengan jelas bahwa ia juga tahu bagaimana Paulus bertindak dan setuju dengan apa yang dikatakan Paulus.</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2:1–8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 dan Timotius</w:t>
      </w:r>
    </w:p>
    <w:p>
      <w:pPr>
        <w:pStyle w:val="ListBullet"/>
        <w:spacing w:line="240" w:lineRule="auto"/>
        <w:ind w:left="720"/>
      </w:pPr>
      <w:r>
        <w:rPr>
          <w:lang w:val="id_ID" w:bidi="id_ID"/>
        </w:rPr>
      </w:r>
      <w:r>
        <w:rPr>
          <w:lang w:val="id_ID" w:bidi="id_ID"/>
        </w:rPr>
        <w:t>Orang-orang percaya di Tesalonika yang mendengarkan seseorang membaca surat ini dengan suara keras</w:t>
      </w:r>
    </w:p>
    <w:p>
      <w:pPr>
        <w:pStyle w:val="ListBullet"/>
        <w:spacing w:line="240" w:lineRule="auto"/>
        <w:ind w:left="720"/>
      </w:pPr>
      <w:r>
        <w:rPr>
          <w:lang w:val="id_ID" w:bidi="id_ID"/>
        </w:rPr>
      </w:r>
      <w:r>
        <w:rPr>
          <w:lang w:val="id_ID" w:bidi="id_ID"/>
        </w:rPr>
        <w:t>Orang-orang di Filipi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Kristus</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Berikut ini adalah contoh drama dan kemungkinan tanggapannya.</w:t>
      </w:r>
    </w:p>
    <w:p>
      <w:pPr/>
      <w:r>
        <w:rPr>
          <w:lang w:val="id_ID" w:bidi="id_ID"/>
        </w:rPr>
      </w:r>
      <w:r>
        <w:rPr>
          <w:lang w:val="id_ID" w:bidi="id_ID"/>
        </w:rPr>
        <w:t>Paulus berkata, "Kamu tahu, saudara-saudaraku, bahwa ketika kami mengunjungi kamu di Tesalonika, itu bukan membuang-buang waktu." Anda tahu bahwa orang-orang di kota Filipi telah menganiaya kami dan menghina kami sebelum kami datang kepada Anda di Tesalonika. Namun terlepas dari itu, Allah kita membantu kita memiliki keberanian untuk datang ke Tesalonika dan menceritakan kepada kalian Injil yang diberikan Allah kepada kita, meskipun banyak orang menentang kita."</w:t>
      </w:r>
    </w:p>
    <w:p>
      <w:pPr/>
      <w:r>
        <w:rPr>
          <w:lang w:val="id_ID" w:bidi="id_ID"/>
        </w:rPr>
      </w:r>
      <w:r>
        <w:rPr>
          <w:lang w:val="id_ID" w:bidi="id_ID"/>
        </w:rPr>
        <w:t>Hentikan sebentar dramanya. Tanyakan kepada yang memerankan Silas dan Timotius, "Apa yang sedang kamu rasakan atau pikirkan?" Orang tersebut mungkin menjawab hal-hal seperti:</w:t>
      </w:r>
    </w:p>
    <w:p>
      <w:pPr>
        <w:pStyle w:val="ListBullet"/>
        <w:spacing w:line="240" w:lineRule="auto"/>
        <w:ind w:left="720"/>
      </w:pPr>
      <w:r>
        <w:rPr>
          <w:lang w:val="id_ID" w:bidi="id_ID"/>
        </w:rPr>
      </w:r>
      <w:r>
        <w:rPr>
          <w:lang w:val="id_ID" w:bidi="id_ID"/>
        </w:rPr>
        <w:t>Saya ingat betapa gaduh dan berbahayanya kerumunan orang di Filipi. Saya merasa gugup saat kami tiba di Tesalonika, khawatir bahwa orang-orang akan mengusir kami juga dari kota mereka; atau</w:t>
      </w:r>
    </w:p>
    <w:p>
      <w:pPr>
        <w:pStyle w:val="ListBullet"/>
        <w:spacing w:line="240" w:lineRule="auto"/>
        <w:ind w:left="720"/>
      </w:pPr>
      <w:r>
        <w:rPr>
          <w:lang w:val="id_ID" w:bidi="id_ID"/>
        </w:rPr>
      </w:r>
      <w:r>
        <w:rPr>
          <w:lang w:val="id_ID" w:bidi="id_ID"/>
        </w:rPr>
        <w:t>Meskipun saya khawatir, saya tahu bahwa Injil Allah lebih penting daripada tetap aman. Saya tahu Allah akan membantu kita; atau</w:t>
      </w:r>
    </w:p>
    <w:p>
      <w:pPr>
        <w:pStyle w:val="ListBullet"/>
        <w:spacing w:line="240" w:lineRule="auto"/>
        <w:ind w:left="720"/>
      </w:pPr>
      <w:r>
        <w:rPr>
          <w:lang w:val="id_ID" w:bidi="id_ID"/>
        </w:rPr>
      </w:r>
      <w:r>
        <w:rPr>
          <w:lang w:val="id_ID" w:bidi="id_ID"/>
        </w:rPr>
        <w:t>Sama seperti orang-orang percaya di Filipi, saya tahu Allah masih akan membuat orang-orang percaya di Tesalonika, bahkan jika ada masalah.</w:t>
      </w:r>
    </w:p>
    <w:p>
      <w:pPr/>
      <w:r>
        <w:rPr>
          <w:lang w:val="id_ID" w:bidi="id_ID"/>
        </w:rPr>
      </w:r>
      <w:r>
        <w:rPr>
          <w:lang w:val="id_ID" w:bidi="id_ID"/>
        </w:rPr>
        <w:t>Lanjutkan dramanya.</w:t>
      </w:r>
    </w:p>
    <w:p>
      <w:pPr/>
      <w:r>
        <w:rPr>
          <w:lang w:val="id_ID" w:bidi="id_ID"/>
        </w:rPr>
      </w:r>
      <w:r>
        <w:rPr>
          <w:lang w:val="id_ID" w:bidi="id_ID"/>
        </w:rPr>
        <w:t>Paulus berkata, "Ketika kami mencoba meyakinkan kalian, apa yang kami katakan tidak didasarkan pada pemikiran yang tidak benar, dan kami pun tidak ingin berbicara karena alasan yang buruk." Kami tidak mencoba berbohong kepada siapa pun. Sebaliknya, kita berbicara karena Allah telah menyetujui kita sebagai orang-orang yang dapat Ia percaya untuk mengajarkan Injil ini dengan setia. Jadi kami tidak berkhotbah untuk menyenangkan orang-orang tetapi untuk menyenangkan Allah. Allah-lah yang terus memeriksa apa yang kita pikirkan dan rasakan!"</w:t>
      </w:r>
    </w:p>
    <w:p>
      <w:pPr/>
      <w:r>
        <w:rPr>
          <w:lang w:val="id_ID" w:bidi="id_ID"/>
        </w:rPr>
      </w:r>
      <w:r>
        <w:rPr>
          <w:lang w:val="id_ID" w:bidi="id_ID"/>
        </w:rPr>
        <w:t>Hentikan sebentar dramanya. Tanyakan kepada orang yang memerankan Tuhan, "Apa yang sedang kamu rasakan atau pikirkan?" Orang tersebut mungkin menjawab hal-hal seperti:</w:t>
      </w:r>
    </w:p>
    <w:p>
      <w:pPr>
        <w:pStyle w:val="ListBullet"/>
        <w:spacing w:line="240" w:lineRule="auto"/>
        <w:ind w:left="720"/>
      </w:pPr>
      <w:r>
        <w:rPr>
          <w:lang w:val="id_ID" w:bidi="id_ID"/>
        </w:rPr>
      </w:r>
      <w:r>
        <w:rPr>
          <w:lang w:val="id_ID" w:bidi="id_ID"/>
        </w:rPr>
        <w:t>Saya tahu semua yang dipikirkan dan dirasakan seseorang. Orang-orang mungkin mencoba menipu orang lain atau menyembunyikan motif buruk, tetapi mereka tidak dapat bersembunyi dari saya; atau</w:t>
      </w:r>
    </w:p>
    <w:p>
      <w:pPr>
        <w:pStyle w:val="ListBullet"/>
        <w:spacing w:line="240" w:lineRule="auto"/>
        <w:ind w:left="720"/>
      </w:pPr>
      <w:r>
        <w:rPr>
          <w:lang w:val="id_ID" w:bidi="id_ID"/>
        </w:rPr>
      </w:r>
      <w:r>
        <w:rPr>
          <w:lang w:val="id_ID" w:bidi="id_ID"/>
        </w:rPr>
        <w:t>Aku dapat diandalkan dan dapat dipercaya. Ketika Paulus, Silas, dan Timotius mengajarkan Injilku, mereka menunjukkan seperti apa Aku. Aku akan membantu Paulus, Silas, dan Timotius sehingga mereka dapat menunjukkan kepada orang-orang betapa baik dan dapat diandalkannya Aku; atau</w:t>
      </w:r>
    </w:p>
    <w:p>
      <w:pPr>
        <w:pStyle w:val="ListBullet"/>
        <w:spacing w:line="240" w:lineRule="auto"/>
        <w:ind w:left="720"/>
      </w:pPr>
      <w:r>
        <w:rPr>
          <w:lang w:val="id_ID" w:bidi="id_ID"/>
        </w:rPr>
      </w:r>
      <w:r>
        <w:rPr>
          <w:lang w:val="id_ID" w:bidi="id_ID"/>
        </w:rPr>
        <w:t>Kadang-kadang, ketika orang-orang mempelajari ajaran baru, mereka melihat bagaimana para guru bertindak untuk melihat apakah ini adalah ajaran yang baik. Aku akan memilih orang-orang setia untuk mengajarkan Injil-Ku dan membantu mereka saat mereka melakukannya.</w:t>
      </w:r>
    </w:p>
    <w:p>
      <w:pPr/>
      <w:r>
        <w:rPr>
          <w:lang w:val="id_ID" w:bidi="id_ID"/>
        </w:rPr>
      </w:r>
      <w:r>
        <w:rPr>
          <w:lang w:val="id_ID" w:bidi="id_ID"/>
        </w:rPr>
        <w:t>Lanjutkan dramanya.</w:t>
      </w:r>
    </w:p>
    <w:p>
      <w:pPr/>
      <w:r>
        <w:rPr>
          <w:lang w:val="id_ID" w:bidi="id_ID"/>
        </w:rPr>
      </w:r>
      <w:r>
        <w:rPr>
          <w:lang w:val="id_ID" w:bidi="id_ID"/>
        </w:rPr>
        <w:t>Kemudian Paulus berkata, "Anda tahu bahwa kami tidak mengatakan hal-hal baik yang tidak kami maksudkan, hanya untuk membuat Anda bahagia." Anda juga tahu bahwa kami tidak pernah melakukan hal-hal karena kami serakah dan kemudian mencoba menyembunyikannya dari Anda seperti seseorang menyembunyikan wajahnya di balik topeng. Allah dapat bersaksi bahwa kita tidak bertindak seperti itu. Kami tidak mencoba membuat Anda atau orang lain memberikan pujian kepada kami. Karena kami adalah rasul Kristus, kami bisa saja membuat kalian memperlakukan kami sebagai orang-orang penting. Sebaliknya, ketika kami bersama kalian, kami polos dan rendah hati seperti anak-anak. Kami memperlakukan Anda dengan lembut dan merawat Anda, seperti seorang ibu merawat anak-anak kecilnya. Kami sangat mengasihi kalian sehingga kami senang menceritakan kepada kalian kabar baik yang diberikan Allah kepada kami. Kami senang melakukan semua yang kami bisa untuk membantu kalian, karena kalian telah menjadi sangat berharga bagi kami."</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berharap orang-orang Tesalonika akan memahami betapa kami benar-benar mengasihi mereka! Kami menunjukkan bahwa ketika kami bersama mereka, dan bahkan sekarang, kami berdoa bagi mereka dan mengirim mereka pengingat tentang kasih kami; atau</w:t>
      </w:r>
    </w:p>
    <w:p>
      <w:pPr>
        <w:pStyle w:val="ListBullet"/>
        <w:spacing w:line="240" w:lineRule="auto"/>
        <w:ind w:left="720"/>
      </w:pPr>
      <w:r>
        <w:rPr>
          <w:lang w:val="id_ID" w:bidi="id_ID"/>
        </w:rPr>
      </w:r>
      <w:r>
        <w:rPr>
          <w:lang w:val="id_ID" w:bidi="id_ID"/>
        </w:rPr>
        <w:t>Ketika kita mengajarkan Injil, kita memang memberitahu orang-orang untuk mendengarkan kita, karena Allah telah memberikan kebenaran kepada kita. Namun, kami tidak terus-menerus menyuruh-nyuruh orang! Kita ingin lembut kepada orang-orang, karena kita tidak ingin membuat kehidupan mereka lebih sulit; atau</w:t>
      </w:r>
    </w:p>
    <w:p>
      <w:pPr>
        <w:pStyle w:val="ListBullet"/>
        <w:spacing w:line="240" w:lineRule="auto"/>
        <w:ind w:left="720"/>
      </w:pPr>
      <w:r>
        <w:rPr>
          <w:lang w:val="id_ID" w:bidi="id_ID"/>
        </w:rPr>
      </w:r>
      <w:r>
        <w:rPr>
          <w:lang w:val="id_ID" w:bidi="id_ID"/>
        </w:rPr>
        <w:t>Saya mengasihi Allah, yang adalah ayah saya. Saya ingin menghormati Allah dan melakukan hal-hal yang membuat Dia bahagia!</w:t>
      </w:r>
    </w:p>
    <w:p>
      <w:pPr/>
      <w:r>
        <w:rPr>
          <w:lang w:val="id_ID" w:bidi="id_ID"/>
        </w:rPr>
      </w:r>
      <w:r>
        <w:rPr>
          <w:lang w:val="id_ID" w:bidi="id_ID"/>
        </w:rPr>
        <w:t>Tanyakan kepada yang memerankan orang-orang percaya di Tesalonika, "Apa yang sedang Anda rasakan atau pikirkan?" Orang tersebut mungkin menjawab hal-hal seperti:</w:t>
      </w:r>
    </w:p>
    <w:p>
      <w:pPr>
        <w:pStyle w:val="ListBullet"/>
        <w:spacing w:line="240" w:lineRule="auto"/>
        <w:ind w:left="720"/>
      </w:pPr>
      <w:r>
        <w:rPr>
          <w:lang w:val="id_ID" w:bidi="id_ID"/>
        </w:rPr>
      </w:r>
      <w:r>
        <w:rPr>
          <w:lang w:val="id_ID" w:bidi="id_ID"/>
        </w:rPr>
        <w:t>Saya bertemu Paulus ketika ia berkunjung, dan saya melihat cara ia bertindak. Paulus benar-benar bertindak dengan cara yang baik. Ketika orang-orang mengatakan bahwa Paulus bukan orang baik, saya akan mengingat apa yang dilakukan Paulus, dan saya tidak akan mendengarkan orang-orang itu; atau</w:t>
      </w:r>
    </w:p>
    <w:p>
      <w:pPr>
        <w:pStyle w:val="ListBullet"/>
        <w:spacing w:line="240" w:lineRule="auto"/>
        <w:ind w:left="720"/>
      </w:pPr>
      <w:r>
        <w:rPr>
          <w:lang w:val="id_ID" w:bidi="id_ID"/>
        </w:rPr>
      </w:r>
      <w:r>
        <w:rPr>
          <w:lang w:val="id_ID" w:bidi="id_ID"/>
        </w:rPr>
        <w:t>Saya telah bertemu dengan beberapa guru agama yang mengatakan hal-hal baik tetapi bertindak dengan cara yang buruk. Saya tidak menghormati para guru itu, karena mereka entah berbohong atau tidak memahami apa yang mereka ajarkan. Namun, Paulus berbeda dari orang-orang itu. Saya dapat percaya apa yang dikatakan Paulus; atau</w:t>
      </w:r>
    </w:p>
    <w:p>
      <w:pPr>
        <w:pStyle w:val="ListBullet"/>
        <w:spacing w:line="240" w:lineRule="auto"/>
        <w:ind w:left="720"/>
      </w:pPr>
      <w:r>
        <w:rPr>
          <w:lang w:val="id_ID" w:bidi="id_ID"/>
        </w:rPr>
      </w:r>
      <w:r>
        <w:rPr>
          <w:lang w:val="id_ID" w:bidi="id_ID"/>
        </w:rPr>
        <w:t>Saya ingat betapa besar kasih dan kepedulian yang ditunjukkan Paulus, Silas, dan Timotius kepada kita ketika mereka berada di sini. Saya merasa sangat berbesar hati. Saya ingin menjadi seperti mereka dan menjadi bagian dari sekelompok orang yang saling mengasihi!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2:1–8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menyebut orang-orang percaya di Tesalonika sebagai "</w:t>
      </w:r>
      <w:r>
        <w:rPr>
          <w:b/>
          <w:lang w:val="id_ID" w:bidi="id_ID"/>
        </w:rPr>
        <w:t>saudara</w:t>
      </w:r>
      <w:r>
        <w:rPr>
          <w:lang w:val="id_ID" w:bidi="id_ID"/>
        </w:rPr>
        <w:t xml:space="preserve">." Karena Tuhan adalah Bapa dari semua orang percaya, maka semua orang percaya adalah seperti saudara dan saudari. Jadi Paulus sering memakai kata saudara ketika yang dimaksud Paulus adalah sesama orang percaya. Gunakan kata atau sebutan yang sama untuk saudara atau saudara dan saudari seperti yang telah Anda pakai pada perikop sebelumnya. </w:t>
      </w:r>
    </w:p>
    <w:p>
      <w:pPr/>
      <w:r>
        <w:rPr>
          <w:lang w:val="id_ID" w:bidi="id_ID"/>
        </w:rPr>
      </w:r>
      <w:r>
        <w:rPr>
          <w:lang w:val="id_ID" w:bidi="id_ID"/>
        </w:rPr>
        <w:t xml:space="preserve">Dengan pertolongan Tuhan, Paulus menyampaikan Injil Tuhan kepada orang-orang </w:t>
      </w:r>
      <w:r>
        <w:rPr>
          <w:b/>
          <w:lang w:val="id_ID" w:bidi="id_ID"/>
        </w:rPr>
        <w:t>Tesalonika</w:t>
      </w:r>
      <w:r>
        <w:rPr>
          <w:lang w:val="id_ID" w:bidi="id_ID"/>
        </w:rPr>
        <w:t>. Kata injil berarti "kabar baik.” Kabar baik dalam Alkitab adalah bahwa Allah telah membuat cara untuk menyelamatkan manusia. Untuk informasi lebih lanjut tentang Injil, lihat Daftar Istilah Utama. Gunakan kata atau sebutan yang sama untuk Injil seperti yang Anda gunakan pada perikop sebelumnya.</w:t>
      </w:r>
    </w:p>
    <w:p>
      <w:pPr/>
      <w:r>
        <w:rPr>
          <w:lang w:val="id_ID" w:bidi="id_ID"/>
        </w:rPr>
      </w:r>
      <w:r>
        <w:rPr>
          <w:lang w:val="id_ID" w:bidi="id_ID"/>
        </w:rPr>
        <w:t xml:space="preserve">Tuhan menguji </w:t>
      </w:r>
      <w:r>
        <w:rPr>
          <w:b/>
          <w:lang w:val="id_ID" w:bidi="id_ID"/>
        </w:rPr>
        <w:t>hati manusia</w:t>
      </w:r>
      <w:r>
        <w:rPr>
          <w:lang w:val="id_ID" w:bidi="id_ID"/>
        </w:rPr>
        <w:t xml:space="preserve"> Dalam Alkitab, para penulis menggunakan kata hati sebagai bahasa yang khusus untuk tempat di mana pikiran, perasaan, dan keputusan seseorang terjadi. </w:t>
      </w:r>
    </w:p>
    <w:p>
      <w:pPr/>
      <w:r>
        <w:rPr>
          <w:lang w:val="id_ID" w:bidi="id_ID"/>
        </w:rPr>
      </w:r>
      <w:r>
        <w:rPr>
          <w:lang w:val="id_ID" w:bidi="id_ID"/>
        </w:rPr>
        <w:t xml:space="preserve">Berhenti di sini dan bicarakan dalam kelompok kata atau sebutan apa yang akan Anda pakai untuk ”hati.” Carilah kata hati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Tuhan adalah </w:t>
      </w:r>
      <w:r>
        <w:rPr>
          <w:b/>
          <w:lang w:val="id_ID" w:bidi="id_ID"/>
        </w:rPr>
        <w:t>saksi</w:t>
      </w:r>
      <w:r>
        <w:rPr>
          <w:lang w:val="id_ID" w:bidi="id_ID"/>
        </w:rPr>
        <w:t xml:space="preserve"> mereka. Seorang saksi adalah seseorang yang menyatakan kebenaran tentang sesuatu yang telah mereka lihat.</w:t>
      </w:r>
    </w:p>
    <w:p>
      <w:pPr/>
      <w:r>
        <w:rPr>
          <w:lang w:val="id_ID" w:bidi="id_ID"/>
        </w:rPr>
      </w:r>
      <w:r>
        <w:rPr>
          <w:lang w:val="id_ID" w:bidi="id_ID"/>
        </w:rPr>
        <w:t xml:space="preserve">Berhenti di sini dan bicarakan dalam kelompok kata atau sebutan apa yang akan Anda pakai untuk “saksi.”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dan rekan-rekannya tidak ingin orang-orang </w:t>
      </w:r>
      <w:r>
        <w:rPr>
          <w:b/>
          <w:lang w:val="id_ID" w:bidi="id_ID"/>
        </w:rPr>
        <w:t>memuji</w:t>
      </w:r>
      <w:r>
        <w:rPr>
          <w:lang w:val="id_ID" w:bidi="id_ID"/>
        </w:rPr>
        <w:t xml:space="preserve"> atau menghormati mereka. Memuji seseorang berarti berbicara tentang hal-hal baik yang telah dilakukan orang itu.</w:t>
      </w:r>
    </w:p>
    <w:p>
      <w:pPr/>
      <w:r>
        <w:rPr>
          <w:lang w:val="id_ID" w:bidi="id_ID"/>
        </w:rPr>
      </w:r>
      <w:r>
        <w:rPr>
          <w:lang w:val="id_ID" w:bidi="id_ID"/>
        </w:rPr>
        <w:t xml:space="preserve">Berhenti di sini dan bicarakan dalam kelompok kata atau sebutan apa yang akan Anda pakai untuk “pujian.” Carilah kata pujian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mereka adalah </w:t>
      </w:r>
      <w:r>
        <w:rPr>
          <w:b/>
          <w:lang w:val="id_ID" w:bidi="id_ID"/>
        </w:rPr>
        <w:t>rasul</w:t>
      </w:r>
      <w:r>
        <w:rPr>
          <w:lang w:val="id_ID" w:bidi="id_ID"/>
        </w:rPr>
        <w:t xml:space="preserve"> Kristus. Seorang rasul adalah seseorang yang telah menerima otoritas khusus dari Yesus. Yesus telah memilih orang itu untuk berbicara atas namanya. </w:t>
      </w:r>
    </w:p>
    <w:p>
      <w:pPr/>
      <w:r>
        <w:rPr>
          <w:lang w:val="id_ID" w:bidi="id_ID"/>
        </w:rPr>
      </w:r>
      <w:r>
        <w:rPr>
          <w:lang w:val="id_ID" w:bidi="id_ID"/>
        </w:rPr>
        <w:t xml:space="preserve">Berhenti di sini dan bicarakan dalam kelompok kata atau sebutan apa yang akan Anda pakai untuk “rasul.” Carilah kata rasul di Glosarium Utama untuk informasi lebih lanjut. Jika Anda telah menerjemahkan kata ini di kitab lain dari Alkitab, gunakan kata yang sama dengan yang Anda gunakan di sana. Hentikan sebentar rekaman ini di sini. </w:t>
      </w:r>
    </w:p>
    <w:p>
      <w:pPr/>
      <w:r>
        <w:rPr>
          <w:lang w:val="id_ID" w:bidi="id_ID"/>
        </w:rPr>
      </w:r>
      <w:r>
        <w:rPr>
          <w:b/>
          <w:lang w:val="id_ID" w:bidi="id_ID"/>
        </w:rPr>
        <w:t>Kristus</w:t>
      </w:r>
      <w:r>
        <w:rPr>
          <w:lang w:val="id_ID" w:bidi="id_ID"/>
        </w:rPr>
        <w:t xml:space="preserve"> menunjuk pada raja dan Juruselamat yang istimewa yang telah dijanjikan Tuhan untuk diutus, yaitu Yesus. Untuk petunjuk lebih lagi tentang Kristus, lihat Daftar Kata Utama. Gunakan kata atau sebutan yang sama untuk Kristus seperti yang Anda pakai pada kisah sebelumnya. </w:t>
      </w:r>
    </w:p>
    <w:p>
      <w:pPr/>
      <w:r>
        <w:rPr>
          <w:lang w:val="id_ID" w:bidi="id_ID"/>
        </w:rPr>
      </w:r>
      <w:r>
        <w:rPr>
          <w:lang w:val="id_ID" w:bidi="id_ID"/>
        </w:rPr>
        <w:t xml:space="preserve">Karena mereka adalah rasul, Paulus dan rekan-rekannya memiliki </w:t>
      </w:r>
      <w:r>
        <w:rPr>
          <w:b/>
          <w:lang w:val="id_ID" w:bidi="id_ID"/>
        </w:rPr>
        <w:t>otoritas</w:t>
      </w:r>
      <w:r>
        <w:rPr>
          <w:lang w:val="id_ID" w:bidi="id_ID"/>
        </w:rPr>
        <w:t>. Seseorang yang memiliki otoritas memiliki hak dan kuasa untuk membuat keputusan dan penghakiman. Otoritas yang tertinggi adalah milik Allah. Allah dapat memberikan otoritas kepada orang lain untuk membuat keputusan atau penghakiman atas nama-Nya. Para rasul memiliki otoritas di dalam gereja, karena Yesus telah memberikannya kepada mereka. Orang lain harus menerima keputusan-keputusan para rasul.</w:t>
      </w:r>
    </w:p>
    <w:p>
      <w:pPr/>
      <w:r>
        <w:rPr>
          <w:lang w:val="id_ID" w:bidi="id_ID"/>
        </w:rPr>
      </w:r>
      <w:r>
        <w:rPr>
          <w:lang w:val="id_ID" w:bidi="id_ID"/>
        </w:rPr>
        <w:t xml:space="preserve">Berhenti di sini dan bicarakan dalam kelompok kata atau sebutan apa yang akan Anda pakai untuk “otoritas.” Carilah kata otoritas di Daftar Istilah Utama untuk informasi lebih lanjut. Jika Anda telah menerjemahkan kata ini di kitab lain dari Alkitab, gunakan kata yang sama dengan yang Anda gunakan di sana.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2:9–13</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2:9–13 dan renungkan di dalam hati Anda. </w:t>
      </w:r>
    </w:p>
    <w:p>
      <w:pPr/>
      <w:r>
        <w:rPr>
          <w:lang w:val="id_ID" w:bidi="id_ID"/>
        </w:rPr>
      </w:r>
      <w:r>
        <w:rPr>
          <w:lang w:val="id_ID" w:bidi="id_ID"/>
        </w:rPr>
        <w:t xml:space="preserve">Jika memungkinkan, dengarkan rekaman suara dari 1 Tesalonika 2:9–13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2:9–13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Anda akan ingat bahwa Paulus, Silas, dan Timotius telah mengunjungi Tesalonika, sebuah kota penting di Makedonia, untuk membagikan Injil. Paulus dan rekan-rekannya mengajar di sinagoge, dan banyak orang non-Yahudi, atau bangsa-bangsa lain, menjadi orang-orang percaya kepada Yesus. Paulus dan rekan-rekannya bekerja keras ketika mereka berada di Tesalonika.</w:t>
      </w:r>
    </w:p>
    <w:p>
      <w:pPr/>
      <w:r>
        <w:rPr>
          <w:lang w:val="id_ID" w:bidi="id_ID"/>
        </w:rPr>
      </w:r>
      <w:r>
        <w:rPr>
          <w:lang w:val="id_ID" w:bidi="id_ID"/>
        </w:rPr>
        <w:t>Paulus memulai perikop ini dengan mengingatkan orang-orang Tesalonika tentang kerja kerasnya ketika ia bersama orang-orang Tesalonika. Paulus menyebutkan bahwa ia dan rekan-rekannya bekerja secara terus menerus untuk mendukung diri mereka sendiri secara finansial. Orang-orang itu melakukan ini sehingga mereka tidak akan menjadi beban bagi siapa pun ketika mereka memberitakan Injil Allah kepada orang-orang Tesalonika. Paulus ingin mengingatkan orang-orang Tesalonika bahwa Paulus dan rekan-rekannya tidak ingin mendapatkan uang atau ketenaran dari pekerjaan mereka.</w:t>
      </w:r>
    </w:p>
    <w:p>
      <w:pPr/>
      <w:r>
        <w:rPr>
          <w:lang w:val="id_ID" w:bidi="id_ID"/>
        </w:rPr>
      </w:r>
      <w:r>
        <w:rPr>
          <w:lang w:val="id_ID" w:bidi="id_ID"/>
        </w:rPr>
        <w:t xml:space="preserve">Berhenti di sini dan bagikan kisah tentang seseorang di komunitas Anda yang bekerja sangat keras untuk membantu orang lain tanpa mengharapkan imbalan apa pun. Hentikan sebentar rekaman ini di sini. </w:t>
      </w:r>
    </w:p>
    <w:p>
      <w:pPr/>
      <w:r>
        <w:rPr>
          <w:lang w:val="id_ID" w:bidi="id_ID"/>
        </w:rPr>
      </w:r>
      <w:r>
        <w:rPr>
          <w:lang w:val="id_ID" w:bidi="id_ID"/>
        </w:rPr>
        <w:t>Paulus kemudian meminta orang-orang percaya di Tesalonika dan Allah sendiri untuk menyaksikan bagaimana Paulus, Silas, dan Timotius berperilaku dengan benar dalam semua yang mereka lakukan. Paulus dan rekan-rekannya kudus, atau bertindak seperti orang-orang yang dikhususkan bagi Allah. Orang-orang ini adalah orang-orang benar, yang berarti bahwa mereka benar dalam tindakan mereka. Orang-orang itu tidak bercela, yang berarti bahwa mereka tidak membahayakan atau bertindak buruk terhadap orang-orang percaya lainnya. Paulus ingin menunjukkan bahwa baik manusia maupun Allah melihat betapa jujurnya Paulus. Paulus mengingatkan orang-orang Tesalonika bahwa ia melakukan apa yang dikatakan Paulus akan ia lakukan, yang membuktikan bahwa Paulus mengatakan kebenaran tentang pesannya.</w:t>
      </w:r>
    </w:p>
    <w:p>
      <w:pPr/>
      <w:r>
        <w:rPr>
          <w:lang w:val="id_ID" w:bidi="id_ID"/>
        </w:rPr>
      </w:r>
      <w:r>
        <w:rPr>
          <w:lang w:val="id_ID" w:bidi="id_ID"/>
        </w:rPr>
        <w:t xml:space="preserve">Berhenti di sini dan diskusikan pertanyaan-pertanyaan ini secara berkelompok: Apa yang terjadi ketika para pemimpin agama dalam komunitas Anda melakukan, atau tidak melakukan, apa yang mereka ajarkan? Apa yang dipikirkan orang-orang tentang para pemimpin agama ini yang melakukan hal-hal yang sama dengan yang mereka ajarkan? Apa yang dipikirkan orang-orang tentang para pemimpin agama yang tidak melakukan hal-hal yang sama dengan yang mereka ajarkan? Hentikan sebentar rekaman ini di sini. </w:t>
      </w:r>
    </w:p>
    <w:p>
      <w:pPr/>
      <w:r>
        <w:rPr>
          <w:lang w:val="id_ID" w:bidi="id_ID"/>
        </w:rPr>
      </w:r>
      <w:r>
        <w:rPr>
          <w:lang w:val="id_ID" w:bidi="id_ID"/>
        </w:rPr>
        <w:t>Paulus melanjutkan untuk menjelaskan bagaimana ia berperilaku dengan orang-orang percaya di Tesalonika. Paulus membandingkan perlakuannya terhadap orang-orang percaya dengan perlakuan seorang ayah terhadap anak-anaknya sendiri. Paulus mengatakan bahwa ia mendorong dan menghibur setiap orang-orang percaya. [Paulus peduli tentang setiap orang percaya di Tesalonika, dan Paulus ingin setiap orang tumbuh lebih dekat secara rohani kepada Allah.]{.tanda}</w:t>
      </w:r>
    </w:p>
    <w:p>
      <w:pPr/>
      <w:r>
        <w:rPr>
          <w:lang w:val="id_ID" w:bidi="id_ID"/>
        </w:rPr>
      </w:r>
      <w:r>
        <w:rPr>
          <w:lang w:val="id_ID" w:bidi="id_ID"/>
        </w:rPr>
        <w:t xml:space="preserve">Berhenti di sini dan diskusikan pertanyaan-pertanyaan ini secara berkelompok: Dalam budaya Anda, bagaimana ayah biasanya membimbing dan mendorong anak-anak mereka? Bagaimana ini mirip atau berbeda dari bagaimana Paulus menggambarkan hubungannya dengan orang-orang Tesalonika? Hentikan sebentar rekaman ini di sini. </w:t>
      </w:r>
    </w:p>
    <w:p>
      <w:pPr/>
      <w:r>
        <w:rPr>
          <w:lang w:val="id_ID" w:bidi="id_ID"/>
        </w:rPr>
      </w:r>
      <w:r>
        <w:rPr>
          <w:lang w:val="id_ID" w:bidi="id_ID"/>
        </w:rPr>
        <w:t>Tujuan dari pelayanan Paulus di antara orang-orang Tesalonika adalah agar mereka berjalan dengan cara yang layak bagi Allah. Dengan kata lain, Paulus ingin orang-orang percaya di Tesalonika bertindak dengan cara yang menunjukkan betapa indahnya Allah. Allah memanggil orang-orang percaya ini untuk menjadi bagian dari kerajaan-Nya. Allah ingin orang-orang percaya memahami dan menjadi bagian dari kemuliaan atau keagungan-Nya. Ketika orang-orang adalah bagian dari kerajaan Allah, itu berarti bahwa orang-orang itu adalah milik komunitas di mana Allah memerintah sebagai raja. Itu seperti menjadi warga negara dari Kerajaan Allah. Dalam kerajaan Allah, orang-orang mengikuti cara Allah untuk hidup dan memperlakukan orang lain. Mereka memilih untuk membiarkan Allah bertanggung jawab atas kehidupan mereka.</w:t>
      </w:r>
    </w:p>
    <w:p>
      <w:pPr/>
      <w:r>
        <w:rPr>
          <w:lang w:val="id_ID" w:bidi="id_ID"/>
        </w:rPr>
      </w:r>
      <w:r>
        <w:rPr>
          <w:lang w:val="id_ID" w:bidi="id_ID"/>
        </w:rPr>
        <w:t>Ketika orang "mengambil bagian dalam kemuliaan Allah," mereka dapat menjadi bagian dari kebesaran dan kebaikan Allah. Allah mengundang manusia untuk menjadi lebih seperti Allah—untuk menunjukkan kasih, jujur, membantu orang lain, dan melakukan apa yang benar. Ketika orang hidup dengan cara ini, mereka mencerminkan karakter Allah, seperti cermin yang menunjukkan gambar. Itu seperti Allah membagikan kualitas-kualitas yang luar biasa dengan umat-Nya dan mengizinkan umat-Nya untuk bergabung dalam menampilkan kualitas-kualitas ini kepada orang lain.</w:t>
      </w:r>
    </w:p>
    <w:p>
      <w:pPr/>
      <w:r>
        <w:rPr>
          <w:lang w:val="id_ID" w:bidi="id_ID"/>
        </w:rPr>
      </w:r>
      <w:r>
        <w:rPr>
          <w:lang w:val="id_ID" w:bidi="id_ID"/>
        </w:rPr>
        <w:t xml:space="preserve">Berhenti di sini dan bagikan kisah tentang saat Anda berkesempatan menjadi bagian dari ketenaran atau kebesaran orang lain. Bagaimana Anda bisa menunjukkan kepada orang lain kebaikan atau kebesaran dari orang itu? Hentikan sebentar rekaman ini di sini. </w:t>
      </w:r>
    </w:p>
    <w:p>
      <w:pPr/>
      <w:r>
        <w:rPr>
          <w:lang w:val="id_ID" w:bidi="id_ID"/>
        </w:rPr>
      </w:r>
      <w:r>
        <w:rPr>
          <w:lang w:val="id_ID" w:bidi="id_ID"/>
        </w:rPr>
        <w:t>Akhirnya, Paulus mengatakan bahwa ia sangat bersyukur kepada Allah [karena orang-orang Tesalonika menerima pesan tentang Allah]{.tanda}. Ketika orang-orang Tesalonika mendengar pesan dari Paulus dan rekan-rekannya, orang-orang Tesalonika tidak hanya mendengarnya sebagai kata-kata dari manusia. Sebaliknya, orang-orang Tesalonika memahami bahwa ini sebenarnya adalah firman Allah sendiri. Paulus menekankan bahwa kata, atau pesan ini, benar-benar memengaruhi tindakan orang-orang yang memercayainya.</w:t>
      </w:r>
    </w:p>
    <w:p>
      <w:pPr/>
      <w:r>
        <w:rPr>
          <w:lang w:val="id_ID" w:bidi="id_ID"/>
        </w:rPr>
      </w:r>
      <w:r>
        <w:rPr>
          <w:lang w:val="id_ID" w:bidi="id_ID"/>
        </w:rPr>
        <w:t xml:space="preserve">Berhenti di sini dan bagikan kisah tentang saat ketika pesan atau pengajaran memiliki dampak yang kuat pada seseorang dalam komunitas Anda. Bagaimana itu mengubah kehidupan mereka? Hentikan sebentar rekaman ini di sini. </w:t>
      </w:r>
    </w:p>
    <w:p>
      <w:pPr/>
      <w:r>
        <w:rPr>
          <w:lang w:val="id_ID" w:bidi="id_ID"/>
        </w:rPr>
      </w:r>
      <w:r>
        <w:rPr>
          <w:lang w:val="id_ID" w:bidi="id_ID"/>
        </w:rPr>
        <w:t>Perikop ini menyoroti beberapa tema penting, terutama apa yang terjadi ketika orang benar-benar percaya dan menerima pesan Allah. Hubungan Paulus dengan orang-orang Tesalonika berfungsi sebagai model untuk kepemimpinan dan pemuridan yang saleh.</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2:9–13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Kemudian, kelompok akan memvisualisasikan perikop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mengingatkan orang-orang Tesalonika tentang perilaku dirinya dan rekan-rekannya ketika mereka berada di Tesalonika. Paulus mengingat kerja keras laki-laki itu, perilaku mereka yang tidak bercela, dan bagaimana mereka memperlakukan orang-orang percaya.</w:t>
      </w:r>
    </w:p>
    <w:p>
      <w:pPr/>
      <w:r>
        <w:rPr>
          <w:lang w:val="id_ID" w:bidi="id_ID"/>
        </w:rPr>
      </w:r>
      <w:r>
        <w:rPr>
          <w:b/>
          <w:lang w:val="id_ID" w:bidi="id_ID"/>
        </w:rPr>
        <w:t>Pada bagian kedua:</w:t>
      </w:r>
      <w:r>
        <w:rPr>
          <w:lang w:val="id_ID" w:bidi="id_ID"/>
        </w:rPr>
        <w:t xml:space="preserve"> Paulus bersyukur atas bagaimana orang-orang Tesalonika menerima pesan Allah, menerimanya bukan sebagai kata manusia tetapi sebagai firman Allah, yang benar-benar memengaruhi kehidupan orang-orang percaya kepada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Perikop ini adalah bagian dari surat yang ditulis Paulus kepada gereja di Tesalonika. Paulus mengingat peristiwa-peristiwa yang terjadi di masa lalu ketika Paulus dan rekan-rekannya berada dengan orang-orang Tesalonika. Paulus berbagi kenangan dengan orang-orang Tesalonika dengan cara yang ramah ketika ia mengingatkan mereka tentang waktu mereka bersama. Sepanjang kisah ini, Paulus berbicara tentang dirinya dan rekan-rekannya, Silas dan Timotius.</w:t>
      </w:r>
    </w:p>
    <w:p>
      <w:pPr/>
      <w:r>
        <w:rPr>
          <w:lang w:val="id_ID" w:bidi="id_ID"/>
        </w:rPr>
      </w:r>
      <w:r>
        <w:rPr>
          <w:lang w:val="id_ID" w:bidi="id_ID"/>
        </w:rPr>
        <w:t xml:space="preserve">Berhenti di sini dan bagikan kisah tentang saat seseorang bekerja keras untuk membantu komunitas Anda. Bagaimana Anda menjelaskan upaya orang tersebut dan dampak yang ditimbulkannya? Hentikan sebentar rekaman ini di sini. </w:t>
      </w:r>
    </w:p>
    <w:p>
      <w:pPr/>
      <w:r>
        <w:rPr>
          <w:lang w:val="id_ID" w:bidi="id_ID"/>
        </w:rPr>
      </w:r>
      <w:r>
        <w:rPr>
          <w:lang w:val="id_ID" w:bidi="id_ID"/>
        </w:rPr>
        <w:t>Paulus menyebut orang-orang percaya sebagai "saudara," yang dalam konteks ini mencakup perempuan. Beberapa terjemahan mengatakan "saudara-saudari" untuk menunjukkan bahwa Paulus berbicara kepada semua orang di gereja.</w:t>
      </w:r>
    </w:p>
    <w:p>
      <w:pPr/>
      <w:r>
        <w:rPr>
          <w:lang w:val="id_ID" w:bidi="id_ID"/>
        </w:rPr>
      </w:r>
      <w:r>
        <w:rPr>
          <w:lang w:val="id_ID" w:bidi="id_ID"/>
        </w:rPr>
        <w:t>Paulus menggunakan frasa "siang dan malam" untuk menunjukkan bagaimana ia berdedikasi untuk bekerja dan mengajar dengan baik. Ketika orang-orang Tesalonika mengingat waktu Paulus bersama mereka, orang-orang Tesalonika akan teringat saat melihat Paulus bekerja selama berjam-jam untuk menafkahi diri sendiri, namun masih meluangkan waktu untuk mengajar mereka tentang Yesus. Paulus tidak hanya bekerja sedikit—Paulus mencoba mengurus kebutuhannya sendiri tanpa membebani gereja dengan kebutuhan-kebutuhan itu. Ketika Paulus menyebutkan baik "malam dan siang," Paulus mengingatkan orang-orang percaya di Tesalonika bahwa Paulus tidak hanya muncul sesekali untuk mengajar—Paulus tinggal di antara mereka, bekerja keras dengan tangannya sendiri, dan menghabiskan waktu mengajar mereka. Gambaran tentang pekerjaan yang terus-menerus ini membantu orang-orang Tesalonika memahami komitmen Paulus untuk mendukung dirinya sendiri dan membagikan Injil.</w:t>
      </w:r>
    </w:p>
    <w:p>
      <w:pPr/>
      <w:r>
        <w:rPr>
          <w:lang w:val="id_ID" w:bidi="id_ID"/>
        </w:rPr>
      </w:r>
      <w:r>
        <w:rPr>
          <w:lang w:val="id_ID" w:bidi="id_ID"/>
        </w:rPr>
        <w:t>Paulus dan rekan-rekannya menunjukkan bahwa mereka dapat dipercaya dengan hidup secara kudus, benar, dan tidak bercela. Kata-kata ini memberi tahu kita betapa keras mereka bekerja untuk melakukan apa yang benar dan mengikuti cara hidup Allah.</w:t>
      </w:r>
    </w:p>
    <w:p>
      <w:pPr/>
      <w:r>
        <w:rPr>
          <w:lang w:val="id_ID" w:bidi="id_ID"/>
        </w:rPr>
      </w:r>
      <w:r>
        <w:rPr>
          <w:lang w:val="id_ID" w:bidi="id_ID"/>
        </w:rPr>
        <w:t>Berhenti di sini dan diskusikan pertanyaan ini secara berkelompok: [Jelaskan seseorang dalam komunitas Anda yang bertindak dengan jujur dan benar dengan Allah dan dengan orang-orang dalam komunitas. Perhatikan kata-kata yang Anda gunakan untuk menggambarkan orang itu.]{.tanda} Hentikan sebentar rekaman ini di sini.</w:t>
      </w:r>
    </w:p>
    <w:p>
      <w:pPr/>
      <w:r>
        <w:rPr>
          <w:lang w:val="id_ID" w:bidi="id_ID"/>
        </w:rPr>
      </w:r>
      <w:r>
        <w:rPr>
          <w:lang w:val="id_ID" w:bidi="id_ID"/>
        </w:rPr>
        <w:t>Paulus menggunakan kata-kata yang menggambarkan anggota keluarga untuk menggambarkan hubungannya dengan orang-orang Tesalonika. Paulus membandingkan dirinya dan rekan-rekannya dengan seorang ayah dengan anak-anaknya. Seperti seorang anggota keluarga yang peduli, Paulus dan rekan-rekannya menunjukkan kasih kepada orang-orang percaya yang baru, membantu membimbing mereka, dan merawat mereka.</w:t>
      </w:r>
    </w:p>
    <w:p>
      <w:pPr/>
      <w:r>
        <w:rPr>
          <w:lang w:val="id_ID" w:bidi="id_ID"/>
        </w:rPr>
      </w:r>
      <w:r>
        <w:rPr>
          <w:lang w:val="id_ID" w:bidi="id_ID"/>
        </w:rPr>
        <w:t>Paulus mengatakan bahwa ia, Silas, dan Timotius telah menasihati, atau mendorong, orang-orang percaya. Orang-orang ini telah menghibur orang-orang percaya, atau mengingatkan mereka bahwa Allah mengasihi mereka. Dan orang-orang itu telah mendesak, atau meminta, orang-orang percaya untuk hidup seperti Yesus. Paulus dan rekan-rekannya menunjukkan bagaimana mereka membantu merawat orang-orang dan mengajar mereka bagaimana bertumbuh dalam iman mereka, seperti guru atau pemandu yang peduli.</w:t>
      </w:r>
    </w:p>
    <w:p>
      <w:pPr/>
      <w:r>
        <w:rPr>
          <w:lang w:val="id_ID" w:bidi="id_ID"/>
        </w:rPr>
      </w:r>
      <w:r>
        <w:rPr>
          <w:lang w:val="id_ID" w:bidi="id_ID"/>
        </w:rPr>
        <w:t xml:space="preserve">Berhenti di sini dan jelaskan bagaimana para pemimpin atau para penatua yang dihormati dalam komunitas Anda membimbing dan mendorong orang lain. Bagaimana mereka mendorong orang-orang? Bagaimana mereka membimbing orang-orang? Bagaimana Anda akan berbicara tentang cara Paulus dan rekan-rekannya mendorong, menghibur, dan mendesak orang-orang percaya di Tesalonika? Hentikan sebentar rekaman ini di sini. </w:t>
      </w:r>
    </w:p>
    <w:p>
      <w:pPr/>
      <w:r>
        <w:rPr>
          <w:lang w:val="id_ID" w:bidi="id_ID"/>
        </w:rPr>
      </w:r>
      <w:r>
        <w:rPr>
          <w:lang w:val="id_ID" w:bidi="id_ID"/>
        </w:rPr>
        <w:t>Paulus kemudian memuji orang-orang Tesalonika atas bagaimana mereka menerima pesan itu, atau Firman Allah. Allah memilih orang-orang Tesalonika untuk keselamatan. Orang-orang Tesalonika percaya kepada kebenaran dari Firman Allah ketika mereka mendengarnya dan mereka "hidup layak bagi Allah." Ketika orang berjalan layak bagi Allah, itu seperti mereka hidup dengan cara yang menghormati Allah dan mencerminkan karakter Allah. Ini membuat orang-orang Tesalonika berbeda dari orang lain yang percaya kepada kebohongan yang mungkin dikatakan manusia kepada mereka. Orang-orang Tesalonika tidak hanya mendengar pesan Paulus sebagaimana mereka mendengarkan pesan manusia lainnya. Sebaliknya, orang-orang Tesalonika menerima bahwa kata-kata yang diucapkan Paulus adalah Firman Allah, atau kebenaran tentang Allah. Paulus mengatakan bahwa firman Allah sedang "bekerja" dalam diri orang-orang percaya. Allah memilih orang-orang Tesalonika sebagai kelompok pertama orang-orang percaya di kota mereka. Meskipun Paulus tidak mengatakan ini di sini, kita tahu bahwa Roh Kudus membantu membuat orang-orang Tesalonika percaya bahwa jika mereka mengikuti dan menaati Firman Allah, Allah akan mengubah kehidupan mereka. Paulus bersyukur kepada Allah atas bagaimana orang-orang Tesalonika percaya bahwa kebenaran ini akan mengubah mereka.</w:t>
      </w:r>
    </w:p>
    <w:p>
      <w:pPr/>
      <w:r>
        <w:rPr>
          <w:lang w:val="id_ID" w:bidi="id_ID"/>
        </w:rPr>
      </w:r>
      <w:r>
        <w:rPr>
          <w:lang w:val="id_ID" w:bidi="id_ID"/>
        </w:rPr>
        <w:t xml:space="preserve">Berhenti di sini dan diskusikan pertanyaan ini secara berkelompok: Dalam budaya Anda, bagaimana orang-orang menunjukkan bahwa mereka telah menerima pesan atau pengajaran penting? Perubahan apa yang mungkin Anda harapkan terjadi dalam kehidupan mereka? Hentikan sebentar rekaman ini di sini. </w:t>
      </w:r>
    </w:p>
    <w:p>
      <w:pPr/>
      <w:r>
        <w:rPr>
          <w:lang w:val="id_ID" w:bidi="id_ID"/>
        </w:rPr>
      </w:r>
      <w:r>
        <w:rPr>
          <w:lang w:val="id_ID" w:bidi="id_ID"/>
        </w:rPr>
        <w:t>Sekarang, kelompok harus membuat papan cerita, menggambarkan atau menggunakan barang-barang untuk memperagakan perikop ini dan tindakan-tindakan yang ada di dalam cerita. Ketika Anda melakukan ini, Anda mungkin ingin menggunakan gambar, benda, atau bahkan orang-orang untuk mewakili Paulus, Silas, dan Timotius yang bekerja keras dalam pembuatan tenda. Tunjukkan mereka sedang mengajarkan pesan Allah selama waktu ini juga. Tunjukkan orang-orang Tesalonika mendengarkan dan melihat bagaimana Paulus dan rekan-rekannya hidup. Tunjukkan bagaimana Paulus dan rekan-rekannya merawat orang-orang Tesalonika seperti keluarga yang pengasih. Tunjukkan bahwa Paulus bekerja "siang dan malam" untuk menafkahi diri sendiri sambil membagikan kebenaran Allah. Tunjukkan bahwa orang-orang Tesalonika menerima pengajaran ini sebagai pesan Allah yang nyata, bukan hanya sebagai perkataan manusia.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2:9–13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perikop ini.</w:t>
      </w:r>
    </w:p>
    <w:p>
      <w:pPr/>
      <w:r>
        <w:rPr>
          <w:lang w:val="id_ID" w:bidi="id_ID"/>
        </w:rPr>
      </w:r>
      <w:r>
        <w:rPr>
          <w:lang w:val="id_ID" w:bidi="id_ID"/>
        </w:rPr>
        <w:t>Cerita ini memiliki tiga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nats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Paulus memulai dengan mengingatkan orang-orang Tesalonika tentang kerja kerasnya di Tesalonika. Paulus bekerja siang malam sehingga ia tidak akan menjadi beban bagi siapa pun ketika ia memberitakan Injil Tuhan kepada orang-orang Tesalonika. </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merasa bangga akan kerja keras dan dedikasi saya kepada orang-orang Tesalonika; atau</w:t>
      </w:r>
    </w:p>
    <w:p>
      <w:pPr>
        <w:pStyle w:val="ListBullet"/>
        <w:spacing w:line="240" w:lineRule="auto"/>
        <w:ind w:left="720"/>
      </w:pPr>
      <w:r>
        <w:rPr>
          <w:lang w:val="id_ID" w:bidi="id_ID"/>
        </w:rPr>
      </w:r>
      <w:r>
        <w:rPr>
          <w:lang w:val="id_ID" w:bidi="id_ID"/>
        </w:rPr>
        <w:t xml:space="preserve">Aku ingat betapa melelahkannya bekerja dan berkhotbah pada saat yang sama, tetapi itu sepadan; atau </w:t>
      </w:r>
    </w:p>
    <w:p>
      <w:pPr>
        <w:pStyle w:val="ListBullet"/>
        <w:spacing w:line="240" w:lineRule="auto"/>
        <w:ind w:left="720"/>
      </w:pPr>
      <w:r>
        <w:rPr>
          <w:lang w:val="id_ID" w:bidi="id_ID"/>
        </w:rPr>
      </w:r>
      <w:r>
        <w:rPr>
          <w:lang w:val="id_ID" w:bidi="id_ID"/>
        </w:rPr>
        <w:t xml:space="preserve">Aku ingin orang-orang Tesalonika memahami kedalaman komitmen saya kepada mereka. </w:t>
      </w:r>
    </w:p>
    <w:p>
      <w:pPr/>
      <w:r>
        <w:rPr>
          <w:lang w:val="id_ID" w:bidi="id_ID"/>
        </w:rPr>
      </w:r>
      <w:r>
        <w:rPr>
          <w:lang w:val="id_ID" w:bidi="id_ID"/>
        </w:rPr>
        <w:t>Lanjutkan dramanya.</w:t>
      </w:r>
    </w:p>
    <w:p>
      <w:pPr/>
      <w:r>
        <w:rPr>
          <w:lang w:val="id_ID" w:bidi="id_ID"/>
        </w:rPr>
      </w:r>
      <w:r>
        <w:rPr>
          <w:lang w:val="id_ID" w:bidi="id_ID"/>
        </w:rPr>
        <w:t xml:space="preserve">Paulus memasukkan Silas dan Timotius ketika ia menulis, "kami berperilaku dengan cara yang kudus, benar, dan tidak bercacat." Paulus ingin Tuhan dan orang-orang Tesalonika mengingat bagaimana mereka hidup dan bekerja bersama. </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 xml:space="preserve">Saya merasa yakin bahwa saya jujur dengan Tuhan dan orang-orang Tesalonika; atau </w:t>
      </w:r>
    </w:p>
    <w:p>
      <w:pPr>
        <w:pStyle w:val="ListBullet"/>
        <w:spacing w:line="240" w:lineRule="auto"/>
        <w:ind w:left="720"/>
      </w:pPr>
      <w:r>
        <w:rPr>
          <w:lang w:val="id_ID" w:bidi="id_ID"/>
        </w:rPr>
      </w:r>
      <w:r>
        <w:rPr>
          <w:lang w:val="id_ID" w:bidi="id_ID"/>
        </w:rPr>
        <w:t xml:space="preserve">Saya berharap orang-orang Tesalonika mengingat betapa kerasnya saya berusaha menjadi contoh yang baik bagi mereka. </w:t>
      </w:r>
    </w:p>
    <w:p>
      <w:pPr/>
      <w:r>
        <w:rPr>
          <w:lang w:val="id_ID" w:bidi="id_ID"/>
        </w:rPr>
      </w:r>
      <w:r>
        <w:rPr>
          <w:lang w:val="id_ID" w:bidi="id_ID"/>
        </w:rPr>
        <w:t>Lanjutkan dramanya.</w:t>
      </w:r>
    </w:p>
    <w:p>
      <w:pPr/>
      <w:r>
        <w:rPr>
          <w:lang w:val="id_ID" w:bidi="id_ID"/>
        </w:rPr>
      </w:r>
      <w:r>
        <w:rPr>
          <w:lang w:val="id_ID" w:bidi="id_ID"/>
        </w:rPr>
        <w:t xml:space="preserve">Paulus menggambarkan bagaimana ia bersikap dengan masing-masing mereka seperti seorang ayah yang memperlakukan anak-anaknya sendiri, mendorong, mendukung, dan mendesak mereka untuk berjalan dengan cara yang layak bagi Tuhan. </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merasa memiliki tanggung jawab yang besar terhadap pertumbuhan rohani orang-orang Tesalonika; atau</w:t>
      </w:r>
    </w:p>
    <w:p>
      <w:pPr>
        <w:pStyle w:val="ListBullet"/>
        <w:spacing w:line="240" w:lineRule="auto"/>
        <w:ind w:left="720"/>
      </w:pPr>
      <w:r>
        <w:rPr>
          <w:lang w:val="id_ID" w:bidi="id_ID"/>
        </w:rPr>
      </w:r>
      <w:r>
        <w:rPr>
          <w:lang w:val="id_ID" w:bidi="id_ID"/>
        </w:rPr>
        <w:t>Saya berharap mereka memahami bahwa kata-kata keras saya berasal dari rasa kasih, seperti seorang ayah yang mengasihi anak-anaknya.</w:t>
      </w:r>
    </w:p>
    <w:p>
      <w:pPr/>
      <w:r>
        <w:rPr>
          <w:lang w:val="id_ID" w:bidi="id_ID"/>
        </w:rPr>
      </w:r>
      <w:r>
        <w:rPr>
          <w:lang w:val="id_ID" w:bidi="id_ID"/>
        </w:rPr>
        <w:t>Lanjutkan dramanya.</w:t>
      </w:r>
    </w:p>
    <w:p>
      <w:pPr/>
      <w:r>
        <w:rPr>
          <w:lang w:val="id_ID" w:bidi="id_ID"/>
        </w:rPr>
      </w:r>
      <w:r>
        <w:rPr>
          <w:lang w:val="id_ID" w:bidi="id_ID"/>
        </w:rPr>
        <w:t>Akhirnya, Paulus menunjukkan rasa syukurnya bahwa ketika orang-orang Tesalonika menerima firman Tuhan darinya, mereka menerimanya bukan sebagai firman manusia, tetapi sebagai firman Tuhan yang sesungguhnya.</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merasa sukacita dan lega karena orang-orang Tesalonika mengenali sumber sebenarnya dari pesan saya; atau</w:t>
      </w:r>
    </w:p>
    <w:p>
      <w:pPr>
        <w:pStyle w:val="ListBullet"/>
        <w:spacing w:line="240" w:lineRule="auto"/>
        <w:ind w:left="720"/>
      </w:pPr>
      <w:r>
        <w:rPr>
          <w:lang w:val="id_ID" w:bidi="id_ID"/>
        </w:rPr>
      </w:r>
      <w:r>
        <w:rPr>
          <w:lang w:val="id_ID" w:bidi="id_ID"/>
        </w:rPr>
        <w:t>Saya bersyukur kepada Tuhan atas cara Ia membantu orang-orang Tesalonika berperilaku berdasarkan apa yang mereka ketahui tentang Tuhan.</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2:9–13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Perikop itu menyebutkan jerih </w:t>
      </w:r>
      <w:r>
        <w:rPr>
          <w:b/>
          <w:lang w:val="id_ID" w:bidi="id_ID"/>
        </w:rPr>
        <w:t>payah</w:t>
      </w:r>
      <w:r>
        <w:rPr>
          <w:lang w:val="id_ID" w:bidi="id_ID"/>
        </w:rPr>
        <w:t xml:space="preserve"> dan kerja </w:t>
      </w:r>
      <w:r>
        <w:rPr>
          <w:b/>
          <w:lang w:val="id_ID" w:bidi="id_ID"/>
        </w:rPr>
        <w:t>keras</w:t>
      </w:r>
      <w:r>
        <w:rPr>
          <w:lang w:val="id_ID" w:bidi="id_ID"/>
        </w:rPr>
        <w:t xml:space="preserve"> Paulus. Istilah-istilah ini mirip dan menekankan kerja keras yang dilakukan Paulus dan rekan-rekannya. Kerja merujuk pada pekerjaan atau upaya fisik yang keras, sementara jerih payah menekankan betapa lelahnya seseorang ketika mereka melakukan pekerjaan berat ini.</w:t>
      </w:r>
    </w:p>
    <w:p>
      <w:pPr/>
      <w:r>
        <w:rPr>
          <w:lang w:val="id_ID" w:bidi="id_ID"/>
        </w:rPr>
      </w:r>
      <w:r>
        <w:rPr>
          <w:lang w:val="id_ID" w:bidi="id_ID"/>
        </w:rPr>
        <w:t xml:space="preserve">Berhenti di sini dan diskusikan dalam kelompok kata atau frasa apa yang akan Anda pakai untuk “kerja” dan “jerih payah.” Jika Anda telah menerjemahkan kata-kata ini di kitab lain dalam Alkitab, pertimbangkan untuk menggunakan kata-kata yang sama dengan yang Anda gunakan di sana. Hentikan sebentar rekaman ini di sini. </w:t>
      </w:r>
    </w:p>
    <w:p>
      <w:pPr/>
      <w:r>
        <w:rPr>
          <w:lang w:val="id_ID" w:bidi="id_ID"/>
        </w:rPr>
      </w:r>
      <w:r>
        <w:rPr>
          <w:lang w:val="id_ID" w:bidi="id_ID"/>
        </w:rPr>
        <w:t xml:space="preserve">Paulus mengatakan bahwa mereka memberitakan </w:t>
      </w:r>
      <w:r>
        <w:rPr>
          <w:b/>
          <w:lang w:val="id_ID" w:bidi="id_ID"/>
        </w:rPr>
        <w:t>Injil Allah</w:t>
      </w:r>
      <w:r>
        <w:rPr>
          <w:lang w:val="id_ID" w:bidi="id_ID"/>
        </w:rPr>
        <w:t>. Kata Injil berarti kabar baik dan merujuk pada pesan tentang Yesus Kristus. "Injil Allah" menekankan bahwa pesan ini berasal dari Allah sendiri. Carilah "Injil" di Glosarium Utama untuk informasi lebih lanjut dan gunakan kata yang sama untuk Injil atau kabar baik yang telah Anda gunakan sebelumnya.</w:t>
      </w:r>
    </w:p>
    <w:p>
      <w:pPr/>
      <w:r>
        <w:rPr>
          <w:lang w:val="id_ID" w:bidi="id_ID"/>
        </w:rPr>
      </w:r>
      <w:r>
        <w:rPr>
          <w:lang w:val="id_ID" w:bidi="id_ID"/>
        </w:rPr>
        <w:t xml:space="preserve">Paulus menggambarkan perilaku mereka sebagai </w:t>
      </w:r>
      <w:r>
        <w:rPr>
          <w:b/>
          <w:lang w:val="id_ID" w:bidi="id_ID"/>
        </w:rPr>
        <w:t>kudus</w:t>
      </w:r>
      <w:r>
        <w:rPr>
          <w:lang w:val="id_ID" w:bidi="id_ID"/>
        </w:rPr>
        <w:t xml:space="preserve"> dan </w:t>
      </w:r>
      <w:r>
        <w:rPr>
          <w:b/>
          <w:lang w:val="id_ID" w:bidi="id_ID"/>
        </w:rPr>
        <w:t>benar</w:t>
      </w:r>
      <w:r>
        <w:rPr>
          <w:lang w:val="id_ID" w:bidi="id_ID"/>
        </w:rPr>
        <w:t xml:space="preserve"> dan </w:t>
      </w:r>
      <w:r>
        <w:rPr>
          <w:b/>
          <w:lang w:val="id_ID" w:bidi="id_ID"/>
        </w:rPr>
        <w:t>tidak bercela</w:t>
      </w:r>
      <w:r>
        <w:rPr>
          <w:lang w:val="id_ID" w:bidi="id_ID"/>
        </w:rPr>
        <w:t>. Ketiga istilah ini mirip tetapi memiliki penekanan yang sedikit berbeda. Kudus merujuk pada dikhususkan untuk Allah, murni, dan jujur secara moral. Benar berarti berada dalam kedudukan yang benar dengan Allah, melakukan apa yang benar dan adil. Tidak bercela berarti terbebas dari tuduhan atau kesalahan. Ketika seseorang tidak bercela, mereka tidak bersalah atas suatu pelanggaran.</w:t>
      </w:r>
    </w:p>
    <w:p>
      <w:pPr/>
      <w:r>
        <w:rPr>
          <w:lang w:val="id_ID" w:bidi="id_ID"/>
        </w:rPr>
      </w:r>
      <w:r>
        <w:rPr>
          <w:lang w:val="id_ID" w:bidi="id_ID"/>
        </w:rPr>
        <w:t xml:space="preserve">Berhenti di sini dan bahas kata atau frasa apa yang akan Anda gunakan untuk “kudus,” “benar,” dan “tidak bercacat.” Untuk informasi lebih lanjut tentang kudus dan kebenaran, lihat Glosarium Utama. Hentikan sebentar rekaman ini di sini. </w:t>
      </w:r>
    </w:p>
    <w:p>
      <w:pPr/>
      <w:r>
        <w:rPr>
          <w:lang w:val="id_ID" w:bidi="id_ID"/>
        </w:rPr>
      </w:r>
      <w:r>
        <w:rPr>
          <w:lang w:val="id_ID" w:bidi="id_ID"/>
        </w:rPr>
        <w:t xml:space="preserve">Orang-orang Tesalonika menyaksikan bagaimana Paulus, Silas, dan Timotius hidup dan bertindak. Paulus meminta orang-orang Tesalonika untuk </w:t>
      </w:r>
      <w:r>
        <w:rPr>
          <w:b/>
          <w:lang w:val="id_ID" w:bidi="id_ID"/>
        </w:rPr>
        <w:t>menyaksikan</w:t>
      </w:r>
      <w:r>
        <w:rPr>
          <w:lang w:val="id_ID" w:bidi="id_ID"/>
        </w:rPr>
        <w:t>, atau menceritakan kepada orang lain, apa yang mereka lihat. Seorang saksi adalah seseorang yang secara pribadi telah melihat atau mengalami sesuatu dan dapat bersaksi tentang hal itu. Dalam konteks ini, Paulus menekankan bahwa orang-orang Tesalonika telah melihat sendiri bagaimana ia dan rekan-rekannya berperilaku di Tesalonika. Jika Anda telah menerjemahkan saksi dalam perikop lain, pertimbangkan untuk menggunakan kata yang sama dengan yang Anda gunakan di sana. Pertimbangkan bagaimana Anda menggunakan istilah ini dalam konteks hukum atau formal dalam budaya Anda.</w:t>
      </w:r>
    </w:p>
    <w:p>
      <w:pPr/>
      <w:r>
        <w:rPr>
          <w:lang w:val="id_ID" w:bidi="id_ID"/>
        </w:rPr>
      </w:r>
      <w:r>
        <w:rPr>
          <w:lang w:val="id_ID" w:bidi="id_ID"/>
        </w:rPr>
        <w:t>Paulus mengatakan bahwa ia memperlakukan orang-orang Tesalonika seperti seorang ayah memperlakukan anak-anaknya. Paulus mengatakan bahwa Paulus dan rekan-rekannya telah menasihati, atau mendorong, orang-orang percaya. Orang-orang ini telah menghibur orang-orang percaya, atau mengingatkan orang-orang percaya bahwa Allah mengasihi mereka. Dan mereka telah mendesak atau meminta orang-orang percaya untuk hidup seperti Yesus.</w:t>
      </w:r>
    </w:p>
    <w:p>
      <w:pPr/>
      <w:r>
        <w:rPr>
          <w:lang w:val="id_ID" w:bidi="id_ID"/>
        </w:rPr>
      </w:r>
      <w:r>
        <w:rPr>
          <w:lang w:val="id_ID" w:bidi="id_ID"/>
        </w:rPr>
        <w:t xml:space="preserve">Berhenti di sini dan diskusikan kata atau penjelasan apa yang akan Anda gunakan untuk "menasihati atau mendorong," "menghibur," dan "memberi amanat atau mendesak." Pertimbangkan bagaimana istilah-istilah ini mungkin digunakan dalam budaya Anda dalam konteks ketika orang tua memberikan arahan kepada anak-anak mereka. Hentikan sebentar rekaman ini di sini. </w:t>
      </w:r>
    </w:p>
    <w:p>
      <w:pPr/>
      <w:r>
        <w:rPr>
          <w:lang w:val="id_ID" w:bidi="id_ID"/>
        </w:rPr>
      </w:r>
      <w:r>
        <w:rPr>
          <w:lang w:val="id_ID" w:bidi="id_ID"/>
        </w:rPr>
        <w:t>Akhirnya, Paulus mengatakan kepada orang-orang Tesalonika bahwa Allah memanggil mereka ke dalam kerajaan dan kemuliaan Allah. Kerajaan Allah merujuk pada ketika Allah memerintah, baik sekarang maupun di masa depan. Kemuliaan merujuk pada kebesaran, kemegahan, dan kehormatan Allah.</w:t>
      </w:r>
    </w:p>
    <w:p>
      <w:pPr/>
      <w:r>
        <w:rPr>
          <w:lang w:val="id_ID" w:bidi="id_ID"/>
        </w:rPr>
      </w:r>
      <w:r>
        <w:rPr>
          <w:lang w:val="id_ID" w:bidi="id_ID"/>
        </w:rPr>
        <w:t xml:space="preserve">Berhenti di sini dan tinjau kata atau frasa yang telah Anda gunakan untuk "Kerajaan Allah" dan "kemuliaan." Carilah istilah-istilah ini di Glosarium Utama untuk informasi lebih lanjut.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perikop itu,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2:14–16</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2:14–16 dan renungkan di dalam hati Anda. </w:t>
      </w:r>
    </w:p>
    <w:p>
      <w:pPr/>
      <w:r>
        <w:rPr>
          <w:lang w:val="id_ID" w:bidi="id_ID"/>
        </w:rPr>
      </w:r>
      <w:r>
        <w:rPr>
          <w:lang w:val="id_ID" w:bidi="id_ID"/>
        </w:rPr>
        <w:t xml:space="preserve">Jika memungkinkan, dengarkan rekaman suara dari 1 Tesalonika 2:14–16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Tesalonika 2:14–16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Paulus baru saja bersyukur kepada Allah bahwa orang-orang Tesalonika menerima pesan yang benar tentang Yesus. Sekarang Paulus berbicara tentang apa yang telah terjadi karena orang-orang Tesalonika menerima pesan itu. Orang-orang Tesalonika menderita seperti orang-orang percaya di Yudea. Paulus mengingatkan orang-orang Tesalonika bahwa mereka bukan orang pertama yang menderita. Sebelum gereja-gereja, orang-orang membunuh Yesus dan para nabi, dan sekarang orang-orang menganiaya Paulus! Tetapi Allah melihat apa yang dilakukan manusia dan memperlakukan mereka dengan cara yang adil.</w:t>
      </w:r>
    </w:p>
    <w:p>
      <w:pPr/>
      <w:r>
        <w:rPr>
          <w:lang w:val="id_ID" w:bidi="id_ID"/>
        </w:rPr>
      </w:r>
      <w:r>
        <w:rPr>
          <w:lang w:val="id_ID" w:bidi="id_ID"/>
        </w:rPr>
        <w:t>Karena orang-orang Tesalonika sekarang adalah orang-orang percaya, orang-orang Tesalonika seperti gereja-gereja atau kelompok orang percaya lainnya. Orang-orang Tesalonika sendiri menganiaya orang-orang Tesalonika, atau memperlakukan orang-orang Tesalonika dengan kejam dan tidak adil. Dengan cara yang sama, orang-orang di Yudea menganiaya gereja-gereja Yudea. Yudea adalah sebuah provinsi di Israel selatan yang termasuk kota Yerusalem. Ini adalah tanah air kelompok orang Yahudi. Sebagian besar orang-orang percaya di Tesalonika adalah bangsa lain, atau non-Yahudi, sementara orang-orang percaya di gereja-gereja Yudea mayoritas berasal dari kelompok suku bangsa Yahudi. Wilayah Yudea jauh dari Tesalonika, tetapi Paulus menunjukkan bagaimana gereja-gereja di kedua kota ini mirip. Meskipun orang-orang percaya tinggal di daerah yang berbeda dan berasal dari kelompok masyarakat yang berbeda, mereka tetap mengalami hal yang sama karena mereka percaya kepada Yesus.</w:t>
      </w:r>
    </w:p>
    <w:p>
      <w:pPr/>
      <w:r>
        <w:rPr>
          <w:lang w:val="id_ID" w:bidi="id_ID"/>
        </w:rPr>
      </w:r>
      <w:r>
        <w:rPr>
          <w:lang w:val="id_ID" w:bidi="id_ID"/>
        </w:rPr>
        <w:t xml:space="preserve">Berhenti di sini dan lihatlah peta </w:t>
      </w:r>
      <w:r>
        <w:rPr>
          <w:b/>
          <w:lang w:val="id_ID" w:bidi="id_ID"/>
        </w:rPr>
        <w:t>Israel dan Yunani</w:t>
      </w:r>
      <w:r>
        <w:rPr>
          <w:lang w:val="id_ID" w:bidi="id_ID"/>
        </w:rPr>
        <w:t xml:space="preserve"> secara bersamaan. Temukan wilayah Yudea dan kota Tesalonika. Hentikan sebentar rekaman ini di sini. </w:t>
      </w:r>
    </w:p>
    <w:p>
      <w:pPr/>
      <w:r>
        <w:rPr>
          <w:lang w:val="id_ID" w:bidi="id_ID"/>
        </w:rPr>
      </w:r>
      <w:r>
        <w:rPr>
          <w:lang w:val="id_ID" w:bidi="id_ID"/>
        </w:rPr>
        <w:t>Orang-orang percaya di Tesalonika mungkin terkejut atau khawatir bahwa bangsa mereka sendiri menganiaya orang-orang percaya. Tetapi Paulus menunjukkan bahwa bukan hal baru atau mengejutkan jika orang-orang dari kelompok masyarakat asal orang-orang percaya itu sendiri menganiaya orang-orang percaya. Untuk menunjukkan ini, Paulus berbicara tentang apa yang telah dilakukan orang Yahudi yang bukan orang percaya sepanjang sejarah. Meskipun para prajurit Romawi membunuh Yesus secara fisik, orang-orang Yahudi yang memberikan Yesus kepada orang-orang Romawi bertanggung jawab atas kematian Yesus. Dahulu kala, beberapa orang Yahudi membunuh para nabi, atau orang-orang yang memberikan pesan dari Allah kepada orang-orang. Sekarang, beberapa orang Yahudi terus menganiaya dan menyerang Paulus. Yesus, para nabi, dan Paulus semuanya adalah bagian dari kelompok bangsa Yahudi.</w:t>
      </w:r>
    </w:p>
    <w:p>
      <w:pPr/>
      <w:r>
        <w:rPr>
          <w:lang w:val="id_ID" w:bidi="id_ID"/>
        </w:rPr>
      </w:r>
      <w:r>
        <w:rPr>
          <w:lang w:val="id_ID" w:bidi="id_ID"/>
        </w:rPr>
        <w:t xml:space="preserve">Berhenti di sini dan diskusikan pertanyaan ini secara berkelompok: Dalam budaya Anda, orang macam apa saja yang membawa pesan dari Allah atau dewa-dewa kepada manusia? Bagaimana orang-orang harus memperlakukan para utusan tersebut? Hentikan sebentar rekaman ini di sini. </w:t>
      </w:r>
    </w:p>
    <w:p>
      <w:pPr/>
      <w:r>
        <w:rPr>
          <w:lang w:val="id_ID" w:bidi="id_ID"/>
        </w:rPr>
      </w:r>
      <w:r>
        <w:rPr>
          <w:lang w:val="id_ID" w:bidi="id_ID"/>
        </w:rPr>
        <w:t xml:space="preserve">Berhenti di sini dan diskusikan pertanyaan ini secara berkelompok: Dalam budaya Anda, bagaimana seharusnya orang-orang dari suku bangsa yang sama memperlakukan satu sama lain? Apa yang akan Anda pikirkan atau rasakan jika seseorang dalam kelompok masyarakat Anda menyakiti Anda atau memperlakukan Anda dengan cara yang tidak hormat? Hentikan sebentar rekaman ini di sini. </w:t>
      </w:r>
    </w:p>
    <w:p>
      <w:pPr/>
      <w:r>
        <w:rPr>
          <w:lang w:val="id_ID" w:bidi="id_ID"/>
        </w:rPr>
      </w:r>
      <w:r>
        <w:rPr>
          <w:lang w:val="id_ID" w:bidi="id_ID"/>
        </w:rPr>
        <w:t>Paulus mengatakan bahwa orang-orang Yahudi tidak menyenangkan Allah dan menentang semua orang. Salah satu cara orang Yahudi melakukan ini adalah dengan mencoba menghentikan Paulus ketika Paulus mengajarkan kabar baik tentang Yesus kepada orang-orang bukan Yahudi. Orang-orang Yahudi iri dan marah terhadap Injil itu, yang memungkinkan orang-orang bukan Yahudi menjadi umat Allah tanpa mengikuti Hukum. Orang-orang Tesalonika telah melihat orang-orang Yahudi melakukan ini di Tesalonika. Ingatlah bahwa ketika Paulus berada di Tesalonika, beberapa orang Yahudi memulai kerusuhan terhadap Paulus untuk memaksa Paulus meninggalkan kota itu sehingga Paulus tidak dapat lagi mengajar orang-orang bukan Yahudi.</w:t>
      </w:r>
    </w:p>
    <w:p>
      <w:pPr/>
      <w:r>
        <w:rPr>
          <w:lang w:val="id_ID" w:bidi="id_ID"/>
        </w:rPr>
      </w:r>
      <w:r>
        <w:rPr>
          <w:lang w:val="id_ID" w:bidi="id_ID"/>
        </w:rPr>
        <w:t>Ketika orang-orang Yahudi bertindak dengan cara ini, orang-orang Yahudi berdosa, atau tidak menaati Allah. Paulus membandingkan cara orang-orang Yahudi terus berdosa dengan cara seseorang menambahkan semakin banyak hal ke dalam tumpukan. Karena orang-orang Yahudi terus berbuat dosa besar untuk jangka waktu yang lama, Allah menunjukkan murka-Nya kepada orang-orang Yahudi. Murka atau kemarahan Allah adalah emosi yang dirasakan Allah ketika Allah melihat seseorang berdosa atau tidak menaati-Nya. Murka adalah kebencian Allah terhadap dosa karena Allah kudus, atau murni, dan adil. Semua orang yang berdosa layak mendapat murka itu. Allah telah sabar dan tidak segera menghukum manusia ketika manusia berdosa. Tetapi orang-orang Yahudi telah mencapai batas kesabaran Allah. Allah telah memilih waktu untuk menunjukkan murka-Nya dan untuk menghukum orang-orang Yahudi.</w:t>
      </w:r>
    </w:p>
    <w:p>
      <w:pPr/>
      <w:r>
        <w:rPr>
          <w:lang w:val="id_ID" w:bidi="id_ID"/>
        </w:rPr>
      </w:r>
      <w:r>
        <w:rPr>
          <w:lang w:val="id_ID" w:bidi="id_ID"/>
        </w:rPr>
        <w:t>Berhenti di sini dan diskusikan pertanyaan ini secara berkelompok: Dalam budaya Anda, apa yang diyakini orang-orang akan terjadi pada mereka yang tidak menaati Allah atau dewa? Kapan ini terjadi?</w:t>
      </w:r>
      <w:r>
        <w:rPr>
          <w:lang w:val="id_ID" w:bidi="id_ID"/>
        </w:rPr>
      </w:r>
    </w:p>
    <w:p>
      <w:pPr>
        <w:pStyle w:val="Heading3"/>
      </w:pPr>
      <w:r>
        <w:rPr>
          <w:lang w:val="id_ID" w:bidi="id_ID"/>
        </w:rPr>
        <w:t>Menjelaskan Adegan</w:t>
      </w:r>
    </w:p>
    <w:p>
      <w:pPr/>
      <w:r>
        <w:rPr>
          <w:lang w:val="id_ID" w:bidi="id_ID"/>
        </w:rPr>
      </w:r>
      <w:r>
        <w:rPr>
          <w:lang w:val="id_ID" w:bidi="id_ID"/>
        </w:rPr>
        <w:t>Dengarkan rekaman suara dari 1 Tesalonika 2:14–16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mengatakan kepada jemaat Tesalonika bahwa mereka menderita sama seperti yang dialami gereja-gereja di Yudea. </w:t>
      </w:r>
    </w:p>
    <w:p>
      <w:pPr/>
      <w:r>
        <w:rPr>
          <w:lang w:val="id_ID" w:bidi="id_ID"/>
        </w:rPr>
      </w:r>
      <w:r>
        <w:rPr>
          <w:b/>
          <w:lang w:val="id_ID" w:bidi="id_ID"/>
        </w:rPr>
        <w:t>Pada bagian kedua:</w:t>
      </w:r>
      <w:r>
        <w:rPr>
          <w:lang w:val="id_ID" w:bidi="id_ID"/>
        </w:rPr>
        <w:t xml:space="preserve"> Paulus berbicara tentang kelompok orang Yahudi dan cara orang-orang ini telah berdosa sepanjang sejarah.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 xml:space="preserve">Orang-orang Tesalonika yang bukan orang percaya </w:t>
      </w:r>
    </w:p>
    <w:p>
      <w:pPr>
        <w:pStyle w:val="ListBullet"/>
        <w:spacing w:line="240" w:lineRule="auto"/>
        <w:ind w:left="720"/>
      </w:pPr>
      <w:r>
        <w:rPr>
          <w:lang w:val="id_ID" w:bidi="id_ID"/>
        </w:rPr>
      </w:r>
      <w:r>
        <w:rPr>
          <w:lang w:val="id_ID" w:bidi="id_ID"/>
        </w:rPr>
        <w:t xml:space="preserve">Gereja atau kelompok orang percaya di Yudea </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 xml:space="preserve">Orang-orang Yahudi yang bukan orang percaya </w:t>
      </w:r>
    </w:p>
    <w:p>
      <w:pPr>
        <w:pStyle w:val="ListBullet"/>
        <w:spacing w:line="240" w:lineRule="auto"/>
        <w:ind w:left="720"/>
      </w:pPr>
      <w:r>
        <w:rPr>
          <w:lang w:val="id_ID" w:bidi="id_ID"/>
        </w:rPr>
      </w:r>
      <w:r>
        <w:rPr>
          <w:lang w:val="id_ID" w:bidi="id_ID"/>
        </w:rPr>
        <w:t>Para nabi Yahudi</w:t>
      </w:r>
    </w:p>
    <w:p>
      <w:pPr>
        <w:pStyle w:val="ListBullet"/>
        <w:spacing w:line="240" w:lineRule="auto"/>
        <w:ind w:left="720"/>
      </w:pPr>
      <w:r>
        <w:rPr>
          <w:lang w:val="id_ID" w:bidi="id_ID"/>
        </w:rPr>
      </w:r>
      <w:r>
        <w:rPr>
          <w:lang w:val="id_ID" w:bidi="id_ID"/>
        </w:rPr>
        <w:t>Orang-orang percaya bersama Paulus</w:t>
      </w:r>
    </w:p>
    <w:p>
      <w:pPr>
        <w:pStyle w:val="ListBullet"/>
        <w:spacing w:line="240" w:lineRule="auto"/>
        <w:ind w:left="720"/>
      </w:pPr>
      <w:r>
        <w:rPr>
          <w:lang w:val="id_ID" w:bidi="id_ID"/>
        </w:rPr>
      </w:r>
      <w:r>
        <w:rPr>
          <w:lang w:val="id_ID" w:bidi="id_ID"/>
        </w:rPr>
        <w:t xml:space="preserve">Dan orang-orang bukan Yahudi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 xml:space="preserve">Paulus telah berbicara tentang betapa besarnya kepeduliannya terhadap orang-orang percaya di Tesalonika. Paulus terus menunjukkan ini ketika Paulus memulai bagian pertama dari perikop ini dan menyebut jemaat Tesalonika sebagai saudara dan saudari. Paulus tahu bahwa orang-orang Tesalonika benar-benar menerima pesan tentang Kristus karena orang-orang Tesalonika meniru orang-orang percaya di Yudea. Paulus tidak bermaksud bahwa orang-orang Tesalonika yang memilih untuk meniru orang-orang percaya di Yudea. Paulus bermaksud mengatakan bahwa orang-orang Tesalonika sama seperti jemaat-jemaat di Yudea karena orang-orang menganiaya orang-orang Tesalonika seperti halnya orang Yahudi menganiaya orang-orang percaya di Yudea. </w:t>
      </w:r>
    </w:p>
    <w:p>
      <w:pPr/>
      <w:r>
        <w:rPr>
          <w:lang w:val="id_ID" w:bidi="id_ID"/>
        </w:rPr>
      </w:r>
      <w:r>
        <w:rPr>
          <w:lang w:val="id_ID" w:bidi="id_ID"/>
        </w:rPr>
        <w:t xml:space="preserve">Berhenti di sini dan diskusikan pertanyaan ini dalam kelompok: Pikirkan dua orang yang Anda kenal yang telah sakit dengan cara yang sama. Bagaimana Anda berbicara tentang kesamaan antara satu orang dengan orang lain meskipun mereka tidak memilih untuk menjadi sama? Hentikan sebentar rekaman ini di sini. </w:t>
      </w:r>
    </w:p>
    <w:p>
      <w:pPr/>
      <w:r>
        <w:rPr>
          <w:lang w:val="id_ID" w:bidi="id_ID"/>
        </w:rPr>
      </w:r>
      <w:r>
        <w:rPr>
          <w:lang w:val="id_ID" w:bidi="id_ID"/>
        </w:rPr>
        <w:t xml:space="preserve">Paulus mengacu kepada gereja-gereja di Yudea untuk berbicara tentang orang-orang percaya di Yudea. Pada saat itu, kata gereja bisa berarti perkumpulan. Paulus pertama-tama mengatakan bahwa gereja-gereja di Yudea adalah milik Allah untuk menunjukkan bagaimana gereja-gereja itu berbeda dari pertemuan lainnya. Kemudian Paulus mengatakan bahwa gereja-gereja adalah milik Kristus Yesus untuk menunjukkan bahwa gereja-gereja juga berbeda dari kelompok orang Yahudi yang menyembah Allah, tetapi yang tidak menyembah Kristus. </w:t>
      </w:r>
    </w:p>
    <w:p>
      <w:pPr/>
      <w:r>
        <w:rPr>
          <w:lang w:val="id_ID" w:bidi="id_ID"/>
        </w:rPr>
      </w:r>
      <w:r>
        <w:rPr>
          <w:lang w:val="id_ID" w:bidi="id_ID"/>
        </w:rPr>
        <w:t xml:space="preserve">Pada bagian kedua, Paulus berbicara dengan keras tentang orang-orang Yahudi. Paulus frustrasi karena orang-orang dari kelompok bangsanya sendiri menyakiti orang-orang percaya. Paulus tidak berbicara tentang semua orang Yahudi, tetapi hanya orang Yahudi yang adalah bagian dari hal-hal buruk yang disebutkan Paulus. Dahulu kala, beberapa orang Yahudi membunuh para nabi. Kemudian, beberapa tahun sebelum Paulus mengirimkan surat ini, beberapa orang Yahudi lainnya menyebabkan orang-orang membunuh Tuhan Yesus. "Dan sekarang, beberapa orang Yahudi mengusir kita," kata Paulus. Ketika Paulus mengatakan "kami," kemungkinan besar yang dimaksudkan adalah Paulus, Silas, dan Timotius. Beberapa terjemahan mengatakan, "orang-orang Yahudi menganiaya kami,” karena cara orang-orang Yahudi mengusir Paulus dan orang-orang lain dari kota itu adalah contoh bagaimana orang Yahudi menganiaya mereka. </w:t>
      </w:r>
    </w:p>
    <w:p>
      <w:pPr/>
      <w:r>
        <w:rPr>
          <w:lang w:val="id_ID" w:bidi="id_ID"/>
        </w:rPr>
      </w:r>
      <w:r>
        <w:rPr>
          <w:lang w:val="id_ID" w:bidi="id_ID"/>
        </w:rPr>
        <w:t xml:space="preserve">Berhenti di sini dan diskusikan pertanyaan ini dalam kelompok: Sebagai kegiatan, bicarakan tentang cara anggota kelompok bangsa Anda telah bertindak dengan cara yang buruk dalam sejarah bangsa Anda. Bagaimana Anda menunjukkan bahwa Anda merujuk kepada anggota-anggota tertentu dari kelompok itu dan bukan setiap orang dalam kelompok orang itu? Hentikan sebentar rekaman ini di sini. </w:t>
      </w:r>
    </w:p>
    <w:p>
      <w:pPr/>
      <w:r>
        <w:rPr>
          <w:lang w:val="id_ID" w:bidi="id_ID"/>
        </w:rPr>
      </w:r>
      <w:r>
        <w:rPr>
          <w:lang w:val="id_ID" w:bidi="id_ID"/>
        </w:rPr>
        <w:t xml:space="preserve">Paulus menjelaskan bahwa cara orang-orang Yahudi bertindak tidak menyenangkan Tuhan. Orang-orang Yahudi menentang semua orang, terutama cara orang-orang Yahudi mencoba menghentikan Paulus untuk mengajarkan Injil kepada orang-orang bukan Yahudi. Karena orang-orang Yahudi terus berbuat dosa besar untuk jangka waktu yang lama, Tuhan akhirnya menunjukkan murka-Nya kepada orang-orang Yahudi. Tidak jelas apakah Paulus berbicara tentang sesuatu yang telah terjadi atau akan segera terjadi. Dalam bahasa aslinya, orang-orang berbicara tentang hal-hal yang sangat mereka yakini seolah-olah hal-hal itu telah terjadi. Paulus sangat yakin akan hukuman Allah sehingga Paulus berbicara tentang hukuman itu seolah-olah itu telah terjadi. Memang benar bahwa orang-orang Yahudi telah menderita beberapa hal yang sulit dan berat baru-baru ini, seperti kekurangan makanan serta kerusuhan dan pembantaian di Yerusalem. Tetapi Paulus juga bisa berbicara tentang bagaimana Tuhan suatu hari nanti akan menghukum orang-orang Yahudi atas apa yang telah mereka lakukan. </w:t>
      </w:r>
    </w:p>
    <w:p>
      <w:pPr/>
      <w:r>
        <w:rPr>
          <w:lang w:val="id_ID" w:bidi="id_ID"/>
        </w:rPr>
      </w:r>
      <w:r>
        <w:rPr>
          <w:lang w:val="id_ID" w:bidi="id_ID"/>
        </w:rPr>
        <w:t xml:space="preserve">Berhenti di sini dan diskusikan pertanyaan ini dalam kelompok: Dalam bahasa Anda, bagaimana Anda berbicara tentang sesuatu yang sangat Anda yakini akan terjadi? Diskusikan bagaimana Anda telah mendengar perikop ini sebelumnya dalam komunitas Anda dan bagaimana Anda ingin menafsirkannya di sini. Hentikan sebentar rekaman ini di sini. </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rekaman suara dari 1 Tesalonika 2:14–16 dalam versi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Orang-orang percaya di Tesalonika </w:t>
      </w:r>
    </w:p>
    <w:p>
      <w:pPr>
        <w:pStyle w:val="ListBullet"/>
        <w:spacing w:line="240" w:lineRule="auto"/>
        <w:ind w:left="720"/>
      </w:pPr>
      <w:r>
        <w:rPr>
          <w:lang w:val="id_ID" w:bidi="id_ID"/>
        </w:rPr>
      </w:r>
      <w:r>
        <w:rPr>
          <w:lang w:val="id_ID" w:bidi="id_ID"/>
        </w:rPr>
        <w:t xml:space="preserve">Orang-orang Tesalonika yang bukan orang percaya </w:t>
      </w:r>
    </w:p>
    <w:p>
      <w:pPr>
        <w:pStyle w:val="ListBullet"/>
        <w:spacing w:line="240" w:lineRule="auto"/>
        <w:ind w:left="720"/>
      </w:pPr>
      <w:r>
        <w:rPr>
          <w:lang w:val="id_ID" w:bidi="id_ID"/>
        </w:rPr>
      </w:r>
      <w:r>
        <w:rPr>
          <w:lang w:val="id_ID" w:bidi="id_ID"/>
        </w:rPr>
        <w:t xml:space="preserve">Gereja atau kelompok orang percaya di Yudea </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 xml:space="preserve">Orang-orang Yahudi yang bukan orang percaya </w:t>
      </w:r>
    </w:p>
    <w:p>
      <w:pPr>
        <w:pStyle w:val="ListBullet"/>
        <w:spacing w:line="240" w:lineRule="auto"/>
        <w:ind w:left="720"/>
      </w:pPr>
      <w:r>
        <w:rPr>
          <w:lang w:val="id_ID" w:bidi="id_ID"/>
        </w:rPr>
      </w:r>
      <w:r>
        <w:rPr>
          <w:lang w:val="id_ID" w:bidi="id_ID"/>
        </w:rPr>
        <w:t>Para nabi Yahudi</w:t>
      </w:r>
    </w:p>
    <w:p>
      <w:pPr>
        <w:pStyle w:val="ListBullet"/>
        <w:spacing w:line="240" w:lineRule="auto"/>
        <w:ind w:left="720"/>
      </w:pPr>
      <w:r>
        <w:rPr>
          <w:lang w:val="id_ID" w:bidi="id_ID"/>
        </w:rPr>
      </w:r>
      <w:r>
        <w:rPr>
          <w:lang w:val="id_ID" w:bidi="id_ID"/>
        </w:rPr>
        <w:t>Orang-orang percaya bersama Paulus</w:t>
      </w:r>
    </w:p>
    <w:p>
      <w:pPr>
        <w:pStyle w:val="ListBullet"/>
        <w:spacing w:line="240" w:lineRule="auto"/>
        <w:ind w:left="720"/>
      </w:pPr>
      <w:r>
        <w:rPr>
          <w:lang w:val="id_ID" w:bidi="id_ID"/>
        </w:rPr>
      </w:r>
      <w:r>
        <w:rPr>
          <w:lang w:val="id_ID" w:bidi="id_ID"/>
        </w:rPr>
        <w:t xml:space="preserve">Dan orang-orang bukan Yahudi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Saudara-saudara, pengalamanmu menunjukkan bahwa pesan Allah bekerja di antara kamu. Pengalaman Anda seperti gereja-gereja Allah, yang berada di Yudea dan milik Kristus Yesus. Bangsa kalian sendiri menganiaya kalian dengan cara yang sama seperti orang Yahudi menganiaya gereja-gereja di Yudea.</w:t>
      </w:r>
    </w:p>
    <w:p>
      <w:pPr/>
      <w:r>
        <w:rPr>
          <w:lang w:val="id_ID" w:bidi="id_ID"/>
        </w:rPr>
      </w:r>
      <w:r>
        <w:rPr>
          <w:lang w:val="id_ID" w:bidi="id_ID"/>
        </w:rPr>
        <w:t>Hentikan sebentar dramanya. Tanyakan kepada yang memerankan orang-orang percaya di Tesalonika, "Apa yang sedang kamu rasakan atau pikirkan?" Orang tersebut mungkin menjawab hal-hal seperti:</w:t>
      </w:r>
    </w:p>
    <w:p>
      <w:pPr>
        <w:pStyle w:val="ListBullet"/>
        <w:spacing w:line="240" w:lineRule="auto"/>
        <w:ind w:left="720"/>
      </w:pPr>
      <w:r>
        <w:rPr>
          <w:lang w:val="id_ID" w:bidi="id_ID"/>
        </w:rPr>
      </w:r>
      <w:r>
        <w:rPr>
          <w:lang w:val="id_ID" w:bidi="id_ID"/>
        </w:rPr>
        <w:t>Aku tidak ingin orang-orang percaya lainnya menderita, tetapi Aku lega mengetahui bahwa hal ini tidak mengejutkan bagi orang-orang percaya. Pada awalnya saya berpikir bahwa kami melakukan sesuatu yang salah; atau</w:t>
      </w:r>
    </w:p>
    <w:p>
      <w:pPr>
        <w:pStyle w:val="ListBullet"/>
        <w:spacing w:line="240" w:lineRule="auto"/>
        <w:ind w:left="720"/>
      </w:pPr>
      <w:r>
        <w:rPr>
          <w:lang w:val="id_ID" w:bidi="id_ID"/>
        </w:rPr>
      </w:r>
      <w:r>
        <w:rPr>
          <w:lang w:val="id_ID" w:bidi="id_ID"/>
        </w:rPr>
        <w:t>Orang-orang percaya di Yudea mengalami hal-hal yang sama seperti yang kita lakukan. Kami mungkin merasakan banyak hal yang sama. Ketika saya merasa kewalahan, saya akan ingat untuk berdoa bagi orang-orang percaya di Yudea juga.</w:t>
      </w:r>
    </w:p>
    <w:p>
      <w:pPr/>
      <w:r>
        <w:rPr>
          <w:lang w:val="id_ID" w:bidi="id_ID"/>
        </w:rPr>
      </w:r>
      <w:r>
        <w:rPr>
          <w:lang w:val="id_ID" w:bidi="id_ID"/>
        </w:rPr>
        <w:t>Lanjutkan dramanya.</w:t>
      </w:r>
    </w:p>
    <w:p>
      <w:pPr/>
      <w:r>
        <w:rPr>
          <w:lang w:val="id_ID" w:bidi="id_ID"/>
        </w:rPr>
      </w:r>
      <w:r>
        <w:rPr>
          <w:lang w:val="id_ID" w:bidi="id_ID"/>
        </w:rPr>
        <w:t>Orang-orang dari kelompok orang-orang Yahudilah yang membunuh Tuhan Yesus. Orang Yahudi lainnya membunuh beberapa nabi Tuhan. Dan orang-orang Yahudi jugalah yang mengusir kami dari banyak tempat di mana kami berkhotbah. Ketika orang-orang Yahudi melakukan ini, orang-orang Yahudi tidak menyenangkan Tuhan. Orang-orang Yahudi menentang semua orang ketika mereka mencoba menghentikan kami ketika kami mengatakan kepada orang-orang bukan Yahudi bagaimana Tuhan dapat menyelamatkan orang-orang bukan Yahudi. Sama seperti orang-orang menambahkan barang-barang untuk membuat tumpukan, orang-orang Yahudi terus berbuat dosa lebih banyak lagi. Orang-orang Yahudi telah mencapai batas kesabaran Tuhan. Dan sekarang, akhirnya, Tuhan marah dengan orang-orang Yahudi dan menghukum mereka.</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sedih karena orang-orang dari kelompok bangsaku sendiri tidak menerima kebenaran tentang Tuhan; atau</w:t>
      </w:r>
    </w:p>
    <w:p>
      <w:pPr>
        <w:pStyle w:val="ListBullet"/>
        <w:spacing w:line="240" w:lineRule="auto"/>
        <w:ind w:left="720"/>
      </w:pPr>
      <w:r>
        <w:rPr>
          <w:lang w:val="id_ID" w:bidi="id_ID"/>
        </w:rPr>
      </w:r>
      <w:r>
        <w:rPr>
          <w:lang w:val="id_ID" w:bidi="id_ID"/>
        </w:rPr>
        <w:t>Saya frustrasi dan marah karena orang-orang Yahudi mencoba menghentikan kami ketika kami mengatakan kepada orang lain tentang kebenaran. Tidak hanya orang-orang Yahudi tidak percaya, tetapi orang-orang Yahudi ingin menghentikan orang lain sehingga orang-orang itu tidak dapat memiliki hubungan yang baik dengan Tuhan juga! atau</w:t>
      </w:r>
    </w:p>
    <w:p>
      <w:pPr>
        <w:pStyle w:val="ListBullet"/>
        <w:spacing w:line="240" w:lineRule="auto"/>
        <w:ind w:left="720"/>
      </w:pPr>
      <w:r>
        <w:rPr>
          <w:lang w:val="id_ID" w:bidi="id_ID"/>
        </w:rPr>
      </w:r>
      <w:r>
        <w:rPr>
          <w:lang w:val="id_ID" w:bidi="id_ID"/>
        </w:rPr>
        <w:t>Saya bersyukur bahwa Tuhan melihat apa yang terjadi dan akan membuat segalanya menjadi benar.</w:t>
      </w:r>
    </w:p>
    <w:p>
      <w:pPr/>
      <w:r>
        <w:rPr>
          <w:lang w:val="id_ID" w:bidi="id_ID"/>
        </w:rPr>
      </w:r>
      <w:r>
        <w:rPr>
          <w:lang w:val="id_ID" w:bidi="id_ID"/>
        </w:rPr>
        <w:t>Tanyakan kepada orang yang memerankan Tuhan, "Apa yang sedang kamu rasakan atau pikirkan?" Orang tersebut mungkin menjawab hal-hal seperti:</w:t>
      </w:r>
    </w:p>
    <w:p>
      <w:pPr>
        <w:pStyle w:val="ListBullet"/>
        <w:spacing w:line="240" w:lineRule="auto"/>
        <w:ind w:left="720"/>
      </w:pPr>
      <w:r>
        <w:rPr>
          <w:lang w:val="id_ID" w:bidi="id_ID"/>
        </w:rPr>
      </w:r>
      <w:r>
        <w:rPr>
          <w:lang w:val="id_ID" w:bidi="id_ID"/>
        </w:rPr>
        <w:t>Cara orang-orang berbuat dosa dan menyakiti satu sama lain membuat saya marah. Saya tidak ingin orang-orang saling menyakiti dan menyakiti diri sendiri; atau</w:t>
      </w:r>
    </w:p>
    <w:p>
      <w:pPr>
        <w:pStyle w:val="ListBullet"/>
        <w:spacing w:line="240" w:lineRule="auto"/>
        <w:ind w:left="720"/>
      </w:pPr>
      <w:r>
        <w:rPr>
          <w:lang w:val="id_ID" w:bidi="id_ID"/>
        </w:rPr>
      </w:r>
      <w:r>
        <w:rPr>
          <w:lang w:val="id_ID" w:bidi="id_ID"/>
        </w:rPr>
        <w:t>Saya adil dan tidak akan membiarkan orang-orang melakukan hal-hal buruk tanpa konsekuensi; atau</w:t>
      </w:r>
    </w:p>
    <w:p>
      <w:pPr>
        <w:pStyle w:val="ListBullet"/>
        <w:spacing w:line="240" w:lineRule="auto"/>
        <w:ind w:left="720"/>
      </w:pPr>
      <w:r>
        <w:rPr>
          <w:lang w:val="id_ID" w:bidi="id_ID"/>
        </w:rPr>
      </w:r>
      <w:r>
        <w:rPr>
          <w:lang w:val="id_ID" w:bidi="id_ID"/>
        </w:rPr>
        <w:t>Saya juga berbelas kasihan. Saya peduli kepada manusia dan ingin menyelamatkan mereka. Saya tidak selalu segera menghukum manusia. Sebaliknya, saya akan memberikan manusia kesempatan untuk percaya kepada Yesus untuk mengampuni dosa-dosa mereka. Namun, saya akan menetapkan batasan, dengan cara yang adil dan pantas.</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rekaman suara dari 1 Tesalonika 2:14–16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menyebut orang-orang percaya di Tesalonika sebagai "</w:t>
      </w:r>
      <w:r>
        <w:rPr>
          <w:b/>
          <w:lang w:val="id_ID" w:bidi="id_ID"/>
        </w:rPr>
        <w:t>saudara</w:t>
      </w:r>
      <w:r>
        <w:rPr>
          <w:lang w:val="id_ID" w:bidi="id_ID"/>
        </w:rPr>
        <w:t xml:space="preserve">." Karena Tuhan adalah Bapa dari semua orang percaya, maka semua orang percaya adalah seperti saudara dan saudari. Jadi Paulus sering memakai kata saudara ketika yang dimaksud Paulus adalah sesama orang percaya. Gunakan kata atau sebutan yang sama untuk saudara atau saudara dan saudari seperti yang telah Anda pakai pada perikop sebelumnya. </w:t>
      </w:r>
    </w:p>
    <w:p>
      <w:pPr/>
      <w:r>
        <w:rPr>
          <w:lang w:val="id_ID" w:bidi="id_ID"/>
        </w:rPr>
      </w:r>
      <w:r>
        <w:rPr>
          <w:lang w:val="id_ID" w:bidi="id_ID"/>
        </w:rPr>
        <w:t xml:space="preserve">Paulus berbicara tentang </w:t>
      </w:r>
      <w:r>
        <w:rPr>
          <w:b/>
          <w:lang w:val="id_ID" w:bidi="id_ID"/>
        </w:rPr>
        <w:t>gereja-gereja</w:t>
      </w:r>
      <w:r>
        <w:rPr>
          <w:lang w:val="id_ID" w:bidi="id_ID"/>
        </w:rPr>
        <w:t xml:space="preserve"> yang merupakan milik Kristus Yesus. Gereja adalah sekelompok orang yang percaya kepada Yesus. Gereja yang lebih besar di seluruh dunia adalah semua orang yang menjadi milik Allah Bapa dan Tuhan Yesus Kristus. Ketika Paulus berbicara tentang gereja-gereja di Yudea, yang dimaksud Paulus adalah kelompok orang-orang percaya di berbagai kota di Yudea. Untuk informasi lebih lanjut tentang gereja, lihat Daftar Istilah Utama. Gunakan kata atau sebutan yang sama untuk gereja-gereja seperti yang Anda pakai pada perikop sebelumnya. </w:t>
      </w:r>
    </w:p>
    <w:p>
      <w:pPr/>
      <w:r>
        <w:rPr>
          <w:lang w:val="id_ID" w:bidi="id_ID"/>
        </w:rPr>
      </w:r>
      <w:r>
        <w:rPr>
          <w:b/>
          <w:lang w:val="id_ID" w:bidi="id_ID"/>
        </w:rPr>
        <w:t>Kristus</w:t>
      </w:r>
      <w:r>
        <w:rPr>
          <w:lang w:val="id_ID" w:bidi="id_ID"/>
        </w:rPr>
        <w:t xml:space="preserve"> menunjuk pada raja dan Juruselamat yang istimewa yang telah dijanjikan Tuhan untuk diutus, yaitu Yesus. Untuk petunjuk lebih lagi tentang Kristus, lihat Daftar Kata Utama. Gunakan kata atau sebutan yang sama untuk Kristus seperti yang Anda pakai pada kisah sebelumnya. </w:t>
      </w:r>
    </w:p>
    <w:p>
      <w:pPr/>
      <w:r>
        <w:rPr>
          <w:lang w:val="id_ID" w:bidi="id_ID"/>
        </w:rPr>
      </w:r>
      <w:r>
        <w:rPr>
          <w:lang w:val="id_ID" w:bidi="id_ID"/>
        </w:rPr>
        <w:t xml:space="preserve">Orang-orang </w:t>
      </w:r>
      <w:r>
        <w:rPr>
          <w:b/>
          <w:lang w:val="id_ID" w:bidi="id_ID"/>
        </w:rPr>
        <w:t>Yahudi</w:t>
      </w:r>
      <w:r>
        <w:rPr>
          <w:lang w:val="id_ID" w:bidi="id_ID"/>
        </w:rPr>
        <w:t xml:space="preserve"> menganiaya gereja-gereja di Yudea. orang-orang Yahudi merujuk kepada orang-orang yang adalah keturunan Yakub. Orang-orang Yahudi berasal dari wilayah Yudea. Ketika orang-orang menggunakan kata Yahudi, mereka sering berpikir terutama tentang orang-orang yang ingin menjaga perjanjian yang telah dibuat Tuhan dengan keturunan Yakub. </w:t>
      </w:r>
    </w:p>
    <w:p>
      <w:pPr/>
      <w:r>
        <w:rPr>
          <w:lang w:val="id_ID" w:bidi="id_ID"/>
        </w:rPr>
      </w:r>
      <w:r>
        <w:rPr>
          <w:lang w:val="id_ID" w:bidi="id_ID"/>
        </w:rPr>
        <w:t xml:space="preserve">Berhenti di sini dan bicarakan dalam kelompok kata atau sebutan apa yang akan Anda pakai untuk “orang Yahudi.” Carilah kata orang Yahudi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menyebut Yesus </w:t>
      </w:r>
      <w:r>
        <w:rPr>
          <w:b/>
          <w:lang w:val="id_ID" w:bidi="id_ID"/>
        </w:rPr>
        <w:t>Tuhan</w:t>
      </w:r>
      <w:r>
        <w:rPr>
          <w:lang w:val="id_ID" w:bidi="id_ID"/>
        </w:rPr>
        <w:t xml:space="preserve">. Paulus sering memanggil Yesus Tuhan untuk mengingatkan orang-orang bahwa Yesus adalah Tuhan juga. Untuk petunjuk lebih lagi tentang Tuhan, lihat Daftar Kata Utama. Gunakan kata atau sebutan yang sama untuk Tuhan seperti yang Anda pakai pada kisah sebelumnya. </w:t>
      </w:r>
    </w:p>
    <w:p>
      <w:pPr/>
      <w:r>
        <w:rPr>
          <w:lang w:val="id_ID" w:bidi="id_ID"/>
        </w:rPr>
      </w:r>
      <w:r>
        <w:rPr>
          <w:lang w:val="id_ID" w:bidi="id_ID"/>
        </w:rPr>
        <w:t xml:space="preserve">Beberapa orang Yahudi membunuh para </w:t>
      </w:r>
      <w:r>
        <w:rPr>
          <w:b/>
          <w:lang w:val="id_ID" w:bidi="id_ID"/>
        </w:rPr>
        <w:t>nabi</w:t>
      </w:r>
      <w:r>
        <w:rPr>
          <w:lang w:val="id_ID" w:bidi="id_ID"/>
        </w:rPr>
        <w:t xml:space="preserve"> sejak lama. Seorang nabi adalah seseorang yang menyampaikan pesan dari Allah kepada manusia. Sebagian besar, pesan-pesan ini adalah peringatan kepada orang-orang untuk berhenti tidak menaati Tuhan. Karena orang-orang sering tidak suka mendengar pesan-pesan ini, orang-orang kadang-kadang menganiaya para nabi atau bahkan membunuh para nabi. </w:t>
      </w:r>
    </w:p>
    <w:p>
      <w:pPr/>
      <w:r>
        <w:rPr>
          <w:lang w:val="id_ID" w:bidi="id_ID"/>
        </w:rPr>
      </w:r>
      <w:r>
        <w:rPr>
          <w:lang w:val="id_ID" w:bidi="id_ID"/>
        </w:rPr>
        <w:t xml:space="preserve">Berhenti di sini dan bicarakan dalam kelompok kata atau sebutan apa yang akan Anda pakai untuk nabi. Carilah kata nabi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Yahudi mencoba menghentikan Paulus ketika Paulus memberitakan Injil kepada orang-orang bukan </w:t>
      </w:r>
      <w:r>
        <w:rPr>
          <w:b/>
          <w:lang w:val="id_ID" w:bidi="id_ID"/>
        </w:rPr>
        <w:t>Yahudi</w:t>
      </w:r>
      <w:r>
        <w:rPr>
          <w:lang w:val="id_ID" w:bidi="id_ID"/>
        </w:rPr>
        <w:t xml:space="preserve">. Kata non-Yahudi merujuk kepada semua orang yang bukan orang-orang Yahudi. Orang-orang Yahudi harus bekerja sama dengan orang-orang non-Yahudi, tetapi orang-orang Yahudi tidak ramah dengan orang-orang non-Yahudi. </w:t>
      </w:r>
    </w:p>
    <w:p>
      <w:pPr/>
      <w:r>
        <w:rPr>
          <w:lang w:val="id_ID" w:bidi="id_ID"/>
        </w:rPr>
      </w:r>
      <w:r>
        <w:rPr>
          <w:lang w:val="id_ID" w:bidi="id_ID"/>
        </w:rPr>
        <w:t xml:space="preserve">Berhenti di sini dan bahas dalam kelompok kata atau frasa apa yang akan Anda gunakan untuk orang-orang bukan Yahudi Carilah orang-orang bukan Yahudi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Orang-orang Yahudi terus berbuat </w:t>
      </w:r>
      <w:r>
        <w:rPr>
          <w:b/>
          <w:lang w:val="id_ID" w:bidi="id_ID"/>
        </w:rPr>
        <w:t>dosa</w:t>
      </w:r>
      <w:r>
        <w:rPr>
          <w:lang w:val="id_ID" w:bidi="id_ID"/>
        </w:rPr>
        <w:t xml:space="preserve">. Dosa adalah perbuatan yang melawan Tuhan. Allah telah menciptakan hukum-hukum yang baik, dan jika umat manusia mengikuti hukum-hukum ini, maka umat manusia akan dapat hidup bersama dalam kedamaian. Tetapi manusia terus-menerus melanggar hukum Tuhan, dan ketika manusia melakukan ini, mereka berdosa. </w:t>
      </w:r>
    </w:p>
    <w:p>
      <w:pPr/>
      <w:r>
        <w:rPr>
          <w:lang w:val="id_ID" w:bidi="id_ID"/>
        </w:rPr>
      </w:r>
      <w:r>
        <w:rPr>
          <w:lang w:val="id_ID" w:bidi="id_ID"/>
        </w:rPr>
        <w:t xml:space="preserve">Berhenti di sini dan bicarakan dalam kelompok kata atau sebutan apa yang akan Anda pakai untuk dosa. Carilah kata dosa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Tuhan menunjukkan </w:t>
      </w:r>
      <w:r>
        <w:rPr>
          <w:b/>
          <w:lang w:val="id_ID" w:bidi="id_ID"/>
        </w:rPr>
        <w:t>murka-Nya</w:t>
      </w:r>
      <w:r>
        <w:rPr>
          <w:lang w:val="id_ID" w:bidi="id_ID"/>
        </w:rPr>
        <w:t xml:space="preserve"> kepada orang-orang Yahudi. Murka adalah emosi yang dimiliki Tuhan ketika Tuhan melihat dosa dan kejahatan. Tuhan adalah kudus dan adil. Murka lebih kuat daripada kemarahan, dan murka melibatkan bagaimana Tuhan menghukum manusia karena dosa mereka. Namun, setiap kali Tuhan menunjukkan murka-Nya, Tuhan selalu menunjukkan belas kasih-Nya yang besar, terutama ketika Tuhan berhadapan dengan umat pilihan-Nya. Gunakan kata yang sama untuk murka seperti yang telah Anda pakai di perikop sebelumnya, dan ingatlah bahwa murka ada dalam Daftar Istilah Utama.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2:17–3:5</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2:17–3:5 dan renungkan di dalam hati Anda. </w:t>
      </w:r>
    </w:p>
    <w:p>
      <w:pPr/>
      <w:r>
        <w:rPr>
          <w:lang w:val="id_ID" w:bidi="id_ID"/>
        </w:rPr>
      </w:r>
      <w:r>
        <w:rPr>
          <w:lang w:val="id_ID" w:bidi="id_ID"/>
        </w:rPr>
        <w:t xml:space="preserve">Jika memungkinkan dengarkan rekaman suara dari 1 Tesalonika 2:17–3:5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2:17–3:5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perikop ini, Paulus menunjukkan kasihnya yang besar kepada orang-orang percaya di Tesalonika. Paulus ingin bertemu kembali dengan Jemaat Tesalonika. Paulus mengutus Timotius untuk mengunjungi Jemaat di Tesalonika untuk melihat apakah mereka masih tetap setia dan sungguh-sungguh mengikuti Yesus. Paulus dengan cemas menunggu Timotius membawa kabar tentang Jemaat di Tesalonika, karena Paulus mengasihi mereka seperti seorang ayah mengasihi anak-anaknya. Paulus ingin iman orang-orang percaya tumbuh lebih kuat setiap hari.</w:t>
      </w:r>
    </w:p>
    <w:p>
      <w:pPr/>
      <w:r>
        <w:rPr>
          <w:lang w:val="id_ID" w:bidi="id_ID"/>
        </w:rPr>
      </w:r>
      <w:r>
        <w:rPr>
          <w:lang w:val="id_ID" w:bidi="id_ID"/>
        </w:rPr>
        <w:t xml:space="preserve">Berhenti di sini dan bagikan kisah tentang saat Anda harus secara tiba-tiba meninggalkan seseorang yang Anda sayangi. Hentikan sebentar rekaman ini di sini. </w:t>
      </w:r>
    </w:p>
    <w:p>
      <w:pPr/>
      <w:r>
        <w:rPr>
          <w:lang w:val="id_ID" w:bidi="id_ID"/>
        </w:rPr>
      </w:r>
      <w:r>
        <w:rPr>
          <w:lang w:val="id_ID" w:bidi="id_ID"/>
        </w:rPr>
        <w:t>Paulus mengatakan kepada Jemaat Tesalonika tentang bagaimana perasaannya setelah ia meninggalkan kota mereka. Sebelumnya dalam suratnya, Paulus bertindak seperti orang tua kepada Jemaat Tesalonika. Sekarang Paulus menunjukkan kesedihannya ketika ia membandingkan dirinya dengan seorang anak yang tidak mempunyai orang tua. Paulus tidak dapat bertemu langsung dengan jemaat di Tesalonika, tetapi Paulus tetap mengasihi mereka. Paulus mencoba berkali-kali untuk mengunjungi Jemaat Tesalonika lagi.</w:t>
      </w:r>
    </w:p>
    <w:p>
      <w:pPr/>
      <w:r>
        <w:rPr>
          <w:lang w:val="id_ID" w:bidi="id_ID"/>
        </w:rPr>
      </w:r>
      <w:r>
        <w:rPr>
          <w:lang w:val="id_ID" w:bidi="id_ID"/>
        </w:rPr>
        <w:t>Paulus terus menceritakan kerinduannya yang besar untuk bertemu kembali dengan jemaat di Tesalonika, dan Paulus lebih dari sekali berusaha untuk kembali ke Tesalonika. Paulus mengatakan Iblis menghalangi dia dan Silas untuk mengunjungi orang-orang Tesalonika. Kita tidak tahu bagaimana Iblis menghentikan Paulus dan Silas untuk kembali, tetapi Paulus ingin orang-orang Tesalonika tahu bahwa hanya Iblis sendiri yang dapat mencegah Paulus mengunjungi orang-orang Tesalonika.</w:t>
      </w:r>
    </w:p>
    <w:p>
      <w:pPr/>
      <w:r>
        <w:rPr>
          <w:lang w:val="id_ID" w:bidi="id_ID"/>
        </w:rPr>
      </w:r>
      <w:r>
        <w:rPr>
          <w:lang w:val="id_ID" w:bidi="id_ID"/>
        </w:rPr>
        <w:t xml:space="preserve">Berhenti di sini dan diskusikan pertanyaan-pertanyaan ini dalam kelompok: Pikirkan saat-saat ketika Anda tidak dapat bersama orang-orang yang Anda sayangi. Apa yang Anda lakukan untuk tetap berhubungan dengan mereka? Hentikan sebentar rekaman ini di sini. </w:t>
      </w:r>
    </w:p>
    <w:p>
      <w:pPr/>
      <w:r>
        <w:rPr>
          <w:lang w:val="id_ID" w:bidi="id_ID"/>
        </w:rPr>
      </w:r>
      <w:r>
        <w:rPr>
          <w:lang w:val="id_ID" w:bidi="id_ID"/>
        </w:rPr>
        <w:t xml:space="preserve">Paulus dan Silas menghadapi hambatan yang menghentikan mereka untuk membagikan pesan Allah kepada Jemaat Tesalonika. Hambatan apa saja yang dapat menghalangi orang-orang untuk membagikan pesan Allah hari ini? Hentikan sebentar rekaman ini di sini. </w:t>
      </w:r>
    </w:p>
    <w:p>
      <w:pPr/>
      <w:r>
        <w:rPr>
          <w:lang w:val="id_ID" w:bidi="id_ID"/>
        </w:rPr>
      </w:r>
      <w:r>
        <w:rPr>
          <w:lang w:val="id_ID" w:bidi="id_ID"/>
        </w:rPr>
        <w:t>Paulus menunjukkan kasih yang besar kepada Jemaat di Tesalonika. Paulus menyebut jemaat di Tesalonika sebagai pengharapan dan sukacitanya. Anda mungkin ingat bahwa orang-orang Yunani pada saat itu biasa mengikuti perlombaan atletik. Orang yang mengikuti perlombaan itu akan menerima mahkota khusus yang dibuat dari ranting-ranting zaitun untuk menunjukkan bahwa ia telah memenangkan perlombaan tersebut. Paulus mengatakan orang-orang Tesalonika seperti mahkota, atau hadiah, yang dimenangkan seorang pelari ketika ia memenangkan perlombaan seperti ini. Paulus sangat bangga dengan sahabat-sahabatnya di Tesalonika. Paulus akan bersukacita karena iman mereka pada saat Tuhan Yesus datang. Paulus berbicara lebih banyak tentang kedatangan Tuhan Yesus di bagian selanjutnya dalam surat ini.</w:t>
      </w:r>
    </w:p>
    <w:p>
      <w:pPr/>
      <w:r>
        <w:rPr>
          <w:lang w:val="id_ID" w:bidi="id_ID"/>
        </w:rPr>
      </w:r>
      <w:r>
        <w:rPr>
          <w:lang w:val="id_ID" w:bidi="id_ID"/>
        </w:rPr>
        <w:t xml:space="preserve">Berhenti di sini dan ceritakan tentang seseorang di komunitas Anda yang memberi Anda sukacita dan pengharapan karena mereka mengikuti Yesus. Hentikan sebentar rekaman ini di sini. </w:t>
      </w:r>
    </w:p>
    <w:p>
      <w:pPr/>
      <w:r>
        <w:rPr>
          <w:lang w:val="id_ID" w:bidi="id_ID"/>
        </w:rPr>
      </w:r>
      <w:r>
        <w:rPr>
          <w:lang w:val="id_ID" w:bidi="id_ID"/>
        </w:rPr>
        <w:t>Sekarang Paulus menjelaskan mengapa ia memilih untuk tinggal berdua saja dengan Silas di Athena. Paulus sangat merindukan Jemaat di Tesalonika sehingga ia memilih tinggal sendirian agar dapat mengutus Timotius untuk mengunjungi mereka. Paulus menggambarkan Timotius sebagai seorang saudara yang bekerja bersama dengan Allah untuk memberitakan pesan tentang Yesus. Paulus mengutus Timotius karena ia percaya bahwa Timotius dapat menolong orang-orang di Tesalonika meskipun Paulus tidak dapat pergi sendiri. Paulus mengatakan bagaimana ia dan Silas tidak dapat menunggu lebih lama tanpa mengetahui bagaimana keadaan Jemaat di Tesalonika.</w:t>
      </w:r>
    </w:p>
    <w:p>
      <w:pPr/>
      <w:r>
        <w:rPr>
          <w:lang w:val="id_ID" w:bidi="id_ID"/>
        </w:rPr>
      </w:r>
      <w:r>
        <w:rPr>
          <w:lang w:val="id_ID" w:bidi="id_ID"/>
        </w:rPr>
        <w:t xml:space="preserve">Berhenti di sini dan diskusikan dalam kelompok: Siapa saja orang-orang dalam komunitas Anda yang menguatkan dan memberi semangat kepada orang lain dalam iman mereka? Bagaimana mereka melakukan ini? Kemudian bagikan tentang saat Anda khawatir tentang kondisi rohani seseorang. Bagaimana Anda menghadapi kekhawatiran itu? Hentikan sebentar rekaman ini di sini. </w:t>
      </w:r>
    </w:p>
    <w:p>
      <w:pPr/>
      <w:r>
        <w:rPr>
          <w:lang w:val="id_ID" w:bidi="id_ID"/>
        </w:rPr>
      </w:r>
      <w:r>
        <w:rPr>
          <w:lang w:val="id_ID" w:bidi="id_ID"/>
        </w:rPr>
        <w:t>Sebelumnya Paulus mengajar jemaat di Tesalonika bahwa pengikut Yesus akan mengalami kesulitan karena percaya kepada Yesus. Sekarang masa-masa sulit ini terjadi tepat seperti yang dikatakan Paulus akan terjadi. Paulus menjelaskan mengapa ia mengutus Timotius untuk membantu mereka. Paulus tahu Iblis menyebabkan masa-masa sulit yang dihadapi orang-orang Tesalonika. Paulus menyebut Setan "penggoda," karena Setan bekerja untuk menggoda orang-orang percaya untuk berpaling dari Allah. Paulus khawatir Setan mungkin menggoda orang-orang Tesalonika untuk berhenti mengikuti Yesus. Paulus telah bekerja sangat keras ketika ia mengajar Jemaat Tesalonika tentang Yesus. Paulus takut semua pekerjaannya akan tidak berguna jika Setan berhasil memalingkan orang-orang Tesalonika menjauh dari Allah.</w:t>
      </w:r>
    </w:p>
    <w:p>
      <w:pPr/>
      <w:r>
        <w:rPr>
          <w:lang w:val="id_ID" w:bidi="id_ID"/>
        </w:rPr>
      </w:r>
      <w:r>
        <w:rPr>
          <w:lang w:val="id_ID" w:bidi="id_ID"/>
        </w:rPr>
        <w:t>Berhenti di sini dan diskusikan bersama dalam kelompok: Ceritakan tentang saat Anda bekerja sangat keras, tetapi kemudian menyadari bahwa semua kerja keras itu tidak menghasilkan sesuatu yang baik. Pekerjaan Anda menjadi sia-sia.</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2:17–3:5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Kemudian, kelompok akan memvisualisasikan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Silas, dan Timotius mengatakan kepada jemaat di Tesalonika betapa mereka merindukannya. Paulus dan rekan-rekannya meninggalkan jemaat di Tesalonika secara tiba-tiba. Meskipun mereka hidup terpisah secara fisik, Paulus dan rekan-rekannya masih merasa dekat dengan jemaat Tesalonika dalam hati mereka. Para laki-laki itu telah berusaha sangat keras untuk mengunjungi orang-orang Tesalonika lagi.</w:t>
      </w:r>
    </w:p>
    <w:p>
      <w:pPr/>
      <w:r>
        <w:rPr>
          <w:lang w:val="id_ID" w:bidi="id_ID"/>
        </w:rPr>
      </w:r>
      <w:r>
        <w:rPr>
          <w:b/>
          <w:lang w:val="id_ID" w:bidi="id_ID"/>
        </w:rPr>
        <w:t>Pada bagian kedua:</w:t>
      </w:r>
      <w:r>
        <w:rPr>
          <w:lang w:val="id_ID" w:bidi="id_ID"/>
        </w:rPr>
        <w:t xml:space="preserve"> Paulus menjelaskan bahwa Setan mencegah Paulus dan rekan-rekannya untuk kembali ke Tesalonika. Paulus ingin kembali karena orang-orang Tesalonika memberinya sukacita. Paulus menantikan saat untuk menunjukkan rasa bangganya terhadap orang-orang Tesalonika ketika Yesus datang kembali.</w:t>
      </w:r>
    </w:p>
    <w:p>
      <w:pPr/>
      <w:r>
        <w:rPr>
          <w:lang w:val="id_ID" w:bidi="id_ID"/>
        </w:rPr>
      </w:r>
      <w:r>
        <w:rPr>
          <w:b/>
          <w:lang w:val="id_ID" w:bidi="id_ID"/>
        </w:rPr>
        <w:t>Pada bagian ketiga:</w:t>
      </w:r>
      <w:r>
        <w:rPr>
          <w:lang w:val="id_ID" w:bidi="id_ID"/>
        </w:rPr>
        <w:t xml:space="preserve"> Paulus dan Silas tidak sabar lagi untuk mendengar berita tentang orang-orang Tesalonika. Paulus dan Silas memilih untuk tinggal sendirian di Athena dan mengutus Timotius ke Tesalonika. Timotius pergi untuk memperkuat dan mendorong orang-orang Tesalonika dalam iman mereka, karena Paulus tahu orang-orang Tesalonika menghadapi masalah. Sebelumnya Paulus telah memperingatkan Jemaat di Tesalonika bahwa orang-orang percaya akan menghadapi berbagai kesulitan. Paulus khawatir Setan mungkin menggoda orang-orang Tesalonika. Paulus takut pekerjaannya mungkin menjadi tidak berguna.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Tesalonika</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Dan Silas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awal bagian surat Paulus ini, Paulus mengalihkan fokusnya untuk membicarakan mengapa ia tidak dapat bersama orang-orang Tesalonika saat ini. Paulus ingin menjelaskan kepada jemaat di Tesalonika mengapa Paulus ingin mendengar kabar tentang mereka, jadi pertama-tama Paulus menjelaskan mengapa ia tidak dapat datang dan menanyakannya sendiri. Musuh-musuh mereka memaksa Paulus, Silas, dan Timotius untuk meninggalkan Tesalonika secara tiba-tiba. Paulus dan rekan-rekannya pergi ke Athena. Paulus dan rekan-rekannya ingin kembali ke Tesalonika, tetapi mereka tidak bisa. Mereka khawatir tentang orang-orang percaya baru di Tesalonika. Orang-orang Tesalonika menganiaya orang-orang percaya. Paulus dan timnya tahu orang-orang percaya membutuhkan dorongan. Mereka memutuskan untuk mengutus Timotius agar membantu orang-orang percaya tetap teguh dalam iman mereka.</w:t>
      </w:r>
    </w:p>
    <w:p>
      <w:pPr/>
      <w:r>
        <w:rPr>
          <w:lang w:val="id_ID" w:bidi="id_ID"/>
        </w:rPr>
      </w:r>
      <w:r>
        <w:rPr>
          <w:lang w:val="id_ID" w:bidi="id_ID"/>
        </w:rPr>
        <w:t>Paulus menggunakan kata-kata yang penuh perhatian untuk menunjukkan kasihnya yang dalam kepada jemaat di Tesalonika. Paulus mengatakan bahwa ia merasa seperti seorang anak yang kehilangan orang tuanya, karena Paulus tidak bersama orang-orang Tesalonika. Dengan kata lain, Paulus merasa tersesat dan sendirian. Paulus ingin menunjukkan betapa besarnya ia peduli kepada orang-orang Tesalonika meskipun ia tidak bersama mereka.</w:t>
      </w:r>
    </w:p>
    <w:p>
      <w:pPr/>
      <w:r>
        <w:rPr>
          <w:lang w:val="id_ID" w:bidi="id_ID"/>
        </w:rPr>
      </w:r>
      <w:r>
        <w:rPr>
          <w:lang w:val="id_ID" w:bidi="id_ID"/>
        </w:rPr>
        <w:t xml:space="preserve">Berhenti di sini dan diskusikan pertanyaan ini dalam kelompok: Ceritakan tentang saat Anda harus menjauh dari orang-orang yang Anda sayangi, tetapi Anda sangat ingin melihat orang-orang itu. Bagaimana tanggapan Anda? Bagaimana Anda membicarakan hal ini? Bagaimana Anda akan mengungkapkan perasaan Paulus yang merasa seperti anak tanpa orang tua, atau yang merasa sendirian? Hentikan sebentar rekaman ini di sini. </w:t>
      </w:r>
    </w:p>
    <w:p>
      <w:pPr/>
      <w:r>
        <w:rPr>
          <w:lang w:val="id_ID" w:bidi="id_ID"/>
        </w:rPr>
      </w:r>
      <w:r>
        <w:rPr>
          <w:lang w:val="id_ID" w:bidi="id_ID"/>
        </w:rPr>
        <w:t>Paulus menjelaskan bahwa meskipun mereka tidak dapat bertemu secara langsung, Jemaat di Tesalonika tetap dekat dengan hati Paulus, Silas, dan Timotius. Dengan kata lain, Paulus sering memikirkan orang-orang Tesalonika. Paulus bahkan menyebut orang-orang percaya di Tesalonika sebagai "saudara-saudara," atau "saudara-saudari," karena mereka sudah seperti keluarga Paulus sendiri. Paulus dan timnya telah berusaha keras untuk kembali ke Tesalonika.</w:t>
      </w:r>
    </w:p>
    <w:p>
      <w:pPr/>
      <w:r>
        <w:rPr>
          <w:lang w:val="id_ID" w:bidi="id_ID"/>
        </w:rPr>
      </w:r>
      <w:r>
        <w:rPr>
          <w:lang w:val="id_ID" w:bidi="id_ID"/>
        </w:rPr>
        <w:t xml:space="preserve">Berhenti di sini dan diskusikan pertanyaan ini dalam kelompok: Kata-kata apa yang digunakan orang-orang dalam bahasa Anda untuk menggambarkan betapa mereka sangat merindukan seseorang? Bagaimana Anda akan menjelaskan bahwa Jemaat di Tesalonika selalu ada di hati atau pikiran Paulus? Hentikan sebentar rekaman ini di sini. </w:t>
      </w:r>
    </w:p>
    <w:p>
      <w:pPr/>
      <w:r>
        <w:rPr>
          <w:lang w:val="id_ID" w:bidi="id_ID"/>
        </w:rPr>
      </w:r>
      <w:r>
        <w:rPr>
          <w:lang w:val="id_ID" w:bidi="id_ID"/>
        </w:rPr>
        <w:t>Pada bagian kedua, Paulus menjelaskan mengapa mereka belum kembali ke Tesalonika. Setan menghalangi jalan mereka. Paulus ingin kembali karena Jemaat Tesalonika memberinya sukacita dan kebanggaan. Paulus menyampaikan hal ini seperti sebuah pertanyaan saat ia berkata, "Apa yang menjadi pengharapan, sukacita, dan mahkota kemuliaan yang akan kita persembahkan kepada Yesus pada saat Ia datang?" Paulus sebenarnya ingin mengatakan bahwa ia percaya akan hal-hal baik dari jemaat di Tesalonika, karena itu Paulus merasa bersukacita ketika ia memikirkan jemaat di Tesalonika. Paulus menantikan saat ia dapat mempersembahkan Jemaat Tesalonika kepada Yesus ketika Yesus datang kembali. Jemaat di Tesalonika akan menjadi seperti hadiah, atau mahkota, yang akan dengan bangga ditunjukkan Paulus kepada Yesus.</w:t>
      </w:r>
    </w:p>
    <w:p>
      <w:pPr/>
      <w:r>
        <w:rPr>
          <w:lang w:val="id_ID" w:bidi="id_ID"/>
        </w:rPr>
      </w:r>
      <w:r>
        <w:rPr>
          <w:lang w:val="id_ID" w:bidi="id_ID"/>
        </w:rPr>
        <w:t xml:space="preserve">Berhenti di sini dan diskusikan pertanyaan ini dalam kelompok: Ceritakan tentang saat Anda merasa bangga dengan kesuksesan atau pertumbuhan orang lain. Bagaimana Anda menunjukkan bahwa Anda bangga dengan orang itu? Bagaimana Anda akan menjelaskan bahwa jemaat di Tesalonika adalah hadiah, atau mahkota Paulus, yang dapat ia tunjukkan kepada orang lain? Hentikan sebentar rekaman ini di sini. </w:t>
      </w:r>
    </w:p>
    <w:p>
      <w:pPr/>
      <w:r>
        <w:rPr>
          <w:lang w:val="id_ID" w:bidi="id_ID"/>
        </w:rPr>
      </w:r>
      <w:r>
        <w:rPr>
          <w:lang w:val="id_ID" w:bidi="id_ID"/>
        </w:rPr>
        <w:t>Pada bagian ketiga, Paulus sekarang mengalihkan fokus untuk menjelaskan bahwa Paulus dan rekan-rekannya tidak dapat menunggu lebih lama lagi tanpa mengetahui bagaimana jemaat di Tesalonika hidup. Paulus menggunakan kata-kata yang penuh emosi untuk menunjukkan betapa besar keinginan Paulus untuk tahu bagaimana keadaan jemaat Tesalonika.</w:t>
      </w:r>
    </w:p>
    <w:p>
      <w:pPr/>
      <w:r>
        <w:rPr>
          <w:lang w:val="id_ID" w:bidi="id_ID"/>
        </w:rPr>
      </w:r>
      <w:r>
        <w:rPr>
          <w:lang w:val="id_ID" w:bidi="id_ID"/>
        </w:rPr>
        <w:t xml:space="preserve">Berhenti di sini dan diskusikan dalam kelompok: Bagaimana Anda akan menggambarkan bahwa Paulus tidak sabar lagi untuk mendengar berita dari orang-orang Tesalonika? Hentikan sebentar rekaman ini di sini. </w:t>
      </w:r>
    </w:p>
    <w:p>
      <w:pPr/>
      <w:r>
        <w:rPr>
          <w:lang w:val="id_ID" w:bidi="id_ID"/>
        </w:rPr>
      </w:r>
      <w:r>
        <w:rPr>
          <w:lang w:val="id_ID" w:bidi="id_ID"/>
        </w:rPr>
        <w:t>Paulus dan Silas memutuskan untuk tinggal sendirian di Athena, tetapi mereka mengutus Timotius untuk mengunjungi orang-orang Tesalonika. Timotius pergi untuk menguatkan iman Jemaat di Tesalonika dan memberi semangat kepada mereka. Timotius melayani sebagai saudara dalam Kristus dan sebagai pekerja Allah untuk memberitakan kabar baik tentang Yesus. Timotius juga dapat menolong jemaat di Tesalonika tetap kuat ketika mereka menghadapi kesulitan. Paulus mengatakan bahwa ia ingin iman orang-orang Tesalonika tidak goyah atau tergoncang ketika kesulitan datang. Jemaat di Tesalonika harus terus taat kepada Yesus dengan teguh, tanpa ragu-ragu.</w:t>
      </w:r>
    </w:p>
    <w:p>
      <w:pPr/>
      <w:r>
        <w:rPr>
          <w:lang w:val="id_ID" w:bidi="id_ID"/>
        </w:rPr>
      </w:r>
      <w:r>
        <w:rPr>
          <w:lang w:val="id_ID" w:bidi="id_ID"/>
        </w:rPr>
        <w:t xml:space="preserve">Berhenti di sini dan lihatlah peta daerah yang menunjukkan jarak antara </w:t>
      </w:r>
      <w:r>
        <w:rPr>
          <w:b/>
          <w:lang w:val="id_ID" w:bidi="id_ID"/>
        </w:rPr>
        <w:t>Athena dan Tesalonika</w:t>
      </w:r>
      <w:r>
        <w:rPr>
          <w:lang w:val="id_ID" w:bidi="id_ID"/>
        </w:rPr>
        <w:t xml:space="preserve">. Hentikan sebentar rekaman ini di sini. </w:t>
      </w:r>
    </w:p>
    <w:p>
      <w:pPr/>
      <w:r>
        <w:rPr>
          <w:lang w:val="id_ID" w:bidi="id_ID"/>
        </w:rPr>
      </w:r>
      <w:r>
        <w:rPr>
          <w:lang w:val="id_ID" w:bidi="id_ID"/>
        </w:rPr>
        <w:t xml:space="preserve">Berhenti di sini dan diskusikan pertanyaan ini dalam kelompok: Bagaimana Anda membicarakan tentang mengikuti seseorang dengan sungguh-sungguh ketika keadaan sulit dan kesusahan datang? Bagaimana Anda akan menjelaskan bahwa Timotius akan menguatkan iman, atau kepercayaan, jemaat di Tesalonika agar tetap teguh dan tidak tergoyahkan? Hentikan sebentar rekaman ini di sini. </w:t>
      </w:r>
    </w:p>
    <w:p>
      <w:pPr/>
      <w:r>
        <w:rPr>
          <w:lang w:val="id_ID" w:bidi="id_ID"/>
        </w:rPr>
      </w:r>
      <w:r>
        <w:rPr>
          <w:lang w:val="id_ID" w:bidi="id_ID"/>
        </w:rPr>
        <w:t>Paulus telah mengatakan kepada orang-orang Tesalonika sebelumnya bahwa semua orang percaya pasti akan menghadapi masalah, terutama karena mereka percaya kepada Yesus. Paulus menggunakan bahasa yang membuat orang berpikir tentang penderitaan yang sangat berat. Paulus menjelaskan bahwa masalah atau penganiayaan pasti akan datang.</w:t>
      </w:r>
    </w:p>
    <w:p>
      <w:pPr/>
      <w:r>
        <w:rPr>
          <w:lang w:val="id_ID" w:bidi="id_ID"/>
        </w:rPr>
      </w:r>
      <w:r>
        <w:rPr>
          <w:lang w:val="id_ID" w:bidi="id_ID"/>
        </w:rPr>
        <w:t xml:space="preserve">Berhenti di sini dan diskusikan bagaimana Anda akan membicarakan tentang Paulus yang menjelaskan bahwa masalah pasti akan datang. Orang-orang tidak dapat menghindari masalah-masalah ini. Hentikan sebentar rekaman ini di sini. </w:t>
      </w:r>
    </w:p>
    <w:p>
      <w:pPr/>
      <w:r>
        <w:rPr>
          <w:lang w:val="id_ID" w:bidi="id_ID"/>
        </w:rPr>
      </w:r>
      <w:r>
        <w:rPr>
          <w:lang w:val="id_ID" w:bidi="id_ID"/>
        </w:rPr>
        <w:t>Paulus memberikan contoh bahwa ia sendiri menghadapi masalah, seperti yang ia katakan akan terjadi. Sama seperti Paulus menghadapi berbagai kesulitan, Paulus tahu bahwa jemaat di Tesalonika juga akan mengalaminya. Paulus khawatir Iblis akan mencobai mereka sehingga mereka menyerah dan meninggalkan iman mereka. Bahkan, Paulus menyebut Iblis "Penggoda." Paulus takut bahwa semua kerja kerasnya bersama Silas dan Timotius di Tesalonika akan menjadi sia-sia jika orang-orang Tesalonika berhenti percaya kepada Yesus dan berhenti mengikuti Yesus.</w:t>
      </w:r>
    </w:p>
    <w:p>
      <w:pPr/>
      <w:r>
        <w:rPr>
          <w:lang w:val="id_ID" w:bidi="id_ID"/>
        </w:rPr>
      </w:r>
      <w:r>
        <w:rPr>
          <w:lang w:val="id_ID" w:bidi="id_ID"/>
        </w:rPr>
        <w:t>Sekarang, kelompok harus membuat papan cerita, menggambarkan atau menggunakan barang-barang untuk memperagakan perikop ini dan tindakan-tindakan yang ada di dalam cerita. Ketika Anda melakukan ini, Anda mungkin ingin menggunakan gambar, benda, atau bahkan orang-orang untuk mewakili Paulus, Silas, Timotius, orang-orang percaya di Tesalonika, dan Iblis. Pertimbangkan untuk menggambar sebuah peta yang menunjukkan jarak antara Athena dan Tesalonika. Tunjukkan bagaimana Iblis menghalangi Paulus untuk kembali. Peragakan Timotius yang sedang melakukan perjalanan untuk memberi semangat kepada orang-orang percaya.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2:17–3:5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Tesalonika</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 xml:space="preserve">Timotius </w:t>
      </w:r>
    </w:p>
    <w:p>
      <w:pPr>
        <w:pStyle w:val="ListBullet"/>
        <w:spacing w:line="240" w:lineRule="auto"/>
        <w:ind w:left="720"/>
      </w:pPr>
      <w:r>
        <w:rPr>
          <w:lang w:val="id_ID" w:bidi="id_ID"/>
        </w:rPr>
      </w:r>
      <w:r>
        <w:rPr>
          <w:lang w:val="id_ID" w:bidi="id_ID"/>
        </w:rPr>
        <w:t>Dan Silas</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nats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berkata, "Saudara-saudaraku, ketika kami meninggalkan kamu, kami merasa seperti anak-anak yang terpisah dari orang tuanya." Kami harus meninggalkan kamu secara tiba-tiba. Meskipun kami tidak dapat melihat kamu, kamu tetap ada di dalam hati kami. Kami terus berusaha supaya dapat kembali menemui kamu. Saya, Paulus, telah mencoba berkali-kali untuk kembali."</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Hati saya sakit, karena saya sangat merindukan Jemaat Tesalonika; atau</w:t>
      </w:r>
    </w:p>
    <w:p>
      <w:pPr>
        <w:pStyle w:val="ListBullet"/>
        <w:spacing w:line="240" w:lineRule="auto"/>
        <w:ind w:left="720"/>
      </w:pPr>
      <w:r>
        <w:rPr>
          <w:lang w:val="id_ID" w:bidi="id_ID"/>
        </w:rPr>
      </w:r>
      <w:r>
        <w:rPr>
          <w:lang w:val="id_ID" w:bidi="id_ID"/>
        </w:rPr>
        <w:t>Saya merasa seperti anak yang hilang karena tidak bisa melihat jemaat Tesalonika; atau</w:t>
      </w:r>
    </w:p>
    <w:p>
      <w:pPr>
        <w:pStyle w:val="ListBullet"/>
        <w:spacing w:line="240" w:lineRule="auto"/>
        <w:ind w:left="720"/>
      </w:pPr>
      <w:r>
        <w:rPr>
          <w:lang w:val="id_ID" w:bidi="id_ID"/>
        </w:rPr>
      </w:r>
      <w:r>
        <w:rPr>
          <w:lang w:val="id_ID" w:bidi="id_ID"/>
        </w:rPr>
        <w:t>Saya ingin Jemaat Tesalonika tahu bahwa jarak fisik tidak mengubah kasih saya kepada mereka.</w:t>
      </w:r>
    </w:p>
    <w:p>
      <w:pPr/>
      <w:r>
        <w:rPr>
          <w:lang w:val="id_ID" w:bidi="id_ID"/>
        </w:rPr>
      </w:r>
      <w:r>
        <w:rPr>
          <w:lang w:val="id_ID" w:bidi="id_ID"/>
        </w:rPr>
        <w:t>Lanjutkan dramanya.</w:t>
      </w:r>
    </w:p>
    <w:p>
      <w:pPr/>
      <w:r>
        <w:rPr>
          <w:lang w:val="id_ID" w:bidi="id_ID"/>
        </w:rPr>
      </w:r>
      <w:r>
        <w:rPr>
          <w:lang w:val="id_ID" w:bidi="id_ID"/>
        </w:rPr>
        <w:t>Paulus berkata, "Iblis terus menghalangi jalan kami kembali kepada kamu." Tetapi kamu adalah harapan dan sukacita kami! Kamu akan menjadi mahkota kebanggaan kami ketika Yesus, Tuhan kami kembali. Kamu sungguh membawa sukacita bagi kami!"</w:t>
      </w:r>
    </w:p>
    <w:p>
      <w:pPr/>
      <w:r>
        <w:rPr>
          <w:lang w:val="id_ID" w:bidi="id_ID"/>
        </w:rPr>
      </w:r>
      <w:r>
        <w:rPr>
          <w:lang w:val="id_ID" w:bidi="id_ID"/>
        </w:rPr>
        <w:t>Hentikan sebentar dramanya. Tanyakan kepada orang yang memerankan Iblis, "Apa yang sedang Anda rasakan atau pikirkan?" Orang tersebut mungkin menjawab hal-hal seperti:</w:t>
      </w:r>
    </w:p>
    <w:p>
      <w:pPr>
        <w:pStyle w:val="ListBullet"/>
        <w:spacing w:line="240" w:lineRule="auto"/>
        <w:ind w:left="720"/>
      </w:pPr>
      <w:r>
        <w:rPr>
          <w:lang w:val="id_ID" w:bidi="id_ID"/>
        </w:rPr>
      </w:r>
      <w:r>
        <w:rPr>
          <w:lang w:val="id_ID" w:bidi="id_ID"/>
        </w:rPr>
        <w:t>Saya akan menjauhkan para pemimpin ini dari orang-orang percaya baru; atau</w:t>
      </w:r>
    </w:p>
    <w:p>
      <w:pPr>
        <w:pStyle w:val="ListBullet"/>
        <w:spacing w:line="240" w:lineRule="auto"/>
        <w:ind w:left="720"/>
      </w:pPr>
      <w:r>
        <w:rPr>
          <w:lang w:val="id_ID" w:bidi="id_ID"/>
        </w:rPr>
      </w:r>
      <w:r>
        <w:rPr>
          <w:lang w:val="id_ID" w:bidi="id_ID"/>
        </w:rPr>
        <w:t>Saya ingin melemahkan iman mereka dengan membuat mereka tetap terpisah; atau</w:t>
      </w:r>
    </w:p>
    <w:p>
      <w:pPr>
        <w:pStyle w:val="ListBullet"/>
        <w:spacing w:line="240" w:lineRule="auto"/>
        <w:ind w:left="720"/>
      </w:pPr>
      <w:r>
        <w:rPr>
          <w:lang w:val="id_ID" w:bidi="id_ID"/>
        </w:rPr>
      </w:r>
      <w:r>
        <w:rPr>
          <w:lang w:val="id_ID" w:bidi="id_ID"/>
        </w:rPr>
        <w:t>Saya akan menggunakan setiap metode yang saya bisa untuk mencegah Paulus kembali.</w:t>
      </w:r>
    </w:p>
    <w:p>
      <w:pPr/>
      <w:r>
        <w:rPr>
          <w:lang w:val="id_ID" w:bidi="id_ID"/>
        </w:rPr>
      </w:r>
      <w:r>
        <w:rPr>
          <w:lang w:val="id_ID" w:bidi="id_ID"/>
        </w:rPr>
        <w:t>Tanyakan kepada orang yang memerankan salah satu Jemaat di Tesalonika, "Apa yang kamu rasakan atau pikirkan?" Orang tersebut mungkin menjawab hal-hal seperti:</w:t>
      </w:r>
    </w:p>
    <w:p>
      <w:pPr>
        <w:pStyle w:val="ListBullet"/>
        <w:spacing w:line="240" w:lineRule="auto"/>
        <w:ind w:left="720"/>
      </w:pPr>
      <w:r>
        <w:rPr>
          <w:lang w:val="id_ID" w:bidi="id_ID"/>
        </w:rPr>
      </w:r>
      <w:r>
        <w:rPr>
          <w:lang w:val="id_ID" w:bidi="id_ID"/>
        </w:rPr>
        <w:t>Kami merindukan Paulus dan ingin dia kembali; atau</w:t>
      </w:r>
    </w:p>
    <w:p>
      <w:pPr>
        <w:pStyle w:val="ListBullet"/>
        <w:spacing w:line="240" w:lineRule="auto"/>
        <w:ind w:left="720"/>
      </w:pPr>
      <w:r>
        <w:rPr>
          <w:lang w:val="id_ID" w:bidi="id_ID"/>
        </w:rPr>
      </w:r>
      <w:r>
        <w:rPr>
          <w:lang w:val="id_ID" w:bidi="id_ID"/>
        </w:rPr>
        <w:t>Kami merasa dikuatkan karena kami membawa sukacita bagi Paulus; atau</w:t>
      </w:r>
    </w:p>
    <w:p>
      <w:pPr>
        <w:pStyle w:val="ListBullet"/>
        <w:spacing w:line="240" w:lineRule="auto"/>
        <w:ind w:left="720"/>
      </w:pPr>
      <w:r>
        <w:rPr>
          <w:lang w:val="id_ID" w:bidi="id_ID"/>
        </w:rPr>
      </w:r>
      <w:r>
        <w:rPr>
          <w:lang w:val="id_ID" w:bidi="id_ID"/>
        </w:rPr>
        <w:t>Kami bertanya-tanya apa yang dimaksud Paulus tentang menjadi mahkotanya saat Yesus datang kembali. Kami berharap kami terus membuat Paulus bangga kepada kami!</w:t>
      </w:r>
    </w:p>
    <w:p>
      <w:pPr/>
      <w:r>
        <w:rPr>
          <w:lang w:val="id_ID" w:bidi="id_ID"/>
        </w:rPr>
      </w:r>
      <w:r>
        <w:rPr>
          <w:lang w:val="id_ID" w:bidi="id_ID"/>
        </w:rPr>
        <w:t>Lanjutkan dramanya.</w:t>
      </w:r>
    </w:p>
    <w:p>
      <w:pPr/>
      <w:r>
        <w:rPr>
          <w:lang w:val="id_ID" w:bidi="id_ID"/>
        </w:rPr>
      </w:r>
      <w:r>
        <w:rPr>
          <w:lang w:val="id_ID" w:bidi="id_ID"/>
        </w:rPr>
        <w:t>Paulus berkata, "Kami tidak dapat menunggu lebih lama lagi untuk mendengar berita tentang Kamu." Kami memutuskan untuk tetap tinggal sendirian di Athena dan mengutus Timotius kepada Kamu. Timotius adalah saudara kami dan rekan sekerja Allah. Kami mengutus Timotius untuk menguatkan iman dan menyemangati kamu."</w:t>
      </w:r>
    </w:p>
    <w:p>
      <w:pPr/>
      <w:r>
        <w:rPr>
          <w:lang w:val="id_ID" w:bidi="id_ID"/>
        </w:rPr>
      </w:r>
      <w:r>
        <w:rPr>
          <w:lang w:val="id_ID" w:bidi="id_ID"/>
        </w:rPr>
        <w:t>Hentikan sebentar dramanya. Tanyakan kepada orang yang memerankan Timotius, "Apa yang Anda rasakan atau pikirkan?" Orang tersebut mungkin menjawab hal-hal seperti:</w:t>
      </w:r>
    </w:p>
    <w:p>
      <w:pPr>
        <w:pStyle w:val="ListBullet"/>
        <w:spacing w:line="240" w:lineRule="auto"/>
        <w:ind w:left="720"/>
      </w:pPr>
      <w:r>
        <w:rPr>
          <w:lang w:val="id_ID" w:bidi="id_ID"/>
        </w:rPr>
      </w:r>
      <w:r>
        <w:rPr>
          <w:lang w:val="id_ID" w:bidi="id_ID"/>
        </w:rPr>
        <w:t>Saya merasa terhormat untuk melaksanakan misi penting ini; atau</w:t>
      </w:r>
    </w:p>
    <w:p>
      <w:pPr>
        <w:pStyle w:val="ListBullet"/>
        <w:spacing w:line="240" w:lineRule="auto"/>
        <w:ind w:left="720"/>
      </w:pPr>
      <w:r>
        <w:rPr>
          <w:lang w:val="id_ID" w:bidi="id_ID"/>
        </w:rPr>
      </w:r>
      <w:r>
        <w:rPr>
          <w:lang w:val="id_ID" w:bidi="id_ID"/>
        </w:rPr>
        <w:t>Saya ingin membantu orang-orang percaya ini tetap kuat dalam iman mereka; atau</w:t>
      </w:r>
    </w:p>
    <w:p>
      <w:pPr>
        <w:pStyle w:val="ListBullet"/>
        <w:spacing w:line="240" w:lineRule="auto"/>
        <w:ind w:left="720"/>
      </w:pPr>
      <w:r>
        <w:rPr>
          <w:lang w:val="id_ID" w:bidi="id_ID"/>
        </w:rPr>
      </w:r>
      <w:r>
        <w:rPr>
          <w:lang w:val="id_ID" w:bidi="id_ID"/>
        </w:rPr>
        <w:t>Saya tahu Allah akan membantuku menyemangati jemaat Tesalonika.</w:t>
      </w:r>
    </w:p>
    <w:p>
      <w:pPr/>
      <w:r>
        <w:rPr>
          <w:lang w:val="id_ID" w:bidi="id_ID"/>
        </w:rPr>
      </w:r>
      <w:r>
        <w:rPr>
          <w:lang w:val="id_ID" w:bidi="id_ID"/>
        </w:rPr>
        <w:t>Lanjutkan dramanya.</w:t>
      </w:r>
    </w:p>
    <w:p>
      <w:pPr/>
      <w:r>
        <w:rPr>
          <w:lang w:val="id_ID" w:bidi="id_ID"/>
        </w:rPr>
      </w:r>
      <w:r>
        <w:rPr>
          <w:lang w:val="id_ID" w:bidi="id_ID"/>
        </w:rPr>
        <w:t>Paulus berkata, "Kami tahu kalian akan menghadapi berbagai kesulitan." Kami telah memperingatkan Anda bahwa orang-orang percaya akan menghadapi penganiayaan. Hal ini sekarang telah terjadi. Saya khawatir Iblis mungkin mencobai Anda. Saya takut pekerjaan kita mungkin menjadi sia-sia jika Anda berhenti percaya.“</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merasa cemas terhadap penganiayaan yang dihadapi oleh Jemaat di Tesalonika; atau</w:t>
      </w:r>
    </w:p>
    <w:p>
      <w:pPr>
        <w:pStyle w:val="ListBullet"/>
        <w:spacing w:line="240" w:lineRule="auto"/>
        <w:ind w:left="720"/>
      </w:pPr>
      <w:r>
        <w:rPr>
          <w:lang w:val="id_ID" w:bidi="id_ID"/>
        </w:rPr>
      </w:r>
      <w:r>
        <w:rPr>
          <w:lang w:val="id_ID" w:bidi="id_ID"/>
        </w:rPr>
        <w:t>Saya berharap kunjungan Timotius akan menguatkan iman Jemaat di Tesalonika; atau</w:t>
      </w:r>
    </w:p>
    <w:p>
      <w:pPr>
        <w:pStyle w:val="ListBullet"/>
        <w:spacing w:line="240" w:lineRule="auto"/>
        <w:ind w:left="720"/>
      </w:pPr>
      <w:r>
        <w:rPr>
          <w:lang w:val="id_ID" w:bidi="id_ID"/>
        </w:rPr>
      </w:r>
      <w:r>
        <w:rPr>
          <w:lang w:val="id_ID" w:bidi="id_ID"/>
        </w:rPr>
        <w:t>Saya takut Iblis mungkin memakai masalah-masalah ini untuk menggoyahkan kepercayaan jemaat di Tesalonika kepada Allah.</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2:17–3:5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menyebut orang-orang Tesalonika </w:t>
      </w:r>
      <w:r>
        <w:rPr>
          <w:b/>
          <w:lang w:val="id_ID" w:bidi="id_ID"/>
        </w:rPr>
        <w:t>saudara-saudari seiman</w:t>
      </w:r>
      <w:r>
        <w:rPr>
          <w:lang w:val="id_ID" w:bidi="id_ID"/>
        </w:rPr>
        <w:t>. Karena Allah adalah Bapa dari semua orang percaya, maka semua orang percaya adalah seperti saudara dan saudari. Paulus sering memakai kata saudara ketika Paulus merujuk kepada sesama orang percaya. Ketika ada lebih dari satu saudara, kata itu juga dapat berarti saudara dan saudari. Gunakan kata atau istilah yang sama untuk "saudara-saudara" atau "saudara-saudari" seperti yang telah Anda pakai pada bagian sebelumnya.</w:t>
      </w:r>
    </w:p>
    <w:p>
      <w:pPr/>
      <w:r>
        <w:rPr>
          <w:lang w:val="id_ID" w:bidi="id_ID"/>
        </w:rPr>
      </w:r>
      <w:r>
        <w:rPr>
          <w:b/>
          <w:lang w:val="id_ID" w:bidi="id_ID"/>
        </w:rPr>
        <w:t>Setan</w:t>
      </w:r>
      <w:r>
        <w:rPr>
          <w:lang w:val="id_ID" w:bidi="id_ID"/>
        </w:rPr>
        <w:t xml:space="preserve"> menghalangi Paulus agar tidak kembali ke Tesalonika. Setan adalah musuh Allah yang menentang pekerjaan Allah dan umat Allah.</w:t>
      </w:r>
    </w:p>
    <w:p>
      <w:pPr/>
      <w:r>
        <w:rPr>
          <w:lang w:val="id_ID" w:bidi="id_ID"/>
        </w:rPr>
      </w:r>
      <w:r>
        <w:rPr>
          <w:lang w:val="id_ID" w:bidi="id_ID"/>
        </w:rPr>
        <w:t xml:space="preserve">Berhenti di sini dan diskusikan dalam kelompok kata atau frasa apa yang akan Anda gunakan untuk “Setan.” Carilah kata Setan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Jemaat di Tesalonika adalah </w:t>
      </w:r>
      <w:r>
        <w:rPr>
          <w:b/>
          <w:lang w:val="id_ID" w:bidi="id_ID"/>
        </w:rPr>
        <w:t>harapan</w:t>
      </w:r>
      <w:r>
        <w:rPr>
          <w:lang w:val="id_ID" w:bidi="id_ID"/>
        </w:rPr>
        <w:t xml:space="preserve">, sukacita, dan mahkotanya ketika </w:t>
      </w:r>
      <w:r>
        <w:rPr>
          <w:b/>
          <w:lang w:val="id_ID" w:bidi="id_ID"/>
        </w:rPr>
        <w:t>Tuhan</w:t>
      </w:r>
      <w:r>
        <w:rPr>
          <w:lang w:val="id_ID" w:bidi="id_ID"/>
        </w:rPr>
        <w:t xml:space="preserve"> Yesus datang kembali. Gunakan kata-kata yang sama untuk harapan dan Tuhan seperti yang Anda gunakan pada perikop sebelumnya, dan ingatlah bahwa harapan dan Tuhan terdapat di Glosarium Utama.</w:t>
      </w:r>
    </w:p>
    <w:p>
      <w:pPr/>
      <w:r>
        <w:rPr>
          <w:lang w:val="id_ID" w:bidi="id_ID"/>
        </w:rPr>
      </w:r>
      <w:r>
        <w:rPr>
          <w:lang w:val="id_ID" w:bidi="id_ID"/>
        </w:rPr>
        <w:t xml:space="preserve">Paulus mengutus Timotius ke Jemaat Tesalonika karena Timotius adalah rekan kerja yang memberitakan </w:t>
      </w:r>
      <w:r>
        <w:rPr>
          <w:b/>
          <w:lang w:val="id_ID" w:bidi="id_ID"/>
        </w:rPr>
        <w:t>injil</w:t>
      </w:r>
      <w:r>
        <w:rPr>
          <w:lang w:val="id_ID" w:bidi="id_ID"/>
        </w:rPr>
        <w:t xml:space="preserve">, </w:t>
      </w:r>
      <w:r>
        <w:rPr>
          <w:b/>
          <w:lang w:val="id_ID" w:bidi="id_ID"/>
        </w:rPr>
        <w:t>atau kabar baik</w:t>
      </w:r>
      <w:r>
        <w:rPr>
          <w:lang w:val="id_ID" w:bidi="id_ID"/>
        </w:rPr>
        <w:t xml:space="preserve"> tentang </w:t>
      </w:r>
      <w:r>
        <w:rPr>
          <w:b/>
          <w:lang w:val="id_ID" w:bidi="id_ID"/>
        </w:rPr>
        <w:t>Kristus.</w:t>
      </w:r>
      <w:r>
        <w:rPr>
          <w:lang w:val="id_ID" w:bidi="id_ID"/>
        </w:rPr>
        <w:t xml:space="preserve"> Gunakan kata-kata yang sama untuk injil, atau kabar baik, dan Kristus, seperti yang Anda gunakan pada perikop sebelumnya. Ingatlah bahwa injil dan Kristus terdapat di Glosarium Utama.</w:t>
      </w:r>
    </w:p>
    <w:p>
      <w:pPr/>
      <w:r>
        <w:rPr>
          <w:lang w:val="id_ID" w:bidi="id_ID"/>
        </w:rPr>
      </w:r>
      <w:r>
        <w:rPr>
          <w:lang w:val="id_ID" w:bidi="id_ID"/>
        </w:rPr>
        <w:t xml:space="preserve">Paulus ingin memperkuat </w:t>
      </w:r>
      <w:r>
        <w:rPr>
          <w:b/>
          <w:lang w:val="id_ID" w:bidi="id_ID"/>
        </w:rPr>
        <w:t>iman</w:t>
      </w:r>
      <w:r>
        <w:rPr>
          <w:lang w:val="id_ID" w:bidi="id_ID"/>
        </w:rPr>
        <w:t xml:space="preserve"> orang-orang percaya. Ketika seseorang memiliki iman, orang itu percaya kepada Allah dan percaya bahwa pesan Allah adalah benar. Carilah kata iman di Daftar Kata Utama untuk informasi lebih lanjut. Gunakan kata yang sama untuk iman seperti yang Anda pakai pada kisah sebelumnya. </w:t>
      </w:r>
    </w:p>
    <w:p>
      <w:pPr/>
      <w:r>
        <w:rPr>
          <w:lang w:val="id_ID" w:bidi="id_ID"/>
        </w:rPr>
      </w:r>
      <w:r>
        <w:rPr>
          <w:lang w:val="id_ID" w:bidi="id_ID"/>
        </w:rPr>
        <w:t xml:space="preserve">Orang-orang percaya menghadapi </w:t>
      </w:r>
      <w:r>
        <w:rPr>
          <w:b/>
          <w:lang w:val="id_ID" w:bidi="id_ID"/>
        </w:rPr>
        <w:t>penganiayaan</w:t>
      </w:r>
      <w:r>
        <w:rPr>
          <w:lang w:val="id_ID" w:bidi="id_ID"/>
        </w:rPr>
        <w:t>. Ketika orang-orang menganiaya Anda, mereka memperlakukan Anda dengan kejam dan tidak adil. Orang-orang mungkin memukul Anda, mengucilkan Anda dari masyarakat, memfitnah Anda, atau membawa Anda ke pengadilan.</w:t>
      </w:r>
    </w:p>
    <w:p>
      <w:pPr/>
      <w:r>
        <w:rPr>
          <w:lang w:val="id_ID" w:bidi="id_ID"/>
        </w:rPr>
      </w:r>
      <w:r>
        <w:rPr>
          <w:lang w:val="id_ID" w:bidi="id_ID"/>
        </w:rPr>
        <w:t xml:space="preserve">Berhenti di sini dan bicarakan dalam kelompok kata atau istilah apa yang akan Anda pakai untuk “penganiayaan.” Carilah kata penganiayaan di Daftar Istilah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menyebutkan bahwa Iblis mungkin </w:t>
      </w:r>
      <w:r>
        <w:rPr>
          <w:b/>
          <w:lang w:val="id_ID" w:bidi="id_ID"/>
        </w:rPr>
        <w:t>menggoda</w:t>
      </w:r>
      <w:r>
        <w:rPr>
          <w:lang w:val="id_ID" w:bidi="id_ID"/>
        </w:rPr>
        <w:t xml:space="preserve"> orang-orang percaya, dan Paulus menyebut Iblis "Penggoda." Ketika seseorang menggoda orang lain, mereka mencoba membuat orang tersebut melakukan sesuatu yang salah atau berhenti memercayai sesuatu.</w:t>
      </w:r>
    </w:p>
    <w:p>
      <w:pPr/>
      <w:r>
        <w:rPr>
          <w:lang w:val="id_ID" w:bidi="id_ID"/>
        </w:rPr>
      </w:r>
      <w:r>
        <w:rPr>
          <w:lang w:val="id_ID" w:bidi="id_ID"/>
        </w:rPr>
        <w:t>Berhenti di sini dan diskusikan dalam kelompok kata atau frasa apa yang akan Anda gunakan untuk menggoda dan untuk "si Penggoda" sebagai gelar untuk Setan.</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rekaman suara dari perikop ini dalam bentuk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perikop itu,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3:6–13</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3:6–13 dan renungkan di dalam hati Anda. </w:t>
      </w:r>
    </w:p>
    <w:p>
      <w:pPr/>
      <w:r>
        <w:rPr>
          <w:lang w:val="id_ID" w:bidi="id_ID"/>
        </w:rPr>
      </w:r>
      <w:r>
        <w:rPr>
          <w:lang w:val="id_ID" w:bidi="id_ID"/>
        </w:rPr>
        <w:t xml:space="preserve">Jika memungkinkan, dengarkan rekaman suara dari 1 Tesalonika 3:6–13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perikop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versi audio dari 1 Tesalonika 3:6–13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bagian sebelumnya dari surat ini, Paulus berbicara tentang bagaimana ia mengutus rekan kerjanya Timotius untuk menguatkan dan mendorong orang-orang Tesalonika dalam iman mereka. Gereja Tesalonika sedang menderita karena musuh-musuh mereka. Selain itu, ada beberapa orang di gereja yang baru meninggal. Paulus kuatir kalau hal ini membuat orang-orang percaya di Tesalonika kehilangan iman mereka, atau berhenti percaya kepada Yesus. Timotius meninggalkan Paulus dan timnya, yang tetap tinggal di Athena, untuk pergi dan menguatkan gereja di Tesalonika dan mencari tahu keadaan mereka, karena Paulus sangat mengasihi orang-orang Tesalonika.</w:t>
      </w:r>
    </w:p>
    <w:p>
      <w:pPr/>
      <w:r>
        <w:rPr>
          <w:lang w:val="id_ID" w:bidi="id_ID"/>
        </w:rPr>
      </w:r>
      <w:r>
        <w:rPr>
          <w:lang w:val="id_ID" w:bidi="id_ID"/>
        </w:rPr>
        <w:t xml:space="preserve">Berhenti di sini dan diskusikan pertanyaan ini dalam kelompok: Hal-hal apa saja yang Anda lakukan untuk menunjukkan kepada teman dan keluarga Anda bahwa Anda mengasihi mereka? Hentikan sebentar rekaman ini di sini. </w:t>
      </w:r>
    </w:p>
    <w:p>
      <w:pPr/>
      <w:r>
        <w:rPr>
          <w:lang w:val="id_ID" w:bidi="id_ID"/>
        </w:rPr>
      </w:r>
      <w:r>
        <w:rPr>
          <w:lang w:val="id_ID" w:bidi="id_ID"/>
        </w:rPr>
        <w:t>Timotius sekarang kembali kepada Paulus dan rekan kerjanya. Timotius membawa kabar baik kepada mereka tentang iman orang-orang Tesalonika. Kabar baik bisa dalam bentuk surat tertulis atau kata-kata yang diucapkan Timotius. Gereja di Tesalonika memiliki banyak musuh di sekitar mereka. Musuh-musuh ini ingin membuat kehidupan para pengikut Yesus sangat sulit. Selain itu, ada beberapa orang di gereja yang telah meninggal, dan para orang percaya tidak yakin tentang kehidupan kekal orang-orang yang sudah wafat itu. Terlepas dari semua penderitaan yang mereka alami, mereka tetap kuat dalam iman mereka.</w:t>
      </w:r>
    </w:p>
    <w:p>
      <w:pPr/>
      <w:r>
        <w:rPr>
          <w:lang w:val="id_ID" w:bidi="id_ID"/>
        </w:rPr>
      </w:r>
      <w:r>
        <w:rPr>
          <w:lang w:val="id_ID" w:bidi="id_ID"/>
        </w:rPr>
        <w:t xml:space="preserve">Berhenti di sini dan diskusikan pertanyaan ini dalam kelompok: Bagikan cerita di mana Anda atau kenalan Anda menderita dan mengalami banyak kesulitan. Hal-hal apa yang membawakan sukacita, penghiburan, dan kekuatan pada saat itu? Atau apa yang membantu Anda tetap kuat pada saat itu? Hentikan sebentar rekaman ini di sini. </w:t>
      </w:r>
    </w:p>
    <w:p>
      <w:pPr/>
      <w:r>
        <w:rPr>
          <w:lang w:val="id_ID" w:bidi="id_ID"/>
        </w:rPr>
      </w:r>
      <w:r>
        <w:rPr>
          <w:lang w:val="id_ID" w:bidi="id_ID"/>
        </w:rPr>
        <w:t>Paulus dan rekan-rekannya sangat mengasihi dan peduli terhadap para pengikut Yesus di Tesalonika. Paulus dan rekan-rekan kerjanya telah membawa kabar tentang Yesus ke kota itu. Paulus dan rekan-rekannya telah melihat berbagai jenis orang yang memutuskan untuk mengikuti Yesus, tetapi mereka juga telah melihat masalah yang disebabkan oleh musuh-musuh gereja. Paulus ingin kembali, karena musuh-musuh di Tesalonika telah memaksa Paulus untuk pergi sebelum ia dapat selesai mengajar gereja di sana. Ketika Paulus dan rekan-rekan kerjanya mendengar kabar baik Timotius, mereka sangat lega. Laporan itu sendiri memberikan begitu banyak sukacita dalam hidup Paulus dan rekan-rekan kerjanya. Paulus dan rekan-rekannya bahkan berdiri di hadapan Tuhan dan bersyukur kepada Tuhan atas sukacita yang dibawakan orang-orang Tesalonika kepada Paulus dan rekan-rekannya. Paulus berbicara tentang berdiri di hadapan Tuhan dengan cara yang sama seperti orang-orang Yahudi berdiri di hadapan Tuhan ketika mereka mempersembahkan korban ucapan syukur. Paulus dan rekan-rekannya sangat bahagia sampai mereka selalu berdoa memohon kesempatan untuk bisa kembali melihat gereja. Ingat bahwa Paulus belum selesai mengajar orang-orang percaya di Tesalonika, dan orang-orang percaya masih kekurangan beberapa ajaran penting tentang iman Kristen. Paulus ingin kembali dan menyelesaikan pengajarannya.</w:t>
      </w:r>
    </w:p>
    <w:p>
      <w:pPr/>
      <w:r>
        <w:rPr>
          <w:lang w:val="id_ID" w:bidi="id_ID"/>
        </w:rPr>
      </w:r>
      <w:r>
        <w:rPr>
          <w:lang w:val="id_ID" w:bidi="id_ID"/>
        </w:rPr>
        <w:t xml:space="preserve">Berhenti di sini dan diskusikan pertanyaan ini dalam kelompok: Bagikan kisah tentang waktu Anda terpisah dari seseorang yang Anda kasihi, tetapi Anda memiliki hal penting untuk disampaikan kepada orang itu. Bagaimana perasaan Anda tentang waktu terpisah itu? Hentikan sebentar rekaman ini di sini. </w:t>
      </w:r>
    </w:p>
    <w:p>
      <w:pPr/>
      <w:r>
        <w:rPr>
          <w:lang w:val="id_ID" w:bidi="id_ID"/>
        </w:rPr>
      </w:r>
      <w:r>
        <w:rPr>
          <w:lang w:val="id_ID" w:bidi="id_ID"/>
        </w:rPr>
        <w:t>Sekarang Paulus dan rekan-rekannya berdoa agar Tuhan akan membawa mereka kembali kepada orang-orang Tesalonika. Paulus juga meminta Tuhan untuk membantu orang-orang percaya untuk semakin mengasihi satu sama lain, sama seperti Paulus dan rekan-rekannya bertumbuh dalam kasih mereka kepada orang-orang Tesalonika. Paulus ingin mempersiapkan orang-orang Tesalonika untuk masa depan, ketika Yesus akan kembali ke Bumi bersama dengan semua tentara-Nya yang kudus, atau orang-orang milik Yesus. Paulus ingin gereja berdiri kuat dalam iman mereka, dengan kehidupan yang murni yang mereka curahkan sepenuhnya kepada Tuhan. Paulus meminta Tuhan untuk membuat orang-orang percaya menjadi kuat dengan cara ini, sehingga mereka akan siap untuk hari ketika Yesus kembali ke Bumi.</w:t>
      </w:r>
    </w:p>
    <w:p>
      <w:pPr/>
      <w:r>
        <w:rPr>
          <w:lang w:val="id_ID" w:bidi="id_ID"/>
        </w:rPr>
      </w:r>
      <w:r>
        <w:rPr>
          <w:lang w:val="id_ID" w:bidi="id_ID"/>
        </w:rPr>
        <w:t xml:space="preserve">Berhenti di sini dan diskusikan pertanyaan ini secara berkelompok: Peristiwa penting apa saja yang dirayakan orang-orang di masyarakat Anda? Bagaimana Anda mempersiapkan diri untuk peristiwa-peristiwa itu? Hentikan sebentar rekaman ini di sini. </w:t>
      </w:r>
    </w:p>
    <w:p>
      <w:pPr/>
      <w:r>
        <w:rPr>
          <w:lang w:val="id_ID" w:bidi="id_ID"/>
        </w:rPr>
      </w:r>
      <w:r>
        <w:rPr>
          <w:lang w:val="id_ID" w:bidi="id_ID"/>
        </w:rPr>
        <w:t>Akhirnya, Paulus berdoa agar orang-orang Tesalonika akan berdiri kuat di hadapan Bapa. Ingatlah bahwa Paulus baru saja berada di hadapan Tuhan sambil bersyukur atas orang-orang Tesalonika. Paulus ingin orang-orang percaya tahu bahwa Tuhan dapat melihat betapa kuatnya mereka mengikuti Yesus, dan bahwa kekuatan seperti itu juga adalah cara mereka menghormati dan memberikan pujian kepada Tuhan.</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versi audio dari 1 Tesalonika 3:6–13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dan rekan-rekannya baru saja menerima kabar baik dari Timotius tentang iman dan kasih dari gereja di Tesalonika. Paulus dan rekan-rekannya menjelaskan bagaimana berita ini telah menguatkan mereka meskipun ada penderitaan yang mereka alami. Paulus dan rekan-rekannya melanjutkan dengan menekankan sukacita mereka dan bagaimana sukacita mereka telah membuat mereka sangat bersyukur kepada Tuhan sehingga mereka tidak memiliki cukup kata untuk berbicara.</w:t>
      </w:r>
    </w:p>
    <w:p>
      <w:pPr/>
      <w:r>
        <w:rPr>
          <w:lang w:val="id_ID" w:bidi="id_ID"/>
        </w:rPr>
      </w:r>
      <w:r>
        <w:rPr>
          <w:b/>
          <w:lang w:val="id_ID" w:bidi="id_ID"/>
        </w:rPr>
        <w:t>Pada bagian kedua:</w:t>
      </w:r>
      <w:r>
        <w:rPr>
          <w:lang w:val="id_ID" w:bidi="id_ID"/>
        </w:rPr>
        <w:t xml:space="preserve"> Paulus dan rekan-rekannya berdoa agar Tuhan mengutus mereka kepada orang-orang Tesalonika. Paulus dan rekan-rekannya juga meminta Tuhan untuk menunjukkan kemurahan hati kepada orang-orang Tesalonika dengan meminta agar orang-orang Tesalonika saling mengasihi dan mengasihi orang luar.</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 rekan kerja Paulus</w:t>
      </w:r>
    </w:p>
    <w:p>
      <w:pPr>
        <w:pStyle w:val="ListBullet"/>
        <w:spacing w:line="240" w:lineRule="auto"/>
        <w:ind w:left="720"/>
      </w:pPr>
      <w:r>
        <w:rPr>
          <w:lang w:val="id_ID" w:bidi="id_ID"/>
        </w:rPr>
      </w:r>
      <w:r>
        <w:rPr>
          <w:lang w:val="id_ID" w:bidi="id_ID"/>
        </w:rPr>
        <w:t>Timotius, rekan kerja Paulus</w:t>
      </w:r>
    </w:p>
    <w:p>
      <w:pPr>
        <w:pStyle w:val="ListBullet"/>
        <w:spacing w:line="240" w:lineRule="auto"/>
        <w:ind w:left="720"/>
      </w:pPr>
      <w:r>
        <w:rPr>
          <w:lang w:val="id_ID" w:bidi="id_ID"/>
        </w:rPr>
      </w:r>
      <w:r>
        <w:rPr>
          <w:lang w:val="id_ID" w:bidi="id_ID"/>
        </w:rPr>
        <w:t>Orang-orang Tesalonika</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"orang-orang kudus"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bagian pertama, Timotius baru saja kembali kepada Paulus dan Silas, rekan kerja Paulus yang lain, dengan pesan dari gereja di Tesalonika. Timotius mengatakan kepada Paulus dan Silas bahwa orang-orang Tesalonika tidak melupakan mereka dan bahwa orang-orang Tesalonika benar-benar ingin melihat mereka semua lagi. Paulus mengatakan bahwa ia dan rekan-rekannya ingin melihat orang-orang Tesalonika sama seperti orang-orang Tesalonika telah mengatakan kepada Timotius bahwa mereka ingin melihat Paulus dan rekan-rekannya. Bahkan dalam penderitaan, Paulus dan rekan-rekannya mengatakan bahwa karena laporan ini mereka dikuatkan oleh iman orang-orang Tesalonika. Paulus dan rekan-rekannya mengatakan bahwa di tengah penderitaan, sumber kehidupan baru ini adalah berita bahwa orang-orang Tesalonika berdiri teguh dalam iman mereka kepada Tuhan. Sama seperti seorang prajurit yang harus menghadapi musuh dengan percaya diri, orang-orang percaya tidak boleh lari dari musuh, tetapi maju berperang. Orang-orang percaya berjuang karena mereka percaya kepada Tuhan dan tidak berhenti. Orang-orang percaya dengan setia mengikuti ajaran Yesus dan hanya Yesus. Orang-orang percaya tidak membiarkan ketakutan atau godaan menarik mereka menjauh dari Yesus. Paulus sering mengatakan kepada gereja-gereja untuk berdiri teguh.</w:t>
      </w:r>
    </w:p>
    <w:p>
      <w:pPr/>
      <w:r>
        <w:rPr>
          <w:lang w:val="id_ID" w:bidi="id_ID"/>
        </w:rPr>
      </w:r>
      <w:r>
        <w:rPr>
          <w:lang w:val="id_ID" w:bidi="id_ID"/>
        </w:rPr>
        <w:t>Berhenti di sini dan diskusikan pertanyaan ini dalam kelompok: Pertimbangkan bagaimana Anda mungkin menggunakan kata atau frasa yang sama yang digunakan Paulus, "berdiri teguh," untuk memberi tahu seseorang bahwa mereka tetap setia kepada Tuhan. Hentikan sebentar rekaman di sini.</w:t>
      </w:r>
    </w:p>
    <w:p>
      <w:pPr/>
      <w:r>
        <w:rPr>
          <w:lang w:val="id_ID" w:bidi="id_ID"/>
        </w:rPr>
      </w:r>
      <w:r>
        <w:rPr>
          <w:lang w:val="id_ID" w:bidi="id_ID"/>
        </w:rPr>
        <w:t>Paulus dan rekan-rekannya mengajukan pertanyaan tanpa mengharapkan jawaban karena mereka ingin menunjukkan bahwa mereka senang karena orang-orang Tesalonika begitu besar imannya. Paulus dan rekan-rekannya bertanya, "Rasa syukur apa yang bisa kami berikan kepada Tuhan atas kalian?" Paulus dan rekan-rekannya menggunakan pertanyaan ini untuk mengatakan bahwa mereka tidak dapat berhenti bersyukur kepada Tuhan karena sukacita mereka atas orang-orang Tesalonika.</w:t>
      </w:r>
    </w:p>
    <w:p>
      <w:pPr/>
      <w:r>
        <w:rPr>
          <w:lang w:val="id_ID" w:bidi="id_ID"/>
        </w:rPr>
      </w:r>
      <w:r>
        <w:rPr>
          <w:lang w:val="id_ID" w:bidi="id_ID"/>
        </w:rPr>
        <w:t>Berhenti di sini dan diskusikan pertanyaan ini sebagai tim: Bagaimana Anda menekankan sesuatu yang ingin Anda katakan, dan bagaimana hal itu dibandingkan dengan cara Paulus dan rekan-rekannya menekankan apa yang mereka katakan dalam perikop ini? Hentikan sebentar rekaman di sini.</w:t>
      </w:r>
    </w:p>
    <w:p>
      <w:pPr/>
      <w:r>
        <w:rPr>
          <w:lang w:val="id_ID" w:bidi="id_ID"/>
        </w:rPr>
      </w:r>
      <w:r>
        <w:rPr>
          <w:lang w:val="id_ID" w:bidi="id_ID"/>
        </w:rPr>
        <w:t>Dalam pertanyaan yang sama ini, Paulus menunjukkan kasihnya yang besar kepada orang-orang Tesalonika ketika Paulus mengatakan kepada mereka bahwa ia dan rekan-rekannya berdoa bagi orang-orang Tesalonika siang dan malam. Ini berarti Paulus berdoa secara teratur untuk orang-orang Tesalonika. Dan ini membuat Paulus membagikan apa yang ia doakan untuk orang-orang Tesalonika pada bagian berikutnya.</w:t>
      </w:r>
    </w:p>
    <w:p>
      <w:pPr/>
      <w:r>
        <w:rPr>
          <w:lang w:val="id_ID" w:bidi="id_ID"/>
        </w:rPr>
      </w:r>
      <w:r>
        <w:rPr>
          <w:lang w:val="id_ID" w:bidi="id_ID"/>
        </w:rPr>
        <w:t xml:space="preserve">Berhenti di sini dan diskusikan pertanyaan ini sebagai tim: Siapa yang Anda doakan secara teratur? Apa yang Anda doakan untuk mereka? Apa saja ungkapan yang biasa Anda gunakan untuk mengatakan bahwa Anda berdoa untuk seseorang setiap saat? Hentikan sebentar rekaman ini di sini. </w:t>
      </w:r>
    </w:p>
    <w:p>
      <w:pPr/>
      <w:r>
        <w:rPr>
          <w:lang w:val="id_ID" w:bidi="id_ID"/>
        </w:rPr>
      </w:r>
      <w:r>
        <w:rPr>
          <w:lang w:val="id_ID" w:bidi="id_ID"/>
        </w:rPr>
        <w:t>Sekarang pada bagian kedua, Paulus dan rekan-rekannya mulai berdoa. Paulus dan rekan-rekannya berdoa agar mendapat kesempatan untuk pergi dan melihat orang-orang Tesalonika, dan mereka berdoa untuk perkenanan Tuhan di masa depan bagi orang-orang percaya di Tesalonika. Hal ini mungkin yang terus-menerus didoakan oleh Paulus dan rekan-rekannya untuk para orang percaya. Paulus dan rekan-rekannya berdoa agar kasih orang-orang Tesalonika terhadap satu sama lain juga kepada orang-orang di luar gereja semakin bertumbuh dan bertambah. Dan Paulus dan rekan-rekannya ingin hal ini terjadi karena akan membuat orang-orang Tesalonika memiliki hati yang kudus di hadapan Tuhan ketika Yesus kembali bersama orang-orang kudus-Nya. Ini berarti bahwa Paulus dan rekan-rekannya percaya bahwa kasih mereka kepada orang lain membuat mereka murni dan kudus dan lebih mampu melayani Tuhan dengan baik.</w:t>
      </w:r>
    </w:p>
    <w:p>
      <w:pPr/>
      <w:r>
        <w:rPr>
          <w:lang w:val="id_ID" w:bidi="id_ID"/>
        </w:rPr>
      </w:r>
      <w:r>
        <w:rPr>
          <w:lang w:val="id_ID" w:bidi="id_ID"/>
        </w:rPr>
        <w:t xml:space="preserve">Berhenti di sini dan diskusikan dalam kelompok: Di sini, Paulus mengatakan bahwa ia berdoa untuk orang-orang Tesalonika karena ia ingin orang-orang Tesalonika semakin mengasihi satu sama lain. Kemudian orang-orang Tesalonika akan memiliki hati yang kudus atau berbakti, yang berarti bahwa mereka akan benar-benar mengikuti Tuhan. Di sini, Paulus menjelaskan </w:t>
      </w:r>
      <w:r>
        <w:rPr>
          <w:b/>
          <w:lang w:val="id_ID" w:bidi="id_ID"/>
        </w:rPr>
        <w:t>mengapa</w:t>
      </w:r>
      <w:r>
        <w:rPr>
          <w:lang w:val="id_ID" w:bidi="id_ID"/>
        </w:rPr>
        <w:t xml:space="preserve"> ia ingin orang-orang Tesalonika semakin mengasihi satu sama lain. Dalam bahasa Anda, bagaimana Anda menjelaskan tujuan dari sesuatu yang baru saja Anda katakan? Hentikan sebentar rekaman ini di sini. </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lang w:val="id_ID" w:bidi="id_ID"/>
        </w:rPr>
        <w:t>Contoh gambar visual dari adegan pertama adalah menggunakan orang atau benda. Mulailah dengan dua kelompok orang atau benda. Yang satu mewakili Paulus dan rekan-rekannya dan yang lain mewakili orang-orang Tesalonika. Mulailah kisah dengan menunjukkan penderitaan dan kematian beberapa orang di Tesalonika. Tunjukkan kepedulian Paulus terhadap orang-orang ini. Tunjukkan Timotius pindah dari Paulus ke orang-orang Tesalonika untuk memeriksa orang-orang Tesalonika. Tunjukkan Timotius kembali kepada Paulus dengan pesan atau laporan. Tunjukkan Timotius dengan benda-benda untuk mewakili iman dan kasih orang-orang Tesalonika, ingatan orang-orang Tesalonika akan Paulus dan rekan-rekannya, dan kerinduan orang-orang Tesalonika untuk melihat Paulus dan rekan-rekannya. Lakukan ini dengan membuat benda atau gambar yang mewakili Paulus dan rekan-rekannya melihat ke arah orang-orang Tesalonika untuk menunjukkan bahwa mereka ingin bersama-sama. Tunjukkan Paulus dan rekan-rekannya yang menderita tetapi masih bersukacita ketika mereka melihat orang-orang Tesalonika dan melihat iman orang-orang Tesalonika. Tunjukkan beberapa orang atau benda yang mewakili Bapa dan Yesus Kristus, dan mintalah Paulus dan rekan-rekannya bertanya kepada orang-orang Tesalonika, "Rasa syukur apa yang dapat kami berikan kepada Tuhan karena kalian?" ketika mereka mencoba menunjukkan semua rasa syukur kepada Tuhan ketika mereka berdoa. Selanjutnya tunjukkan Paulus dan rekan-rekannya di hadapan Bapa dan Yesus Kristus, tunjukkan mereka bersukacita atas orang-orang Tesalonika, dan tunjukkan Paulus dan rekan-rekannya banyak berdoa di hadapan Bapa dan Yesus Kristus.</w:t>
      </w:r>
    </w:p>
    <w:p>
      <w:pPr/>
      <w:r>
        <w:rPr>
          <w:lang w:val="id_ID" w:bidi="id_ID"/>
        </w:rPr>
      </w:r>
      <w:r>
        <w:rPr>
          <w:lang w:val="id_ID" w:bidi="id_ID"/>
        </w:rPr>
        <w:t>Ketika Anda bergeser ke adegan kedua, tunjukkan Paulus dan rekan-rekannya di hadapan Bapa dan Yesus Tuhan. Tunjukkan Paulus dan rekan-rekannya berdoa agar mendapat kesempatan untuk pergi kepada orang-orang Tesalonika dan meminta Tuhan untuk membuat orang-orang Tesalonika semakin mengasihi satu sama lain dan semua orang. Tunjukkan bagaimana orang-orang Tesalonika menjalankan kegiatan yang menunjukkan kasih dalam budaya mereka. Pada saat yang sama orang-orang Tesalonika menunjukkan kasih satu sama lain, tunjukkan bahwa hati orang-orang Tesalonika itu murni, yang sepenuhnya berbakti untuk mengikuti Tuhan. Mungkin Anda dapat melakukan ini dengan memindahkan orang-orang atau benda-benda yang mewakili orang-orang Tesalonika agar lebih berdekatan. Kemudian, ketika mereka bersama-sama mendekat untuk menunjukkan bahwa mereka mengasihi satu sama lain, seluruh kelompok bergerak lebih dekat kepada Tuhan pada saat yang sama! Tunjukkan Yesus datang bersama orang-orang kudus-Nya, dan kemudian semua orang berdiri di hadapan Bapa. Tunjukkan Tuhan tersenyum, atau menunjukkan rasa senang, ketika Dia melihat orang-orang Tesalonika.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versi audio dari 1 Tesalonika 3:6–13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perikop ini.</w:t>
      </w:r>
    </w:p>
    <w:p>
      <w:pPr/>
      <w:r>
        <w:rPr>
          <w:lang w:val="id_ID" w:bidi="id_ID"/>
        </w:rPr>
      </w:r>
      <w:r>
        <w:rPr>
          <w:lang w:val="id_ID" w:bidi="id_ID"/>
        </w:rPr>
        <w:t xml:space="preserve">Perikop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 rekan kerja Paulus</w:t>
      </w:r>
    </w:p>
    <w:p>
      <w:pPr>
        <w:pStyle w:val="ListBullet"/>
        <w:spacing w:line="240" w:lineRule="auto"/>
        <w:ind w:left="720"/>
      </w:pPr>
      <w:r>
        <w:rPr>
          <w:lang w:val="id_ID" w:bidi="id_ID"/>
        </w:rPr>
      </w:r>
      <w:r>
        <w:rPr>
          <w:lang w:val="id_ID" w:bidi="id_ID"/>
        </w:rPr>
        <w:t>Timotius, rekan kerja Paulus</w:t>
      </w:r>
    </w:p>
    <w:p>
      <w:pPr>
        <w:pStyle w:val="ListBullet"/>
        <w:spacing w:line="240" w:lineRule="auto"/>
        <w:ind w:left="720"/>
      </w:pPr>
      <w:r>
        <w:rPr>
          <w:lang w:val="id_ID" w:bidi="id_ID"/>
        </w:rPr>
      </w:r>
      <w:r>
        <w:rPr>
          <w:lang w:val="id_ID" w:bidi="id_ID"/>
        </w:rPr>
        <w:t>Orang-orang Tesalonika</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Dan "orang-orang kudus"</w:t>
      </w:r>
    </w:p>
    <w:p>
      <w:pPr/>
      <w:r>
        <w:rPr>
          <w:lang w:val="id_ID" w:bidi="id_ID"/>
        </w:rPr>
      </w:r>
      <w:r>
        <w:rPr>
          <w:lang w:val="id_ID" w:bidi="id_ID"/>
        </w:rPr>
        <w:t>Sebagai 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Ketika Anda memperagakan adegan berikut, cobalah untuk melakukan hal-hal yang dijelaskan Paulus. Misalnya, mintalah seseorang berperan sebagai Timotius dan masuk dengan "laporannya."</w:t>
      </w:r>
    </w:p>
    <w:p>
      <w:pPr/>
      <w:r>
        <w:rPr>
          <w:lang w:val="id_ID" w:bidi="id_ID"/>
        </w:rPr>
      </w:r>
      <w:r>
        <w:rPr>
          <w:lang w:val="id_ID" w:bidi="id_ID"/>
        </w:rPr>
        <w:t>Pada bagian pertama, Timotius kembali kepada Paulus dengan kabar baik dari kota Tesalonika. Meskipun ada beberapa masalah di gereja, orang-orang Tesalonika masih penuh dengan iman kepada Yesus dan kasih satu sama lain. Tidak hanya ini, tetapi orang-orang Tesalonika mengingat Paulus dan rekan-rekannya dengan penuh kasih, dan ingin bertemu kembali dengan mereka.</w:t>
      </w:r>
    </w:p>
    <w:p>
      <w:pPr/>
      <w:r>
        <w:rPr>
          <w:lang w:val="id_ID" w:bidi="id_ID"/>
        </w:rPr>
      </w:r>
      <w:r>
        <w:rPr>
          <w:lang w:val="id_ID" w:bidi="id_ID"/>
        </w:rPr>
        <w:t>Paulus dan rekan-rekan kerjanya juga telah menderita. Mereka juga ingin melihat orang-orang percaya di Tesalonika, dan berita ini membawa sukacita yang besar bagi Paulus dan rekan-rekan kerjanya. Iman orang-orang Tesalonika adalah kabar yang begitu baik sehingga terasa seperti membawa kehidupan baru kepada Paulus dan rekan-rekan kerjanya.</w:t>
      </w:r>
    </w:p>
    <w:p>
      <w:pPr/>
      <w:r>
        <w:rPr>
          <w:lang w:val="id_ID" w:bidi="id_ID"/>
        </w:rPr>
      </w:r>
      <w:r>
        <w:rPr>
          <w:lang w:val="id_ID" w:bidi="id_ID"/>
        </w:rPr>
        <w:t>Hentikan sebentar dramanya. Tanyakan kepada Paulus atau rekan-rekan kerjanya bagaimana perasaan mereka ketika mereka menerima berita dari Tesalonika. Anda mungkin mendengar hal-hal seperti:</w:t>
      </w:r>
    </w:p>
    <w:p>
      <w:pPr>
        <w:pStyle w:val="ListBullet"/>
        <w:spacing w:line="240" w:lineRule="auto"/>
        <w:ind w:left="720"/>
      </w:pPr>
      <w:r>
        <w:rPr>
          <w:lang w:val="id_ID" w:bidi="id_ID"/>
        </w:rPr>
      </w:r>
      <w:r>
        <w:rPr>
          <w:lang w:val="id_ID" w:bidi="id_ID"/>
        </w:rPr>
        <w:t>Saya sangat bahagia mendengar berita ini; atau</w:t>
      </w:r>
    </w:p>
    <w:p>
      <w:pPr>
        <w:pStyle w:val="ListBullet"/>
        <w:spacing w:line="240" w:lineRule="auto"/>
        <w:ind w:left="720"/>
      </w:pPr>
      <w:r>
        <w:rPr>
          <w:lang w:val="id_ID" w:bidi="id_ID"/>
        </w:rPr>
      </w:r>
      <w:r>
        <w:rPr>
          <w:lang w:val="id_ID" w:bidi="id_ID"/>
        </w:rPr>
        <w:t>Saya lega bahwa iman orang-orang Tesalonika kuat.</w:t>
      </w:r>
    </w:p>
    <w:p>
      <w:pPr/>
      <w:r>
        <w:rPr>
          <w:lang w:val="id_ID" w:bidi="id_ID"/>
        </w:rPr>
      </w:r>
      <w:r>
        <w:rPr>
          <w:lang w:val="id_ID" w:bidi="id_ID"/>
        </w:rPr>
        <w:t>Tanyakan kepada Timotius bagaimana rasanya menjadi utusan yang membawa kabar baik. Anda mungkin mendengar tanggapan seperti:</w:t>
      </w:r>
    </w:p>
    <w:p>
      <w:pPr>
        <w:pStyle w:val="ListBullet"/>
        <w:spacing w:line="240" w:lineRule="auto"/>
        <w:ind w:left="720"/>
      </w:pPr>
      <w:r>
        <w:rPr>
          <w:lang w:val="id_ID" w:bidi="id_ID"/>
        </w:rPr>
      </w:r>
      <w:r>
        <w:rPr>
          <w:lang w:val="id_ID" w:bidi="id_ID"/>
        </w:rPr>
        <w:t>Saya merasa bersyukur menjadi utusan; atau</w:t>
      </w:r>
    </w:p>
    <w:p>
      <w:pPr>
        <w:pStyle w:val="ListBullet"/>
        <w:spacing w:line="240" w:lineRule="auto"/>
        <w:ind w:left="720"/>
      </w:pPr>
      <w:r>
        <w:rPr>
          <w:lang w:val="id_ID" w:bidi="id_ID"/>
        </w:rPr>
      </w:r>
      <w:r>
        <w:rPr>
          <w:lang w:val="id_ID" w:bidi="id_ID"/>
        </w:rPr>
        <w:t>Saya turut merasakan kebahagiaan teman-teman saya.</w:t>
      </w:r>
    </w:p>
    <w:p>
      <w:pPr/>
      <w:r>
        <w:rPr>
          <w:lang w:val="id_ID" w:bidi="id_ID"/>
        </w:rPr>
      </w:r>
      <w:r>
        <w:rPr>
          <w:lang w:val="id_ID" w:bidi="id_ID"/>
        </w:rPr>
        <w:t>Lanjutkan dramanya.</w:t>
      </w:r>
    </w:p>
    <w:p>
      <w:pPr/>
      <w:r>
        <w:rPr>
          <w:lang w:val="id_ID" w:bidi="id_ID"/>
        </w:rPr>
      </w:r>
      <w:r>
        <w:rPr>
          <w:lang w:val="id_ID" w:bidi="id_ID"/>
        </w:rPr>
        <w:t>Paulus mengatakan kepada orang-orang Tesalonika bahwa ia dan rekan-rekan kerjanya terus-menerus berdoa bagi orang-orang Tesalonika. Ketika Paulus dan rekan-rekan kerjanya datang ke hadapan Tuhan, Paulus tidak henti-hentinya bersyukur kepada Tuhan atas sukacita yang mereka rasakan karena orang-orang Tesalonika. Paulus mengatakan kepada orang-orang Tesalonika bahwa ia berdoa memohon kesempatan untuk kembali dan menyelesaikan pengajaran yang ia mulai ketika mereka masih berada di Tesalonika.</w:t>
      </w:r>
    </w:p>
    <w:p>
      <w:pPr/>
      <w:r>
        <w:rPr>
          <w:lang w:val="id_ID" w:bidi="id_ID"/>
        </w:rPr>
      </w:r>
      <w:r>
        <w:rPr>
          <w:lang w:val="id_ID" w:bidi="id_ID"/>
        </w:rPr>
        <w:t>Hentikan sebentar dramanya. Tanyakan kepada seseorang yang memerankan gereja Tesalonika, "Apa yang Anda rasakan atau pikirkan tentang doa-doa ini?" Anda mungkin mendengar tanggapan seperti:</w:t>
      </w:r>
    </w:p>
    <w:p>
      <w:pPr>
        <w:pStyle w:val="ListBullet"/>
        <w:spacing w:line="240" w:lineRule="auto"/>
        <w:ind w:left="720"/>
      </w:pPr>
      <w:r>
        <w:rPr>
          <w:lang w:val="id_ID" w:bidi="id_ID"/>
        </w:rPr>
      </w:r>
      <w:r>
        <w:rPr>
          <w:lang w:val="id_ID" w:bidi="id_ID"/>
        </w:rPr>
        <w:t>Kami merasa kagum bahwa Paulus juga mengingat dan peduli kepada kami; atau</w:t>
      </w:r>
    </w:p>
    <w:p>
      <w:pPr>
        <w:pStyle w:val="ListBullet"/>
        <w:spacing w:line="240" w:lineRule="auto"/>
        <w:ind w:left="720"/>
      </w:pPr>
      <w:r>
        <w:rPr>
          <w:lang w:val="id_ID" w:bidi="id_ID"/>
        </w:rPr>
      </w:r>
      <w:r>
        <w:rPr>
          <w:lang w:val="id_ID" w:bidi="id_ID"/>
        </w:rPr>
        <w:t>Kami sangat merindukan teman-teman dan guru kami.</w:t>
      </w:r>
    </w:p>
    <w:p>
      <w:pPr/>
      <w:r>
        <w:rPr>
          <w:lang w:val="id_ID" w:bidi="id_ID"/>
        </w:rPr>
      </w:r>
      <w:r>
        <w:rPr>
          <w:lang w:val="id_ID" w:bidi="id_ID"/>
        </w:rPr>
        <w:t>Tanyakan kepada orang yang memerankan Paulus, "Apa yang Anda rasakan terhadap gereja?" Anda mungkin mendengar tanggapan seperti:</w:t>
      </w:r>
    </w:p>
    <w:p>
      <w:pPr>
        <w:pStyle w:val="ListBullet"/>
        <w:spacing w:line="240" w:lineRule="auto"/>
        <w:ind w:left="720"/>
      </w:pPr>
      <w:r>
        <w:rPr>
          <w:lang w:val="id_ID" w:bidi="id_ID"/>
        </w:rPr>
      </w:r>
      <w:r>
        <w:rPr>
          <w:lang w:val="id_ID" w:bidi="id_ID"/>
        </w:rPr>
        <w:t>Saya benar-benar ingin bersama teman-teman saya; atau</w:t>
      </w:r>
    </w:p>
    <w:p>
      <w:pPr>
        <w:pStyle w:val="ListBullet"/>
        <w:spacing w:line="240" w:lineRule="auto"/>
        <w:ind w:left="720"/>
      </w:pPr>
      <w:r>
        <w:rPr>
          <w:lang w:val="id_ID" w:bidi="id_ID"/>
        </w:rPr>
      </w:r>
      <w:r>
        <w:rPr>
          <w:lang w:val="id_ID" w:bidi="id_ID"/>
        </w:rPr>
        <w:t>Saya merasa berkomitmen untuk berdoa kepada Tuhan bagi saudara-saudara saya.</w:t>
      </w:r>
    </w:p>
    <w:p>
      <w:pPr/>
      <w:r>
        <w:rPr>
          <w:lang w:val="id_ID" w:bidi="id_ID"/>
        </w:rPr>
      </w:r>
      <w:r>
        <w:rPr>
          <w:lang w:val="id_ID" w:bidi="id_ID"/>
        </w:rPr>
        <w:t>Lanjutkan dramanya.</w:t>
      </w:r>
    </w:p>
    <w:p>
      <w:pPr/>
      <w:r>
        <w:rPr>
          <w:lang w:val="id_ID" w:bidi="id_ID"/>
        </w:rPr>
      </w:r>
      <w:r>
        <w:rPr>
          <w:lang w:val="id_ID" w:bidi="id_ID"/>
        </w:rPr>
        <w:t>Pada bagian kedua, Paulus berdoa berkat untuk dirinya sendiri dan untuk gereja Tesalonika. Paulus berdoa agar Tuhan akan menuntun Paulus dan rekan-rekannya kembali kepada orang-orang percaya di Tesalonika. Paulus berdoa agar kasih gereja Tesalonika terhadap satu sama lain semakin bertumbuh, sama seperti kasih yang dimiliki Paulus dan rekan-rekannya kepada gereja yang terus bertumbuh. Akhirnya, Paulus berdoa agar kasih ini akan memberikan kehidupan yang murni dan kudus kepada orang-orang percaya. Orang-orang percaya akan siap untuk berdiri di hadapan Tuhan Yesus ketika Ia kembali ke Bumi bersama orang-orang kudus-Nya.</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Tesalonika 3:6–13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Timotius telah pergi ke Tesalonika karena Paulus dan rekan-rekannya khawatir tentang iman orang-orang percaya di sana. Timotius sekarang telah kembali dengan laporannya. Penting untuk diingat bahwa meskipun ada hal-hal sulit yang terjadi di gereja di Tesalonika, namun pada intinya laporan yang dibawa Timotius adalah </w:t>
      </w:r>
      <w:r>
        <w:rPr>
          <w:b/>
          <w:lang w:val="id_ID" w:bidi="id_ID"/>
        </w:rPr>
        <w:t>kabar baik</w:t>
      </w:r>
      <w:r>
        <w:rPr>
          <w:lang w:val="id_ID" w:bidi="id_ID"/>
        </w:rPr>
        <w:t>. Ini adalah kata yang sama yang digunakan Paulus untuk seseorang yang berkhotbah tentang kehidupan Tuhan Yesus dan kerajaan Yesus, tetapi Paulus menggunakannya di sini untuk laporan Timotius tentang kondisi kesehatan gereja. Jika perlu, carilah kabar baik di Glosarium Utama untuk informasi lebih lanjut. Pastikan untuk fokus pada detail kabar baik ini dalam terjemahan Anda.</w:t>
      </w:r>
    </w:p>
    <w:p>
      <w:pPr/>
      <w:r>
        <w:rPr>
          <w:lang w:val="id_ID" w:bidi="id_ID"/>
        </w:rPr>
      </w:r>
      <w:r>
        <w:rPr>
          <w:lang w:val="id_ID" w:bidi="id_ID"/>
        </w:rPr>
        <w:t xml:space="preserve">Laporan Timotius menyebutkan </w:t>
      </w:r>
      <w:r>
        <w:rPr>
          <w:b/>
          <w:lang w:val="id_ID" w:bidi="id_ID"/>
        </w:rPr>
        <w:t>iman</w:t>
      </w:r>
      <w:r>
        <w:rPr>
          <w:lang w:val="id_ID" w:bidi="id_ID"/>
        </w:rPr>
        <w:t xml:space="preserve"> dan kasih orang-orang percaya di Tesalonika. Kemudian, iman orang-orang percaya inilah yang menghibur Paulus. Iman dari gereja Tesalonika adalah kepercayaan mereka kepada Yesus sebagai Kristus, yang mati lalu bangkit dari kematian. Gunakan kata atau frasa yang sama untuk iman seperti yang Anda gunakan pada perikop sebelumnya. Carilah kata iman di Glosarium Utama untuk informasi lebih lanjut.</w:t>
      </w:r>
    </w:p>
    <w:p>
      <w:pPr/>
      <w:r>
        <w:rPr>
          <w:lang w:val="id_ID" w:bidi="id_ID"/>
        </w:rPr>
      </w:r>
      <w:r>
        <w:rPr>
          <w:lang w:val="id_ID" w:bidi="id_ID"/>
        </w:rPr>
        <w:t xml:space="preserve">Ketika Paulus menggambarkan kerinduannya untuk melihat gereja Tesalonika, ia menyebut mereka </w:t>
      </w:r>
      <w:r>
        <w:rPr>
          <w:b/>
          <w:lang w:val="id_ID" w:bidi="id_ID"/>
        </w:rPr>
        <w:t>saudara-saudaranya</w:t>
      </w:r>
      <w:r>
        <w:rPr>
          <w:lang w:val="id_ID" w:bidi="id_ID"/>
        </w:rPr>
        <w:t xml:space="preserve">. Paulus sering menggunakan kata ini untuk orang-orang percaya di gereja. Ini dapat merujuk kepada </w:t>
      </w:r>
      <w:r>
        <w:rPr>
          <w:b/>
          <w:lang w:val="id_ID" w:bidi="id_ID"/>
        </w:rPr>
        <w:t>saudara laki-laki dan perempuan</w:t>
      </w:r>
      <w:r>
        <w:rPr>
          <w:lang w:val="id_ID" w:bidi="id_ID"/>
        </w:rPr>
        <w:t xml:space="preserve">. Kata itu menunjukkan bagaimana Paulus menganggap orang-orang percaya seperti anggota keluarga yang sangat dekat. Gunakan kata atau sebutan yang sama untuk saudara atau saudara dan saudari seperti yang telah Anda pakai pada perikop sebelumnya. </w:t>
      </w:r>
    </w:p>
    <w:p>
      <w:pPr/>
      <w:r>
        <w:rPr>
          <w:lang w:val="id_ID" w:bidi="id_ID"/>
        </w:rPr>
      </w:r>
      <w:r>
        <w:rPr>
          <w:lang w:val="id_ID" w:bidi="id_ID"/>
        </w:rPr>
        <w:t xml:space="preserve">Paulus dan rekan-rekannya penuh sukacita ketika mendengar laporan tentang orang-orang Tesalonika. Paulus bahkan mengatakan bahwa mereka sekarang merasa benar-benar hidup karena mendengar berita ini. Dengan kata lain, Paulus dan rekan-rekannya merasa seperti mereka memiliki kekuatan baru dalam kehidupan mereka sendiri karena orang-orang Tesalonika berdiri teguh dalam iman. Paulus mengatakan, khususnya karena mereka berdiri teguh dalam </w:t>
      </w:r>
      <w:r>
        <w:rPr>
          <w:b/>
          <w:lang w:val="id_ID" w:bidi="id_ID"/>
        </w:rPr>
        <w:t>Tuhan</w:t>
      </w:r>
      <w:r>
        <w:rPr>
          <w:lang w:val="id_ID" w:bidi="id_ID"/>
        </w:rPr>
        <w:t xml:space="preserve">, atau tuan. Gunakan kata atau frasa yang sama untuk Tuhan seperti yang Anda gunakan pada perikop sebelumnya, dan ingatlah bahwa Tuhan terdapat di Glosarium Utama. </w:t>
      </w:r>
    </w:p>
    <w:p>
      <w:pPr/>
      <w:r>
        <w:rPr>
          <w:lang w:val="id_ID" w:bidi="id_ID"/>
        </w:rPr>
      </w:r>
      <w:r>
        <w:rPr>
          <w:lang w:val="id_ID" w:bidi="id_ID"/>
        </w:rPr>
        <w:t xml:space="preserve">Setelah ini, Paulus kemudian mengucapkan </w:t>
      </w:r>
      <w:r>
        <w:rPr>
          <w:b/>
          <w:lang w:val="id_ID" w:bidi="id_ID"/>
        </w:rPr>
        <w:t>doa</w:t>
      </w:r>
      <w:r>
        <w:rPr>
          <w:lang w:val="id_ID" w:bidi="id_ID"/>
        </w:rPr>
        <w:t xml:space="preserve">. Paulus tidak berdoa langsung kepada Tuhan, tetapi menyatakan doa itu sebagai suatu kerinduan agar Tuhan melakukan sesuatu. Paulus berdoa kepada Tuhan sebagai </w:t>
      </w:r>
      <w:r>
        <w:rPr>
          <w:b/>
          <w:lang w:val="id_ID" w:bidi="id_ID"/>
        </w:rPr>
        <w:t>Bapa kita</w:t>
      </w:r>
      <w:r>
        <w:rPr>
          <w:lang w:val="id_ID" w:bidi="id_ID"/>
        </w:rPr>
        <w:t xml:space="preserve">, dan ia juga berdoa kepada </w:t>
      </w:r>
      <w:r>
        <w:rPr>
          <w:b/>
          <w:lang w:val="id_ID" w:bidi="id_ID"/>
        </w:rPr>
        <w:t>Tuhan kita Yesus</w:t>
      </w:r>
      <w:r>
        <w:rPr>
          <w:lang w:val="id_ID" w:bidi="id_ID"/>
        </w:rPr>
        <w:t>. Untuk kata Bapa dan Tuhan, gunakan kata atau frasa yang sama yang Anda gunakan pada perikop sebelumnya.</w:t>
      </w:r>
    </w:p>
    <w:p>
      <w:pPr/>
      <w:r>
        <w:rPr>
          <w:lang w:val="id_ID" w:bidi="id_ID"/>
        </w:rPr>
      </w:r>
      <w:r>
        <w:rPr>
          <w:lang w:val="id_ID" w:bidi="id_ID"/>
        </w:rPr>
        <w:t xml:space="preserve">Berhenti di sini dan lihat "berdoa" dalam Glosarium Utama untuk informasi lebih lanjut. Kata atau frasa apa yang akan Anda gunakan untuk berdoa? Gunakan kata yang sama untuk berdoa seperti yang Anda pakai pada perikop sebelumnya. Hentikan sebentar rekaman ini di sini. </w:t>
      </w:r>
    </w:p>
    <w:p>
      <w:pPr/>
      <w:r>
        <w:rPr>
          <w:lang w:val="id_ID" w:bidi="id_ID"/>
        </w:rPr>
      </w:r>
      <w:r>
        <w:rPr>
          <w:lang w:val="id_ID" w:bidi="id_ID"/>
        </w:rPr>
        <w:t xml:space="preserve">Paulus berdoa agar Tuhan membawa Paulus dan rekan-rekannya kepada orang-orang Tesalonika. Paulus juga ingin Tuhan membuat orang-orang percaya bertumbuh dalam mengasihi satu sama lain dan semakin menaati Tuhan. Paulus meminta Tuhan untuk membuat hati orang-orang </w:t>
      </w:r>
      <w:r>
        <w:rPr>
          <w:b/>
          <w:lang w:val="id_ID" w:bidi="id_ID"/>
        </w:rPr>
        <w:t>percaya</w:t>
      </w:r>
      <w:r>
        <w:rPr>
          <w:lang w:val="id_ID" w:bidi="id_ID"/>
        </w:rPr>
        <w:t xml:space="preserve"> menjadi teguh agar mereka siap untuk Yesus ketika Yesus datang kembali. Yesus dan banyak nabi dari Perjanjian Lama menceritakan tentang suatu hari ketika Tuhan akan datang untuk menyelamatkan umat-Nya dan menghakimi musuh-musuh-Nya. Bagi Paulus, hati mengendalikan keputusan dan emosi seseorang. Seseorang yang hatinya teguh memiliki keberanian dan keyakinan atas apa yang mereka percayai. Gunakan kata yang sama untuk hati seperti yang telah Anda gunakan di perikop sebelumnya, dan ingatlah bahwa hati ada dalam Glosarium Utama. </w:t>
      </w:r>
    </w:p>
    <w:p>
      <w:pPr/>
      <w:r>
        <w:rPr>
          <w:lang w:val="id_ID" w:bidi="id_ID"/>
        </w:rPr>
      </w:r>
      <w:r>
        <w:rPr>
          <w:lang w:val="id_ID" w:bidi="id_ID"/>
        </w:rPr>
        <w:t xml:space="preserve">Tuhan akan membuat orang-orang percaya menjadi </w:t>
      </w:r>
      <w:r>
        <w:rPr>
          <w:b/>
          <w:lang w:val="id_ID" w:bidi="id_ID"/>
        </w:rPr>
        <w:t>kudus</w:t>
      </w:r>
      <w:r>
        <w:rPr>
          <w:lang w:val="id_ID" w:bidi="id_ID"/>
        </w:rPr>
        <w:t xml:space="preserve">, atau dikhususkan bagi diri-Nya sendiri, dan </w:t>
      </w:r>
      <w:r>
        <w:rPr>
          <w:b/>
          <w:lang w:val="id_ID" w:bidi="id_ID"/>
        </w:rPr>
        <w:t>tidak bercela</w:t>
      </w:r>
      <w:r>
        <w:rPr>
          <w:lang w:val="id_ID" w:bidi="id_ID"/>
        </w:rPr>
        <w:t xml:space="preserve">, atau tidak bersalah atas kesalahan apa pun. Pada hari itu, Tuhan Yesus akan kembali ke Bumi dari surga, dan umat-Nya, atau tentara surgawi yang besar, akan datang bersama-Nya. Paulus menyebut tentara surgawi ini sebagai </w:t>
      </w:r>
      <w:r>
        <w:rPr>
          <w:b/>
          <w:lang w:val="id_ID" w:bidi="id_ID"/>
        </w:rPr>
        <w:t xml:space="preserve">yang kudus </w:t>
      </w:r>
      <w:r>
        <w:rPr>
          <w:lang w:val="id_ID" w:bidi="id_ID"/>
        </w:rPr>
        <w:t xml:space="preserve"> dari Tuhan, atau </w:t>
      </w:r>
      <w:r>
        <w:rPr>
          <w:b/>
          <w:lang w:val="id_ID" w:bidi="id_ID"/>
        </w:rPr>
        <w:t>orang kudus</w:t>
      </w:r>
      <w:r>
        <w:rPr>
          <w:lang w:val="id_ID" w:bidi="id_ID"/>
        </w:rPr>
        <w:t>. Kadang-kadang yang kudus ini adalah malaikat-malaikat kudus Tuhan. Kadang-kadang mereka adalah orang-orang kudus Tuhan, yang adalah umat Yesus yang kudus. Dalam surat Paulus kepada orang-orang Tesalonika, bisa jadi Paulus sedang mengingat ajaran Perjanjian Lama, dan memikirkan makhluk surgawi seperti malaikat. Namun, yang paling penting adalah mengingat bahwa mereka yang datang bersama Tuhan Yesus adalah kudus, atau dikhususkan terutama bagi Tuhan. Misalnya, kita mungkin menyebut mereka tentara kudus Tuhan, atau para pengikut-Nya yang kudus.</w:t>
      </w:r>
    </w:p>
    <w:p>
      <w:pPr/>
      <w:r>
        <w:rPr>
          <w:lang w:val="id_ID" w:bidi="id_ID"/>
        </w:rPr>
      </w:r>
      <w:r>
        <w:rPr>
          <w:lang w:val="id_ID" w:bidi="id_ID"/>
        </w:rPr>
        <w:t>Berhenti di sini dan diskusikan dalam kelompok bagaimana Anda akan membicarakan tentang orang-orang Tesalonika yang kudus dan tidak bercacat, dan Tuhan Yesus yang datang bersama orang-orang kudus-Nya. Untuk informasi lebih lanjut tentang kudus, orang kudus, dan tidak bercacat, lihat Glosarium Utama.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satu versi audio dari perikop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perikop ini, sebagai satu kelompok, dalam bahasa Anda sendiri.</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tersebut dan berhenti sebentar. Lakukan ini sampai kelompok itu telah menceritakan kembali seluruh perikop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perikop tersebut setidaknya satu kali tanpa interupsi. Seorang anggota kelompok dapat menggunakan benda apa saja, gerakan, atau papan cerita untuk membantu mereka mengingat perikop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perikop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4:1–8</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4:1–8 dan renungkan di dalam hati Anda. </w:t>
      </w:r>
    </w:p>
    <w:p>
      <w:pPr/>
      <w:r>
        <w:rPr>
          <w:lang w:val="id_ID" w:bidi="id_ID"/>
        </w:rPr>
      </w:r>
      <w:r>
        <w:rPr>
          <w:lang w:val="id_ID" w:bidi="id_ID"/>
        </w:rPr>
        <w:t xml:space="preserve">Jika memungkinkan, dengarkan rekaman suara dari 1 Tesalonika 4:1–18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4:1–8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Paulus sedang menyelesaikan bagian suratnya yang panjang kepada orang-orang Tesalonika. Paulus telah mengatakan kepada orang-orang Tesalonika betapa ia mengasihi mereka karena mereka memiliki iman yang teguh kepada Yesus dan kasih yang kuat satu sama lain. Namun, Paulus ingin mengatakan kepada orang-orang Tesalonika bahwa mereka perlu memiliki kehidupan yang kudus. Orang-orang Tesalonika harus benar-benar taat pada semua perintah Allah. Bagian berikut dari surat Paulus memberi tahu kita bahwa Paulus yakin bahwa orang-orang percaya ingin memiliki kehidupan yang menunjukkan kasih kepada Allah. Pada saat yang sama, Paulus ingin memastikan bahwa orang-orang Tesalonika harus mengasihi satu sama lain dengan cara yang kudus dan pantas, sebagaimana seharusnya di antara orang-orang percaya.</w:t>
      </w:r>
    </w:p>
    <w:p>
      <w:pPr/>
      <w:r>
        <w:rPr>
          <w:lang w:val="id_ID" w:bidi="id_ID"/>
        </w:rPr>
      </w:r>
      <w:r>
        <w:rPr>
          <w:lang w:val="id_ID" w:bidi="id_ID"/>
        </w:rPr>
        <w:t>Selama Paulus dan Silas tinggal di Tesalonika, mereka mengajar orang-orang percaya bagaimana menjalani kehidupan yang menyenangkan Allah. Paulus mengingatkan orang-orang percaya tentang ajaran-ajaran ini di sini. Paulus mengatakan kepada orang-orang percaya untuk hidup dengan cara yang menyenangkan hati Allah. Pada zaman kuno, murid-murid belajar dari para guru mereka dengan berjalan bersama mereka ketika para guru melakukan perjalanan dari kota ke kota. Ketika mereka berjalan bersama-sama, para siswa belajar bagaimana hidup dan berperilaku seperti guru mereka. Dengan cara yang sama, Paulus mendesak orang-orang percaya untuk berjalan di jalan Allah, atau hidup dan berperilaku seperti Allah.</w:t>
      </w:r>
    </w:p>
    <w:p>
      <w:pPr/>
      <w:r>
        <w:rPr>
          <w:lang w:val="id_ID" w:bidi="id_ID"/>
        </w:rPr>
      </w:r>
      <w:r>
        <w:rPr>
          <w:lang w:val="id_ID" w:bidi="id_ID"/>
        </w:rPr>
        <w:t>Bahkan, Paulus mengatakan kepada orang-orang percaya bahwa mereka sudah berjalan di jalan Allah, dan Paulus ingin mereka melakukannya dengan lebih sungguh-sungguh. Paulus mengingatkan orang-orang percaya bahwa otoritas pengajaran Paulus berasal dari Yesus sendiri. Ingatlah bahwa setelah Paulus percaya kepada kabar baik itu, Tuhan Yesuslah yang mengutus Paulus untuk mengajar gereja-gereja dan membimbing mereka dalam jalan Yesus.</w:t>
      </w:r>
    </w:p>
    <w:p>
      <w:pPr/>
      <w:r>
        <w:rPr>
          <w:lang w:val="id_ID" w:bidi="id_ID"/>
        </w:rPr>
      </w:r>
      <w:r>
        <w:rPr>
          <w:lang w:val="id_ID" w:bidi="id_ID"/>
        </w:rPr>
        <w:t>Berhenti dan diskusikan pertanyaan berikut satu sama lain: Bagaimana para guru dalam komunitas Anda menyampaikan pelajaran dan instruksi penting kepada siswa-siswi mereka? Hentikan sebentar rekaman di sini.</w:t>
      </w:r>
    </w:p>
    <w:p>
      <w:pPr/>
      <w:r>
        <w:rPr>
          <w:lang w:val="id_ID" w:bidi="id_ID"/>
        </w:rPr>
      </w:r>
      <w:r>
        <w:rPr>
          <w:lang w:val="id_ID" w:bidi="id_ID"/>
        </w:rPr>
        <w:t>Allah ingin orang-orang yang benar-benar berbakti kepada-Nya. Bahkan sebelum Yesus datang, Allah menyebut umat-Nya sebagai umat yang kudus. Allah memerintahkan dan ingin umat-Nya menjadi kudus, sama seperti Allah sendiri kudus. Ketika seseorang kudus, mereka melakukan banyak hal, tetapi di sini, Paulus mengatakan bahwa mereka harus menjauh dari keinginan dan tindakan seksual yang berdosa. Dengan kata lain, Allah menciptakan seks untuk menjadi karunia persatuan seksual yang dibagikan suami dan istri satu sama lain dalam kasih. Setiap kegiatan seksual yang terjadi di luar pernikahan yang penuh kasih adalah dosa.</w:t>
      </w:r>
    </w:p>
    <w:p>
      <w:pPr/>
      <w:r>
        <w:rPr>
          <w:lang w:val="id_ID" w:bidi="id_ID"/>
        </w:rPr>
      </w:r>
      <w:r>
        <w:rPr>
          <w:lang w:val="id_ID" w:bidi="id_ID"/>
        </w:rPr>
        <w:t>Berhenti dan diskusikan pertanyaan berikut: Dalam budaya Anda, apa saja cara yang pantas dan terhormat ketika laki-laki dan perempuan menunjukkan kasih atau kehormatan satu sama lain? Hentikan sebentar rekaman di sini.</w:t>
      </w:r>
    </w:p>
    <w:p>
      <w:pPr/>
      <w:r>
        <w:rPr>
          <w:lang w:val="id_ID" w:bidi="id_ID"/>
        </w:rPr>
      </w:r>
      <w:r>
        <w:rPr>
          <w:lang w:val="id_ID" w:bidi="id_ID"/>
        </w:rPr>
        <w:t>Adalah perintah Allah bahwa orang-orang percaya memiliki pengendalian diri atas tubuh mereka. Kata yang digunakan Paulus di sini bukan kata normal untuk "tubuh" tetapi berarti "benda," atau "wadah." Paulus mungkin menggunakan kata ini sebagai cara untuk berbicara dengan kehormatan tentang bagaimana orang-orang percaya harus mengendalikan bagian-bagian seksual dari tubuh mereka.</w:t>
      </w:r>
    </w:p>
    <w:p>
      <w:pPr/>
      <w:r>
        <w:rPr>
          <w:lang w:val="id_ID" w:bidi="id_ID"/>
        </w:rPr>
      </w:r>
      <w:r>
        <w:rPr>
          <w:lang w:val="id_ID" w:bidi="id_ID"/>
        </w:rPr>
        <w:t>Paulus mengatakan kepada orang-orang Tesalonika untuk tidak mengikuti keinginan dosa mereka seperti yang dilakukan orang-orang bukan Yahudi. Orang Yahudi yang bukan pengikut Yesus masih tahu siapa Allah dan bagaimana Allah ingin mereka hidup, karena Allah telah mengungkapkannya kepada orang-orang Yahudi dalam hukum Musa. Namun, kebanyakan orang bukan Yahudi, atau non-Yahudi, tidak mengenal Allah atau hukum-hukum Allah. Pada saat itu, budaya orang bukan Yahudi memiliki reputasi yang buruk karena dosa seksual yang mengerikan. Banyak orang bukan Yahudi bahkan mendorong orang-orang untuk memuaskan semua keinginan seksual mereka, apa pun keinginan itu. Paulus tidak ingin kasih orang-orang Tesalonika berubah menjadi perilaku dosa. Jadi Paulus mengatakan bahwa orang-orang percaya tidak boleh merugikan saudara atau saudari mereka karena dosa seksual. Paulus memberi tahu mereka bahwa Allah akan marah dan akan menghukum perilaku semacam ini dengan adil.</w:t>
      </w:r>
    </w:p>
    <w:p>
      <w:pPr/>
      <w:r>
        <w:rPr>
          <w:lang w:val="id_ID" w:bidi="id_ID"/>
        </w:rPr>
      </w:r>
      <w:r>
        <w:rPr>
          <w:lang w:val="id_ID" w:bidi="id_ID"/>
        </w:rPr>
        <w:t xml:space="preserve">Berhenti dan diskusikan hal berikut: Ceritakan sebuah kisah saat seseorang di komunitas Anda berbuat salah kepada orang lain di komunitas tersebut. Apa yang terjadi? Demikian pula, ceritakan sebuah kisah tentang ketika seseorang menghukum orang lain karena suatu kejahatan. Kata-kata apa yang Anda gunakan untuk menyampaikan bahwa orang yang menghukum pelaku kesalahan itu marah? Hentikan sebentar rekaman ini di sini. </w:t>
      </w:r>
    </w:p>
    <w:p>
      <w:pPr/>
      <w:r>
        <w:rPr>
          <w:lang w:val="id_ID" w:bidi="id_ID"/>
        </w:rPr>
      </w:r>
      <w:r>
        <w:rPr>
          <w:lang w:val="id_ID" w:bidi="id_ID"/>
        </w:rPr>
        <w:t>Paulus mengatakan bahwa ia telah mengajarkan hal-hal ini sebelumnya, ketika Paulus dan Silas masih bersama-bersama dengan jemaat. Paulus mengingatkan orang-orang percaya sekali lagi bahwa Allah ingin mereka memiliki kehidupan yang kudus. Yesus dan semua murid-Nya mengajar bahwa orang-orang percaya harus memiliki kehidupan yang benar-benar berbakti kepada Allah. Ketika kita mengasihi satu sama lain dengan benar dan menjalani kehidupan yang kudus, kita menunjukkan bahwa kita adalah milik Allah. Setiap orang yang tidak mengikuti instruksi ini sama sekali bukan hanya menolak ajaran Paulus, melainkan menolak perintah Allah.</w:t>
      </w:r>
    </w:p>
    <w:p>
      <w:pPr/>
      <w:r>
        <w:rPr>
          <w:lang w:val="id_ID" w:bidi="id_ID"/>
        </w:rPr>
      </w:r>
      <w:r>
        <w:rPr>
          <w:lang w:val="id_ID" w:bidi="id_ID"/>
        </w:rPr>
        <w:t>Berhenti di sini untuk berdoa secara berkelompok. Dosa seksual di dalam jemaat dapat merugikan banyak orang, tetapi yang paling utama, ketika orang-orang berbuat dosa seksual, mereka menolak Allah. Allah sangat mengasihi umat-Nya, dan Allah adalah Bapa yang ingin melindungi anak-anak-Nya. Kemarahan Allah sangat besar terhadap siapa saja yang ingin menyakiti anak-anak-Nya. Berdoalah untuk kehidupan yang kudus di antara orang-orang percaya, dan berdoalah untuk kesembuhan dari dosa masa lalu.</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4:1–8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memvisualisasikan perikop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mendesak orang-orang Kristen di Tesalonika untuk semakin bertumbuh sebagai pengikut Yesus, seperti yang diajarkan Paulus untuk mereka lakukan. </w:t>
      </w:r>
    </w:p>
    <w:p>
      <w:pPr/>
      <w:r>
        <w:rPr>
          <w:lang w:val="id_ID" w:bidi="id_ID"/>
        </w:rPr>
      </w:r>
      <w:r>
        <w:rPr>
          <w:b/>
          <w:lang w:val="id_ID" w:bidi="id_ID"/>
        </w:rPr>
        <w:t>Pada bagian kedua:</w:t>
      </w:r>
      <w:r>
        <w:rPr>
          <w:lang w:val="id_ID" w:bidi="id_ID"/>
        </w:rPr>
        <w:t xml:space="preserve"> Tuhan menginginkan kehidupan yang kudus dari orang-orang Kristen di Tesalonika. Secara khusus, Tuhan ingin orang-orang percaya menjauhi semua dosa seksual.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kerjanya </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 xml:space="preserve">Tuhan Yesus </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 xml:space="preserve">Sebagai kelompok, perhatikan bagian-bagian ini dari latar belakang perikop tersebut: </w:t>
      </w:r>
    </w:p>
    <w:p>
      <w:pPr/>
      <w:r>
        <w:rPr>
          <w:lang w:val="id_ID" w:bidi="id_ID"/>
        </w:rPr>
      </w:r>
      <w:r>
        <w:rPr>
          <w:lang w:val="id_ID" w:bidi="id_ID"/>
        </w:rPr>
        <w:t xml:space="preserve">Anda akan ingat bahwa sebelum bagian ini dari surat Paulus, Paulus telah mengatakan kepada orang-orang percaya di gereja Tesalonika betapa besar kasihnya kepada mereka. Timotius telah kembali dengan sebuah laporan yang baik tentang kehidupan mereka dan bagaimana mereka mengikut Yesus. Tetapi orang-orang percaya tersebut juga memiliki beberapa pertanyaan. Paulus akan menjawab pertanyaan-pertanyaan ini, tetapi sebelumnya ia ingin memberikan beberapa instruksi terakhir untuk membantu orang-orang percaya menjadi pengikut Yesus yang lebih baik. Jadi Paulus mengatakan kepada orang-orang percaya bahwa ada satu hal lagi yang sangat penting yang ingin ia bicarakan sebelum ia menjawab pertanyaan mereka. </w:t>
      </w:r>
    </w:p>
    <w:p>
      <w:pPr/>
      <w:r>
        <w:rPr>
          <w:lang w:val="id_ID" w:bidi="id_ID"/>
        </w:rPr>
      </w:r>
      <w:r>
        <w:rPr>
          <w:lang w:val="id_ID" w:bidi="id_ID"/>
        </w:rPr>
        <w:t>Diskusikan pertanyaan berikut: Bagaimana Anda mengatakan kepada seseorang bahwa ada satu hal lagi yang sangat penting yang perlu Anda diskusikan sebelum Anda melanjutkan ke topik berikutnya? Hentikan sebentar rekaman di sini.</w:t>
      </w:r>
    </w:p>
    <w:p>
      <w:pPr/>
      <w:r>
        <w:rPr>
          <w:lang w:val="id_ID" w:bidi="id_ID"/>
        </w:rPr>
      </w:r>
      <w:r>
        <w:rPr>
          <w:lang w:val="id_ID" w:bidi="id_ID"/>
        </w:rPr>
        <w:t xml:space="preserve">Sekarang, ketika Paulus mulai memberikan beberapa instruksi kepada mereka, Paulus berbicara dengan keras kepada orang-orang percaya di Tesalonika. Paulus ingin agar orang-orang percaya menjalani kehidupan yang menyenangkan hati Allah. Ini adalah sesuatu yang telah diajarkan Paulus kepada orang-orang percaya sebelumnya, dan ia tahu bahwa mereka sedang melakukannya. Namun, Paulus meminta mereka dan mendesak mereka untuk hidup seperti ini. Paulus bahkan mengatakan bahwa orang-orang percaya harus melakukan ini di dalam Tuhan Yesus. Dengan kata lain, permintaan Paulus datang dengan otoritas dari Tuhan Yesus. </w:t>
      </w:r>
    </w:p>
    <w:p>
      <w:pPr/>
      <w:r>
        <w:rPr>
          <w:lang w:val="id_ID" w:bidi="id_ID"/>
        </w:rPr>
      </w:r>
      <w:r>
        <w:rPr>
          <w:lang w:val="id_ID" w:bidi="id_ID"/>
        </w:rPr>
        <w:t>Diskusikan pertanyaan berikut: Bagaimana Anda berbicara dengan tegas satu sama lain ketika Anda ingin masing-masing untuk melakukan hal yang benar? Bagaimana Anda menunjukkan bahwa Anda memiliki otoritas dari orang lain untuk mengatakan hal-hal itu? Hentikan sebentar rekaman di sini.</w:t>
      </w:r>
    </w:p>
    <w:p>
      <w:pPr/>
      <w:r>
        <w:rPr>
          <w:lang w:val="id_ID" w:bidi="id_ID"/>
        </w:rPr>
      </w:r>
      <w:r>
        <w:rPr>
          <w:lang w:val="id_ID" w:bidi="id_ID"/>
        </w:rPr>
        <w:t xml:space="preserve">Selanjutnya, pada bagian kedua, Paulus mengingatkan gereja bahwa Tuhan ingin mereka memiliki kehidupan yang kudus. Paulus mengatakan bahwa ini adalah kehendak Tuhan. Sementara kehidupan yang kudus mencakup banyak hal penting, Paulus berbicara di sini tentang kemurnian seksual dari orang-orang Tesalonika. Paulus mengatakan bahwa kekudusan dalam perilaku seksual kita mencakup tiga tindakan. Pertama, orang-orang Tesalonika harus menjauhi semua dosa seksual. Kedua, orang-orang Tesalonika harus memiliki pengendalian diri atas tubuh mereka. Ketiga, orang-orang Tesalonika tidak boleh berbuat dosa terhadap orang percaya lainnya melalui hubungan seksual. Orang-orang Tesalonika harus memiliki kehidupan yang kudus yang saling menghormati. Orang-orang Tesalonika tidak boleh mengikuti hasrat seksual mereka yang liar dan tidak terkendali. Kurangnya pengendalian ini adalah cara orang-orang bukan Yahudi yang tidak percaya berperilaku. Orang-orang percaya harus berbeda dari mereka yang tidak mengenal Tuhan. </w:t>
      </w:r>
    </w:p>
    <w:p>
      <w:pPr/>
      <w:r>
        <w:rPr>
          <w:lang w:val="id_ID" w:bidi="id_ID"/>
        </w:rPr>
      </w:r>
      <w:r>
        <w:rPr>
          <w:lang w:val="id_ID" w:bidi="id_ID"/>
        </w:rPr>
        <w:t xml:space="preserve">Diskusikan pertanyaan berikut: Kata apa saja yang Anda gunakan untuk menunjukkan perbedaan antara seseorang yang memiliki pengendalian diri atas diri mereka sendiri dan seseorang yang tidak, terutama yang berkaitan dengan kemurnian seksual dan dosa seksual? Dapatkah Anda menggunakan kata-kata itu di sini? Hentikan audio sejenak. </w:t>
      </w:r>
    </w:p>
    <w:p>
      <w:pPr/>
      <w:r>
        <w:rPr>
          <w:lang w:val="id_ID" w:bidi="id_ID"/>
        </w:rPr>
      </w:r>
      <w:r>
        <w:rPr>
          <w:lang w:val="id_ID" w:bidi="id_ID"/>
        </w:rPr>
        <w:t xml:space="preserve">Ketika Paulus mengatakan kepada orang-orang Tesalonika bahwa mereka tidak boleh berbuat dosa terhadap orang percaya lainnya melalui hubungan seksual, Paulus bermaksud bahwa orang-orang Tesalonika tidak boleh saling menyakiti atau mengambil keuntungan satu sama lain dengan cara seksual. Paulus mengingatkan orang-orang Tesalonika bahwa Tuhan akan menghukum mereka yang berbuat dosa dengan cara ini. Semua instruksi ini sudah pernah didengar oleh orang-orang Tesalonika. Bahkan ketika Paulus berada bersama mereka di Tesalonika, Paulus dan rekan-rekan kerjanya telah memberikan peringatan yang kuat kepada orang-orang percaya tentang dosa seksual jenis ini. </w:t>
      </w:r>
    </w:p>
    <w:p>
      <w:pPr/>
      <w:r>
        <w:rPr>
          <w:lang w:val="id_ID" w:bidi="id_ID"/>
        </w:rPr>
      </w:r>
      <w:r>
        <w:rPr>
          <w:lang w:val="id_ID" w:bidi="id_ID"/>
        </w:rPr>
        <w:t xml:space="preserve">Paulus merangkum semua pengajaran ini dengan mengatakan bahwa Tuhan sendiri telah mengatakan kepada gereja Tesalonika untuk menjalani kehidupan yang kudus dan bukan kehidupan yang najis atau tidak murni. Paulus mengatakan ini untuk menekankan otoritas dari perintah-perintah ini. Paulus mengatakan bahwa siapa pun yang menolak instruksi ini menolak Tuhan sendiri. Instruksi ini berasal dari Tuhan, jadi ini adalah alasan sebenarnya bahwa setiap orang yang menolak instruksi itu pada dasarnya menolak Tuhan. Tuhan sendiri adalah kudus, dan Tuhan menempatkan Roh Kudus-Nya ke dalam mereka yang ingin mengikut Yesus dan menyenangkan Yesus. </w:t>
      </w:r>
    </w:p>
    <w:p>
      <w:pPr/>
      <w:r>
        <w:rPr>
          <w:lang w:val="id_ID" w:bidi="id_ID"/>
        </w:rPr>
      </w:r>
      <w:r>
        <w:rPr>
          <w:lang w:val="id_ID" w:bidi="id_ID"/>
        </w:rPr>
        <w:t>Diskusikan pertanyaan berikut: Apa saja cara untuk mengatakan bahwa satu hal adalah alasan sebenarnya atau penyebab untuk hal kedua yang datang setelah itu? Misalnya, "Badai sangat buruk kemarin. Ini adalah alasan sebenarnya bahwa kerusakan itu sangat besar hari ini." Hentikan sebentar rekaman di sini.</w:t>
      </w:r>
    </w:p>
    <w:p>
      <w:pPr/>
      <w:r>
        <w:rPr>
          <w:lang w:val="id_ID" w:bidi="id_ID"/>
        </w:rPr>
      </w:r>
      <w:r>
        <w:rPr>
          <w:lang w:val="id_ID" w:bidi="id_ID"/>
        </w:rPr>
        <w:t xml:space="preserve">Sekarang, kelompok membuat papan cerita, menggambar atau menggunakan benda-benda untuk memvisualisasikan perikop ini dan peristiwa yang ada di dalamnya.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4:1–8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perikop tersebut.</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kerjanya </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 xml:space="preserve">Tuhan Yesus </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 xml:space="preserve">Pada bagian pertama dari perikop ini, Paulus memulai bagian terakhir dari surat yang berisi dorongan umum sebelum beralih ke masalah-masalah khusus. Paulus dan rekan-rekan kerjanya sangat meminta saudara dan saudari di Tesalonika untuk menjalani kehidupan yang menyenangkan Tuhan, tetapi Paulus juga mengatakan bahwa banyak orang percaya sudah melakukan hal ini. Paulus mengingatkan orang-orang percaya bahwa ketika mereka bersama-sama, Paulus dan rekan-rekan kerjanya memberikan petunjuk yang sama ini. </w:t>
      </w:r>
    </w:p>
    <w:p>
      <w:pPr/>
      <w:r>
        <w:rPr>
          <w:lang w:val="id_ID" w:bidi="id_ID"/>
        </w:rPr>
      </w:r>
      <w:r>
        <w:rPr>
          <w:lang w:val="id_ID" w:bidi="id_ID"/>
        </w:rPr>
        <w:t>Hentikan sebentar dramanya. Tanyakan kepada orang yang berperan sebagai Paulus, "Bagaimana perasaan Anda menulis surat ini kepada orang-orang Tesalonika?" Saudara mungkin mendengar:</w:t>
      </w:r>
    </w:p>
    <w:p>
      <w:pPr>
        <w:pStyle w:val="ListBullet"/>
        <w:spacing w:line="240" w:lineRule="auto"/>
        <w:ind w:left="720"/>
      </w:pPr>
      <w:r>
        <w:rPr>
          <w:lang w:val="id_ID" w:bidi="id_ID"/>
        </w:rPr>
      </w:r>
      <w:r>
        <w:rPr>
          <w:lang w:val="id_ID" w:bidi="id_ID"/>
        </w:rPr>
        <w:t>Saya mengasihi orang-orang Tesalonika seperti seorang ayah atau guru; atau</w:t>
      </w:r>
    </w:p>
    <w:p>
      <w:pPr>
        <w:pStyle w:val="ListBullet"/>
        <w:spacing w:line="240" w:lineRule="auto"/>
        <w:ind w:left="720"/>
      </w:pPr>
      <w:r>
        <w:rPr>
          <w:lang w:val="id_ID" w:bidi="id_ID"/>
        </w:rPr>
      </w:r>
      <w:r>
        <w:rPr>
          <w:lang w:val="id_ID" w:bidi="id_ID"/>
        </w:rPr>
        <w:t>Aku bangga akan orang-orang Tesalonika karena ketaatan mereka, tetapi Aku juga khawatir pada saat yang sama.</w:t>
      </w:r>
    </w:p>
    <w:p>
      <w:pPr/>
      <w:r>
        <w:rPr>
          <w:lang w:val="id_ID" w:bidi="id_ID"/>
        </w:rPr>
      </w:r>
      <w:r>
        <w:rPr>
          <w:lang w:val="id_ID" w:bidi="id_ID"/>
        </w:rPr>
        <w:t>Tanyakan kepada orang-orang yang berperan sebagai orang-orang Tesalonika, "Apa yang kamu pikirkan ketika kamu menerima petunjuk-petunjuk ini?" Saudara mungkin mendengar:</w:t>
      </w:r>
    </w:p>
    <w:p>
      <w:pPr>
        <w:pStyle w:val="ListBullet"/>
        <w:spacing w:line="240" w:lineRule="auto"/>
        <w:ind w:left="720"/>
      </w:pPr>
      <w:r>
        <w:rPr>
          <w:lang w:val="id_ID" w:bidi="id_ID"/>
        </w:rPr>
      </w:r>
      <w:r>
        <w:rPr>
          <w:lang w:val="id_ID" w:bidi="id_ID"/>
        </w:rPr>
        <w:t>Saya mengingat waktu Paulus bersama kami. Saya mengingat apa yang diajarkan Paulus; atau</w:t>
      </w:r>
    </w:p>
    <w:p>
      <w:pPr>
        <w:pStyle w:val="ListBullet"/>
        <w:spacing w:line="240" w:lineRule="auto"/>
        <w:ind w:left="720"/>
      </w:pPr>
      <w:r>
        <w:rPr>
          <w:lang w:val="id_ID" w:bidi="id_ID"/>
        </w:rPr>
      </w:r>
      <w:r>
        <w:rPr>
          <w:lang w:val="id_ID" w:bidi="id_ID"/>
        </w:rPr>
        <w:t>Aku bertanya-tanya apa yang akan dikatakan Paulus kepada kita karena ia baru saja berbicara dengan sangat tegas.</w:t>
      </w:r>
    </w:p>
    <w:p>
      <w:pPr/>
      <w:r>
        <w:rPr>
          <w:lang w:val="id_ID" w:bidi="id_ID"/>
        </w:rPr>
      </w:r>
      <w:r>
        <w:rPr>
          <w:lang w:val="id_ID" w:bidi="id_ID"/>
        </w:rPr>
        <w:t>Lanjutkan dramanya.</w:t>
      </w:r>
    </w:p>
    <w:p>
      <w:pPr/>
      <w:r>
        <w:rPr>
          <w:lang w:val="id_ID" w:bidi="id_ID"/>
        </w:rPr>
      </w:r>
      <w:r>
        <w:rPr>
          <w:lang w:val="id_ID" w:bidi="id_ID"/>
        </w:rPr>
        <w:t>Pada bagian kedua surat itu, Paulus mengatakan kepada orang-orang Tesalonika bahwa keinginan Allah bagi mereka adalah bahwa mereka memiliki kehidupan yang kudus. Paulus mengatakan kepada orang-orang Tesalonika untuk menjauhi dosa seksual, mengendalikan tubuh mereka, dan tidak berbuat dosa terhadap saudara atau saudari mereka dalam hal-hal ini. Paulus mengingatkan orang-orang Tesalonika bahwa Tuhan akan menghukum mereka yang tidak menaati hal-hal ini. Sekali lagi, Paulus mengatakan bahwa Paulus dan rekan-rekan kerjanya telah memperingatkan orang-orang percaya tentang hal ini sebelumnya.</w:t>
      </w:r>
    </w:p>
    <w:p>
      <w:pPr/>
      <w:r>
        <w:rPr>
          <w:lang w:val="id_ID" w:bidi="id_ID"/>
        </w:rPr>
      </w:r>
      <w:r>
        <w:rPr>
          <w:lang w:val="id_ID" w:bidi="id_ID"/>
        </w:rPr>
        <w:t>Hentikan sebentar dramanya. Tanyakan kepada orang-orang Tesalonika, "Bagaimana perasaan Anda, atau apa yang Anda pikirkan, tentang apa yang telah Tuhan katakan kepada Anda?" Saudara mungkin mendengar:</w:t>
      </w:r>
    </w:p>
    <w:p>
      <w:pPr>
        <w:pStyle w:val="ListBullet"/>
        <w:spacing w:line="240" w:lineRule="auto"/>
        <w:ind w:left="720"/>
      </w:pPr>
      <w:r>
        <w:rPr>
          <w:lang w:val="id_ID" w:bidi="id_ID"/>
        </w:rPr>
      </w:r>
      <w:r>
        <w:rPr>
          <w:lang w:val="id_ID" w:bidi="id_ID"/>
        </w:rPr>
        <w:t>Saya pikir ini pasti perintah yang sangat penting, karena Paulus mengatakan bahwa ini adalah kehendak Tuhan; atau</w:t>
      </w:r>
    </w:p>
    <w:p>
      <w:pPr>
        <w:pStyle w:val="ListBullet"/>
        <w:spacing w:line="240" w:lineRule="auto"/>
        <w:ind w:left="720"/>
      </w:pPr>
      <w:r>
        <w:rPr>
          <w:lang w:val="id_ID" w:bidi="id_ID"/>
        </w:rPr>
      </w:r>
      <w:r>
        <w:rPr>
          <w:lang w:val="id_ID" w:bidi="id_ID"/>
        </w:rPr>
        <w:t>Saya merasa sedikit takut karena Tuhan akan menghukum siapa pun yang tidak melakukan apa yang telah Ia katakan kepada mereka untuk dilakukan; atau</w:t>
      </w:r>
    </w:p>
    <w:p>
      <w:pPr>
        <w:pStyle w:val="ListBullet"/>
        <w:spacing w:line="240" w:lineRule="auto"/>
        <w:ind w:left="720"/>
      </w:pPr>
      <w:r>
        <w:rPr>
          <w:lang w:val="id_ID" w:bidi="id_ID"/>
        </w:rPr>
      </w:r>
      <w:r>
        <w:rPr>
          <w:lang w:val="id_ID" w:bidi="id_ID"/>
        </w:rPr>
        <w:t>Ini benar-benar sulit untuk dilakukan!</w:t>
      </w:r>
    </w:p>
    <w:p>
      <w:pPr/>
      <w:r>
        <w:rPr>
          <w:lang w:val="id_ID" w:bidi="id_ID"/>
        </w:rPr>
      </w:r>
      <w:r>
        <w:rPr>
          <w:lang w:val="id_ID" w:bidi="id_ID"/>
        </w:rPr>
        <w:t>Lanjutkan dramanya.</w:t>
      </w:r>
    </w:p>
    <w:p>
      <w:pPr/>
      <w:r>
        <w:rPr>
          <w:lang w:val="id_ID" w:bidi="id_ID"/>
        </w:rPr>
      </w:r>
      <w:r>
        <w:rPr>
          <w:lang w:val="id_ID" w:bidi="id_ID"/>
        </w:rPr>
        <w:t>Paulus mengakhiri bagian kedua ini dengan menjelaskan bahwa Tuhan akan mendatangkan hukuman ini karena Tuhan telah memerintahkan kita untuk hidup kudus. Dan karena Tuhanlah yang memberikan perintah ini, bukan Paulus, maka siapa pun yang menolak untuk menaatinya, menolak Tuhan. Tuhan sendiri yang memberikan Roh Kudus-Nya sehingga kita dapat menjalani kehidupan yang kudus.</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4:1–8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dan rekan-rekannya baru saja berdoa agar orang-orang Tesalonika mengasihi satu sama lain dan semua orang, karena itu akan membuat mereka kudus dan tidak bercacat di hadapan Allah. Di sini, Paulus dan rekan-rekannya mulai menggambarkan secara detail seperti apa bentuknya. Paulus mengingatkan orang-orang Tesalonika, "</w:t>
      </w:r>
      <w:r>
        <w:rPr>
          <w:b/>
          <w:lang w:val="id_ID" w:bidi="id_ID"/>
        </w:rPr>
        <w:t>saudara-saudarinya</w:t>
      </w:r>
      <w:r>
        <w:rPr>
          <w:lang w:val="id_ID" w:bidi="id_ID"/>
        </w:rPr>
        <w:t xml:space="preserve">," apa yang telah Paulus dan rekan-rekannya perintahkan kepada orang-orang percaya untuk dilakukan dengan otoritas </w:t>
      </w:r>
      <w:r>
        <w:rPr>
          <w:b/>
          <w:lang w:val="id_ID" w:bidi="id_ID"/>
        </w:rPr>
        <w:t>Tuhan</w:t>
      </w:r>
      <w:r>
        <w:rPr>
          <w:lang w:val="id_ID" w:bidi="id_ID"/>
        </w:rPr>
        <w:t xml:space="preserve"> Yesus. Gunakan kata dan frasa yang sama untuk saudara dan saudari, dan untuk Tuhan, atau tuan, seperti yang telah Anda gunakan pada perikop sebelumnya. Tuhan terdapat di Glosarium Utama. </w:t>
      </w:r>
    </w:p>
    <w:p>
      <w:pPr/>
      <w:r>
        <w:rPr>
          <w:lang w:val="id_ID" w:bidi="id_ID"/>
        </w:rPr>
      </w:r>
      <w:r>
        <w:rPr>
          <w:lang w:val="id_ID" w:bidi="id_ID"/>
        </w:rPr>
        <w:t xml:space="preserve">Kemudian Paulus dan rekan-rekannya menunjukkan kepada orang-orang Tesalonika kehendak Allah, dimulai dengan </w:t>
      </w:r>
      <w:r>
        <w:rPr>
          <w:b/>
          <w:lang w:val="id_ID" w:bidi="id_ID"/>
        </w:rPr>
        <w:t>pengudusan</w:t>
      </w:r>
      <w:r>
        <w:rPr>
          <w:lang w:val="id_ID" w:bidi="id_ID"/>
        </w:rPr>
        <w:t xml:space="preserve"> atau </w:t>
      </w:r>
      <w:r>
        <w:rPr>
          <w:b/>
          <w:lang w:val="id_ID" w:bidi="id_ID"/>
        </w:rPr>
        <w:t>kesucian</w:t>
      </w:r>
      <w:r>
        <w:rPr>
          <w:lang w:val="id_ID" w:bidi="id_ID"/>
        </w:rPr>
        <w:t xml:space="preserve"> mereka. Allah menguduskan seseorang ketika Dia membuat orang itu kudus saat mereka menaati Allah. Anda dapat mengatakan bahwa Allah ingin membuat semua orang percaya kudus.</w:t>
      </w:r>
    </w:p>
    <w:p>
      <w:pPr/>
      <w:r>
        <w:rPr>
          <w:lang w:val="id_ID" w:bidi="id_ID"/>
        </w:rPr>
      </w:r>
      <w:r>
        <w:rPr>
          <w:lang w:val="id_ID" w:bidi="id_ID"/>
        </w:rPr>
        <w:t xml:space="preserve">Berhenti di sini dan diskusikan dalam kelompok kata atau frasa apa yang akan Anda gunakan untuk pengudusan atau kekudusan. Lihat istilah pengudusan dan kudus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dan rekan-rekannya melanjutkan dengan berfokus pada area pengudusan tertentu. Paulus berbicara tentang </w:t>
      </w:r>
      <w:r>
        <w:rPr>
          <w:b/>
          <w:lang w:val="id_ID" w:bidi="id_ID"/>
        </w:rPr>
        <w:t>percabulan</w:t>
      </w:r>
      <w:r>
        <w:rPr>
          <w:lang w:val="id_ID" w:bidi="id_ID"/>
        </w:rPr>
        <w:t xml:space="preserve"> atau </w:t>
      </w:r>
      <w:r>
        <w:rPr>
          <w:b/>
          <w:lang w:val="id_ID" w:bidi="id_ID"/>
        </w:rPr>
        <w:t>imoralitas seksual</w:t>
      </w:r>
      <w:r>
        <w:rPr>
          <w:lang w:val="id_ID" w:bidi="id_ID"/>
        </w:rPr>
        <w:t>, yaitu ketika seseorang melakukan hubungan seksual di luar pernikahan. Paulus dan rekan-rekannya melihat imoralitas seksual sebagai masalah di Tesalonika.</w:t>
      </w:r>
    </w:p>
    <w:p>
      <w:pPr/>
      <w:r>
        <w:rPr>
          <w:lang w:val="id_ID" w:bidi="id_ID"/>
        </w:rPr>
      </w:r>
      <w:r>
        <w:rPr>
          <w:lang w:val="id_ID" w:bidi="id_ID"/>
        </w:rPr>
        <w:t xml:space="preserve">Berhenti di sini dan diskusikan dalam kelompok kata atau frasa apa yang akan Anda gunakan untuk imoralitas seksual. Lihat istilah imoralitas di Glosarium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Untuk membuat lebih jelas apa yang dibicarakan Paulus dan rekan-rekannya, mereka mengatakan bahwa orang-orang Tesalonika harus mengendalikan </w:t>
      </w:r>
      <w:r>
        <w:rPr>
          <w:b/>
          <w:lang w:val="id_ID" w:bidi="id_ID"/>
        </w:rPr>
        <w:t>tubuh</w:t>
      </w:r>
      <w:r>
        <w:rPr>
          <w:lang w:val="id_ID" w:bidi="id_ID"/>
        </w:rPr>
        <w:t xml:space="preserve"> atau </w:t>
      </w:r>
      <w:r>
        <w:rPr>
          <w:b/>
          <w:lang w:val="id_ID" w:bidi="id_ID"/>
        </w:rPr>
        <w:t>bejana</w:t>
      </w:r>
      <w:r>
        <w:rPr>
          <w:lang w:val="id_ID" w:bidi="id_ID"/>
        </w:rPr>
        <w:t xml:space="preserve"> mereka. Ini adalah cara yang sopan untuk berbicata tentang organ seksual laki-laki.</w:t>
      </w:r>
    </w:p>
    <w:p>
      <w:pPr/>
      <w:r>
        <w:rPr>
          <w:lang w:val="id_ID" w:bidi="id_ID"/>
        </w:rPr>
      </w:r>
      <w:r>
        <w:rPr>
          <w:lang w:val="id_ID" w:bidi="id_ID"/>
        </w:rPr>
        <w:t xml:space="preserve">Berhenti di sini dan diskusikan dalam kelompok kata atau frasa apa yang akan Anda gunakan untuk raga atau bejana. Beberapa terjemahan hanya menggunakan kata untuk tubuh seseorang. Hentikan sebentar rekaman ini di sini. </w:t>
      </w:r>
    </w:p>
    <w:p>
      <w:pPr/>
      <w:r>
        <w:rPr>
          <w:lang w:val="id_ID" w:bidi="id_ID"/>
        </w:rPr>
      </w:r>
      <w:r>
        <w:rPr>
          <w:lang w:val="id_ID" w:bidi="id_ID"/>
        </w:rPr>
        <w:t xml:space="preserve">Paulus dan rekan-rekannya membedakan pengendalian diri yang kudus ini dengan nafsu </w:t>
      </w:r>
      <w:r>
        <w:rPr>
          <w:b/>
          <w:lang w:val="id_ID" w:bidi="id_ID"/>
        </w:rPr>
        <w:t>yang penuh birahi</w:t>
      </w:r>
      <w:r>
        <w:rPr>
          <w:lang w:val="id_ID" w:bidi="id_ID"/>
        </w:rPr>
        <w:t xml:space="preserve"> dari orang bukan </w:t>
      </w:r>
      <w:r>
        <w:rPr>
          <w:b/>
          <w:lang w:val="id_ID" w:bidi="id_ID"/>
        </w:rPr>
        <w:t>Yahudi</w:t>
      </w:r>
      <w:r>
        <w:rPr>
          <w:lang w:val="id_ID" w:bidi="id_ID"/>
        </w:rPr>
        <w:t>, atau orang non-Yahudi yang tidak mengenal Allah. Gunakan kata yang sama untuk orang-orang non-Yahudi yang telah Anda gunakan pada perikop-perikop sebelumnya, dan lihatlah di Glosarium Utama untuk informasi lebih lanjut tentang istilah orang bukan Yahudi. Banyak orang bukan Yahudi tidak melihat alasan untuk menahan atau menolak keinginan seksual mereka yang kuat. Orang-orang ini akan menuruti setiap keinginan seksual tanpa batas karena ajaran budaya mereka memperbolehkannya.</w:t>
      </w:r>
    </w:p>
    <w:p>
      <w:pPr/>
      <w:r>
        <w:rPr>
          <w:lang w:val="id_ID" w:bidi="id_ID"/>
        </w:rPr>
      </w:r>
      <w:r>
        <w:rPr>
          <w:lang w:val="id_ID" w:bidi="id_ID"/>
        </w:rPr>
        <w:t xml:space="preserve">Berhenti di sini dan diskusikan secara berkelompok kata atau frasa apa yang akan Anda gunakan untuk nafsu berahi, atau keinginan seksual yang kuat. Jika Anda telah menerjemahkan frasa ini di kitab lain dari Alkitab, pakailah kata-kata yang sama dengan yang Anda pakai di sana. Hentikan sebentar rekaman ini di sini. </w:t>
      </w:r>
    </w:p>
    <w:p>
      <w:pPr/>
      <w:r>
        <w:rPr>
          <w:lang w:val="id_ID" w:bidi="id_ID"/>
        </w:rPr>
      </w:r>
      <w:r>
        <w:rPr>
          <w:lang w:val="id_ID" w:bidi="id_ID"/>
        </w:rPr>
        <w:t xml:space="preserve">Paulus dan rekan-rekannya kemudian memperingatkan bahwa Tuhan, merujuk kepada Yesus Kristus, akan bertindak sebagai </w:t>
      </w:r>
      <w:r>
        <w:rPr>
          <w:b/>
          <w:lang w:val="id_ID" w:bidi="id_ID"/>
        </w:rPr>
        <w:t>pembalas.</w:t>
      </w:r>
      <w:r>
        <w:rPr>
          <w:lang w:val="id_ID" w:bidi="id_ID"/>
        </w:rPr>
        <w:t xml:space="preserve"> Seorang pembalas membela korban dan memastikan bahwa orang-orang yang </w:t>
      </w:r>
      <w:r>
        <w:rPr>
          <w:b/>
          <w:lang w:val="id_ID" w:bidi="id_ID"/>
        </w:rPr>
        <w:t>berdosa</w:t>
      </w:r>
      <w:r>
        <w:rPr>
          <w:lang w:val="id_ID" w:bidi="id_ID"/>
        </w:rPr>
        <w:t xml:space="preserve"> dengan cara ini akan dihukum dengan adil. Gunakan kata yang sama untuk dosa seperti yang Anda gunakan pada bagian sebelumnya, dan lihatlah istilah dosa di Glosarium Utama untuk informasi lebih lanjut.</w:t>
      </w:r>
    </w:p>
    <w:p>
      <w:pPr/>
      <w:r>
        <w:rPr>
          <w:lang w:val="id_ID" w:bidi="id_ID"/>
        </w:rPr>
      </w:r>
      <w:r>
        <w:rPr>
          <w:lang w:val="id_ID" w:bidi="id_ID"/>
        </w:rPr>
        <w:t xml:space="preserve">Berhenti di sini dan diskusikan dalam kelompok kata atau frasa apa yang akan Anda gunakan untuk pembalas.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mengatakan bahwa Allah memanggil kita kepada kekudusan, bukan kepada </w:t>
      </w:r>
      <w:r>
        <w:rPr>
          <w:b/>
          <w:lang w:val="id_ID" w:bidi="id_ID"/>
        </w:rPr>
        <w:t>kecemaran</w:t>
      </w:r>
      <w:r>
        <w:rPr>
          <w:lang w:val="id_ID" w:bidi="id_ID"/>
        </w:rPr>
        <w:t>. Seseorang menjadi cemar ketika mereka tidak kudus, atau tidak sepenuhnya mengikuti Allah. Ketika Paulus berbicara tentang menjadi tidak murni, Paulus sering bermaksud menjadi tidak bermoral secara seksual. Untuk informasi lebih lanjut tentang istilah kemurnian, lihat kata murni di Glosarium Utama.</w:t>
      </w:r>
    </w:p>
    <w:p>
      <w:pPr/>
      <w:r>
        <w:rPr>
          <w:lang w:val="id_ID" w:bidi="id_ID"/>
        </w:rPr>
      </w:r>
      <w:r>
        <w:rPr>
          <w:lang w:val="id_ID" w:bidi="id_ID"/>
        </w:rPr>
        <w:t>Allah memberikan Roh Kudus-Nya kepada kita . Gunakan kata atau frasa yang sama untuk Roh Kudus seperti yang Anda gunakan pada perikop-perikop sebelumnya, dan lihatlah Glosarium Utama untuk isitilah Roh Kudus jika perlu.</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satu versi rekaman suara dari teks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4:9–12</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4:9–12 dan renungkan di dalam hati Anda. </w:t>
      </w:r>
    </w:p>
    <w:p>
      <w:pPr/>
      <w:r>
        <w:rPr>
          <w:lang w:val="id_ID" w:bidi="id_ID"/>
        </w:rPr>
      </w:r>
      <w:r>
        <w:rPr>
          <w:lang w:val="id_ID" w:bidi="id_ID"/>
        </w:rPr>
        <w:t xml:space="preserve">Jika memungkinkan, dengarkan rekaman suara dari 1 Tesalonika 4:9–12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4:9–12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Paulus memerintahkan orang-orang percaya untuk hidup dengan cara tertentu agar mereka menyenangkan hati Allah. Setelah memperingatkan orang-orang percaya bagaimana mereka seharusnya tidak berperilaku pada bagian terakhir, Paulus sekarang mengatakan kepada orang-orang percaya bagaimana mereka seharusnya bersikap. Orang-orang percaya sudah menunjukkan kasih kepada satu sama lain dan Paulus mendorong mereka untuk melakukannya lebih lagi! Orang-orang percaya juga harus berperilaku tertib agar orang-orang yang tidak percaya pun akan menghormati orang-orang percaya.</w:t>
      </w:r>
    </w:p>
    <w:p>
      <w:pPr/>
      <w:r>
        <w:rPr>
          <w:lang w:val="id_ID" w:bidi="id_ID"/>
        </w:rPr>
      </w:r>
      <w:r>
        <w:rPr>
          <w:lang w:val="id_ID" w:bidi="id_ID"/>
        </w:rPr>
        <w:t>Dalam bagian ini, Paulus memuji orang-orang percaya karena kasih yang mereka tunjukkan kepada orang-orang percaya lainnya. Karena semua orang yang percaya kepada Allah adalah bagian dari keluarga Allah, maka orang-orang percaya harus saling mengasihi seperti anggota keluarga. Orang-orang percaya di Tesalonika sudah melakukan ini. Paulus mengatakan bahwa orang-orang percaya di Tesalonika mengasihi dengan begitu baik sehingga Paulus bahkan tidak perlu menulis dan memberi tahu orang-orang percaya untuk mengasihi. Orang-orang percaya mengasihi dengan baik karena Allah sendiri telah mengajarkan orang-orang percaya bagaimana mengasihi, mungkin melalui Roh Kudus dan Kitab Suci-Nya.</w:t>
      </w:r>
    </w:p>
    <w:p>
      <w:pPr/>
      <w:r>
        <w:rPr>
          <w:lang w:val="id_ID" w:bidi="id_ID"/>
        </w:rPr>
      </w:r>
      <w:r>
        <w:rPr>
          <w:lang w:val="id_ID" w:bidi="id_ID"/>
        </w:rPr>
        <w:t xml:space="preserve">Berhenti di sini dan diskusikan pertanyaan ini dalam kelompok: Dalam tradisi Anda, bagaimana anggota keluarga menunjukkan kasih mereka kepada satu sama lain? Apa yang diharapkan orang dari para anggota keluarga agar saling menjaga satu sama lain? Hentikan sebentar rekaman ini di sini. </w:t>
      </w:r>
    </w:p>
    <w:p>
      <w:pPr/>
      <w:r>
        <w:rPr>
          <w:lang w:val="id_ID" w:bidi="id_ID"/>
        </w:rPr>
      </w:r>
      <w:r>
        <w:rPr>
          <w:lang w:val="id_ID" w:bidi="id_ID"/>
        </w:rPr>
        <w:t>Paulus menekankan bahwa orang-orang percaya di Tesalonika mengasihi semua orang percaya lainnya di seluruh wilayah Makedonia. Kota Tesalonika adalah kota pelabuhan, yang dilalui oleh banyak pelancong, sehingga orang-orang percaya mungkin telah menunjukkan sikap ramah tamah kepada orang-orang percaya yang datang ke kota itu. Orang-orang Tesalonika mungkin juga telah mengirimkan hadiah atau mendukung orang-orang percaya yang menceritakan kepada orang lain kabar baik tentang Yesus.</w:t>
      </w:r>
    </w:p>
    <w:p>
      <w:pPr/>
      <w:r>
        <w:rPr>
          <w:lang w:val="id_ID" w:bidi="id_ID"/>
        </w:rPr>
      </w:r>
      <w:r>
        <w:rPr>
          <w:lang w:val="id_ID" w:bidi="id_ID"/>
        </w:rPr>
        <w:t xml:space="preserve">Berhenti di sini dan lihatlah peta yang mencakup </w:t>
      </w:r>
      <w:r>
        <w:rPr>
          <w:b/>
          <w:lang w:val="id_ID" w:bidi="id_ID"/>
        </w:rPr>
        <w:t>Makedonia</w:t>
      </w:r>
      <w:r>
        <w:rPr>
          <w:lang w:val="id_ID" w:bidi="id_ID"/>
        </w:rPr>
        <w:t xml:space="preserve"> sebagai kelompok. Temukan kota Tesalonika. Hentikan sebentar rekaman ini di sini. </w:t>
      </w:r>
    </w:p>
    <w:p>
      <w:pPr/>
      <w:r>
        <w:rPr>
          <w:lang w:val="id_ID" w:bidi="id_ID"/>
        </w:rPr>
      </w:r>
      <w:r>
        <w:rPr>
          <w:lang w:val="id_ID" w:bidi="id_ID"/>
        </w:rPr>
        <w:t>Namun Paulus masih mendesak orang-orang Tesalonika untuk terus semakin saling mengasihi lebih dan lebih lagi. Salah satu cara orang-orang percaya seharusnya mengasihi adalah mereka harus berusaha keras untuk menjalani kehidupan yang tenang atau tertib. Dalam konteks ini, orang-orang percaya menjalani kehidupan yang tertib dengan tidak menyebabkan masalah bagi satu sama lain. Orang-orang percaya harus berfokus pada pekerjaan dan kehidupan mereka sendiri, bukan bergosip atau mengganggu ketika orang lain tidak meminta atau menginginkan mereka. Setiap orang percaya yang mampu hendaknya tidak malas-malasan, tetapi harus bekerja untuk mendapatkan uang atau makanan untuk menghidupi diri mereka sendiri dan keluarga mereka. Mereka tidak boleh mengharapkan sesama orang percaya untuk melakukan pekerjaan ini untuk mereka.</w:t>
      </w:r>
    </w:p>
    <w:p>
      <w:pPr/>
      <w:r>
        <w:rPr>
          <w:lang w:val="id_ID" w:bidi="id_ID"/>
        </w:rPr>
      </w:r>
      <w:r>
        <w:rPr>
          <w:lang w:val="id_ID" w:bidi="id_ID"/>
        </w:rPr>
        <w:t xml:space="preserve">Berhenti di sini dan diskusikan pertanyaan ini dalam kelompok: Dalam budaya Anda, siapa yang seharusnya bekerja untuk mendapatkan uang untuk diri mereka sendiri dan keluarga mereka? Orang seperti apa yang tidak perlu bekerja atau sebaiknya membiarkan orang lain mengurus mereka? Hentikan sebentar rekaman ini di sini. </w:t>
      </w:r>
    </w:p>
    <w:p>
      <w:pPr/>
      <w:r>
        <w:rPr>
          <w:lang w:val="id_ID" w:bidi="id_ID"/>
        </w:rPr>
      </w:r>
      <w:r>
        <w:rPr>
          <w:lang w:val="id_ID" w:bidi="id_ID"/>
        </w:rPr>
        <w:t>Paulus mengingatkan orang-orang percaya bahwa ini bukanlah perintah baru. Paulus telah mengajarkan hal ini kepada orang-orang percaya ketika Paulus berada di Tesalonika. Paulus mendesak orang-orang percaya untuk hidup dengan cara ini sehingga orang-orang luar, atau mereka yang tidak percaya kepada Yesus, akan menghormati orang-orang percaya. Tidak semua yang dilakukan orang-orang percaya akan menyenangkan orang-orang yang tidak percaya. Tetapi Paulus mengatakan bahwa orang-orang percaya harus berperilaku dan bekerja dengan cara yang diakui oleh semua orang sebagai cara berperilaku yang benar. Tidak ada seorang pun yang menghormati orang yang malas, sehingga orang-orang percaya harus memastikan bahwa mereka tidak malas, atau tidak bekerja sebagaimana mestinya.</w:t>
      </w:r>
    </w:p>
    <w:p>
      <w:pPr/>
      <w:r>
        <w:rPr>
          <w:lang w:val="id_ID" w:bidi="id_ID"/>
        </w:rPr>
      </w:r>
      <w:r>
        <w:rPr>
          <w:lang w:val="id_ID" w:bidi="id_ID"/>
        </w:rPr>
        <w:t xml:space="preserve">Berhenti di sini dan diskusikan pertanyaan ini dalam kelompok: Dalam budaya Anda, apa saja cara hidup yang dihormati oleh kebanyakan orang? Pikirkan tentang beberapa orang yang Anda hormati karena cara hidup mereka. Apa yang dilakukan orang-orang itu? Sekarang pikirkan tentang cara hidup yang tidak dihormati orang-orang. Apa yang dilakukan orang-orang yang malas? Apa yang dilakukan oleh orang-orang yang tidak dihormati oleh orang lain? Hentikan sebentar rekaman ini di sini. </w:t>
      </w:r>
    </w:p>
    <w:p>
      <w:pPr/>
      <w:r>
        <w:rPr>
          <w:lang w:val="id_ID" w:bidi="id_ID"/>
        </w:rPr>
      </w:r>
      <w:r>
        <w:rPr>
          <w:lang w:val="id_ID" w:bidi="id_ID"/>
        </w:rPr>
        <w:t>Orang-orang percaya juga harus mencoba bekerja sehingga mereka tidak bergantung pada orang lain untuk mendapatkan makanan. Ada kemungkinan bahwa beberapa orang di gereja Tesalonika tidak bekerja tetapi hidup dari uang atau makanan yang diberikan oleh sesama orang percaya. Orang-orang percaya yang tidak bekerja, meskipun mereka bisa, tidak menunjukkan kasih kepada orang-orang percaya lainnya, karena orang-orang percaya lainnya harus bekerja lebih keras sekarang untuk mendukung lebih banyak orang.</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4:9–12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mengatakan orang-orang percaya sudah mengasihi orang-orang percaya lainnya karena Allah sendiri mengajar mereka bagaimana mengasihi. Orang-orang percaya di Tesalonika mengasihi rekan-rekan mereka yang percaya di seluruh Makedonia.</w:t>
      </w:r>
    </w:p>
    <w:p>
      <w:pPr/>
      <w:r>
        <w:rPr>
          <w:lang w:val="id_ID" w:bidi="id_ID"/>
        </w:rPr>
      </w:r>
      <w:r>
        <w:rPr>
          <w:b/>
          <w:lang w:val="id_ID" w:bidi="id_ID"/>
        </w:rPr>
        <w:t>Pada bagian kedua:</w:t>
      </w:r>
      <w:r>
        <w:rPr>
          <w:lang w:val="id_ID" w:bidi="id_ID"/>
        </w:rPr>
        <w:t xml:space="preserve"> Paulus mendesak orang-orang percaya untuk terus mengasihi lebih lagi. Orang-orang percaya harus menunjukkan kasih ini melalui cara mereka berfokus pada pekerjaan mereka sendiri dan tidak menyebabkan masalah bagi orang lain. Dengan cara ini, bahkan orang-orang yang tidak percaya akan menghormati orang-orang percaya dan orang-orang percaya tidak akan harus bergantung pada orang lain.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Orang-orang percaya di seluruh Makedonia</w:t>
      </w:r>
    </w:p>
    <w:p>
      <w:pPr>
        <w:pStyle w:val="ListBullet"/>
        <w:spacing w:line="240" w:lineRule="auto"/>
        <w:ind w:left="720"/>
      </w:pPr>
      <w:r>
        <w:rPr>
          <w:lang w:val="id_ID" w:bidi="id_ID"/>
        </w:rPr>
      </w:r>
      <w:r>
        <w:rPr>
          <w:lang w:val="id_ID" w:bidi="id_ID"/>
        </w:rPr>
        <w:t>Dan orang-orang yang tidak percaya</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Dalam bagian ini dan bagian terakhir, Paulus mengingatkan orang-orang percaya tentang instruksi yang telah ia berikan kepada mereka. Paulus tahu bahwa sebagian besar orang-orang percaya melakukan hal-hal ini dan ia ingin mendorong mereka untuk terus melakukan hal-hal ini. Namun, mungkin ada beberapa orang yang tidak mengasihi seperti seharusnya dan menyebabkan masalah bagi orang-orang percaya lainnya. Paulus menekankan bahwa Allah ingin orang-orang percaya berperilaku dengan cara yang teratur dan benar, sehingga orang-orang percaya memiliki damai dan sehingga orang-orang yang tidak percaya dapat menghormati orang-orang percaya.</w:t>
      </w:r>
    </w:p>
    <w:p>
      <w:pPr/>
      <w:r>
        <w:rPr>
          <w:lang w:val="id_ID" w:bidi="id_ID"/>
        </w:rPr>
      </w:r>
      <w:r>
        <w:rPr>
          <w:lang w:val="id_ID" w:bidi="id_ID"/>
        </w:rPr>
        <w:t>Pada bagian pertama, Paulus mengatakan bahwa ia tidak perlu menulis untuk menyuruh orang-orang percaya mengasihi satu sama lain seperti saudara atau anggota keluarga mengasihi satu sama lain. Meskipun Paulus menulis kepada orang-orang percaya tentang kasih mereka, dan akan memberikan instruksi kepada mereka, Paulus menekankan bahwa orang-orang percaya sudah mengasihi dengan baik, sehingga Paulus tidak perlu menyuruh orang-orang percaya untuk mulai mengasihi satu sama lain.</w:t>
      </w:r>
    </w:p>
    <w:p>
      <w:pPr/>
      <w:r>
        <w:rPr>
          <w:lang w:val="id_ID" w:bidi="id_ID"/>
        </w:rPr>
      </w:r>
      <w:r>
        <w:rPr>
          <w:lang w:val="id_ID" w:bidi="id_ID"/>
        </w:rPr>
        <w:t xml:space="preserve">Berhenti di sini dan diskusikan pertanyaan ini dalam kelompok: Bicarakan dengan anggota lain dalam kelompok tentang sesuatu yang Anda berdua tahu cara melakukannya, seperti berjalan atau memasak. Namun, Anda ingin mendorong orang itu untuk melakukan sesuatu yang lebih baik atau melakukan lebih banyak bagian tertentu dari tugas itu. Bagaimana Anda dengan sopan mulai berbicara tentang subjek ini? Bagaimana cara Anda menunjukkan bahwa Anda tahu tugas atau tindakan ini bukan hal baru atau asing bagi orang lain? Hentikan sebentar rekaman ini di sini. </w:t>
      </w:r>
    </w:p>
    <w:p>
      <w:pPr/>
      <w:r>
        <w:rPr>
          <w:lang w:val="id_ID" w:bidi="id_ID"/>
        </w:rPr>
      </w:r>
      <w:r>
        <w:rPr>
          <w:lang w:val="id_ID" w:bidi="id_ID"/>
        </w:rPr>
        <w:t>Orang-orang percaya ini mengasihi dengan baik karena Allah sendiri mengajar orang-orang percaya untuk saling mengasihi. Paulus tidak mengatakan bagaimana Allah mengajar orang-orang Tesalonika untuk mengasihi satu sama lain. Orang-orang Tesalonika mungkin telah belajar dari pengajaran Yesus, atau dari Roh Kudus. Hal yang penting adalah bahwa pengajaran itu akhirnya berasal dari Allah sendiri.</w:t>
      </w:r>
    </w:p>
    <w:p>
      <w:pPr/>
      <w:r>
        <w:rPr>
          <w:lang w:val="id_ID" w:bidi="id_ID"/>
        </w:rPr>
      </w:r>
      <w:r>
        <w:rPr>
          <w:lang w:val="id_ID" w:bidi="id_ID"/>
        </w:rPr>
        <w:t>Paulus tahu bagaimana orang-orang Tesalonika bertindak dengan orang-orang percaya lainnya. Orang-orang percaya di Tesalonika tidak hanya mengasihi orang-orang percaya lainnya di kota mereka sendiri. Orang-orang percaya di Tesalonika menunjukkan kasih kepada semua orang percaya di Makedonia. Setiap kali mereka bisa, orang percaya di Tesalonika menunjukkan kasih dengan membantu atau merawat orang percaya lain, tidak peduli dari mana orang percaya lain berasal atau betapa berbeda mereka.</w:t>
      </w:r>
    </w:p>
    <w:p>
      <w:pPr/>
      <w:r>
        <w:rPr>
          <w:lang w:val="id_ID" w:bidi="id_ID"/>
        </w:rPr>
      </w:r>
      <w:r>
        <w:rPr>
          <w:lang w:val="id_ID" w:bidi="id_ID"/>
        </w:rPr>
        <w:t xml:space="preserve">Berhenti di sini dan diskusikan pertanyaan ini dalam kelompok: Dalam bahasa Anda, kata atau frasa apa yang Anda gunakan untuk menggambarkan kasih yang dimiliki anggota keluarga satu sama lain? Hentikan sebentar rekaman ini di sini. </w:t>
      </w:r>
    </w:p>
    <w:p>
      <w:pPr/>
      <w:r>
        <w:rPr>
          <w:lang w:val="id_ID" w:bidi="id_ID"/>
        </w:rPr>
      </w:r>
      <w:r>
        <w:rPr>
          <w:lang w:val="id_ID" w:bidi="id_ID"/>
        </w:rPr>
        <w:t>Paulus mungkin telah mendengar laporan dari orang-orang percaya yang melakukan perjalanan tentang bagaimana orang-orang percaya di Tesalonika bertindak. Namun, Paulus mungkin juga telah mendengar beberapa hal yang ingin ia koreksi dalam bagian kedua. Meskipun Paulus tahu bahwa orang-orang Tesalonika sudah mengasihi rekan-rekan mereka yang percaya, Paulus ingin orang-orang Tesalonika melakukannya bahkan lebih lagi. Bagi beberapa orang, ini berarti mereka harus terus meningkatkan apa yang sudah mereka lakukan. Bagi beberapa orang, mereka mungkin harus mengubah perilaku mereka.</w:t>
      </w:r>
    </w:p>
    <w:p>
      <w:pPr/>
      <w:r>
        <w:rPr>
          <w:lang w:val="id_ID" w:bidi="id_ID"/>
        </w:rPr>
      </w:r>
      <w:r>
        <w:rPr>
          <w:lang w:val="id_ID" w:bidi="id_ID"/>
        </w:rPr>
        <w:t>Paulus berfokus pada beberapa cara untuk menunjukkan kasih. Orang-orang percaya harus menjadikannya cita-cita atau tujuan mereka, untuk menjalani kehidupan yang tenang. Paulus kemudian menjelaskan apa yang dia maksud dengan kehidupan yang tenang. Paulus tidak bermaksud bahwa orang-orang percaya tidak boleh berbicara atau membuat banyak kebisingan, tetapi mereka tidak boleh berbicara dengan buruk tentang orang lain atau menyebabkan masalah. Orang-orang percaya harus memikirkan urusan mereka sendiri, yang berarti mereka harus hidup dengan cara yang tertib. Orang-orang percaya harus melakukan segala sesuatu yang menjadi tanggung jawab mereka. Paulus mengatakan orang-orang percaya harus bekerja dengan tangan mereka. Paulus tidak selalu bermaksud bahwa mereka harus melakukan kerja fisik, tetapi Paulus bermaksud bahwa setiap orang harus bekerja keras pada sesuatu untuk mendapatkan uang bagi diri mereka sendiri.</w:t>
      </w:r>
    </w:p>
    <w:p>
      <w:pPr/>
      <w:r>
        <w:rPr>
          <w:lang w:val="id_ID" w:bidi="id_ID"/>
        </w:rPr>
      </w:r>
      <w:r>
        <w:rPr>
          <w:lang w:val="id_ID" w:bidi="id_ID"/>
        </w:rPr>
        <w:t xml:space="preserve">Berhenti di sini dan diskusikan pertanyaan ini dalam kelompok: Jelaskan seseorang yang Anda kenal yang menjalani kehidupan seperti yang telah dijelaskan Paulus, yang berfokus pada pekerjaan mereka dan tidak menyebabkan masalah bagi orang lain. Kemudian diskusikan bagaimana Anda akan berbicara tentang cara hidup ini. Hentikan sebentar rekaman ini di sini. </w:t>
      </w:r>
    </w:p>
    <w:p>
      <w:pPr/>
      <w:r>
        <w:rPr>
          <w:lang w:val="id_ID" w:bidi="id_ID"/>
        </w:rPr>
      </w:r>
      <w:r>
        <w:rPr>
          <w:lang w:val="id_ID" w:bidi="id_ID"/>
        </w:rPr>
        <w:t>Paulus mengatakan bahwa orang-orang percaya harus melakukan ini karena dua alasan. Kehidupan sehari-hari orang-orang percaya, atau cara mereka berperilaku setiap hari, akan menyebabkan orang-orang luar, atau orang-orang yang tidak percaya, untuk menghormati orang-orang percaya. Orang-orang yang tidak percaya akan melihat bahwa orang-orang percaya bekerja keras dan menunjukkan kepedulian satu sama lain, yang merupakan cara berperilaku yang benar bagi banyak orang pada saat itu. Jika orang-orang yang tidak percaya menghormati orang-orang percaya, orang-orang yang tidak percaya mungkin menghormati Allah, yang mengajar orang-orang percaya untuk bertindak dengan cara yang terhormat ini.</w:t>
      </w:r>
    </w:p>
    <w:p>
      <w:pPr/>
      <w:r>
        <w:rPr>
          <w:lang w:val="id_ID" w:bidi="id_ID"/>
        </w:rPr>
      </w:r>
      <w:r>
        <w:rPr>
          <w:lang w:val="id_ID" w:bidi="id_ID"/>
        </w:rPr>
        <w:t>Ketika orang-orang percaya hidup dengan cara ini, itu juga akan membantu menciptakan damai di antara orang-orang percaya. Jika orang-orang percaya yang dapat bekerja melakukan pekerjaan, maka mereka dapat menghidupi diri mereka sendiri alih-alih membuat orang-orang percaya lain bekerja keras untuk menghidupi mereka. Kemudian tidak ada seorang pun yang akan kesal atau marah kepada orang-orang percaya yang malas. Juga, orang-orang percaya kemudian dapat berfokus untuk mendukung orang-orang yang tidak dapat bekerja.</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4:9–12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Tesalonika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Orang-orang percaya di seluruh Makedonia</w:t>
      </w:r>
    </w:p>
    <w:p>
      <w:pPr>
        <w:pStyle w:val="ListBullet"/>
        <w:spacing w:line="240" w:lineRule="auto"/>
        <w:ind w:left="720"/>
      </w:pPr>
      <w:r>
        <w:rPr>
          <w:lang w:val="id_ID" w:bidi="id_ID"/>
        </w:rPr>
      </w:r>
      <w:r>
        <w:rPr>
          <w:lang w:val="id_ID" w:bidi="id_ID"/>
        </w:rPr>
        <w:t>Dan orang-orang yang tidak percaya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berkata, "Sekarang kami tidak perlu menulis apa pun lagi kepadamu tentang bagaimana kamu harus mengasihi sesama orang percaya dalam keluarga Allah, karena Allah sendiri mengajar kamu untuk mengasihi satu sama lain. Dan memang kamu mengasihi semua saudara seimanmu yang berada di mana-mana di Makedonia."</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Allah adalah guru terbaik untuk belajar, karena cara berperilaku-Nya adalah yang terbaik! Aku sangat bersyukur Allah mengajar kita orang-orang percaya bagaimana mengasihi; atau</w:t>
      </w:r>
    </w:p>
    <w:p>
      <w:pPr>
        <w:pStyle w:val="ListBullet"/>
        <w:spacing w:line="240" w:lineRule="auto"/>
        <w:ind w:left="720"/>
      </w:pPr>
      <w:r>
        <w:rPr>
          <w:lang w:val="id_ID" w:bidi="id_ID"/>
        </w:rPr>
      </w:r>
      <w:r>
        <w:rPr>
          <w:lang w:val="id_ID" w:bidi="id_ID"/>
        </w:rPr>
        <w:t>Orang lain menceritakan kepada saya tentang apa yang dilakukan orang-orang percaya di Tesalonika dan saya bangga ketika saya mendengar bagaimana mereka mengasihi orang lain. Orang-orang percaya bertindak seperti Kristus! atau</w:t>
      </w:r>
    </w:p>
    <w:p>
      <w:pPr>
        <w:pStyle w:val="ListBullet"/>
        <w:spacing w:line="240" w:lineRule="auto"/>
        <w:ind w:left="720"/>
      </w:pPr>
      <w:r>
        <w:rPr>
          <w:lang w:val="id_ID" w:bidi="id_ID"/>
        </w:rPr>
      </w:r>
      <w:r>
        <w:rPr>
          <w:lang w:val="id_ID" w:bidi="id_ID"/>
        </w:rPr>
        <w:t>Saya merasa dikuatkan ketika saya mendengar bahwa orang-orang percaya saling mengasihi dan merawat satu sama lain. Saya mengenal banyak orang-orang percaya di seluruh Makedonia, dan saya peduli kepada mereka. Saya ingin orang-orang percaya aman dan hidup dalam damai dengan orang-orang percaya lainnya.</w:t>
      </w:r>
    </w:p>
    <w:p>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Saya telah bekerja keras untuk mengikuti instruksi Allah untuk mengasihi, dan saya merasa tersemangati ketika Paulus mengatakan bahwa kita mengasihi dengan baik—kita harus belajar dengan baik! atau</w:t>
      </w:r>
    </w:p>
    <w:p>
      <w:pPr>
        <w:pStyle w:val="ListBullet"/>
        <w:spacing w:line="240" w:lineRule="auto"/>
        <w:ind w:left="720"/>
      </w:pPr>
      <w:r>
        <w:rPr>
          <w:lang w:val="id_ID" w:bidi="id_ID"/>
        </w:rPr>
      </w:r>
      <w:r>
        <w:rPr>
          <w:lang w:val="id_ID" w:bidi="id_ID"/>
        </w:rPr>
        <w:t>Saya sangat kagum karena Allah sendiri mengajar kita bagaimana mengasihi! Dia adalah Allah seluruh dunia, dan Dia masih meluangkan waktu untuk mengajar kita hal-hal yang perlu kita ketahui; atau</w:t>
      </w:r>
    </w:p>
    <w:p>
      <w:pPr>
        <w:pStyle w:val="ListBullet"/>
        <w:spacing w:line="240" w:lineRule="auto"/>
        <w:ind w:left="720"/>
      </w:pPr>
      <w:r>
        <w:rPr>
          <w:lang w:val="id_ID" w:bidi="id_ID"/>
        </w:rPr>
      </w:r>
      <w:r>
        <w:rPr>
          <w:lang w:val="id_ID" w:bidi="id_ID"/>
        </w:rPr>
        <w:t>Karena Allah telah menunjukkan begitu banyak kasih kepada kita, saya ingin mengasihi orang-orang di sekitar saya!</w:t>
      </w:r>
    </w:p>
    <w:p>
      <w:pPr/>
      <w:r>
        <w:rPr>
          <w:lang w:val="id_ID" w:bidi="id_ID"/>
        </w:rPr>
      </w:r>
      <w:r>
        <w:rPr>
          <w:lang w:val="id_ID" w:bidi="id_ID"/>
        </w:rPr>
        <w:t>Lanjutkan dramanya.</w:t>
      </w:r>
    </w:p>
    <w:p>
      <w:pPr/>
      <w:r>
        <w:rPr>
          <w:lang w:val="id_ID" w:bidi="id_ID"/>
        </w:rPr>
      </w:r>
      <w:r>
        <w:rPr>
          <w:lang w:val="id_ID" w:bidi="id_ID"/>
        </w:rPr>
        <w:t>Kemudian Paulus berkata, "Namun, saudara-saudara seiman, kami mendesak kalian untuk semakin mengasihi satu sama lain. Dan kami juga mendesak Anda untuk sungguh-sungguh berusaha berperilaku dengan cara yang tidak akan menyusahkan orang lain. Fokuslah pada pekerjaan Anda sendiri dan bekerjalah untuk menafkahi diri Anda sendiri. Ketika kami bersama kamu, kami menyuruh kamu untuk melakukan hal-hal ini sehingga mereka yang tidak percaya kepada Kristus akan melihat bagaimana kamu berperilaku setiap hari dan akan menghormati kamu. Lalu, kamu juga tidak perlu bergantung kepada orang lain untuk memberimu makan dan minum."</w:t>
      </w:r>
    </w:p>
    <w:p>
      <w:pPr/>
      <w:r>
        <w:rPr>
          <w:lang w:val="id_ID" w:bidi="id_ID"/>
        </w:rPr>
      </w:r>
      <w:r>
        <w:rPr>
          <w:lang w:val="id_ID" w:bidi="id_ID"/>
        </w:rPr>
        <w:t>Hentikan sebentar dramanya. 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Kita selalu dapat menunjukkan lebih banyak kasih, sehingga kita bertindak semakin seperti Kristus. Saya tidak ingin orang-orang Tesalonika berpikir bahwa mereka harus berhenti belajar atau menemukan cara yang baik untuk menunjukkan kepedulian dan kasih mereka satu sama lain; atau</w:t>
      </w:r>
    </w:p>
    <w:p>
      <w:pPr>
        <w:pStyle w:val="ListBullet"/>
        <w:spacing w:line="240" w:lineRule="auto"/>
        <w:ind w:left="720"/>
      </w:pPr>
      <w:r>
        <w:rPr>
          <w:lang w:val="id_ID" w:bidi="id_ID"/>
        </w:rPr>
      </w:r>
      <w:r>
        <w:rPr>
          <w:lang w:val="id_ID" w:bidi="id_ID"/>
        </w:rPr>
        <w:t>Beberapa orang mungkin tidak menyadari bahwa ketika mereka malas, mereka tidak menunjukkan kasih kepada orang lain. Orang-orang itu menyebabkan lebih banyak pekerjaan dan masalah bagi orang lain, yang menunjukkan sikap tidak baik atau tidak peduli; atau</w:t>
      </w:r>
    </w:p>
    <w:p>
      <w:pPr>
        <w:pStyle w:val="ListBullet"/>
        <w:spacing w:line="240" w:lineRule="auto"/>
        <w:ind w:left="720"/>
      </w:pPr>
      <w:r>
        <w:rPr>
          <w:lang w:val="id_ID" w:bidi="id_ID"/>
        </w:rPr>
      </w:r>
      <w:r>
        <w:rPr>
          <w:lang w:val="id_ID" w:bidi="id_ID"/>
        </w:rPr>
        <w:t xml:space="preserve">Saya tidak ingin orang-orang percaya menjadi pahit atau marah satu sama lain. Saya ingin orang-orang percaya memiliki damai. </w:t>
      </w:r>
    </w:p>
    <w:p>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Saya bersyukur karena kita memiliki orang-orang percaya lainnya untuk mendorong, mengajar, dan saling membantu belajar untuk mengasihi dengan lebih baik. Ini akan menjadi jauh lebih sulit jika saya sedang mencari tahu cara yang benar untuk hidup sendiri! atau</w:t>
      </w:r>
    </w:p>
    <w:p>
      <w:pPr>
        <w:pStyle w:val="ListBullet"/>
        <w:spacing w:line="240" w:lineRule="auto"/>
        <w:ind w:left="720"/>
      </w:pPr>
      <w:r>
        <w:rPr>
          <w:lang w:val="id_ID" w:bidi="id_ID"/>
        </w:rPr>
      </w:r>
      <w:r>
        <w:rPr>
          <w:lang w:val="id_ID" w:bidi="id_ID"/>
        </w:rPr>
        <w:t>Saya terkejut! Saya tidak menyadari bagaimana saya merugikan orang-orang percaya lainnya ketika saya tidak bekerja. Saya masih tidak ingin bekerja, tetapi saya memahami bahwa saya harus; atau</w:t>
      </w:r>
    </w:p>
    <w:p>
      <w:pPr>
        <w:pStyle w:val="ListBullet"/>
        <w:spacing w:line="240" w:lineRule="auto"/>
        <w:ind w:left="720"/>
      </w:pPr>
      <w:r>
        <w:rPr>
          <w:lang w:val="id_ID" w:bidi="id_ID"/>
        </w:rPr>
      </w:r>
      <w:r>
        <w:rPr>
          <w:lang w:val="id_ID" w:bidi="id_ID"/>
        </w:rPr>
        <w:t>Saya bersyukur karena Paulus mengirimkan instruksi ini. Saya telah bekerja keras untuk mendukung orang-orang percaya lainnya serta keluarga saya, dan saya sangat lelah. Jika lebih banyak orang bekerja, maka kita tidak akan kewalahan.</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4:9–12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Paulus menyebut orang-orang percaya sebagai "</w:t>
      </w:r>
      <w:r>
        <w:rPr>
          <w:b/>
          <w:lang w:val="id_ID" w:bidi="id_ID"/>
        </w:rPr>
        <w:t>saudara</w:t>
      </w:r>
      <w:r>
        <w:rPr>
          <w:lang w:val="id_ID" w:bidi="id_ID"/>
        </w:rPr>
        <w:t>." Karena Tuhan adalah Bapa dari semua orang percaya, maka semua orang percaya adalah seperti saudara dan saudari. Paulus sering memakai kata saudara ketika Paulus merujuk kepada sesama orang percaya. Ketika ada lebih dari satu saudara, kata itu juga dapat berarti saudara dan saudari. Gunakan kata atau istilah yang sama untuk saudara-saudara atau saudara-saudari seperti yang telah Anda pakai pada bagian sebelumnya.</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4:13–18</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4:13–18 dan renungkan di dalam hati Anda. </w:t>
      </w:r>
    </w:p>
    <w:p>
      <w:pPr/>
      <w:r>
        <w:rPr>
          <w:lang w:val="id_ID" w:bidi="id_ID"/>
        </w:rPr>
      </w:r>
      <w:r>
        <w:rPr>
          <w:lang w:val="id_ID" w:bidi="id_ID"/>
        </w:rPr>
        <w:t xml:space="preserve">Jika memungkinkan, dengarkan rekaman suara dari 1 Tesalonika 4:13–18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1 Tesalonika 4:13–18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 xml:space="preserve">Sejauh ini dalam surat Paulus kepada jemaat Tesalonika, Paulus telah mengatakan kepada jemaat Tesalonika banyak hal yang sudah mereka ketahui, dan yang sudah dilakukan jemaat Tesalonika. Orang-orang Tesalonika saling mengasihi dengan baik. Orang-orang Tesalonika setia kepada Yesus. Orang-orang Tesalonika memiliki kehidupan yang kudus. Sekarang, Paulus akan mengajarkan kepada jemaat Tesalonika sesuatu yang mungkin tidak mereka ketahui. Atau, jika Paulus mengajarkannya kepada mereka, orang-orang Tesalonika masih memiliki pertanyaan tentang hal itu. </w:t>
      </w:r>
    </w:p>
    <w:p>
      <w:pPr/>
      <w:r>
        <w:rPr>
          <w:lang w:val="id_ID" w:bidi="id_ID"/>
        </w:rPr>
      </w:r>
      <w:r>
        <w:rPr>
          <w:lang w:val="id_ID" w:bidi="id_ID"/>
        </w:rPr>
        <w:t xml:space="preserve">Ingatlah bahwa ketika Paulus dan rekan kerjanya berada bersama jemaat Tesalonika, orang-orang berbahaya dari agama Yahudi memaksa Paulus dan rekan kerjanya pergi sebelum mereka menyelesaikan pekerjaan mereka di Tesalonika. Orang-orang Tesalonika terus menderita karena musuh-musuh mereka. Beberapa orang di gereja Tesonika telah meninggal. Tampaknya orang-orang Tesalonika khawatir tentang apa yang akan terjadi pada orang-orang yang mereka kasihi yang meninggal sebelum Yesus kembali ke bumi. Apakah mereka akan tinggal di kuburan? Apakah mereka akan hidup kembali, tetapi hanya setelah Yesus memperoleh kemenangan atas musuh-musuh-Nya? Paulus sekarang akan mengajarkan orang-orang percaya apa yang akan terjadi ketika Yesus kembali. </w:t>
      </w:r>
    </w:p>
    <w:p>
      <w:pPr/>
      <w:r>
        <w:rPr>
          <w:lang w:val="id_ID" w:bidi="id_ID"/>
        </w:rPr>
      </w:r>
      <w:r>
        <w:rPr>
          <w:lang w:val="id_ID" w:bidi="id_ID"/>
        </w:rPr>
        <w:t xml:space="preserve">Pertama, Paulus menggunakan satu ungkapan khusus untuk orang-orang percaya yang telah meninggal. Paulus mengatakan bahwa orang-orang percaya ini "telah tertidur." Paulus mengatakan ini tiga kali dalam pengajarannya di sini. Paulus ingin orang-orang Tesalonika mengetahui bahwa meskipun orang-orang percaya ini telah meninggal, orang-orang percaya akan bangkit suatu hari ketika Yesus kembali ke bumi. </w:t>
      </w:r>
    </w:p>
    <w:p>
      <w:pPr/>
      <w:r>
        <w:rPr>
          <w:lang w:val="id_ID" w:bidi="id_ID"/>
        </w:rPr>
      </w:r>
      <w:r>
        <w:rPr>
          <w:lang w:val="id_ID" w:bidi="id_ID"/>
        </w:rPr>
        <w:t>Diskusikan pertanyaan berikut ini bersama-sama: Bagaimana Anda berbicara dengan cara yang penuh kasih tentang teman dan keluarga yang telah meninggal? Hentikan sebentar rekaman di sini.</w:t>
      </w:r>
    </w:p>
    <w:p>
      <w:pPr/>
      <w:r>
        <w:rPr>
          <w:lang w:val="id_ID" w:bidi="id_ID"/>
        </w:rPr>
      </w:r>
      <w:r>
        <w:rPr>
          <w:lang w:val="id_ID" w:bidi="id_ID"/>
        </w:rPr>
        <w:t xml:space="preserve">Paulus ingin orang-orang Tesalonika memiliki harapan tentang teman-teman dan keluarga mereka yang mengikut Yesus. Paulus membandingkan orang-orang percaya di Tesalonika dengan orang-orang yang tidak memiliki harapan. Dalam budaya pada saat itu, orang-orang memiliki pandangan yang sangat negatif tentang kematian. Orang-orang tidak percaya kepada kebangkitan tubuh, mereka juga tidak berpikir bahwa ada kerajaan di surga yang terbuka dan tersedia untuk semua orang. </w:t>
      </w:r>
    </w:p>
    <w:p>
      <w:pPr/>
      <w:r>
        <w:rPr>
          <w:lang w:val="id_ID" w:bidi="id_ID"/>
        </w:rPr>
      </w:r>
      <w:r>
        <w:rPr>
          <w:lang w:val="id_ID" w:bidi="id_ID"/>
        </w:rPr>
        <w:t xml:space="preserve">Paulus melanjutkan untuk mengatakan kepada jemaat Tesalonika bahwa orang-orang percaya percaya bahwa Yesus mati, dan kemudian bangkit dari kematian. Ini adalah salah satu cara Paulus berbicara tentang kabar baik tentang Yesus. Meskipun Yesus tidak melakukan kesalahan, musuh-musuh Yesus memukuli-Nya dan menggantung-Nya di kayu salib sampai Dia meninggal. Kemudian, tiga hari kemudian, Yesus bangkit dari kematian untuk menunjukkan bagaimana Dia memiliki kuasa atas kematian. Penting untuk diingat bahwa karena Yesus, umat Yesus tidak mengalami kematian dengan cara yang sama seperti orang lain. Bahkan, ketika Yesus kembali ke bumi, Yesus akan membawa orang-orang percaya yang telah mati kembali bersama-Nya. Orang-orang percaya ini tidak mati selamanya, tetapi hanya tertidur. </w:t>
      </w:r>
    </w:p>
    <w:p>
      <w:pPr/>
      <w:r>
        <w:rPr>
          <w:lang w:val="id_ID" w:bidi="id_ID"/>
        </w:rPr>
      </w:r>
      <w:r>
        <w:rPr>
          <w:lang w:val="id_ID" w:bidi="id_ID"/>
        </w:rPr>
        <w:t>Diskusikan pertanyaan berikut ini bersama-sama: Bagaimana orang-orang dalam komunitas Anda berbicara tentang kehidupan setelah kematian? Bagaimana orang-orang dalam komunitas Anda berbicara tentang kebangkitan? Hentikan sebentar rekaman di sini.</w:t>
      </w:r>
    </w:p>
    <w:p>
      <w:pPr/>
      <w:r>
        <w:rPr>
          <w:lang w:val="id_ID" w:bidi="id_ID"/>
        </w:rPr>
      </w:r>
      <w:r>
        <w:rPr>
          <w:lang w:val="id_ID" w:bidi="id_ID"/>
        </w:rPr>
        <w:t xml:space="preserve">Paulus dan rekan kerjanya sekarang meneruskan satu ajaran penting yang mereka terima dari Tuhan Yesus. Kita tidak tahu apakah ajaran itu adalah sesuatu yang disampaikan oleh rasul-rasul pertama kepada Paulus, atau apakah itu adalah sesuatu yang Yesus katakan langsung kepada Paulus. Kita tahu bahwa pengajaran itu datang dengan otoritas Yesus sendiri. Pengajarannya adalah ini: setiap orang percaya yang telah mati akan hidup kembali dan melihat Yesus ketika Dia kembali ke bumi sebagai raja dan hakim. Orang-orang percaya yang telah mati sekarang bersama Yesus, tetapi kita tidak dapat memastikan bagaimana keadaan orang-orang percaya ini, apakah secara fisik atau rohani. Paulus mengajarkan bahwa suatu hari orang-orang percaya ini akan kembali memiliki tubuh jasmani, dan dalam tubuh itu mereka akan bergabung dengan orang-orang percaya yang belum mati. Orang-orang percaya yang masih hidup tidak perlu menunggu sampai setelah kembalinya Yesus untuk melihat teman-teman dan keluarga mereka yang telah meninggal. Orang-orang percaya akan berada di sana untuk melihat kembalinya Yesus bersama-sama. </w:t>
      </w:r>
    </w:p>
    <w:p>
      <w:pPr/>
      <w:r>
        <w:rPr>
          <w:lang w:val="id_ID" w:bidi="id_ID"/>
        </w:rPr>
      </w:r>
      <w:r>
        <w:rPr>
          <w:lang w:val="id_ID" w:bidi="id_ID"/>
        </w:rPr>
        <w:t>Diskusikan pertanyaan berikut ini bersama-sama: Bagaimana budaya Anda menyambut orang-orang khusus dan penting ke dalam rumah dan komunitas Anda? Apa saja tindakan kehormatan atau perayaan yang Anda adakan untuk memberi hormat? Bagaimana orang-orang mempersiapkan diri? Hentikan sebentar rekaman di sini.</w:t>
      </w:r>
    </w:p>
    <w:p>
      <w:pPr/>
      <w:r>
        <w:rPr>
          <w:lang w:val="id_ID" w:bidi="id_ID"/>
        </w:rPr>
      </w:r>
      <w:r>
        <w:rPr>
          <w:lang w:val="id_ID" w:bidi="id_ID"/>
        </w:rPr>
        <w:t xml:space="preserve">Akhirnya, Paulus tidak menyarankan kepada jemaat Tesalonika bahwa Paulus berharap masih hidup ketika Yesus kembali. Segera setelah pengajaran ini, Paulus mengingatkan jemaat Tesalonika bahwa tidak ada yang tahu kapan hari Yesus akan kembali Sebaliknya, Paulus ingin menekankan bahwa semua pengikut Yesus, baik yang hidup maupun yang mati, akan hidup pada hari ketika Tuhan Yesus kembali dan akan bersama Tuhan dalam kemenangan-Nya yang besar dan terakhir. Karena orang-orang percaya di Tesalonika dapat berharap untuk hari seperti itu, maka orang-orang percaya harus saling menghibur dengan pengajaran ini. </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rekaman dari 1 Tesalonika 4:13–18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Paulus dan para rekan kerjanya mengajar orang Tesalonika bahwa mereka harus memiliki harapan bagi orang-orang percaya yang telah mati sebelum Yesus kembali ke Bumi. Karena kebangkitan Yesus, kita dapat yakin bahwa siapa pun yang mati sebagai orang percaya akan hidup lagi untuk melihat kembalinya Yesus.</w:t>
      </w:r>
    </w:p>
    <w:p>
      <w:pPr/>
      <w:r>
        <w:rPr>
          <w:lang w:val="id_ID" w:bidi="id_ID"/>
        </w:rPr>
      </w:r>
      <w:r>
        <w:rPr>
          <w:b/>
          <w:lang w:val="id_ID" w:bidi="id_ID"/>
        </w:rPr>
        <w:t>Pada bagian kedua</w:t>
      </w:r>
      <w:r>
        <w:rPr>
          <w:lang w:val="id_ID" w:bidi="id_ID"/>
        </w:rPr>
        <w:t xml:space="preserve"> Paulus kemudian menggambarkan peristiwa kembalinya Yesus ke Bumi. Yesus akan turun ke Bumi dengan otoritas yang besar, orang-orang percaya yang mati akan bangkit dari kuburan, dan semua gereja akan pergi untuk bertemu dengan Tuhan Yesus ketika Ia kembali ke Bumi. Sebagai orang-orang percaya, kembalinya Yesus memberikan banyak penghiburan kepada kita, dan karenanya kita harus berbicara tentang hal-hal ini satu sama lain.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kerjanya </w:t>
      </w:r>
    </w:p>
    <w:p>
      <w:pPr>
        <w:pStyle w:val="ListBullet"/>
        <w:spacing w:line="240" w:lineRule="auto"/>
        <w:ind w:left="720"/>
      </w:pPr>
      <w:r>
        <w:rPr>
          <w:lang w:val="id_ID" w:bidi="id_ID"/>
        </w:rPr>
      </w:r>
      <w:r>
        <w:rPr>
          <w:lang w:val="id_ID" w:bidi="id_ID"/>
        </w:rPr>
        <w:t>Orang-orang percaya di jemaat Tesalonika yang telah mati</w:t>
      </w:r>
    </w:p>
    <w:p>
      <w:pPr>
        <w:pStyle w:val="ListBullet"/>
        <w:spacing w:line="240" w:lineRule="auto"/>
        <w:ind w:left="720"/>
      </w:pPr>
      <w:r>
        <w:rPr>
          <w:lang w:val="id_ID" w:bidi="id_ID"/>
        </w:rPr>
      </w:r>
      <w:r>
        <w:rPr>
          <w:lang w:val="id_ID" w:bidi="id_ID"/>
        </w:rPr>
        <w:t>Orang-orang percaya di gereja Tesalonika yang hidup</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Dan Tuhan Yesus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Dalam bagian pertama dari perikop kita, Paulus dan rekan-rekannya menjelaskan kepada orang-orang Tesalonika bahwa mereka memiliki ajaran penting untuk diteruskan. Paulus menyebut orang-orang percaya "saudara-saudari" untuk mengingatkan mereka bahwa ajaran ini akan menjadi penghiburan bagi mereka. Ajaran ini juga akan membantu orang-orang percaya untuk memahami dengan benar apa yang akan terjadi ketika Yesus kembali. Paulus menekankan pentingnya ajaran-Nya dengan dua pernyataan negatif. Paulus dan rekan-rekannya tidak ingin orang-orang Tesalonika tidak memiliki pengetahuan atau informasi. Dengan kata lain, Paulus dan rekan-rekannya ingin benar-benar yakin bahwa orang-orang percaya memiliki pengetahuan ini di dalam pikiran mereka.</w:t>
      </w:r>
    </w:p>
    <w:p>
      <w:pPr/>
      <w:r>
        <w:rPr>
          <w:lang w:val="id_ID" w:bidi="id_ID"/>
        </w:rPr>
      </w:r>
      <w:r>
        <w:rPr>
          <w:lang w:val="id_ID" w:bidi="id_ID"/>
        </w:rPr>
        <w:t xml:space="preserve">Diskusikan pertanyaan berikut satu sama lain: Bagaimana Anda akan menekankan bahwa Paulus benar-benar ingin saudara-saudara perempuannya memahami ajarannya? Dalam bahasa Anda, apakah Anda memiliki cara untuk menyampaikan poin penting dengan menggunakan kata-kata negatif? Dapatkah Anda menggunakannya di sini? Hentikan sebentar rekaman ini di sini. </w:t>
      </w:r>
    </w:p>
    <w:p>
      <w:pPr/>
      <w:r>
        <w:rPr>
          <w:lang w:val="id_ID" w:bidi="id_ID"/>
        </w:rPr>
      </w:r>
      <w:r>
        <w:rPr>
          <w:lang w:val="id_ID" w:bidi="id_ID"/>
        </w:rPr>
        <w:t>Ajaran penting Paulus adalah tentang mereka yang telah tertidur. Paulus menggunakan frasa ini untuk orang-orang percaya yang telah mati. Paulus dapat menggambarkan kematian sebagai tidur karena Paulus ingin bersikap lembut dalam pidatonya. Atau mungkin Paulus menyarankan bahwa hal itu akan seperti seseorang yang bangun ketika mereka hidup kembali pada hari-hari terakhir.</w:t>
      </w:r>
    </w:p>
    <w:p>
      <w:pPr/>
      <w:r>
        <w:rPr>
          <w:lang w:val="id_ID" w:bidi="id_ID"/>
        </w:rPr>
      </w:r>
      <w:r>
        <w:rPr>
          <w:lang w:val="id_ID" w:bidi="id_ID"/>
        </w:rPr>
        <w:t xml:space="preserve">Diskusikan pertanyaan berikut satu sama lain: Apa saja ungkapan yang berbeda yang Anda gunakan untuk berbicara tentang kematian? Apakah Anda memiliki cara yang halus untuk berbicara tentang seseorang yang telah meninggal? Dapatkah Anda menggunakannya di sini? Hentikan sebentar rekaman ini di sini. </w:t>
      </w:r>
    </w:p>
    <w:p>
      <w:pPr/>
      <w:r>
        <w:rPr>
          <w:lang w:val="id_ID" w:bidi="id_ID"/>
        </w:rPr>
      </w:r>
      <w:r>
        <w:rPr>
          <w:lang w:val="id_ID" w:bidi="id_ID"/>
        </w:rPr>
        <w:t>Ajaran dalam bagian ini sangat penting karena membantu orang-orang Tesalonika untuk berduka atau meratapi kematian orang-orang percaya di jemaat. Paulus ingin orang-orang Tesalonika berduka dengan harapan tentang kebenaran kebangkitan. Dengan kata lain, orang-orang Tesalonika mengharapkan dengan yakin bahwa suatu hari orang-orang percaya akan bangkit dari kematian. Harapan, atau ekspektasi ini, akan membantu orang-orang percaya di Tesalonika untuk berduka dengan cara yang berbeda dari orang-orang yang tidak percaya, yang tidak memiliki harapan seperti itu. Sekali lagi, Paulus menggunakan dua kata negatif—"tidak berduka" dan "tidak ada harapan"—untuk menunjukkan betapa pentingnya mengingat apa yang diajarkan Paulus tentang kebangkitan.</w:t>
      </w:r>
    </w:p>
    <w:p>
      <w:pPr/>
      <w:r>
        <w:rPr>
          <w:lang w:val="id_ID" w:bidi="id_ID"/>
        </w:rPr>
      </w:r>
      <w:r>
        <w:rPr>
          <w:lang w:val="id_ID" w:bidi="id_ID"/>
        </w:rPr>
        <w:t>Paulus kemudian mengingatkan orang-orang Tesalonika bahwa Yesus mati di atas salib dan kemudian bangkit dari kematian. Ini penting bagi orang-orang Tesalonika karena Allah akan menghidupkan kembali orang-orang percaya yang telah mati melalui Yesus yang sama ini—yaitu, melalui kuasa Yesus yang perkasa.</w:t>
      </w:r>
    </w:p>
    <w:p>
      <w:pPr/>
      <w:r>
        <w:rPr>
          <w:lang w:val="id_ID" w:bidi="id_ID"/>
        </w:rPr>
      </w:r>
      <w:r>
        <w:rPr>
          <w:lang w:val="id_ID" w:bidi="id_ID"/>
        </w:rPr>
        <w:t>Paulus tahu bahwa hal ini benar karena itu adalah kata dari Tuhan. Ini berarti bahwa ajaran ini berasal langsung dari Yesus, dan bahwa ajaran itu datang dengan otoritas Yesus. Berkali-kali dalam kisah ini, Paulus menggunakan gelar "Tuhan" untuk menekankan otoritas Yesus. Ini bukan ajaran yang diciptakan Paulus sendiri, tetapi ajaran ini secara akurat menggambarkan seperti apa kedatangan Yesus yang akan terjadi. Inti dari pengajaran itu sederhana. Ketika Yesus kembali ke Bumi, beberapa orang percaya akan mati, dan beberapa masih hidup. Orang-orang percaya yang masih hidup tidak akan melihat Yesus di hadapan orang-orang percaya yang sudah mati melihat Yesus. Sebaliknya, orang-orang percaya yang telah mati akan bangkit dari kematian sehingga mereka juga dapat melihat kembalinya Yesus bersama dengan orang-orang percaya yang masih hidup.</w:t>
      </w:r>
    </w:p>
    <w:p>
      <w:pPr/>
      <w:r>
        <w:rPr>
          <w:lang w:val="id_ID" w:bidi="id_ID"/>
        </w:rPr>
      </w:r>
      <w:r>
        <w:rPr>
          <w:lang w:val="id_ID" w:bidi="id_ID"/>
        </w:rPr>
        <w:t>Sekarang, dalam bagian kedua, Paulus menggambarkan kembalinya Yesus dengan lebih detail. Dalam ajaran Paulus, Paulus sendiri menantikan kembalinya ini dengan sukacita. Paulus mengatakan bahwa Tuhan Yesus akan turun ke bumi dari surga. Itu akan menjadi peristiwa besar, seolah-olah seorang raja atau kepala bangsa yang besar kembali ke tanah asalnya setelah bertahun-tahun pergi. Paulus menjelaskan tiga suara nyaring yang berbeda yang menyertai kembalinya ini. Pertama, Tuhan akan memberikan perintah yang berkuasa. Ini seperti kata yang diberikan seorang komandan kepada pasukannya, sehingga ketika para prajurit mendengar, mereka segera menanggapi. Kedua, akan ada teriakan seperti suara kepala semua malaikat. Alkitab kadang-kadang menggambarkan malaikat sebagai tentara surgawi, dengan seorang komandan kepala sebagai pemimpin mereka. Ketiga, akan ada suara seperti bunyi sangkakala yang nyaring. Kita tidak tahu siapa yang meniup trompet, tetapi trompet itu adalah milik Allah Bapa. Bunyi sangkakala yang dijelaskan Paulus ini adalah suara yang sering mengumumkan tentara ketika mendekati sebuah kota, atau mengumumkan perayaan yang besar.</w:t>
      </w:r>
    </w:p>
    <w:p>
      <w:pPr/>
      <w:r>
        <w:rPr>
          <w:lang w:val="id_ID" w:bidi="id_ID"/>
        </w:rPr>
      </w:r>
      <w:r>
        <w:rPr>
          <w:lang w:val="id_ID" w:bidi="id_ID"/>
        </w:rPr>
        <w:t>Ketiga suara ini mungkin mewakili tiga suara yang berbeda yang akan kita dengar ketika Yesus kembali, atau mereka mungkin mewakili satu suara yang baru saja dinyatakan oleh Paulus dengan tiga cara yang berbeda. Kita juga tidak tahu apakah kita akan mendengar perintah yang sebenarnya atau terompet yang sebenarnya. Hal utama yang harus diingat adalah bahwa ketiga suara itu menunjukkan betapa pentingnya Yesus akan kembali. Kembalinya Yesus akan penting bagi semua orang percaya, tetapi juga akan penting bagi semua sejarah manusia. Kembalinya Yesus adalah sesuatu yang sangat luar biasa sehingga kita belum pernah melihat atau mendengar hal seperti itu sebelumnya.</w:t>
      </w:r>
    </w:p>
    <w:p>
      <w:pPr/>
      <w:r>
        <w:rPr>
          <w:lang w:val="id_ID" w:bidi="id_ID"/>
        </w:rPr>
      </w:r>
      <w:r>
        <w:rPr>
          <w:lang w:val="id_ID" w:bidi="id_ID"/>
        </w:rPr>
        <w:t xml:space="preserve">Berhenti di sini dan lihatlah gambar sebuah </w:t>
      </w:r>
      <w:r>
        <w:rPr>
          <w:b/>
          <w:lang w:val="id_ID" w:bidi="id_ID"/>
        </w:rPr>
        <w:t>terompet</w:t>
      </w:r>
      <w:r>
        <w:rPr>
          <w:lang w:val="id_ID" w:bidi="id_ID"/>
        </w:rPr>
        <w:t xml:space="preserve">. Jika memungkinkan, dengarkan suara </w:t>
      </w:r>
      <w:r>
        <w:rPr>
          <w:b/>
          <w:lang w:val="id_ID" w:bidi="id_ID"/>
        </w:rPr>
        <w:t>terompet</w:t>
      </w:r>
      <w:r>
        <w:rPr>
          <w:lang w:val="id_ID" w:bidi="id_ID"/>
        </w:rPr>
        <w:t xml:space="preserve">. Hentikan sebentar rekaman ini di sini. </w:t>
      </w:r>
    </w:p>
    <w:p>
      <w:pPr/>
      <w:r>
        <w:rPr>
          <w:lang w:val="id_ID" w:bidi="id_ID"/>
        </w:rPr>
      </w:r>
      <w:r>
        <w:rPr>
          <w:lang w:val="id_ID" w:bidi="id_ID"/>
        </w:rPr>
        <w:t xml:space="preserve">Diskusikan pertanyaan berikut ini satu sama lain: Bagaimana Anda dapat mengungkapkan ketiga suara ini—perintah yang berkuasa, suara malaikat kepala, dan terompet yang nyaring—dalam kata-kata Anda sendiri? Hentikan sebentar rekaman ini di sini. </w:t>
      </w:r>
    </w:p>
    <w:p>
      <w:pPr/>
      <w:r>
        <w:rPr>
          <w:lang w:val="id_ID" w:bidi="id_ID"/>
        </w:rPr>
      </w:r>
      <w:r>
        <w:rPr>
          <w:lang w:val="id_ID" w:bidi="id_ID"/>
        </w:rPr>
        <w:t>Ketika Yesus turun dari surga, Paulus mengatakan bahwa orang mati dalam Kristus akan bangkit dari kematian. Paulus berbicara tentang semua orang yang telah percaya kepada Kristus dan yang sekarang menjadi milik Kristus. Orang-orang percaya kepada Kristus yang telah mati ini sekarang akan bangkit dari kematian. Kemudian, setiap orang percaya yang masih hidup pada kedatangan Kristus akan bergabung dengan mereka. Kemudian, kita tahu bahwa seseorang akan mengumpulkan semua orang percaya di satu tempat, meskipun apakah itu Tuhan Yesus atau Allah Bapa, kita tidak tahu bahwa itu adalah Tuhan Yesus atau Allah Bapa. Kita tahu bahwa begitu semua orang percaya bersama-sama, mereka semua akan naik ke awan dan ke udara dan bertemu dengan Tuhan.</w:t>
      </w:r>
    </w:p>
    <w:p>
      <w:pPr/>
      <w:r>
        <w:rPr>
          <w:lang w:val="id_ID" w:bidi="id_ID"/>
        </w:rPr>
      </w:r>
      <w:r>
        <w:rPr>
          <w:lang w:val="id_ID" w:bidi="id_ID"/>
        </w:rPr>
        <w:t>Bagian kedua ini berakhir dengan janji. Paulus mengatakan bahwa setelah semua orang percaya yang mati telah kembali dari kematian, semua orang yang percaya kepada Yesus akan bersama Yesus selamanya. Ini tidak berarti bahwa kita akan selalu berada di samping Yesus secara fisik. Sebaliknya, itu berarti bahwa Yesus akan selalu hadir di antara umat Allah.</w:t>
      </w:r>
    </w:p>
    <w:p>
      <w:pPr/>
      <w:r>
        <w:rPr>
          <w:lang w:val="id_ID" w:bidi="id_ID"/>
        </w:rPr>
      </w:r>
      <w:r>
        <w:rPr>
          <w:lang w:val="id_ID" w:bidi="id_ID"/>
        </w:rPr>
        <w:t>Akhirnya, Paulus dan rekan-rekannya mengatakan kepada orang-orang Tesalonika untuk menghibur dan menguatkan satu sama lain dengan kata-kata ini. Kata-kata ini adalah pesan tentang kematian, kebangkitan, dan kembalinya Yesus, dan harapan yang dibawa hal-hal ini bagi mereka yang mati sebagai orang-orang percaya.</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rekaman dari 1 Tesalonika 4:13–18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 xml:space="preserve">Paulus dan rekan-rekan kerjanya </w:t>
      </w:r>
    </w:p>
    <w:p>
      <w:pPr>
        <w:pStyle w:val="ListBullet"/>
        <w:spacing w:line="240" w:lineRule="auto"/>
        <w:ind w:left="720"/>
      </w:pPr>
      <w:r>
        <w:rPr>
          <w:lang w:val="id_ID" w:bidi="id_ID"/>
        </w:rPr>
      </w:r>
      <w:r>
        <w:rPr>
          <w:lang w:val="id_ID" w:bidi="id_ID"/>
        </w:rPr>
        <w:t>Orang-orang percaya di jemaat Tesalonika yang telah mati</w:t>
      </w:r>
    </w:p>
    <w:p>
      <w:pPr>
        <w:pStyle w:val="ListBullet"/>
        <w:spacing w:line="240" w:lineRule="auto"/>
        <w:ind w:left="720"/>
      </w:pPr>
      <w:r>
        <w:rPr>
          <w:lang w:val="id_ID" w:bidi="id_ID"/>
        </w:rPr>
      </w:r>
      <w:r>
        <w:rPr>
          <w:lang w:val="id_ID" w:bidi="id_ID"/>
        </w:rPr>
        <w:t>Orang-orang percaya di gereja Tesalonika yang hidup</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Dan Tuhan Yesus</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Pada bagian pertama, Paulus memberi tahu jemaat di Tesalonika tentang ajaran penting yang tidak ingin Paulus lupakan oleh orang-orang percaya. Ajaran ini adalah tentang apa yang akan terjadi pada orang percaya yang mati ketika Tuhan kembali ke bumi. Ajaran ini penting karena akan membantu orang-orang percaya yang masih hidup untuk memiliki harapan bahwa mereka akan melihat kembalinya Tuhan bersama dengan saudara-saudara mereka yang telah mati. Kemudian, ketika seseorang di gereja meninggal, orang-orang percaya tidak akan berduka seperti yang dilakukan orang-orang yang tidak percaya.</w:t>
      </w:r>
    </w:p>
    <w:p>
      <w:pPr/>
      <w:r>
        <w:rPr>
          <w:lang w:val="id_ID" w:bidi="id_ID"/>
        </w:rPr>
      </w:r>
      <w:r>
        <w:rPr>
          <w:lang w:val="id_ID" w:bidi="id_ID"/>
        </w:rPr>
        <w:t>Hentikan sebentar dramanya. Tanyakan kepada orang-orang yang memerankan orang-orang Tesalonika, "Bagaimana perasaan Anda tentang saudara dan saudari yang telah mati di jemaat Anda?" Saudara mungkin mendengar:</w:t>
      </w:r>
    </w:p>
    <w:p>
      <w:pPr>
        <w:pStyle w:val="ListBullet"/>
        <w:spacing w:line="240" w:lineRule="auto"/>
        <w:ind w:left="720"/>
      </w:pPr>
      <w:r>
        <w:rPr>
          <w:lang w:val="id_ID" w:bidi="id_ID"/>
        </w:rPr>
      </w:r>
      <w:r>
        <w:rPr>
          <w:lang w:val="id_ID" w:bidi="id_ID"/>
        </w:rPr>
        <w:t>Kita merasakan kesedihan dan kehilangan; atau</w:t>
      </w:r>
    </w:p>
    <w:p>
      <w:pPr>
        <w:pStyle w:val="ListBullet"/>
        <w:spacing w:line="240" w:lineRule="auto"/>
        <w:ind w:left="720"/>
      </w:pPr>
      <w:r>
        <w:rPr>
          <w:lang w:val="id_ID" w:bidi="id_ID"/>
        </w:rPr>
      </w:r>
      <w:r>
        <w:rPr>
          <w:lang w:val="id_ID" w:bidi="id_ID"/>
        </w:rPr>
        <w:t>Kami merasa bingung. Apa yang akan terjadi?</w:t>
      </w:r>
    </w:p>
    <w:p>
      <w:pPr/>
      <w:r>
        <w:rPr>
          <w:lang w:val="id_ID" w:bidi="id_ID"/>
        </w:rPr>
      </w:r>
      <w:r>
        <w:rPr>
          <w:lang w:val="id_ID" w:bidi="id_ID"/>
        </w:rPr>
        <w:t>Tanyakan kepada orang-orang yang memerankan orang-orang yang tidak percaya, "Bagaimana perasaan Anda karena kehilangan seseorang yang Anda kasihi?" Anda mungkin mendengar sesuatu seperti:</w:t>
      </w:r>
    </w:p>
    <w:p>
      <w:pPr>
        <w:pStyle w:val="ListBullet"/>
        <w:spacing w:line="240" w:lineRule="auto"/>
        <w:ind w:left="720"/>
      </w:pPr>
      <w:r>
        <w:rPr>
          <w:lang w:val="id_ID" w:bidi="id_ID"/>
        </w:rPr>
      </w:r>
      <w:r>
        <w:rPr>
          <w:lang w:val="id_ID" w:bidi="id_ID"/>
        </w:rPr>
        <w:t>Kita merasakan kesedihan dan kehilangan; atau</w:t>
      </w:r>
    </w:p>
    <w:p>
      <w:pPr>
        <w:pStyle w:val="ListBullet"/>
        <w:spacing w:line="240" w:lineRule="auto"/>
        <w:ind w:left="720"/>
      </w:pPr>
      <w:r>
        <w:rPr>
          <w:lang w:val="id_ID" w:bidi="id_ID"/>
        </w:rPr>
      </w:r>
      <w:r>
        <w:rPr>
          <w:lang w:val="id_ID" w:bidi="id_ID"/>
        </w:rPr>
        <w:t>Apa perbedaan yang dibuat untuk percaya kepada Yesus ketika orang yang Anda kasihi masih mati?</w:t>
      </w:r>
    </w:p>
    <w:p>
      <w:pPr/>
      <w:r>
        <w:rPr>
          <w:lang w:val="id_ID" w:bidi="id_ID"/>
        </w:rPr>
      </w:r>
      <w:r>
        <w:rPr>
          <w:lang w:val="id_ID" w:bidi="id_ID"/>
        </w:rPr>
        <w:t>Lanjutkan dramanya.</w:t>
      </w:r>
    </w:p>
    <w:p>
      <w:pPr/>
      <w:r>
        <w:rPr>
          <w:lang w:val="id_ID" w:bidi="id_ID"/>
        </w:rPr>
      </w:r>
      <w:r>
        <w:rPr>
          <w:lang w:val="id_ID" w:bidi="id_ID"/>
        </w:rPr>
        <w:t>Ajaran yang penting adalah bahwa ketika Tuhan kembali, Allah akan menghidupkan kembali orang percaya yang telah mati. Kemudian orang-orang percaya yang mati akan dapat menyaksikan kembalinya orang bersama orang-orang percaya yang masih hidup. Orang-orang percaya di Tesalonika dapat yakin akan hal ini karena Yesus telah mati dan hidup kembali. Dan karena Yesus hidup kembali, Yesus akan menghidupkan kembali semua orang yang telah percaya kepada-Nya.</w:t>
      </w:r>
    </w:p>
    <w:p>
      <w:pPr/>
      <w:r>
        <w:rPr>
          <w:lang w:val="id_ID" w:bidi="id_ID"/>
        </w:rPr>
      </w:r>
      <w:r>
        <w:rPr>
          <w:lang w:val="id_ID" w:bidi="id_ID"/>
        </w:rPr>
        <w:t>Hentikan sebentar dramanya. Tanyakan kepada orang-orang yang memerankan orang-orang Tesalonika, "Apa yang kamu pikirkan ketika kamu mendengar tentang ajaran penting ini?" Saudara mungkin mendengar:</w:t>
      </w:r>
    </w:p>
    <w:p>
      <w:pPr>
        <w:pStyle w:val="ListBullet"/>
        <w:spacing w:line="240" w:lineRule="auto"/>
        <w:ind w:left="720"/>
      </w:pPr>
      <w:r>
        <w:rPr>
          <w:lang w:val="id_ID" w:bidi="id_ID"/>
        </w:rPr>
      </w:r>
      <w:r>
        <w:rPr>
          <w:lang w:val="id_ID" w:bidi="id_ID"/>
        </w:rPr>
        <w:t>Saya berpikir tentang bagaimana Yesus bangkit dari kematian; atau</w:t>
      </w:r>
    </w:p>
    <w:p>
      <w:pPr>
        <w:pStyle w:val="ListBullet"/>
        <w:spacing w:line="240" w:lineRule="auto"/>
        <w:ind w:left="720"/>
      </w:pPr>
      <w:r>
        <w:rPr>
          <w:lang w:val="id_ID" w:bidi="id_ID"/>
        </w:rPr>
      </w:r>
      <w:r>
        <w:rPr>
          <w:lang w:val="id_ID" w:bidi="id_ID"/>
        </w:rPr>
        <w:t>Saya percaya bahwa Yesus benar-benar memiliki kuasa untuk membangkitkan kita dari kematian!</w:t>
      </w:r>
    </w:p>
    <w:p>
      <w:pPr/>
      <w:r>
        <w:rPr>
          <w:lang w:val="id_ID" w:bidi="id_ID"/>
        </w:rPr>
      </w:r>
      <w:r>
        <w:rPr>
          <w:lang w:val="id_ID" w:bidi="id_ID"/>
        </w:rPr>
        <w:t>Tanyakan kepada orang yang memerankan Paulus, "Bagaimana rasanya membagikan berita ini kepada orang-orang Tesalonika?" Saudara mungkin mendengar:</w:t>
      </w:r>
    </w:p>
    <w:p>
      <w:pPr>
        <w:pStyle w:val="ListBullet"/>
        <w:spacing w:line="240" w:lineRule="auto"/>
        <w:ind w:left="720"/>
      </w:pPr>
      <w:r>
        <w:rPr>
          <w:lang w:val="id_ID" w:bidi="id_ID"/>
        </w:rPr>
      </w:r>
      <w:r>
        <w:rPr>
          <w:lang w:val="id_ID" w:bidi="id_ID"/>
        </w:rPr>
        <w:t>Saya ingin orang-orang percaya memiliki harapan; atau</w:t>
      </w:r>
    </w:p>
    <w:p>
      <w:pPr>
        <w:pStyle w:val="ListBullet"/>
        <w:spacing w:line="240" w:lineRule="auto"/>
        <w:ind w:left="720"/>
      </w:pPr>
      <w:r>
        <w:rPr>
          <w:lang w:val="id_ID" w:bidi="id_ID"/>
        </w:rPr>
      </w:r>
      <w:r>
        <w:rPr>
          <w:lang w:val="id_ID" w:bidi="id_ID"/>
        </w:rPr>
        <w:t>Saya merasa bersemangat ketika mengingat apa yang akan terjadi pada hari-hari terakhir.</w:t>
      </w:r>
    </w:p>
    <w:p>
      <w:pPr/>
      <w:r>
        <w:rPr>
          <w:lang w:val="id_ID" w:bidi="id_ID"/>
        </w:rPr>
      </w:r>
      <w:r>
        <w:rPr>
          <w:lang w:val="id_ID" w:bidi="id_ID"/>
        </w:rPr>
        <w:t>Lanjutkan dramanya.</w:t>
      </w:r>
    </w:p>
    <w:p>
      <w:pPr/>
      <w:r>
        <w:rPr>
          <w:lang w:val="id_ID" w:bidi="id_ID"/>
        </w:rPr>
      </w:r>
      <w:r>
        <w:rPr>
          <w:lang w:val="id_ID" w:bidi="id_ID"/>
        </w:rPr>
        <w:t>Pada bagian kedua, Paulus menggambarkan peristiwa ketika Kristus kembali dan apa yang akan terjadi. Tuhan akan mengumumkan kedatangan-Nya dengan cara yang besar dan kuat. Setelah ini, orang-orang percaya yang telah mati akan hidup kembali. Kemudian, orang-orang percaya yang masih hidup akan bertemu bersama saudara-saudara mereka. Semua orang percaya akan bertemu bersama Tuhan di dalam awan. Sejak saat itu, semua orang percaya akan selalu bersama dengan Tuhan. Paulus mengakhiri adegan ketika ia menyuruh orang-orang Tesalonika untuk saling menghibur dengan berita ini.</w:t>
      </w:r>
    </w:p>
    <w:p>
      <w:pPr/>
      <w:r>
        <w:rPr>
          <w:lang w:val="id_ID" w:bidi="id_ID"/>
        </w:rPr>
      </w:r>
      <w:r>
        <w:rPr>
          <w:lang w:val="id_ID" w:bidi="id_ID"/>
        </w:rPr>
        <w:t>Hentikan sebentar dramanya. Tanyakan kepada orang yang memerankan Tuhan, "Bagaimana perasaan Anda kembali ke bumi dengan semua teriakan dan proklamasi ini?" Saudara mungkin mendengar:</w:t>
      </w:r>
    </w:p>
    <w:p>
      <w:pPr>
        <w:pStyle w:val="ListBullet"/>
        <w:spacing w:line="240" w:lineRule="auto"/>
        <w:ind w:left="720"/>
      </w:pPr>
      <w:r>
        <w:rPr>
          <w:lang w:val="id_ID" w:bidi="id_ID"/>
        </w:rPr>
      </w:r>
      <w:r>
        <w:rPr>
          <w:lang w:val="id_ID" w:bidi="id_ID"/>
        </w:rPr>
        <w:t>Saya merasakan kegembiraan dan sukacita; atau</w:t>
      </w:r>
    </w:p>
    <w:p>
      <w:pPr>
        <w:pStyle w:val="ListBullet"/>
        <w:spacing w:line="240" w:lineRule="auto"/>
        <w:ind w:left="720"/>
      </w:pPr>
      <w:r>
        <w:rPr>
          <w:lang w:val="id_ID" w:bidi="id_ID"/>
        </w:rPr>
      </w:r>
      <w:r>
        <w:rPr>
          <w:lang w:val="id_ID" w:bidi="id_ID"/>
        </w:rPr>
        <w:t>Saya merasa menang! Saya mengasihi gereja saya. Saya telah mengalahkan musuh.</w:t>
      </w:r>
    </w:p>
    <w:p>
      <w:pPr/>
      <w:r>
        <w:rPr>
          <w:lang w:val="id_ID" w:bidi="id_ID"/>
        </w:rPr>
      </w:r>
      <w:r>
        <w:rPr>
          <w:lang w:val="id_ID" w:bidi="id_ID"/>
        </w:rPr>
        <w:t>Tanyakan kepada orang-orang yang memerankan orang-orang Tesalonika yang telah bangkit dari kematian, "Apa yang Anda rasakan?" Saudara mungkin mendengar:</w:t>
      </w:r>
    </w:p>
    <w:p>
      <w:pPr>
        <w:pStyle w:val="ListBullet"/>
        <w:spacing w:line="240" w:lineRule="auto"/>
        <w:ind w:left="720"/>
      </w:pPr>
      <w:r>
        <w:rPr>
          <w:lang w:val="id_ID" w:bidi="id_ID"/>
        </w:rPr>
      </w:r>
      <w:r>
        <w:rPr>
          <w:lang w:val="id_ID" w:bidi="id_ID"/>
        </w:rPr>
        <w:t>Saya merasa terkejut dan sukacita; atau</w:t>
      </w:r>
    </w:p>
    <w:p>
      <w:pPr>
        <w:pStyle w:val="ListBullet"/>
        <w:spacing w:line="240" w:lineRule="auto"/>
        <w:ind w:left="720"/>
      </w:pPr>
      <w:r>
        <w:rPr>
          <w:lang w:val="id_ID" w:bidi="id_ID"/>
        </w:rPr>
      </w:r>
      <w:r>
        <w:rPr>
          <w:lang w:val="id_ID" w:bidi="id_ID"/>
        </w:rPr>
        <w:t>Saya merasa lega. Saya tidak percaya bahwa saya hidup untuk melihat ini!</w:t>
      </w:r>
    </w:p>
    <w:p>
      <w:pPr/>
      <w:r>
        <w:rPr>
          <w:lang w:val="id_ID" w:bidi="id_ID"/>
        </w:rPr>
      </w:r>
      <w:r>
        <w:rPr>
          <w:lang w:val="id_ID" w:bidi="id_ID"/>
        </w:rPr>
        <w:t>Tanyakan kepada orang-orang yang memerankan orang-orang Tesalonika yang masih hidup ketika Yesus kembali, "Apa yang kamu pikirkan atau rasakan?" Saudara mungkin mendengar:</w:t>
      </w:r>
    </w:p>
    <w:p>
      <w:pPr>
        <w:pStyle w:val="ListBullet"/>
        <w:spacing w:line="240" w:lineRule="auto"/>
        <w:ind w:left="720"/>
      </w:pPr>
      <w:r>
        <w:rPr>
          <w:lang w:val="id_ID" w:bidi="id_ID"/>
        </w:rPr>
      </w:r>
      <w:r>
        <w:rPr>
          <w:lang w:val="id_ID" w:bidi="id_ID"/>
        </w:rPr>
        <w:t>Saya sangat senang karena saudara-saudara perempuan saya berada di sini; atau</w:t>
      </w:r>
    </w:p>
    <w:p>
      <w:pPr>
        <w:pStyle w:val="ListBullet"/>
        <w:spacing w:line="240" w:lineRule="auto"/>
        <w:ind w:left="720"/>
      </w:pPr>
      <w:r>
        <w:rPr>
          <w:lang w:val="id_ID" w:bidi="id_ID"/>
        </w:rPr>
      </w:r>
      <w:r>
        <w:rPr>
          <w:lang w:val="id_ID" w:bidi="id_ID"/>
        </w:rPr>
        <w:t>Saya tidak dapat membayangkan akan seperti apa hal ini.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rekaman suara dari 1 Tesalonika 4:13–18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Ingatlah bahwa Paulus telah mengatakan kepada orang-orang Tesalonika bagaimana mereka mengasihi satu sama lain dengan baik dan berdiri kuat dalam iman mereka. Paulus sekarang ingin memberikan beberapa ajaran tambahan kepada orang-orang Tesalonika, sehingga kematian tidak membawa kesedihan yang sama kepada orang-orang percaya seperti yang dibawa oleh kematian kepada orang-orang yang tidak percaya.</w:t>
      </w:r>
    </w:p>
    <w:p>
      <w:pPr/>
      <w:r>
        <w:rPr>
          <w:lang w:val="id_ID" w:bidi="id_ID"/>
        </w:rPr>
      </w:r>
      <w:r>
        <w:rPr>
          <w:lang w:val="id_ID" w:bidi="id_ID"/>
        </w:rPr>
        <w:t xml:space="preserve">Paulus memulai dengan menyapa orang-orang Tesalonika sebagai </w:t>
      </w:r>
      <w:r>
        <w:rPr>
          <w:b/>
          <w:lang w:val="id_ID" w:bidi="id_ID"/>
        </w:rPr>
        <w:t>saudara-saudara</w:t>
      </w:r>
      <w:r>
        <w:rPr>
          <w:lang w:val="id_ID" w:bidi="id_ID"/>
        </w:rPr>
        <w:t xml:space="preserve">, yang berarti saudara-saudara dalam iman. Gunakan kata atau sebutan yang sama untuk saudara atau saudara dan saudari seperti yang telah Anda pakai pada perikop sebelumnya. </w:t>
      </w:r>
    </w:p>
    <w:p>
      <w:pPr/>
      <w:r>
        <w:rPr>
          <w:lang w:val="id_ID" w:bidi="id_ID"/>
        </w:rPr>
      </w:r>
      <w:r>
        <w:rPr>
          <w:lang w:val="id_ID" w:bidi="id_ID"/>
        </w:rPr>
        <w:t xml:space="preserve">Paulus mengajarkan apa yang terjadi pada orang-orang percaya yang mati ini ketika Kristus kembali ke Bumi. Paulus dan rekan-rekannya ingin orang-orang percaya memiliki </w:t>
      </w:r>
      <w:r>
        <w:rPr>
          <w:b/>
          <w:lang w:val="id_ID" w:bidi="id_ID"/>
        </w:rPr>
        <w:t>harapan</w:t>
      </w:r>
      <w:r>
        <w:rPr>
          <w:lang w:val="id_ID" w:bidi="id_ID"/>
        </w:rPr>
        <w:t xml:space="preserve">. Ketika seseorang berharap, itu berarti orang itu mengharapkan sesuatu yang akan terjadi di masa depan. Paulus ingin orang-orang Tesalonika mengharapkan bahwa mereka akan mengambil bagian dalam peristiwa besar itu dengan saudara-saudara mereka yang telah mati. Untuk informasi lebih lanjut tentang </w:t>
      </w:r>
      <w:r>
        <w:rPr>
          <w:b/>
          <w:lang w:val="id_ID" w:bidi="id_ID"/>
        </w:rPr>
        <w:t>harapan</w:t>
      </w:r>
      <w:r>
        <w:rPr>
          <w:lang w:val="id_ID" w:bidi="id_ID"/>
        </w:rPr>
        <w:t>, lihat Daftar Kata Utama. Gunakan kata atau frasa yang sama untuk harapan seperti yang Anda gunakan pada perikop sebelumnya.</w:t>
      </w:r>
    </w:p>
    <w:p>
      <w:pPr/>
      <w:r>
        <w:rPr>
          <w:lang w:val="id_ID" w:bidi="id_ID"/>
        </w:rPr>
      </w:r>
      <w:r>
        <w:rPr>
          <w:lang w:val="id_ID" w:bidi="id_ID"/>
        </w:rPr>
        <w:t xml:space="preserve">Ajaran Paulus berasal langsung dari </w:t>
      </w:r>
      <w:r>
        <w:rPr>
          <w:b/>
          <w:lang w:val="id_ID" w:bidi="id_ID"/>
        </w:rPr>
        <w:t>Tuhan</w:t>
      </w:r>
      <w:r>
        <w:rPr>
          <w:lang w:val="id_ID" w:bidi="id_ID"/>
        </w:rPr>
        <w:t xml:space="preserve">, dan membawa otoritas Tuhan. Itu juga Tuhan yang akan turun dari surga dan datang ke Bumi. Gunakan kata atau frasa yang sama untuk Tuhan seperti yang Anda gunakan pada bagian sebelumnya. Untuk petunjuk lebih lagi tentang </w:t>
      </w:r>
      <w:r>
        <w:rPr>
          <w:lang w:val="id_ID" w:bidi="id_ID"/>
        </w:rPr>
        <w:t>Tuhan</w:t>
      </w:r>
      <w:r>
        <w:rPr>
          <w:lang w:val="id_ID" w:bidi="id_ID"/>
        </w:rPr>
        <w:t>, lihat Daftar Kata Utama.</w:t>
      </w:r>
    </w:p>
    <w:p>
      <w:pPr/>
      <w:r>
        <w:rPr>
          <w:lang w:val="id_ID" w:bidi="id_ID"/>
        </w:rPr>
      </w:r>
      <w:r>
        <w:rPr>
          <w:lang w:val="id_ID" w:bidi="id_ID"/>
        </w:rPr>
        <w:t xml:space="preserve">Selain itu, kita dapat melihat dalam kisah ini bahwa Tuhan datang ke Bumi dari </w:t>
      </w:r>
      <w:r>
        <w:rPr>
          <w:b/>
          <w:lang w:val="id_ID" w:bidi="id_ID"/>
        </w:rPr>
        <w:t>surga</w:t>
      </w:r>
      <w:r>
        <w:rPr>
          <w:lang w:val="id_ID" w:bidi="id_ID"/>
        </w:rPr>
        <w:t xml:space="preserve">. Ini adalah tempat di mana Tuhan Yesus sekarang tinggal sampai Ia kembali ke Bumi. Gunakan kata atau frasa yang sama untuk surga seperti yang Anda gunakan pada perikop sebelumnya, dan lihat Daftar Kata Utama untuk informasi lebih lanjut tentang </w:t>
      </w:r>
      <w:r>
        <w:rPr>
          <w:lang w:val="id_ID" w:bidi="id_ID"/>
        </w:rPr>
        <w:t>surga</w:t>
      </w:r>
      <w:r>
        <w:rPr>
          <w:lang w:val="id_ID" w:bidi="id_ID"/>
        </w:rPr>
        <w:t>.</w:t>
      </w:r>
    </w:p>
    <w:p>
      <w:pPr/>
      <w:r>
        <w:rPr>
          <w:lang w:val="id_ID" w:bidi="id_ID"/>
        </w:rPr>
      </w:r>
      <w:r>
        <w:rPr>
          <w:lang w:val="id_ID" w:bidi="id_ID"/>
        </w:rPr>
        <w:t xml:space="preserve">Ketika Tuhan datang ke bumi, akan ada pengumuman besar tentang kedatangan-Nya. Akan ada teriakan yang nyaring untuk memerintahkan. Ada juga dua suara tambahan yang dijelaskan Paulus. Yang pertama adalah suara seorang malaikat </w:t>
      </w:r>
      <w:r>
        <w:rPr>
          <w:b/>
          <w:lang w:val="id_ID" w:bidi="id_ID"/>
        </w:rPr>
        <w:t>agung</w:t>
      </w:r>
      <w:r>
        <w:rPr>
          <w:lang w:val="id_ID" w:bidi="id_ID"/>
        </w:rPr>
        <w:t xml:space="preserve">. Malaikat Agung adalah </w:t>
      </w:r>
      <w:r>
        <w:rPr>
          <w:b/>
          <w:lang w:val="id_ID" w:bidi="id_ID"/>
        </w:rPr>
        <w:t>malaikat</w:t>
      </w:r>
      <w:r>
        <w:rPr>
          <w:lang w:val="id_ID" w:bidi="id_ID"/>
        </w:rPr>
        <w:t xml:space="preserve"> khusus yang adalah kepala atau komandan atas malaikat-malaikat lain.</w:t>
      </w:r>
    </w:p>
    <w:p>
      <w:pPr/>
      <w:r>
        <w:rPr>
          <w:lang w:val="id_ID" w:bidi="id_ID"/>
        </w:rPr>
      </w:r>
      <w:r>
        <w:rPr>
          <w:lang w:val="id_ID" w:bidi="id_ID"/>
        </w:rPr>
        <w:t xml:space="preserve">Berhenti di sini dan diskusikan dalam kelompok kata atau frasa apa yang akan Anda gunakan untuk </w:t>
      </w:r>
      <w:r>
        <w:rPr>
          <w:b/>
          <w:lang w:val="id_ID" w:bidi="id_ID"/>
        </w:rPr>
        <w:t>malaikat</w:t>
      </w:r>
      <w:r>
        <w:rPr>
          <w:lang w:val="id_ID" w:bidi="id_ID"/>
        </w:rPr>
        <w:t xml:space="preserve"> besar. Lihat </w:t>
      </w:r>
      <w:r>
        <w:rPr>
          <w:lang w:val="id_ID" w:bidi="id_ID"/>
        </w:rPr>
        <w:t>malaikat</w:t>
      </w:r>
      <w:r>
        <w:rPr>
          <w:lang w:val="id_ID" w:bidi="id_ID"/>
        </w:rPr>
        <w:t xml:space="preserve"> di Glosarium Utama untuk informasi lebih lanjut. Jika Anda telah menerjemahkan kata ini di kitab lain dalam Alkitab, gunakan kata yang sama dengan yang Anda gunakan di sana, tetapi ingatlah bahwa malaikat ini adalah kepala malaikat. Hentikan sebentar rekaman ini di sini. </w:t>
      </w:r>
    </w:p>
    <w:p>
      <w:pPr/>
      <w:r>
        <w:rPr>
          <w:lang w:val="id_ID" w:bidi="id_ID"/>
        </w:rPr>
      </w:r>
      <w:r>
        <w:rPr>
          <w:lang w:val="id_ID" w:bidi="id_ID"/>
        </w:rPr>
        <w:t xml:space="preserve">Kedua, Paulus menggambarkan ledakan </w:t>
      </w:r>
      <w:r>
        <w:rPr>
          <w:b/>
          <w:lang w:val="id_ID" w:bidi="id_ID"/>
        </w:rPr>
        <w:t>terompet</w:t>
      </w:r>
      <w:r>
        <w:rPr>
          <w:lang w:val="id_ID" w:bidi="id_ID"/>
        </w:rPr>
        <w:t>. Ini adalah alat yang ditiup seseorang, seperti tanduk. Orang-orang menggunakan terompet untuk mengumumkan peristiwa khusus, dan tentara menggunakan terompet untuk mengumumkan ketika mereka mendekati sebuah kota. Baik malaikat maupun terompet hadir ketika Yesus kembali ke Bumi.</w:t>
      </w:r>
    </w:p>
    <w:p>
      <w:pPr/>
      <w:r>
        <w:rPr>
          <w:lang w:val="id_ID" w:bidi="id_ID"/>
        </w:rPr>
      </w:r>
      <w:r>
        <w:rPr>
          <w:lang w:val="id_ID" w:bidi="id_ID"/>
        </w:rPr>
        <w:t xml:space="preserve">Berhenti di sini dan diskusikan secara berkelompok kata atau frasa apa yang akan Anda gunakan untuk </w:t>
      </w:r>
      <w:r>
        <w:rPr>
          <w:b/>
          <w:lang w:val="id_ID" w:bidi="id_ID"/>
        </w:rPr>
        <w:t>terompet</w:t>
      </w:r>
      <w:r>
        <w:rPr>
          <w:lang w:val="id_ID" w:bidi="id_ID"/>
        </w:rPr>
        <w:t xml:space="preserve">. Jika Anda telah menerjemahkan kata ini di kitab lain dari Alkitab, gunakan kata yang sama dengan yang Anda gunakan di sana. Dengarkan suara </w:t>
      </w:r>
      <w:r>
        <w:rPr>
          <w:b/>
          <w:lang w:val="id_ID" w:bidi="id_ID"/>
        </w:rPr>
        <w:t>terompet</w:t>
      </w:r>
      <w:r>
        <w:rPr>
          <w:lang w:val="id_ID" w:bidi="id_ID"/>
        </w:rPr>
        <w:t xml:space="preserve">. Lihatlah gambar sebuah </w:t>
      </w:r>
      <w:r>
        <w:rPr>
          <w:b/>
          <w:lang w:val="id_ID" w:bidi="id_ID"/>
        </w:rPr>
        <w:t>terompet</w:t>
      </w:r>
      <w:r>
        <w:rPr>
          <w:lang w:val="id_ID" w:bidi="id_ID"/>
        </w:rPr>
        <w:t xml:space="preserve">. Hentikan sebentar rekaman ini di sini. </w:t>
      </w:r>
    </w:p>
    <w:p>
      <w:pPr/>
      <w:r>
        <w:rPr>
          <w:lang w:val="id_ID" w:bidi="id_ID"/>
        </w:rPr>
      </w:r>
      <w:r>
        <w:rPr>
          <w:lang w:val="id_ID" w:bidi="id_ID"/>
        </w:rPr>
        <w:t xml:space="preserve">Paulus mengatakan bahwa orang mati dalam </w:t>
      </w:r>
      <w:r>
        <w:rPr>
          <w:b/>
          <w:lang w:val="id_ID" w:bidi="id_ID"/>
        </w:rPr>
        <w:t>Kristus</w:t>
      </w:r>
      <w:r>
        <w:rPr>
          <w:lang w:val="id_ID" w:bidi="id_ID"/>
        </w:rPr>
        <w:t xml:space="preserve"> akan bangkit terlebih dahulu. Ini adalah orang-orang yang telah percaya kepada Yesus Kristus sebagai Juruselamat mereka. Gunakan kata yang sama untuk Kristus seperti yang telah Anda gunakan di perikop sebelumnya, dan ingatlah bahwa </w:t>
      </w:r>
      <w:r>
        <w:rPr>
          <w:lang w:val="id_ID" w:bidi="id_ID"/>
        </w:rPr>
        <w:t>Kristus</w:t>
      </w:r>
      <w:r>
        <w:rPr>
          <w:lang w:val="id_ID" w:bidi="id_ID"/>
        </w:rPr>
        <w:t xml:space="preserve"> ada dalam Daftar Kata Utama.</w:t>
      </w:r>
    </w:p>
    <w:p>
      <w:pPr/>
      <w:r>
        <w:rPr>
          <w:lang w:val="id_ID" w:bidi="id_ID"/>
        </w:rPr>
      </w:r>
      <w:r>
        <w:rPr>
          <w:lang w:val="id_ID" w:bidi="id_ID"/>
        </w:rPr>
        <w:t xml:space="preserve">Setelah Paulus menyelesaikan gambarnya tentang kedatangan Tuhan kembali, Paulus menyuruh orang-orang percaya untuk </w:t>
      </w:r>
      <w:r>
        <w:rPr>
          <w:b/>
          <w:lang w:val="id_ID" w:bidi="id_ID"/>
        </w:rPr>
        <w:t>mendorong</w:t>
      </w:r>
      <w:r>
        <w:rPr>
          <w:lang w:val="id_ID" w:bidi="id_ID"/>
        </w:rPr>
        <w:t>, atau menghibur satu sama lain dengan ajaran ini.</w:t>
      </w:r>
    </w:p>
    <w:p>
      <w:pPr/>
      <w:r>
        <w:rPr>
          <w:lang w:val="id_ID" w:bidi="id_ID"/>
        </w:rPr>
      </w:r>
      <w:r>
        <w:rPr>
          <w:lang w:val="id_ID" w:bidi="id_ID"/>
        </w:rPr>
        <w:t xml:space="preserve">Berhenti di sini dan diskusikan secara berkelompok kata atau frasa apa yang akan Anda gunakan untuk </w:t>
      </w:r>
      <w:r>
        <w:rPr>
          <w:b/>
          <w:lang w:val="id_ID" w:bidi="id_ID"/>
        </w:rPr>
        <w:t>mendorong</w:t>
      </w:r>
      <w:r>
        <w:rPr>
          <w:lang w:val="id_ID" w:bidi="id_ID"/>
        </w:rPr>
        <w:t>. Kata ini harus menjadi kata yang Anda gunakan ketika Anda menghibur seseorang yang sedang berduka.</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1 Tesalonika 4:13–18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5:1–11</w:t>
      </w:r>
      <w:r>
        <w:rPr>
          <w:lang w:val="id_ID" w:bidi="id_ID"/>
        </w:rPr>
      </w:r>
    </w:p>
    <w:p>
      <w:pPr>
        <w:pStyle w:val="Heading3"/>
      </w:pPr>
      <w:r>
        <w:rPr>
          <w:lang w:val="id_ID" w:bidi="id_ID"/>
        </w:rPr>
        <w:t>Dengar dan Renungkan</w:t>
      </w:r>
    </w:p>
    <w:p>
      <w:pPr/>
      <w:r>
        <w:rPr>
          <w:lang w:val="id_ID" w:bidi="id_ID"/>
        </w:rPr>
      </w:r>
      <w:r>
        <w:rPr>
          <w:lang w:val="id_ID" w:bidi="id_ID"/>
        </w:rPr>
        <w:t>Dalam bagian ini, dengarkan 1 Tesalonika 5:1–11 dan renungkan di dalam hati Anda.</w:t>
      </w:r>
    </w:p>
    <w:p>
      <w:pPr/>
      <w:r>
        <w:rPr>
          <w:lang w:val="id_ID" w:bidi="id_ID"/>
        </w:rPr>
      </w:r>
      <w:r>
        <w:rPr>
          <w:lang w:val="id_ID" w:bidi="id_ID"/>
        </w:rPr>
        <w:t xml:space="preserve">Jika memungkinkan dengarkan rekaman suara dari 1 Tesalonika 5:1–11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versi audio dari 1 Tesalonika 5:1–11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bagian terakhir, Paulus memberikan petunjuk dan penghiburan yang jelas kepada saudara-saudara, atau orang-orang percaya, mengenai orang-orang yang mati sebagai orang-orang percaya. Di sini, Paulus mengingatkan orang-orang percaya tentang ketidakpastian kapan tepatnya Tuhan Yesus akan kembali. Paulus kemudian melanjutkan untuk berbicara tentang kehancuran orang-orang yang tidak percaya yang tidak siap untuk kedatangan Tuhan. Paulus kemudian membahas bagaimana orang-orang percaya kepada Yesus seharusnya hidup dibandingkan dengan orang-orang yang tidak percaya. Paulus menggunakan perbandingan untuk menjelaskan perbedaan antara kedua kelompok orang ini dan bagaimana mereka berperilaku atau menjalani kehidupan mereka.</w:t>
      </w:r>
    </w:p>
    <w:p>
      <w:pPr/>
      <w:r>
        <w:rPr>
          <w:lang w:val="id_ID" w:bidi="id_ID"/>
        </w:rPr>
      </w:r>
      <w:r>
        <w:rPr>
          <w:lang w:val="id_ID" w:bidi="id_ID"/>
        </w:rPr>
        <w:t>Paulus memulai bagian ini dengan mengingatkan orang-orang percaya tentang pengajaran yang mereka terima dari Paulus sebelumnya. Kita tahu dari kitab Kisah Para Rasul bahwa Paulus menghabiskan beberapa minggu bersama orang-orang percaya di Tesalonika dan ia mengajar mereka tentang kembalinya Yesus dan hal-hal nubuat lainnya. Paulus mengatakan kepada orang-orang percaya bahwa tidak perlu baginya untuk menulis kepada mereka tentang saat yang tepat ketika Tuhan akan datang karena orang-orang percaya tahu bagaimana hal itu akan terjadi.</w:t>
      </w:r>
    </w:p>
    <w:p>
      <w:pPr/>
      <w:r>
        <w:rPr>
          <w:lang w:val="id_ID" w:bidi="id_ID"/>
        </w:rPr>
      </w:r>
      <w:r>
        <w:rPr>
          <w:lang w:val="id_ID" w:bidi="id_ID"/>
        </w:rPr>
        <w:t>Paulus mengatakan bahwa "hari Tuhan" akan datang seperti pencuri datang pada malam hari. Kita melihat frasa "hari Tuhan" di tempat lain dalam Alkitab. Di tempat-tempat lain tersebut, hal itu merujuk pada saat Allah akan menghakimi orang-orang di dunia dan menghukum mereka yang telah berdosa terhadap Allah. Tetapi di sini, Paulus mengatakan bahwa Tuhan Yesuslah yang akan kembali ke bumi untuk menghakimi dan menghukum orang-orang di dunia ini. Karena Paulus tahu bahwa Yesus adalah Allah, ini bukan kontradiksi bagi Paulus. Paulus membandingkan kedatangan Tuhan Yesus dengan kedatangan seorang pencuri. Pencuri itu datang tiba-tiba dan pada saat tidak ada seorang pun yang menyangka pencuri itu. Ini menyebabkan kejutan yang tidak menyenangkan atau syok bagi orang-orang yang tidak siap. Dengan cara yang sama, Tuhan Yesus akan datang pada waktu yang tidak terduga dan ketika beberapa orang tidak siap untuk kedatangan Yesus kembali.</w:t>
      </w:r>
    </w:p>
    <w:p>
      <w:pPr/>
      <w:r>
        <w:rPr>
          <w:lang w:val="id_ID" w:bidi="id_ID"/>
        </w:rPr>
      </w:r>
      <w:r>
        <w:rPr>
          <w:lang w:val="id_ID" w:bidi="id_ID"/>
        </w:rPr>
        <w:t xml:space="preserve">Berhenti di sini dan diskusikan pertanyaan ini dalam kelompok: Bicarakan tentang saat seorang pencuri datang dan mencuri sesuatu dari rumah Anda atau dari rumah tetangga Anda. Bagaimana tanggapan Anda? Apa yang Anda sarankan kepada tetangga Anda tentang cara menjaga agar semuanya aman dari serangan lebih lanjut? Atau bagaimana Anda akan menjaga keamanan rumah Anda dari serangan lebih lanjut? Hentikan sebentar rekaman ini di sini. </w:t>
      </w:r>
    </w:p>
    <w:p>
      <w:pPr/>
      <w:r>
        <w:rPr>
          <w:lang w:val="id_ID" w:bidi="id_ID"/>
        </w:rPr>
      </w:r>
      <w:r>
        <w:rPr>
          <w:lang w:val="id_ID" w:bidi="id_ID"/>
        </w:rPr>
        <w:t>Paulus kemudian melanjutkan untuk menjelaskan bagaimana orang-orang yang tidak percaya tidak siap untuk kedatangan Tuhan. Alih-alih bersiap-siap, orang-orang tak beriman berpikir mereka aman. Orang-orang yang tidak percaya mungkin berpikir dan mengatakan kepada diri mereka sendiri dan satu sama lain bahwa ada damai di mana-mana dan semuanya aman, tetapi itu tidak benar. Tiba-tiba, orang-orang yang tidak percaya akan sangat menderita. Ketika seorang perempuan hamil akan melahirkan seorang anak, rasa sakitnya datang tiba-tiba dan ia akan menderita karena rasa sakit persalinan tersebut. Dengan cara yang sama, orang-orang yang tidak percaya akan tiba-tiba banyak menderita, dan benar-benar dapat dipastikan bahwa orang-orang yang tidak percaya akan menderita.</w:t>
      </w:r>
    </w:p>
    <w:p>
      <w:pPr/>
      <w:r>
        <w:rPr>
          <w:lang w:val="id_ID" w:bidi="id_ID"/>
        </w:rPr>
      </w:r>
      <w:r>
        <w:rPr>
          <w:lang w:val="id_ID" w:bidi="id_ID"/>
        </w:rPr>
        <w:t>Orang-orang yang tinggal dalam kegelapan tidak tahu apa yang terjadi di sekitar mereka. Tetapi orang-orang yang hidup dalam terang menyadari apa yang terjadi di sekitar mereka. Dengan cara ini, Paulus membedakan bagaimana orang-orang dalam kegelapan dan mereka yang dalam terang menanggapi hari ketika Tuhan akan kembali. Orang-orang percaya di Tesalonika tidak hidup dalam kegelapan dan karenanya mereka tidak akan terkejut atau tidak siap ketika Yesus kembali tiba-tiba.</w:t>
      </w:r>
    </w:p>
    <w:p>
      <w:pPr/>
      <w:r>
        <w:rPr>
          <w:lang w:val="id_ID" w:bidi="id_ID"/>
        </w:rPr>
      </w:r>
      <w:r>
        <w:rPr>
          <w:lang w:val="id_ID" w:bidi="id_ID"/>
        </w:rPr>
        <w:t>Paulus melanjutkan untuk menekankan fakta bahwa hari Tuhan tidak akan datang pada waktu yang tidak terduga bagi orang-orang percaya karena orang-orang percaya adalah milik terang dan siang. Paulus menggunakan gambar siang dan terang ini untuk merujuk kepada orang-orang yang melakukan apa yang benar dan menjalani kehidupan yang saleh. Paulus juga menambahkan bahwa kita, orang-orang percaya, bukan orang-orang yang berdosa dan menjadi milik dunia yang jahat ini. Ini juga berarti bahwa kita tidak menjadi milik malam atau kegelapan.</w:t>
      </w:r>
    </w:p>
    <w:p>
      <w:pPr/>
      <w:r>
        <w:rPr>
          <w:lang w:val="id_ID" w:bidi="id_ID"/>
        </w:rPr>
      </w:r>
      <w:r>
        <w:rPr>
          <w:lang w:val="id_ID" w:bidi="id_ID"/>
        </w:rPr>
        <w:t xml:space="preserve">Berhenti di sini dan diskusikan ini sebagai kelompok: Bayangkan bahwa Anda berada di ruangan yang benar-benar gelap. Bagaimana perasaan Anda tentang hal itu? Apa yang akan Anda pikirkan ketika Anda duduk di sana dalam kegelapan? Apa yang akan Anda lakukan untuk keluar dari itu? Bandingkan ini dengan situasi lain di mana ada banyak cahaya dan ruangan itu terang. Bagaimana perasaan dan pikiran Anda nantinya? Dari kedua situasi ini, mana yang lebih Anda sukai? Hentikan sebentar rekaman ini di sini. </w:t>
      </w:r>
    </w:p>
    <w:p>
      <w:pPr/>
      <w:r>
        <w:rPr>
          <w:lang w:val="id_ID" w:bidi="id_ID"/>
        </w:rPr>
      </w:r>
      <w:r>
        <w:rPr>
          <w:lang w:val="id_ID" w:bidi="id_ID"/>
        </w:rPr>
        <w:t>Setelah menjelaskan perbedaan antara orang-orang percaya dan orang-orang yang tidak percaya, Paulus melanjutkan untuk menjelaskan kegiatan dari kedua jenis orang ini. Orang-orang percaya adalah mereka yang hidup di siang hari dan orang-orang yang tidak percaya adalah mereka yang hidup di malam hari. Orang-orang tidur dan mabuk pada malam hari. Orang-orang ini tidak tahu apa yang akan terjadi pada mereka. Tetapi kita, orang-orang percaya adalah orang-orang yang hidup di siang hari, dan karena itu kita harus terjaga, waspada, dan siap untuk kedatangan Yesus kembali. Paulus menekankan kebutuhan bagi kita untuk mengendalikan diri karena kita menjadi milik siang hari. Kegelapan dan malam biasanya merujuk kepada kejahatan dalam Alkitab, dan terang dan siang biasanya merujuk kepada kebaikan.</w:t>
      </w:r>
    </w:p>
    <w:p>
      <w:pPr/>
      <w:r>
        <w:rPr>
          <w:lang w:val="id_ID" w:bidi="id_ID"/>
        </w:rPr>
      </w:r>
      <w:r>
        <w:rPr>
          <w:lang w:val="id_ID" w:bidi="id_ID"/>
        </w:rPr>
        <w:t>Paulus terus menekankan perbedaan antara orang-orang yang tidak percaya dan orang percaya dengan membandingkan seorang percaya dengan seorang prajurit yang menutupi bagian depan tubuhnya dengan pelindung dada untuk melindungi dirinya sendiri. Dengan cara yang sama, orang-orang percaya perlu percaya kepada Yesus dan mengasihi Allah dan satu sama lain, untuk melindungi diri mereka sendiri ketika Iblis menyerang mereka. Orang-orang percaya juga perlu berharap, atau dengan percaya diri menantikan, bahwa Yesus akan menyelamatkan mereka, sama seperti seorang prajurit yang menggunakan helm untuk melindungi kepalanya dalam pertempuran.</w:t>
      </w:r>
    </w:p>
    <w:p>
      <w:pPr/>
      <w:r>
        <w:rPr>
          <w:lang w:val="id_ID" w:bidi="id_ID"/>
        </w:rPr>
      </w:r>
      <w:r>
        <w:rPr>
          <w:lang w:val="id_ID" w:bidi="id_ID"/>
        </w:rPr>
        <w:t xml:space="preserve">Berhenti di sini dan lihatlah gambar </w:t>
      </w:r>
      <w:r>
        <w:rPr>
          <w:lang w:val="id_ID" w:bidi="id_ID"/>
        </w:rPr>
        <w:t>helm</w:t>
      </w:r>
      <w:r>
        <w:rPr>
          <w:lang w:val="id_ID" w:bidi="id_ID"/>
        </w:rPr>
        <w:t xml:space="preserve"> dan </w:t>
      </w:r>
      <w:r>
        <w:rPr>
          <w:lang w:val="id_ID" w:bidi="id_ID"/>
        </w:rPr>
        <w:t>pelindung</w:t>
      </w:r>
      <w:r>
        <w:rPr>
          <w:lang w:val="id_ID" w:bidi="id_ID"/>
        </w:rPr>
        <w:t xml:space="preserve"> dada seorang prajurit dari zaman Paulus. Hentikan sebentar rekaman ini di sini. </w:t>
      </w:r>
    </w:p>
    <w:p>
      <w:pPr/>
      <w:r>
        <w:rPr>
          <w:lang w:val="id_ID" w:bidi="id_ID"/>
        </w:rPr>
      </w:r>
      <w:r>
        <w:rPr>
          <w:lang w:val="id_ID" w:bidi="id_ID"/>
        </w:rPr>
        <w:t>Alasan mengapa Paulus ingin orang-orang percaya waspada dan mengendalikan diri adalah agar Allah tidak akan menghakimi dan menghukum orang-orang percaya. Sebaliknya, Allah akan menyelamatkan orang-orang percaya karena mereka beriman kepada apa yang telah dilakukan Tuhan Yesus Kristus untuk mereka. Tuhan Yesus mati untuk kita sehingga kita dapat hidup bersama-Nya selamanya, apakah kita mati atau hidup pada saat Yesus kembali. Dengan jaminan yang besar ini, Paulus mendesak orang-orang percaya untuk terus mendorong satu sama lain karena Paulus tahu bahwa mereka sudah melakukannya.</w:t>
      </w:r>
      <w:r>
        <w:rPr>
          <w:lang w:val="id_ID" w:bidi="id_ID"/>
        </w:rPr>
      </w:r>
    </w:p>
    <w:p>
      <w:pPr>
        <w:pStyle w:val="Heading3"/>
      </w:pPr>
      <w:r>
        <w:rPr>
          <w:lang w:val="id_ID" w:bidi="id_ID"/>
        </w:rPr>
        <w:t>Menjelaskan Adegan</w:t>
      </w:r>
    </w:p>
    <w:p>
      <w:pPr/>
      <w:r>
        <w:rPr>
          <w:lang w:val="id_ID" w:bidi="id_ID"/>
        </w:rPr>
      </w:r>
      <w:r>
        <w:rPr>
          <w:lang w:val="id_ID" w:bidi="id_ID"/>
        </w:rPr>
        <w:t>Dengarkan versi audio dari 1 Tesalonika 5:1–11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 xml:space="preserve">Kisah ini mempunyai dua bagian. </w:t>
      </w:r>
    </w:p>
    <w:p>
      <w:pPr/>
      <w:r>
        <w:rPr>
          <w:lang w:val="id_ID" w:bidi="id_ID"/>
        </w:rPr>
      </w:r>
      <w:r>
        <w:rPr>
          <w:b/>
          <w:lang w:val="id_ID" w:bidi="id_ID"/>
        </w:rPr>
        <w:t>Pada bagian pertama:</w:t>
      </w:r>
      <w:r>
        <w:rPr>
          <w:lang w:val="id_ID" w:bidi="id_ID"/>
        </w:rPr>
        <w:t xml:space="preserve"> Paulus mengingatkan orang-orang percaya bahwa Yesus akan kembali tiba-tiba. Ketika Yesus datang, Tuhan Yesus Kristus akan menghakimi dan menghukum orang-orang yang tidak percaya kepada Kristus dan mengikuti-Nya.</w:t>
      </w:r>
    </w:p>
    <w:p>
      <w:pPr/>
      <w:r>
        <w:rPr>
          <w:lang w:val="id_ID" w:bidi="id_ID"/>
        </w:rPr>
      </w:r>
      <w:r>
        <w:rPr>
          <w:b/>
          <w:lang w:val="id_ID" w:bidi="id_ID"/>
        </w:rPr>
        <w:t>Pada bagian kedua:</w:t>
      </w:r>
      <w:r>
        <w:rPr>
          <w:lang w:val="id_ID" w:bidi="id_ID"/>
        </w:rPr>
        <w:t xml:space="preserve"> Paulus mendorong orang-orang percaya untuk siap setiap saat bagi Tuhan Yesus karena Ia mungkin datang kapan saja. Paulus mengingatkan orang-orang percaya bahwa karena Yesus mati di salib bagi kita, ketika Yesus kembali, Yesus akan menyelamatkan orang-orang yang percaya kepada-Nya. Yesus tidak akan menghukum orang-orang yang percaya kepada-Nya.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Tuhan Yesus, atau Kristus</w:t>
      </w:r>
    </w:p>
    <w:p>
      <w:pPr>
        <w:pStyle w:val="ListBullet"/>
        <w:spacing w:line="240" w:lineRule="auto"/>
        <w:ind w:left="720"/>
      </w:pPr>
      <w:r>
        <w:rPr>
          <w:lang w:val="id_ID" w:bidi="id_ID"/>
        </w:rPr>
      </w:r>
      <w:r>
        <w:rPr>
          <w:lang w:val="id_ID" w:bidi="id_ID"/>
        </w:rPr>
        <w:t xml:space="preserve">Orang-orang percaya yang mendengarkan kata-kata ini </w:t>
      </w:r>
    </w:p>
    <w:p>
      <w:pPr>
        <w:pStyle w:val="ListBullet"/>
        <w:spacing w:line="240" w:lineRule="auto"/>
        <w:ind w:left="720"/>
      </w:pPr>
      <w:r>
        <w:rPr>
          <w:lang w:val="id_ID" w:bidi="id_ID"/>
        </w:rPr>
      </w:r>
      <w:r>
        <w:rPr>
          <w:lang w:val="id_ID" w:bidi="id_ID"/>
        </w:rPr>
        <w:t>Orang yang membaca kata-kata ini dengan suara keras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bagian terakhir, Paulus mengatakan bahwa orang-orang percaya yang sudah mati, dan orang-orang percaya yang masih hidup, keduanya akan bertemu dengan Tuhan Yesus di langit ketika Yesus kembali.</w:t>
      </w:r>
    </w:p>
    <w:p>
      <w:pPr/>
      <w:r>
        <w:rPr>
          <w:lang w:val="id_ID" w:bidi="id_ID"/>
        </w:rPr>
      </w:r>
      <w:r>
        <w:rPr>
          <w:lang w:val="id_ID" w:bidi="id_ID"/>
        </w:rPr>
        <w:t>Pada bagian ini, Paulus menjawab pertanyaan berikutnya yang mungkin telah diajukan oleh orang-orang percaya di Tesalonika kepada Paulus. Oleh karena itu, Paulus memulai topik baru di sini. Anda dapat menggunakan kata yang telah Anda gunakan sebelumnya dalam buku ini untuk memulai topik baru.</w:t>
      </w:r>
    </w:p>
    <w:p>
      <w:pPr/>
      <w:r>
        <w:rPr>
          <w:lang w:val="id_ID" w:bidi="id_ID"/>
        </w:rPr>
      </w:r>
      <w:r>
        <w:rPr>
          <w:lang w:val="id_ID" w:bidi="id_ID"/>
        </w:rPr>
        <w:t>Berhenti di sini dan diskusikan ini sebagai kelompok: Misalkan Anda sedang menceritakan sebuah kisah kepada beberapa orang. Setelah Anda menyelesaikan kisah itu, Anda ingin menceritakan kepada orang-orang tentang topik yang berbeda. Bagaimana Anda akan melakukan itu? Kata-kata apa yang akan Anda gunakan sehingga orang-orang akan tahu bahwa Anda berbicara tentang subjek baru di sini? Hentikan sebentar rekaman di sini.</w:t>
      </w:r>
    </w:p>
    <w:p>
      <w:pPr/>
      <w:r>
        <w:rPr>
          <w:lang w:val="id_ID" w:bidi="id_ID"/>
        </w:rPr>
      </w:r>
      <w:r>
        <w:rPr>
          <w:lang w:val="id_ID" w:bidi="id_ID"/>
        </w:rPr>
        <w:t>Pada bagian pertama, Paulus mengingatkan orang-orang percaya bahwa mereka sudah tahu bahwa Tuhan Yesus akan kembali tiba-tiba, mirip dengan bagaimana seorang pencuri akan datang tanpa diduga ke sebuah rumah. Ketika orang-orang berpikir bahwa semuanya damai dan aman, tiba-tiba, Yesus akan kembali untuk menghukum mereka. Seorang perempuan yang melahirkan seorang anak tidak dapat luput dari rasa sakit persalinan. Dengan cara yang sama, orang-orang ini tidak dapat lolos dari hukuman. Dalam bagian ini, Paulus mengatakan dengan sangat jelas bahwa Tuhan Yesus akan menghukum dengan keras orang-orang yang tidak percaya ketika Tuhan kembali.</w:t>
      </w:r>
    </w:p>
    <w:p>
      <w:pPr/>
      <w:r>
        <w:rPr>
          <w:lang w:val="id_ID" w:bidi="id_ID"/>
        </w:rPr>
      </w:r>
      <w:r>
        <w:rPr>
          <w:lang w:val="id_ID" w:bidi="id_ID"/>
        </w:rPr>
        <w:t xml:space="preserve">Berhenti di sini dan diskusikan pertanyaan ini dalam kelompok: Jelaskan saat ketika sesuatu yang tidak terduga dan sangat buruk terjadi. Bagaimana perasaan Anda tentang apa yang terjadi? Lalu ceritakan kisah lain di mana seseorang bersiap jauh-jauh hari dan dengan baik untuk suatu acara. Diskusikan bagaimana perasaan orang itu karena sudah siap sebelumnya. Bagaimana Anda menggambarkan ketika seseorang datang ke rumah Anda tanpa diduga? Dengan cara yang sama, bagaimana Anda menggambarkan saat Yesus datang kembali secara tiba-tiba ketika Anda tidak menduga kedatangan-Nya? Hentikan sebentar rekaman ini di sini. </w:t>
      </w:r>
    </w:p>
    <w:p>
      <w:pPr/>
      <w:r>
        <w:rPr>
          <w:lang w:val="id_ID" w:bidi="id_ID"/>
        </w:rPr>
      </w:r>
      <w:r>
        <w:rPr>
          <w:lang w:val="id_ID" w:bidi="id_ID"/>
        </w:rPr>
        <w:t>Pada bagian kedua, Paulus mendorong orang-orang percaya tentang bagaimana mereka harus hidup saat mereka menunggu kedatangan Tuhan dengan penuh harapan. Paulus mengatakan bahwa orang-orang terang berbeda dari orang-orang kegelapan dalam cara mereka berperilaku. Paulus juga mengatakan kepada orang-orang percaya bahwa mereka harus sepenuhnya siap karena mereka adalah orang-orang yang menjadi milik terang.</w:t>
      </w:r>
    </w:p>
    <w:p>
      <w:pPr/>
      <w:r>
        <w:rPr>
          <w:lang w:val="id_ID" w:bidi="id_ID"/>
        </w:rPr>
      </w:r>
      <w:r>
        <w:rPr>
          <w:lang w:val="id_ID" w:bidi="id_ID"/>
        </w:rPr>
        <w:t>Orang-orang yang tidak percaya tidur dan mabuk pada malam hari. Tetapi Paulus memperingatkan orang-orang percaya untuk berjaga-jaga dan sadar, atau mengendalikan diri, dan siap untuk kedatangan Tuhan. Ketika Paulus mengatakan kepada orang-orang percaya untuk mengendalikan diri, Paulus mengatakan kepada mereka bahwa mereka harus bertanggung jawab dan berpikir dengan hati-hati tentang hal-hal yang dilakukan orang-orang percaya.</w:t>
      </w:r>
    </w:p>
    <w:p>
      <w:pPr/>
      <w:r>
        <w:rPr>
          <w:lang w:val="id_ID" w:bidi="id_ID"/>
        </w:rPr>
      </w:r>
      <w:r>
        <w:rPr>
          <w:lang w:val="id_ID" w:bidi="id_ID"/>
        </w:rPr>
        <w:t xml:space="preserve">Berhenti di sini dan ceritakan kisah tentang seseorang yang berpikir dengan hati-hati tentang apa yang harus mereka lakukan sebelum melakukannya. Bagaimana Anda menggambarkan seseorang seperti ini? Bagaimana Anda akan menggambarkan seseorang yang mengendalikan diri, atau sadar, dalam perikop ini? Hentikan sebentar rekaman ini di sini. </w:t>
      </w:r>
    </w:p>
    <w:p>
      <w:pPr/>
      <w:r>
        <w:rPr>
          <w:lang w:val="id_ID" w:bidi="id_ID"/>
        </w:rPr>
      </w:r>
      <w:r>
        <w:rPr>
          <w:lang w:val="id_ID" w:bidi="id_ID"/>
        </w:rPr>
        <w:t>Paulus kemudian berpesan kepada orang-orang percaya untuk menaruh kepercayaan dan mengasihi Allah. Paulus menggambarkan ini seperti seorang prajurit yang mengenakan pelindung dada di tubuhnya untuk melindungi dirinya dari musuh-musuhnya. Kita harus sangat yakin bahwa Allah akan menyelamatkan kita. Harapan kita dalam keselamatan Allah akan melindungi kita seperti helm akan melindungi kepala seorang prajurit.</w:t>
      </w:r>
    </w:p>
    <w:p>
      <w:pPr/>
      <w:r>
        <w:rPr>
          <w:lang w:val="id_ID" w:bidi="id_ID"/>
        </w:rPr>
      </w:r>
      <w:r>
        <w:rPr>
          <w:lang w:val="id_ID" w:bidi="id_ID"/>
        </w:rPr>
        <w:t>Allah tidak memilih umat-Nya dan kemudian memutuskan untuk marah atau murka kepada kita dan menghukum kita. Sebaliknya, Allah memutuskan untuk membuat cara bagi kita untuk diselamatkan dan hidup bersama Allah selamanya. Tuhan Yesus mati untuk kita sehingga kita dapat hidup bersama-Nya selamanya, apakah kita terjaga atau tertidur pada saat Yesus kembali. Paulus menggunakan bahasa khusus tentang terjaga atau tertidur untuk berbicara tentang hidup atau mati.</w:t>
      </w:r>
    </w:p>
    <w:p>
      <w:pPr/>
      <w:r>
        <w:rPr>
          <w:lang w:val="id_ID" w:bidi="id_ID"/>
        </w:rPr>
      </w:r>
      <w:r>
        <w:rPr>
          <w:lang w:val="id_ID" w:bidi="id_ID"/>
        </w:rPr>
        <w:t xml:space="preserve">Berhenti di sini dan ingatlah bagaimana dalam perikop sebelumnya Anda berbicara tentang orang-orang yang tertidur sebagai cara untuk mengatakan bahwa orang-orang itu sudah mati. Dalam perikop ini, bagaimana Anda akan berbicara tentang orang-orang, baik yang sudah mati maupun yang masih hidup, ketika Yesus kembali? Hentikan sebentar rekaman ini di sini. </w:t>
      </w:r>
    </w:p>
    <w:p>
      <w:pPr/>
      <w:r>
        <w:rPr>
          <w:lang w:val="id_ID" w:bidi="id_ID"/>
        </w:rPr>
      </w:r>
      <w:r>
        <w:rPr>
          <w:lang w:val="id_ID" w:bidi="id_ID"/>
        </w:rPr>
        <w:t>Paulus menggunakan kata-kata ini untuk mendorong orang-orang percaya. Paulus tahu bahwa orang-orang sudah mendorong satu sama lain, dan Paulus ingin orang-orang percaya terus melakukan ini.</w:t>
      </w:r>
    </w:p>
    <w:p>
      <w:pPr/>
      <w:r>
        <w:rPr>
          <w:lang w:val="id_ID" w:bidi="id_ID"/>
        </w:rPr>
      </w:r>
      <w:r>
        <w:rPr>
          <w:lang w:val="id_ID" w:bidi="id_ID"/>
        </w:rPr>
        <w:t xml:space="preserve">Berhenti di sini dan diskusikan pertanyaan ini secara berkelompok: Sebagai kegiatan, bayangkan bahwa seseorang yang sangat Anda sayangi, atau seseorang yang Anda kagumi, atau seseorang yang telah sangat membantu Anda sedang berencana untuk mengunjungi Anda di rumah Anda. Orang ini tidak mengatakan kepada Anda kapan tepatnya mereka akan datang, tetapi mereka mengatakan bahwa mereka pasti akan datang. Anda sangat bersemangat dan dengan penuh semangat menunggu orang ini datang dan mengunjungi Anda. Apa yang akan Anda lakukan untuk mempersiapkan diri untuk kedatangan orang ini? Apa saja hal-hal yang akan Anda lakukan untuk menyiapkan rumah bagi kedatangan mereka? Bagaimana Anda membayangkan diri Anda berada di sana ketika orang itu datang? Pikiran dan perasaan apa saja yang akan Anda alami? Hentikan sebentar rekaman ini di sini. </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versi audio dari 1 Tesalonika 5:1–11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ayat ini.</w:t>
      </w:r>
    </w:p>
    <w:p>
      <w:pPr/>
      <w:r>
        <w:rPr>
          <w:lang w:val="id_ID" w:bidi="id_ID"/>
        </w:rPr>
      </w:r>
      <w:r>
        <w:rPr>
          <w:lang w:val="id_ID" w:bidi="id_ID"/>
        </w:rPr>
        <w:t xml:space="preserve">Kisah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Tuhan Yesus, atau Kristus</w:t>
      </w:r>
    </w:p>
    <w:p>
      <w:pPr>
        <w:pStyle w:val="ListBullet"/>
        <w:spacing w:line="240" w:lineRule="auto"/>
        <w:ind w:left="720"/>
      </w:pPr>
      <w:r>
        <w:rPr>
          <w:lang w:val="id_ID" w:bidi="id_ID"/>
        </w:rPr>
      </w:r>
      <w:r>
        <w:rPr>
          <w:lang w:val="id_ID" w:bidi="id_ID"/>
        </w:rPr>
        <w:t xml:space="preserve">Orang-orang percaya yang mendengarkan kata-kata ini </w:t>
      </w:r>
    </w:p>
    <w:p>
      <w:pPr>
        <w:pStyle w:val="ListBullet"/>
        <w:spacing w:line="240" w:lineRule="auto"/>
        <w:ind w:left="720"/>
      </w:pPr>
      <w:r>
        <w:rPr>
          <w:lang w:val="id_ID" w:bidi="id_ID"/>
        </w:rPr>
      </w:r>
      <w:r>
        <w:rPr>
          <w:lang w:val="id_ID" w:bidi="id_ID"/>
        </w:rPr>
        <w:t>Orang yang membaca kata-kata ini dengan suara keras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berkata, "Saudara-saudara, saya tidak perlu menulis kepada Anda tentang waktu ketika Tuhan Yesus akan kembali. Anda sudah tahu itu. Tuhan akan datang tiba-tiba ketika Anda tidak menduga-Nya, mirip dengan bagaimana seorang pencuri akan datang tiba-tiba. Kontraksi persalinan seorang wanita hamil dimulai secara tiba-tiba. Dengan cara yang sama, ketika orang-orang yang tidak percaya mengatakan bahwa tidak ada perang dan semuanya aman, mereka akan tiba-tiba berada dalam masalah besar. Ini pasti akan terjadi."</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kaum tidak percaya,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katanya, ”Tetapi kamu, saudara-saudara, kamu tahu apa yang akan terjadi. Anda tidak seperti orang-orang yang hidup di malam hari atau dalam kegelapan. Kalian semua adalah orang-orang yang menjadi milik terang dan siang hari. Jadi ketika hari besar Tuhan terjadi secara tiba-tiba, itu tidak boleh mengejutkan kita, seperti seorang pencuri yang mungkin mengejutkan Anda."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orang-orang percaya yang sedang mendengarkan,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kemudian memperingatkan orang-orang dan berkata, "Orang-orang tidur pada malam hari dan mereka menjadi mabuk.“ Orang-orang itu tidak tahu apa yang terjadi di sekitar mereka. Tetapi Anda harus memperhatikan dengan saksama. Anda harus seperti orang-orang yang tidak tidur tetapi terjaga dan siap. Kita harus terus percaya kepada Allah dan mengasihi Allah. Itu akan seperti pelindung dada, atau penutup logam yang dikenakan seorang prajurit untuk melindungi tubuhnya. Kita juga harus terus berharap bahwa Allah akan menyelamatkan kita. Itu akan seperti helm yang dikenakan orang-orang untuk menjaga agar kepala mereka tetap aman."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kemudian mendorong orang-orang percaya dan berkata, "Allah tidak memilih kita untuk menjadi umat-Nya supaya Ia dapat marah kepada kita. Allah memilih kita sehingga Ia dapat menyelamatkan kita karena apa yang telah dilakukan Tuhan kita Yesus Kristus. Yesus mati demi kita sehingga kita dapat hidup bersama dengan Yesus selamanya. Tidak masalah apakah kita hidup atau mati ketika Yesus kembali. Kita semua akan pergi untuk hidup bersama Yesus. Karena ini benar, Anda harus mendorong dan membantu satu sama lain untuk percaya kepada Allah dengan lebih kuat."</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Tesalonika 5:1–11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kepada </w:t>
      </w:r>
      <w:r>
        <w:rPr>
          <w:b/>
          <w:lang w:val="id_ID" w:bidi="id_ID"/>
        </w:rPr>
        <w:t>saudara-saudara</w:t>
      </w:r>
      <w:r>
        <w:rPr>
          <w:lang w:val="id_ID" w:bidi="id_ID"/>
        </w:rPr>
        <w:t xml:space="preserve">, atau </w:t>
      </w:r>
      <w:r>
        <w:rPr>
          <w:b/>
          <w:lang w:val="id_ID" w:bidi="id_ID"/>
        </w:rPr>
        <w:t>saudara-saudari</w:t>
      </w:r>
      <w:r>
        <w:rPr>
          <w:lang w:val="id_ID" w:bidi="id_ID"/>
        </w:rPr>
        <w:t xml:space="preserve">, bahwa Paulus tidak perlu menceritakan kepada mereka tentang waktu dan tanggal ketika </w:t>
      </w:r>
      <w:r>
        <w:rPr>
          <w:b/>
          <w:lang w:val="id_ID" w:bidi="id_ID"/>
        </w:rPr>
        <w:t>Hari Tuhan</w:t>
      </w:r>
      <w:r>
        <w:rPr>
          <w:lang w:val="id_ID" w:bidi="id_ID"/>
        </w:rPr>
        <w:t xml:space="preserve"> akan datang. Gunakan kata atau frasa yang sama untuk saudara dan saudari seperti yang Anda pakai pada perikop sebelumnya. "Hari Tuhan" berarti hari ketika Tuhan Yesus akan kembali ke bumi. Untuk petunjuk lebih lagi tentang </w:t>
      </w:r>
      <w:r>
        <w:rPr>
          <w:lang w:val="id_ID" w:bidi="id_ID"/>
        </w:rPr>
        <w:t>Tuhan</w:t>
      </w:r>
      <w:r>
        <w:rPr>
          <w:lang w:val="id_ID" w:bidi="id_ID"/>
        </w:rPr>
        <w:t xml:space="preserve">, lihat Daftar Kata Utama. Gunakan kata atau frasa yang sama dengan yang telah Anda gunakan pada bagian sebelumnya. </w:t>
      </w:r>
    </w:p>
    <w:p>
      <w:pPr/>
      <w:r>
        <w:rPr>
          <w:lang w:val="id_ID" w:bidi="id_ID"/>
        </w:rPr>
      </w:r>
      <w:r>
        <w:rPr>
          <w:lang w:val="id_ID" w:bidi="id_ID"/>
        </w:rPr>
        <w:t>Beberapa orang mengatakan "</w:t>
      </w:r>
      <w:r>
        <w:rPr>
          <w:b/>
          <w:lang w:val="id_ID" w:bidi="id_ID"/>
        </w:rPr>
        <w:t>damai</w:t>
      </w:r>
      <w:r>
        <w:rPr>
          <w:lang w:val="id_ID" w:bidi="id_ID"/>
        </w:rPr>
        <w:t xml:space="preserve"> dan keselamatan." Gunakan kata yang sama untuk damai yang Anda gunakan dalam perikop sebelumnya, dan ingatlah bahwa </w:t>
      </w:r>
      <w:r>
        <w:rPr>
          <w:lang w:val="id_ID" w:bidi="id_ID"/>
        </w:rPr>
        <w:t>damai</w:t>
      </w:r>
      <w:r>
        <w:rPr>
          <w:lang w:val="id_ID" w:bidi="id_ID"/>
        </w:rPr>
        <w:t xml:space="preserve"> terdapat dalam Glosarium Utama.</w:t>
      </w:r>
    </w:p>
    <w:p>
      <w:pPr/>
      <w:r>
        <w:rPr>
          <w:lang w:val="id_ID" w:bidi="id_ID"/>
        </w:rPr>
      </w:r>
      <w:r>
        <w:rPr>
          <w:lang w:val="id_ID" w:bidi="id_ID"/>
        </w:rPr>
        <w:t xml:space="preserve">Tetapi orang-orang percaya di kota Tesalonika tidak hidup dalam kegelapan, dan karenanya orang-orang percaya tidak boleh terkejut atau tidak siap ketika Yesus kembali. Sebaliknya, orang-orang percaya hidup dalam terang dan merupakan anak-anak siang. Kegelapan dan malam selalu merujuk kepada </w:t>
      </w:r>
      <w:r>
        <w:rPr>
          <w:b/>
          <w:lang w:val="id_ID" w:bidi="id_ID"/>
        </w:rPr>
        <w:t>kejahatan</w:t>
      </w:r>
      <w:r>
        <w:rPr>
          <w:lang w:val="id_ID" w:bidi="id_ID"/>
        </w:rPr>
        <w:t xml:space="preserve"> dalam Alkitab, dan terang dan siang merujuk kepada kebaikan dalam Alkitab. Jika Anda ingin mengatakan bahwa malam dan kegelapan melambangkan kejahatan, ingatlah bahwa kejahatan merujuk pada apa pun yang menentang Allah. Kejahatan adalah lawan kata dari kebaikan. Perilaku jahat adalah hal yang salah untuk dilakukan, atau hal yang buruk.</w:t>
      </w:r>
    </w:p>
    <w:p>
      <w:pPr/>
      <w:r>
        <w:rPr>
          <w:lang w:val="id_ID" w:bidi="id_ID"/>
        </w:rPr>
      </w:r>
      <w:r>
        <w:rPr>
          <w:lang w:val="id_ID" w:bidi="id_ID"/>
        </w:rPr>
        <w:t xml:space="preserve">Berhenti di sini dan diskusikan dalam kelompok kata apa yang akan Anda gunakan untuk </w:t>
      </w:r>
      <w:r>
        <w:rPr>
          <w:b/>
          <w:lang w:val="id_ID" w:bidi="id_ID"/>
        </w:rPr>
        <w:t>kejahatan</w:t>
      </w:r>
      <w:r>
        <w:rPr>
          <w:lang w:val="id_ID" w:bidi="id_ID"/>
        </w:rPr>
        <w:t xml:space="preserve">, jika Anda memilih untuk menggunakan kata untuk kejahatan dalam terjemahan Anda. Untuk informasi lebih lanjut tentang </w:t>
      </w:r>
      <w:r>
        <w:rPr>
          <w:lang w:val="id_ID" w:bidi="id_ID"/>
        </w:rPr>
        <w:t>kejahatan</w:t>
      </w:r>
      <w:r>
        <w:rPr>
          <w:lang w:val="id_ID" w:bidi="id_ID"/>
        </w:rPr>
        <w:t xml:space="preserve">, lihat Glosarium Utama. Jika Anda telah menerjemahkan kata ini dalam kitab Alkitab sebelumnya, gunakan kata atau frasa yang sama untuk kejahatan seperti yang Anda gunakan dalam perikop sebelumnya. Hentikan sebentar rekaman ini di sini. </w:t>
      </w:r>
    </w:p>
    <w:p>
      <w:pPr/>
      <w:r>
        <w:rPr>
          <w:lang w:val="id_ID" w:bidi="id_ID"/>
        </w:rPr>
      </w:r>
      <w:r>
        <w:rPr>
          <w:lang w:val="id_ID" w:bidi="id_ID"/>
        </w:rPr>
        <w:t xml:space="preserve">Dengan cara yang sama, jika Anda ingin mengatakan bahwa siang dan terang mewakili kebaikan, ingatlah bahwa kebaikan </w:t>
      </w:r>
      <w:r>
        <w:rPr>
          <w:b/>
          <w:lang w:val="id_ID" w:bidi="id_ID"/>
        </w:rPr>
        <w:t>merujuk</w:t>
      </w:r>
      <w:r>
        <w:rPr>
          <w:lang w:val="id_ID" w:bidi="id_ID"/>
        </w:rPr>
        <w:t xml:space="preserve"> pada apa pun yang berasal dari Allah. Kebaikan menyenangkan Allah. Kebaikan mirip dengan kesalehan, dan itu adalah kualitas Kristus yang harus kita tiru. Kebaikan juga mengungkapkan gagasan tentang perilaku yang benar.</w:t>
      </w:r>
    </w:p>
    <w:p>
      <w:pPr/>
      <w:r>
        <w:rPr>
          <w:lang w:val="id_ID" w:bidi="id_ID"/>
        </w:rPr>
      </w:r>
      <w:r>
        <w:rPr>
          <w:lang w:val="id_ID" w:bidi="id_ID"/>
        </w:rPr>
        <w:t xml:space="preserve">Karena kita adalah milik siang hari, kita harus melindungi diri kita dari serangan musuh-musuh kita dengan memiliki </w:t>
      </w:r>
      <w:r>
        <w:rPr>
          <w:b/>
          <w:lang w:val="id_ID" w:bidi="id_ID"/>
        </w:rPr>
        <w:t>iman</w:t>
      </w:r>
      <w:r>
        <w:rPr>
          <w:lang w:val="id_ID" w:bidi="id_ID"/>
        </w:rPr>
        <w:t xml:space="preserve">, atau percaya dan mengasihi Tuhan Yesus secara terus menerus dan juga dengan </w:t>
      </w:r>
      <w:r>
        <w:rPr>
          <w:b/>
          <w:lang w:val="id_ID" w:bidi="id_ID"/>
        </w:rPr>
        <w:t>berharap</w:t>
      </w:r>
      <w:r>
        <w:rPr>
          <w:lang w:val="id_ID" w:bidi="id_ID"/>
        </w:rPr>
        <w:t xml:space="preserve">, atau dengan penuh keyakinan mengharapkan bahwa Yesus akan menyelamatkan kita. Gunakan kata-kata atau frasa yang sama untuk iman dan harapan yang telah Anda gunakan dalam perikop sebelumnya, dan ingatlah bahwa </w:t>
      </w:r>
      <w:r>
        <w:rPr>
          <w:lang w:val="id_ID" w:bidi="id_ID"/>
        </w:rPr>
        <w:t>iman</w:t>
      </w:r>
      <w:r>
        <w:rPr>
          <w:lang w:val="id_ID" w:bidi="id_ID"/>
        </w:rPr>
        <w:t xml:space="preserve"> dan </w:t>
      </w:r>
      <w:r>
        <w:rPr>
          <w:b/>
          <w:lang w:val="id_ID" w:bidi="id_ID"/>
        </w:rPr>
        <w:t>harapan</w:t>
      </w:r>
      <w:r>
        <w:rPr>
          <w:lang w:val="id_ID" w:bidi="id_ID"/>
        </w:rPr>
        <w:t xml:space="preserve"> terdapat di Glosarium Utama.</w:t>
      </w:r>
    </w:p>
    <w:p>
      <w:pPr/>
      <w:r>
        <w:rPr>
          <w:lang w:val="id_ID" w:bidi="id_ID"/>
        </w:rPr>
      </w:r>
      <w:r>
        <w:rPr>
          <w:lang w:val="id_ID" w:bidi="id_ID"/>
        </w:rPr>
        <w:t xml:space="preserve">Ketika kita percaya, mengasihi, dan berharap kepada Yesus, ini mirip dengan </w:t>
      </w:r>
      <w:r>
        <w:rPr>
          <w:b/>
          <w:lang w:val="id_ID" w:bidi="id_ID"/>
        </w:rPr>
        <w:t>pelindung dada</w:t>
      </w:r>
      <w:r>
        <w:rPr>
          <w:lang w:val="id_ID" w:bidi="id_ID"/>
        </w:rPr>
        <w:t xml:space="preserve"> dan </w:t>
      </w:r>
      <w:r>
        <w:rPr>
          <w:b/>
          <w:lang w:val="id_ID" w:bidi="id_ID"/>
        </w:rPr>
        <w:t>helm</w:t>
      </w:r>
      <w:r>
        <w:rPr>
          <w:lang w:val="id_ID" w:bidi="id_ID"/>
        </w:rPr>
        <w:t xml:space="preserve"> yang akan dikenakan para prajurit untuk melindungi diri mereka sendiri. Pelindung dada adalah jenis pelindung tubuh yang menutupi bagian depan dan kadang-kadang bagian belakang tubuh bagian atas. Pelindung dada memberikan perlindungan penting untuk salah satu area yang paling rentan dalam pertempuran. Orang-orang membuat helm dari logam dan menggunakannya untuk melindungi kepala para prajurit dari pedang dan anak panah.</w:t>
      </w:r>
    </w:p>
    <w:p>
      <w:pPr/>
      <w:r>
        <w:rPr>
          <w:lang w:val="id_ID" w:bidi="id_ID"/>
        </w:rPr>
      </w:r>
      <w:r>
        <w:rPr>
          <w:lang w:val="id_ID" w:bidi="id_ID"/>
        </w:rPr>
        <w:t xml:space="preserve">Berhenti di sini dan lihatlah pelindung dada dan </w:t>
      </w:r>
      <w:r>
        <w:rPr>
          <w:lang w:val="id_ID" w:bidi="id_ID"/>
        </w:rPr>
        <w:t>helm Romawi</w:t>
      </w:r>
      <w:r>
        <w:rPr>
          <w:lang w:val="id_ID" w:bidi="id_ID"/>
        </w:rPr>
        <w:t xml:space="preserve"> sebagai satu </w:t>
      </w:r>
      <w:r>
        <w:rPr>
          <w:lang w:val="id_ID" w:bidi="id_ID"/>
        </w:rPr>
        <w:t>kelompok</w:t>
      </w:r>
      <w:r>
        <w:rPr>
          <w:lang w:val="id_ID" w:bidi="id_ID"/>
        </w:rPr>
        <w:t xml:space="preserve">, jika diperlukan. Diskusikan dalam kelompok kata atau frasa apa yang akan Anda gunakan untuk </w:t>
      </w:r>
      <w:r>
        <w:rPr>
          <w:b/>
          <w:lang w:val="id_ID" w:bidi="id_ID"/>
        </w:rPr>
        <w:t>pelindung dada</w:t>
      </w:r>
      <w:r>
        <w:rPr>
          <w:lang w:val="id_ID" w:bidi="id_ID"/>
        </w:rPr>
        <w:t xml:space="preserve"> dan untuk. </w:t>
      </w:r>
      <w:r>
        <w:rPr>
          <w:b/>
          <w:lang w:val="id_ID" w:bidi="id_ID"/>
        </w:rPr>
        <w:t>ketopong</w:t>
      </w:r>
      <w:r>
        <w:rPr>
          <w:lang w:val="id_ID" w:bidi="id_ID"/>
        </w:rPr>
        <w:t xml:space="preserve">.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Kita perlu melakukan ini karena Allah tidak memilih kita untuk menderita </w:t>
      </w:r>
      <w:r>
        <w:rPr>
          <w:b/>
          <w:lang w:val="id_ID" w:bidi="id_ID"/>
        </w:rPr>
        <w:t>murka</w:t>
      </w:r>
      <w:r>
        <w:rPr>
          <w:lang w:val="id_ID" w:bidi="id_ID"/>
        </w:rPr>
        <w:t>, atau untuk menghukum kita karena dosa-dosa kita. Murka adalah kemarahan yang sangat kuat yang ditunjukkan Allah ketika Allah melihat dosa di dunia.</w:t>
      </w:r>
    </w:p>
    <w:p>
      <w:pPr/>
      <w:r>
        <w:rPr>
          <w:lang w:val="id_ID" w:bidi="id_ID"/>
        </w:rPr>
      </w:r>
      <w:r>
        <w:rPr>
          <w:lang w:val="id_ID" w:bidi="id_ID"/>
        </w:rPr>
        <w:t xml:space="preserve">Berhenti di sini dan diskusikan dalam kelompok bagaimana Anda akan berbicara tentang fakta bahwa Allah tidak memilih kita dan kemudian membuat kita menderita murka, atau menjadi marah kepada kita. Jika diperlukan, carilah </w:t>
      </w:r>
      <w:r>
        <w:rPr>
          <w:b/>
          <w:lang w:val="id_ID" w:bidi="id_ID"/>
        </w:rPr>
        <w:t>murka</w:t>
      </w:r>
      <w:r>
        <w:rPr>
          <w:lang w:val="id_ID" w:bidi="id_ID"/>
        </w:rPr>
        <w:t xml:space="preserve"> dalam Glosarium Utama, dan terjemahkan kata ini dengan cara yang sama seperti Anda menerjemahkannya di bagian lain dari Alkitab. Hentikan sebentar rekaman ini di sini. </w:t>
      </w:r>
    </w:p>
    <w:p>
      <w:pPr/>
      <w:r>
        <w:rPr>
          <w:lang w:val="id_ID" w:bidi="id_ID"/>
        </w:rPr>
      </w:r>
      <w:r>
        <w:rPr>
          <w:lang w:val="id_ID" w:bidi="id_ID"/>
        </w:rPr>
        <w:t xml:space="preserve">Allah memilih kita sehingga Ia dapat menyelamatkan kita karena apa yang telah dilakukan Tuhan kita Yesus Kristus. Yesus mati demi kita sehingga kita dapat hidup bersama dengan Yesus. Tidak masalah apakah kita hidup atau mati ketika Yesus kembali. Jika tidak jelas mengapa Allah akan menghukum kita, Anda dapat mengatakan bahwa itu karena dosa-dosa kita. Ingatlah bahwa </w:t>
      </w:r>
      <w:r>
        <w:rPr>
          <w:b/>
          <w:lang w:val="id_ID" w:bidi="id_ID"/>
        </w:rPr>
        <w:t>dosa</w:t>
      </w:r>
      <w:r>
        <w:rPr>
          <w:lang w:val="id_ID" w:bidi="id_ID"/>
        </w:rPr>
        <w:t xml:space="preserve"> adalah tindakan, perasaan, atau pemikiran yang dilakukan orang-orang terhadap Allah. Untuk informasi lebih lanjut tentang </w:t>
      </w:r>
      <w:r>
        <w:rPr>
          <w:lang w:val="id_ID" w:bidi="id_ID"/>
        </w:rPr>
        <w:t>dosa</w:t>
      </w:r>
      <w:r>
        <w:rPr>
          <w:lang w:val="id_ID" w:bidi="id_ID"/>
        </w:rPr>
        <w:t>, lihat Glosarium Utama. Jika Anda memilih untuk menggunakan kata dosa dalam terjemahan Anda, gunakan kata atau frasa yang sama untuk dosa seperti yang Anda gunakan dalam perikop sebelumnya.</w:t>
      </w:r>
    </w:p>
    <w:p>
      <w:pPr/>
      <w:r>
        <w:rPr>
          <w:lang w:val="id_ID" w:bidi="id_ID"/>
        </w:rPr>
      </w:r>
      <w:r>
        <w:rPr>
          <w:lang w:val="id_ID" w:bidi="id_ID"/>
        </w:rPr>
        <w:t xml:space="preserve">Alkitab mengatakan bahwa ketika seseorang meninggalkan cara-cara buruk mereka dan percaya kepada Yesus untuk mengampuni mereka karena cara-cara buruk mereka, orang itu </w:t>
      </w:r>
      <w:r>
        <w:rPr>
          <w:b/>
          <w:lang w:val="id_ID" w:bidi="id_ID"/>
        </w:rPr>
        <w:t>diselamatkan</w:t>
      </w:r>
      <w:r>
        <w:rPr>
          <w:lang w:val="id_ID" w:bidi="id_ID"/>
        </w:rPr>
        <w:t xml:space="preserve"> dan Allah memberikan kehidupan kekal kepada orang itu. Untuk informasi lebih lanjut tentang diselamatkan atau </w:t>
      </w:r>
      <w:r>
        <w:rPr>
          <w:lang w:val="id_ID" w:bidi="id_ID"/>
        </w:rPr>
        <w:t>keselamatan</w:t>
      </w:r>
      <w:r>
        <w:rPr>
          <w:lang w:val="id_ID" w:bidi="id_ID"/>
        </w:rPr>
        <w:t xml:space="preserve">, lihat Glosarium Utama. Gunakan kata atau frasa yang sama untuk keselamatan seperti yang Anda gunakan pada perikop sebelumnya. </w:t>
      </w:r>
    </w:p>
    <w:p>
      <w:pPr/>
      <w:r>
        <w:rPr>
          <w:lang w:val="id_ID" w:bidi="id_ID"/>
        </w:rPr>
      </w:r>
      <w:r>
        <w:rPr>
          <w:b/>
          <w:lang w:val="id_ID" w:bidi="id_ID"/>
        </w:rPr>
        <w:t>Kristus</w:t>
      </w:r>
      <w:r>
        <w:rPr>
          <w:lang w:val="id_ID" w:bidi="id_ID"/>
        </w:rPr>
        <w:t xml:space="preserve"> berarti seseorang yang ditunjuk untuk tugas khusus. Di sini, itu merujuk pada Yesus, yang telah dijanjikan Allah untuk diutus guna menyelamatkan orang-orang di dunia ini. Untuk petunjuk lebih lagi tentang </w:t>
      </w:r>
      <w:r>
        <w:rPr>
          <w:lang w:val="id_ID" w:bidi="id_ID"/>
        </w:rPr>
        <w:t>Kristus</w:t>
      </w:r>
      <w:r>
        <w:rPr>
          <w:lang w:val="id_ID" w:bidi="id_ID"/>
        </w:rPr>
        <w:t xml:space="preserve">, lihat Daftar Kata Utama. Gunakan kata atau sebutan yang sama untuk Kristus seperti yang Anda pakai pada kisah sebelumnya. </w:t>
      </w:r>
    </w:p>
    <w:p>
      <w:pPr/>
      <w:r>
        <w:rPr>
          <w:lang w:val="id_ID" w:bidi="id_ID"/>
        </w:rPr>
      </w:r>
      <w:r>
        <w:rPr>
          <w:lang w:val="id_ID" w:bidi="id_ID"/>
        </w:rPr>
        <w:t>Karena orang-orang percaya tahu bahwa mereka akan hidup bersama Kristus selamanya, orang-orang percaya harus terus mendorong dan membantu satu sama lain untuk menjadi orang-orang percaya yang kuat. Ini adalah sesuatu yang sudah dilakukan orang-orang percaya.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satu versi rekaman suara dari perikop ini dalam terjemahan yang paling mudah dimengerti. </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anggota kelompok harus berlatih menceritakan perikop itu dalam bahasa mereka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akhir dari rekaman.</w:t>
      </w:r>
      <w:r>
        <w:rPr>
          <w:lang w:val="id_ID" w:bidi="id_ID"/>
        </w:rPr>
      </w:r>
      <w:r>
        <w:rPr>
          <w:lang w:val="id_ID" w:bidi="id_ID"/>
        </w:rPr>
      </w:r>
    </w:p>
    <w:p>
      <w:pPr/>
      <w:r>
        <w:rPr>
          <w:lang w:val="id_ID" w:bidi="id_ID"/>
        </w:rPr>
      </w:r>
    </w:p>
    <w:p>
      <w:pPr>
        <w:pStyle w:val="Heading2"/>
      </w:pPr>
      <w:r>
        <w:rPr>
          <w:lang w:val="id_ID" w:bidi="id_ID"/>
        </w:rPr>
        <w:t>1 Tesalonika 5:12–22</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5:12–22 dan renungkan di dalam hati Anda. </w:t>
      </w:r>
    </w:p>
    <w:p>
      <w:pPr/>
      <w:r>
        <w:rPr>
          <w:lang w:val="id_ID" w:bidi="id_ID"/>
        </w:rPr>
      </w:r>
      <w:r>
        <w:rPr>
          <w:lang w:val="id_ID" w:bidi="id_ID"/>
        </w:rPr>
        <w:t xml:space="preserve">Jika memungkinkan, dengarkan rekaman suara dari 1 Tesalonika 5:12–22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suara dari 1 Tesalonika 5:12–22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Dalam bagian sebelumnya, Paulus berbicara kepada orang-orang percaya di Tesalonika tentang "hari Tuhan," dan Paulus mengingatkan orang-orang percaya bahwa mereka adalah umat terang dan karenanya mereka harus terjaga, waspada, dan siap untuk kembalinya Yesus. Paulus menegaskan kembali bahwa Allah tidak akan menghukum orang-orang percaya, tetapi akan menyelamatkan orang-orang percaya karena mereka percaya kepada Yesus Kristus. Paulus meminta orang-orang percaya untuk mendorong satu sama lain dan memperkuat satu sama lain dalam iman mereka.</w:t>
      </w:r>
    </w:p>
    <w:p>
      <w:pPr/>
      <w:r>
        <w:rPr>
          <w:lang w:val="id_ID" w:bidi="id_ID"/>
        </w:rPr>
      </w:r>
      <w:r>
        <w:rPr>
          <w:lang w:val="id_ID" w:bidi="id_ID"/>
        </w:rPr>
        <w:t xml:space="preserve">Ketika Paulus mengakhiri suratnya, Paulus menyapa orang-orang percaya di Tesalonika sebagai "saudara-saudara," atau "saudara-saudari," yang merujuk pada semua orang percaya di gereja. Paulus kemudian mendesak dan mendorong orang-orang percaya untuk mengikuti atau menaati daftar perintah yang sangat penting ketika mereka hidup sebagai orang-orang Kristen. Paulus menyertakan dua rangkaian perintah yang jelas dalam perikop ini. Paulus memulai setiap rangkaian perintah dengan sebuah permintaan lalu mengatakan apa yang Paulus, Silas, dan Timotius ingin agar orang-orang Tesalonika lakukan. </w:t>
      </w:r>
    </w:p>
    <w:p>
      <w:pPr/>
      <w:r>
        <w:rPr>
          <w:lang w:val="id_ID" w:bidi="id_ID"/>
        </w:rPr>
      </w:r>
      <w:r>
        <w:rPr>
          <w:lang w:val="id_ID" w:bidi="id_ID"/>
        </w:rPr>
        <w:t xml:space="preserve">Berhenti di sini dan diskusikan pertanyaan ini secara berkelompok: Jika seorang anak laki-laki pergi ke tempat yang jauh untuk belajar, nasihat atau instruksi apa yang akan diberikan ayahnya kepadanya? Bagaimana sang ayah akan mengatakan itu kepada anaknya? Hentikan sebentar rekaman ini di sini. </w:t>
      </w:r>
    </w:p>
    <w:p>
      <w:pPr/>
      <w:r>
        <w:rPr>
          <w:lang w:val="id_ID" w:bidi="id_ID"/>
        </w:rPr>
      </w:r>
      <w:r>
        <w:rPr>
          <w:lang w:val="id_ID" w:bidi="id_ID"/>
        </w:rPr>
        <w:t xml:space="preserve">Berhenti di sini dan diskusikan pertanyaan ini secara berkelompok: Jika seorang pemimpin desa ingin warganya melakukan sesuatu yang sangat penting, bagaimana ia akan menyampaikannya kepada mereka? Kata-kata apa yang akan digunakan pemimpin untuk menekankan perintahnya? Hentikan sebentar rekaman ini di sini. </w:t>
      </w:r>
    </w:p>
    <w:p>
      <w:pPr/>
      <w:r>
        <w:rPr>
          <w:lang w:val="id_ID" w:bidi="id_ID"/>
        </w:rPr>
      </w:r>
      <w:r>
        <w:rPr>
          <w:lang w:val="id_ID" w:bidi="id_ID"/>
        </w:rPr>
        <w:t>Di sini, Paulus menggambarkan orang-orang yang bekerja di antara orang-orang percaya dengan tiga cara yang berbeda. Para pemimpin ini bekerja keras. Para pemimpin ini memperhatikan orang-orangnya dan membimbing mereka. Para pemimpin juga memperingatkan atau menegur orang-orang mengenai hal-hal yang perlu mereka perbaiki atau hindari.</w:t>
      </w:r>
    </w:p>
    <w:p>
      <w:pPr/>
      <w:r>
        <w:rPr>
          <w:lang w:val="id_ID" w:bidi="id_ID"/>
        </w:rPr>
      </w:r>
      <w:r>
        <w:rPr>
          <w:lang w:val="id_ID" w:bidi="id_ID"/>
        </w:rPr>
        <w:t xml:space="preserve">Berhenti di sini dan diskusikan pertanyaan ini secara berkelompok: Apa yang dilakukan para pemimpin gereja di komunitas Anda? Layanan atau pekerjaan apa yang dilakukan para pemimpin itu? Bagaimana para pemimpin berinteraksi dengan orang-orang di masyarakat dan di gereja? Bagaimana para pemimpin mengoreksi orang-orang yang melakukan hal-hal yang salah? Bagaimana reaksi Anda terhadap para pemimpin ini ketika mereka melakukan hal-hal tersebut? Hentikan sebentar rekaman ini di sini. </w:t>
      </w:r>
    </w:p>
    <w:p>
      <w:pPr/>
      <w:r>
        <w:rPr>
          <w:lang w:val="id_ID" w:bidi="id_ID"/>
        </w:rPr>
      </w:r>
      <w:r>
        <w:rPr>
          <w:lang w:val="id_ID" w:bidi="id_ID"/>
        </w:rPr>
        <w:t>Permintaan pertama yang dibuat Paulus adalah tentang hubungan antara orang-orang percaya dan para pemimpin gereja. Orang-orang percaya harus menghargai dan menghormati para pemimpin mereka di gereja, dan orang-orang percaya harus sangat mengasihi para pemimpin, karena para pemimpin ini bekerja keras. Orang-orang percaya harus memilih untuk bertindak untuk kesejahteraan para pemimpin mereka. Orang-orang percaya harus hidup dalam damai di antara mereka sendiri. Ini berarti bahwa orang-orang percaya harus hidup bersama tanpa bertengkar.</w:t>
      </w:r>
    </w:p>
    <w:p>
      <w:pPr/>
      <w:r>
        <w:rPr>
          <w:lang w:val="id_ID" w:bidi="id_ID"/>
        </w:rPr>
      </w:r>
      <w:r>
        <w:rPr>
          <w:lang w:val="id_ID" w:bidi="id_ID"/>
        </w:rPr>
        <w:t xml:space="preserve">Berhenti di sini dan diskusikan ini sebagai kelompok: Hal-hal apa saja yang kita lakukan untuk menunjukkan kepada orang lain bahwa kita menghormati mereka? Apa artinya mengasihi seseorang tanpa menginginkan hal-hal untuk diri Anda sendiri? Mengapa kita bertengkar dengan orang lain? Mengapa kita harus hidup bersama tanpa bertengkar? Hentikan sebentar rekaman ini di sini. </w:t>
      </w:r>
    </w:p>
    <w:p>
      <w:pPr/>
      <w:r>
        <w:rPr>
          <w:lang w:val="id_ID" w:bidi="id_ID"/>
        </w:rPr>
      </w:r>
      <w:r>
        <w:rPr>
          <w:lang w:val="id_ID" w:bidi="id_ID"/>
        </w:rPr>
        <w:t>Setelah Paulus menginstruksikan orang-orang percaya tentang bagaimana mereka harus berperilaku terhadap para pemimpin mereka, Paulus membuat permintaan kedua. Sekarang, Paulus menyapa orang-orang percaya lagi sebagai "saudara-saudari," seperti yang dilakukan Paulus pada awal perikop ini. Paulus mengatakan kepada orang-orang percaya bagaimana orang-orang percaya harus berperilaku di antara mereka sendiri. Paulus memberikan nasihat kepada orang-orang percaya tentang bagaimana berurusan dengan orang-orang yang sulit. Orang-orang percaya harus memperingatkan orang-orang yang tidak ingin bekerja bahwa orang-orang itu harus bekerja. Orang-orang percaya harus mendorong orang-orang yang takut untuk menjadi berani. Orang-orang percaya harus membantu dan mendukung orang-orang yang lemah, dan orang-orang percaya harus sabar dengan semua orang, termasuk orang-orang yang tidak percaya. Sekali lagi, Paulus menyarankan orang-orang percaya tentang bagaimana berperilaku tidak hanya di antara rekan-rekan mereka yang percaya, tetapi juga di antara semua orang lainnya. Paulus mengatakan kepada orang-orang percaya bahwa mereka tidak boleh melakukan kejahatan kepada siapa pun yang telah melakukan kejahatan kepada orang-orang percaya. Ini berarti bahwa orang-orang percaya tidak boleh membalas dendam kepada orang-orang yang melakukan kejahatan terhadap orang-orang percaya. Sebaliknya, orang-orang percaya hendaknya selalu berusaha melakukan hal-hal baik yang akan membantu satu sama lain dan membantu semua orang lain.</w:t>
      </w:r>
    </w:p>
    <w:p>
      <w:pPr/>
      <w:r>
        <w:rPr>
          <w:lang w:val="id_ID" w:bidi="id_ID"/>
        </w:rPr>
      </w:r>
      <w:r>
        <w:rPr>
          <w:lang w:val="id_ID" w:bidi="id_ID"/>
        </w:rPr>
        <w:t xml:space="preserve">Berhenti di sini dan diskusikan ini secara berkelompok: Jika orang-orang taat pada agama tertentu di komunitas Anda, bagaimana perilaku orang-orang tersebut terhadap sesama mereka? Bagaimana orang-orang itu akan bersikap terhadap orang-orang dari agama lain? Tindakan mana yang menurut Anda membantu untuk masyarakat dan tindakan mana yang tidak? Hentikan sebentar rekaman ini di sini. </w:t>
      </w:r>
    </w:p>
    <w:p>
      <w:pPr/>
      <w:r>
        <w:rPr>
          <w:lang w:val="id_ID" w:bidi="id_ID"/>
        </w:rPr>
      </w:r>
      <w:r>
        <w:rPr>
          <w:lang w:val="id_ID" w:bidi="id_ID"/>
        </w:rPr>
        <w:t>Paulus kemudian melanjutkan untuk mengatakan kepada orang-orang percaya apa yang Allah ingin orang-orang percaya lakukan karena orang-orang percaya memiliki hubungan dengan Yesus Kristus. Orang-orang percaya harus bersukacita setiap saat. Orang-orang percaya harus berdoa kepada Allah sepanjang waktu dan dalam semua situasi, baik atau buruk, dan bersyukur kepada Allah.</w:t>
      </w:r>
    </w:p>
    <w:p>
      <w:pPr/>
      <w:r>
        <w:rPr>
          <w:lang w:val="id_ID" w:bidi="id_ID"/>
        </w:rPr>
      </w:r>
      <w:r>
        <w:rPr>
          <w:lang w:val="id_ID" w:bidi="id_ID"/>
        </w:rPr>
        <w:t>Paulus terus memberikan nasihat dan petunjuk kepada orang-orang percaya tentang ibadah mereka di depan umum. Paulus mengatakan kepada orang-orang percaya bahwa orang-orang percaya tidak boleh menghentikan pekerjaan Roh Kudus di antara orang-orang percaya itu, mirip dengan bagaimana orang-orang percaya memadamkan api. Paulus bermaksud bahwa orang-orang percaya harus mengizinkan Roh Kudus untuk melakukan pekerjaan Roh Kudus. Orang-orang percaya tidak boleh menolak atau mengabaikan nubuat. Nubuat adalah pesan yang diungkapkan Allah kepada umat-Nya. Tetapi orang-orang percaya harus memverifikasi semua pesan untuk tahu apakah pesan itu benar-benar dari Allah atau tidak. Orang-orang percaya harus mempraktikkan apa yang baik dan menolak untuk melakukan apa pun yang jahat. Ini berarti bahwa orang-orang percaya harus menerima pesan-pesan yang berasal dari Allah dan menolak pesan-pesan yang tidak berasal dari Allah.</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suara dari 1 Tesalonika 5:12–22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mendorong orang-orang percaya untuk menghormati para pemimpin mereka di gereja.</w:t>
      </w:r>
    </w:p>
    <w:p>
      <w:pPr/>
      <w:r>
        <w:rPr>
          <w:lang w:val="id_ID" w:bidi="id_ID"/>
        </w:rPr>
      </w:r>
      <w:r>
        <w:rPr>
          <w:b/>
          <w:lang w:val="id_ID" w:bidi="id_ID"/>
        </w:rPr>
        <w:t>Pada bagian kedua:</w:t>
      </w:r>
      <w:r>
        <w:rPr>
          <w:lang w:val="id_ID" w:bidi="id_ID"/>
        </w:rPr>
        <w:t xml:space="preserve"> Paulus memberi tahu orang-orang percaya bagaimana orang-orang percaya harus berurusan dengan orang-orang yang sulit baik di gereja maupun di luar.</w:t>
      </w:r>
    </w:p>
    <w:p>
      <w:pPr/>
      <w:r>
        <w:rPr>
          <w:lang w:val="id_ID" w:bidi="id_ID"/>
        </w:rPr>
      </w:r>
      <w:r>
        <w:rPr>
          <w:b/>
          <w:lang w:val="id_ID" w:bidi="id_ID"/>
        </w:rPr>
        <w:t>Pada bagian ketiga:</w:t>
      </w:r>
      <w:r>
        <w:rPr>
          <w:lang w:val="id_ID" w:bidi="id_ID"/>
        </w:rPr>
        <w:t xml:space="preserve"> Paulus mendorong orang-orang percaya untuk melakukan tiga hal. Hal-hal itu adalah kehendak Allah bagi orang-orang percaya karena orang-orang percaya adalah milik Kristus.</w:t>
      </w:r>
    </w:p>
    <w:p>
      <w:pPr/>
      <w:r>
        <w:rPr>
          <w:lang w:val="id_ID" w:bidi="id_ID"/>
        </w:rPr>
      </w:r>
      <w:r>
        <w:rPr>
          <w:b/>
          <w:lang w:val="id_ID" w:bidi="id_ID"/>
        </w:rPr>
        <w:t>Pada bagian keempat:</w:t>
      </w:r>
      <w:r>
        <w:rPr>
          <w:lang w:val="id_ID" w:bidi="id_ID"/>
        </w:rPr>
        <w:t xml:space="preserve"> Paulus memberi tahu orang-orang percaya apa yang harus mereka lakukan dalam ibadah di depan umum.</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 dan Timotius</w:t>
      </w:r>
    </w:p>
    <w:p>
      <w:pPr>
        <w:pStyle w:val="ListBullet"/>
        <w:spacing w:line="240" w:lineRule="auto"/>
        <w:ind w:left="720"/>
      </w:pPr>
      <w:r>
        <w:rPr>
          <w:lang w:val="id_ID" w:bidi="id_ID"/>
        </w:rPr>
      </w:r>
      <w:r>
        <w:rPr>
          <w:lang w:val="id_ID" w:bidi="id_ID"/>
        </w:rPr>
        <w:t xml:space="preserve">Orang-orang percaya yang mendengarkan kata-kata ini </w:t>
      </w:r>
    </w:p>
    <w:p>
      <w:pPr>
        <w:pStyle w:val="ListBullet"/>
        <w:spacing w:line="240" w:lineRule="auto"/>
        <w:ind w:left="720"/>
      </w:pPr>
      <w:r>
        <w:rPr>
          <w:lang w:val="id_ID" w:bidi="id_ID"/>
        </w:rPr>
      </w:r>
      <w:r>
        <w:rPr>
          <w:lang w:val="id_ID" w:bidi="id_ID"/>
        </w:rPr>
        <w:t>Orang yang membaca kata-kata ini dengan suara keras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Dan Roh Kudus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Pada bagian sebelumnya, Paulus menegaskan kembali bahwa Allah tidak akan menghukum orang-orang percaya, tetapi akan menyelamatkan orang-orang percaya ketika Kristus kembali.</w:t>
      </w:r>
    </w:p>
    <w:p>
      <w:pPr/>
      <w:r>
        <w:rPr>
          <w:lang w:val="id_ID" w:bidi="id_ID"/>
        </w:rPr>
      </w:r>
      <w:r>
        <w:rPr>
          <w:lang w:val="id_ID" w:bidi="id_ID"/>
        </w:rPr>
        <w:t>Pada bagian ini, ketika Paulus menyimpulkan suratnya, Paulus memberikan kepada orang-orang percaya daftar perintah yang harus diikuti ketika orang-orang percaya menunggu Kristus Yesus kembali.</w:t>
      </w:r>
    </w:p>
    <w:p>
      <w:pPr/>
      <w:r>
        <w:rPr>
          <w:lang w:val="id_ID" w:bidi="id_ID"/>
        </w:rPr>
      </w:r>
      <w:r>
        <w:rPr>
          <w:lang w:val="id_ID" w:bidi="id_ID"/>
        </w:rPr>
        <w:t>Pada bagian pertama, Paulus memulai dengan menyapa orang-orang percaya sebagai "saudara-saudara." Ini adalah cara yang penuh kasih untuk merujuk pada orang-orang percaya. Paulus sering menggunakan kata ini untuk merujuk pada laki-laki dan perempuan. Di sini, Paulus menjelaskan kepada orang-orang percaya tentang orang-orang yang bekerja di antara orang-orang percaya—yaitu, orang-orang yang seperti pemimpin. Paulus mengatakan kepada orang-orang percaya bahwa orang-orang ini tidak hanya bekerja untuk orang-orang percaya dengan memimpin dan membimbing orang-orang percaya, tetapi orang-orang ini juga memperingatkan orang-orang percaya untuk melakukan hal-hal yang benar. Kemudian Paulus meminta orang-orang percaya untuk menghargai pekerjaan orang-orang ini dan sangat menghormati mereka dalam kasih dengan hidup damai bersama para pemimpin dan satu sama lain.</w:t>
      </w:r>
    </w:p>
    <w:p>
      <w:pPr/>
      <w:r>
        <w:rPr>
          <w:lang w:val="id_ID" w:bidi="id_ID"/>
        </w:rPr>
      </w:r>
      <w:r>
        <w:rPr>
          <w:lang w:val="id_ID" w:bidi="id_ID"/>
        </w:rPr>
        <w:t xml:space="preserve">Berhenti di sini dan diskusikan pertanyaan ini dalam kelompok: Bayangkan Anda mengirim surat atau pesan kepada sekelompok orang yang Anda sayangi. Diskusikan bagaimana Anda akan mengakhiri surat tersebut. Paulus sudah lanjut usia, tetapi Paulus masih menyampaikan perintah-perintah ini kepada orang-orang percaya seperti sebuah permintaan. Bagaimana para pemimpin atau tua-tua Anda memberikan nasihat atau perintah kepada orang-orang yang lebih muda? Kata-kata atau frasa formal apa yang digunakan orang-orang dalam budaya Anda dalam konteks ini? Hentikan sebentar rekaman ini di sini. </w:t>
      </w:r>
    </w:p>
    <w:p>
      <w:pPr/>
      <w:r>
        <w:rPr>
          <w:lang w:val="id_ID" w:bidi="id_ID"/>
        </w:rPr>
      </w:r>
      <w:r>
        <w:rPr>
          <w:lang w:val="id_ID" w:bidi="id_ID"/>
        </w:rPr>
        <w:t>Pada bagian kedua, Paulus mendorong orang-orang percaya tentang cara menghadapi orang-orang yang sulit ditangani. Kata-kata Paulus bukan teguran, atau sekadar nasihat, tetapi perintah yang serius dengan cara yang sopan. Paulus menyebut orang-orang percaya sebagai "saudara-saudara" dengan cara yang penuh kasih, seperti yang dilakukan Paulus pada bagian pertama. Paulus mengatakan kepada orang-orang percaya bagaimana mereka harus berurusan dengan tiga kelompok orang. Paulus juga menyebutkan orang-orang seperti ini dalam bab keempat kitab ini. Orang-orang percaya harus memperingatkan orang-orang yang malas agar orang-orang itu bekerja. Orang-orang percaya harus mendorong orang-orang yang takut agar orang-orang itu berani. Orang-orang percaya harus membantu dan mendukung orang-orang yang lemah dan tidak dapat melakukan semuanya sendiri. Orang-orang percaya harus hidup dengan sabar bersama semua orang. Dengan kata lain, orang-orang percaya harus berbicara dengan lembut dan baik kepada semua orang.</w:t>
      </w:r>
    </w:p>
    <w:p>
      <w:pPr/>
      <w:r>
        <w:rPr>
          <w:lang w:val="id_ID" w:bidi="id_ID"/>
        </w:rPr>
      </w:r>
      <w:r>
        <w:rPr>
          <w:lang w:val="id_ID" w:bidi="id_ID"/>
        </w:rPr>
        <w:t>Paulus menyimpulkan bagian ini dengan sangat menekankan perintah bahwa tidak ada orang-orang percaya yang boleh membalas dendam kepada siapa pun atau melakukan hal-hal buruk kepada seseorang karena orang-orang itu melakukan hal-hal buruk kepada orang-orang percaya. Sebaliknya, orang-orang percaya harus berusaha keras untuk bersikap ramah dan baik satu sama lain dan kepada semua orang. Paulus sering memberikan instruksi yang bertentangan satu sama lain untuk menekankan apa yang dikatakan Paulus.</w:t>
      </w:r>
    </w:p>
    <w:p>
      <w:pPr/>
      <w:r>
        <w:rPr>
          <w:lang w:val="id_ID" w:bidi="id_ID"/>
        </w:rPr>
      </w:r>
      <w:r>
        <w:rPr>
          <w:lang w:val="id_ID" w:bidi="id_ID"/>
        </w:rPr>
        <w:t xml:space="preserve">Berhenti di sini dan diskusikan pertanyaan ini dalam kelompok: Bayangkan bahwa Anda ingin orang-orang yang Anda cintai benar-benar melakukan sesuatu. Kata-kata apa yang akan Anda gunakan? Bagaimana Anda akan menekankan pentingnya melakukan apa yang Anda katakan dengan cara yang tidak menyinggung orang-orang yang Anda cintai? Ketika Anda ingin orang yang Anda cintai melakukan beberapa hal, bagaimana Anda akan mencantumkan hal-hal itu atau bagaimana Anda akan menjelaskannya secara berurutan agar orang yang Anda cintai mengingat hal-hal itu dengan baik? Kata-kata apa yang akan Anda gunakan untuk menekankan instruksi Anda, tetapi juga untuk membuat instruksi itu halus dan jelas? Hentikan sebentar rekaman ini di sini. </w:t>
      </w:r>
    </w:p>
    <w:p>
      <w:pPr/>
      <w:r>
        <w:rPr>
          <w:lang w:val="id_ID" w:bidi="id_ID"/>
        </w:rPr>
      </w:r>
      <w:r>
        <w:rPr>
          <w:lang w:val="id_ID" w:bidi="id_ID"/>
        </w:rPr>
        <w:t>Pada bagian ketiga, Paulus mengatakan kepada orang-orang percaya bahwa mereka harus melakukan ketiga hal ini karena hal-hal ini adalah kehendak atau keinginan Allah bagi mereka untuk dilakukan sebagai orang-orang yang percaya kepada Yesus Kristus. Ketiga hal itu adalah bersukacita setiap saat, berdoa kepada Allah dalam setiap situasi, dan bersyukur kepada Allah tidak peduli apa pun yang terjadi. Berdoa adalah berbicara kepada Allah dan bersyukur kepada Allah atas hal-hal baik yang telah dilakukan Allah untuk kita. Berdoa berarti berbicara kepada Allah tentang semua yang ingin kita katakan kepada Allah.</w:t>
      </w:r>
    </w:p>
    <w:p>
      <w:pPr/>
      <w:r>
        <w:rPr>
          <w:lang w:val="id_ID" w:bidi="id_ID"/>
        </w:rPr>
      </w:r>
      <w:r>
        <w:rPr>
          <w:lang w:val="id_ID" w:bidi="id_ID"/>
        </w:rPr>
        <w:t xml:space="preserve">Berhenti di sini dan diskusikan pertanyaan ini dalam kelompok: Ketika seseorang bahagia, bagaimana Anda menggambarkan orang itu? Bagaimana Anda dapat berdoa kepada Allah setiap saat dan dalam semua situasi? Apa yang terlintas dalam pikiran Anda ketika Anda mendengar kata "berdoa"? Hentikan sebentar rekaman ini di sini. </w:t>
      </w:r>
    </w:p>
    <w:p>
      <w:pPr/>
      <w:r>
        <w:rPr>
          <w:lang w:val="id_ID" w:bidi="id_ID"/>
        </w:rPr>
      </w:r>
      <w:r>
        <w:rPr>
          <w:lang w:val="id_ID" w:bidi="id_ID"/>
        </w:rPr>
        <w:t>Pada bagian keempat, Paulus memberi tahu orang-orang percaya tentang tanggung jawab mereka dalam ibadah umum mereka. Di sini, Paulus memberikan lima perintah yang akan memengaruhi kualitas ibadah di depan umum. Pertama, Paulus mengatakan kepada orang-orang percaya untuk tidak melakukan dua hal, dan kemudian Paulus melanjutkan untuk mengatakan tiga hal yang seharusnya dilakukan orang-orang percaya sebagai gantinya. Pertama, orang-orang percaya tidak boleh mencoba menghentikan pekerjaan Roh Kudus di antara orang-orang percaya. Di sini Paulus menggunakan bahasa khusus untuk membandingkan Roh Kudus dengan api. Seperti seseorang yang mencoba memadamkan api, orang-orang percaya tidak boleh memadamkan pekerjaan Roh Kudus dalam kehidupan mereka. Kedua, orang-orang percaya tidak boleh menolak nubuat, atau pesan dari Allah, tanpa terlebih dahulu mengevaluasi pesan-pesan itu, atau membuat penilaian tentang apakah pesan-pesan itu baik atau buruk. Orang-orang yang mengaku berbicara atas nama Allah memberikan nubuat, atau pesan-pesan ini. Orang-orang percaya harus menguji semua pesan untuk memastikan bahwa pesan-pesan itu sesuai dengan Firman Allah. Jika pesan-pesan itu baik, orang-orang percaya harus menerima dan menaati pesan-pesan itu. Tetapi jika pesan-pesan itu adalah kejahatan, orang-orang percaya tidak boleh menerima atau menaati pesan-pesan itu. Ingatlah bahwa Paulus sering memberikan instruksi yang bertentangan satu sama lain untuk menekankan apa yang coba dikatakan Paulus. Paulus sangat ingin orang-orang percaya untuk berpaling dari segala kejahatan dan hanya mengikuti hal-hal yang baik dari Allah.</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suara dari 1 Tesalonika 5:12–22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 dan Timotius</w:t>
      </w:r>
    </w:p>
    <w:p>
      <w:pPr>
        <w:pStyle w:val="ListBullet"/>
        <w:spacing w:line="240" w:lineRule="auto"/>
        <w:ind w:left="720"/>
      </w:pPr>
      <w:r>
        <w:rPr>
          <w:lang w:val="id_ID" w:bidi="id_ID"/>
        </w:rPr>
      </w:r>
      <w:r>
        <w:rPr>
          <w:lang w:val="id_ID" w:bidi="id_ID"/>
        </w:rPr>
        <w:t xml:space="preserve">Orang-orang percaya yang mendengarkan kata-kata ini </w:t>
      </w:r>
    </w:p>
    <w:p>
      <w:pPr>
        <w:pStyle w:val="ListBullet"/>
        <w:spacing w:line="240" w:lineRule="auto"/>
        <w:ind w:left="720"/>
      </w:pPr>
      <w:r>
        <w:rPr>
          <w:lang w:val="id_ID" w:bidi="id_ID"/>
        </w:rPr>
      </w:r>
      <w:r>
        <w:rPr>
          <w:lang w:val="id_ID" w:bidi="id_ID"/>
        </w:rPr>
        <w:t>Orang yang membaca kata-kata ini dengan suara keras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Dan Roh Kudus</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Anda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berkata kepada orang-orang percaya, "Saudara-saudara, kami meminta Anda untuk menghormati para pemimpin Anda yang bekerja keras di antara Anda. Orang-orang ini memimpin Anda dan mereka juga memperingatkan Anda untuk berhenti melakukan hal-hal yang salah. Tunjukkan kepada orang-orang ini betapa berharganya mereka bagi Anda. Dan sangat mengasihi orang-orang ini karena pekerjaan yang mereka lakukan. Kami juga mendesak agar Anda tetap hidup secara damai satu sama lain."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orang-orang percaya,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dan berkata, "Saudara-saudaraku, kami meminta kalian untuk melakukan ini: kalian harus memperingatkan orang-orang yang malas bahwa mereka harus bekerja. Jika orang-orang takut, bantulah orang-orang itu untuk berani. Jika orang-orang lemah, rawatlah orang-orang itu. Bersabarlah dengan semua orang. Jika seseorang melakukan kejahatan terhadap Anda, jangan pernah Anda membalas dengan kejahatan terhadap mereka. Sebaliknya, selalu berusahalah untuk melakukan hal-hal baik yang akan membantu sesama orang percaya dan semua orang lainnya."</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orang-orang percaya,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Paulus berkata, "Hendaklah kamu selalu penuh sukacita dan bergembira. Berdoalah setiap saat. Teruslah bersyukur kepada Allah terlepas dari apa yang terjadi pada Anda. Allah ingin Anda melakukan itu, karena Anda adalah milik Kristus Yesus."</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orang-orang percaya,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"Janganlah kamu mencoba menghentikan pekerjaan Roh Kudus dalam kehidupanmu. Jangan menolak pesan kenabian. Tetapi sebaliknya, Anda harus memeriksa dan memverifikasi apakah pesan-pesan ini benar-benar berasal dari Allah atau tidak. Taati mereka jika pesan-pesan itu terbukti baik. Tolaklah pesan-pesan yang tampaknya merupakan kejahatan."</w:t>
      </w:r>
    </w:p>
    <w:p>
      <w:pPr>
        <w:pStyle w:val="ListBullet"/>
        <w:spacing w:line="240" w:lineRule="auto"/>
        <w:ind w:left="720"/>
      </w:pPr>
      <w:r>
        <w:rPr>
          <w:lang w:val="id_ID" w:bidi="id_ID"/>
        </w:rPr>
      </w:r>
      <w:r>
        <w:rPr>
          <w:lang w:val="id_ID" w:bidi="id_ID"/>
        </w:rPr>
        <w:t xml:space="preserve">Hentikan sebentar ceritanya. </w:t>
      </w:r>
    </w:p>
    <w:p>
      <w:pPr>
        <w:pStyle w:val="ListBullet"/>
        <w:spacing w:line="240" w:lineRule="auto"/>
        <w:ind w:left="720"/>
      </w:pPr>
      <w:r>
        <w:rPr>
          <w:lang w:val="id_ID" w:bidi="id_ID"/>
        </w:rPr>
      </w:r>
      <w:r>
        <w:rPr>
          <w:lang w:val="id_ID" w:bidi="id_ID"/>
        </w:rPr>
        <w:t>Tanyakan kepada orang yang memerankan orang-orang percaya,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suara dari 1 Tesalonika 5:12–22 dalam versi terjemahan yang paling mudah dimengerti. </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meminta rekan-rekan orang-orang percaya untuk menghormati orang-orang yang bekerja keras di antara orang-orang percaya untuk memimpin dan merawat orang-orang percaya di dalam </w:t>
      </w:r>
      <w:r>
        <w:rPr>
          <w:b/>
          <w:lang w:val="id_ID" w:bidi="id_ID"/>
        </w:rPr>
        <w:t>Tuhan</w:t>
      </w:r>
      <w:r>
        <w:rPr>
          <w:lang w:val="id_ID" w:bidi="id_ID"/>
        </w:rPr>
        <w:t xml:space="preserve"> dan juga untuk memperingatkan orang-orang percaya untuk melakukan hal-hal yang benar. Gunakan kata yang sama untuk Tuhan yang telah Anda gunakan di perikop sebelumnya, dan ingatlah bahwa Tuhan ada dalam Daftar Kata Utama.</w:t>
      </w:r>
    </w:p>
    <w:p>
      <w:pPr/>
      <w:r>
        <w:rPr>
          <w:lang w:val="id_ID" w:bidi="id_ID"/>
        </w:rPr>
      </w:r>
      <w:r>
        <w:rPr>
          <w:lang w:val="id_ID" w:bidi="id_ID"/>
        </w:rPr>
        <w:t xml:space="preserve">Para pemimpin harus hidup dalam damai satu sama lain. </w:t>
      </w:r>
      <w:r>
        <w:rPr>
          <w:b/>
          <w:lang w:val="id_ID" w:bidi="id_ID"/>
        </w:rPr>
        <w:t>Damai</w:t>
      </w:r>
      <w:r>
        <w:rPr>
          <w:lang w:val="id_ID" w:bidi="id_ID"/>
        </w:rPr>
        <w:t xml:space="preserve"> merujuk pada tidak adanya konflik dan kepenuhan, atau kelengkapan, kehidupan. Untuk informasi lebih lanjut tentang damai, lihat Daftar Kata Utama. Gunakan kata atau frasa yang sama untuk damai seperti yang telah Anda gunakan pada perikop sebelumnya. </w:t>
      </w:r>
    </w:p>
    <w:p>
      <w:pPr/>
      <w:r>
        <w:rPr>
          <w:lang w:val="id_ID" w:bidi="id_ID"/>
        </w:rPr>
      </w:r>
      <w:r>
        <w:rPr>
          <w:lang w:val="id_ID" w:bidi="id_ID"/>
        </w:rPr>
        <w:t>Paulus selalu menyapa para pendengarnya sebagai "</w:t>
      </w:r>
      <w:r>
        <w:rPr>
          <w:b/>
          <w:lang w:val="id_ID" w:bidi="id_ID"/>
        </w:rPr>
        <w:t>saudara-saudara</w:t>
      </w:r>
      <w:r>
        <w:rPr>
          <w:lang w:val="id_ID" w:bidi="id_ID"/>
        </w:rPr>
        <w:t>," yang merujuk pada sesama orang percaya. "Saudara-saudara" termasuk laki-laki dan perempuan. Gunakan kata atau frasa yang sama untuk “saudara” atau “saudara dan saudari” seperti yang telah Anda pakai pada perikop sebelumnya.</w:t>
      </w:r>
    </w:p>
    <w:p>
      <w:pPr/>
      <w:r>
        <w:rPr>
          <w:lang w:val="id_ID" w:bidi="id_ID"/>
        </w:rPr>
      </w:r>
      <w:r>
        <w:rPr>
          <w:lang w:val="id_ID" w:bidi="id_ID"/>
        </w:rPr>
        <w:t xml:space="preserve">Paulus kembali menginstruksikan orang-orang percaya tentang cara menghadapi berbagai jenis orang. Orang-orang percaya harus memperingatkan orang-orang yang malas untuk bekerja, mendorong orang-orang yang takut untuk berani, dan membantu orang-orang yang lemah. Orang-orang percaya harus </w:t>
      </w:r>
      <w:r>
        <w:rPr>
          <w:b/>
          <w:lang w:val="id_ID" w:bidi="id_ID"/>
        </w:rPr>
        <w:t>sabar</w:t>
      </w:r>
      <w:r>
        <w:rPr>
          <w:lang w:val="id_ID" w:bidi="id_ID"/>
        </w:rPr>
        <w:t xml:space="preserve"> dengan semua orang. Orang-orang percaya tidak boleh melakukan </w:t>
      </w:r>
      <w:r>
        <w:rPr>
          <w:b/>
          <w:lang w:val="id_ID" w:bidi="id_ID"/>
        </w:rPr>
        <w:t>kejahatan</w:t>
      </w:r>
      <w:r>
        <w:rPr>
          <w:lang w:val="id_ID" w:bidi="id_ID"/>
        </w:rPr>
        <w:t xml:space="preserve"> kepada siapa pun yang telah melakukan kejahatan kepada orang-orang percaya. Sebaliknya, orang-orang percaya harus selalu mencoba melakukan hal-hal </w:t>
      </w:r>
      <w:r>
        <w:rPr>
          <w:b/>
          <w:lang w:val="id_ID" w:bidi="id_ID"/>
        </w:rPr>
        <w:t>baik</w:t>
      </w:r>
      <w:r>
        <w:rPr>
          <w:lang w:val="id_ID" w:bidi="id_ID"/>
        </w:rPr>
        <w:t xml:space="preserve"> yang akan membantu satu sama lain dan membantu semua orang lain. Kesabaran merujuk pada kemampuan untuk menerima atau mentoleransi masalah atau penderitaan tanpa menjadi kesal atau cemas. Hal-hal jahat merujuk pada apa pun yang tidak berasal dari Allah. Kejahatan adalah melawan Allah dan itu adalah lawan dari kebaikan. Hal-hal yang baik merujuk pada apa pun yang berasal dari Allah.</w:t>
      </w:r>
    </w:p>
    <w:p>
      <w:pPr/>
      <w:r>
        <w:rPr>
          <w:lang w:val="id_ID" w:bidi="id_ID"/>
        </w:rPr>
      </w:r>
      <w:r>
        <w:rPr>
          <w:lang w:val="id_ID" w:bidi="id_ID"/>
        </w:rPr>
        <w:t xml:space="preserve">Berhenti di sini dan diskusikan kata atau frasa apa yang akan Anda gunakan untuk "sabar," "jahat," dan "baik," jika Anda belum membahas kata-kata ini sebelumnya. Untuk informasi lebih lanjut tentang kejahatan, lihat Daftar Kata Utama. Hentikan sebentar rekaman ini di sini. </w:t>
      </w:r>
    </w:p>
    <w:p>
      <w:pPr/>
      <w:r>
        <w:rPr>
          <w:lang w:val="id_ID" w:bidi="id_ID"/>
        </w:rPr>
      </w:r>
      <w:r>
        <w:rPr>
          <w:lang w:val="id_ID" w:bidi="id_ID"/>
        </w:rPr>
        <w:t xml:space="preserve">Orang-orang percaya harus </w:t>
      </w:r>
      <w:r>
        <w:rPr>
          <w:b/>
          <w:lang w:val="id_ID" w:bidi="id_ID"/>
        </w:rPr>
        <w:t>bersukacita</w:t>
      </w:r>
      <w:r>
        <w:rPr>
          <w:lang w:val="id_ID" w:bidi="id_ID"/>
        </w:rPr>
        <w:t xml:space="preserve"> setiap saat, dan orang-orang percaya harus </w:t>
      </w:r>
      <w:r>
        <w:rPr>
          <w:b/>
          <w:lang w:val="id_ID" w:bidi="id_ID"/>
        </w:rPr>
        <w:t>berdoa</w:t>
      </w:r>
      <w:r>
        <w:rPr>
          <w:lang w:val="id_ID" w:bidi="id_ID"/>
        </w:rPr>
        <w:t xml:space="preserve"> terus menerus dan </w:t>
      </w:r>
      <w:r>
        <w:rPr>
          <w:b/>
          <w:lang w:val="id_ID" w:bidi="id_ID"/>
        </w:rPr>
        <w:t>bersyukur</w:t>
      </w:r>
      <w:r>
        <w:rPr>
          <w:lang w:val="id_ID" w:bidi="id_ID"/>
        </w:rPr>
        <w:t xml:space="preserve"> kepada Allah dalam setiap situasi. Ketika seseorang bersukacita, orang itu merasakan kesenangan dan kebahagiaan yang besar, tetapi kebahagiaan ini selalu berasal dari hubungan kita dengan Allah. Ketika seseorang berdoa, orang itu berbicara kepada Allah untuk mengungkapkan kasih, untuk meminta sesuatu, atau untuk mengucap syukur. Untuk informasi lebih lanjut tentang doa, lihat Daftar Kata Utama. Gunakan kata atau frasa yang sama untuk "bersukacita" dan "berdoa" seperti yang telah Anda gunakan dalam perikop sebelumnya. </w:t>
      </w:r>
    </w:p>
    <w:p>
      <w:pPr/>
      <w:r>
        <w:rPr>
          <w:lang w:val="id_ID" w:bidi="id_ID"/>
        </w:rPr>
      </w:r>
      <w:r>
        <w:rPr>
          <w:lang w:val="id_ID" w:bidi="id_ID"/>
        </w:rPr>
        <w:t xml:space="preserve">Berhenti di sini dan diskusikan kata apa yang akan Anda gunakan untuk “bersyukur.” Jika Anda telah menerjemahkan kata ini di kitab lain dalam Alkitab, gunakan kata atau frasa yang sama di sini. Hentikan sebentar rekaman ini di sini. </w:t>
      </w:r>
    </w:p>
    <w:p>
      <w:pPr/>
      <w:r>
        <w:rPr>
          <w:lang w:val="id_ID" w:bidi="id_ID"/>
        </w:rPr>
      </w:r>
      <w:r>
        <w:rPr>
          <w:b/>
          <w:lang w:val="id_ID" w:bidi="id_ID"/>
        </w:rPr>
        <w:t>Mengucapkan terima kasih</w:t>
      </w:r>
      <w:r>
        <w:rPr>
          <w:lang w:val="id_ID" w:bidi="id_ID"/>
        </w:rPr>
        <w:t xml:space="preserve"> berarti memberi tahu seseorang bahwa Anda senang karena sesuatu yang telah dilakukan orang itu. Gunakan kata atau frasa yang sama dengan yang telah Anda gunakan pada perikop sebelumnya</w:t>
      </w:r>
      <w:r>
        <w:rPr>
          <w:b/>
          <w:lang w:val="id_ID" w:bidi="id_ID"/>
        </w:rPr>
        <w:t>.</w:t>
      </w:r>
    </w:p>
    <w:p>
      <w:pPr/>
      <w:r>
        <w:rPr>
          <w:lang w:val="id_ID" w:bidi="id_ID"/>
        </w:rPr>
      </w:r>
      <w:r>
        <w:rPr>
          <w:lang w:val="id_ID" w:bidi="id_ID"/>
        </w:rPr>
        <w:t xml:space="preserve">Kita harus bersyukur karena itu adalah kehendak </w:t>
      </w:r>
      <w:r>
        <w:rPr>
          <w:b/>
          <w:lang w:val="id_ID" w:bidi="id_ID"/>
        </w:rPr>
        <w:t>Kristus</w:t>
      </w:r>
      <w:r>
        <w:rPr>
          <w:lang w:val="id_ID" w:bidi="id_ID"/>
        </w:rPr>
        <w:t xml:space="preserve"> Yesus. Gunakan kata yang sama untuk Kristus yang telah Anda gunakan di perikop sebelumnya, dan ingatlah bahwa Kristus ada dalam Daftar Kata Utama. </w:t>
      </w:r>
    </w:p>
    <w:p>
      <w:pPr/>
      <w:r>
        <w:rPr>
          <w:lang w:val="id_ID" w:bidi="id_ID"/>
        </w:rPr>
      </w:r>
      <w:r>
        <w:rPr>
          <w:lang w:val="id_ID" w:bidi="id_ID"/>
        </w:rPr>
        <w:t xml:space="preserve">Orang-orang percaya tidak boleh menghentikan pekerjaan </w:t>
      </w:r>
      <w:r>
        <w:rPr>
          <w:b/>
          <w:lang w:val="id_ID" w:bidi="id_ID"/>
        </w:rPr>
        <w:t>Roh</w:t>
      </w:r>
      <w:r>
        <w:rPr>
          <w:lang w:val="id_ID" w:bidi="id_ID"/>
        </w:rPr>
        <w:t xml:space="preserve">. Roh Kudus adalah Allah, dan Ia bekerja dalam kehidupan orang-orang percaya. Dalam ayat ini, tertulis "Roh," tetapi merujuk pada Roh Kudus, dan Anda dapat menggunakan istilah itu di sini. Frasa Roh Kudus terdapat di Daftar Kata Utama. Gunakan kata atau frasa yang sama untuk “Roh Kudus” seperti yang Anda gunakan pada perikop sebelumnya. </w:t>
      </w:r>
    </w:p>
    <w:p>
      <w:pPr/>
      <w:r>
        <w:rPr>
          <w:lang w:val="id_ID" w:bidi="id_ID"/>
        </w:rPr>
      </w:r>
      <w:r>
        <w:rPr>
          <w:lang w:val="id_ID" w:bidi="id_ID"/>
        </w:rPr>
        <w:t xml:space="preserve">Paulus menyimpulkan bagian ini dengan mengatakan kepada orang-orang percaya bahwa mereka tidak boleh memandang rendah </w:t>
      </w:r>
      <w:r>
        <w:rPr>
          <w:b/>
          <w:lang w:val="id_ID" w:bidi="id_ID"/>
        </w:rPr>
        <w:t>nubuat</w:t>
      </w:r>
      <w:r>
        <w:rPr>
          <w:lang w:val="id_ID" w:bidi="id_ID"/>
        </w:rPr>
        <w:t xml:space="preserve">, tetapi harus mengujinya. Nubuat adalah pesan dari Allah yang diucapkan oleh seorang Nabi. Untuk informasi lebih lanjut tentang nubuat, lihat Daftar Kata Utama. Gunakan kata atau frasa yang sama untuk nubuat seperti yang Anda gunakan pada perikop sebelumnya. </w:t>
      </w:r>
    </w:p>
    <w:p>
      <w:pPr/>
      <w:r>
        <w:rPr>
          <w:lang w:val="id_ID" w:bidi="id_ID"/>
        </w:rPr>
      </w:r>
      <w:r>
        <w:rPr>
          <w:lang w:val="id_ID" w:bidi="id_ID"/>
        </w:rPr>
        <w:t xml:space="preserve">Setelah memeriksa nubuat dengan Firman Allah, orang-orang percaya harus menerima nubuat yang </w:t>
      </w:r>
      <w:r>
        <w:rPr>
          <w:b/>
          <w:lang w:val="id_ID" w:bidi="id_ID"/>
        </w:rPr>
        <w:t>baik</w:t>
      </w:r>
      <w:r>
        <w:rPr>
          <w:lang w:val="id_ID" w:bidi="id_ID"/>
        </w:rPr>
        <w:t xml:space="preserve">, atau berasal dari Allah, dan menolak nubuat yang </w:t>
      </w:r>
      <w:r>
        <w:rPr>
          <w:b/>
          <w:lang w:val="id_ID" w:bidi="id_ID"/>
        </w:rPr>
        <w:t>jahat</w:t>
      </w:r>
      <w:r>
        <w:rPr>
          <w:lang w:val="id_ID" w:bidi="id_ID"/>
        </w:rPr>
        <w:t xml:space="preserve">, atau tidak berasal dari Allah. Paulus juga menggunakan kata-kata "baik" dan "jahat" di bagian pertama dari perikop ini. Gunakan kata-kata yang sama seperti yang telah Anda gunakan sebelumnya. Lihat Daftar Kata Utama untuk informasi lebih lanjut tentang kejahatan.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rekaman suara dari perikop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1 Tesalonika 5:23–28</w:t>
      </w:r>
      <w:r>
        <w:rPr>
          <w:lang w:val="id_ID" w:bidi="id_ID"/>
        </w:rPr>
      </w:r>
    </w:p>
    <w:p>
      <w:pPr>
        <w:pStyle w:val="Heading3"/>
      </w:pPr>
      <w:r>
        <w:rPr>
          <w:lang w:val="id_ID" w:bidi="id_ID"/>
        </w:rPr>
        <w:t>Dengar dan Renungkan</w:t>
      </w:r>
    </w:p>
    <w:p>
      <w:pPr/>
      <w:r>
        <w:rPr>
          <w:lang w:val="id_ID" w:bidi="id_ID"/>
        </w:rPr>
      </w:r>
      <w:r>
        <w:rPr>
          <w:lang w:val="id_ID" w:bidi="id_ID"/>
        </w:rPr>
        <w:t xml:space="preserve">Dalam bagian ini, dengarkan 1 Tesalonika 5:23–28 dan renungkan di dalam hati Anda. </w:t>
      </w:r>
    </w:p>
    <w:p>
      <w:pPr/>
      <w:r>
        <w:rPr>
          <w:lang w:val="id_ID" w:bidi="id_ID"/>
        </w:rPr>
      </w:r>
      <w:r>
        <w:rPr>
          <w:lang w:val="id_ID" w:bidi="id_ID"/>
        </w:rPr>
        <w:t xml:space="preserve">Jika memungkinkan, dengarkan rekaman suara dari 1 Tesalonika 5:23–28 sebanyak tiga kali, dalam tiga bentuk terjemahan yang berbeda. </w:t>
      </w:r>
    </w:p>
    <w:p>
      <w:pPr/>
      <w:r>
        <w:rPr>
          <w:lang w:val="id_ID" w:bidi="id_ID"/>
        </w:rPr>
      </w:r>
      <w:r>
        <w:rPr>
          <w:lang w:val="id_ID" w:bidi="id_ID"/>
        </w:rPr>
        <w:t xml:space="preserve">Hentikan sebentar rekaman ini di sini. </w:t>
      </w:r>
    </w:p>
    <w:p>
      <w:pPr/>
      <w:r>
        <w:rPr>
          <w:lang w:val="id_ID" w:bidi="id_ID"/>
        </w:rPr>
      </w:r>
      <w:r>
        <w:rPr>
          <w:lang w:val="id_ID" w:bidi="id_ID"/>
        </w:rPr>
        <w:t>Kemudian,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di sini. </w:t>
      </w:r>
    </w:p>
    <w:p>
      <w:pPr>
        <w:pStyle w:val="ListBullet"/>
        <w:spacing w:line="240" w:lineRule="auto"/>
        <w:ind w:left="720"/>
      </w:pPr>
      <w:r>
        <w:rPr>
          <w:lang w:val="id_ID" w:bidi="id_ID"/>
        </w:rPr>
      </w:r>
      <w:r>
        <w:rPr>
          <w:lang w:val="id_ID" w:bidi="id_ID"/>
        </w:rPr>
        <w:t xml:space="preserve">Apa yang Anda tidak sukai atau tidak mengerti dari perikop ini? Hentikan sebentar rekaman di sini. </w:t>
      </w:r>
    </w:p>
    <w:p>
      <w:pPr>
        <w:pStyle w:val="ListBullet"/>
        <w:spacing w:line="240" w:lineRule="auto"/>
        <w:ind w:left="720"/>
      </w:pPr>
      <w:r>
        <w:rPr>
          <w:lang w:val="id_ID" w:bidi="id_ID"/>
        </w:rPr>
      </w:r>
      <w:r>
        <w:rPr>
          <w:lang w:val="id_ID" w:bidi="id_ID"/>
        </w:rPr>
        <w:t xml:space="preserve">Apa yang perikop ini ceritakan kepada kita tentang Tuhan, Yesus, atau Roh Kudus? Hentikan sebentar rekaman di sini. </w:t>
      </w:r>
    </w:p>
    <w:p>
      <w:pPr>
        <w:pStyle w:val="ListBullet"/>
        <w:spacing w:line="240" w:lineRule="auto"/>
        <w:ind w:left="720"/>
      </w:pPr>
      <w:r>
        <w:rPr>
          <w:lang w:val="id_ID" w:bidi="id_ID"/>
        </w:rPr>
      </w:r>
      <w:r>
        <w:rPr>
          <w:lang w:val="id_ID" w:bidi="id_ID"/>
        </w:rPr>
        <w:t xml:space="preserve">Apa yang diceritakan perikop ini kepada kita tentang manusia ? Hentikan sebentar rekaman di sini. </w:t>
      </w:r>
    </w:p>
    <w:p>
      <w:pPr>
        <w:pStyle w:val="ListBullet"/>
        <w:spacing w:line="240" w:lineRule="auto"/>
        <w:ind w:left="720"/>
      </w:pPr>
      <w:r>
        <w:rPr>
          <w:lang w:val="id_ID" w:bidi="id_ID"/>
        </w:rPr>
      </w:r>
      <w:r>
        <w:rPr>
          <w:lang w:val="id_ID" w:bidi="id_ID"/>
        </w:rPr>
        <w:t xml:space="preserve">Bagaimana perikop ini memengaruhi kehidupan kita sehari-hari ? Hentikan sebentar rekaman di sini. </w:t>
      </w:r>
    </w:p>
    <w:p>
      <w:pPr>
        <w:pStyle w:val="ListBullet"/>
        <w:spacing w:line="240" w:lineRule="auto"/>
        <w:ind w:left="720"/>
      </w:pPr>
      <w:r>
        <w:rPr>
          <w:lang w:val="id_ID" w:bidi="id_ID"/>
        </w:rPr>
      </w:r>
      <w:r>
        <w:rPr>
          <w:lang w:val="id_ID" w:bidi="id_ID"/>
        </w:rPr>
        <w:t>Siapa yang Anda kenal yang perlu mendengar tentang kisah ini?</w:t>
      </w:r>
    </w:p>
    <w:p>
      <w:pPr/>
      <w:r>
        <w:rPr>
          <w:lang w:val="id_ID" w:bidi="id_ID"/>
        </w:rPr>
      </w:r>
      <w:r>
        <w:rPr>
          <w:b/>
          <w:lang w:val="id_ID" w:bidi="id_ID"/>
        </w:rPr>
        <w:t>Ini adalah akhir dari rekaman.</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Tesalonika 5:23–28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Paulus menyelesaikan suratnya dengan doa untuk orang-orang Tesalonika dan beberapa instruksi terakhir.</w:t>
      </w:r>
    </w:p>
    <w:p>
      <w:pPr/>
      <w:r>
        <w:rPr>
          <w:lang w:val="id_ID" w:bidi="id_ID"/>
        </w:rPr>
      </w:r>
      <w:r>
        <w:rPr>
          <w:lang w:val="id_ID" w:bidi="id_ID"/>
        </w:rPr>
        <w:t>Paulus mengatakan bahwa Allah kita adalah Allah damai, yang berarti Allah adalah Pribadi yang membawa damai sejati, sehingga orang-orang percaya dapat hidup tanpa konflik satu sama lain dan dengan Allah. Paulus berdoa agar Allah akan menguduskan orang-orang percaya atau membuat orang-orang percaya benar-benar kudus. Orang-orang percaya sudah kudus karena mereka milik Kristus, tetapi ketika orang-orang percaya mengikuti Yesus, Allah dan Roh Kudus bekerja di hati orang-orang untuk membuat mereka semakin seperti Yesus.</w:t>
      </w:r>
    </w:p>
    <w:p>
      <w:pPr/>
      <w:r>
        <w:rPr>
          <w:lang w:val="id_ID" w:bidi="id_ID"/>
        </w:rPr>
      </w:r>
      <w:r>
        <w:rPr>
          <w:lang w:val="id_ID" w:bidi="id_ID"/>
        </w:rPr>
        <w:t xml:space="preserve">Berhenti di sini dan diskusikan pertanyaan ini dalam kelompok: Pikirkan kelompok yang menjadi bagian dari Anda, seperti kelompok olahraga atau kelompok bernyanyi. Gelar atau peran apa yang Anda miliki karena Anda berada dalam kelompok itu, seperti "atlet" atau "penyanyi"? Sekarang bayangkan seseorang dengan jabatan atau peran serupa yang Anda hormati dan ingin Anda tiru. Meskipun kalian berdua memiliki gelar itu sekarang, apa yang membedakan kalian berdua? Jika Anda ingin bertindak seperti orang yang Anda hormati, apa yang harus Anda lakukan? Hentikan sebentar rekaman ini di sini. </w:t>
      </w:r>
    </w:p>
    <w:p>
      <w:pPr/>
      <w:r>
        <w:rPr>
          <w:lang w:val="id_ID" w:bidi="id_ID"/>
        </w:rPr>
      </w:r>
      <w:r>
        <w:rPr>
          <w:lang w:val="id_ID" w:bidi="id_ID"/>
        </w:rPr>
        <w:t>Paulus juga berdoa agar Allah akan menjaga setiap bagian dari setiap orang percaya tidak bercela, atau menjaga orang-orang percaya itu agar tidak berdosa dengan cara apa pun. Suatu hari, Yesus Kristus akan kembali ke bumi dan Yesus akan menghakimi semua orang karena apa yang telah dilakukan orang-orang itu. Paulus ingin orang-orang percaya berperilaku dengan cara yang baik dan benar sehingga pada hari itu, tidak ada seorang pun yang dapat menuduh orang-orang percaya karena apa pun yang telah dilakukan orang-orang percaya. Paulus tahu bahwa orang-orang percaya membutuhkan Allah untuk membantu mereka berperilaku seperti itu. Allah telah memanggil atau memilih orang-orang percaya untuk menjadi umat Allah, dan Allah telah berjanji bahwa Ia akan membantu orang-orang percaya. Allah setia dan selalu melakukan apa yang telah Ia janjikan.</w:t>
      </w:r>
    </w:p>
    <w:p>
      <w:pPr/>
      <w:r>
        <w:rPr>
          <w:lang w:val="id_ID" w:bidi="id_ID"/>
        </w:rPr>
      </w:r>
      <w:r>
        <w:rPr>
          <w:lang w:val="id_ID" w:bidi="id_ID"/>
        </w:rPr>
        <w:t>Paulus meminta orang-orang percaya untuk berdoa bagi Paulus dan orang-orang percaya yang bersama Paulus. Paulus dan rekan-rekannya berteman dengan orang-orang Tesalonika. Paulus ingin orang-orang Tesalonika berdoa untuk Paulus juga, karena orang-orang Tesalonika adalah semua saudara dan saudari bersama dalam keluarga Allah, yang saling memedulikan.</w:t>
      </w:r>
    </w:p>
    <w:p>
      <w:pPr/>
      <w:r>
        <w:rPr>
          <w:lang w:val="id_ID" w:bidi="id_ID"/>
        </w:rPr>
      </w:r>
      <w:r>
        <w:rPr>
          <w:lang w:val="id_ID" w:bidi="id_ID"/>
        </w:rPr>
        <w:t>Paulus kemudian mengatakan kepada orang-orang percaya di Tesalonika bahwa orang-orang percaya harus saling menyapa dengan ciuman yang kudus. Pada zaman Paulus, ciuman di pipi orang lain adalah cara yang normal untuk menunjukkan kepada anggota keluarga bahwa Anda mengasihi dan menghormati orang itu. Karena Allah adalah Bapa semua orang percaya, semua orang percaya seperti saudara dan saudari, sehingga orang-orang percaya mulai menyapa satu sama lain seperti anggota keluarga. Ciuman kudus ini adalah tanda rasa hormat dan kasih antara orang-orang kudus Allah. Orang-orang yang tidak percaya akan terkejut melihat orang-orang percaya dari berbagai tempat, kelas sosial, dan kelompok menunjukkan bahwa mereka peduli dan mengasihi satu sama lain seperti keluarga dengan salam ini.</w:t>
      </w:r>
    </w:p>
    <w:p>
      <w:pPr/>
      <w:r>
        <w:rPr>
          <w:lang w:val="id_ID" w:bidi="id_ID"/>
        </w:rPr>
      </w:r>
      <w:r>
        <w:rPr>
          <w:lang w:val="id_ID" w:bidi="id_ID"/>
        </w:rPr>
        <w:t xml:space="preserve">Berhenti di sini dan diskusikan: Dalam budaya Anda, apa cara yang penuh hormat dan penuh kasih untuk menyapa orang lain? Bagaimana laki-laki dan perempuan saling menyapa dengan hormat dan penuh kasih? Hentikan sebentar rekaman ini di sini. </w:t>
      </w:r>
    </w:p>
    <w:p>
      <w:pPr/>
      <w:r>
        <w:rPr>
          <w:lang w:val="id_ID" w:bidi="id_ID"/>
        </w:rPr>
      </w:r>
      <w:r>
        <w:rPr>
          <w:lang w:val="id_ID" w:bidi="id_ID"/>
        </w:rPr>
        <w:t>Paulus memerintahkan, atau meminta, orang-orang untuk membuat janji yang khidmat untuk memastikan bahwa seseorang membaca surat ini dengan suara keras kepada semua orang percaya di Tesalonika. Dengan cara ini semua orang dapat mendengar dorongan dan pengajaran yang dikirim Paulus kepada orang-orang Tesalonika. Paulus selesai dengan berdoa untuk orang-orang di Tesalonika. Paulus berdoa agar Tuhan Yesus akan memberikan anugerah kepada orang-orang percaya. Ketika Yesus memberikan anugerah kepada kita, itu berarti Yesus baik dan murah hati kepada kita meskipun kita tidak layak mendapatkannya.</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rekaman suara dari 1 Tesalonika 5:23–28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bagian, tokoh, dan latar belakang dari nats ini. Selanjutnya, kelompok akan membayangkan nats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berdoa agar Allah akan membuat orang-orang percaya benar-benar kudus dan menjaga orang-orang percaya agar tidak berdosa dengan cara apa pun. Allah akan membantu orang-orang percaya melakukan ini karena Allah setia.</w:t>
      </w:r>
    </w:p>
    <w:p>
      <w:pPr/>
      <w:r>
        <w:rPr>
          <w:lang w:val="id_ID" w:bidi="id_ID"/>
        </w:rPr>
      </w:r>
      <w:r>
        <w:rPr>
          <w:b/>
          <w:lang w:val="id_ID" w:bidi="id_ID"/>
        </w:rPr>
        <w:t>Pada bagian kedua:</w:t>
      </w:r>
      <w:r>
        <w:rPr>
          <w:lang w:val="id_ID" w:bidi="id_ID"/>
        </w:rPr>
        <w:t xml:space="preserve"> Paulus meminta orang-orang percaya untuk melakukan tiga hal: berdoa untuk Paulus dan rekan-rekannya, menyapa sesama orang percaya dengan kasih, dan memastikan semua orang mendengar apa yang telah Paulus katakan dalam surat ini.</w:t>
      </w:r>
    </w:p>
    <w:p>
      <w:pPr/>
      <w:r>
        <w:rPr>
          <w:lang w:val="id_ID" w:bidi="id_ID"/>
        </w:rPr>
      </w:r>
      <w:r>
        <w:rPr>
          <w:b/>
          <w:lang w:val="id_ID" w:bidi="id_ID"/>
        </w:rPr>
        <w:t>Pada bagian ketiga:</w:t>
      </w:r>
      <w:r>
        <w:rPr>
          <w:lang w:val="id_ID" w:bidi="id_ID"/>
        </w:rPr>
        <w:t xml:space="preserve"> Paulus menyelesaikan suratnya dan berdoa agar Tuhan Yesus Kristus akan menunjukkan anugerah kepada orang-orang percaya.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yang mendengarkan seseorang membaca surat ini dengan suara keras</w:t>
      </w:r>
    </w:p>
    <w:p>
      <w:pPr>
        <w:pStyle w:val="ListBullet"/>
        <w:spacing w:line="240" w:lineRule="auto"/>
        <w:ind w:left="720"/>
      </w:pPr>
      <w:r>
        <w:rPr>
          <w:lang w:val="id_ID" w:bidi="id_ID"/>
        </w:rPr>
      </w:r>
      <w:r>
        <w:rPr>
          <w:lang w:val="id_ID" w:bidi="id_ID"/>
        </w:rPr>
        <w:t>Orang yang membaca surat ini dengan suara keras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Dan rekan-rekan kerja Paulus</w:t>
      </w:r>
    </w:p>
    <w:p>
      <w:pPr/>
      <w:r>
        <w:rPr>
          <w:lang w:val="id_ID" w:bidi="id_ID"/>
        </w:rPr>
      </w:r>
      <w:r>
        <w:rPr>
          <w:lang w:val="id_ID" w:bidi="id_ID"/>
        </w:rPr>
        <w:t>Paulus sering menyelesaikan surat-suratnya dengan doa dan instruksi terakhir untuk orang-orang percaya. Di sini, Paulus juga mengulangi atau mengingatkan para pendengarnya tentang hal-hal yang dibicarakan Paulus sebelumnya dalam suratnya. Ingatlah bahwa Paulus telah berbicara kepada orang-orang percaya tentang hidup dengan cara yang kudus, tentang kembalinya Kristus, dan tentang bagaimana Allah setia. Paulus mengingatkan orang-orang percaya satu kali lagi tentang hal-hal ini, karena hal-hal ini penting.</w:t>
      </w:r>
    </w:p>
    <w:p>
      <w:pPr/>
      <w:r>
        <w:rPr>
          <w:lang w:val="id_ID" w:bidi="id_ID"/>
        </w:rPr>
      </w:r>
      <w:r>
        <w:rPr>
          <w:lang w:val="id_ID" w:bidi="id_ID"/>
        </w:rPr>
        <w:t>Pada bagian pertama, Paulus berdoa hal-hal yang baik untuk orang-orang percaya. Paulus mengingatkan orang-orang percaya bahwa Allah adalah Pribadi yang membawa damai kepada orang-orang percaya. Orang-orang percaya akan memiliki damai satu sama lain dan dengan Allah jika mereka hidup dengan cara yang kudus. Paulus tahu bahwa orang-orang percaya membutuhkan bantuan untuk hidup dengan cara ini, sehingga Paulus meminta Allah untuk menguduskan orang-orang percaya, untuk membantu orang-orang percaya bertindak dengan cara yang kudus, seperti Kristus bertindak.</w:t>
      </w:r>
    </w:p>
    <w:p>
      <w:pPr/>
      <w:r>
        <w:rPr>
          <w:lang w:val="id_ID" w:bidi="id_ID"/>
        </w:rPr>
      </w:r>
      <w:r>
        <w:rPr>
          <w:lang w:val="id_ID" w:bidi="id_ID"/>
        </w:rPr>
        <w:t>Paulus meminta agar Allah akan menjaga roh, jiwa, dan tubuh orang percaya tidak bercela. Jiwa seseorang adalah keseluruhan bagian batin yang tidak terlihat dari diri seseorang. Bagian dari diri seseorang ini mungkin tetap hidup bahkan setelah tubuhnya mati. Roh sangat mirip dengan jiwa, tetapi ini adalah bagian dalam diri kita yang memiliki hubungan dengan Allah. Ketika seseorang berdoa, roh orang itu sedang berbicara dengan Allah. Tubuh adalah tubuh fisik seseorang yang bernapas, makan, dan bergerak. Paulus tidak mencoba menjelaskan berapa banyak bagian yang membentuk seseorang. Paulus mungkin menggunakan ketiganya untuk menekankan bahwa setiap bagian dari seseorang harus tidak bersalah, atau tidak bersalah karena dosa. Semua yang dilakukan dan dipikirkan dan dipercayai orang itu harus menyenangkan Allah.</w:t>
      </w:r>
    </w:p>
    <w:p>
      <w:pPr/>
      <w:r>
        <w:rPr>
          <w:lang w:val="id_ID" w:bidi="id_ID"/>
        </w:rPr>
      </w:r>
      <w:r>
        <w:rPr>
          <w:lang w:val="id_ID" w:bidi="id_ID"/>
        </w:rPr>
        <w:t xml:space="preserve">Berhenti di sini dan diskusikan pertanyaan ini secara berkelompok: Dalam bahasa Anda, bagaimana Anda berbicara tentang bagian dari diri seseorang yang dapat Anda lihat dan bagian yang tidak dapat Anda lihat? Diskusikan kata atau frasa apa yang Anda gunakan untuk bagian tak terlihat dari seseorang yang berpikir dan merasakan. Diskusikan kata atau frasa apa yang Anda gunakan untuk bagian seseorang yang menghubungkan atau berkomunikasi dengan Allah. Diskusikan kata atau frasa apa yang Anda gunakan untuk bagian dari seseorang yang dapat Anda lihat. Hentikan sebentar rekaman ini di sini. </w:t>
      </w:r>
    </w:p>
    <w:p>
      <w:pPr/>
      <w:r>
        <w:rPr>
          <w:lang w:val="id_ID" w:bidi="id_ID"/>
        </w:rPr>
      </w:r>
      <w:r>
        <w:rPr>
          <w:lang w:val="id_ID" w:bidi="id_ID"/>
        </w:rPr>
        <w:t>Kemudian, ketika Kristus kembali, Kristus akan menghakimi semua orang. Paulus ingin orang-orang percaya tidak bersalah, atau tidak layak dicela. Paulus mengatakan bahwa ia yang memanggil orang-orang percaya akan membantu orang-orang percaya, karena ia setia, atau ia melakukan apa yang ia katakan akan ia lakukan. Paulus berbicara tentang Allah, karena Allah adalah Pribadi yang memanggil orang-orang percaya untuk menjadi umat-Nya. Dalam budaya Paulus, para penulis kadang-kadang merujuk kepada Allah melalui karakteristik Allah, bukan mengatakan nama Allah.</w:t>
      </w:r>
    </w:p>
    <w:p>
      <w:pPr/>
      <w:r>
        <w:rPr>
          <w:lang w:val="id_ID" w:bidi="id_ID"/>
        </w:rPr>
      </w:r>
      <w:r>
        <w:rPr>
          <w:lang w:val="id_ID" w:bidi="id_ID"/>
        </w:rPr>
        <w:t xml:space="preserve">Berhenti di sini dan diskusikan pertanyaan ini secara berkelompok: Sebagai kegiatan, diskusikan bagaimana Anda dapat berbicara tentang orang lain dalam kelompok tanpa menyebutkan nama orang-orang itu. Sebaliknya, sebut mereka orang yang memiliki sifat tertentu atau melakukan hal tertentu, seperti "orang yang memasak dengan sangat baik," atau "orang yang berlari sangat cepat." Kapan Anda menggambarkan seseorang seperti ini? Hentikan sebentar rekaman ini di sini. </w:t>
      </w:r>
    </w:p>
    <w:p>
      <w:pPr/>
      <w:r>
        <w:rPr>
          <w:lang w:val="id_ID" w:bidi="id_ID"/>
        </w:rPr>
      </w:r>
      <w:r>
        <w:rPr>
          <w:lang w:val="id_ID" w:bidi="id_ID"/>
        </w:rPr>
        <w:t>Pada bagian kedua, Paulus mengatakan kepada orang-orang percaya untuk melakukan tiga hal. Pertama, Paulus ingin orang-orang percaya di Tesalonika untuk berdoa bagi Paulus dan orang-orang percaya yang bersama Paulus. Orang-orang percaya juga harus saling menyapa dengan ciuman yang kudus. Paulus mungkin menggunakan kata kudus, atau khusus, untuk menunjukkan perbedaan antara salam ini dan semacam ciuman antara seorang pria dan seorang perempuan yang sudah menikah.</w:t>
      </w:r>
    </w:p>
    <w:p>
      <w:pPr/>
      <w:r>
        <w:rPr>
          <w:lang w:val="id_ID" w:bidi="id_ID"/>
        </w:rPr>
      </w:r>
      <w:r>
        <w:rPr>
          <w:lang w:val="id_ID" w:bidi="id_ID"/>
        </w:rPr>
        <w:t>Paulus juga ingin memastikan bahwa semua orang percaya dapat mendengar dorongan dan pengajaran yang dikirim Paulus kepada orang-orang Tesalonika. Paulus ingin seseorang yang bisa membaca untuk membacakan surat ini dengan suara keras. Orang-orang percaya mungkin akan berkumpul bersama untuk mendengarkan, dan orang itu akan membaca surat itu dengan suara keras sampai semua orang mendengarnya. Paulus memerintahkan orang-orang percaya di hadapan Tuhan untuk melakukan ini. Ketika Paulus berkata, "di hadapan Tuhan," Paulus menunjukkan betapa pentingnya perintah ini. Tuhan ingin orang-orang percaya mendengar surat ini, dan orang-orang percaya harus menjelaskan tindakan mereka kepada Tuhan jika mereka tidak melakukan ini.</w:t>
      </w:r>
    </w:p>
    <w:p>
      <w:pPr/>
      <w:r>
        <w:rPr>
          <w:lang w:val="id_ID" w:bidi="id_ID"/>
        </w:rPr>
      </w:r>
      <w:r>
        <w:rPr>
          <w:lang w:val="id_ID" w:bidi="id_ID"/>
        </w:rPr>
        <w:t>Pada bagian ketiga, Paulus selesai dengan satu doa terakhir. Paulus berdoa agar Tuhan Yesus Kristus akan menunjukkan anugerah-Nya, atau kasih dan kebaikan-Nya, kepada orang-orang percaya. Pada awal surat Paulus, Paulus juga mendoakan hal yang sama. Paulus sering memulai dan mengakhiri surat-surat Paulus seperti ini.</w:t>
      </w:r>
    </w:p>
    <w:p>
      <w:pPr/>
      <w:r>
        <w:rPr>
          <w:lang w:val="id_ID" w:bidi="id_ID"/>
        </w:rPr>
      </w:r>
      <w:r>
        <w:rPr>
          <w:lang w:val="id_ID" w:bidi="id_ID"/>
        </w:rPr>
        <w:t>Berhenti di sini dan diskusikan: Jika Anda menulis surat atau mengirim pesan kepada seseorang yang jauh, bagaimana Anda memulai dan mengakhiri surat itu? Hal-hal apa yang Anda doakan atau harapkan untuk orang yang Anda sayangi?</w:t>
      </w:r>
    </w:p>
    <w:p>
      <w:pPr/>
      <w:r>
        <w:rPr>
          <w:lang w:val="id_ID" w:bidi="id_ID"/>
        </w:rPr>
      </w:r>
      <w:r>
        <w:rPr>
          <w:lang w:val="id_ID" w:bidi="id_ID"/>
        </w:rPr>
        <w:t>Sekarang, kelompok harus membuat papan cerita, menggambarkan atau menggunakan barang-barang untuk memperagakan perikop ini dan tindakan-tindakan yang ada di dalam cerita. Ketika Anda melakukan ini, Anda mungkin ingin memiliki gambar, benda, atau bahkan orang-orang untuk mewakili Paulus, audiens Paulus, orang yang membaca surat ini dengan suara keras, Allah, Yesus, dan orang-orang percaya yang bersama Paulus.</w:t>
      </w:r>
    </w:p>
    <w:p>
      <w:pPr/>
      <w:r>
        <w:rPr>
          <w:lang w:val="id_ID" w:bidi="id_ID"/>
        </w:rPr>
      </w:r>
      <w:r>
        <w:rPr>
          <w:lang w:val="id_ID" w:bidi="id_ID"/>
        </w:rPr>
        <w:t>Pilihlah orang, gambar, atau benda untuk menjadi masing-masing karakter. Anda dapat memulai dengan memerankan bagaimana Paulus mengucapkan kata-kata ini kepada sesama orang percaya yang menulis surat ini. Kemudian seseorang dapat membawa surat itu ke kota Tesalonika. Orang-orang percaya Tesalonika dapat berkumpul bersama, dan seseorang dapat seolah-olah membacakan surat itu dengan suara keras kepada semua orang. Kemudian peragakan apa yang dikatakan Paulus di bagian surat ini. Orang yang memerankan Allah dapat membawa orang-orang untuk berdiri berdampingan satu sama lain seperti teman untuk menunjukkan bagaimana Allah membawa damai kepada orang-orang percaya. Biarlah Allah menuntun orang-orang percaya untuk berdiri terpisah dari orang lain, karena Allah telah memilih orang-orang percaya untuk menjadi orang-orang khusus atau kudus Allah. Kemudian orang yang memerankan Allah dapat menunjukkan kepada orang-orang percaya cara yang benar untuk bertindak dan membantu orang-orang percaya untuk melakukan tindakan ini juga. Orang-orang percaya dapat memerankan bagaimana mereka berdoa untuk Paulus, menyapa satu sama lain dengan kasih, dan membaca surat itu dengan suara keras kepada semua orang. Perankan bagaimana Kristus menunjukkan anugerah kepada orang-orang percaya bahkan ketika orang-orang percaya tidak layak menerima anugerah itu. Kristus bersama orang-orang percaya, Ia mendorong orang-orang percaya, dan Ia memberikan hal-hal yang baik kepada orang-orang percaya. Akhirnya, tunjukkan bagaimana Kristus suatu hari akan kembali ke bumi. Ketika Kristus bertanya apakah ada yang dapat menuduh orang-orang percaya melakukan sesuatu yang buruk, semua orang dapat menggelengkan kepala mereka.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rekaman suara dari 1 Tesalonika 5:23–28 dalam versi terjemahan yang paling mudah dimengerti.</w:t>
      </w:r>
    </w:p>
    <w:p>
      <w:pPr/>
      <w:r>
        <w:rPr>
          <w:lang w:val="id_ID" w:bidi="id_ID"/>
        </w:rPr>
      </w:r>
      <w:r>
        <w:rPr>
          <w:lang w:val="id_ID" w:bidi="id_ID"/>
        </w:rPr>
        <w:t xml:space="preserve">Jeda audio di sini. </w:t>
      </w:r>
    </w:p>
    <w:p>
      <w:pPr/>
      <w:r>
        <w:rPr>
          <w:lang w:val="id_ID" w:bidi="id_ID"/>
        </w:rPr>
      </w:r>
      <w:r>
        <w:rPr>
          <w:lang w:val="id_ID" w:bidi="id_ID"/>
        </w:rPr>
        <w:t>Pada langkah ini, kelompok akan memperagakan ayat ini.</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yang mendengarkan seseorang membaca surat ini dengan suara keras</w:t>
      </w:r>
    </w:p>
    <w:p>
      <w:pPr>
        <w:pStyle w:val="ListBullet"/>
        <w:spacing w:line="240" w:lineRule="auto"/>
        <w:ind w:left="720"/>
      </w:pPr>
      <w:r>
        <w:rPr>
          <w:lang w:val="id_ID" w:bidi="id_ID"/>
        </w:rPr>
      </w:r>
      <w:r>
        <w:rPr>
          <w:lang w:val="id_ID" w:bidi="id_ID"/>
        </w:rPr>
        <w:t>Orang yang membaca surat ini dengan suara keras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Dan rekan-rekan kerja Paulus</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Paulus mengatakan, "Saya berdoa kepada Tuhan yang memberikan damai sejahtera sehingga Ia akan membuat Anda benar-benar murni. Saya berdoa agar</w:t>
      </w:r>
    </w:p>
    <w:p>
      <w:pPr/>
      <w:r>
        <w:rPr>
          <w:lang w:val="id_ID" w:bidi="id_ID"/>
        </w:rPr>
      </w:r>
      <w:r>
        <w:rPr>
          <w:lang w:val="id_ID" w:bidi="id_ID"/>
        </w:rPr>
        <w:t>Tuhan akan menjaga setiap bagian dari diri Anda agar tidak berbuat dosa dengan cara apa pun sampai Tuhan kita Yesus Kristus datang kembali. Karena Tuhan memanggil Anda untuk menjadi kudus, Dia akan memampukan Anda untuk melakukan itu, karena Tuhan selalu melakukan apa yang Dia katakan akan Dia lakukan."</w:t>
      </w:r>
    </w:p>
    <w:p>
      <w:pPr/>
      <w:r>
        <w:rPr>
          <w:lang w:val="id_ID" w:bidi="id_ID"/>
        </w:rPr>
      </w:r>
      <w:r>
        <w:rPr>
          <w:lang w:val="id_ID" w:bidi="id_ID"/>
        </w:rPr>
        <w:t>Hentikan sebentar dramanya. Tanyakan kepada orang yang memerankan Tuhan, "Apa yang sedang kamu rasakan atau pikirkan?" Orang tersebut mungkin menjawab hal-hal seperti:</w:t>
      </w:r>
    </w:p>
    <w:p>
      <w:pPr>
        <w:pStyle w:val="ListBullet"/>
        <w:spacing w:line="240" w:lineRule="auto"/>
        <w:ind w:left="720"/>
      </w:pPr>
      <w:r>
        <w:rPr>
          <w:lang w:val="id_ID" w:bidi="id_ID"/>
        </w:rPr>
      </w:r>
      <w:r>
        <w:rPr>
          <w:lang w:val="id_ID" w:bidi="id_ID"/>
        </w:rPr>
        <w:t>Jika umat-Ku mengikuti teladan saya, mereka akan memiliki damai satu sama lain dan dengan saya. Aku ingin umat-Ku memiliki damai daripada bertindak dengan cara yang menyakiti satu sama lain; atau</w:t>
      </w:r>
    </w:p>
    <w:p>
      <w:pPr>
        <w:pStyle w:val="ListBullet"/>
        <w:spacing w:line="240" w:lineRule="auto"/>
        <w:ind w:left="720"/>
      </w:pPr>
      <w:r>
        <w:rPr>
          <w:lang w:val="id_ID" w:bidi="id_ID"/>
        </w:rPr>
      </w:r>
      <w:r>
        <w:rPr>
          <w:lang w:val="id_ID" w:bidi="id_ID"/>
        </w:rPr>
        <w:t>Saya tahu bahwa menjadi kudus dan tidak bercela itu sulit. Saya akan membantu orang-orang percaya karena Saya peduli kepada orang-orang percaya dan tidak ingin mereka berkecil hati dan menyerah; atau</w:t>
      </w:r>
    </w:p>
    <w:p>
      <w:pPr>
        <w:pStyle w:val="ListBullet"/>
        <w:spacing w:line="240" w:lineRule="auto"/>
        <w:ind w:left="720"/>
      </w:pPr>
      <w:r>
        <w:rPr>
          <w:lang w:val="id_ID" w:bidi="id_ID"/>
        </w:rPr>
      </w:r>
      <w:r>
        <w:rPr>
          <w:lang w:val="id_ID" w:bidi="id_ID"/>
        </w:rPr>
        <w:t>Saya tidak terganggu, dan saya tidak melupakan apa yang telah saya katakan. Ketika Saya mengatakan bahwa saya akan melakukan sesuatu, saya memiliki kuasa untuk melakukan hal itu, dan saya akan melakukannya.</w:t>
      </w:r>
    </w:p>
    <w:p>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Paulus berdoa agar Tuhan akan menjaga setiap bagian dari kita tetap murni, bahkan pikiran kita. Saya tidak menyadari bahwa kita harus berhati-hati bahkan dalam cara kita berpikir! atau</w:t>
      </w:r>
    </w:p>
    <w:p>
      <w:pPr>
        <w:pStyle w:val="ListBullet"/>
        <w:spacing w:line="240" w:lineRule="auto"/>
        <w:ind w:left="720"/>
      </w:pPr>
      <w:r>
        <w:rPr>
          <w:lang w:val="id_ID" w:bidi="id_ID"/>
        </w:rPr>
      </w:r>
      <w:r>
        <w:rPr>
          <w:lang w:val="id_ID" w:bidi="id_ID"/>
        </w:rPr>
        <w:t>Sulit bagi saya untuk menahan diri dari berbuat dosa. Kadang-kadang saya berbuat dosa tanpa memikirkannya sama sekali! Saya membutuhkan bantuan untuk bertindak dengan cara yang Tuhan inginkan untuk saya lakukan. Saya senang bahwa Tuhan akan membantu saya; atau</w:t>
      </w:r>
    </w:p>
    <w:p>
      <w:pPr>
        <w:pStyle w:val="ListBullet"/>
        <w:spacing w:line="240" w:lineRule="auto"/>
        <w:ind w:left="720"/>
      </w:pPr>
      <w:r>
        <w:rPr>
          <w:lang w:val="id_ID" w:bidi="id_ID"/>
        </w:rPr>
      </w:r>
      <w:r>
        <w:rPr>
          <w:lang w:val="id_ID" w:bidi="id_ID"/>
        </w:rPr>
        <w:t>Saya tahu bahwa sering, ketika saya berbuat dosa, saya menyakiti orang-orang di sekitar saya. Saya tidak ingin menyakiti orang lain atau menyebabkan pertengkaran. Saya ingin damai yang diberikan Tuhan.</w:t>
      </w:r>
    </w:p>
    <w:p>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Saya ingin orang-orang percaya menantikan hari ketika Kristus kembali dengan harapan dan sukacita. Jika orang-orang percaya secara diam-diam melakukan hal-hal buruk, maka orang-orang percaya tidak akan menginginkan Kristus kembali dan melihat hal-hal buruk apa yang dilakukan orang-orang percaya; atau</w:t>
      </w:r>
    </w:p>
    <w:p>
      <w:pPr>
        <w:pStyle w:val="ListBullet"/>
        <w:spacing w:line="240" w:lineRule="auto"/>
        <w:ind w:left="720"/>
      </w:pPr>
      <w:r>
        <w:rPr>
          <w:lang w:val="id_ID" w:bidi="id_ID"/>
        </w:rPr>
      </w:r>
      <w:r>
        <w:rPr>
          <w:lang w:val="id_ID" w:bidi="id_ID"/>
        </w:rPr>
        <w:t>Ketika saya mulai khawatir tentang apa yang akan terjadi, saya ingat bahwa Tuhan itu setia. Tuhan telah mengatakan bahwa Tuhan akan mengajar kita dan memelihara kita, sehingga saya merasa tenang daripada takut.</w:t>
      </w:r>
    </w:p>
    <w:p>
      <w:pPr/>
      <w:r>
        <w:rPr>
          <w:lang w:val="id_ID" w:bidi="id_ID"/>
        </w:rPr>
      </w:r>
      <w:r>
        <w:rPr>
          <w:lang w:val="id_ID" w:bidi="id_ID"/>
        </w:rPr>
        <w:t>Lanjutkan dramanya.</w:t>
      </w:r>
    </w:p>
    <w:p>
      <w:pPr/>
      <w:r>
        <w:rPr>
          <w:lang w:val="id_ID" w:bidi="id_ID"/>
        </w:rPr>
      </w:r>
      <w:r>
        <w:rPr>
          <w:lang w:val="id_ID" w:bidi="id_ID"/>
        </w:rPr>
        <w:t>Kemudian Paulus mengatakan, "Saudara-saudara seiman, berdoalah untuk kami. Sampaikanlah salam kepada semua sesama saudara seimanmu dengan penuh kasih. Saya memerintahkan Anda dalam nama Tuhan untuk membaca surat ini kepada semua orang percaya. Saya berdoa agar Tuhan kita Yesus Kristus dapat menunjukkan kepada Anda kasih dan kebaikan-Nya."</w:t>
      </w:r>
    </w:p>
    <w:p>
      <w:pPr/>
      <w:r>
        <w:rPr>
          <w:lang w:val="id_ID" w:bidi="id_ID"/>
        </w:rPr>
      </w:r>
      <w:r>
        <w:rPr>
          <w:lang w:val="id_ID" w:bidi="id_ID"/>
        </w:rPr>
        <w:t>Hentikan sebentar dramanya. Tanyakan kepada orang yang memerankan Yesus, "Apa yang kamu rasakan atau pikirkan?" Orang tersebut mungkin menjawab hal-hal seperti:</w:t>
      </w:r>
    </w:p>
    <w:p>
      <w:pPr>
        <w:pStyle w:val="ListBullet"/>
        <w:spacing w:line="240" w:lineRule="auto"/>
        <w:ind w:left="720"/>
      </w:pPr>
      <w:r>
        <w:rPr>
          <w:lang w:val="id_ID" w:bidi="id_ID"/>
        </w:rPr>
      </w:r>
      <w:r>
        <w:rPr>
          <w:lang w:val="id_ID" w:bidi="id_ID"/>
        </w:rPr>
        <w:t>Saya sangat peduli kepada orang-orang di bumi. Itulah sebabnya saya datang ke bumi untuk menyelamatkan manusia! Tentu saja saya akan terus menunjukkan kasih dan kepedulian saya kepada manusia, sekarang mereka adalah umat Tuhan yang kudus; atau</w:t>
      </w:r>
    </w:p>
    <w:p>
      <w:pPr>
        <w:pStyle w:val="ListBullet"/>
        <w:spacing w:line="240" w:lineRule="auto"/>
        <w:ind w:left="720"/>
      </w:pPr>
      <w:r>
        <w:rPr>
          <w:lang w:val="id_ID" w:bidi="id_ID"/>
        </w:rPr>
      </w:r>
      <w:r>
        <w:rPr>
          <w:lang w:val="id_ID" w:bidi="id_ID"/>
        </w:rPr>
        <w:t>Saya juga ingin orang-orang hidup damai dengan sesama, jadi saya ingin orang-orang percaya membagikan petunjuk yang Paulus kirimkan ini; atau</w:t>
      </w:r>
    </w:p>
    <w:p>
      <w:pPr>
        <w:pStyle w:val="ListBullet"/>
        <w:spacing w:line="240" w:lineRule="auto"/>
        <w:ind w:left="720"/>
      </w:pPr>
      <w:r>
        <w:rPr>
          <w:lang w:val="id_ID" w:bidi="id_ID"/>
        </w:rPr>
      </w:r>
      <w:r>
        <w:rPr>
          <w:lang w:val="id_ID" w:bidi="id_ID"/>
        </w:rPr>
        <w:t>Saya mendengar Paulus ketika ia berdoa, dan saya senang membantu orang-orang percaya.</w:t>
      </w:r>
    </w:p>
    <w:p>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Aku terdorong karena Paulus sangat peduli kepada kita sehingga Paulus akan mengirimkan surat ini kepada kita dan berdoa untuk hal-hal baik bagi kita, meskipun Paulus sendiri sedang menghadapi hal-hal yang sulit; atau</w:t>
      </w:r>
    </w:p>
    <w:p>
      <w:pPr>
        <w:pStyle w:val="ListBullet"/>
        <w:spacing w:line="240" w:lineRule="auto"/>
        <w:ind w:left="720"/>
      </w:pPr>
      <w:r>
        <w:rPr>
          <w:lang w:val="id_ID" w:bidi="id_ID"/>
        </w:rPr>
      </w:r>
      <w:r>
        <w:rPr>
          <w:lang w:val="id_ID" w:bidi="id_ID"/>
        </w:rPr>
        <w:t>Saya ingin menunjukkan kasih kepada Paulus juga, sehingga saya akan berdoa bagi Paulus dan orang-orang percaya lainnya. Saya peduli pada sesama orang percaya seperti mereka adalah saudara saudariku! atau</w:t>
      </w:r>
    </w:p>
    <w:p>
      <w:pPr>
        <w:pStyle w:val="ListBullet"/>
        <w:spacing w:line="240" w:lineRule="auto"/>
        <w:ind w:left="720"/>
      </w:pPr>
      <w:r>
        <w:rPr>
          <w:lang w:val="id_ID" w:bidi="id_ID"/>
        </w:rPr>
      </w:r>
      <w:r>
        <w:rPr>
          <w:lang w:val="id_ID" w:bidi="id_ID"/>
        </w:rPr>
        <w:t xml:space="preserve">Saya senang karena kita tidak perlu berusaha menjadi kudus sendirian. Tuhan akan membantu kita dan kita semua dapat belajar bersama. </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rekaman suara dari 1 Tesalonika 5:23–28 dalam versi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Paulus mengatakan bahwa Tuhan adalah Tuhan yang memberikan damai </w:t>
      </w:r>
      <w:r>
        <w:rPr>
          <w:b/>
          <w:lang w:val="id_ID" w:bidi="id_ID"/>
        </w:rPr>
        <w:t>sejahtera</w:t>
      </w:r>
      <w:r>
        <w:rPr>
          <w:lang w:val="id_ID" w:bidi="id_ID"/>
        </w:rPr>
        <w:t xml:space="preserve">. Kata damai ini berarti tidak adanya konflik dan kepenuhan, atau kelengkapan kehidupan. Untuk informasi lebih lanjut tentang damai, lihat Daftar Kata Utama. Gunakan kata atau sebutan yang sama untuk damai seperti yang Anda gunakan pada perikop sebelumnya. </w:t>
      </w:r>
    </w:p>
    <w:p>
      <w:pPr/>
      <w:r>
        <w:rPr>
          <w:lang w:val="id_ID" w:bidi="id_ID"/>
        </w:rPr>
      </w:r>
      <w:r>
        <w:rPr>
          <w:lang w:val="id_ID" w:bidi="id_ID"/>
        </w:rPr>
        <w:t xml:space="preserve">Paulus berdoa agar Tuhan akan </w:t>
      </w:r>
      <w:r>
        <w:rPr>
          <w:b/>
          <w:lang w:val="id_ID" w:bidi="id_ID"/>
        </w:rPr>
        <w:t>menguduskan</w:t>
      </w:r>
      <w:r>
        <w:rPr>
          <w:lang w:val="id_ID" w:bidi="id_ID"/>
        </w:rPr>
        <w:t xml:space="preserve"> orang-orang percaya atau membuat orang-orang percaya benar-benar </w:t>
      </w:r>
      <w:r>
        <w:rPr>
          <w:b/>
          <w:lang w:val="id_ID" w:bidi="id_ID"/>
        </w:rPr>
        <w:t>kudus</w:t>
      </w:r>
      <w:r>
        <w:rPr>
          <w:lang w:val="id_ID" w:bidi="id_ID"/>
        </w:rPr>
        <w:t xml:space="preserve">. Kudus berarti dikhususkan bagi Tuhan. Ketika orang-orang mulai percaya kepada Yesus dan menerima Roh Kudus, mereka menjadi kudus juga. Roh Kudus bekerja di dalam hati orang-orang itu untuk mengubah mereka agar semakin menyerupai Yesus dan membuat mereka semakin kudus, atau dikhususkan untuk tujuan khusus Tuhan. Untuk informasi lebih lanjut tentang pengudusan dan kekudusan, lihat Daftar Kata Utama. Gunakan kata atau sebutan yang sama untuk menguduskan atau “membuat sepenuhnya kudus” seperti yang Anda gunakan pada perikop sebelumnya. </w:t>
      </w:r>
    </w:p>
    <w:p>
      <w:pPr/>
      <w:r>
        <w:rPr>
          <w:lang w:val="id_ID" w:bidi="id_ID"/>
        </w:rPr>
      </w:r>
      <w:r>
        <w:rPr>
          <w:lang w:val="id_ID" w:bidi="id_ID"/>
        </w:rPr>
        <w:t xml:space="preserve">Paulus berdoa agar Tuhan akan membuat </w:t>
      </w:r>
      <w:r>
        <w:rPr>
          <w:b/>
          <w:lang w:val="id_ID" w:bidi="id_ID"/>
        </w:rPr>
        <w:t>roh</w:t>
      </w:r>
      <w:r>
        <w:rPr>
          <w:lang w:val="id_ID" w:bidi="id_ID"/>
        </w:rPr>
        <w:t xml:space="preserve">, </w:t>
      </w:r>
      <w:r>
        <w:rPr>
          <w:b/>
          <w:lang w:val="id_ID" w:bidi="id_ID"/>
        </w:rPr>
        <w:t>jiwa</w:t>
      </w:r>
      <w:r>
        <w:rPr>
          <w:lang w:val="id_ID" w:bidi="id_ID"/>
        </w:rPr>
        <w:t xml:space="preserve">, dan </w:t>
      </w:r>
      <w:r>
        <w:rPr>
          <w:b/>
          <w:lang w:val="id_ID" w:bidi="id_ID"/>
        </w:rPr>
        <w:t>tubuh</w:t>
      </w:r>
      <w:r>
        <w:rPr>
          <w:lang w:val="id_ID" w:bidi="id_ID"/>
        </w:rPr>
        <w:t xml:space="preserve"> setiap orang percaya menjadi tanpa cacat. Jiwa adalah bagian batin seseorang yang tidak terlihat secara total, di mana orang itu berpikir, merasa, dan mempunyai keinginan. Bagian tubuh seseorang ini mungkin tetap hidup bahkan setelah tubuh mereka mati. Kata "roh" juga adalah bagian batin seseorang, tetapi biasanya berfokus pada hubungan yang dimiliki seseorang dengan Tuhan. Ketika kita berdoa, roh kita sedang berbicara dengan Allah. Beberapa orang berpikir bahwa roh dan jiwa adalah sama, dan bahwa dua kata yang berbeda ini hanya memberikan penekanan yang sedikit berbeda. Orang lain berpikir bahwa roh dan jiwa itu berbeda, dan bahwa setiap orang memiliki satu tubuh, satu jiwa, dan satu roh. Paulus menekankan bahwa seseorang harus benar-benar tidak bercacat—baik bagian tubuh seseorang yang dapat Anda lihat dan bagian-bagian yang tidak dapat Anda lihat. </w:t>
      </w:r>
    </w:p>
    <w:p>
      <w:pPr/>
      <w:r>
        <w:rPr>
          <w:lang w:val="id_ID" w:bidi="id_ID"/>
        </w:rPr>
      </w:r>
      <w:r>
        <w:rPr>
          <w:lang w:val="id_ID" w:bidi="id_ID"/>
        </w:rPr>
        <w:t xml:space="preserve">Berhenti di sini dan bicarakan dalam kelompok kata atau sebutan apa yang akan Anda pakai untuk jiwa, roh, dan tubuh. Ingatlah kata dan sebutan yang Anda telah bahas pada langkah ketiga. Beberapa terjemahan menggunakan "seluruh hidup seseorang" atau "setiap bagian dari seseorang" daripada mengatakan jiwa, roh, dan tubuh. Carilah kata jiwa dan roh di Daftar Kata Utama untuk informasi lebih lanjut. Jika Anda telah menerjemahkan kata ini di kitab lain dari Alkitab, gunakan kata yang sama dengan yang Anda gunakan di sana. Hentikan sebentar rekaman ini di sini. </w:t>
      </w:r>
    </w:p>
    <w:p>
      <w:pPr/>
      <w:r>
        <w:rPr>
          <w:lang w:val="id_ID" w:bidi="id_ID"/>
        </w:rPr>
      </w:r>
      <w:r>
        <w:rPr>
          <w:lang w:val="id_ID" w:bidi="id_ID"/>
        </w:rPr>
        <w:t xml:space="preserve">Paulus ingin orang-orang percaya menjadi tidak </w:t>
      </w:r>
      <w:r>
        <w:rPr>
          <w:b/>
          <w:lang w:val="id_ID" w:bidi="id_ID"/>
        </w:rPr>
        <w:t>bercacat</w:t>
      </w:r>
      <w:r>
        <w:rPr>
          <w:lang w:val="id_ID" w:bidi="id_ID"/>
        </w:rPr>
        <w:t xml:space="preserve"> atau tidak bersalah ketika Tuhan Yesus Kristus kembali. Gunakan kata atau sebutan yang sama untuk tak bercacat seperti yang Anda gunakan pada perikop sebelumnya, dan ingatlah bahwa tak bercacat terdapat di Daftar Kata Utama. </w:t>
      </w:r>
    </w:p>
    <w:p>
      <w:pPr/>
      <w:r>
        <w:rPr>
          <w:lang w:val="id_ID" w:bidi="id_ID"/>
        </w:rPr>
      </w:r>
      <w:r>
        <w:rPr>
          <w:lang w:val="id_ID" w:bidi="id_ID"/>
        </w:rPr>
        <w:t xml:space="preserve">Seorang </w:t>
      </w:r>
      <w:r>
        <w:rPr>
          <w:b/>
          <w:lang w:val="id_ID" w:bidi="id_ID"/>
        </w:rPr>
        <w:t>Tuhan</w:t>
      </w:r>
      <w:r>
        <w:rPr>
          <w:lang w:val="id_ID" w:bidi="id_ID"/>
        </w:rPr>
        <w:t xml:space="preserve"> adalah seorang tuan atas orang lain, yang memiliki otoritas penuh, sehingga orang-orang Israel menggunakan kata ini untuk Tuhan, karena Tuhan memiliki otoritas atas seluruh dunia. Untuk petunjuk lebih lagi tentang Tuhan, lihat Daftar Kata Utama. Gunakan kata atau sebutan yang sama untuk Tuhan seperti yang Anda pakai pada kisah sebelumnya. </w:t>
      </w:r>
    </w:p>
    <w:p>
      <w:pPr/>
      <w:r>
        <w:rPr>
          <w:lang w:val="id_ID" w:bidi="id_ID"/>
        </w:rPr>
      </w:r>
      <w:r>
        <w:rPr>
          <w:b/>
          <w:lang w:val="id_ID" w:bidi="id_ID"/>
        </w:rPr>
        <w:t>Kristus</w:t>
      </w:r>
      <w:r>
        <w:rPr>
          <w:lang w:val="id_ID" w:bidi="id_ID"/>
        </w:rPr>
        <w:t xml:space="preserve"> menunjuk pada raja dan Juruselamat yang istimewa yang telah dijanjikan Tuhan untuk diutus, yaitu Yesus. Untuk petunjuk lebih lagi tentang Kristus, lihat Daftar Kata Utama. Gunakan kata atau sebutan yang sama untuk Kristus seperti yang Anda pakai pada kisah sebelumnya. </w:t>
      </w:r>
    </w:p>
    <w:p>
      <w:pPr/>
      <w:r>
        <w:rPr>
          <w:lang w:val="id_ID" w:bidi="id_ID"/>
        </w:rPr>
      </w:r>
      <w:r>
        <w:rPr>
          <w:lang w:val="id_ID" w:bidi="id_ID"/>
        </w:rPr>
        <w:t xml:space="preserve">Paulus menyebut orang-orang percaya sebagai </w:t>
      </w:r>
      <w:r>
        <w:rPr>
          <w:b/>
          <w:lang w:val="id_ID" w:bidi="id_ID"/>
        </w:rPr>
        <w:t>saudara</w:t>
      </w:r>
      <w:r>
        <w:rPr>
          <w:lang w:val="id_ID" w:bidi="id_ID"/>
        </w:rPr>
        <w:t xml:space="preserve">, atau </w:t>
      </w:r>
      <w:r>
        <w:rPr>
          <w:b/>
          <w:lang w:val="id_ID" w:bidi="id_ID"/>
        </w:rPr>
        <w:t>saudara laki-laki dan perempuan</w:t>
      </w:r>
      <w:r>
        <w:rPr>
          <w:lang w:val="id_ID" w:bidi="id_ID"/>
        </w:rPr>
        <w:t xml:space="preserve">. Paulus sering menggunakan kata saudara untuk mengartikan sesama orang percaya. Untuk petunjuk lebih lagi tentang saudara, lihat pada orang-orang percaya di Daftar Kata Utama. Gunakan kata atau sebutan yang sama untuk saudara atau sesama orang percaya seperti yang Anda pakai pada perikop sebelumnya. </w:t>
      </w:r>
    </w:p>
    <w:p>
      <w:pPr/>
      <w:r>
        <w:rPr>
          <w:lang w:val="id_ID" w:bidi="id_ID"/>
        </w:rPr>
      </w:r>
      <w:r>
        <w:rPr>
          <w:lang w:val="id_ID" w:bidi="id_ID"/>
        </w:rPr>
        <w:t xml:space="preserve">Paulus meminta orang-orang percaya untuk </w:t>
      </w:r>
      <w:r>
        <w:rPr>
          <w:b/>
          <w:lang w:val="id_ID" w:bidi="id_ID"/>
        </w:rPr>
        <w:t>berdoa</w:t>
      </w:r>
      <w:r>
        <w:rPr>
          <w:lang w:val="id_ID" w:bidi="id_ID"/>
        </w:rPr>
        <w:t xml:space="preserve"> bagi Paulus dan orang-orang percaya yang bersama Paulus. Berdoa berarti berbicara kepada Tuhan. Untuk informasi lebih lanjut tentang doa, lihat Daftar Kata Utama. Gunakan kata atau sebutan yang sama untuk doa seperti yang Anda gunakan pada perikop sebelumnya. </w:t>
      </w:r>
    </w:p>
    <w:p>
      <w:pPr/>
      <w:r>
        <w:rPr>
          <w:lang w:val="id_ID" w:bidi="id_ID"/>
        </w:rPr>
      </w:r>
      <w:r>
        <w:rPr>
          <w:lang w:val="id_ID" w:bidi="id_ID"/>
        </w:rPr>
        <w:t xml:space="preserve">Paulus juga mengatakan bahwa orang-orang percaya harus saling memberi salam dengan </w:t>
      </w:r>
      <w:r>
        <w:rPr>
          <w:b/>
          <w:lang w:val="id_ID" w:bidi="id_ID"/>
        </w:rPr>
        <w:t>ciuman yang kudus</w:t>
      </w:r>
      <w:r>
        <w:rPr>
          <w:lang w:val="id_ID" w:bidi="id_ID"/>
        </w:rPr>
        <w:t xml:space="preserve">. Ciuman ini kudus karena itulah cara umat Tuhan yang kudus saling memberi salam. Dalam budaya itu, pada saat itu, ciuman di pipi adalah cara yang tepat untuk saling memberi salam. Jika hal itu tidak pantas dalam budaya Anda, Anda dapat mengatakan bahwa mereka saling memberi salam dengan cara yang penuh kasih sebagai anggota keluarga. </w:t>
      </w:r>
    </w:p>
    <w:p>
      <w:pPr/>
      <w:r>
        <w:rPr>
          <w:lang w:val="id_ID" w:bidi="id_ID"/>
        </w:rPr>
      </w:r>
      <w:r>
        <w:rPr>
          <w:lang w:val="id_ID" w:bidi="id_ID"/>
        </w:rPr>
        <w:t xml:space="preserve">Berhenti di sini dan bahas dalam kelompok kata atau sebutan apa yang akan Anda gunakan untuk “ciuman kudus.” Hentikan sebentar rekaman ini di sini. </w:t>
      </w:r>
    </w:p>
    <w:p>
      <w:pPr/>
      <w:r>
        <w:rPr>
          <w:lang w:val="id_ID" w:bidi="id_ID"/>
        </w:rPr>
      </w:r>
      <w:r>
        <w:rPr>
          <w:lang w:val="id_ID" w:bidi="id_ID"/>
        </w:rPr>
        <w:t xml:space="preserve">Paulus berdoa agar Tuhan Yesus akan memberikan anugerah kepada orang-orang </w:t>
      </w:r>
      <w:r>
        <w:rPr>
          <w:b/>
          <w:lang w:val="id_ID" w:bidi="id_ID"/>
        </w:rPr>
        <w:t>percaya</w:t>
      </w:r>
      <w:r>
        <w:rPr>
          <w:lang w:val="id_ID" w:bidi="id_ID"/>
        </w:rPr>
        <w:t xml:space="preserve">. Memberikan anugerah berarti memberikan sesuatu yang baik kepada seseorang yang sebenarnya tidak layak menerimanya. Ini sering dapat berarti keselamatan yang diberikan Tuhan, tetapi di sini mungkin berarti hal-hal baik, sikap, dan kemampuan yang Yesus berikan kepada orang-orang percaya. Untuk informasi lebih lanjut tentang anugerah, lihat Daftar Kata Utama. Gunakan kata atau sebutan yang sama untuk anugerah seperti yang Anda gunakan pada perikop sebelumnya. </w:t>
      </w:r>
    </w:p>
    <w:p>
      <w:pPr/>
      <w:r>
        <w:rPr>
          <w:lang w:val="id_ID" w:bidi="id_ID"/>
        </w:rPr>
      </w:r>
      <w:r>
        <w:rPr>
          <w:b/>
          <w:lang w:val="id_ID" w:bidi="id_ID"/>
        </w:rPr>
        <w:t>Ini adalah bagian akhir dari rekaman.</w:t>
      </w:r>
      <w:r>
        <w:rPr>
          <w:lang w:val="id_ID" w:bidi="id_ID"/>
        </w:rPr>
      </w:r>
    </w:p>
    <w:p>
      <w:pPr>
        <w:pStyle w:val="Heading3"/>
      </w:pPr>
      <w:r>
        <w:rPr>
          <w:lang w:val="id_ID" w:bidi="id_ID"/>
        </w:rPr>
        <w:t>Menyampaikan Firman Tuhan</w:t>
      </w:r>
    </w:p>
    <w:p>
      <w:pPr/>
      <w:r>
        <w:rPr>
          <w:lang w:val="id_ID" w:bidi="id_ID"/>
        </w:rPr>
      </w:r>
      <w:r>
        <w:rPr>
          <w:lang w:val="id_ID" w:bidi="id_ID"/>
        </w:rPr>
        <w:t>Dengarkan satu versi audio dari teks ini dalam terjemahan yang paling mudah dimengerti.</w:t>
      </w:r>
    </w:p>
    <w:p>
      <w:pPr/>
      <w:r>
        <w:rPr>
          <w:lang w:val="id_ID" w:bidi="id_ID"/>
        </w:rPr>
      </w:r>
      <w:r>
        <w:rPr>
          <w:lang w:val="id_ID" w:bidi="id_ID"/>
        </w:rPr>
        <w:t xml:space="preserve">Hentikan sebentar rekaman di sini. </w:t>
      </w:r>
    </w:p>
    <w:p>
      <w:pPr/>
      <w:r>
        <w:rPr>
          <w:lang w:val="id_ID" w:bidi="id_ID"/>
        </w:rPr>
      </w:r>
      <w:r>
        <w:rPr>
          <w:lang w:val="id_ID" w:bidi="id_ID"/>
        </w:rPr>
        <w:t>Dalam sesi ini, ceritakan kembali teks ini, sebagai satu 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ini sampai kelompok itu telah menceritakan kembali semua bagian tersebut. Anggota-anggota kelompok dapat saling mengoreksi dalam tahap ini.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setiap anggota kelompok harus menceritakan seluruh bagian tersebut tanpa interupsi setidaknya satu kali. Seorang anggota kelompok dapat menggunakan benda apa saja, gerakan, atau papan cerita untuk membantu mereka mengingat bagian tersebut. </w:t>
      </w:r>
    </w:p>
    <w:p>
      <w:pPr/>
      <w:r>
        <w:rPr>
          <w:lang w:val="id_ID" w:bidi="id_ID"/>
        </w:rPr>
      </w:r>
      <w:r>
        <w:rPr>
          <w:lang w:val="id_ID" w:bidi="id_ID"/>
        </w:rPr>
        <w:t xml:space="preserve">Hentikan sejenak audio ini di sini. </w:t>
      </w:r>
    </w:p>
    <w:p>
      <w:pPr/>
      <w:r>
        <w:rPr>
          <w:lang w:val="id_ID" w:bidi="id_ID"/>
        </w:rPr>
      </w:r>
      <w:r>
        <w:rPr>
          <w:lang w:val="id_ID" w:bidi="id_ID"/>
        </w:rPr>
        <w:t xml:space="preserve">Selanjutnya, kelompok dapat memutuskan versi siapa dari bagian tersebut yang paling Anda sukai. Anda mungkin memutuskan untuk menyukai cara bercerita dari seorang anggota kelompok untuk suatu adegan, tetapi menyukai cara anggota kelompok lain menceritakan adegan lainnya. </w:t>
      </w:r>
    </w:p>
    <w:p>
      <w:pPr/>
      <w:r>
        <w:rPr>
          <w:lang w:val="id_ID" w:bidi="id_ID"/>
        </w:rPr>
      </w:r>
      <w:r>
        <w:rPr>
          <w:lang w:val="id_ID" w:bidi="id_ID"/>
        </w:rPr>
        <w:t xml:space="preserve">Hentikan sejenak audio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