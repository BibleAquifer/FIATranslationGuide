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id_ID" w:bidi="id_ID"/>
        </w:rPr>
      </w:r>
    </w:p>
    <w:p>
      <w:pPr>
        <w:pStyle w:val="Heading2"/>
      </w:pPr>
      <w:r>
        <w:rPr>
          <w:lang w:val="id_ID" w:bidi="id_ID"/>
        </w:rPr>
        <w:t>Resource: Familiarization, Internalization, Articulation (Fia)</w:t>
      </w:r>
      <w:r>
        <w:rPr>
          <w:lang w:val="id_ID" w:bidi="id_ID"/>
        </w:rPr>
      </w:r>
    </w:p>
    <w:p>
      <w:pPr/>
      <w:r>
        <w:rPr>
          <w:lang w:val="id_ID" w:bidi="id_ID"/>
        </w:rPr>
      </w:r>
      <w:r>
        <w:rPr>
          <w:b/>
          <w:lang w:val="id_ID" w:bidi="id_ID"/>
        </w:rPr>
        <w:t>Familiarization, Internalization, Articulation (FIA) Translation Guide</w:t>
      </w:r>
      <w:r>
        <w:rPr>
          <w:lang w:val="id_ID" w:bidi="id_ID"/>
        </w:rPr>
        <w:t xml:space="preserve"> © 2025 Word Collective Released under CC BY-SA 4.0 license. </w:t>
      </w:r>
      <w:r>
        <w:rPr>
          <w:lang w:val="id_ID" w:bidi="id_ID"/>
        </w:rPr>
        <w:t>Familiarization, Internalization, Articulation (FIA) Translation Guide</w:t>
      </w:r>
      <w:r>
        <w:rPr>
          <w:lang w:val="id_ID" w:bidi="id_ID"/>
        </w:rPr>
        <w:t xml:space="preserve"> has been adapted in the following languages Tok Pisin, عربي, Français, हिंदी, Bahasa Indonesia, Português, Русский, Español, Kiswahili, 简体中文 from </w:t>
      </w:r>
      <w:r>
        <w:rPr>
          <w:lang w:val="id_ID" w:bidi="id_ID"/>
        </w:rPr>
        <w:t>Familiarization, Internalization, Articulation (FIA)</w:t>
      </w:r>
      <w:r>
        <w:rPr>
          <w:lang w:val="id_ID" w:bidi="id_ID"/>
        </w:rPr>
        <w:t xml:space="preserve"> © 2025 Word Collective Released under CC BY-SA 4.0 license by Mission Mutual</w:t>
      </w:r>
      <w:r>
        <w:rPr>
          <w:lang w:val="id_ID" w:bidi="id_ID"/>
        </w:rPr>
      </w:r>
      <w:r>
        <w:rPr>
          <w:lang w:val="id_ID" w:bidi="id_ID"/>
        </w:rPr>
      </w:r>
    </w:p>
    <w:p>
      <w:pPr>
        <w:pStyle w:val="Heading1"/>
      </w:pPr>
      <w:r>
        <w:rPr>
          <w:lang w:val="id_ID" w:bidi="id_ID"/>
        </w:rPr>
        <w:t>Familiarization, Internalization, Articulation (Fia)</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id_ID" w:bidi="id_ID"/>
        </w:rPr>
      </w:r>
    </w:p>
    <w:p>
      <w:pPr>
        <w:pStyle w:val="Heading2"/>
      </w:pPr>
      <w:r>
        <w:rPr>
          <w:lang w:val="id_ID" w:bidi="id_ID"/>
        </w:rPr>
        <w:t>EPH</w:t>
      </w:r>
      <w:r>
        <w:rPr>
          <w:lang w:val="id_ID" w:bidi="id_ID"/>
        </w:rPr>
      </w:r>
    </w:p>
    <w:p>
      <w:pPr/>
      <w:r>
        <w:rPr>
          <w:lang w:val="id_ID" w:bidi="id_ID"/>
        </w:rPr>
      </w:r>
      <w:r>
        <w:rPr>
          <w:lang w:val="id_ID" w:bidi="id_ID"/>
        </w:rPr>
        <w:t xml:space="preserve"> </w:t>
      </w:r>
      <w:r>
        <w:rPr>
          <w:lang w:val="id_ID" w:bidi="id_ID"/>
        </w:rPr>
      </w:r>
      <w:r>
        <w:rPr>
          <w:lang w:val="id_ID" w:bidi="id_ID"/>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id_ID" w:bidi="id_ID"/>
        </w:rPr>
      </w:r>
    </w:p>
    <w:p>
      <w:pPr>
        <w:pStyle w:val="Heading2"/>
      </w:pPr>
      <w:r>
        <w:rPr>
          <w:lang w:val="id_ID" w:bidi="id_ID"/>
        </w:rPr>
        <w:t>Efesus 1:1–6</w:t>
      </w:r>
      <w:r>
        <w:rPr>
          <w:lang w:val="id_ID" w:bidi="id_ID"/>
        </w:rPr>
      </w:r>
    </w:p>
    <w:p>
      <w:pPr>
        <w:pStyle w:val="Heading3"/>
      </w:pPr>
      <w:r>
        <w:rPr>
          <w:lang w:val="id_ID" w:bidi="id_ID"/>
        </w:rPr>
        <w:t>Dengar dan Renungkan</w:t>
      </w:r>
    </w:p>
    <w:p>
      <w:pPr/>
      <w:r>
        <w:rPr>
          <w:lang w:val="id_ID" w:bidi="id_ID"/>
        </w:rPr>
      </w:r>
      <w:r>
        <w:rPr>
          <w:lang w:val="id_ID" w:bidi="id_ID"/>
        </w:rPr>
        <w:t xml:space="preserve">Pada langkah ini, dengarkan Efesus 1:1–6 dan simpanlah dalam hati Anda. </w:t>
      </w:r>
    </w:p>
    <w:p>
      <w:pPr/>
      <w:r>
        <w:rPr>
          <w:lang w:val="id_ID" w:bidi="id_ID"/>
        </w:rPr>
      </w:r>
      <w:r>
        <w:rPr>
          <w:lang w:val="id_ID" w:bidi="id_ID"/>
        </w:rPr>
        <w:t>Dengarkan versi rekaman dari Efesus 1:1–6 sebanyak tiga kali, dalam tiga terjemahan yang berbeda, jika memungkinkan.</w:t>
      </w:r>
    </w:p>
    <w:p>
      <w:pPr/>
      <w:r>
        <w:rPr>
          <w:lang w:val="id_ID" w:bidi="id_ID"/>
        </w:rPr>
      </w:r>
      <w:r>
        <w:rPr>
          <w:lang w:val="id_ID" w:bidi="id_ID"/>
        </w:rPr>
        <w:t xml:space="preserve">Hentikan sebentar rekaman ini di sini. </w:t>
      </w:r>
    </w:p>
    <w:p>
      <w:pPr/>
      <w:r>
        <w:rPr>
          <w:lang w:val="id_ID" w:bidi="id_ID"/>
        </w:rPr>
      </w:r>
      <w:r>
        <w:rPr>
          <w:lang w:val="id_ID" w:bidi="id_ID"/>
        </w:rPr>
        <w:t>Sekarang, sebagai kelompok, diskusikanlah pertanyaan-pertanyaan berikut:</w:t>
      </w:r>
    </w:p>
    <w:p>
      <w:pPr>
        <w:pStyle w:val="ListBullet"/>
        <w:spacing w:line="240" w:lineRule="auto"/>
        <w:ind w:left="720"/>
      </w:pPr>
      <w:r>
        <w:rPr>
          <w:lang w:val="id_ID" w:bidi="id_ID"/>
        </w:rPr>
      </w:r>
      <w:r>
        <w:rPr>
          <w:lang w:val="id_ID" w:bidi="id_ID"/>
        </w:rPr>
        <w:t xml:space="preserve">Apa yang Anda sukai dari perikop ini? Hentikan sebentar rekaman ini di sini. </w:t>
      </w:r>
    </w:p>
    <w:p>
      <w:pPr>
        <w:pStyle w:val="ListBullet"/>
        <w:spacing w:line="240" w:lineRule="auto"/>
        <w:ind w:left="720"/>
      </w:pPr>
      <w:r>
        <w:rPr>
          <w:lang w:val="id_ID" w:bidi="id_ID"/>
        </w:rPr>
      </w:r>
      <w:r>
        <w:rPr>
          <w:lang w:val="id_ID" w:bidi="id_ID"/>
        </w:rPr>
        <w:t xml:space="preserve">Apa yang tidak Anda sukai atau tidak Anda mengerti dari perikop ini? Hentikan sebentar rekaman ini di sini. </w:t>
      </w:r>
    </w:p>
    <w:p>
      <w:pPr>
        <w:pStyle w:val="ListBullet"/>
        <w:spacing w:line="240" w:lineRule="auto"/>
        <w:ind w:left="720"/>
      </w:pPr>
      <w:r>
        <w:rPr>
          <w:lang w:val="id_ID" w:bidi="id_ID"/>
        </w:rPr>
      </w:r>
      <w:r>
        <w:rPr>
          <w:lang w:val="id_ID" w:bidi="id_ID"/>
        </w:rPr>
        <w:t xml:space="preserve">Apa yang dikatakan perikop ini kepada kita tentang Allah atau Yesus? Hentikan sebentar rekaman ini di sini. </w:t>
      </w:r>
    </w:p>
    <w:p>
      <w:pPr>
        <w:pStyle w:val="ListBullet"/>
        <w:spacing w:line="240" w:lineRule="auto"/>
        <w:ind w:left="720"/>
      </w:pPr>
      <w:r>
        <w:rPr>
          <w:lang w:val="id_ID" w:bidi="id_ID"/>
        </w:rPr>
      </w:r>
      <w:r>
        <w:rPr>
          <w:lang w:val="id_ID" w:bidi="id_ID"/>
        </w:rPr>
        <w:t xml:space="preserve">Apa yang perikop ini ceritakan kepada kita tentang manusia? Hentikan sebentar rekaman ini di sini. </w:t>
      </w:r>
    </w:p>
    <w:p>
      <w:pPr>
        <w:pStyle w:val="ListBullet"/>
        <w:spacing w:line="240" w:lineRule="auto"/>
        <w:ind w:left="720"/>
      </w:pPr>
      <w:r>
        <w:rPr>
          <w:lang w:val="id_ID" w:bidi="id_ID"/>
        </w:rPr>
      </w:r>
      <w:r>
        <w:rPr>
          <w:lang w:val="id_ID" w:bidi="id_ID"/>
        </w:rPr>
        <w:t xml:space="preserve">Bagaimana perikop ini memengaruhi kehidupan kita sehari-hari? Hentikan sebentar rekaman ini di sini. </w:t>
      </w:r>
    </w:p>
    <w:p>
      <w:pPr>
        <w:pStyle w:val="ListBullet"/>
        <w:spacing w:line="240" w:lineRule="auto"/>
        <w:ind w:left="720"/>
      </w:pPr>
      <w:r>
        <w:rPr>
          <w:lang w:val="id_ID" w:bidi="id_ID"/>
        </w:rPr>
      </w:r>
      <w:r>
        <w:rPr>
          <w:lang w:val="id_ID" w:bidi="id_ID"/>
        </w:rPr>
        <w:t>Siapakah kenalan Anda yang perlu mendengar perikop ini?</w:t>
      </w:r>
      <w:r>
        <w:rPr>
          <w:lang w:val="id_ID" w:bidi="id_ID"/>
        </w:rPr>
      </w:r>
    </w:p>
    <w:p>
      <w:pPr>
        <w:pStyle w:val="Heading3"/>
      </w:pPr>
      <w:r>
        <w:rPr>
          <w:lang w:val="id_ID" w:bidi="id_ID"/>
        </w:rPr>
        <w:t>Menyiapkan Panggung</w:t>
      </w:r>
    </w:p>
    <w:p>
      <w:pPr/>
      <w:r>
        <w:rPr>
          <w:lang w:val="id_ID" w:bidi="id_ID"/>
        </w:rPr>
      </w:r>
      <w:r>
        <w:rPr>
          <w:lang w:val="id_ID" w:bidi="id_ID"/>
        </w:rPr>
        <w:t xml:space="preserve">Dengarkan versi rekaman dari Efesus 1:1–6 dalam terjemahan yang paling mudah dimengerti. </w:t>
      </w:r>
    </w:p>
    <w:p>
      <w:pPr/>
      <w:r>
        <w:rPr>
          <w:lang w:val="id_ID" w:bidi="id_ID"/>
        </w:rPr>
      </w:r>
      <w:r>
        <w:rPr>
          <w:lang w:val="id_ID" w:bidi="id_ID"/>
        </w:rPr>
        <w:t>Paulus sedang menulis surat kepada jemaat di Efesus. Sebagian besar surat Paulus kepada jemaat-jemaat diawali dengan jenis salam yang serupa. Ketika Paulus menyapa orang-orang, ia memperkenalkan dirinya sendiri. Kemudian Paulus mengatakan kepada siapa surat itu ditujukan. Kemudian Paulus memberkati orang-orang.</w:t>
      </w:r>
    </w:p>
    <w:p>
      <w:pPr/>
      <w:r>
        <w:rPr>
          <w:lang w:val="id_ID" w:bidi="id_ID"/>
        </w:rPr>
      </w:r>
      <w:r>
        <w:rPr>
          <w:lang w:val="id_ID" w:bidi="id_ID"/>
        </w:rPr>
        <w:t xml:space="preserve">Berhenti di sini dan lihatlah peta </w:t>
      </w:r>
      <w:r>
        <w:rPr>
          <w:b/>
          <w:lang w:val="id_ID" w:bidi="id_ID"/>
        </w:rPr>
        <w:t>Asia Kecil</w:t>
      </w:r>
      <w:r>
        <w:rPr>
          <w:lang w:val="id_ID" w:bidi="id_ID"/>
        </w:rPr>
        <w:t xml:space="preserve"> dengan </w:t>
      </w:r>
      <w:r>
        <w:rPr>
          <w:b/>
          <w:lang w:val="id_ID" w:bidi="id_ID"/>
        </w:rPr>
        <w:t>Efesus</w:t>
      </w:r>
      <w:r>
        <w:rPr>
          <w:lang w:val="id_ID" w:bidi="id_ID"/>
        </w:rPr>
        <w:t xml:space="preserve"> yang ditandai. Perhatikan kota-kota dan kota kecil di sekitar. Hentikan sebentar rekaman di sini. </w:t>
      </w:r>
    </w:p>
    <w:p>
      <w:pPr/>
      <w:r>
        <w:rPr>
          <w:lang w:val="id_ID" w:bidi="id_ID"/>
        </w:rPr>
      </w:r>
      <w:r>
        <w:rPr>
          <w:lang w:val="id_ID" w:bidi="id_ID"/>
        </w:rPr>
        <w:t xml:space="preserve">Paulus kemungkinan menulis surat ini kepada para pengikut Yesus yang tinggal di Asia Kecil. Asia Kecil adalah wilayah negara Turki saat ini. Beberapa pengikut Yesus di Asia Kecil adalah orang-orang Yahudi yang telah memutuskan untuk mengikuti Yesus. Para pengikut Yesus yang lain adalah orang-orang bukan Yahudi. Ini berarti bahwa mereka bukan orang Yahudi. Orang-orang ini baru menjadi pengikut Yesus selama beberapa tahun. Tujuan surat itu tampaknya adalah untuk mengajarkan orang-orang percaya baru bagaimana mengikuti Yesus Kristus dengan baik. Kebanyakan terjemahan mengatakan bahwa surat itu ditujukan kepada jemaat di Efesus. Namun, kebanyakan penerjemah juga setuju bahwa Paulus mungkin tidak mengidentifikasi Efesus secara khusus. Para ahli meyakini bahwa Paulus bermaksud agar para utusan membacakan atau menyampaikan surat tersebut kepada beberapa jemaat yang berbeda di Asia Kecil. Orang yang membacakan surat itu kepada setiap jemaat akan menyebutkan nama jemaat tersebut di bagian awal menggantikan nama Efesus. </w:t>
      </w:r>
    </w:p>
    <w:p>
      <w:pPr/>
      <w:r>
        <w:rPr>
          <w:lang w:val="id_ID" w:bidi="id_ID"/>
        </w:rPr>
      </w:r>
      <w:r>
        <w:rPr>
          <w:lang w:val="id_ID" w:bidi="id_ID"/>
        </w:rPr>
        <w:t>Paulus sudah menghabiskan tiga tahun di Efesus. Selama waktu itu, Paulus mengajar banyak orang tentang Yesus dan apa artinya menjadi pengikut Yesus. Ketika Paulus menetap di satu kota seperti Efesus untuk jangka waktu tertentu, Paulus juga mengajar orang-orang dari desa-desa dan kota-kota di sekitarnya. Orang-orang dari kota-kota ini datang ke Efesus untuk mendengarkan Paulus mengajar dan kemudian membawa ajaran itu kembali ke jemaat-jemaat mereka. Para pengikut Yesus di jemaat-jemaat ini biasanya bertemu di rumah-rumah. Orang-orang di seluruh provinsi Asia Kecil mendengar tentang Yesus dan bagaimana menjadi pengikut Yesus. Beberapa waktu setelah Paulus meninggalkan Efesus, pemerintah Romawi menangkap Paulus. Paulus berada di Roma sebagai seorang tahanan ketika Paulus menulis surat ini.</w:t>
      </w:r>
    </w:p>
    <w:p>
      <w:pPr/>
      <w:r>
        <w:rPr>
          <w:lang w:val="id_ID" w:bidi="id_ID"/>
        </w:rPr>
      </w:r>
      <w:r>
        <w:rPr>
          <w:lang w:val="id_ID" w:bidi="id_ID"/>
        </w:rPr>
        <w:t xml:space="preserve">Berhenti di sini dan lihatlah peta yang menunjukkan </w:t>
      </w:r>
      <w:r>
        <w:rPr>
          <w:b/>
          <w:lang w:val="id_ID" w:bidi="id_ID"/>
        </w:rPr>
        <w:t>Efesus dan kota-kota di sekitarnya</w:t>
      </w:r>
      <w:r>
        <w:rPr>
          <w:lang w:val="id_ID" w:bidi="id_ID"/>
        </w:rPr>
        <w:t xml:space="preserve"> lagi. Perhatikan Roma di peta dan jarak antara Roma dan Efesus. Hentikan sebentar rekaman di sini. </w:t>
      </w:r>
    </w:p>
    <w:p>
      <w:pPr/>
      <w:r>
        <w:rPr>
          <w:lang w:val="id_ID" w:bidi="id_ID"/>
        </w:rPr>
      </w:r>
      <w:r>
        <w:rPr>
          <w:lang w:val="id_ID" w:bidi="id_ID"/>
        </w:rPr>
        <w:t xml:space="preserve">Paulus memulai surat itu dengan mengidentifikasi dirinya sebagai penulis dan sebagai seorang rasul. Seperti yang mungkin Anda ingat dari kitab Kisah Para Rasul, Paulus adalah seorang rasul. Orang-orang mulai menggunakan gelar rasul untuk ke-12 murid setelah Yesus bangkit dari kematian. Seorang rasul adalah seseorang yang ditunjuk dan diutus oleh Yesus untuk menyampaikan pesan kabar baik kepada orang lain. Paulus bertemu dengan Yesus dalam suatu penglihatan dan menjadi pengikut Yesus. Yesus menunjuk Paulus untuk menjadi salah seorang rasul. Paulus segera mulai menceritakan kepada orang lain tentang Yesus. Akhirnya Paulus pergi bersama orang lain dalam perjalanan panjang dan mengunjungi banyak kota di sekitar Laut Mediterania. Paulus merintis jemaat-jemaat di banyak kota dan kemudian menulis kepada orang-orang percaya di jemaat-jemaat itu untuk mendorong mereka agar terus mengikuti Yesus dengan baik dan menjaga jemaat-jemaat mereka tetap kuat. Jemaat-jemaat akan menyampaikan surat-surat itu kepada jemaat-jemaat lain yang juga membaca pesan Paulus. </w:t>
      </w:r>
    </w:p>
    <w:p>
      <w:pPr/>
      <w:r>
        <w:rPr>
          <w:lang w:val="id_ID" w:bidi="id_ID"/>
        </w:rPr>
      </w:r>
      <w:r>
        <w:rPr>
          <w:lang w:val="id_ID" w:bidi="id_ID"/>
        </w:rPr>
        <w:t>Paulus mengatakan bahwa surat ini ditujukan kepada orang-orang suci, atau orang-orang kudus, di Efesus. Allah memilih dan mengkhususkan umat-Nya untuk menjadi kudus dan melayani-Nya. Orang kudus adalah orang yang suci, dan semua orang yang percaya kepada Yesus adalah orang kudus!</w:t>
      </w:r>
    </w:p>
    <w:p>
      <w:pPr/>
      <w:r>
        <w:rPr>
          <w:lang w:val="id_ID" w:bidi="id_ID"/>
        </w:rPr>
      </w:r>
      <w:r>
        <w:rPr>
          <w:lang w:val="id_ID" w:bidi="id_ID"/>
        </w:rPr>
        <w:t xml:space="preserve">Berhenti dan diskusikan pertanyaan berikut sebagai kelompok. Ceritakan kisah tentang seseorang yang mengirim surat penting kepada sekelompok orang. Bagaimana Anda memulai surat-surat penting dalam budaya Anda? Jika Anda tidak mengirim surat, bicarakan tentang pesan. Ceritakan tentang seseorang yang mengirim pesan penting ke tempat lain. Bagaimana Anda memulai pesan atau pemberitahuan penting bagi orang-orang Anda? Hentikan sebentar audio ini di sini. </w:t>
      </w:r>
    </w:p>
    <w:p>
      <w:pPr/>
      <w:r>
        <w:rPr>
          <w:lang w:val="id_ID" w:bidi="id_ID"/>
        </w:rPr>
      </w:r>
      <w:r>
        <w:rPr>
          <w:lang w:val="id_ID" w:bidi="id_ID"/>
        </w:rPr>
        <w:t>Setelah Paulus memperkenalkan surat itu, ia mengucap syukur kepada Allah dalam bentuk doa, sebagaimana biasanya ia lakukan. Kita tahu bahwa Paulus berpikir bahwa mengucap syukur seperti ini benar-benar penting. Paulus memuji Allah atas semua berkat atau hal baik yang diberikan Allah kepada mereka yang percaya kepada Yesus sebagai Tuhan mereka dan sebagai Juruselamat mereka, atau Kristus. Paulus mengingatkan kita bahwa Allah adalah Bapa Yesus. Paulus mengingatkan kita akan fakta bahwa Yesus adalah Juruselamat kita dengan menyebut Yesus sebagai Tuhan kita, atau tuan, dan Juruselamat kita, atau Kristus. Dan yang paling penting, Paulus mengingatkan kita bahwa Yesus adalah anak Allah! Karena itu, kita menerima berkat rohani, atau kehidupan penuh bersama Allah selamanya. Kita menerima hal-hal luar biasa itu hingga saat ini. Ini adalah hal-hal untuk memuji Allah!</w:t>
      </w:r>
    </w:p>
    <w:p>
      <w:pPr/>
      <w:r>
        <w:rPr>
          <w:lang w:val="id_ID" w:bidi="id_ID"/>
        </w:rPr>
      </w:r>
      <w:r>
        <w:rPr>
          <w:lang w:val="id_ID" w:bidi="id_ID"/>
        </w:rPr>
        <w:t>Kemudian Paulus menambahkan lebih banyak hal untuk memuji Allah. Umat Allah sangat istimewa bagi-Nya sehingga bahkan sebelum Allah menciptakan atau membangun dunia, Allah memilih umat-Nya untuk menjadi kudus atau dikhususkan untuk Allah. Paulus menggunakan kiasan tentang pembangunan atau konstruksi saat ia berbicara mengenai penciptaan. Paulus mengatakan bahwa Allah meletakkan fondasi bagi dunia.</w:t>
      </w:r>
    </w:p>
    <w:p>
      <w:pPr/>
      <w:r>
        <w:rPr>
          <w:lang w:val="id_ID" w:bidi="id_ID"/>
        </w:rPr>
      </w:r>
      <w:r>
        <w:rPr>
          <w:lang w:val="id_ID" w:bidi="id_ID"/>
        </w:rPr>
        <w:t>Berhenti di sini dan diskusikan pertanyaan berikut. Bicarakan tentang bagaimana Anda membangun rumah atau bangunan lainnya. Bagaimana Anda menyiapkan fondasi rumah atau lapisan pertama yang ditanam atau diletakkan di atas tanah? Bicarakan tentang mengapa fondasi atau lapisan pertama rumah penting bagi seluruh struktur. Hentikan sebentar rekaman ini di sini.</w:t>
      </w:r>
    </w:p>
    <w:p>
      <w:pPr/>
      <w:r>
        <w:rPr>
          <w:lang w:val="id_ID" w:bidi="id_ID"/>
        </w:rPr>
      </w:r>
      <w:r>
        <w:rPr>
          <w:lang w:val="id_ID" w:bidi="id_ID"/>
        </w:rPr>
        <w:t>Sebelum Allah menciptakan dunia, Allah memilih umat-Nya. Umat Allah itu kudus karena Yesus telah menjadikan kita kudus melalui apa yang Ia lakukan ketika Ia mati di kayu salib. Oleh karena itu, Allah melihat bahwa umat-Nya bebas dari kesalahan atas dosa-dosa mereka, atau tidak bercela. Allah mengasihi kita. Allah berkenan kepada kita: Ia senang bersama kita. Oleh karena itu, ketika Allah memilih kita, Ia memilih untuk mengadopsi kita, atau membawa kita ke dalam keluarga-Nya sebagai anak-anak-Nya. Ketika seseorang mengadopsi seorang anak ke dalam keluarga mereka, mereka memberikan hak dan keistimewaan yang sama seperti seseorang yang lahir di dalam keluarga tersebut. Ini berarti bahwa anak angkat bahkan mendapatkan warisan yang sama dengan anak yang lahir di dalam keluarga. Yesus, Juruselamat kita, memungkinkan adopsi ini. Allah memilih kita dan mengaruniakan kepada kita anugerah yang mulia, atau penuh kuasa, berupa pengangkatan menjadi anggota keluarga-Nya meskipun kita tidak layak mendapatkannya. Kita memuji Allah karena anak Allah, yang sangat Ia kasihi, Yesus, telah memungkinkan terjadinya pengangkatan sebagai anak ini. Kita adalah milik Yesus sekarang!</w:t>
      </w:r>
    </w:p>
    <w:p>
      <w:pPr/>
      <w:r>
        <w:rPr>
          <w:lang w:val="id_ID" w:bidi="id_ID"/>
        </w:rPr>
      </w:r>
      <w:r>
        <w:rPr>
          <w:lang w:val="id_ID" w:bidi="id_ID"/>
        </w:rPr>
        <w:t>Berhenti di sini dan diskusikan pertanyaan berikut. Ceritakan kisah tentang keluarga yang mengadopsi seorang anak. Jelaskan hak dan keistimewaan yang dimiliki anak ini. Ceritakan bagaimana proses adopsi berlangsung di desa Anda. Hentikan sebentar rekaman ini di sini.</w:t>
      </w:r>
      <w:r>
        <w:rPr>
          <w:lang w:val="id_ID" w:bidi="id_ID"/>
        </w:rPr>
      </w:r>
    </w:p>
    <w:p>
      <w:pPr>
        <w:pStyle w:val="Heading3"/>
      </w:pPr>
      <w:r>
        <w:rPr>
          <w:lang w:val="id_ID" w:bidi="id_ID"/>
        </w:rPr>
        <w:t>Menjelaskan Adegan</w:t>
      </w:r>
    </w:p>
    <w:p>
      <w:pPr/>
      <w:r>
        <w:rPr>
          <w:lang w:val="id_ID" w:bidi="id_ID"/>
        </w:rPr>
      </w:r>
      <w:r>
        <w:rPr>
          <w:lang w:val="id_ID" w:bidi="id_ID"/>
        </w:rPr>
        <w:t xml:space="preserve">Dengarkan versi rekaman dari Efesus 1:1–6 dalam terjemahan yang paling mudah dimengerti. </w:t>
      </w:r>
    </w:p>
    <w:p>
      <w:pPr/>
      <w:r>
        <w:rPr>
          <w:lang w:val="id_ID" w:bidi="id_ID"/>
        </w:rPr>
      </w:r>
      <w:r>
        <w:rPr>
          <w:lang w:val="id_ID" w:bidi="id_ID"/>
        </w:rPr>
        <w:t>Dalam tahap ini, kelompok akan menentukan bagian, tokoh, dan latar dari perikop ini. Selanjutnya, kelompok akan membayangkan perikop ini.</w:t>
      </w:r>
    </w:p>
    <w:p>
      <w:pPr/>
      <w:r>
        <w:rPr>
          <w:lang w:val="id_ID" w:bidi="id_ID"/>
        </w:rPr>
      </w:r>
      <w:r>
        <w:rPr>
          <w:lang w:val="id_ID" w:bidi="id_ID"/>
        </w:rPr>
        <w:t>Perikop ini memiliki dua bagian.</w:t>
      </w:r>
    </w:p>
    <w:p>
      <w:pPr/>
      <w:r>
        <w:rPr>
          <w:lang w:val="id_ID" w:bidi="id_ID"/>
        </w:rPr>
      </w:r>
      <w:r>
        <w:rPr>
          <w:b/>
          <w:lang w:val="id_ID" w:bidi="id_ID"/>
        </w:rPr>
        <w:t>Pada bagian pertama:</w:t>
      </w:r>
      <w:r>
        <w:rPr>
          <w:lang w:val="id_ID" w:bidi="id_ID"/>
        </w:rPr>
        <w:t xml:space="preserve"> Paulus memulai surat itu dengan mengatakan siapa yang menulis surat itu dan kepada siapa Paulus menulis. Paulus memohon kepada Allah untuk memberkati orang-orang dengan anugerah dan damai sejahtera.</w:t>
      </w:r>
    </w:p>
    <w:p>
      <w:pPr/>
      <w:r>
        <w:rPr>
          <w:lang w:val="id_ID" w:bidi="id_ID"/>
        </w:rPr>
      </w:r>
      <w:r>
        <w:rPr>
          <w:b/>
          <w:lang w:val="id_ID" w:bidi="id_ID"/>
        </w:rPr>
        <w:t>Pada bagian kedua:</w:t>
      </w:r>
      <w:r>
        <w:rPr>
          <w:lang w:val="id_ID" w:bidi="id_ID"/>
        </w:rPr>
        <w:t xml:space="preserve"> Paulus berdoa kepada Allah dengan cara yang sama seperti yang ia lakukan pada hampir setiap surat yang ia tulis kepada jemaat-jemaat. Paulus berdoa dan bersyukur kepada Allah atas beberapa hal yang telah Allah lakukan. Doa itu mengingatkan orang-orang yang menerima surat tersebut tentang beberapa hal yang telah Allah lakukan.</w:t>
      </w:r>
    </w:p>
    <w:p>
      <w:pPr/>
      <w:r>
        <w:rPr>
          <w:lang w:val="id_ID" w:bidi="id_ID"/>
        </w:rPr>
      </w:r>
      <w:r>
        <w:rPr>
          <w:lang w:val="id_ID" w:bidi="id_ID"/>
        </w:rPr>
        <w:t>Tokoh-tokoh dalam bagian ini adalah:</w:t>
      </w:r>
    </w:p>
    <w:p>
      <w:pPr>
        <w:pStyle w:val="ListBullet"/>
        <w:spacing w:line="240" w:lineRule="auto"/>
        <w:ind w:left="720"/>
      </w:pPr>
      <w:r>
        <w:rPr>
          <w:lang w:val="id_ID" w:bidi="id_ID"/>
        </w:rPr>
      </w:r>
      <w:r>
        <w:rPr>
          <w:lang w:val="id_ID" w:bidi="id_ID"/>
        </w:rPr>
        <w:t>Paulus</w:t>
      </w:r>
    </w:p>
    <w:p>
      <w:pPr>
        <w:pStyle w:val="ListBullet"/>
        <w:spacing w:line="240" w:lineRule="auto"/>
        <w:ind w:left="720"/>
      </w:pPr>
      <w:r>
        <w:rPr>
          <w:lang w:val="id_ID" w:bidi="id_ID"/>
        </w:rPr>
      </w:r>
      <w:r>
        <w:rPr>
          <w:lang w:val="id_ID" w:bidi="id_ID"/>
        </w:rPr>
        <w:t>Orang-orang kudus yang setia di Efesus, atau mereka yang akan menerima surat itu</w:t>
      </w:r>
    </w:p>
    <w:p>
      <w:pPr>
        <w:pStyle w:val="ListBullet"/>
        <w:spacing w:line="240" w:lineRule="auto"/>
        <w:ind w:left="720"/>
      </w:pPr>
      <w:r>
        <w:rPr>
          <w:lang w:val="id_ID" w:bidi="id_ID"/>
        </w:rPr>
      </w:r>
      <w:r>
        <w:rPr>
          <w:lang w:val="id_ID" w:bidi="id_ID"/>
        </w:rPr>
        <w:t>Allah disebutkan. Allah mengilhami Paulus untuk menulis hal-hal ini dalam surat itu.</w:t>
      </w:r>
    </w:p>
    <w:p>
      <w:pPr>
        <w:pStyle w:val="ListBullet"/>
        <w:spacing w:line="240" w:lineRule="auto"/>
        <w:ind w:left="720"/>
      </w:pPr>
      <w:r>
        <w:rPr>
          <w:lang w:val="id_ID" w:bidi="id_ID"/>
        </w:rPr>
      </w:r>
      <w:r>
        <w:rPr>
          <w:lang w:val="id_ID" w:bidi="id_ID"/>
        </w:rPr>
        <w:t>Yesus Kristus disebutkan.</w:t>
      </w:r>
    </w:p>
    <w:p>
      <w:pPr/>
      <w:r>
        <w:rPr>
          <w:lang w:val="id_ID" w:bidi="id_ID"/>
        </w:rPr>
      </w:r>
      <w:r>
        <w:rPr>
          <w:lang w:val="id_ID" w:bidi="id_ID"/>
        </w:rPr>
        <w:t>Sebagai kelompok, perhatikan bagian-bagian dari latar belakang perikop ini:</w:t>
      </w:r>
    </w:p>
    <w:p>
      <w:pPr/>
      <w:r>
        <w:rPr>
          <w:lang w:val="id_ID" w:bidi="id_ID"/>
        </w:rPr>
      </w:r>
      <w:r>
        <w:rPr>
          <w:lang w:val="id_ID" w:bidi="id_ID"/>
        </w:rPr>
        <w:t>Paulus memulai surat ini dengan berkata, "Aku adalah penulis surat ini." Kemungkinan besar, Paulus mengucapkan surat itu dengan suara keras kepada seseorang yang menulisnya. Kemudian, orang lain membawa surat itu kepada jemaat-jemaat dan membacanya dengan suara keras atau memberitakannya kepada jemaat-jemaat. Paulus juga mengatakan bahwa Allah telah memilihnya untuk menjadi rasul Kristus Yesus, atau Yesus Sang Juruselamat. Paulus menyebutkan baik nama maupun perannya sebagai seorang rasul dalam salamnya kepada orang-orang percaya.</w:t>
      </w:r>
    </w:p>
    <w:p>
      <w:pPr/>
      <w:r>
        <w:rPr>
          <w:lang w:val="id_ID" w:bidi="id_ID"/>
        </w:rPr>
      </w:r>
      <w:r>
        <w:rPr>
          <w:lang w:val="id_ID" w:bidi="id_ID"/>
        </w:rPr>
        <w:t>Berhenti di sini dan diskusikan dalam kelompok cara terbaik untuk mengatakan bahwa Paulus sedang menulis surat itu dan bahwa Allah memilih Paulus untuk menjadi rasul Kristus Yesus. Hentikan sejenak rekaman di sini.</w:t>
      </w:r>
    </w:p>
    <w:p>
      <w:pPr/>
      <w:r>
        <w:rPr>
          <w:lang w:val="id_ID" w:bidi="id_ID"/>
        </w:rPr>
      </w:r>
      <w:r>
        <w:rPr>
          <w:lang w:val="id_ID" w:bidi="id_ID"/>
        </w:rPr>
        <w:t>Dalam perikop ini, bahasa aslinya menyebut Yesus sebagai Kristus Yesus, yang menempatkan gelar Kristus sebelum nama Yesus. Dalam perikop lain, urutannya mungkin berbeda dan tertulis Yesus Kristus. Seperti yang kita tahu, gelar Kristus berarti raja yang istimewa dan Juruselamat yang Allah janjikan untuk diutus. "Kristus Yesus" dan "Yesus Kristus" keduanya memiliki arti yang sama. Kemudian dalam surat yang sama ini, Paulus menyebut Yesus Kristus.</w:t>
      </w:r>
    </w:p>
    <w:p>
      <w:pPr/>
      <w:r>
        <w:rPr>
          <w:lang w:val="id_ID" w:bidi="id_ID"/>
        </w:rPr>
      </w:r>
      <w:r>
        <w:rPr>
          <w:lang w:val="id_ID" w:bidi="id_ID"/>
        </w:rPr>
        <w:t>Hentikan sebentar rekaman di sini dan diskusikan pertanyaan berikut. Apakah orang-orang Anda akan bingung jika Anda terkadang menyebut Kristus Yesus dan terkadang menyebut Yesus Kristus? Jika hal ini menjadi masalah bagi mereka, Anda bisa memutuskan untuk selalu menggunakan urutan yang sama. Anda mungkin perlu berbicara dengan orang lain sebelum membuat keputusan ini. Hentikan sejenak rekaman di sini.</w:t>
      </w:r>
    </w:p>
    <w:p>
      <w:pPr/>
      <w:r>
        <w:rPr>
          <w:lang w:val="id_ID" w:bidi="id_ID"/>
        </w:rPr>
      </w:r>
      <w:r>
        <w:rPr>
          <w:lang w:val="id_ID" w:bidi="id_ID"/>
        </w:rPr>
        <w:t>Paulus ingin orang-orang membacakan surat itu dengan suara keras agar semua orang dapat mendengar dan memahaminya. Paulus mengirim surat itu bersama seseorang yang mampu membacakannya dengan cara yang dapat dimengerti orang-orang. Tetapi bahasa asli yang digunakan Paulus mungkin sangat berbeda dari cara Anda berbicara dalam bahasa Anda. Anda bisa memilih untuk menyampaikan isi surat ini dengan gaya bahasa yang lebih sesuai dengan bahasa Anda. Berikut adalah contohnya. Anda mungkin mengatakan sesuatu seperti:</w:t>
      </w:r>
    </w:p>
    <w:p>
      <w:pPr/>
      <w:r>
        <w:rPr>
          <w:lang w:val="id_ID" w:bidi="id_ID"/>
        </w:rPr>
      </w:r>
      <w:r>
        <w:rPr>
          <w:lang w:val="id_ID" w:bidi="id_ID"/>
        </w:rPr>
        <w:t>Terpujilah Tuhan! Dia adalah Allah Tuhan kita Yesus Kristus. Dia juga adalah Bapa Tuhan kita Yesus Kristus.</w:t>
      </w:r>
    </w:p>
    <w:p>
      <w:pPr/>
      <w:r>
        <w:rPr>
          <w:lang w:val="id_ID" w:bidi="id_ID"/>
        </w:rPr>
      </w:r>
      <w:r>
        <w:rPr>
          <w:lang w:val="id_ID" w:bidi="id_ID"/>
        </w:rPr>
        <w:t>Allah telah memberkati kita dengan setiap berkat rohani.</w:t>
      </w:r>
    </w:p>
    <w:p>
      <w:pPr/>
      <w:r>
        <w:rPr>
          <w:lang w:val="id_ID" w:bidi="id_ID"/>
        </w:rPr>
      </w:r>
      <w:r>
        <w:rPr>
          <w:lang w:val="id_ID" w:bidi="id_ID"/>
        </w:rPr>
        <w:t>Berkat-berkat ini berasal dari kerajaan surgawi.</w:t>
      </w:r>
    </w:p>
    <w:p>
      <w:pPr/>
      <w:r>
        <w:rPr>
          <w:lang w:val="id_ID" w:bidi="id_ID"/>
        </w:rPr>
      </w:r>
      <w:r>
        <w:rPr>
          <w:lang w:val="id_ID" w:bidi="id_ID"/>
        </w:rPr>
        <w:t>Kita menerima berkat-berkat ini karena kita bersatu dengan Kristus.</w:t>
      </w:r>
    </w:p>
    <w:p>
      <w:pPr/>
      <w:r>
        <w:rPr>
          <w:lang w:val="id_ID" w:bidi="id_ID"/>
        </w:rPr>
      </w:r>
      <w:r>
        <w:rPr>
          <w:lang w:val="id_ID" w:bidi="id_ID"/>
        </w:rPr>
        <w:t>Ketika Anda menerjemahkan, ingatlah bahwa berkat rohani tidak sama dengan berkat duniawi. Berkat duniawi bisa berupa makanan, pekerjaan, rumah, dan sebagainya. Berkat rohani adalah cara Allah memberkati roh kita dengan damai, sukacita, dan hal-hal lain yang Allah berikan untuk menguatkan kita dan membantu kita lebih percaya kepada-Nya.</w:t>
      </w:r>
    </w:p>
    <w:p>
      <w:pPr/>
      <w:r>
        <w:rPr>
          <w:lang w:val="id_ID" w:bidi="id_ID"/>
        </w:rPr>
      </w:r>
      <w:r>
        <w:rPr>
          <w:lang w:val="id_ID" w:bidi="id_ID"/>
        </w:rPr>
        <w:t>Berhenti di sini dan diskusikan cara terbaik untuk menyampaikan pesan Paulus agar orang-orang Anda memahaminya dengan jelas. Hentikan sejenak rekaman di sini.</w:t>
      </w:r>
    </w:p>
    <w:p>
      <w:pPr/>
      <w:r>
        <w:rPr>
          <w:lang w:val="id_ID" w:bidi="id_ID"/>
        </w:rPr>
      </w:r>
      <w:r>
        <w:rPr>
          <w:lang w:val="id_ID" w:bidi="id_ID"/>
        </w:rPr>
        <w:t>Dalam bagian kedua dari perikop ini, Paulus bersyukur kepada Allah atas semua berkat rohani yang telah Allah berikan kepada mereka yang percaya kepada Yesus. Paulus menyebutkan beberapa dari berkat-berkat ini. Bahkan sebelum Allah menciptakan alam semesta, Allah mengasihi kita dan menyiapkan rencana untuk kita. Allah memilih kita untuk menjadi kudus atau tanpa kesalahan di mata Allah. Allah memutuskan bahwa Allah akan mengadopsi kita ke dalam keluarga Allah karena apa yang telah Yesus Kristus lakukan untuk kita.</w:t>
      </w:r>
    </w:p>
    <w:p>
      <w:pPr/>
      <w:r>
        <w:rPr>
          <w:lang w:val="id_ID" w:bidi="id_ID"/>
        </w:rPr>
      </w:r>
      <w:r>
        <w:rPr>
          <w:lang w:val="id_ID" w:bidi="id_ID"/>
        </w:rPr>
        <w:t xml:space="preserve">Berhenti di sini dan ingatlah kisah-kisah tentang adopsi yang Anda ceritakan pada langkah sebelumnya. Ceritakan kembali salah satu kisah tersebut, dan perhatikan kata-kata yang Anda gunakan saat membicarakan tentang seseorang yang mengadopsi orang lain ke dalam keluarga mereka sebagai anggota keluarga yang seutuhnya. Hentikan sebentar audio ini di sini. </w:t>
      </w:r>
    </w:p>
    <w:p>
      <w:pPr/>
      <w:r>
        <w:rPr>
          <w:lang w:val="id_ID" w:bidi="id_ID"/>
        </w:rPr>
      </w:r>
      <w:r>
        <w:rPr>
          <w:lang w:val="id_ID" w:bidi="id_ID"/>
        </w:rPr>
        <w:t>Allah telah dengan sukarela memberikan anugerah Allah yang mulia, atau berkuasa, kepada mereka yang mengikuti anak Allah, Yesus. Meskipun Paulus mengatakan bahwa Allah telah memberikan anugerah-Nya kepada kita melalui "yang Ia kasihi," atau "orang yang Ia kasihi," kita tahu bahwa Paulus berbicara tentang anak Allah, yaitu Yesus, yang sangat Ia kasihi. Anda boleh memperjelas bahwa Allah sedang berbicara tentang anak-Nya, Yesus, dalam terjemahan Anda. Paulus memuji Allah atas semua berkat rohani ini.</w:t>
      </w:r>
    </w:p>
    <w:p>
      <w:pPr/>
      <w:r>
        <w:rPr>
          <w:lang w:val="id_ID" w:bidi="id_ID"/>
        </w:rPr>
      </w:r>
      <w:r>
        <w:rPr>
          <w:lang w:val="id_ID" w:bidi="id_ID"/>
        </w:rPr>
        <w:t>Berhenti di sini dan berlatihlah untuk menjelaskan berkat-berkat yang Paulus katakan telah Allah berikan kepada umat-Nya. Anggota tim lainnya harus memperhatikan cara-cara untuk menyebutkan berkat-berkat ini dengan cara yang jelas dan wajar dalam bahasa Anda. Hentikan sejenak rekaman di sini.</w:t>
      </w:r>
    </w:p>
    <w:p>
      <w:pPr/>
      <w:r>
        <w:rPr>
          <w:lang w:val="id_ID" w:bidi="id_ID"/>
        </w:rPr>
      </w:r>
      <w:r>
        <w:rPr>
          <w:lang w:val="id_ID" w:bidi="id_ID"/>
        </w:rPr>
        <w:t>Pilihlah orang, gambar, atau benda untuk menjadi masing-masing karakter. Ketika Anda mulai menceritakan kembali kisah ayat-ayat ini, Paulus menunjuk kepada Allah saat ia mengatakan bahwa Allah memilihnya untuk menjadi rasul Kristus Yesus. Tunjukkan kepada orang-orang percaya di Efesus ketika Paulus mengatakan bahwa ia sedang menulis surat kepada mereka. Ketika Paulus meminta anugerah dan damai bagi orang-orang percaya, tunjukkanlah Allah Bapa dan Yesus yang menganugerahkan hal-hal tersebut kepada orang-orang percaya. Kemudian, ketika Paulus berdoa dan memohon kepada Allah untuk memberkati orang-orang Efesus, tunjukkanlah bahwa Allahlah yang memberkati mereka dengan berkat-berkat rohani. Ketika Paulus menyebutkan setiap berkat, perlihatkanlah setiap berkat tersebut. Misalnya, ketika Paulus mengatakan bahwa Allah mengadopsi orang-orang percaya ke dalam keluarga-Nya, perlihatkanlah semua orang percaya yang mengelilingi dan menyambut orang percaya baru ke dalam keluarga tersebut. Tunjukkan bahwa orang percaya baru ini persis sama dengan mereka yang sudah ada di dalam keluarga. Kemudian tunjukkan bahwa orang-orang percaya memuji Allah atas anugerah yang telah Ia berikan kepada mereka karena mereka sekarang adalah bagian dari keluarga-Nya sebagai anak-anak.</w:t>
      </w:r>
      <w:r>
        <w:rPr>
          <w:lang w:val="id_ID" w:bidi="id_ID"/>
        </w:rPr>
      </w:r>
    </w:p>
    <w:p>
      <w:pPr>
        <w:pStyle w:val="Heading3"/>
      </w:pPr>
      <w:r>
        <w:rPr>
          <w:lang w:val="id_ID" w:bidi="id_ID"/>
        </w:rPr>
        <w:t>Memperagakan Bacaan</w:t>
      </w:r>
    </w:p>
    <w:p>
      <w:pPr/>
      <w:r>
        <w:rPr>
          <w:lang w:val="id_ID" w:bidi="id_ID"/>
        </w:rPr>
      </w:r>
      <w:r>
        <w:rPr>
          <w:lang w:val="id_ID" w:bidi="id_ID"/>
        </w:rPr>
        <w:t xml:space="preserve">Dengarkan versi rekaman dari Efesus 1:1–6 dalam terjemahan yang paling mudah dimengerti. </w:t>
      </w:r>
    </w:p>
    <w:p>
      <w:pPr/>
      <w:r>
        <w:rPr>
          <w:lang w:val="id_ID" w:bidi="id_ID"/>
        </w:rPr>
      </w:r>
      <w:r>
        <w:rPr>
          <w:lang w:val="id_ID" w:bidi="id_ID"/>
        </w:rPr>
        <w:t>Dalam tahap ini, kelompok akan memeragakan perikop tersebut.</w:t>
      </w:r>
    </w:p>
    <w:p>
      <w:pPr/>
      <w:r>
        <w:rPr>
          <w:lang w:val="id_ID" w:bidi="id_ID"/>
        </w:rPr>
      </w:r>
      <w:r>
        <w:rPr>
          <w:lang w:val="id_ID" w:bidi="id_ID"/>
        </w:rPr>
        <w:t>Perikop ini memiliki dua bagian.</w:t>
      </w:r>
    </w:p>
    <w:p>
      <w:pPr/>
      <w:r>
        <w:rPr>
          <w:lang w:val="id_ID" w:bidi="id_ID"/>
        </w:rPr>
      </w:r>
      <w:r>
        <w:rPr>
          <w:lang w:val="id_ID" w:bidi="id_ID"/>
        </w:rPr>
        <w:t xml:space="preserve">Tokoh-tokoh dalam kisah ini adalah: </w:t>
      </w:r>
    </w:p>
    <w:p>
      <w:pPr>
        <w:pStyle w:val="ListBullet"/>
        <w:spacing w:line="240" w:lineRule="auto"/>
        <w:ind w:left="720"/>
      </w:pPr>
      <w:r>
        <w:rPr>
          <w:lang w:val="id_ID" w:bidi="id_ID"/>
        </w:rPr>
      </w:r>
      <w:r>
        <w:rPr>
          <w:lang w:val="id_ID" w:bidi="id_ID"/>
        </w:rPr>
        <w:t>Paulus</w:t>
      </w:r>
    </w:p>
    <w:p>
      <w:pPr>
        <w:pStyle w:val="ListBullet"/>
        <w:spacing w:line="240" w:lineRule="auto"/>
        <w:ind w:left="720"/>
      </w:pPr>
      <w:r>
        <w:rPr>
          <w:lang w:val="id_ID" w:bidi="id_ID"/>
        </w:rPr>
      </w:r>
      <w:r>
        <w:rPr>
          <w:lang w:val="id_ID" w:bidi="id_ID"/>
        </w:rPr>
        <w:t>Orang-orang kudus yang setia di Efesus, atau mereka yang akan menerima surat itu</w:t>
      </w:r>
    </w:p>
    <w:p>
      <w:pPr>
        <w:pStyle w:val="ListBullet"/>
        <w:spacing w:line="240" w:lineRule="auto"/>
        <w:ind w:left="720"/>
      </w:pPr>
      <w:r>
        <w:rPr>
          <w:lang w:val="id_ID" w:bidi="id_ID"/>
        </w:rPr>
      </w:r>
      <w:r>
        <w:rPr>
          <w:lang w:val="id_ID" w:bidi="id_ID"/>
        </w:rPr>
        <w:t>Allah</w:t>
      </w:r>
    </w:p>
    <w:p>
      <w:pPr>
        <w:pStyle w:val="ListBullet"/>
        <w:spacing w:line="240" w:lineRule="auto"/>
        <w:ind w:left="720"/>
      </w:pPr>
      <w:r>
        <w:rPr>
          <w:lang w:val="id_ID" w:bidi="id_ID"/>
        </w:rPr>
      </w:r>
      <w:r>
        <w:rPr>
          <w:lang w:val="id_ID" w:bidi="id_ID"/>
        </w:rPr>
        <w:t>Yesus Kristus</w:t>
      </w:r>
    </w:p>
    <w:p>
      <w:pPr/>
      <w:r>
        <w:rPr>
          <w:lang w:val="id_ID" w:bidi="id_ID"/>
        </w:rPr>
      </w:r>
      <w:r>
        <w:rPr>
          <w:lang w:val="id_ID" w:bidi="id_ID"/>
        </w:rPr>
        <w:t>Peragakan perikop ini dua kali secara berkelompok. Anda harus memeragakan perikop ini dalam bahasa Anda sendiri.</w:t>
      </w:r>
    </w:p>
    <w:p>
      <w:pPr/>
      <w:r>
        <w:rPr>
          <w:lang w:val="id_ID" w:bidi="id_ID"/>
        </w:rPr>
      </w:r>
      <w:r>
        <w:rPr>
          <w:lang w:val="id_ID" w:bidi="id_ID"/>
        </w:rPr>
        <w:t>Pertama, peragakan perikop ini tanpa berhenti. Perhatikan percakapan, alur, jalan cerita, dan urutan waktu dari perikop ini. Pastikan Anda tidak melewatkan untuk memeragakan bagian-bagian yang sulit atau penting dari perikop tersebut. Bantulah satu sama lain untuk mengingat setiap bagian dari perikop tersebut.</w:t>
      </w:r>
    </w:p>
    <w:p>
      <w:pPr/>
      <w:r>
        <w:rPr>
          <w:lang w:val="id_ID" w:bidi="id_ID"/>
        </w:rPr>
      </w:r>
      <w:r>
        <w:rPr>
          <w:lang w:val="id_ID" w:bidi="id_ID"/>
        </w:rPr>
        <w:t>Hentikan sebentar rekaman ini di sini dan peragakan bagian tersebut.</w:t>
      </w:r>
    </w:p>
    <w:p>
      <w:pPr/>
      <w:r>
        <w:rPr>
          <w:lang w:val="id_ID" w:bidi="id_ID"/>
        </w:rPr>
      </w:r>
      <w:r>
        <w:rPr>
          <w:lang w:val="id_ID" w:bidi="id_ID"/>
        </w:rPr>
        <w:t>Kelompok tersebut harus memeragakan perikop ini untuk kedua kalinya. Pada bagian-bagian tertentu dalam drama, hentikan sebentar dramanya dan tanyakan pada orang yang sedang memerankan tokoh itu, "Apa yang Anda rasakan atau pikirkan?" Orang yang sedang memerankan karakter itu harus menjawab apa yang akan mereka rasakan atau pikirkan jika mereka menjadi karakter tersebut. Lalu lanjutkan dramanya.</w:t>
      </w:r>
    </w:p>
    <w:p>
      <w:pPr/>
      <w:r>
        <w:rPr>
          <w:lang w:val="id_ID" w:bidi="id_ID"/>
        </w:rPr>
      </w:r>
      <w:r>
        <w:rPr>
          <w:lang w:val="id_ID" w:bidi="id_ID"/>
        </w:rPr>
        <w:t>Hentikan sebentar rekaman di sini dan peragakan perikop ini untuk kedua kalinya.</w:t>
      </w:r>
    </w:p>
    <w:p>
      <w:pPr/>
      <w:r>
        <w:rPr>
          <w:lang w:val="id_ID" w:bidi="id_ID"/>
        </w:rPr>
      </w:r>
      <w:r>
        <w:rPr>
          <w:lang w:val="id_ID" w:bidi="id_ID"/>
        </w:rPr>
        <w:t>Berikut ini adalah contoh drama dan kemungkinan respon-responnya.</w:t>
      </w:r>
    </w:p>
    <w:p>
      <w:pPr/>
      <w:r>
        <w:rPr>
          <w:lang w:val="id_ID" w:bidi="id_ID"/>
        </w:rPr>
      </w:r>
      <w:r>
        <w:rPr>
          <w:lang w:val="id_ID" w:bidi="id_ID"/>
        </w:rPr>
        <w:t>Pada bagian pertama, Paulus menulis kepada mereka yang adalah anggota jemaat di Efesus dan daerah di sekitar Efesus. Paulus memulai surat itu dengan mengatakan bahwa Paulus adalah penulisnya. Paulus sedang menulis kepada para pengikut Yesus di Efesus. Kemudian Paulus memanjatkan doa singkat yang memohon kepada Allah untuk memberikan anugerah dan damai kepada jemaat di Efesus.</w:t>
      </w:r>
    </w:p>
    <w:p>
      <w:pPr>
        <w:pStyle w:val="ListBullet"/>
        <w:spacing w:line="240" w:lineRule="auto"/>
        <w:ind w:left="720"/>
      </w:pPr>
      <w:r>
        <w:rPr>
          <w:lang w:val="id_ID" w:bidi="id_ID"/>
        </w:rPr>
      </w:r>
      <w:r>
        <w:rPr>
          <w:lang w:val="id_ID" w:bidi="id_ID"/>
        </w:rPr>
        <w:t>Hentikan sebentar dramanya.</w:t>
      </w:r>
    </w:p>
    <w:p>
      <w:pPr>
        <w:pStyle w:val="ListBullet"/>
        <w:spacing w:line="240" w:lineRule="auto"/>
        <w:ind w:left="720"/>
      </w:pPr>
      <w:r>
        <w:rPr>
          <w:lang w:val="id_ID" w:bidi="id_ID"/>
        </w:rPr>
      </w:r>
      <w:r>
        <w:rPr>
          <w:lang w:val="id_ID" w:bidi="id_ID"/>
        </w:rPr>
        <w:t>Tanyakan kepada Paulus, "Mengapa Anda menulis kepada orang-orang ini? Apakah Anda mengenal mereka?" Anda mungkin mendengar, "Saya tinggal di Efesus selama tiga tahun, dan saya tahu banyak pengikut Yesus yang tinggal di daerah itu. Namun, ada banyak orang yang telah menjadi percaya yang belum pernah saya temui. Jemaat sedang bertumbuh. Saya ingin memastikan bahwa orang-orang percaya ini memiliki informasi yang mereka butuhkan untuk bertumbuh dalam iman mereka dan menjadi lebih seperti Allah. Saya tidak dapat mengunjungi mereka sekarang karena saya berada di penjara. Satu-satunya cara adalah menulis kepada mereka dan berharap mereka mengerti."</w:t>
      </w:r>
    </w:p>
    <w:p>
      <w:pPr>
        <w:pStyle w:val="ListBullet"/>
        <w:spacing w:line="240" w:lineRule="auto"/>
        <w:ind w:left="720"/>
      </w:pPr>
      <w:r>
        <w:rPr>
          <w:lang w:val="id_ID" w:bidi="id_ID"/>
        </w:rPr>
      </w:r>
      <w:r>
        <w:rPr>
          <w:lang w:val="id_ID" w:bidi="id_ID"/>
        </w:rPr>
        <w:t>Tanyakan kepada orang-orang percaya di Efesus, "Bagaimana perasaan Anda ketika Anda menerima surat ini?" Anda mungkin mendengar, "Saya sangat bersemangat memiliki surat ini. Paulus tahu banyak tentang bagaimana mengikuti Yesus. Saya menantikan untuk mendengarkan hal ini dan belajar lebih banyak tentang cara menjadi pengikut yang baik bagi diri saya sendiri."</w:t>
      </w:r>
    </w:p>
    <w:p>
      <w:pPr>
        <w:pStyle w:val="ListBullet"/>
        <w:spacing w:line="240" w:lineRule="auto"/>
        <w:ind w:left="720"/>
      </w:pPr>
      <w:r>
        <w:rPr>
          <w:lang w:val="id_ID" w:bidi="id_ID"/>
        </w:rPr>
      </w:r>
      <w:r>
        <w:rPr>
          <w:lang w:val="id_ID" w:bidi="id_ID"/>
        </w:rPr>
        <w:t>Lanjutkan dramanya.</w:t>
      </w:r>
    </w:p>
    <w:p>
      <w:pPr/>
      <w:r>
        <w:rPr>
          <w:lang w:val="id_ID" w:bidi="id_ID"/>
        </w:rPr>
      </w:r>
      <w:r>
        <w:rPr>
          <w:lang w:val="id_ID" w:bidi="id_ID"/>
        </w:rPr>
        <w:t>Pada bagian kedua, Paulus menulis doa pujian yang mengucap syukur kepada Allah atas semua berkat rohani yang telah Allah curahkan kepada orang-orang percaya. Paulus mengingatkan orang-orang percaya bahwa Allah telah memberkati mereka dengan setiap berkat rohani. Bahkan sebelum Allah menciptakan alam semesta, Allah mengasihi kita dan memiliki rencana untuk kita. Allah ingin kita menjadi kudus dan tanpa kesalahan. Allah memutuskan untuk mengadopsi kita ke dalam keluarga-Nya sendiri dan Allah melakukan ini melalui Yesus Kristus. Allah telah mencurahkan anugerah kepada mereka yang menjadi milik Yesus. Yesus adalah Anak Allah sendiri yang terkasih.</w:t>
      </w:r>
    </w:p>
    <w:p>
      <w:pPr>
        <w:pStyle w:val="ListBullet"/>
        <w:spacing w:line="240" w:lineRule="auto"/>
        <w:ind w:left="720"/>
      </w:pPr>
      <w:r>
        <w:rPr>
          <w:lang w:val="id_ID" w:bidi="id_ID"/>
        </w:rPr>
      </w:r>
      <w:r>
        <w:rPr>
          <w:lang w:val="id_ID" w:bidi="id_ID"/>
        </w:rPr>
        <w:t>Hentikan sebentar dramanya.</w:t>
      </w:r>
    </w:p>
    <w:p>
      <w:pPr>
        <w:pStyle w:val="ListBullet"/>
        <w:spacing w:line="240" w:lineRule="auto"/>
        <w:ind w:left="720"/>
      </w:pPr>
      <w:r>
        <w:rPr>
          <w:lang w:val="id_ID" w:bidi="id_ID"/>
        </w:rPr>
      </w:r>
      <w:r>
        <w:rPr>
          <w:lang w:val="id_ID" w:bidi="id_ID"/>
        </w:rPr>
        <w:t>Tanyakan kepada Paulus, "Mengapa penting bagi orang-orang percaya untuk tahu tentang berkat-berkat rohani ini?" Anda mungkin mendengar, "Saya khawatir akan teman-teman saya di jemaat-jemaat ini. Guru-guru palsu akan datang dan mencoba memberitahu mereka hal-hal yang tidak benar. Mereka mungkin mengatakan bahwa kita tidak dapat menjadi kudus. Mereka mungkin mengatakan bahwa Allah tidak mengadopsi kita. Para guru palsu mungkin mengatakan bahwa kita harus mencoba mendapatkan perkenanan Allah. Saya ingin mereka mengetahui kebenaran ini sehingga ketika para guru palsu datang, mereka akan memahami bahwa ajaran tersebut salah. Saya ingin mereka tahu tentang kasih Allah dan anugerah Allah."</w:t>
      </w:r>
    </w:p>
    <w:p>
      <w:pPr>
        <w:pStyle w:val="ListBullet"/>
        <w:spacing w:line="240" w:lineRule="auto"/>
        <w:ind w:left="720"/>
      </w:pPr>
      <w:r>
        <w:rPr>
          <w:lang w:val="id_ID" w:bidi="id_ID"/>
        </w:rPr>
      </w:r>
      <w:r>
        <w:rPr>
          <w:lang w:val="id_ID" w:bidi="id_ID"/>
        </w:rPr>
        <w:t>Tanyakan kepada mereka yang menerima surat itu, "Bagaimana perasaan Anda mengetahui bahwa Allah telah mengadopsi Anda?" Anda mungkin mendengar, "Saya telah mendengar orang lain mengatakan ini tetapi surat ini membuatnya tampak jauh lebih nyata. Saya benar-benar adalah anak Allah. Allah adalah Bapa saya. Jika saya adalah anak Allah, tidak ada yang dapat mengambil ini dari saya. Ini adalah kabar luar biasa dan saya tahu itu benar." Atau, "Saya meragukan ini. Saya tidak percaya Allah akan melihat saya sebagai anak-Nya.</w:t>
      </w:r>
    </w:p>
    <w:p>
      <w:pPr>
        <w:pStyle w:val="ListBullet"/>
        <w:spacing w:line="240" w:lineRule="auto"/>
        <w:ind w:left="720"/>
      </w:pPr>
      <w:r>
        <w:rPr>
          <w:lang w:val="id_ID" w:bidi="id_ID"/>
        </w:rPr>
      </w:r>
      <w:r>
        <w:rPr>
          <w:lang w:val="id_ID" w:bidi="id_ID"/>
        </w:rPr>
        <w:t>Tanyakan kepada mereka yang menerima surat itu, "Bagaimana perasaan Anda mengetahui bahwa Anda telah menerima anugerah yang telah Allah curahkan atas Anda?" Anda mungkin mendengar, "Anugerah berarti menerima sesuatu yang tidak layak saya dapatkan. Saya tahu saya tidak layak mendapatkan anugerah ini dari Allah—untuk menjadi salah satu anak Allah melalui adopsi. Saya tidak akan pernah bisa melakukan cukup banyak hal untuk mendapatkan posisi ini atau pengampunan Allah. Saya tidak akan pernah bisa memperoleh ini dengan menjadi kudus atau tanpa cela. Bagaimanapun saya sangat senang karena Allah telah memberikannya kepada saya. Ini adalah alasan untuk bersukacita. Saya seperti Paulus. Saya ingin memuji Allah atas apa yang telah Allah lakukan untuk saya."</w:t>
      </w:r>
      <w:r>
        <w:rPr>
          <w:lang w:val="id_ID" w:bidi="id_ID"/>
        </w:rPr>
      </w:r>
    </w:p>
    <w:p>
      <w:pPr>
        <w:pStyle w:val="Heading3"/>
      </w:pPr>
      <w:r>
        <w:rPr>
          <w:lang w:val="id_ID" w:bidi="id_ID"/>
        </w:rPr>
        <w:t>Melengkapi yang Kurang</w:t>
      </w:r>
    </w:p>
    <w:p>
      <w:pPr/>
      <w:r>
        <w:rPr>
          <w:lang w:val="id_ID" w:bidi="id_ID"/>
        </w:rPr>
      </w:r>
      <w:r>
        <w:rPr>
          <w:lang w:val="id_ID" w:bidi="id_ID"/>
        </w:rPr>
        <w:t xml:space="preserve">Dengarkan versi rekaman dari Efesus 1:1–6 dalam terjemahan yang paling mudah dimengerti. </w:t>
      </w:r>
    </w:p>
    <w:p>
      <w:pPr/>
      <w:r>
        <w:rPr>
          <w:lang w:val="id_ID" w:bidi="id_ID"/>
        </w:rPr>
      </w:r>
      <w:r>
        <w:rPr>
          <w:lang w:val="id_ID" w:bidi="id_ID"/>
        </w:rPr>
        <w:t>Dalam tahap ini, kelompok akan membahas istilah-istilah kunci dan kata-kata dalam perikop ini.</w:t>
      </w:r>
    </w:p>
    <w:p>
      <w:pPr/>
      <w:r>
        <w:rPr>
          <w:lang w:val="id_ID" w:bidi="id_ID"/>
        </w:rPr>
      </w:r>
      <w:r>
        <w:rPr>
          <w:lang w:val="id_ID" w:bidi="id_ID"/>
        </w:rPr>
        <w:t xml:space="preserve">Gunakan nama atau kata-kata yang sama untuk </w:t>
      </w:r>
      <w:r>
        <w:rPr>
          <w:b/>
          <w:lang w:val="id_ID" w:bidi="id_ID"/>
        </w:rPr>
        <w:t>Paulus</w:t>
      </w:r>
      <w:r>
        <w:rPr>
          <w:lang w:val="id_ID" w:bidi="id_ID"/>
        </w:rPr>
        <w:t xml:space="preserve">, </w:t>
      </w:r>
      <w:r>
        <w:rPr>
          <w:b/>
          <w:lang w:val="id_ID" w:bidi="id_ID"/>
        </w:rPr>
        <w:t>rasul</w:t>
      </w:r>
      <w:r>
        <w:rPr>
          <w:lang w:val="id_ID" w:bidi="id_ID"/>
        </w:rPr>
        <w:t xml:space="preserve">, dan </w:t>
      </w:r>
      <w:r>
        <w:rPr>
          <w:b/>
          <w:lang w:val="id_ID" w:bidi="id_ID"/>
        </w:rPr>
        <w:t>Kristus</w:t>
      </w:r>
      <w:r>
        <w:rPr>
          <w:lang w:val="id_ID" w:bidi="id_ID"/>
        </w:rPr>
        <w:t xml:space="preserve"> seperti yang telah Anda gunakan pada terjemahan Anda sebelumnya seperti Kitab Kisah Para Rasul. </w:t>
      </w:r>
      <w:r>
        <w:rPr>
          <w:lang w:val="id_ID" w:bidi="id_ID"/>
        </w:rPr>
        <w:t>Rasul</w:t>
      </w:r>
      <w:r>
        <w:rPr>
          <w:lang w:val="id_ID" w:bidi="id_ID"/>
        </w:rPr>
        <w:t xml:space="preserve"> dan </w:t>
      </w:r>
      <w:r>
        <w:rPr>
          <w:lang w:val="id_ID" w:bidi="id_ID"/>
        </w:rPr>
        <w:t>Kristus</w:t>
      </w:r>
      <w:r>
        <w:rPr>
          <w:lang w:val="id_ID" w:bidi="id_ID"/>
        </w:rPr>
        <w:t xml:space="preserve"> dibahas dalam Daftar Kata Utama. </w:t>
      </w:r>
    </w:p>
    <w:p>
      <w:pPr/>
      <w:r>
        <w:rPr>
          <w:lang w:val="id_ID" w:bidi="id_ID"/>
        </w:rPr>
      </w:r>
      <w:r>
        <w:rPr>
          <w:lang w:val="id_ID" w:bidi="id_ID"/>
        </w:rPr>
        <w:t xml:space="preserve">Berhenti di sini dan tinjau nama-nama yang telah Anda pilih untuk istilah-istilah ini dalam kitab-kitab lain di Alkitab: nama Paulus, gelar untuk </w:t>
      </w:r>
      <w:r>
        <w:rPr>
          <w:b/>
          <w:lang w:val="id_ID" w:bidi="id_ID"/>
        </w:rPr>
        <w:t>Yesus Kristus</w:t>
      </w:r>
      <w:r>
        <w:rPr>
          <w:lang w:val="id_ID" w:bidi="id_ID"/>
        </w:rPr>
        <w:t xml:space="preserve">, dan kata </w:t>
      </w:r>
      <w:r>
        <w:rPr>
          <w:b/>
          <w:lang w:val="id_ID" w:bidi="id_ID"/>
        </w:rPr>
        <w:t>rasul</w:t>
      </w:r>
      <w:r>
        <w:rPr>
          <w:lang w:val="id_ID" w:bidi="id_ID"/>
        </w:rPr>
        <w:t>. Anda akan menggunakan kata-kata yang sama di sini. Hentikan sebentar rekaman ini di sini.</w:t>
      </w:r>
    </w:p>
    <w:p>
      <w:pPr/>
      <w:r>
        <w:rPr>
          <w:lang w:val="id_ID" w:bidi="id_ID"/>
        </w:rPr>
      </w:r>
      <w:r>
        <w:rPr>
          <w:lang w:val="id_ID" w:bidi="id_ID"/>
        </w:rPr>
        <w:t xml:space="preserve">Allah memilih Paulus berdasarkan </w:t>
      </w:r>
      <w:r>
        <w:rPr>
          <w:b/>
          <w:lang w:val="id_ID" w:bidi="id_ID"/>
        </w:rPr>
        <w:t>kehendak Allah</w:t>
      </w:r>
      <w:r>
        <w:rPr>
          <w:lang w:val="id_ID" w:bidi="id_ID"/>
        </w:rPr>
        <w:t>. "Kehendak Allah" adalah frasa yang berarti bahwa ini adalah apa yang Allah maksudkan, rencanakan, atau tetapkan. Allah berencana untuk memilih Paulus sebagai rasul-Nya.</w:t>
      </w:r>
    </w:p>
    <w:p>
      <w:pPr/>
      <w:r>
        <w:rPr>
          <w:lang w:val="id_ID" w:bidi="id_ID"/>
        </w:rPr>
      </w:r>
      <w:r>
        <w:rPr>
          <w:lang w:val="id_ID" w:bidi="id_ID"/>
        </w:rPr>
        <w:t>Hentikan sejenak rekaman di sini dan pilih frasa terbaik dalam bahasa Anda yang mengungkapkan gagasan yang sama. Jika Anda telah menerjemahkan gagasan ini di kitab lain dari Alkitab, gunakan kata atau frasa yang sama seperti yang Anda gunakan di sana. Hentikan sebentar rekaman ini di sini.</w:t>
      </w:r>
    </w:p>
    <w:p>
      <w:pPr/>
      <w:r>
        <w:rPr>
          <w:lang w:val="id_ID" w:bidi="id_ID"/>
        </w:rPr>
      </w:r>
      <w:r>
        <w:rPr>
          <w:lang w:val="id_ID" w:bidi="id_ID"/>
        </w:rPr>
        <w:t xml:space="preserve">Paulus menulis kepada orang-orang </w:t>
      </w:r>
      <w:r>
        <w:rPr>
          <w:b/>
          <w:lang w:val="id_ID" w:bidi="id_ID"/>
        </w:rPr>
        <w:t>kudus</w:t>
      </w:r>
      <w:r>
        <w:rPr>
          <w:lang w:val="id_ID" w:bidi="id_ID"/>
        </w:rPr>
        <w:t>. Orang kudus, atau orang suci, menggambarkan mereka yang percaya bahwa Yesus adalah Juruselamat yang dijanjikan. "Orang-orang kudus" ini adalah orang-orang yang dipilih Allah dan dikhususkan untuk menjadi milik-Nya. Gunakan kata yang sama untuk orang kudus seperti yang telah Anda gunakan pada terjemahan kitab-kitab lain.</w:t>
      </w:r>
    </w:p>
    <w:p>
      <w:pPr/>
      <w:r>
        <w:rPr>
          <w:lang w:val="id_ID" w:bidi="id_ID"/>
        </w:rPr>
      </w:r>
      <w:r>
        <w:rPr>
          <w:lang w:val="id_ID" w:bidi="id_ID"/>
        </w:rPr>
        <w:t xml:space="preserve">Jika perlu, berhenti di sini dan diskusikan kata atau deskripsi apa yang akan Anda gunakan untuk </w:t>
      </w:r>
      <w:r>
        <w:rPr>
          <w:b/>
          <w:lang w:val="id_ID" w:bidi="id_ID"/>
        </w:rPr>
        <w:t>orang kudus</w:t>
      </w:r>
      <w:r>
        <w:rPr>
          <w:lang w:val="id_ID" w:bidi="id_ID"/>
        </w:rPr>
        <w:t xml:space="preserve">. </w:t>
      </w:r>
      <w:r>
        <w:rPr>
          <w:lang w:val="id_ID" w:bidi="id_ID"/>
        </w:rPr>
        <w:t>Orang kudus</w:t>
      </w:r>
      <w:r>
        <w:rPr>
          <w:lang w:val="id_ID" w:bidi="id_ID"/>
        </w:rPr>
        <w:t xml:space="preserve"> dibahas dalam Daftar Kata Utama. Hentikan sebentar audio ini di sini. </w:t>
      </w:r>
    </w:p>
    <w:p>
      <w:pPr/>
      <w:r>
        <w:rPr>
          <w:lang w:val="id_ID" w:bidi="id_ID"/>
        </w:rPr>
      </w:r>
      <w:r>
        <w:rPr>
          <w:lang w:val="id_ID" w:bidi="id_ID"/>
        </w:rPr>
        <w:t xml:space="preserve">Paulus memohon kepada Allah </w:t>
      </w:r>
      <w:r>
        <w:rPr>
          <w:b/>
          <w:lang w:val="id_ID" w:bidi="id_ID"/>
        </w:rPr>
        <w:t>Bapa</w:t>
      </w:r>
      <w:r>
        <w:rPr>
          <w:lang w:val="id_ID" w:bidi="id_ID"/>
        </w:rPr>
        <w:t xml:space="preserve"> dan </w:t>
      </w:r>
      <w:r>
        <w:rPr>
          <w:b/>
          <w:lang w:val="id_ID" w:bidi="id_ID"/>
        </w:rPr>
        <w:t>Tuhan</w:t>
      </w:r>
      <w:r>
        <w:rPr>
          <w:lang w:val="id_ID" w:bidi="id_ID"/>
        </w:rPr>
        <w:t xml:space="preserve"> Yesus Kristus untuk memberikan </w:t>
      </w:r>
      <w:r>
        <w:rPr>
          <w:b/>
          <w:lang w:val="id_ID" w:bidi="id_ID"/>
        </w:rPr>
        <w:t>anugerah</w:t>
      </w:r>
      <w:r>
        <w:rPr>
          <w:lang w:val="id_ID" w:bidi="id_ID"/>
        </w:rPr>
        <w:t xml:space="preserve"> dan </w:t>
      </w:r>
      <w:r>
        <w:rPr>
          <w:b/>
          <w:lang w:val="id_ID" w:bidi="id_ID"/>
        </w:rPr>
        <w:t>damai sejahtera</w:t>
      </w:r>
      <w:r>
        <w:rPr>
          <w:lang w:val="id_ID" w:bidi="id_ID"/>
        </w:rPr>
        <w:t xml:space="preserve"> kepada orang-orang kudus Allah. Anugerah merujuk pada tindakan Allah yang menunjukkan perkenanan-Nya kepada orang-orang yang sebenarnya tidak layak menerimanya. Damai menggambarkan hubungan yang baik dengan Allah yang memberikan kita kehidupan utuh.</w:t>
      </w:r>
    </w:p>
    <w:p>
      <w:pPr/>
      <w:r>
        <w:rPr>
          <w:lang w:val="id_ID" w:bidi="id_ID"/>
        </w:rPr>
      </w:r>
      <w:r>
        <w:rPr>
          <w:lang w:val="id_ID" w:bidi="id_ID"/>
        </w:rPr>
        <w:t xml:space="preserve">Jika diperlukan, berhenti di sini dan diskusikan kata-kata apa yang akan Anda gunakan untuk anugerah dan damai. Gunakan kata-kata yang sama untuk anugerah dan damai seperti yang telah Anda gunakan pada terjemahan sebelumnya. Anugerah dan damai dibahas dalam Daftar Kata Utama. Hentikan sebentar audio ini di sini. </w:t>
      </w:r>
    </w:p>
    <w:p>
      <w:pPr/>
      <w:r>
        <w:rPr>
          <w:lang w:val="id_ID" w:bidi="id_ID"/>
        </w:rPr>
      </w:r>
      <w:r>
        <w:rPr>
          <w:lang w:val="id_ID" w:bidi="id_ID"/>
        </w:rPr>
        <w:t xml:space="preserve">Bapa merujuk pada Bapa surgawi atau kepada Allah. Paulus menggunakan kata yang sama untuk menyebut bapa sebagaimana yang Anda gunakan untuk menyebut bapa Anda sendiri. </w:t>
      </w:r>
    </w:p>
    <w:p>
      <w:pPr/>
      <w:r>
        <w:rPr>
          <w:lang w:val="id_ID" w:bidi="id_ID"/>
        </w:rPr>
      </w:r>
      <w:r>
        <w:rPr>
          <w:lang w:val="id_ID" w:bidi="id_ID"/>
        </w:rPr>
        <w:t xml:space="preserve">Jika perlu, berhenti di sini dan diskusikan bagaimana Anda akan membahas Allah sebagai </w:t>
      </w:r>
      <w:r>
        <w:rPr>
          <w:b/>
          <w:lang w:val="id_ID" w:bidi="id_ID"/>
        </w:rPr>
        <w:t>Bapa</w:t>
      </w:r>
      <w:r>
        <w:rPr>
          <w:lang w:val="id_ID" w:bidi="id_ID"/>
        </w:rPr>
        <w:t xml:space="preserve"> dalam kitab ini. Gunakan kata yang sama untuk Allah sebagai Bapa seperti yang telah Anda gunakan pada kitab-kitab lainnya di Alkitab. Hentikan sebentar audio ini di sini. </w:t>
      </w:r>
    </w:p>
    <w:p>
      <w:pPr/>
      <w:r>
        <w:rPr>
          <w:lang w:val="id_ID" w:bidi="id_ID"/>
        </w:rPr>
      </w:r>
      <w:r>
        <w:rPr>
          <w:lang w:val="id_ID" w:bidi="id_ID"/>
        </w:rPr>
        <w:t xml:space="preserve">Paulus berbicara tentang </w:t>
      </w:r>
      <w:r>
        <w:rPr>
          <w:b/>
          <w:lang w:val="id_ID" w:bidi="id_ID"/>
        </w:rPr>
        <w:t>Tuan</w:t>
      </w:r>
      <w:r>
        <w:rPr>
          <w:lang w:val="id_ID" w:bidi="id_ID"/>
        </w:rPr>
        <w:t xml:space="preserve"> Yesus Kristus. Tuan adalah seorang majikan atau orang yang mengendalikan segalanya.</w:t>
      </w:r>
    </w:p>
    <w:p>
      <w:pPr/>
      <w:r>
        <w:rPr>
          <w:lang w:val="id_ID" w:bidi="id_ID"/>
        </w:rPr>
      </w:r>
      <w:r>
        <w:rPr>
          <w:lang w:val="id_ID" w:bidi="id_ID"/>
        </w:rPr>
        <w:t xml:space="preserve">Jika perlu, berhenti di sini dan diskusikan kata apa yang akan Anda gunakan untuk </w:t>
      </w:r>
      <w:r>
        <w:rPr>
          <w:b/>
          <w:lang w:val="id_ID" w:bidi="id_ID"/>
        </w:rPr>
        <w:t>tuan</w:t>
      </w:r>
      <w:r>
        <w:rPr>
          <w:lang w:val="id_ID" w:bidi="id_ID"/>
        </w:rPr>
        <w:t xml:space="preserve">. </w:t>
      </w:r>
      <w:r>
        <w:rPr>
          <w:lang w:val="id_ID" w:bidi="id_ID"/>
        </w:rPr>
        <w:t>Tuan</w:t>
      </w:r>
      <w:r>
        <w:rPr>
          <w:lang w:val="id_ID" w:bidi="id_ID"/>
        </w:rPr>
        <w:t xml:space="preserve"> dibahas dalam Daftar Kata Utama. Gunakan kata yang sama untuk tuan seperti yang telah Anda gunakan dalam terjemahan lainnya. Hentikan sebentar audio ini di sini. </w:t>
      </w:r>
    </w:p>
    <w:p>
      <w:pPr/>
      <w:r>
        <w:rPr>
          <w:lang w:val="id_ID" w:bidi="id_ID"/>
        </w:rPr>
      </w:r>
      <w:r>
        <w:rPr>
          <w:lang w:val="id_ID" w:bidi="id_ID"/>
        </w:rPr>
        <w:t xml:space="preserve">Paulus mengatakan bahwa Allah telah memberikan kepada kita setiap </w:t>
      </w:r>
      <w:r>
        <w:rPr>
          <w:b/>
          <w:lang w:val="id_ID" w:bidi="id_ID"/>
        </w:rPr>
        <w:t>berkat rohani</w:t>
      </w:r>
      <w:r>
        <w:rPr>
          <w:lang w:val="id_ID" w:bidi="id_ID"/>
        </w:rPr>
        <w:t xml:space="preserve"> di </w:t>
      </w:r>
      <w:r>
        <w:rPr>
          <w:b/>
          <w:lang w:val="id_ID" w:bidi="id_ID"/>
        </w:rPr>
        <w:t>alam surgawi</w:t>
      </w:r>
      <w:r>
        <w:rPr>
          <w:lang w:val="id_ID" w:bidi="id_ID"/>
        </w:rPr>
        <w:t xml:space="preserve">. Rohani adalah kata yang merujuk pada Roh Allah atau hal-hal dari Allah. Di sini, berkat rohani berbeda dari hal-hal yang baik di dunia seperti makanan yang baik atau rumah yang baik. Berkat rohani menggambarkan berkat-berkat yang berasal dari Allah, bukan dari dunia materi, seperti damai dan sukacita. </w:t>
      </w:r>
      <w:r>
        <w:rPr>
          <w:lang w:val="id_ID" w:bidi="id_ID"/>
        </w:rPr>
        <w:t>Memberkati</w:t>
      </w:r>
      <w:r>
        <w:rPr>
          <w:lang w:val="id_ID" w:bidi="id_ID"/>
        </w:rPr>
        <w:t xml:space="preserve"> dan </w:t>
      </w:r>
      <w:r>
        <w:rPr>
          <w:b/>
          <w:lang w:val="id_ID" w:bidi="id_ID"/>
        </w:rPr>
        <w:t>roh</w:t>
      </w:r>
      <w:r>
        <w:rPr>
          <w:lang w:val="id_ID" w:bidi="id_ID"/>
        </w:rPr>
        <w:t xml:space="preserve"> dibahas dalam Daftar Kata Utama.</w:t>
      </w:r>
    </w:p>
    <w:p>
      <w:pPr/>
      <w:r>
        <w:rPr>
          <w:lang w:val="id_ID" w:bidi="id_ID"/>
        </w:rPr>
      </w:r>
      <w:r>
        <w:rPr>
          <w:lang w:val="id_ID" w:bidi="id_ID"/>
        </w:rPr>
        <w:t xml:space="preserve">Berhenti di sini dan putuskan bagaimana menerjemahkan frasa </w:t>
      </w:r>
      <w:r>
        <w:rPr>
          <w:b/>
          <w:lang w:val="id_ID" w:bidi="id_ID"/>
        </w:rPr>
        <w:t>berkat rohani</w:t>
      </w:r>
      <w:r>
        <w:rPr>
          <w:lang w:val="id_ID" w:bidi="id_ID"/>
        </w:rPr>
        <w:t>. Hentikan sebentar rekaman di sini.</w:t>
      </w:r>
    </w:p>
    <w:p>
      <w:pPr/>
      <w:r>
        <w:rPr>
          <w:lang w:val="id_ID" w:bidi="id_ID"/>
        </w:rPr>
      </w:r>
      <w:r>
        <w:rPr>
          <w:lang w:val="id_ID" w:bidi="id_ID"/>
        </w:rPr>
        <w:t>Alam surgawi adalah kerajaan tempat Allah tinggal dan memerintah. Pada saat Paulus menulis surat ini, orang-orang percaya bahwa ada banyak lapisan atau tingkat surga dan Allah hidup di lapisan tertinggi. Surat ini merujuk pada tempat di mana Allah tinggal dan memerintah.</w:t>
      </w:r>
    </w:p>
    <w:p>
      <w:pPr/>
      <w:r>
        <w:rPr>
          <w:lang w:val="id_ID" w:bidi="id_ID"/>
        </w:rPr>
      </w:r>
      <w:r>
        <w:rPr>
          <w:lang w:val="id_ID" w:bidi="id_ID"/>
        </w:rPr>
        <w:t xml:space="preserve">Berhenti di sini dan putuskan bagaimana Anda akan berbicara tentang </w:t>
      </w:r>
      <w:r>
        <w:rPr>
          <w:b/>
          <w:lang w:val="id_ID" w:bidi="id_ID"/>
        </w:rPr>
        <w:t>alam surgawi</w:t>
      </w:r>
      <w:r>
        <w:rPr>
          <w:lang w:val="id_ID" w:bidi="id_ID"/>
        </w:rPr>
        <w:t xml:space="preserve">. </w:t>
      </w:r>
      <w:r>
        <w:rPr>
          <w:lang w:val="id_ID" w:bidi="id_ID"/>
        </w:rPr>
        <w:t>Surga</w:t>
      </w:r>
      <w:r>
        <w:rPr>
          <w:lang w:val="id_ID" w:bidi="id_ID"/>
        </w:rPr>
        <w:t xml:space="preserve"> terdapat di Daftar Kata Utama. Hentikan sebentar rekaman di sini.</w:t>
      </w:r>
    </w:p>
    <w:p>
      <w:pPr/>
      <w:r>
        <w:rPr>
          <w:lang w:val="id_ID" w:bidi="id_ID"/>
        </w:rPr>
      </w:r>
      <w:r>
        <w:rPr>
          <w:lang w:val="id_ID" w:bidi="id_ID"/>
        </w:rPr>
        <w:t xml:space="preserve">Allah memilih kita untuk menjadi </w:t>
      </w:r>
      <w:r>
        <w:rPr>
          <w:b/>
          <w:lang w:val="id_ID" w:bidi="id_ID"/>
        </w:rPr>
        <w:t>kudus</w:t>
      </w:r>
      <w:r>
        <w:rPr>
          <w:lang w:val="id_ID" w:bidi="id_ID"/>
        </w:rPr>
        <w:t>, atau dikhususkan untuk melayani Dia.</w:t>
      </w:r>
    </w:p>
    <w:p>
      <w:pPr/>
      <w:r>
        <w:rPr>
          <w:lang w:val="id_ID" w:bidi="id_ID"/>
        </w:rPr>
      </w:r>
      <w:r>
        <w:rPr>
          <w:lang w:val="id_ID" w:bidi="id_ID"/>
        </w:rPr>
        <w:t xml:space="preserve">Jika perlu, berhenti di sini dan diskusikan kata apa yang akan Anda gunakan untuk </w:t>
      </w:r>
      <w:r>
        <w:rPr>
          <w:b/>
          <w:lang w:val="id_ID" w:bidi="id_ID"/>
        </w:rPr>
        <w:t>kudus</w:t>
      </w:r>
      <w:r>
        <w:rPr>
          <w:lang w:val="id_ID" w:bidi="id_ID"/>
        </w:rPr>
        <w:t xml:space="preserve">. </w:t>
      </w:r>
      <w:r>
        <w:rPr>
          <w:lang w:val="id_ID" w:bidi="id_ID"/>
        </w:rPr>
        <w:t>Kudus</w:t>
      </w:r>
      <w:r>
        <w:rPr>
          <w:lang w:val="id_ID" w:bidi="id_ID"/>
        </w:rPr>
        <w:t xml:space="preserve"> dibahas dalam Daftar Kata Utama. Gunakan kata yang sama untuk kudus seperti yang telah Anda gunakan dalam terjemahan sebelumnya. Hentikan sebentar audio ini di sini. </w:t>
      </w:r>
    </w:p>
    <w:p>
      <w:pPr/>
      <w:r>
        <w:rPr>
          <w:lang w:val="id_ID" w:bidi="id_ID"/>
        </w:rPr>
      </w:r>
      <w:r>
        <w:rPr>
          <w:lang w:val="id_ID" w:bidi="id_ID"/>
        </w:rPr>
        <w:t xml:space="preserve">Allah memilih untuk </w:t>
      </w:r>
      <w:r>
        <w:rPr>
          <w:b/>
          <w:lang w:val="id_ID" w:bidi="id_ID"/>
        </w:rPr>
        <w:t>mengangkat anak</w:t>
      </w:r>
      <w:r>
        <w:rPr>
          <w:lang w:val="id_ID" w:bidi="id_ID"/>
        </w:rPr>
        <w:t xml:space="preserve"> mereka yang percaya kepada Yesus. Gunakan kata yang sama untuk mengadopsi seperti yang telah Anda gunakan pada terjemahan sebelumnya. Mengadopsi seseorang berarti membawa orang tersebut ke dalam keluarga dengan hak yang sama seperti anak kandung. Orang tua tersebut tidak melihat perbedaan antara anak adopsi dan anak kandung.</w:t>
      </w:r>
    </w:p>
    <w:p>
      <w:pPr/>
      <w:r>
        <w:rPr>
          <w:lang w:val="id_ID" w:bidi="id_ID"/>
        </w:rPr>
      </w:r>
      <w:r>
        <w:rPr>
          <w:lang w:val="id_ID" w:bidi="id_ID"/>
        </w:rPr>
        <w:t xml:space="preserve">Jika perlu, berhenti di sini dan diskusikan kata apa yang akan Anda gunakan untuk </w:t>
      </w:r>
      <w:r>
        <w:rPr>
          <w:b/>
          <w:lang w:val="id_ID" w:bidi="id_ID"/>
        </w:rPr>
        <w:t>adopsi</w:t>
      </w:r>
      <w:r>
        <w:rPr>
          <w:lang w:val="id_ID" w:bidi="id_ID"/>
        </w:rPr>
        <w:t xml:space="preserve">. Hentikan sebentar audio ini di sini. </w:t>
      </w:r>
    </w:p>
    <w:p>
      <w:pPr/>
      <w:r>
        <w:rPr>
          <w:lang w:val="id_ID" w:bidi="id_ID"/>
        </w:rPr>
      </w:r>
      <w:r>
        <w:rPr>
          <w:lang w:val="id_ID" w:bidi="id_ID"/>
        </w:rPr>
        <w:t>Allah memberikan anugerah yang mulia ini kepada kita, dan kita mensyukurinya! Kita melihat kemuliaan Allah, atau keagungan dan kuasa, ketika kita melihat anugerah-Nya.</w:t>
      </w:r>
    </w:p>
    <w:p>
      <w:pPr/>
      <w:r>
        <w:rPr>
          <w:lang w:val="id_ID" w:bidi="id_ID"/>
        </w:rPr>
      </w:r>
      <w:r>
        <w:rPr>
          <w:lang w:val="id_ID" w:bidi="id_ID"/>
        </w:rPr>
        <w:t xml:space="preserve">Berhenti di sini dan diskusikan bersama kelompok bagaimana kalian akan menerjemahkan “Kami memuji Allah untuk anugerah-Nya yang mulia, atau penuh kuasa!” </w:t>
      </w:r>
      <w:r>
        <w:rPr>
          <w:lang w:val="id_ID" w:bidi="id_ID"/>
        </w:rPr>
        <w:t>Kemuliaan</w:t>
      </w:r>
      <w:r>
        <w:rPr>
          <w:lang w:val="id_ID" w:bidi="id_ID"/>
        </w:rPr>
        <w:t xml:space="preserve"> terdapat di Daftar Kata Utama. Hentikan sebentar audio ini di sini. </w:t>
      </w:r>
      <w:r>
        <w:rPr>
          <w:lang w:val="id_ID" w:bidi="id_ID"/>
        </w:rPr>
      </w:r>
    </w:p>
    <w:p>
      <w:pPr>
        <w:pStyle w:val="Heading3"/>
      </w:pPr>
      <w:r>
        <w:rPr>
          <w:lang w:val="id_ID" w:bidi="id_ID"/>
        </w:rPr>
        <w:t>Menyampaikan Firman Tuhan</w:t>
      </w:r>
    </w:p>
    <w:p>
      <w:pPr/>
      <w:r>
        <w:rPr>
          <w:lang w:val="id_ID" w:bidi="id_ID"/>
        </w:rPr>
      </w:r>
      <w:r>
        <w:rPr>
          <w:lang w:val="id_ID" w:bidi="id_ID"/>
        </w:rPr>
        <w:t>Dengarkan versi audio dari perikop ini dalam terjemahan yang paling mudah dimengerti.</w:t>
      </w:r>
    </w:p>
    <w:p>
      <w:pPr/>
      <w:r>
        <w:rPr>
          <w:lang w:val="id_ID" w:bidi="id_ID"/>
        </w:rPr>
      </w:r>
      <w:r>
        <w:rPr>
          <w:lang w:val="id_ID" w:bidi="id_ID"/>
        </w:rPr>
        <w:t>Dalam sesi ini, ceritakan kembali perikop ini, secara berkelompok, dalam bahasa Anda sendiri.</w:t>
      </w:r>
    </w:p>
    <w:p>
      <w:pPr/>
      <w:r>
        <w:rPr>
          <w:lang w:val="id_ID" w:bidi="id_ID"/>
        </w:rPr>
      </w:r>
      <w:r>
        <w:rPr>
          <w:lang w:val="id_ID" w:bidi="id_ID"/>
        </w:rPr>
        <w:t>Pertama, seluruh kelompok harus berlatih menceritakan perikop tersebut dalam bahasa Anda sendiri. Ingatlah untuk mengikutsertakan hal-hal yang Anda putuskan dalam langkah sebelumnya, seperti kronologi, kata, frasa, emosi, atau apa pun yang Anda diskusikan.</w:t>
      </w:r>
    </w:p>
    <w:p>
      <w:pPr/>
      <w:r>
        <w:rPr>
          <w:lang w:val="id_ID" w:bidi="id_ID"/>
        </w:rPr>
      </w:r>
      <w:r>
        <w:rPr>
          <w:lang w:val="id_ID" w:bidi="id_ID"/>
        </w:rPr>
        <w:t xml:space="preserve">Seorang anggota kelompok harus menyampaikan beberapa kalimat dari perikop tersebut lalu berhenti sebentar. Anggota kelompok lain harus menceritakan bagian selanjutnya dari perikop itu dan berhenti sebentar. Lakukan hal ini sampai kelompok tersebut telah menceritakan kembali seluruh perikop tersebut. Dalam tahap ini anggota kelompok dapat saling mengoreksi. Hentikan sebentar audio ini di sini. </w:t>
      </w:r>
    </w:p>
    <w:p>
      <w:pPr/>
      <w:r>
        <w:rPr>
          <w:lang w:val="id_ID" w:bidi="id_ID"/>
        </w:rPr>
      </w:r>
      <w:r>
        <w:rPr>
          <w:lang w:val="id_ID" w:bidi="id_ID"/>
        </w:rPr>
        <w:t xml:space="preserve">Selanjutnya, setiap anggota kelompok harus menceritakan seluruh perikop tersebut tanpa gangguan setidaknya satu kali. Seorang anggota kelompok dapat menggunakan benda acak, gerakan, atau papan cerita untuk membantu mereka mengingat perikop tersebut. Hentikan sebentar audio ini di sini. </w:t>
      </w:r>
    </w:p>
    <w:p>
      <w:pPr/>
      <w:r>
        <w:rPr>
          <w:lang w:val="id_ID" w:bidi="id_ID"/>
        </w:rPr>
      </w:r>
      <w:r>
        <w:rPr>
          <w:lang w:val="id_ID" w:bidi="id_ID"/>
        </w:rPr>
        <w:t xml:space="preserve">Selanjutnya, kelompok dapat memutuskan versi perikop milik siapa yang paling kalian sukai. Kalian mungkin memutuskan bahwa kalian menyukai cara salah satu anggota kelompok menceritakan suatu adegan, tetapi menyukai cara anggota kelompok lain menceritakan adegan lainnya. Hentikan sebentar audio ini di sini. </w:t>
      </w:r>
    </w:p>
    <w:p>
      <w:pPr/>
      <w:r>
        <w:rPr>
          <w:lang w:val="id_ID" w:bidi="id_ID"/>
        </w:rPr>
      </w:r>
      <w:r>
        <w:rPr>
          <w:lang w:val="id_ID" w:bidi="id_ID"/>
        </w:rPr>
        <w:t>Akhirnya, kelompok dapat menyusun versi akhir perikop tersebut yang disetujui oleh semua orang. Setiap anggota kelompok harus berlatih menceritakan versi akhir dari perikop tersebut.</w:t>
      </w:r>
      <w:r>
        <w:rPr>
          <w:lang w:val="id_ID" w:bidi="id_ID"/>
        </w:rPr>
      </w:r>
      <w:r>
        <w:rPr>
          <w:lang w:val="id_ID" w:bidi="id_ID"/>
        </w:rPr>
      </w:r>
    </w:p>
    <w:p>
      <w:pPr/>
      <w:r>
        <w:rPr>
          <w:lang w:val="id_ID" w:bidi="id_ID"/>
        </w:rPr>
      </w:r>
    </w:p>
    <w:p>
      <w:pPr>
        <w:pStyle w:val="Heading2"/>
      </w:pPr>
      <w:r>
        <w:rPr>
          <w:lang w:val="id_ID" w:bidi="id_ID"/>
        </w:rPr>
        <w:t>Efesus 1:7–10</w:t>
      </w:r>
      <w:r>
        <w:rPr>
          <w:lang w:val="id_ID" w:bidi="id_ID"/>
        </w:rPr>
      </w:r>
    </w:p>
    <w:p>
      <w:pPr>
        <w:pStyle w:val="Heading3"/>
      </w:pPr>
      <w:r>
        <w:rPr>
          <w:lang w:val="id_ID" w:bidi="id_ID"/>
        </w:rPr>
        <w:t>Dengar dan Renungkan</w:t>
      </w:r>
    </w:p>
    <w:p>
      <w:pPr/>
      <w:r>
        <w:rPr>
          <w:lang w:val="id_ID" w:bidi="id_ID"/>
        </w:rPr>
      </w:r>
      <w:r>
        <w:rPr>
          <w:lang w:val="id_ID" w:bidi="id_ID"/>
        </w:rPr>
        <w:t>Pada tahap ini, dengarkan Efesus 1:7–10 dan simpanlah dalam hatimu.</w:t>
      </w:r>
    </w:p>
    <w:p>
      <w:pPr/>
      <w:r>
        <w:rPr>
          <w:lang w:val="id_ID" w:bidi="id_ID"/>
        </w:rPr>
      </w:r>
      <w:r>
        <w:rPr>
          <w:lang w:val="id_ID" w:bidi="id_ID"/>
        </w:rPr>
        <w:t>Dengarkan versi audio dari Efesus 1:7–10 sebanyak tiga kali, dalam tiga terjemahan yang berbeda, jika memungkinkan.</w:t>
      </w:r>
    </w:p>
    <w:p>
      <w:pPr/>
      <w:r>
        <w:rPr>
          <w:lang w:val="id_ID" w:bidi="id_ID"/>
        </w:rPr>
      </w:r>
      <w:r>
        <w:rPr>
          <w:lang w:val="id_ID" w:bidi="id_ID"/>
        </w:rPr>
        <w:t>Hentikan sebentar audio ini di sini.</w:t>
      </w:r>
    </w:p>
    <w:p>
      <w:pPr/>
      <w:r>
        <w:rPr>
          <w:lang w:val="id_ID" w:bidi="id_ID"/>
        </w:rPr>
      </w:r>
      <w:r>
        <w:rPr>
          <w:lang w:val="id_ID" w:bidi="id_ID"/>
        </w:rPr>
        <w:t>Sekarang, sebagai kelompok, diskusikanlah pertanyaan-pertanyaan berikut:</w:t>
      </w:r>
    </w:p>
    <w:p>
      <w:pPr>
        <w:pStyle w:val="ListBullet"/>
        <w:spacing w:line="240" w:lineRule="auto"/>
        <w:ind w:left="720"/>
      </w:pPr>
      <w:r>
        <w:rPr>
          <w:lang w:val="id_ID" w:bidi="id_ID"/>
        </w:rPr>
      </w:r>
      <w:r>
        <w:rPr>
          <w:lang w:val="id_ID" w:bidi="id_ID"/>
        </w:rPr>
        <w:t>Apa yang Anda sukai dari perikop ini? Hentikan sebentar audio ini di sini.</w:t>
      </w:r>
    </w:p>
    <w:p>
      <w:pPr>
        <w:pStyle w:val="ListBullet"/>
        <w:spacing w:line="240" w:lineRule="auto"/>
        <w:ind w:left="720"/>
      </w:pPr>
      <w:r>
        <w:rPr>
          <w:lang w:val="id_ID" w:bidi="id_ID"/>
        </w:rPr>
      </w:r>
      <w:r>
        <w:rPr>
          <w:lang w:val="id_ID" w:bidi="id_ID"/>
        </w:rPr>
        <w:t>Apa yang tidak Anda sukai atau tidak Anda mengerti dari perikop ini? Hentikan sebentar audio ini di sini.</w:t>
      </w:r>
    </w:p>
    <w:p>
      <w:pPr>
        <w:pStyle w:val="ListBullet"/>
        <w:spacing w:line="240" w:lineRule="auto"/>
        <w:ind w:left="720"/>
      </w:pPr>
      <w:r>
        <w:rPr>
          <w:lang w:val="id_ID" w:bidi="id_ID"/>
        </w:rPr>
      </w:r>
      <w:r>
        <w:rPr>
          <w:lang w:val="id_ID" w:bidi="id_ID"/>
        </w:rPr>
        <w:t>Apa yang dikatakan perikop ini kepada kita tentang Allah atau Yesus? Hentikan sebentar audio ini di sini.</w:t>
      </w:r>
    </w:p>
    <w:p>
      <w:pPr>
        <w:pStyle w:val="ListBullet"/>
        <w:spacing w:line="240" w:lineRule="auto"/>
        <w:ind w:left="720"/>
      </w:pPr>
      <w:r>
        <w:rPr>
          <w:lang w:val="id_ID" w:bidi="id_ID"/>
        </w:rPr>
      </w:r>
      <w:r>
        <w:rPr>
          <w:lang w:val="id_ID" w:bidi="id_ID"/>
        </w:rPr>
        <w:t>Apa yang perikop ini ceritakan kepada kita tentang manusia? Hentikan sebentar audio ini di sini.</w:t>
      </w:r>
    </w:p>
    <w:p>
      <w:pPr>
        <w:pStyle w:val="ListBullet"/>
        <w:spacing w:line="240" w:lineRule="auto"/>
        <w:ind w:left="720"/>
      </w:pPr>
      <w:r>
        <w:rPr>
          <w:lang w:val="id_ID" w:bidi="id_ID"/>
        </w:rPr>
      </w:r>
      <w:r>
        <w:rPr>
          <w:lang w:val="id_ID" w:bidi="id_ID"/>
        </w:rPr>
        <w:t>Bagaimana perikop ini memengaruhi kehidupan kita sehari-hari? Hentikan sebentar audio ini di sini.</w:t>
      </w:r>
    </w:p>
    <w:p>
      <w:pPr>
        <w:pStyle w:val="ListBullet"/>
        <w:spacing w:line="240" w:lineRule="auto"/>
        <w:ind w:left="720"/>
      </w:pPr>
      <w:r>
        <w:rPr>
          <w:lang w:val="id_ID" w:bidi="id_ID"/>
        </w:rPr>
      </w:r>
      <w:r>
        <w:rPr>
          <w:lang w:val="id_ID" w:bidi="id_ID"/>
        </w:rPr>
        <w:t>Siapakah kenalan Anda yang perlu mendengar perikop ini?</w:t>
      </w:r>
      <w:r>
        <w:rPr>
          <w:lang w:val="id_ID" w:bidi="id_ID"/>
        </w:rPr>
      </w:r>
    </w:p>
    <w:p>
      <w:pPr>
        <w:pStyle w:val="Heading3"/>
      </w:pPr>
      <w:r>
        <w:rPr>
          <w:lang w:val="id_ID" w:bidi="id_ID"/>
        </w:rPr>
        <w:t>Menyiapkan Panggung</w:t>
      </w:r>
    </w:p>
    <w:p>
      <w:pPr/>
      <w:r>
        <w:rPr>
          <w:lang w:val="id_ID" w:bidi="id_ID"/>
        </w:rPr>
      </w:r>
      <w:r>
        <w:rPr>
          <w:lang w:val="id_ID" w:bidi="id_ID"/>
        </w:rPr>
        <w:t>Dengarkan versi audio dari Efesus 1:7–10 dalam terjemahan yang paling mudah dimengerti.</w:t>
      </w:r>
    </w:p>
    <w:p>
      <w:pPr/>
      <w:r>
        <w:rPr>
          <w:lang w:val="id_ID" w:bidi="id_ID"/>
        </w:rPr>
      </w:r>
      <w:r>
        <w:rPr>
          <w:lang w:val="id_ID" w:bidi="id_ID"/>
        </w:rPr>
        <w:t>Paulus memulai bagian dari surat ini dengan memuji Allah atas semua berkat rohani yang telah diberikan Allah kepada mereka yang percaya. Dalam perikop ini Paulus berbicara tentang lebih banyak hal untuk mengucap syukur kepada Allah.</w:t>
      </w:r>
    </w:p>
    <w:p>
      <w:pPr/>
      <w:r>
        <w:rPr>
          <w:lang w:val="id_ID" w:bidi="id_ID"/>
        </w:rPr>
      </w:r>
      <w:r>
        <w:rPr>
          <w:lang w:val="id_ID" w:bidi="id_ID"/>
        </w:rPr>
        <w:t>Paulus ingin orang-orang percaya mengetahui semua yang telah Allah lakukan untuk mereka. Paulus baru saja berbicara tentang Yesus Sang Juruselamat atau Kristus, Satu-satunya yang dikasihi Allah. Paulus telah mengatakan bahwa Yesus memungkinkan orang-orang percaya untuk menjadi anak-anak Allah juga. Paulus kemudian mengatakan bagaimana Allah telah menebus orang-orang percaya, atau membebaskan mereka dengan darah Yesus. Ketika Paulus mengatakan bahwa Allah menebus orang-orang percaya, Paulus sedang mengingatkan orang-orang percaya Yahudi tentang Paskah di Mesir. Ketika bangsa Israel menjadi budak, Allah membebaskan mereka. Allah menyuruh bangsa Israel untuk mengoleskan darah domba yang mereka bunuh di atas pintu-pintu rumah mereka. Darah ini melindungi mereka dari malaikat kematian Allah yang membunuh anak laki-laki sulung orang Mesir. Kemudian raja Mesir mengizinkan bangsa Israel untuk pergi. Allah menyuruh bangsa Israel untuk menjadikan hari ini sebagai hari raya istimewa yang disebut Paskah. Kemudian mereka akan selalu mengingat bagaimana darah seekor domba di pintu-pintu rumah mereka membebaskan mereka dari perbudakan di Mesir. Paulus membandingkan Yesus dengan korban-korban ini, yang biasa dipersembahkan bangsa Israel untuk memulihkan hubungan mereka dengan Allah. Yesus, seperti korban-korban itu, membebaskan kita, atau menebus kita, dengan darah Yesus ketika Ia mencurahkan darah dan mati di atas salib. Yesus benar-benar adalah Kristus, Sang Juruselamat!</w:t>
      </w:r>
    </w:p>
    <w:p>
      <w:pPr/>
      <w:r>
        <w:rPr>
          <w:lang w:val="id_ID" w:bidi="id_ID"/>
        </w:rPr>
      </w:r>
      <w:r>
        <w:rPr>
          <w:lang w:val="id_ID" w:bidi="id_ID"/>
        </w:rPr>
        <w:t>Berhenti di sini dan bicarakan tentang saat di mana seseorang membebaskan orang lain dari perbudakan atau dari penindasan. Apa yang dilakukan orang yang menyelamatkan orang lain itu? Bagaimana perasaan Anda ketika mendengar kisah kebebasan ini? Hentikan sebentar audio ini di sini.</w:t>
      </w:r>
    </w:p>
    <w:p>
      <w:pPr/>
      <w:r>
        <w:rPr>
          <w:lang w:val="id_ID" w:bidi="id_ID"/>
        </w:rPr>
      </w:r>
      <w:r>
        <w:rPr>
          <w:lang w:val="id_ID" w:bidi="id_ID"/>
        </w:rPr>
        <w:t>Kita tidak layak jika Allah mengutus Yesus untuk membebaskan kita. Namun, Allah sangat mengasihi kita sehingga Ia tetap menyelamatkan kita. Paulus suka berbicara banyak tentang kekayaan Allah dan tentang betapa Allah suka memberikan banyak karunia kepada orang-orang. Paulus berbicara tentang kekayaan atau anugerah Allah yang berlimpah. Gambaran dari anugerah yang berlimpah ini adalah seperti air mancur yang meluap. Begitu banyak yang berasal dari air mancur sehingga kolam penampung tidak dapat menampungnya. Begitu banyak anugerah mengalir dari Allah sehingga kita bahkan tidak dapat mengambil semuanya atau memahaminya. Paulus mengatakan bahwa Allah telah mencurahkan kebaikan-Nya atas kita dengan hikmat dan pengertian. Paulus menggunakan gambar hujan yang turun dengan sangat lebat ke atas orang percaya untuk menunjukkan bagaimana hikmat dan pengertian turun atas kita.</w:t>
      </w:r>
    </w:p>
    <w:p>
      <w:pPr/>
      <w:r>
        <w:rPr>
          <w:lang w:val="id_ID" w:bidi="id_ID"/>
        </w:rPr>
      </w:r>
      <w:r>
        <w:rPr>
          <w:lang w:val="id_ID" w:bidi="id_ID"/>
        </w:rPr>
        <w:t>Berhenti di sini dan ceritakan pengalaman saat seseorang memberi Anda begitu banyak hadiah sehingga Anda tidak bisa membawa atau memegang semuanya. Bagaimana perasaan Anda? Mengapa orang itu memberikan begitu banyak hadiah kepada Anda? Hentikan sebentar audio di sini.</w:t>
      </w:r>
    </w:p>
    <w:p>
      <w:pPr/>
      <w:r>
        <w:rPr>
          <w:lang w:val="id_ID" w:bidi="id_ID"/>
        </w:rPr>
      </w:r>
      <w:r>
        <w:rPr>
          <w:lang w:val="id_ID" w:bidi="id_ID"/>
        </w:rPr>
        <w:t>Paulus juga mengingatkan orang-orang percaya bahwa Allah memiliki rencana. Rencana ini sudah ada sejak lama. Tetapi itu adalah sebuah misteri, yang berarti bahwa hanya Allah yang dapat mengungkapkannya. Sekarang Allah memberikan hikmat dan pengertian-Nya kepada kita tentang rencana-Nya. Allah telah mengungkapkan rencana ini kepada mereka yang percaya kepada Yesus. Kemudian Paulus memberi tahu orang-orang percaya apa rencana itu. Paulus mengatakan bahwa segala sesuatu di surga dan di bumi akan dipersatukan di bawah otoritas Kristus. Paulus akan menjelaskan hal ini kemudian dalam surat, saat Paulus menjelaskan bagaimana Yesus sebagai kepala mengendalikan orang-orang percaya, atau gereja. Paulus tidak menjelaskan hal-hal ini di sini. Paulus telah mengajar orang-orang dan ini hanyalah pengingat tentang ajaran yang sangat penting ini.</w:t>
      </w:r>
      <w:r>
        <w:rPr>
          <w:lang w:val="id_ID" w:bidi="id_ID"/>
        </w:rPr>
      </w:r>
    </w:p>
    <w:p>
      <w:pPr>
        <w:pStyle w:val="Heading3"/>
      </w:pPr>
      <w:r>
        <w:rPr>
          <w:lang w:val="id_ID" w:bidi="id_ID"/>
        </w:rPr>
        <w:t>Menjelaskan Adegan</w:t>
      </w:r>
    </w:p>
    <w:p>
      <w:pPr/>
      <w:r>
        <w:rPr>
          <w:lang w:val="id_ID" w:bidi="id_ID"/>
        </w:rPr>
      </w:r>
      <w:r>
        <w:rPr>
          <w:lang w:val="id_ID" w:bidi="id_ID"/>
        </w:rPr>
        <w:t>Dengarkan versi audio dari Efesus 1:7–10 dalam terjemahan yang paling mudah dimengerti.</w:t>
      </w:r>
    </w:p>
    <w:p>
      <w:pPr/>
      <w:r>
        <w:rPr>
          <w:lang w:val="id_ID" w:bidi="id_ID"/>
        </w:rPr>
      </w:r>
      <w:r>
        <w:rPr>
          <w:lang w:val="id_ID" w:bidi="id_ID"/>
        </w:rPr>
        <w:t>Dalam tahap ini, kelompok akan menentukan bagian, tokoh, dan latar dari perikop ini. Selanjutnya, kelompok akan memvisualisasikan perikop ini.</w:t>
      </w:r>
    </w:p>
    <w:p>
      <w:pPr/>
      <w:r>
        <w:rPr>
          <w:lang w:val="id_ID" w:bidi="id_ID"/>
        </w:rPr>
      </w:r>
      <w:r>
        <w:rPr>
          <w:lang w:val="id_ID" w:bidi="id_ID"/>
        </w:rPr>
        <w:t>Perikop ini memiliki 2 bagian.</w:t>
      </w:r>
    </w:p>
    <w:p>
      <w:pPr/>
      <w:r>
        <w:rPr>
          <w:lang w:val="id_ID" w:bidi="id_ID"/>
        </w:rPr>
      </w:r>
      <w:r>
        <w:rPr>
          <w:b/>
          <w:lang w:val="id_ID" w:bidi="id_ID"/>
        </w:rPr>
        <w:t>Pada bagian pertama:</w:t>
      </w:r>
      <w:r>
        <w:rPr>
          <w:lang w:val="id_ID" w:bidi="id_ID"/>
        </w:rPr>
        <w:t xml:space="preserve"> Paulus terus menjelaskan apa yang telah Allah lakukan untuk mereka yang percaya kepada Yesus.</w:t>
      </w:r>
    </w:p>
    <w:p>
      <w:pPr/>
      <w:r>
        <w:rPr>
          <w:lang w:val="id_ID" w:bidi="id_ID"/>
        </w:rPr>
      </w:r>
      <w:r>
        <w:rPr>
          <w:b/>
          <w:lang w:val="id_ID" w:bidi="id_ID"/>
        </w:rPr>
        <w:t>Pada bagian kedua:</w:t>
      </w:r>
      <w:r>
        <w:rPr>
          <w:lang w:val="id_ID" w:bidi="id_ID"/>
        </w:rPr>
        <w:t xml:space="preserve"> Paulus juga menjelaskan rencana yang telah Allah miliki sejak awal dan sekarang telah mengungkapkannya kepada mereka yang percaya.</w:t>
      </w:r>
    </w:p>
    <w:p>
      <w:pPr/>
      <w:r>
        <w:rPr>
          <w:lang w:val="id_ID" w:bidi="id_ID"/>
        </w:rPr>
      </w:r>
      <w:r>
        <w:rPr>
          <w:lang w:val="id_ID" w:bidi="id_ID"/>
        </w:rPr>
        <w:t>Tokoh-tokoh dalam perikop ini adalah:</w:t>
      </w:r>
    </w:p>
    <w:p>
      <w:pPr>
        <w:pStyle w:val="ListBullet"/>
        <w:spacing w:line="240" w:lineRule="auto"/>
        <w:ind w:left="720"/>
      </w:pPr>
      <w:r>
        <w:rPr>
          <w:lang w:val="id_ID" w:bidi="id_ID"/>
        </w:rPr>
      </w:r>
      <w:r>
        <w:rPr>
          <w:lang w:val="id_ID" w:bidi="id_ID"/>
        </w:rPr>
        <w:t>Paulus</w:t>
      </w:r>
    </w:p>
    <w:p>
      <w:pPr>
        <w:pStyle w:val="ListBullet"/>
        <w:spacing w:line="240" w:lineRule="auto"/>
        <w:ind w:left="720"/>
      </w:pPr>
      <w:r>
        <w:rPr>
          <w:lang w:val="id_ID" w:bidi="id_ID"/>
        </w:rPr>
      </w:r>
      <w:r>
        <w:rPr>
          <w:lang w:val="id_ID" w:bidi="id_ID"/>
        </w:rPr>
        <w:t>Para pengikut Yesus di Efesus</w:t>
      </w:r>
    </w:p>
    <w:p>
      <w:pPr>
        <w:pStyle w:val="ListBullet"/>
        <w:spacing w:line="240" w:lineRule="auto"/>
        <w:ind w:left="720"/>
      </w:pPr>
      <w:r>
        <w:rPr>
          <w:lang w:val="id_ID" w:bidi="id_ID"/>
        </w:rPr>
      </w:r>
      <w:r>
        <w:rPr>
          <w:lang w:val="id_ID" w:bidi="id_ID"/>
        </w:rPr>
        <w:t>Allah yang mengilhami Paulus untuk menulis hal-hal ini.</w:t>
      </w:r>
    </w:p>
    <w:p>
      <w:pPr>
        <w:pStyle w:val="ListBullet"/>
        <w:spacing w:line="240" w:lineRule="auto"/>
        <w:ind w:left="720"/>
      </w:pPr>
      <w:r>
        <w:rPr>
          <w:lang w:val="id_ID" w:bidi="id_ID"/>
        </w:rPr>
      </w:r>
      <w:r>
        <w:rPr>
          <w:lang w:val="id_ID" w:bidi="id_ID"/>
        </w:rPr>
        <w:t>Yesus Kristus</w:t>
      </w:r>
    </w:p>
    <w:p>
      <w:pPr/>
      <w:r>
        <w:rPr>
          <w:lang w:val="id_ID" w:bidi="id_ID"/>
        </w:rPr>
      </w:r>
      <w:r>
        <w:rPr>
          <w:lang w:val="id_ID" w:bidi="id_ID"/>
        </w:rPr>
        <w:t>Sebagai kelompok, perhatikan bagian-bagian dari latar perikop ini:</w:t>
      </w:r>
    </w:p>
    <w:p>
      <w:pPr/>
      <w:r>
        <w:rPr>
          <w:lang w:val="id_ID" w:bidi="id_ID"/>
        </w:rPr>
      </w:r>
      <w:r>
        <w:rPr>
          <w:lang w:val="id_ID" w:bidi="id_ID"/>
        </w:rPr>
        <w:t xml:space="preserve">Bagian pertama dari perikop ini dimulai dengan merujuk kepada Dia yang dikasihi Allah, yaitu Yesus Juruselamat kita, atau Kristus. </w:t>
      </w:r>
      <w:r>
        <w:rPr>
          <w:b/>
          <w:lang w:val="id_ID" w:bidi="id_ID"/>
        </w:rPr>
        <w:t>Dialah</w:t>
      </w:r>
      <w:r>
        <w:rPr>
          <w:lang w:val="id_ID" w:bidi="id_ID"/>
        </w:rPr>
        <w:t>, atau Yesus, yang menebus kita atau membebaskan kita. Sekarang Paulus memberi tahu kita bagaimana Yesus membebaskan kita. Paulus mengatakan bahwa darah Yesus membebaskan kita. Ingatlah bahwa darah Yesus merujuk pada kematian Yesus di atas salib. Darah sangat penting dalam sistem pengorbanan Yahudi, dan itu penting bahwa Yesus mencucurkan darah dan mati. Allah membebaskan kita melalui kematian Yesus karena Ia ingin memberikan banyak karunia kepada kita meskipun kita tidak layak mendapatkannya. Ketika Allah membebaskan kita, Ia mengampuni kita dari semua dosa kita, atau ketidaktaatan kita. Kita tidak layak mendapatkan karunia ini dari Allah. Paulus mengatakan bahwa Allah memberikan anugerah ini, atau karunia yang tidak pantas kita terima, karena Ia kaya, atau memiliki begitu banyak hal untuk diberikan kepada kita. Paulus sedang menunjukkan kepada kita bahwa Allah memberikan lebih banyak daripada yang kita harapkan, dan kita menikmatinya lebih daripada yang dapat kita bayangkan.</w:t>
      </w:r>
    </w:p>
    <w:p>
      <w:pPr/>
      <w:r>
        <w:rPr>
          <w:lang w:val="id_ID" w:bidi="id_ID"/>
        </w:rPr>
      </w:r>
      <w:r>
        <w:rPr>
          <w:lang w:val="id_ID" w:bidi="id_ID"/>
        </w:rPr>
        <w:t>Berhenti di sini dan diskusikan dalam kelompok: Ceritakan kembali pengalaman saat seseorang memberi Anda lebih banyak hadiah yang indah daripada yang Anda bayangkan. Bagaimana Anda berbicara tentang hal itu? Perhatikan kata-kata yang Anda gunakan untuk membicarakan bagaimana orang itu memberikan hadiah karena mereka memiliki begitu banyak hal untuk diberikan. Hentikan sebentar audio ini di sini.</w:t>
      </w:r>
    </w:p>
    <w:p>
      <w:pPr/>
      <w:r>
        <w:rPr>
          <w:lang w:val="id_ID" w:bidi="id_ID"/>
        </w:rPr>
      </w:r>
      <w:r>
        <w:rPr>
          <w:lang w:val="id_ID" w:bidi="id_ID"/>
        </w:rPr>
        <w:t>Dalam bagian kedua dari perikop ini, Paulus berbicara tentang rencana yang Allah tunjukkan kepada umat-Nya. Allah memberikan hikmat kepada kita, dan membantu kita memahami rencana-Nya. Itu membuat Allah senang untuk menunjukkan rencana-Nya kepada kita. Rencana Allah melibatkan Yesus Kristus, Juruselamat yang dijanjikan. Rencana ini akan terjadi saat waktu Allah yang tepat tiba.</w:t>
      </w:r>
    </w:p>
    <w:p>
      <w:pPr/>
      <w:r>
        <w:rPr>
          <w:lang w:val="id_ID" w:bidi="id_ID"/>
        </w:rPr>
      </w:r>
      <w:r>
        <w:rPr>
          <w:lang w:val="id_ID" w:bidi="id_ID"/>
        </w:rPr>
        <w:t>Pada akhir perikop ini, Paulus mengungkapkan rencana Allah. Allah akan memberikan otoritas kepada Yesus Kristus atas segala sesuatu di surga, tempat Allah tinggal, dan atas segala sesuatu di bumi.</w:t>
      </w:r>
    </w:p>
    <w:p>
      <w:pPr/>
      <w:r>
        <w:rPr>
          <w:lang w:val="id_ID" w:bidi="id_ID"/>
        </w:rPr>
      </w:r>
      <w:r>
        <w:rPr>
          <w:lang w:val="id_ID" w:bidi="id_ID"/>
        </w:rPr>
        <w:t xml:space="preserve">Pilihlah orang, gambar, atau benda untuk menjadi masing-masing karakter. Anda mungkin ingin memiliki sekelompok benda atau orang-orang yang mewakili orang-orang percaya sebelum mereka menerima kebebasan. Ketika Anda mulai menceritakan kembali kisah ayat-ayat ini, Paulus menunjuk Yesus ketika ia mengatakan bahwa karena </w:t>
      </w:r>
      <w:r>
        <w:rPr>
          <w:b/>
          <w:lang w:val="id_ID" w:bidi="id_ID"/>
        </w:rPr>
        <w:t>darah Yesus</w:t>
      </w:r>
      <w:r>
        <w:rPr>
          <w:lang w:val="id_ID" w:bidi="id_ID"/>
        </w:rPr>
        <w:t xml:space="preserve"> saat Ia mati bagi kitalah, Allah telah menebus kita, atau membebaskan kita. Sebagaimana Allah mengutus Yesus, dan Yesus mati, tunjukkan bahwa orang-orang percaya sekarang bebas. Allah menunjukkan bahwa Ia memiliki lebih banyak anugerah, seperti harta berharga, daripada yang dapat kita bayangkan. Allah mengambil anugerah ini dan memberikannya kepada kita. Itu lebih dari yang dapat kita harapkan. Sekarang Paulus menunjuk kepada Allah dan kemudian kepada orang-orang percaya ketika ia mengatakan bahwa Allah dengan sukacita memberikan hikmat dan pengertian kepada orang-orang percaya tentang rencana-Nya. Tunjukkan bagaimana orang-orang percaya tidak tahu rencana itu pada awalnya, tetapi Allah menunjukkan kepada kita rencana-Nya—Allah menggunakan Yesus untuk mewujudkan rencana-Nya. Pada waktu yang tepat, Allah menempatkan Yesus sebagai penguasa atas segala sesuatu di surga dan bumi. Pada akhir perikop ini, segala sesuatu di surga dan bumi mengikuti kepemimpinan Yesus dengan damai. Bagaimana Anda akan menunjukkan bahwa Yesus memiliki otoritas atas segalanya?</w:t>
      </w:r>
      <w:r>
        <w:rPr>
          <w:lang w:val="id_ID" w:bidi="id_ID"/>
        </w:rPr>
      </w:r>
    </w:p>
    <w:p>
      <w:pPr>
        <w:pStyle w:val="Heading3"/>
      </w:pPr>
      <w:r>
        <w:rPr>
          <w:lang w:val="id_ID" w:bidi="id_ID"/>
        </w:rPr>
        <w:t>Memperagakan Bacaan</w:t>
      </w:r>
    </w:p>
    <w:p>
      <w:pPr/>
      <w:r>
        <w:rPr>
          <w:lang w:val="id_ID" w:bidi="id_ID"/>
        </w:rPr>
      </w:r>
      <w:r>
        <w:rPr>
          <w:lang w:val="id_ID" w:bidi="id_ID"/>
        </w:rPr>
        <w:t>Dengarkan versi audio dari Efesus 1:7–10 dalam terjemahan yang paling mudah dimengerti.</w:t>
      </w:r>
    </w:p>
    <w:p>
      <w:pPr/>
      <w:r>
        <w:rPr>
          <w:lang w:val="id_ID" w:bidi="id_ID"/>
        </w:rPr>
      </w:r>
      <w:r>
        <w:rPr>
          <w:lang w:val="id_ID" w:bidi="id_ID"/>
        </w:rPr>
        <w:t>Dalam tahap ini, kelompok akan memeragakan perikop tersebut.</w:t>
      </w:r>
    </w:p>
    <w:p>
      <w:pPr/>
      <w:r>
        <w:rPr>
          <w:lang w:val="id_ID" w:bidi="id_ID"/>
        </w:rPr>
      </w:r>
      <w:r>
        <w:rPr>
          <w:lang w:val="id_ID" w:bidi="id_ID"/>
        </w:rPr>
        <w:t>Perikop ini memiliki dua bagian.</w:t>
      </w:r>
    </w:p>
    <w:p>
      <w:pPr/>
      <w:r>
        <w:rPr>
          <w:lang w:val="id_ID" w:bidi="id_ID"/>
        </w:rPr>
      </w:r>
      <w:r>
        <w:rPr>
          <w:lang w:val="id_ID" w:bidi="id_ID"/>
        </w:rPr>
        <w:t xml:space="preserve">Tokoh-tokoh dalam kisah ini adalah: </w:t>
      </w:r>
    </w:p>
    <w:p>
      <w:pPr>
        <w:pStyle w:val="ListBullet"/>
        <w:spacing w:line="240" w:lineRule="auto"/>
        <w:ind w:left="720"/>
      </w:pPr>
      <w:r>
        <w:rPr>
          <w:lang w:val="id_ID" w:bidi="id_ID"/>
        </w:rPr>
      </w:r>
      <w:r>
        <w:rPr>
          <w:lang w:val="id_ID" w:bidi="id_ID"/>
        </w:rPr>
        <w:t>Paulus</w:t>
      </w:r>
    </w:p>
    <w:p>
      <w:pPr>
        <w:pStyle w:val="ListBullet"/>
        <w:spacing w:line="240" w:lineRule="auto"/>
        <w:ind w:left="720"/>
      </w:pPr>
      <w:r>
        <w:rPr>
          <w:lang w:val="id_ID" w:bidi="id_ID"/>
        </w:rPr>
      </w:r>
      <w:r>
        <w:rPr>
          <w:lang w:val="id_ID" w:bidi="id_ID"/>
        </w:rPr>
        <w:t>Para pengikut Yesus di Efesus</w:t>
      </w:r>
    </w:p>
    <w:p>
      <w:pPr>
        <w:pStyle w:val="ListBullet"/>
        <w:spacing w:line="240" w:lineRule="auto"/>
        <w:ind w:left="720"/>
      </w:pPr>
      <w:r>
        <w:rPr>
          <w:lang w:val="id_ID" w:bidi="id_ID"/>
        </w:rPr>
      </w:r>
      <w:r>
        <w:rPr>
          <w:lang w:val="id_ID" w:bidi="id_ID"/>
        </w:rPr>
        <w:t>Allah yang mengilhami Paulus untuk menulis hal-hal ini.</w:t>
      </w:r>
    </w:p>
    <w:p>
      <w:pPr>
        <w:pStyle w:val="ListBullet"/>
        <w:spacing w:line="240" w:lineRule="auto"/>
        <w:ind w:left="720"/>
      </w:pPr>
      <w:r>
        <w:rPr>
          <w:lang w:val="id_ID" w:bidi="id_ID"/>
        </w:rPr>
      </w:r>
      <w:r>
        <w:rPr>
          <w:lang w:val="id_ID" w:bidi="id_ID"/>
        </w:rPr>
        <w:t>Yesus Kristus</w:t>
      </w:r>
    </w:p>
    <w:p>
      <w:pPr/>
      <w:r>
        <w:rPr>
          <w:lang w:val="id_ID" w:bidi="id_ID"/>
        </w:rPr>
      </w:r>
      <w:r>
        <w:rPr>
          <w:lang w:val="id_ID" w:bidi="id_ID"/>
        </w:rPr>
        <w:t>Peragakan perikop ini dua kali secara berkelompok. Anda harus memeragakan perikop ini dalam bahasa Anda sendiri.</w:t>
      </w:r>
    </w:p>
    <w:p>
      <w:pPr/>
      <w:r>
        <w:rPr>
          <w:lang w:val="id_ID" w:bidi="id_ID"/>
        </w:rPr>
      </w:r>
      <w:r>
        <w:rPr>
          <w:lang w:val="id_ID" w:bidi="id_ID"/>
        </w:rPr>
        <w:t>Pertama, peragakan perikop ini tanpa berhenti. Perhatikan percakapan, alur, jalan cerita, dan urutan waktu dari perikop ini. Pastikan Anda tidak melewatkan untuk memeragakan bagian-bagian yang sulit atau penting dari perikop tersebut. Bantulah satu sama lain untuk mengingat setiap bagian dari perikop tersebut.</w:t>
      </w:r>
    </w:p>
    <w:p>
      <w:pPr/>
      <w:r>
        <w:rPr>
          <w:lang w:val="id_ID" w:bidi="id_ID"/>
        </w:rPr>
      </w:r>
      <w:r>
        <w:rPr>
          <w:lang w:val="id_ID" w:bidi="id_ID"/>
        </w:rPr>
        <w:t>Hentikan sebentar audio ini di sini dan peragakan bagian tersebut.</w:t>
      </w:r>
    </w:p>
    <w:p>
      <w:pPr/>
      <w:r>
        <w:rPr>
          <w:lang w:val="id_ID" w:bidi="id_ID"/>
        </w:rPr>
      </w:r>
      <w:r>
        <w:rPr>
          <w:lang w:val="id_ID" w:bidi="id_ID"/>
        </w:rPr>
        <w:t>Kelompok tersebut harus memeragakan perikop ini untuk kedua kalinya. Pada bagian-bagian tertentu dalam drama, hentikan sebentar dramanya dan tanyakan pada orang yang sedang memerankan tokoh itu, "Apa yang Anda rasakan atau pikirkan?" Orang yang sedang memerankan karakter itu harus menjawab apa yang akan mereka rasakan atau pikirkan jika mereka menjadi karakter tersebut. Lalu lanjutkan dramanya.</w:t>
      </w:r>
    </w:p>
    <w:p>
      <w:pPr/>
      <w:r>
        <w:rPr>
          <w:lang w:val="id_ID" w:bidi="id_ID"/>
        </w:rPr>
      </w:r>
      <w:r>
        <w:rPr>
          <w:lang w:val="id_ID" w:bidi="id_ID"/>
        </w:rPr>
        <w:t>Hentikan sebentar audio di sini dan peragakan perikop ini untuk kedua kalinya.</w:t>
      </w:r>
    </w:p>
    <w:p>
      <w:pPr/>
      <w:r>
        <w:rPr>
          <w:lang w:val="id_ID" w:bidi="id_ID"/>
        </w:rPr>
      </w:r>
      <w:r>
        <w:rPr>
          <w:lang w:val="id_ID" w:bidi="id_ID"/>
        </w:rPr>
        <w:t>Berikut ini adalah contoh drama dan kemungkinan respon-responnya.</w:t>
      </w:r>
    </w:p>
    <w:p>
      <w:pPr/>
      <w:r>
        <w:rPr>
          <w:lang w:val="id_ID" w:bidi="id_ID"/>
        </w:rPr>
      </w:r>
      <w:r>
        <w:rPr>
          <w:lang w:val="id_ID" w:bidi="id_ID"/>
        </w:rPr>
        <w:t>Dalam adegan pertama, Allah dengan pertolongan Roh Kudus mengilhami Paulus untuk menulis surat itu. Paulus menjelaskan bahwa Allah menggunakan darah Yesus untuk membebaskan semua orang yang percaya kepada Yesus. Selain memberikan kebebasan kepada kita, Allah mengampuni semua dosa kita.</w:t>
      </w:r>
    </w:p>
    <w:p>
      <w:pPr>
        <w:pStyle w:val="ListBullet"/>
        <w:spacing w:line="240" w:lineRule="auto"/>
        <w:ind w:left="720"/>
      </w:pPr>
      <w:r>
        <w:rPr>
          <w:lang w:val="id_ID" w:bidi="id_ID"/>
        </w:rPr>
      </w:r>
      <w:r>
        <w:rPr>
          <w:lang w:val="id_ID" w:bidi="id_ID"/>
        </w:rPr>
        <w:t>Hentikan sebentar dramanya.</w:t>
      </w:r>
    </w:p>
    <w:p>
      <w:pPr>
        <w:pStyle w:val="ListBullet"/>
        <w:spacing w:line="240" w:lineRule="auto"/>
        <w:ind w:left="720"/>
      </w:pPr>
      <w:r>
        <w:rPr>
          <w:lang w:val="id_ID" w:bidi="id_ID"/>
        </w:rPr>
      </w:r>
      <w:r>
        <w:rPr>
          <w:lang w:val="id_ID" w:bidi="id_ID"/>
        </w:rPr>
        <w:t>Tanyakan kepada Allah, "Mengapa Engkau ingin mengingatkan orang-orang tentang darah Domba Paskah dan sistem korban darah dari Perjanjian Lama?" Anda mungkin mendengar, "Sejak awal, Aku telah menggunakan darah untuk memulihkan manusia dengan diri-Ku dan menjalin hubungan yang baik dengan mereka." Sekarang darah Yesus yang menyelamatkan mereka. Mereka perlu melihat bahwa ini semua adalah satu rencana yang berkesinambungan."</w:t>
      </w:r>
    </w:p>
    <w:p>
      <w:pPr>
        <w:pStyle w:val="ListBullet"/>
        <w:spacing w:line="240" w:lineRule="auto"/>
        <w:ind w:left="720"/>
      </w:pPr>
      <w:r>
        <w:rPr>
          <w:lang w:val="id_ID" w:bidi="id_ID"/>
        </w:rPr>
      </w:r>
      <w:r>
        <w:rPr>
          <w:lang w:val="id_ID" w:bidi="id_ID"/>
        </w:rPr>
        <w:t>Tanyakan kepada Paulus, "Bagaimana perasaan Anda mengetahui bahwa Allah melalui Roh Kudus menyuruh Anda untuk menulis hal-hal ini dalam surat itu?" Anda mungkin mendengar, "Ini luar biasa. Aku dipenuhi dengan rasa takjub atau sukacita. Allah memberikan jauh lebih banyak daripada yang layak kita dapatkan. Saya selalu mencoba mendengarkan Allah dan mengajarkan apa yang Allah ingin orang-orang ketahui."</w:t>
      </w:r>
    </w:p>
    <w:p>
      <w:pPr>
        <w:pStyle w:val="ListBullet"/>
        <w:spacing w:line="240" w:lineRule="auto"/>
        <w:ind w:left="720"/>
      </w:pPr>
      <w:r>
        <w:rPr>
          <w:lang w:val="id_ID" w:bidi="id_ID"/>
        </w:rPr>
      </w:r>
      <w:r>
        <w:rPr>
          <w:lang w:val="id_ID" w:bidi="id_ID"/>
        </w:rPr>
        <w:t>Lanjutkan dramanya.</w:t>
      </w:r>
    </w:p>
    <w:p>
      <w:pPr/>
      <w:r>
        <w:rPr>
          <w:lang w:val="id_ID" w:bidi="id_ID"/>
        </w:rPr>
      </w:r>
      <w:r>
        <w:rPr>
          <w:lang w:val="id_ID" w:bidi="id_ID"/>
        </w:rPr>
        <w:t>Paulus juga menjelaskan rencana Allah yang penuh misteri kepada orang-orang Efesus. Rencananya adalah bahwa Allah, pada waktu yang tepat, akan membawa segala sesuatu baik di surga maupun di bumi di bawah otoritas Yesus. Rencana itu adalah sebuah misteri—orang-orang tidak memahami rencana itu sampai Allah mengungkapkan rencana itu.</w:t>
      </w:r>
    </w:p>
    <w:p>
      <w:pPr>
        <w:pStyle w:val="ListBullet"/>
        <w:spacing w:line="240" w:lineRule="auto"/>
        <w:ind w:left="720"/>
      </w:pPr>
      <w:r>
        <w:rPr>
          <w:lang w:val="id_ID" w:bidi="id_ID"/>
        </w:rPr>
      </w:r>
      <w:r>
        <w:rPr>
          <w:lang w:val="id_ID" w:bidi="id_ID"/>
        </w:rPr>
        <w:t>Hentikan sebentar dramanya.</w:t>
      </w:r>
    </w:p>
    <w:p>
      <w:pPr>
        <w:pStyle w:val="ListBullet"/>
        <w:spacing w:line="240" w:lineRule="auto"/>
        <w:ind w:left="720"/>
      </w:pPr>
      <w:r>
        <w:rPr>
          <w:lang w:val="id_ID" w:bidi="id_ID"/>
        </w:rPr>
      </w:r>
      <w:r>
        <w:rPr>
          <w:lang w:val="id_ID" w:bidi="id_ID"/>
        </w:rPr>
        <w:t>Tanyakan kepada orang-orang Efesus, "Bagaimana perasaan Anda sekarang setelah Anda mengetahui rencana Allah?" Anda mungkin mendengar, "Saya siap saat ini terjadi. Saya sangat senang diingatkan bahwa Allah memiliki rencana ini. Paulus telah menceritakan kepada kita tentang hal itu, tetapi saya sudah lupa. Saya siap saat rencana ini terlaksana. Saya ingin Yesus memegang kendali atas dunia ini! Saya berharap waktu yang tepat adalah sekarang!"</w:t>
      </w:r>
      <w:r>
        <w:rPr>
          <w:lang w:val="id_ID" w:bidi="id_ID"/>
        </w:rPr>
      </w:r>
    </w:p>
    <w:p>
      <w:pPr>
        <w:pStyle w:val="Heading3"/>
      </w:pPr>
      <w:r>
        <w:rPr>
          <w:lang w:val="id_ID" w:bidi="id_ID"/>
        </w:rPr>
        <w:t>Melengkapi yang Kurang</w:t>
      </w:r>
    </w:p>
    <w:p>
      <w:pPr/>
      <w:r>
        <w:rPr>
          <w:lang w:val="id_ID" w:bidi="id_ID"/>
        </w:rPr>
      </w:r>
      <w:r>
        <w:rPr>
          <w:lang w:val="id_ID" w:bidi="id_ID"/>
        </w:rPr>
        <w:t>Dengarkan versi audio dari Efesus 1:7–10 dalam terjemahan yang paling mudah dimengerti.</w:t>
      </w:r>
    </w:p>
    <w:p>
      <w:pPr/>
      <w:r>
        <w:rPr>
          <w:lang w:val="id_ID" w:bidi="id_ID"/>
        </w:rPr>
      </w:r>
      <w:r>
        <w:rPr>
          <w:lang w:val="id_ID" w:bidi="id_ID"/>
        </w:rPr>
        <w:t>Dalam tahap ini, kelompok akan membahas istilah-istilah dan kata-kata penting dalam perikop ini.</w:t>
      </w:r>
    </w:p>
    <w:p>
      <w:pPr/>
      <w:r>
        <w:rPr>
          <w:lang w:val="id_ID" w:bidi="id_ID"/>
        </w:rPr>
      </w:r>
      <w:r>
        <w:rPr>
          <w:lang w:val="id_ID" w:bidi="id_ID"/>
        </w:rPr>
        <w:t>Perikop ini menggunakan banyak kata yang telah Anda gunakan dalam kitab Kisah Para Rasul maupun perikop-perikop lain dari Injil.</w:t>
      </w:r>
    </w:p>
    <w:p>
      <w:pPr/>
      <w:r>
        <w:rPr>
          <w:lang w:val="id_ID" w:bidi="id_ID"/>
        </w:rPr>
      </w:r>
      <w:r>
        <w:rPr>
          <w:lang w:val="id_ID" w:bidi="id_ID"/>
        </w:rPr>
        <w:t xml:space="preserve">Berhenti di sini dan tinjau kembali kata-kata yang telah Anda pilih untuk </w:t>
      </w:r>
      <w:r>
        <w:rPr>
          <w:b/>
          <w:lang w:val="id_ID" w:bidi="id_ID"/>
        </w:rPr>
        <w:t>Kristus</w:t>
      </w:r>
      <w:r>
        <w:rPr>
          <w:lang w:val="id_ID" w:bidi="id_ID"/>
        </w:rPr>
        <w:t xml:space="preserve"> dan </w:t>
      </w:r>
      <w:r>
        <w:rPr>
          <w:b/>
          <w:lang w:val="id_ID" w:bidi="id_ID"/>
        </w:rPr>
        <w:t>anugerah</w:t>
      </w:r>
      <w:r>
        <w:rPr>
          <w:lang w:val="id_ID" w:bidi="id_ID"/>
        </w:rPr>
        <w:t xml:space="preserve">. Gunakan kata yang sama untuk </w:t>
      </w:r>
      <w:r>
        <w:rPr>
          <w:lang w:val="id_ID" w:bidi="id_ID"/>
        </w:rPr>
        <w:t>Kristus</w:t>
      </w:r>
      <w:r>
        <w:rPr>
          <w:lang w:val="id_ID" w:bidi="id_ID"/>
        </w:rPr>
        <w:t xml:space="preserve"> dan </w:t>
      </w:r>
      <w:r>
        <w:rPr>
          <w:lang w:val="id_ID" w:bidi="id_ID"/>
        </w:rPr>
        <w:t>anugerah</w:t>
      </w:r>
      <w:r>
        <w:rPr>
          <w:lang w:val="id_ID" w:bidi="id_ID"/>
        </w:rPr>
        <w:t xml:space="preserve"> seperti yang telah Anda gunakan pada perikop-perikop sebelumnya. Setiap kata ini terdapat dalam Daftar Kata Utama. Hentikan sebentar audio di sini. </w:t>
      </w:r>
    </w:p>
    <w:p>
      <w:pPr/>
      <w:r>
        <w:rPr>
          <w:lang w:val="id_ID" w:bidi="id_ID"/>
        </w:rPr>
      </w:r>
      <w:r>
        <w:rPr>
          <w:lang w:val="id_ID" w:bidi="id_ID"/>
        </w:rPr>
        <w:t xml:space="preserve">Di dalam Yesus kita memiliki </w:t>
      </w:r>
      <w:r>
        <w:rPr>
          <w:b/>
          <w:lang w:val="id_ID" w:bidi="id_ID"/>
        </w:rPr>
        <w:t>penebusan</w:t>
      </w:r>
      <w:r>
        <w:rPr>
          <w:lang w:val="id_ID" w:bidi="id_ID"/>
        </w:rPr>
        <w:t xml:space="preserve"> untuk </w:t>
      </w:r>
      <w:r>
        <w:rPr>
          <w:b/>
          <w:lang w:val="id_ID" w:bidi="id_ID"/>
        </w:rPr>
        <w:t>pengampunan</w:t>
      </w:r>
      <w:r>
        <w:rPr>
          <w:lang w:val="id_ID" w:bidi="id_ID"/>
        </w:rPr>
        <w:t xml:space="preserve"> </w:t>
      </w:r>
      <w:r>
        <w:rPr>
          <w:b/>
          <w:lang w:val="id_ID" w:bidi="id_ID"/>
        </w:rPr>
        <w:t>dosa</w:t>
      </w:r>
      <w:r>
        <w:rPr>
          <w:lang w:val="id_ID" w:bidi="id_ID"/>
        </w:rPr>
        <w:t xml:space="preserve"> kita. Penebusan berarti sama dengan menebus. Ketika Anda menebus sesuatu, Anda membebaskannya.</w:t>
      </w:r>
    </w:p>
    <w:p>
      <w:pPr/>
      <w:r>
        <w:rPr>
          <w:lang w:val="id_ID" w:bidi="id_ID"/>
        </w:rPr>
      </w:r>
      <w:r>
        <w:rPr>
          <w:lang w:val="id_ID" w:bidi="id_ID"/>
        </w:rPr>
        <w:t xml:space="preserve">Berhenti di sini dan diskusikan kata yang akan Anda gunakan untuk </w:t>
      </w:r>
      <w:r>
        <w:rPr>
          <w:b/>
          <w:lang w:val="id_ID" w:bidi="id_ID"/>
        </w:rPr>
        <w:t>penebusan</w:t>
      </w:r>
      <w:r>
        <w:rPr>
          <w:lang w:val="id_ID" w:bidi="id_ID"/>
        </w:rPr>
        <w:t xml:space="preserve">. </w:t>
      </w:r>
      <w:r>
        <w:rPr>
          <w:lang w:val="id_ID" w:bidi="id_ID"/>
        </w:rPr>
        <w:t>Menebus</w:t>
      </w:r>
      <w:r>
        <w:rPr>
          <w:lang w:val="id_ID" w:bidi="id_ID"/>
        </w:rPr>
        <w:t xml:space="preserve"> dibahas dalam Daftar Kata Utama. Gunakan kata yang sama seperti yang mungkin telah Anda gunakan dalam perikop-perikop sebelumnya. Hentikan sebentar audio di sini.</w:t>
      </w:r>
    </w:p>
    <w:p>
      <w:pPr/>
      <w:r>
        <w:rPr>
          <w:lang w:val="id_ID" w:bidi="id_ID"/>
        </w:rPr>
      </w:r>
      <w:r>
        <w:rPr>
          <w:lang w:val="id_ID" w:bidi="id_ID"/>
        </w:rPr>
        <w:t xml:space="preserve">Allah </w:t>
      </w:r>
      <w:r>
        <w:rPr>
          <w:b/>
          <w:lang w:val="id_ID" w:bidi="id_ID"/>
        </w:rPr>
        <w:t>mengampuni</w:t>
      </w:r>
      <w:r>
        <w:rPr>
          <w:lang w:val="id_ID" w:bidi="id_ID"/>
        </w:rPr>
        <w:t xml:space="preserve"> </w:t>
      </w:r>
      <w:r>
        <w:rPr>
          <w:b/>
          <w:lang w:val="id_ID" w:bidi="id_ID"/>
        </w:rPr>
        <w:t>dosa-dosa</w:t>
      </w:r>
      <w:r>
        <w:rPr>
          <w:lang w:val="id_ID" w:bidi="id_ID"/>
        </w:rPr>
        <w:t xml:space="preserve"> kita. Setiap kali seseorang tidak menaati Allah, orang itu berbuat dosa. Ketika Allah mengampuni dosa-dosa Anda, itu sama seperti seolah-olah dosa-dosa itu tidak ada. Allah tidak lagi melihat dosa-dosa itu.</w:t>
      </w:r>
    </w:p>
    <w:p>
      <w:pPr/>
      <w:r>
        <w:rPr>
          <w:lang w:val="id_ID" w:bidi="id_ID"/>
        </w:rPr>
      </w:r>
      <w:r>
        <w:rPr>
          <w:lang w:val="id_ID" w:bidi="id_ID"/>
        </w:rPr>
        <w:t xml:space="preserve">Berhenti di sini dan diskusikan kata-kata yang akan Anda gunakan untuk </w:t>
      </w:r>
      <w:r>
        <w:rPr>
          <w:b/>
          <w:lang w:val="id_ID" w:bidi="id_ID"/>
        </w:rPr>
        <w:t>pengampunan</w:t>
      </w:r>
      <w:r>
        <w:rPr>
          <w:lang w:val="id_ID" w:bidi="id_ID"/>
        </w:rPr>
        <w:t xml:space="preserve"> dan </w:t>
      </w:r>
      <w:r>
        <w:rPr>
          <w:b/>
          <w:lang w:val="id_ID" w:bidi="id_ID"/>
        </w:rPr>
        <w:t>dosa</w:t>
      </w:r>
      <w:r>
        <w:rPr>
          <w:lang w:val="id_ID" w:bidi="id_ID"/>
        </w:rPr>
        <w:t xml:space="preserve">. </w:t>
      </w:r>
      <w:r>
        <w:rPr>
          <w:lang w:val="id_ID" w:bidi="id_ID"/>
        </w:rPr>
        <w:t>Pengampunan</w:t>
      </w:r>
      <w:r>
        <w:rPr>
          <w:lang w:val="id_ID" w:bidi="id_ID"/>
        </w:rPr>
        <w:t xml:space="preserve"> dan </w:t>
      </w:r>
      <w:r>
        <w:rPr>
          <w:lang w:val="id_ID" w:bidi="id_ID"/>
        </w:rPr>
        <w:t>dosa</w:t>
      </w:r>
      <w:r>
        <w:rPr>
          <w:lang w:val="id_ID" w:bidi="id_ID"/>
        </w:rPr>
        <w:t xml:space="preserve"> dibahas dalam Daftar Kata Utama. Gunakan kata-kata yang sama untuk pengampunan dan dosa seperti yang telah Anda gunakan pada kitab-kitab lainnya di Alkitab. Hentikan sebentar audio di sini.</w:t>
      </w:r>
    </w:p>
    <w:p>
      <w:pPr/>
      <w:r>
        <w:rPr>
          <w:lang w:val="id_ID" w:bidi="id_ID"/>
        </w:rPr>
      </w:r>
      <w:r>
        <w:rPr>
          <w:lang w:val="id_ID" w:bidi="id_ID"/>
        </w:rPr>
        <w:t xml:space="preserve">Allah memberikan </w:t>
      </w:r>
      <w:r>
        <w:rPr>
          <w:b/>
          <w:lang w:val="id_ID" w:bidi="id_ID"/>
        </w:rPr>
        <w:t>hikmat</w:t>
      </w:r>
      <w:r>
        <w:rPr>
          <w:lang w:val="id_ID" w:bidi="id_ID"/>
        </w:rPr>
        <w:t xml:space="preserve"> dan pengertian kepada kita. Ketika Anda memiliki hikmat, Anda memikirkan hal-hal yang benar dan membuat keputusan yang baik.</w:t>
      </w:r>
    </w:p>
    <w:p>
      <w:pPr/>
      <w:r>
        <w:rPr>
          <w:lang w:val="id_ID" w:bidi="id_ID"/>
        </w:rPr>
      </w:r>
      <w:r>
        <w:rPr>
          <w:lang w:val="id_ID" w:bidi="id_ID"/>
        </w:rPr>
        <w:t xml:space="preserve">Berhenti di sini dan diskusikan kata apa yang akan Anda gunakan untuk </w:t>
      </w:r>
      <w:r>
        <w:rPr>
          <w:b/>
          <w:lang w:val="id_ID" w:bidi="id_ID"/>
        </w:rPr>
        <w:t>hikmat</w:t>
      </w:r>
      <w:r>
        <w:rPr>
          <w:lang w:val="id_ID" w:bidi="id_ID"/>
        </w:rPr>
        <w:t xml:space="preserve">. Gunakan kata yang sama seperti yang telah Anda gunakan dalam terjemahan-terjemahan sebelumnya. </w:t>
      </w:r>
      <w:r>
        <w:rPr>
          <w:lang w:val="id_ID" w:bidi="id_ID"/>
        </w:rPr>
        <w:t>Hikmat</w:t>
      </w:r>
      <w:r>
        <w:rPr>
          <w:lang w:val="id_ID" w:bidi="id_ID"/>
        </w:rPr>
        <w:t xml:space="preserve"> ada di Daftar Kata Utama. Hentikan sebentar audio di sini. </w:t>
      </w:r>
    </w:p>
    <w:p>
      <w:pPr/>
      <w:r>
        <w:rPr>
          <w:lang w:val="id_ID" w:bidi="id_ID"/>
        </w:rPr>
      </w:r>
      <w:r>
        <w:rPr>
          <w:lang w:val="id_ID" w:bidi="id_ID"/>
        </w:rPr>
        <w:t>Ketika Anda memahami sesuatu, Anda dapat berpikir atau belajar atau bahkan menilai apakah sesuatu benar atau tidak.</w:t>
      </w:r>
    </w:p>
    <w:p>
      <w:pPr/>
      <w:r>
        <w:rPr>
          <w:lang w:val="id_ID" w:bidi="id_ID"/>
        </w:rPr>
      </w:r>
      <w:r>
        <w:rPr>
          <w:lang w:val="id_ID" w:bidi="id_ID"/>
        </w:rPr>
        <w:t>Berhenti di sini dan diskusikan pertanyaan berikut: Apa perbedaan antara menghafal sesuatu dan memahami sesuatu, seperti pelajaran di sekolah? Pemahaman lebih dari sekadar menghafal fakta. Bagaimana Anda menjelaskan perbedaan itu? Hentikan sebentar audio di sini.</w:t>
      </w:r>
    </w:p>
    <w:p>
      <w:pPr/>
      <w:r>
        <w:rPr>
          <w:lang w:val="id_ID" w:bidi="id_ID"/>
        </w:rPr>
      </w:r>
      <w:r>
        <w:rPr>
          <w:lang w:val="id_ID" w:bidi="id_ID"/>
        </w:rPr>
        <w:t xml:space="preserve">Yesus memiliki otoritas atas segala sesuatu di </w:t>
      </w:r>
      <w:r>
        <w:rPr>
          <w:b/>
          <w:lang w:val="id_ID" w:bidi="id_ID"/>
        </w:rPr>
        <w:t>surga</w:t>
      </w:r>
      <w:r>
        <w:rPr>
          <w:lang w:val="id_ID" w:bidi="id_ID"/>
        </w:rPr>
        <w:t xml:space="preserve"> dan di bumi. Surga adalah tempat di mana Allah tinggal dan memerintah. Kadang-kadang surga juga merujuk pada tempat di mana kuasa-kuasa yang tidak terlihat atau makhluk roh mungkin tinggal. Yesus memiliki otoritas atas semuanya. Gunakan kata yang sama untuk surga seperti yang telah Anda gunakan dalam perikop-perikop sebelumnya. </w:t>
      </w:r>
      <w:r>
        <w:rPr>
          <w:lang w:val="id_ID" w:bidi="id_ID"/>
        </w:rPr>
        <w:t xml:space="preserve">Surga </w:t>
      </w:r>
      <w:r>
        <w:rPr>
          <w:lang w:val="id_ID" w:bidi="id_ID"/>
        </w:rPr>
        <w:t>dibahas dalam Daftar Kata Utama.</w:t>
      </w:r>
      <w:r>
        <w:rPr>
          <w:lang w:val="id_ID" w:bidi="id_ID"/>
        </w:rPr>
      </w:r>
    </w:p>
    <w:p>
      <w:pPr>
        <w:pStyle w:val="Heading3"/>
      </w:pPr>
      <w:r>
        <w:rPr>
          <w:lang w:val="id_ID" w:bidi="id_ID"/>
        </w:rPr>
        <w:t>Menyampaikan Firman Tuhan</w:t>
      </w:r>
    </w:p>
    <w:p>
      <w:pPr/>
      <w:r>
        <w:rPr>
          <w:lang w:val="id_ID" w:bidi="id_ID"/>
        </w:rPr>
      </w:r>
      <w:r>
        <w:rPr>
          <w:lang w:val="id_ID" w:bidi="id_ID"/>
        </w:rPr>
        <w:t>Dengarkan versi audio dari perikop ini dalam terjemahan yang paling mudah dimengerti.</w:t>
      </w:r>
    </w:p>
    <w:p>
      <w:pPr/>
      <w:r>
        <w:rPr>
          <w:lang w:val="id_ID" w:bidi="id_ID"/>
        </w:rPr>
      </w:r>
      <w:r>
        <w:rPr>
          <w:lang w:val="id_ID" w:bidi="id_ID"/>
        </w:rPr>
        <w:t>Dalam sesi ini, ceritakan kembali perikop ini, secara berkelompok, dalam bahasa Anda sendiri.</w:t>
      </w:r>
    </w:p>
    <w:p>
      <w:pPr/>
      <w:r>
        <w:rPr>
          <w:lang w:val="id_ID" w:bidi="id_ID"/>
        </w:rPr>
      </w:r>
      <w:r>
        <w:rPr>
          <w:lang w:val="id_ID" w:bidi="id_ID"/>
        </w:rPr>
        <w:t>Pertama, seluruh kelompok harus berlatih menceritakan perikop tersebut dalam bahasa Anda sendiri. Ingatlah untuk mengikutsertakan hal-hal yang Anda putuskan dalam langkah sebelumnya, seperti kronologi, kata, frasa, emosi, atau apa pun yang Anda diskusikan.</w:t>
      </w:r>
    </w:p>
    <w:p>
      <w:pPr/>
      <w:r>
        <w:rPr>
          <w:lang w:val="id_ID" w:bidi="id_ID"/>
        </w:rPr>
      </w:r>
      <w:r>
        <w:rPr>
          <w:lang w:val="id_ID" w:bidi="id_ID"/>
        </w:rPr>
        <w:t xml:space="preserve">Seorang anggota kelompok harus menyampaikan beberapa kalimat dari perikop tersebut lalu berhenti sebentar. Anggota kelompok lain harus menceritakan bagian selanjutnya dari perikop itu dan berhenti sebentar. Lakukan hal ini sampai kelompok tersebut telah menceritakan kembali seluruh perikop tersebut. Dalam tahap ini anggota kelompok dapat saling mengoreksi. Hentikan sebentar audio ini di sini. </w:t>
      </w:r>
    </w:p>
    <w:p>
      <w:pPr/>
      <w:r>
        <w:rPr>
          <w:lang w:val="id_ID" w:bidi="id_ID"/>
        </w:rPr>
      </w:r>
      <w:r>
        <w:rPr>
          <w:lang w:val="id_ID" w:bidi="id_ID"/>
        </w:rPr>
        <w:t xml:space="preserve">Selanjutnya, setiap anggota kelompok harus menceritakan seluruh perikop tersebut tanpa gangguan setidaknya satu kali. Seorang anggota kelompok dapat menggunakan benda acak, gerakan, atau papan cerita untuk membantu mereka mengingat perikop tersebut. Hentikan sebentar audio ini di sini. </w:t>
      </w:r>
    </w:p>
    <w:p>
      <w:pPr/>
      <w:r>
        <w:rPr>
          <w:lang w:val="id_ID" w:bidi="id_ID"/>
        </w:rPr>
      </w:r>
      <w:r>
        <w:rPr>
          <w:lang w:val="id_ID" w:bidi="id_ID"/>
        </w:rPr>
        <w:t xml:space="preserve">Selanjutnya, kelompok dapat memutuskan versi perikop milik siapa yang paling Anda sukai. Anda mungkin memutuskan bahwa Anda menyukai cara salah satu anggota kelompok menceritakan suatu adegan, tetapi menyukai cara anggota kelompok lain menceritakan adegan lainnya. Hentikan sebentar audio ini di sini. </w:t>
      </w:r>
    </w:p>
    <w:p>
      <w:pPr/>
      <w:r>
        <w:rPr>
          <w:lang w:val="id_ID" w:bidi="id_ID"/>
        </w:rPr>
      </w:r>
      <w:r>
        <w:rPr>
          <w:lang w:val="id_ID" w:bidi="id_ID"/>
        </w:rPr>
        <w:t>Akhirnya, kelompok dapat menyusun versi akhir perikop tersebut yang disetujui oleh semua orang. Setiap anggota kelompok harus berlatih menceritakan versi akhir dari perikop tersebut.</w:t>
      </w:r>
      <w:r>
        <w:rPr>
          <w:lang w:val="id_ID" w:bidi="id_ID"/>
        </w:rPr>
      </w:r>
      <w:r>
        <w:rPr>
          <w:lang w:val="id_ID" w:bidi="id_ID"/>
        </w:rPr>
      </w:r>
    </w:p>
    <w:p>
      <w:pPr/>
      <w:r>
        <w:rPr>
          <w:lang w:val="id_ID" w:bidi="id_ID"/>
        </w:rPr>
      </w:r>
    </w:p>
    <w:p>
      <w:pPr>
        <w:pStyle w:val="Heading2"/>
      </w:pPr>
      <w:r>
        <w:rPr>
          <w:lang w:val="id_ID" w:bidi="id_ID"/>
        </w:rPr>
        <w:t>Efesus 1:11–14</w:t>
      </w:r>
      <w:r>
        <w:rPr>
          <w:lang w:val="id_ID" w:bidi="id_ID"/>
        </w:rPr>
      </w:r>
    </w:p>
    <w:p>
      <w:pPr>
        <w:pStyle w:val="Heading3"/>
      </w:pPr>
      <w:r>
        <w:rPr>
          <w:lang w:val="id_ID" w:bidi="id_ID"/>
        </w:rPr>
        <w:t>Dengar dan Renungkan</w:t>
      </w:r>
    </w:p>
    <w:p>
      <w:pPr/>
      <w:r>
        <w:rPr>
          <w:lang w:val="id_ID" w:bidi="id_ID"/>
        </w:rPr>
      </w:r>
      <w:r>
        <w:rPr>
          <w:lang w:val="id_ID" w:bidi="id_ID"/>
        </w:rPr>
        <w:t xml:space="preserve">Pada langkah ini, dengarkan Efesus 1:11–14 dan simpanlah dalam hati Anda. </w:t>
      </w:r>
    </w:p>
    <w:p>
      <w:pPr/>
      <w:r>
        <w:rPr>
          <w:lang w:val="id_ID" w:bidi="id_ID"/>
        </w:rPr>
      </w:r>
      <w:r>
        <w:rPr>
          <w:lang w:val="id_ID" w:bidi="id_ID"/>
        </w:rPr>
        <w:t xml:space="preserve">Dengarkan versi audio dari Efesus 1:11–14 sebanyak tiga kali, dalam tiga terjemahan yang berbeda, jika memungkinkan. </w:t>
      </w:r>
    </w:p>
    <w:p>
      <w:pPr/>
      <w:r>
        <w:rPr>
          <w:lang w:val="id_ID" w:bidi="id_ID"/>
        </w:rPr>
      </w:r>
      <w:r>
        <w:rPr>
          <w:lang w:val="id_ID" w:bidi="id_ID"/>
        </w:rPr>
        <w:t xml:space="preserve">Hentikan sebentar audio ini di sini. </w:t>
      </w:r>
    </w:p>
    <w:p>
      <w:pPr/>
      <w:r>
        <w:rPr>
          <w:lang w:val="id_ID" w:bidi="id_ID"/>
        </w:rPr>
      </w:r>
      <w:r>
        <w:rPr>
          <w:lang w:val="id_ID" w:bidi="id_ID"/>
        </w:rPr>
        <w:t>Sekarang, sebagai kelompok, diskusikanlah pertanyaan-pertanyaan berikut:</w:t>
      </w:r>
    </w:p>
    <w:p>
      <w:pPr>
        <w:pStyle w:val="ListBullet"/>
        <w:spacing w:line="240" w:lineRule="auto"/>
        <w:ind w:left="720"/>
      </w:pPr>
      <w:r>
        <w:rPr>
          <w:lang w:val="id_ID" w:bidi="id_ID"/>
        </w:rPr>
      </w:r>
      <w:r>
        <w:rPr>
          <w:lang w:val="id_ID" w:bidi="id_ID"/>
        </w:rPr>
        <w:t>Apa yang Anda sukai dari perikop ini? Hentikan sebentar audio ini di sini.</w:t>
      </w:r>
    </w:p>
    <w:p>
      <w:pPr>
        <w:pStyle w:val="ListBullet"/>
        <w:spacing w:line="240" w:lineRule="auto"/>
        <w:ind w:left="720"/>
      </w:pPr>
      <w:r>
        <w:rPr>
          <w:lang w:val="id_ID" w:bidi="id_ID"/>
        </w:rPr>
      </w:r>
      <w:r>
        <w:rPr>
          <w:lang w:val="id_ID" w:bidi="id_ID"/>
        </w:rPr>
        <w:t>Apa yang tidak Anda sukai atau tidak Anda mengerti dari perikop ini? Hentikan sebentar rekaman ini di sini.</w:t>
      </w:r>
    </w:p>
    <w:p>
      <w:pPr>
        <w:pStyle w:val="ListBullet"/>
        <w:spacing w:line="240" w:lineRule="auto"/>
        <w:ind w:left="720"/>
      </w:pPr>
      <w:r>
        <w:rPr>
          <w:lang w:val="id_ID" w:bidi="id_ID"/>
        </w:rPr>
      </w:r>
      <w:r>
        <w:rPr>
          <w:lang w:val="id_ID" w:bidi="id_ID"/>
        </w:rPr>
        <w:t>Apa yang dikatakan perikop ini kepada kita tentang Allah atau Yesus? Hentikan sebentar rekaman ini di sini.</w:t>
      </w:r>
    </w:p>
    <w:p>
      <w:pPr>
        <w:pStyle w:val="ListBullet"/>
        <w:spacing w:line="240" w:lineRule="auto"/>
        <w:ind w:left="720"/>
      </w:pPr>
      <w:r>
        <w:rPr>
          <w:lang w:val="id_ID" w:bidi="id_ID"/>
        </w:rPr>
      </w:r>
      <w:r>
        <w:rPr>
          <w:lang w:val="id_ID" w:bidi="id_ID"/>
        </w:rPr>
        <w:t>Apa yang perikop ini ceritakan kepada kita tentang manusia? Hentikan sebentar audio ini di sini.</w:t>
      </w:r>
    </w:p>
    <w:p>
      <w:pPr>
        <w:pStyle w:val="ListBullet"/>
        <w:spacing w:line="240" w:lineRule="auto"/>
        <w:ind w:left="720"/>
      </w:pPr>
      <w:r>
        <w:rPr>
          <w:lang w:val="id_ID" w:bidi="id_ID"/>
        </w:rPr>
      </w:r>
      <w:r>
        <w:rPr>
          <w:lang w:val="id_ID" w:bidi="id_ID"/>
        </w:rPr>
        <w:t>Bagaimana perikop ini memengaruhi kehidupan kita sehari-hari? Hentikan sebentar audio ini di sini.</w:t>
      </w:r>
    </w:p>
    <w:p>
      <w:pPr>
        <w:pStyle w:val="ListBullet"/>
        <w:spacing w:line="240" w:lineRule="auto"/>
        <w:ind w:left="720"/>
      </w:pPr>
      <w:r>
        <w:rPr>
          <w:lang w:val="id_ID" w:bidi="id_ID"/>
        </w:rPr>
      </w:r>
      <w:r>
        <w:rPr>
          <w:lang w:val="id_ID" w:bidi="id_ID"/>
        </w:rPr>
        <w:t>Siapakah kenalan Anda yang perlu mendengar perikop ini?</w:t>
      </w:r>
      <w:r>
        <w:rPr>
          <w:lang w:val="id_ID" w:bidi="id_ID"/>
        </w:rPr>
      </w:r>
    </w:p>
    <w:p>
      <w:pPr>
        <w:pStyle w:val="Heading3"/>
      </w:pPr>
      <w:r>
        <w:rPr>
          <w:lang w:val="id_ID" w:bidi="id_ID"/>
        </w:rPr>
        <w:t>Menyiapkan Panggung</w:t>
      </w:r>
    </w:p>
    <w:p>
      <w:pPr/>
      <w:r>
        <w:rPr>
          <w:lang w:val="id_ID" w:bidi="id_ID"/>
        </w:rPr>
      </w:r>
      <w:r>
        <w:rPr>
          <w:lang w:val="id_ID" w:bidi="id_ID"/>
        </w:rPr>
        <w:t xml:space="preserve">Dengarkan versi audio dari Efesus 1:11–14 dalam terjemahan yang paling mudah dimengerti. </w:t>
      </w:r>
    </w:p>
    <w:p>
      <w:pPr/>
      <w:r>
        <w:rPr>
          <w:lang w:val="id_ID" w:bidi="id_ID"/>
        </w:rPr>
      </w:r>
      <w:r>
        <w:rPr>
          <w:lang w:val="id_ID" w:bidi="id_ID"/>
        </w:rPr>
        <w:t xml:space="preserve">Paulus telah memberi tahu orang-orang percaya di Efesus tentang rencana Allah yang luar biasa. Sekarang Paulus menjelaskan bahwa Allah memilih orang-orang percaya dan orang-orang percaya itu milik Allah. </w:t>
      </w:r>
    </w:p>
    <w:p>
      <w:pPr/>
      <w:r>
        <w:rPr>
          <w:lang w:val="id_ID" w:bidi="id_ID"/>
        </w:rPr>
      </w:r>
      <w:r>
        <w:rPr>
          <w:lang w:val="id_ID" w:bidi="id_ID"/>
        </w:rPr>
        <w:t xml:space="preserve">Paulus memulai dengan mengingatkan orang-orang percaya bahwa mereka dipersatukan di dalam Kristus. Ini berarti bahwa Allah telah menyatukan semua orang percaya, baik Yahudi maupun bukan Yahudi, ke dalam satu kelompok bersama-sama. Orang-orang Yahudi adalah umat pilihan Allah sejak zaman Abraham. Yesus adalah seorang Yahudi. Namun sekarang bahkan orang non-Yahudi, atau bangsa-bangsa lain, pun bisa menjadi umat pilihan Allah. Allah memilih semua orang percaya kepada Yesus sebagai umat pilihan-Nya yang istimewa. Umat pilihan Allah bagaikan warisan Allah—anak-anak istimewa-Nya hanya untuk Dia. Mungkin Paulus memberi tahu mereka bahwa alih-alih Allah menerima mereka sebagai warisan-Nya, mereka menerima warisan dari Allah karena mereka dipersatukan dengan Yesus Kristus. Hal ini menjadikan mereka anak-anak Allah, dan seperti anak-anak lainnya, mereka memiliki hak waris. Dalam kedua kasus tersebut, orang-orang yang percaya kepada Yesus adalah orang-orang istimewa yang terpilih. Mereka memang menerima warisan dari Allah, dan Allah memang menjadikan mereka umat-Nya sendiri. </w:t>
      </w:r>
    </w:p>
    <w:p>
      <w:pPr/>
      <w:r>
        <w:rPr>
          <w:lang w:val="id_ID" w:bidi="id_ID"/>
        </w:rPr>
      </w:r>
      <w:r>
        <w:rPr>
          <w:lang w:val="id_ID" w:bidi="id_ID"/>
        </w:rPr>
        <w:t>Berhenti di sini dan diskusikan pertanyaan berikut: Dalam budaya Anda, siapa yang memiliki hak untuk mewarisi harta benda atau uang ketika seseorang meninggal? Hentikan sejenak rekaman di sini.</w:t>
      </w:r>
    </w:p>
    <w:p>
      <w:pPr/>
      <w:r>
        <w:rPr>
          <w:lang w:val="id_ID" w:bidi="id_ID"/>
        </w:rPr>
      </w:r>
      <w:r>
        <w:rPr>
          <w:lang w:val="id_ID" w:bidi="id_ID"/>
        </w:rPr>
        <w:t xml:space="preserve">Paulus mengatakan bahwa Allah memilih kita sebelumnya, bahkan sebelum kita menjadi orang-orang percaya kepada Yesus. Paulus membandingkan pilihan Allah dengan membuang undi, yaitu ketika seseorang melempar benda-benda kecil untuk memilih atau menentukan sesuatu atau seseorang untuk tujuan khusus. Terakhir kali kita mendengar tentang membuang undi adalah dalam kitab Kisah Para Rasul ketika para murid memilih seseorang untuk menggantikan Yudas sebagai salah satu rasul. Di sini, Paulus mengatakan bahwa Allah memilih kita untuk menjadi umat Allah. Ini adalah kehendak Allah, atau keinginan-Nya, untuk melakukan hal ini. Allah sendiri yang melakukan tindakan ini—bukan orang lain yang mewujudkannya. </w:t>
      </w:r>
    </w:p>
    <w:p>
      <w:pPr/>
      <w:r>
        <w:rPr>
          <w:lang w:val="id_ID" w:bidi="id_ID"/>
        </w:rPr>
      </w:r>
      <w:r>
        <w:rPr>
          <w:lang w:val="id_ID" w:bidi="id_ID"/>
        </w:rPr>
        <w:t xml:space="preserve">Mengapa Allah memilih kita? Paulus mengatakan bahwa Allah memilih kita agar kita dapat membawa pujian dan kemuliaan bagi Allah. Paulus mengatakan bahwa Allah pertama kali memilih orang Yahudi—orang-orang yang Paulus gambarkan sebagai "kita yang pertama kali percaya kepada Yesus Kristus, Juruselamat yang dijanjikan." Allah memilih orang-orang Yahudi agar mereka memuji Allah atas kebesaran-Nya. Kemudian Allah pergi kepada orang-orang bukan Yahudi dengan kabar baik. Paulus baru saja mengingatkan orang-orang percaya bahwa orang Yahudi dan bukan Yahudi dipersatukan di dalam Yesus. </w:t>
      </w:r>
    </w:p>
    <w:p>
      <w:pPr/>
      <w:r>
        <w:rPr>
          <w:lang w:val="id_ID" w:bidi="id_ID"/>
        </w:rPr>
      </w:r>
      <w:r>
        <w:rPr>
          <w:lang w:val="id_ID" w:bidi="id_ID"/>
        </w:rPr>
        <w:t xml:space="preserve">Paulus menggunakan kiasan lain ketika ia menjelaskan apa yang terjadi pada orang-orang percaya ketika mereka percaya kepada Yesus. Beberapa terjemahan mengatakan bahwa orang-orang percaya ditandai dengan meterai. Terjemahan lain menyebutkan bahwa Allah mengidentifikasi orang-orang percaya sebagai umat-Nya sendiri. Pada masa Paulus menulis surat ini, orang-orang sering membubuhkan segel lilin pada suatu barang untuk menunjukkan siapa pemiliknya. Orang-orang akan melelehkan lilin lalu menekan benda pengenal seperti cincin ke dalam lilin yang meleleh tersebut. Gambar ini akan menjadi segel pengenal. Siapa pun yang melihat segel tersebut akan tahu bahwa benda ini milik orang yang memiliki tanda khusus tersebut. </w:t>
      </w:r>
    </w:p>
    <w:p>
      <w:pPr/>
      <w:r>
        <w:rPr>
          <w:lang w:val="id_ID" w:bidi="id_ID"/>
        </w:rPr>
      </w:r>
      <w:r>
        <w:rPr>
          <w:lang w:val="id_ID" w:bidi="id_ID"/>
        </w:rPr>
        <w:t xml:space="preserve">Berhenti di sini dan lihatlah gambar </w:t>
      </w:r>
      <w:r>
        <w:rPr>
          <w:lang w:val="id_ID" w:bidi="id_ID"/>
        </w:rPr>
        <w:t>segel lilin</w:t>
      </w:r>
      <w:r>
        <w:rPr>
          <w:lang w:val="id_ID" w:bidi="id_ID"/>
        </w:rPr>
        <w:t>. Hentikan sejenak rekaman di sini.</w:t>
      </w:r>
    </w:p>
    <w:p>
      <w:pPr/>
      <w:r>
        <w:rPr>
          <w:lang w:val="id_ID" w:bidi="id_ID"/>
        </w:rPr>
      </w:r>
      <w:r>
        <w:rPr>
          <w:lang w:val="id_ID" w:bidi="id_ID"/>
        </w:rPr>
        <w:t>Berhenti di sini dan diskusikan pertanyaan berikut: Bagaimana orang lain tahu bahwa sesuatu adalah milik Anda? Ceritakan tentang berbagai barang yang Anda miliki dan bagaimana orang-orang mungkin tahu bahwa barang-barang tersebut milik Anda. Sebagai contoh, sebuah rumah, seekor hewan, atau anak Anda. Hentikan sejenak rekaman di sini.</w:t>
      </w:r>
    </w:p>
    <w:p>
      <w:pPr/>
      <w:r>
        <w:rPr>
          <w:lang w:val="id_ID" w:bidi="id_ID"/>
        </w:rPr>
      </w:r>
      <w:r>
        <w:rPr>
          <w:lang w:val="id_ID" w:bidi="id_ID"/>
        </w:rPr>
        <w:t xml:space="preserve">Tujuan dari segel ini adalah sebagai jaminan bahwa pembayaran penuh akan dilakukan kemudian. Paulus menggunakan istilah bisnis. Terkadang, saat membeli sesuatu, Anda memberikan uang jaminan atau pembayaran uang muka. Ini menjamin bahwa Anda akan melakukan pembayaran penuh di kemudian hari. Inilah gambaran yang diberikan Paulus kepada orang-orang percaya di Efesus. Orang-orang percaya menerima Roh Kudus ketika mereka percaya kepada Yesus. Namun mereka belum menerima warisan sepenuhnya. Mereka akan menerima warisan penuh nanti ketika Allah mewujudkan rencana-Nya. Roh Kudus itu seperti jaminan atau uang muka sehingga kita bisa yakin bahwa Allah akan menepati janji-Nya untuk memberikan hidup kekal bersama-Nya kepada orang-orang percaya. </w:t>
      </w:r>
    </w:p>
    <w:p>
      <w:pPr/>
      <w:r>
        <w:rPr>
          <w:lang w:val="id_ID" w:bidi="id_ID"/>
        </w:rPr>
      </w:r>
      <w:r>
        <w:rPr>
          <w:lang w:val="id_ID" w:bidi="id_ID"/>
        </w:rPr>
        <w:t>Berhenti di sini dan ceritakan kisah tentang seseorang yang memberikan uang muka kepada orang lain untuk suatu barang, dengan janji akan membayar penuh di kemudian hari. Dalam budaya Anda, bagaimana cara Anda memberikan jaminan kepada seseorang bahwa Anda akan membayar mereka sepenuhnya di kemudian hari? Hentikan sejenak rekaman di sini.</w:t>
      </w:r>
    </w:p>
    <w:p>
      <w:pPr/>
      <w:r>
        <w:rPr>
          <w:lang w:val="id_ID" w:bidi="id_ID"/>
        </w:rPr>
      </w:r>
      <w:r>
        <w:rPr>
          <w:lang w:val="id_ID" w:bidi="id_ID"/>
        </w:rPr>
        <w:t xml:space="preserve">Paulus mengingatkan orang-orang percaya bahwa Allah memberikan Roh Kudus kepada mereka ketika mereka percaya kepada Yesus. Hanya orang-orang yang percaya kepada Yesus yang memiliki Roh Kudus ini. Roh Kudus ini mengidentifikasi orang-orang percaya sebagai milik Allah. Ini seperti segel lilin yang baru saja Paulus sebutkan. Roh Kudus menjamin bahwa orang-orang percaya akan menerima warisan yang telah Allah janjikan kepada orang-orang yang telah Allah tebus, atau dibebaskan dari dosa, dan yang percaya kepada-Nya. Ketika Allah memandang orang percaya yang memiliki Roh Kudus, itu sama seperti memandang sebuah segel lilin dengan tanda pengenal. Allah tahu bahwa orang ini adalah milik Allah. </w:t>
      </w:r>
    </w:p>
    <w:p>
      <w:pPr/>
      <w:r>
        <w:rPr>
          <w:lang w:val="id_ID" w:bidi="id_ID"/>
        </w:rPr>
      </w:r>
      <w:r>
        <w:rPr>
          <w:lang w:val="id_ID" w:bidi="id_ID"/>
        </w:rPr>
        <w:t xml:space="preserve">Paulus mengakhiri bagian ini dengan memberi tahu orang-orang percaya bahwa Allah memberikan kita meterai Roh Kudus agar kita memberikan pujian bagi kemuliaan Allah, atau memberikan pujian kepada Allah atas kebesaran-Nya. </w:t>
      </w:r>
      <w:r>
        <w:rPr>
          <w:lang w:val="id_ID" w:bidi="id_ID"/>
        </w:rPr>
      </w:r>
    </w:p>
    <w:p>
      <w:pPr>
        <w:pStyle w:val="Heading3"/>
      </w:pPr>
      <w:r>
        <w:rPr>
          <w:lang w:val="id_ID" w:bidi="id_ID"/>
        </w:rPr>
        <w:t>Menjelaskan Adegan</w:t>
      </w:r>
    </w:p>
    <w:p>
      <w:pPr/>
      <w:r>
        <w:rPr>
          <w:lang w:val="id_ID" w:bidi="id_ID"/>
        </w:rPr>
      </w:r>
      <w:r>
        <w:rPr>
          <w:lang w:val="id_ID" w:bidi="id_ID"/>
        </w:rPr>
        <w:t xml:space="preserve">Dengarkan versi audio dari Efesus 1:11–14 dalam terjemahan yang paling mudah dimengerti. </w:t>
      </w:r>
    </w:p>
    <w:p>
      <w:pPr/>
      <w:r>
        <w:rPr>
          <w:lang w:val="id_ID" w:bidi="id_ID"/>
        </w:rPr>
      </w:r>
      <w:r>
        <w:rPr>
          <w:lang w:val="id_ID" w:bidi="id_ID"/>
        </w:rPr>
        <w:t>Dalam tahap ini, kelompok akan menentukan bagian, tokoh, dan latar dari perikop ini. Selanjutnya, kelompok akan membayangkan perikop ini.</w:t>
      </w:r>
    </w:p>
    <w:p>
      <w:pPr/>
      <w:r>
        <w:rPr>
          <w:lang w:val="id_ID" w:bidi="id_ID"/>
        </w:rPr>
      </w:r>
      <w:r>
        <w:rPr>
          <w:lang w:val="id_ID" w:bidi="id_ID"/>
        </w:rPr>
        <w:t>Perikop ini memiliki dua bagian.</w:t>
      </w:r>
    </w:p>
    <w:p>
      <w:pPr/>
      <w:r>
        <w:rPr>
          <w:lang w:val="id_ID" w:bidi="id_ID"/>
        </w:rPr>
      </w:r>
      <w:r>
        <w:rPr>
          <w:b/>
          <w:lang w:val="id_ID" w:bidi="id_ID"/>
        </w:rPr>
        <w:t>Pada bagian pertama:</w:t>
      </w:r>
      <w:r>
        <w:rPr>
          <w:lang w:val="id_ID" w:bidi="id_ID"/>
        </w:rPr>
        <w:t xml:space="preserve"> Paulus mengatakan bahwa kita, orang-orang percaya, adalah umat yang istimewa bagi Allah. Allah telah memilih kita sebelumnya untuk memberikan pujian dan kemuliaan kepada Allah. </w:t>
      </w:r>
    </w:p>
    <w:p>
      <w:pPr/>
      <w:r>
        <w:rPr>
          <w:lang w:val="id_ID" w:bidi="id_ID"/>
        </w:rPr>
      </w:r>
      <w:r>
        <w:rPr>
          <w:b/>
          <w:lang w:val="id_ID" w:bidi="id_ID"/>
        </w:rPr>
        <w:t>Pada bagian kedua:</w:t>
      </w:r>
      <w:r>
        <w:rPr>
          <w:lang w:val="id_ID" w:bidi="id_ID"/>
        </w:rPr>
        <w:t xml:space="preserve"> Paulus menjelaskan bagaimana kabar baik itu pertama-tama ditujukan kepada orang Yahudi dan kemudian kepada orang bukan Yahudi. Kemudian Paulus menjelaskan bahwa semua yang percaya kepada Yesus memiliki Roh Kudus dan Roh Kudus ini menandai semua orang percaya sebagai milik Allah. Tanda ini adalah jaminan kita bahwa kita akan menerima warisan kita. Allah telah melakukan semua ini agar kita, orang-orang percaya, memberikan pujian bagi kemuliaan atau kebesaran Allah. </w:t>
      </w:r>
    </w:p>
    <w:p>
      <w:pPr/>
      <w:r>
        <w:rPr>
          <w:lang w:val="id_ID" w:bidi="id_ID"/>
        </w:rPr>
      </w:r>
      <w:r>
        <w:rPr>
          <w:lang w:val="id_ID" w:bidi="id_ID"/>
        </w:rPr>
        <w:t>Tokoh-tokoh dalam bagian ini adalah:</w:t>
      </w:r>
    </w:p>
    <w:p>
      <w:pPr>
        <w:pStyle w:val="ListBullet"/>
        <w:spacing w:line="240" w:lineRule="auto"/>
        <w:ind w:left="720"/>
      </w:pPr>
      <w:r>
        <w:rPr>
          <w:lang w:val="id_ID" w:bidi="id_ID"/>
        </w:rPr>
      </w:r>
      <w:r>
        <w:rPr>
          <w:lang w:val="id_ID" w:bidi="id_ID"/>
        </w:rPr>
        <w:t>Paulus</w:t>
      </w:r>
    </w:p>
    <w:p>
      <w:pPr>
        <w:pStyle w:val="ListBullet"/>
        <w:spacing w:line="240" w:lineRule="auto"/>
        <w:ind w:left="720"/>
      </w:pPr>
      <w:r>
        <w:rPr>
          <w:lang w:val="id_ID" w:bidi="id_ID"/>
        </w:rPr>
      </w:r>
      <w:r>
        <w:rPr>
          <w:lang w:val="id_ID" w:bidi="id_ID"/>
        </w:rPr>
        <w:t>Orang-orang percaya di Efesus, termasuk baik orang Yahudi maupun orang bukan Yahudi</w:t>
      </w:r>
    </w:p>
    <w:p>
      <w:pPr>
        <w:pStyle w:val="ListBullet"/>
        <w:spacing w:line="240" w:lineRule="auto"/>
        <w:ind w:left="720"/>
      </w:pPr>
      <w:r>
        <w:rPr>
          <w:lang w:val="id_ID" w:bidi="id_ID"/>
        </w:rPr>
      </w:r>
      <w:r>
        <w:rPr>
          <w:lang w:val="id_ID" w:bidi="id_ID"/>
        </w:rPr>
        <w:t xml:space="preserve">Allah mengilhami Paulus untuk menulis hal-hal ini. </w:t>
      </w:r>
    </w:p>
    <w:p>
      <w:pPr>
        <w:pStyle w:val="ListBullet"/>
        <w:spacing w:line="240" w:lineRule="auto"/>
        <w:ind w:left="720"/>
      </w:pPr>
      <w:r>
        <w:rPr>
          <w:lang w:val="id_ID" w:bidi="id_ID"/>
        </w:rPr>
      </w:r>
      <w:r>
        <w:rPr>
          <w:lang w:val="id_ID" w:bidi="id_ID"/>
        </w:rPr>
        <w:t>Yesus Kristus</w:t>
      </w:r>
    </w:p>
    <w:p>
      <w:pPr>
        <w:pStyle w:val="ListBullet"/>
        <w:spacing w:line="240" w:lineRule="auto"/>
        <w:ind w:left="720"/>
      </w:pPr>
      <w:r>
        <w:rPr>
          <w:lang w:val="id_ID" w:bidi="id_ID"/>
        </w:rPr>
      </w:r>
      <w:r>
        <w:rPr>
          <w:lang w:val="id_ID" w:bidi="id_ID"/>
        </w:rPr>
        <w:t>Roh Kudus</w:t>
      </w:r>
    </w:p>
    <w:p>
      <w:pPr/>
      <w:r>
        <w:rPr>
          <w:lang w:val="id_ID" w:bidi="id_ID"/>
        </w:rPr>
      </w:r>
      <w:r>
        <w:rPr>
          <w:lang w:val="id_ID" w:bidi="id_ID"/>
        </w:rPr>
        <w:t>Sebagai kelompok, perhatikan bagian-bagian dari latar belakang perikop ini:</w:t>
      </w:r>
    </w:p>
    <w:p>
      <w:pPr/>
      <w:r>
        <w:rPr>
          <w:lang w:val="id_ID" w:bidi="id_ID"/>
        </w:rPr>
      </w:r>
      <w:r>
        <w:rPr>
          <w:lang w:val="id_ID" w:bidi="id_ID"/>
        </w:rPr>
        <w:t xml:space="preserve">Dalam bagian pertama dari perikop ini Paulus melanjutkan apa yang telah ia katakan pada perikop sebelumnya. Paulus mengatakan bahwa orang-orang percaya dipersatukan atau dijadikan satu di dalam Kristus. Karena orang-orang percaya mengikuti Kristus, mereka menjadi milik Allah. Ada dua cara yang mungkin untuk memahami bagian berikut dari surat tersebut. Entah semua orang percaya ini akan menerima warisan dari Allah, atau orang-orang percaya itu sendiri akan menjadi warisan Allah, yang berarti bahwa mereka menjadi umat milik Allah sendiri. Bagaimanapun juga, siapa pun yang menerima warisan dalam budaya tersebut menerimanya karena mereka adalah bagian dari keluarga. Ini berarti bahwa karena orang-orang percaya mengikuti Yesus, mereka adalah bagian dari keluarga istimewa Allah. Mereka milik Allah dan mereka menerima warisan yang dijanjikan Allah. Allah telah memutuskan untuk memilih orang-orang percaya sebagai umat-Nya sejak lama. Allah membuat segala sesuatu berjalan sesuai dengan rencana-Nya. </w:t>
      </w:r>
    </w:p>
    <w:p>
      <w:pPr/>
      <w:r>
        <w:rPr>
          <w:lang w:val="id_ID" w:bidi="id_ID"/>
        </w:rPr>
      </w:r>
      <w:r>
        <w:rPr>
          <w:lang w:val="id_ID" w:bidi="id_ID"/>
        </w:rPr>
        <w:t xml:space="preserve">Berhenti di sini dan diskusikan secara berkelompok: Bagaimana Anda akan menerjemahkan ungkapan ini: "Allah memilih kita untuk menerima warisan"? atau "Allah memilih kita untuk menjadi warisan-Nya sendiri, atau umat-Nya sendiri"? Ingatlah bahwa dalam kedua kasus tersebut, Allah mengatakan bahwa orang-orang yang mengikuti Kristus adalah milik Allah. Hentikan sebentar audio ini di sini. </w:t>
      </w:r>
    </w:p>
    <w:p>
      <w:pPr/>
      <w:r>
        <w:rPr>
          <w:lang w:val="id_ID" w:bidi="id_ID"/>
        </w:rPr>
      </w:r>
      <w:r>
        <w:rPr>
          <w:lang w:val="id_ID" w:bidi="id_ID"/>
        </w:rPr>
        <w:t xml:space="preserve">Paulus mengatakan bahwa Allah telah memilih kita sebelumnya, atau pada waktu yang lebih awal. Paulus membandingkan pilihan Allah dengan membuang undi, yaitu ketika seseorang melempar benda-benda kecil untuk memilih atau menentukan sesuatu atau seseorang untuk tujuan khusus. Terakhir kali kita mendengar tentang membuang undi adalah dalam kitab Kisah Para Rasul ketika para murid memilih seseorang untuk menggantikan Yudas sebagai salah satu rasul. Di sini, Paulus mengatakan bahwa Allah memilih kita untuk menjadi umat Allah. Ini adalah kehendak Allah, atau keinginan-Nya, untuk melakukan hal ini. Allah sendiri yang melakukan tindakan ini—bukan orang lain yang mewujudkannya. </w:t>
      </w:r>
    </w:p>
    <w:p>
      <w:pPr/>
      <w:r>
        <w:rPr>
          <w:lang w:val="id_ID" w:bidi="id_ID"/>
        </w:rPr>
      </w:r>
      <w:r>
        <w:rPr>
          <w:lang w:val="id_ID" w:bidi="id_ID"/>
        </w:rPr>
        <w:t xml:space="preserve">Berhenti di sini dan diskusikan pertanyaan ini secara berkelompok: Bagaimana Anda akan berbicara tentang Allah yang memilih umat-Nya? Bagaimana Anda akan menjelaskan bahwa ini adalah rencana Allah bahkan sebelum orang-orang percaya kepada Yesus? Hentikan sebentar audio ini di sini. </w:t>
      </w:r>
    </w:p>
    <w:p>
      <w:pPr/>
      <w:r>
        <w:rPr>
          <w:lang w:val="id_ID" w:bidi="id_ID"/>
        </w:rPr>
      </w:r>
      <w:r>
        <w:rPr>
          <w:lang w:val="id_ID" w:bidi="id_ID"/>
        </w:rPr>
        <w:t xml:space="preserve">Dalam bagian kedua dari perikop ini, Paulus beralih kepada orang Yahudi dan berkata bahwa kitalah, orang Yahudi, yang pertama kali menaruh harapan kita kepada Kristus , atau percaya kepada Kristus. Paulus memasukkan dirinya sendiri ke dalam kelompok orang Yahudi karena Paulus sendiri adalah orang Yahudi. Meskipun Paulus tidak menggunakan sebutan "orang Yahudi" di sini, kita tahu bahwa Paulus sedang berbicara tentang orang Yahudi. Hal ini karena orang Yahudi adalah orang pertama yang menaruh harapan mereka kepada Kristus, yang berarti bahwa mereka dengan yakin mengharapkan Yesus untuk memberi mereka kehidupan kekal bersama Allah. Ini adalah rencana Allah. Allah melakukan ini agar orang-orang percaya Yahudi memberikan pujian kepada Allah atas kemuliaan atau kebesaran-Nya. </w:t>
      </w:r>
    </w:p>
    <w:p>
      <w:pPr/>
      <w:r>
        <w:rPr>
          <w:lang w:val="id_ID" w:bidi="id_ID"/>
        </w:rPr>
      </w:r>
      <w:r>
        <w:rPr>
          <w:lang w:val="id_ID" w:bidi="id_ID"/>
        </w:rPr>
        <w:t xml:space="preserve">Kemudian Paulus memberi tahu orang-orang bukan Yahudi bahwa sekarang mereka juga telah mendengar kebenaran. Paulus mengatakan bahwa kebenaran itu adalah kabar baik bahwa Allah menyelamatkan mereka. Allah telah berjanji sejak lama bahwa Allah akan memberikan Roh Kudus ini kepada mereka yang percaya. Roh Kudus ini seperti tanda pengenal atau kepemilikan. Siapa pun yang melihat tanda itu atau Roh Kudus akan tahu bahwa orang ini milik Allah. Roh Kudus adalah jaminan Allah bahwa Allah akan memberi kita warisan yang telah dijanjikan Allah kepada kita karena kita adalah milik-Nya. Allah akan menebus kita. Ini berarti bahwa Allah akan membebaskan kita dari kehidupan lama kita dan memberi kita kehidupan baru bersama-Nya. Allah telah melakukan semua ini agar kita dapat memberikan pujian dan memuliakan Allah. </w:t>
      </w:r>
    </w:p>
    <w:p>
      <w:pPr/>
      <w:r>
        <w:rPr>
          <w:lang w:val="id_ID" w:bidi="id_ID"/>
        </w:rPr>
      </w:r>
      <w:r>
        <w:rPr>
          <w:lang w:val="id_ID" w:bidi="id_ID"/>
        </w:rPr>
        <w:t xml:space="preserve">Berhenti di sini dan ingatlah kisah yang Anda sampaikan di langkah 2 tentang memberikan jaminan kepada seseorang bahwa Anda akan membayarnya lunas di kemudian hari. Dengarkan bagaimana pencerita menggambarkan pembayaran pertama ini. Ini akan membantu Anda menentukan cara terbaik untuk membicarakan jaminan ini. Hentikan sebentar audio ini di sini. </w:t>
      </w:r>
    </w:p>
    <w:p>
      <w:pPr/>
      <w:r>
        <w:rPr>
          <w:lang w:val="id_ID" w:bidi="id_ID"/>
        </w:rPr>
      </w:r>
      <w:r>
        <w:rPr>
          <w:lang w:val="id_ID" w:bidi="id_ID"/>
        </w:rPr>
        <w:t xml:space="preserve">Pilih orang, gambar, atau benda untuk menjadi masing-masing karakter. </w:t>
      </w:r>
    </w:p>
    <w:p>
      <w:pPr/>
      <w:r>
        <w:rPr>
          <w:lang w:val="id_ID" w:bidi="id_ID"/>
        </w:rPr>
      </w:r>
      <w:r>
        <w:rPr>
          <w:lang w:val="id_ID" w:bidi="id_ID"/>
        </w:rPr>
        <w:t xml:space="preserve">Ketika Anda mulai menceritakan kembali kisah dari ayat-ayat ini, kumpulkanlah sekelompok orang percaya Yahudi dan kelompok terpisah yang terdiri dari orang-orang percaya bukan Yahudi. Paulus menunjukkan bahwa orang-orang percaya Yahudi dan bukan Yahudi dipersatukan dalam satu kelompok bersama Yesus berkat apa yang telah dilakukan Yesus Kristus bagi mereka semua. Kelompok ini harus menunjukkan bahwa mereka adalah kelompok istimewa yang telah dipilih Allah. Mungkin itu berarti bahwa Allah akan memberikan mereka warisan. Mungkin itu berarti bahwa kelompok ini adalah warisan Allah. Bagaimanapun juga, kelompok ini sangat istimewa di mata Allah. Bagaimana Anda dapat menunjukkan ini? Paulus menunjuk kepada Allah dan menyatakan bahwa Allah membuat segala sesuatu berjalan sesuai dengan rencana-Nya—Allah merencanakan agar kelompok ini bersama-sama. </w:t>
      </w:r>
    </w:p>
    <w:p>
      <w:pPr/>
      <w:r>
        <w:rPr>
          <w:lang w:val="id_ID" w:bidi="id_ID"/>
        </w:rPr>
      </w:r>
      <w:r>
        <w:rPr>
          <w:lang w:val="id_ID" w:bidi="id_ID"/>
        </w:rPr>
        <w:t xml:space="preserve">Paulus kemudian menunjuk kepada orang-orang percaya Yahudi dan mengatakan bahwa Allah memilih orang-orang percaya Yahudi terlebih dahulu. Rencana Allah adalah agar orang-orang percaya Yahudi memberikan pujian kepada Allah atas kemuliaan atau kebesaran-Nya. Ketika Paulus mengatakan hal ini, orang-orang percaya Yahudi dapat menunjukkan bahwa mereka sedang memuji Allah. </w:t>
      </w:r>
    </w:p>
    <w:p>
      <w:pPr/>
      <w:r>
        <w:rPr>
          <w:lang w:val="id_ID" w:bidi="id_ID"/>
        </w:rPr>
      </w:r>
      <w:r>
        <w:rPr>
          <w:lang w:val="id_ID" w:bidi="id_ID"/>
        </w:rPr>
        <w:t xml:space="preserve">Paulus berpaling kepada orang-orang percaya bukan Yahudi dan berkata, "Kalian orang-orang bukan Yahudi juga telah mendengar kabar baik bahwa Allah menyelamatkan kalian." Paulus menunjuk pada Roh Kudus yang bergerak untuk menyatu dengan orang-orang percaya. Paulus mengatakan bahwa Roh Kudus adalah jaminan Allah, atau janji pembayaran. Roh Kudus menandai orang-orang percaya sehingga Allah tahu bahwa mereka milik Allah ketika Allah memandang mereka. Biarlah Roh Kudus bergerak di antara orang-orang percaya dan menandai setiap orang dengan cara tertentu. Paulus menunjuk kembali kepada Allah dan berkata kepada orang-orang percaya, "Kamu adalah umat Allah. Allah telah membebaskan kalian dari dosa. Allah melakukan ini agar kalian dapat memberikan pujian dan memuliakan Allah." Biarlah orang-orang percaya memberikan pujian dan memuliakan Allah sebagaimana dikatakan Paulus. </w:t>
      </w:r>
      <w:r>
        <w:rPr>
          <w:lang w:val="id_ID" w:bidi="id_ID"/>
        </w:rPr>
      </w:r>
    </w:p>
    <w:p>
      <w:pPr>
        <w:pStyle w:val="Heading3"/>
      </w:pPr>
      <w:r>
        <w:rPr>
          <w:lang w:val="id_ID" w:bidi="id_ID"/>
        </w:rPr>
        <w:t>Memperagakan Bacaan</w:t>
      </w:r>
    </w:p>
    <w:p>
      <w:pPr/>
      <w:r>
        <w:rPr>
          <w:lang w:val="id_ID" w:bidi="id_ID"/>
        </w:rPr>
      </w:r>
      <w:r>
        <w:rPr>
          <w:lang w:val="id_ID" w:bidi="id_ID"/>
        </w:rPr>
        <w:t xml:space="preserve">Dengarkan versi audio dari Efesus 1:11–14 dalam terjemahan yang paling mudah dimengerti. </w:t>
      </w:r>
    </w:p>
    <w:p>
      <w:pPr/>
      <w:r>
        <w:rPr>
          <w:lang w:val="id_ID" w:bidi="id_ID"/>
        </w:rPr>
      </w:r>
      <w:r>
        <w:rPr>
          <w:lang w:val="id_ID" w:bidi="id_ID"/>
        </w:rPr>
        <w:t>Dalam tahap ini, kelompok akan memeragakan perikop tersebut.</w:t>
      </w:r>
    </w:p>
    <w:p>
      <w:pPr/>
      <w:r>
        <w:rPr>
          <w:lang w:val="id_ID" w:bidi="id_ID"/>
        </w:rPr>
      </w:r>
      <w:r>
        <w:rPr>
          <w:lang w:val="id_ID" w:bidi="id_ID"/>
        </w:rPr>
        <w:t>Perikop ini memiliki dua bagian.</w:t>
      </w:r>
    </w:p>
    <w:p>
      <w:pPr/>
      <w:r>
        <w:rPr>
          <w:lang w:val="id_ID" w:bidi="id_ID"/>
        </w:rPr>
      </w:r>
      <w:r>
        <w:rPr>
          <w:lang w:val="id_ID" w:bidi="id_ID"/>
        </w:rPr>
        <w:t xml:space="preserve">Tokoh-tokoh dalam kisah ini adalah: </w:t>
      </w:r>
    </w:p>
    <w:p>
      <w:pPr>
        <w:pStyle w:val="ListBullet"/>
        <w:spacing w:line="240" w:lineRule="auto"/>
        <w:ind w:left="720"/>
      </w:pPr>
      <w:r>
        <w:rPr>
          <w:lang w:val="id_ID" w:bidi="id_ID"/>
        </w:rPr>
      </w:r>
      <w:r>
        <w:rPr>
          <w:lang w:val="id_ID" w:bidi="id_ID"/>
        </w:rPr>
        <w:t>Paulus</w:t>
      </w:r>
    </w:p>
    <w:p>
      <w:pPr>
        <w:pStyle w:val="ListBullet"/>
        <w:spacing w:line="240" w:lineRule="auto"/>
        <w:ind w:left="720"/>
      </w:pPr>
      <w:r>
        <w:rPr>
          <w:lang w:val="id_ID" w:bidi="id_ID"/>
        </w:rPr>
      </w:r>
      <w:r>
        <w:rPr>
          <w:lang w:val="id_ID" w:bidi="id_ID"/>
        </w:rPr>
        <w:t>Orang-orang percaya di Efesus, termasuk baik orang Yahudi maupun orang bukan Yahudi</w:t>
      </w:r>
    </w:p>
    <w:p>
      <w:pPr>
        <w:pStyle w:val="ListBullet"/>
        <w:spacing w:line="240" w:lineRule="auto"/>
        <w:ind w:left="720"/>
      </w:pPr>
      <w:r>
        <w:rPr>
          <w:lang w:val="id_ID" w:bidi="id_ID"/>
        </w:rPr>
      </w:r>
      <w:r>
        <w:rPr>
          <w:lang w:val="id_ID" w:bidi="id_ID"/>
        </w:rPr>
        <w:t xml:space="preserve">Allah mengilhami Paulus untuk menulis hal-hal ini. </w:t>
      </w:r>
    </w:p>
    <w:p>
      <w:pPr>
        <w:pStyle w:val="ListBullet"/>
        <w:spacing w:line="240" w:lineRule="auto"/>
        <w:ind w:left="720"/>
      </w:pPr>
      <w:r>
        <w:rPr>
          <w:lang w:val="id_ID" w:bidi="id_ID"/>
        </w:rPr>
      </w:r>
      <w:r>
        <w:rPr>
          <w:lang w:val="id_ID" w:bidi="id_ID"/>
        </w:rPr>
        <w:t>Yesus Kristus</w:t>
      </w:r>
    </w:p>
    <w:p>
      <w:pPr>
        <w:pStyle w:val="ListBullet"/>
        <w:spacing w:line="240" w:lineRule="auto"/>
        <w:ind w:left="720"/>
      </w:pPr>
      <w:r>
        <w:rPr>
          <w:lang w:val="id_ID" w:bidi="id_ID"/>
        </w:rPr>
      </w:r>
      <w:r>
        <w:rPr>
          <w:lang w:val="id_ID" w:bidi="id_ID"/>
        </w:rPr>
        <w:t>Roh Kudus</w:t>
      </w:r>
    </w:p>
    <w:p>
      <w:pPr/>
      <w:r>
        <w:rPr>
          <w:lang w:val="id_ID" w:bidi="id_ID"/>
        </w:rPr>
      </w:r>
      <w:r>
        <w:rPr>
          <w:lang w:val="id_ID" w:bidi="id_ID"/>
        </w:rPr>
        <w:t>Peragakan perikop ini dua kali secara berkelompok. Anda harus memeragakan perikop ini dalam bahasa Anda sendiri.</w:t>
      </w:r>
    </w:p>
    <w:p>
      <w:pPr/>
      <w:r>
        <w:rPr>
          <w:lang w:val="id_ID" w:bidi="id_ID"/>
        </w:rPr>
      </w:r>
      <w:r>
        <w:rPr>
          <w:lang w:val="id_ID" w:bidi="id_ID"/>
        </w:rPr>
        <w:t>Pertama, peragakan perikop ini tanpa berhenti. Perhatikan percakapan, alur, jalan cerita, dan urutan waktu dari perikop ini. Pastikan Anda tidak melewatkan untuk memeragakan bagian-bagian yang sulit atau penting dari perikop tersebut. Bantulah satu sama lain untuk mengingat setiap bagian dari perikop tersebut.</w:t>
      </w:r>
    </w:p>
    <w:p>
      <w:pPr/>
      <w:r>
        <w:rPr>
          <w:lang w:val="id_ID" w:bidi="id_ID"/>
        </w:rPr>
      </w:r>
      <w:r>
        <w:rPr>
          <w:lang w:val="id_ID" w:bidi="id_ID"/>
        </w:rPr>
        <w:t>Hentikan sebentar audio ini di sini dan peragakan bagian tersebut.</w:t>
      </w:r>
    </w:p>
    <w:p>
      <w:pPr/>
      <w:r>
        <w:rPr>
          <w:lang w:val="id_ID" w:bidi="id_ID"/>
        </w:rPr>
      </w:r>
      <w:r>
        <w:rPr>
          <w:lang w:val="id_ID" w:bidi="id_ID"/>
        </w:rPr>
        <w:t>Kelompok tersebut harus memeragakan perikop ini untuk kedua kalinya. Pada bagian-bagian tertentu dalam drama, hentikan sebentar dramanya dan tanyakan pada orang yang sedang memerankan tokoh itu, "Apa yang Anda rasakan atau pikirkan?" Orang yang sedang memerankan karakter itu harus menjawab apa yang akan mereka rasakan atau pikirkan jika mereka menjadi karakter tersebut. Lalu lanjutkan dramanya.</w:t>
      </w:r>
    </w:p>
    <w:p>
      <w:pPr/>
      <w:r>
        <w:rPr>
          <w:lang w:val="id_ID" w:bidi="id_ID"/>
        </w:rPr>
      </w:r>
      <w:r>
        <w:rPr>
          <w:lang w:val="id_ID" w:bidi="id_ID"/>
        </w:rPr>
        <w:t>Hentikan sebentar audio di sini dan peragakan perikop ini untuk kedua kalinya.</w:t>
      </w:r>
    </w:p>
    <w:p>
      <w:pPr/>
      <w:r>
        <w:rPr>
          <w:lang w:val="id_ID" w:bidi="id_ID"/>
        </w:rPr>
      </w:r>
      <w:r>
        <w:rPr>
          <w:lang w:val="id_ID" w:bidi="id_ID"/>
        </w:rPr>
        <w:t>Berikut ini adalah contoh drama dan kemungkinan respon-responnya.</w:t>
      </w:r>
    </w:p>
    <w:p>
      <w:pPr/>
      <w:r>
        <w:rPr>
          <w:lang w:val="id_ID" w:bidi="id_ID"/>
        </w:rPr>
      </w:r>
      <w:r>
        <w:rPr>
          <w:lang w:val="id_ID" w:bidi="id_ID"/>
        </w:rPr>
        <w:t xml:space="preserve">Dalam Bagian 1, Paulus mengatakan bahwa orang-orang percaya dipersatukan di dalam Kristus. Setiap orang percaya memiliki warisan yang telah Allah rancangkan bagi mereka yang percaya. Paulus mengatakan bahwa Allah memilih umat pilihan-Nya, yaitu orang-orang percaya, terlebih dahulu atau sebelum mereka percaya. Allah membuat segala sesuatu berjalan sesuai dengan rencana-Nya. </w:t>
      </w:r>
    </w:p>
    <w:p>
      <w:pPr>
        <w:pStyle w:val="ListBullet"/>
        <w:spacing w:line="240" w:lineRule="auto"/>
        <w:ind w:left="720"/>
      </w:pPr>
      <w:r>
        <w:rPr>
          <w:lang w:val="id_ID" w:bidi="id_ID"/>
        </w:rPr>
      </w:r>
      <w:r>
        <w:rPr>
          <w:lang w:val="id_ID" w:bidi="id_ID"/>
        </w:rPr>
        <w:t>Hentikan sebentar dramanya.</w:t>
      </w:r>
    </w:p>
    <w:p>
      <w:pPr>
        <w:pStyle w:val="ListBullet"/>
        <w:spacing w:line="240" w:lineRule="auto"/>
        <w:ind w:left="720"/>
      </w:pPr>
      <w:r>
        <w:rPr>
          <w:lang w:val="id_ID" w:bidi="id_ID"/>
        </w:rPr>
      </w:r>
      <w:r>
        <w:rPr>
          <w:lang w:val="id_ID" w:bidi="id_ID"/>
        </w:rPr>
        <w:t>Tanyakan pada orang-orang percaya, "Bagaimana perasaan Anda ketika mendengar bahwa Anda dipersatukan di dalam Kristus?" Anda mungkin mendengar, "Ini adalah kabar baik." Itu berarti bahwa tidak ada perbedaan di antara kita. Kita semua sama di mata Allah. Allah tidak memandang orang percaya Yahudi atau orang percaya bukan Yahudi. Allah melihat orang-orang percaya. Saya sangat senang mendengarnya. Hal ini membantu kita menjalin ikatan yang bahkan lebih kuat."</w:t>
      </w:r>
    </w:p>
    <w:p>
      <w:pPr>
        <w:pStyle w:val="ListBullet"/>
        <w:spacing w:line="240" w:lineRule="auto"/>
        <w:ind w:left="720"/>
      </w:pPr>
      <w:r>
        <w:rPr>
          <w:lang w:val="id_ID" w:bidi="id_ID"/>
        </w:rPr>
      </w:r>
      <w:r>
        <w:rPr>
          <w:lang w:val="id_ID" w:bidi="id_ID"/>
        </w:rPr>
        <w:t xml:space="preserve">Tanyakan pada salah seorang dari orang-orang percaya, "Bagaimana perasaan Anda mengetahui bahwa Allah telah memilih Anda sebelumnya? Anda mungkin mendengar, "Saya merasa kagum, saya tidak tahu mengapa. Saya bukanlah orang yang baik. Sungguh melegakan mengetahui bahwa Allah memilih saya meskipun dengan segala kekurangan saya. Sekarang saya termasuk salah satu umat Allah. Saya tidak menyangka bahwa saya begitu istimewa di hadapan Allah! Ini adalah kabar baik." </w:t>
      </w:r>
    </w:p>
    <w:p>
      <w:pPr>
        <w:pStyle w:val="ListBullet"/>
        <w:spacing w:line="240" w:lineRule="auto"/>
        <w:ind w:left="720"/>
      </w:pPr>
      <w:r>
        <w:rPr>
          <w:lang w:val="id_ID" w:bidi="id_ID"/>
        </w:rPr>
      </w:r>
      <w:r>
        <w:rPr>
          <w:lang w:val="id_ID" w:bidi="id_ID"/>
        </w:rPr>
        <w:t>Lanjutkan dramanya.</w:t>
      </w:r>
    </w:p>
    <w:p>
      <w:pPr/>
      <w:r>
        <w:rPr>
          <w:lang w:val="id_ID" w:bidi="id_ID"/>
        </w:rPr>
      </w:r>
      <w:r>
        <w:rPr>
          <w:lang w:val="id_ID" w:bidi="id_ID"/>
        </w:rPr>
        <w:t xml:space="preserve">Dalam Bagian 2, Paulus menjelaskan bahwa orang Yahudi terlebih dahulu dan kemudian orang bukan Yahudi telah mendengar kebenaran tentang kabar baik. Setelah mereka percaya, mereka menerima Roh Kudus. Allah melihat ini sebagai tanda identifikasi yang menunjukkan bahwa mereka milik Allah. Tidak ada yang bisa salah mengenali tanda ini dan mengira bahwa tanda tersebut milik orang lain. Tanda Roh Kudus ini merupakan jaminan bagi semua orang percaya bahwa masing-masing akan menerima warisannya dari Allah. Allah menebus kita, atau membebaskan kita dari dosa dan menjadikan kita umat milik Allah. Allah melakukan ini agar kita dapat memberikan pujian dan memuliakan Allah." </w:t>
      </w:r>
    </w:p>
    <w:p>
      <w:pPr>
        <w:pStyle w:val="ListBullet"/>
        <w:spacing w:line="240" w:lineRule="auto"/>
        <w:ind w:left="720"/>
      </w:pPr>
      <w:r>
        <w:rPr>
          <w:lang w:val="id_ID" w:bidi="id_ID"/>
        </w:rPr>
      </w:r>
      <w:r>
        <w:rPr>
          <w:lang w:val="id_ID" w:bidi="id_ID"/>
        </w:rPr>
        <w:t>Hentikan sebentar dramanya.</w:t>
      </w:r>
    </w:p>
    <w:p>
      <w:pPr>
        <w:pStyle w:val="ListBullet"/>
        <w:spacing w:line="240" w:lineRule="auto"/>
        <w:ind w:left="720"/>
      </w:pPr>
      <w:r>
        <w:rPr>
          <w:lang w:val="id_ID" w:bidi="id_ID"/>
        </w:rPr>
      </w:r>
      <w:r>
        <w:rPr>
          <w:lang w:val="id_ID" w:bidi="id_ID"/>
        </w:rPr>
        <w:t xml:space="preserve">Tanyakan kepada Allah, "Mengapa Engkau memberikan Roh Kudus kepada orang-orang sebagai jaminan atas warisan mereka?" Anda mungkin mendengar, "Sangat mudah bagi orang-orang untuk bingung, mendengar ajaran lain dan mulai percaya kepada hal-hal lain. Aku memberikan Roh Kudus kepada mereka agar mereka mendengarkan Roh Kudus dan mengetahui bahwa mereka adalah milik-Ku. Aku mengasihi mereka dan Aku ingin mereka tahu bahwa tidak ada apa pun dan siapa pun yang dapat mengambil mereka dariku. Mereka milik-Ku dan Aku sungguh berbahagia bisa memberikan warisan kepada mereka." </w:t>
      </w:r>
    </w:p>
    <w:p>
      <w:pPr>
        <w:pStyle w:val="ListBullet"/>
        <w:spacing w:line="240" w:lineRule="auto"/>
        <w:ind w:left="720"/>
      </w:pPr>
      <w:r>
        <w:rPr>
          <w:lang w:val="id_ID" w:bidi="id_ID"/>
        </w:rPr>
      </w:r>
      <w:r>
        <w:rPr>
          <w:lang w:val="id_ID" w:bidi="id_ID"/>
        </w:rPr>
        <w:t xml:space="preserve">Tanyakan kepada orang-orang Efesus, "Bagaimana perasaan kalian karena memiliki tanda pengenal ini?" Anda mungkin mendengar, "Saya menyukainya. Saya sangat senang karena tidak mungkin ada keraguan. Saya yakin bahwa saya milik Allah. Tidak ada yang bisa merampas ini dari saya. Karena hal ini dan apa yang telah Allah lakukan, saya ingin memberikan pujian kepada Allah setiap saat." </w:t>
      </w:r>
    </w:p>
    <w:p>
      <w:pPr>
        <w:pStyle w:val="ListBullet"/>
        <w:spacing w:line="240" w:lineRule="auto"/>
        <w:ind w:left="720"/>
      </w:pPr>
      <w:r>
        <w:rPr>
          <w:lang w:val="id_ID" w:bidi="id_ID"/>
        </w:rPr>
      </w:r>
      <w:r>
        <w:rPr>
          <w:lang w:val="id_ID" w:bidi="id_ID"/>
        </w:rPr>
        <w:t xml:space="preserve">Tanyakan kepada Paulus, "Menurut Anda, mengapa Allah menyuruh Anda menulis tentang Roh Kudus sebagai jaminan atau uang muka atas warisan mereka di masa depan?" Anda mungkin mendengar, "Ini adalah gambaran yang dimengerti oleh orang-orang. Mereka semua tahu tentang melakukan pembayaran uang muka atau uang jaminan atas sesuatu. Mereka tahu bahwa ini berarti mereka akan memperoleh kehidupan kekal di masa depan. Saya pikir Allah ingin mereka memahami bahwa mereka milik Allah dan tidak ada yang dapat mengubah hal itu. Jaminan itu sangat menghibur bagi orang-orang percaya. Saya juga berpikir Allah ingin mereka tahu dengan pasti bahwa mereka akan menerima lebih banyak lagi di masa depan saat mereka memperoleh warisan mereka sepenuhnya." </w:t>
      </w:r>
      <w:r>
        <w:rPr>
          <w:lang w:val="id_ID" w:bidi="id_ID"/>
        </w:rPr>
      </w:r>
    </w:p>
    <w:p>
      <w:pPr>
        <w:pStyle w:val="Heading3"/>
      </w:pPr>
      <w:r>
        <w:rPr>
          <w:lang w:val="id_ID" w:bidi="id_ID"/>
        </w:rPr>
        <w:t>Melengkapi yang Kurang</w:t>
      </w:r>
    </w:p>
    <w:p>
      <w:pPr/>
      <w:r>
        <w:rPr>
          <w:lang w:val="id_ID" w:bidi="id_ID"/>
        </w:rPr>
      </w:r>
      <w:r>
        <w:rPr>
          <w:lang w:val="id_ID" w:bidi="id_ID"/>
        </w:rPr>
        <w:t xml:space="preserve">Dengarkan versi audio dari Efesus 1:11–14 dalam terjemahan yang paling mudah dimengerti. </w:t>
      </w:r>
    </w:p>
    <w:p>
      <w:pPr/>
      <w:r>
        <w:rPr>
          <w:lang w:val="id_ID" w:bidi="id_ID"/>
        </w:rPr>
      </w:r>
      <w:r>
        <w:rPr>
          <w:lang w:val="id_ID" w:bidi="id_ID"/>
        </w:rPr>
        <w:t>Dalam tahap ini, kelompok akan membahas istilah-istilah kunci dan kata-kata dalam perikop ini.</w:t>
      </w:r>
    </w:p>
    <w:p>
      <w:pPr/>
      <w:r>
        <w:rPr>
          <w:lang w:val="id_ID" w:bidi="id_ID"/>
        </w:rPr>
      </w:r>
      <w:r>
        <w:rPr>
          <w:lang w:val="id_ID" w:bidi="id_ID"/>
        </w:rPr>
        <w:t xml:space="preserve">Gunakan kata yang sama untuk </w:t>
      </w:r>
      <w:r>
        <w:rPr>
          <w:b/>
          <w:lang w:val="id_ID" w:bidi="id_ID"/>
        </w:rPr>
        <w:t>Kristus</w:t>
      </w:r>
      <w:r>
        <w:rPr>
          <w:lang w:val="id_ID" w:bidi="id_ID"/>
        </w:rPr>
        <w:t xml:space="preserve"> yang telah Anda gunakan dalam terjemahan sebelumnya. </w:t>
      </w:r>
      <w:r>
        <w:rPr>
          <w:lang w:val="id_ID" w:bidi="id_ID"/>
        </w:rPr>
        <w:t>Kristus</w:t>
      </w:r>
      <w:r>
        <w:rPr>
          <w:lang w:val="id_ID" w:bidi="id_ID"/>
        </w:rPr>
        <w:t xml:space="preserve"> dibahas dalam Daftar Kata Utama. </w:t>
      </w:r>
    </w:p>
    <w:p>
      <w:pPr/>
      <w:r>
        <w:rPr>
          <w:lang w:val="id_ID" w:bidi="id_ID"/>
        </w:rPr>
      </w:r>
      <w:r>
        <w:rPr>
          <w:lang w:val="id_ID" w:bidi="id_ID"/>
        </w:rPr>
        <w:t xml:space="preserve">Dalam beberapa terjemahan, Paulus mengatakan bahwa orang-orang percaya memiliki </w:t>
      </w:r>
      <w:r>
        <w:rPr>
          <w:b/>
          <w:lang w:val="id_ID" w:bidi="id_ID"/>
        </w:rPr>
        <w:t>warisan</w:t>
      </w:r>
      <w:r>
        <w:rPr>
          <w:lang w:val="id_ID" w:bidi="id_ID"/>
        </w:rPr>
        <w:t xml:space="preserve"> dari Allah, atau bahwa orang-orang percaya adalah warisan Allah. Warisan merujuk pada harta benda atau uang yang diberikan seorang ayah kepada anak-anaknya ketika ayah tersebut meninggal. </w:t>
      </w:r>
    </w:p>
    <w:p>
      <w:pPr/>
      <w:r>
        <w:rPr>
          <w:lang w:val="id_ID" w:bidi="id_ID"/>
        </w:rPr>
      </w:r>
      <w:r>
        <w:rPr>
          <w:lang w:val="id_ID" w:bidi="id_ID"/>
        </w:rPr>
        <w:t xml:space="preserve">Berhenti di sini dan diskusikan deskripsi apa yang akan Anda berikan dalam terjemahan Anda untuk </w:t>
      </w:r>
      <w:r>
        <w:rPr>
          <w:b/>
          <w:lang w:val="id_ID" w:bidi="id_ID"/>
        </w:rPr>
        <w:t>warisan</w:t>
      </w:r>
      <w:r>
        <w:rPr>
          <w:lang w:val="id_ID" w:bidi="id_ID"/>
        </w:rPr>
        <w:t xml:space="preserve">. Terjemahkan warisan dengan cara yang sama seperti Anda menerjemahkannya di kitab-kitab lain dalam Alkitab. Hentikan sebentar audio ini di sini. </w:t>
      </w:r>
    </w:p>
    <w:p>
      <w:pPr/>
      <w:r>
        <w:rPr>
          <w:lang w:val="id_ID" w:bidi="id_ID"/>
        </w:rPr>
      </w:r>
      <w:r>
        <w:rPr>
          <w:lang w:val="id_ID" w:bidi="id_ID"/>
        </w:rPr>
        <w:t xml:space="preserve">Paulus mengingatkan orang-orang Efesus bahwa orang </w:t>
      </w:r>
      <w:r>
        <w:rPr>
          <w:b/>
          <w:lang w:val="id_ID" w:bidi="id_ID"/>
        </w:rPr>
        <w:t>Yahudi</w:t>
      </w:r>
      <w:r>
        <w:rPr>
          <w:lang w:val="id_ID" w:bidi="id_ID"/>
        </w:rPr>
        <w:t xml:space="preserve"> adalah orang pertama yang menerima </w:t>
      </w:r>
      <w:r>
        <w:rPr>
          <w:b/>
          <w:lang w:val="id_ID" w:bidi="id_ID"/>
        </w:rPr>
        <w:t>kabar baik</w:t>
      </w:r>
      <w:r>
        <w:rPr>
          <w:lang w:val="id_ID" w:bidi="id_ID"/>
        </w:rPr>
        <w:t xml:space="preserve"> atau </w:t>
      </w:r>
      <w:r>
        <w:rPr>
          <w:b/>
          <w:lang w:val="id_ID" w:bidi="id_ID"/>
        </w:rPr>
        <w:t>injil</w:t>
      </w:r>
      <w:r>
        <w:rPr>
          <w:lang w:val="id_ID" w:bidi="id_ID"/>
        </w:rPr>
        <w:t xml:space="preserve"> dengan mengatakan bahwa "kamilah yang pertama menaruh harapan kami kepada Kristus." Kemudian Paulus mengatakan bahwa Allah memasukkan </w:t>
      </w:r>
      <w:r>
        <w:rPr>
          <w:b/>
          <w:lang w:val="id_ID" w:bidi="id_ID"/>
        </w:rPr>
        <w:t>orang-orang bukan Yahudi</w:t>
      </w:r>
      <w:r>
        <w:rPr>
          <w:lang w:val="id_ID" w:bidi="id_ID"/>
        </w:rPr>
        <w:t xml:space="preserve"> ke dalam umat-Nya ketika mereka mendengar injil dan menerimanya. Injil adalah kata lain untuk kabar baik bahwa Yesus mati untuk menyelamatkan orang-orang dari dosa-dosa mereka dan bahwa jika kita percaya, kita akan memperoleh kehidupan kekal bersama Allah di surga. </w:t>
      </w:r>
    </w:p>
    <w:p>
      <w:pPr/>
      <w:r>
        <w:rPr>
          <w:lang w:val="id_ID" w:bidi="id_ID"/>
        </w:rPr>
      </w:r>
      <w:r>
        <w:rPr>
          <w:lang w:val="id_ID" w:bidi="id_ID"/>
        </w:rPr>
        <w:t xml:space="preserve">Berhenti di sini dan diskusikan secara berkelompok kata-kata apa yang akan Anda gunakan untuk kabar baik, atau injil. </w:t>
      </w:r>
      <w:r>
        <w:rPr>
          <w:lang w:val="id_ID" w:bidi="id_ID"/>
        </w:rPr>
        <w:t>Kabar baik</w:t>
      </w:r>
      <w:r>
        <w:rPr>
          <w:lang w:val="id_ID" w:bidi="id_ID"/>
        </w:rPr>
        <w:t xml:space="preserve"> atau </w:t>
      </w:r>
      <w:r>
        <w:rPr>
          <w:lang w:val="id_ID" w:bidi="id_ID"/>
        </w:rPr>
        <w:t>injil</w:t>
      </w:r>
      <w:r>
        <w:rPr>
          <w:lang w:val="id_ID" w:bidi="id_ID"/>
        </w:rPr>
        <w:t xml:space="preserve"> dibahas dalam Daftar Kata Utama. Gunakan kata yang sama seperti yang telah Anda gunakan dalam terjemahan sebelumnya. Hentikan sebentar audio ini di sini. </w:t>
      </w:r>
    </w:p>
    <w:p>
      <w:pPr/>
      <w:r>
        <w:rPr>
          <w:lang w:val="id_ID" w:bidi="id_ID"/>
        </w:rPr>
      </w:r>
      <w:r>
        <w:rPr>
          <w:lang w:val="id_ID" w:bidi="id_ID"/>
        </w:rPr>
        <w:t xml:space="preserve">Orang Yahudi adalah keturunan Abraham dan umat pilihan Allah. Orang-orang non-Yahudi adalah siapa saja yang bukan orang Yahudi. Yesus adalah seorang Yahudi, dan itulah sebabnya sebagian besar orang yang pertama kali percaya kepada Yesus adalah orang Yahudi. </w:t>
      </w:r>
    </w:p>
    <w:p>
      <w:pPr/>
      <w:r>
        <w:rPr>
          <w:lang w:val="id_ID" w:bidi="id_ID"/>
        </w:rPr>
      </w:r>
      <w:r>
        <w:rPr>
          <w:lang w:val="id_ID" w:bidi="id_ID"/>
        </w:rPr>
        <w:t xml:space="preserve">Berhenti di sini dan diskusikan pertanyaan berikut secara berkelompok: Beberapa terjemahan mencantumkan sebutan untuk </w:t>
      </w:r>
      <w:r>
        <w:rPr>
          <w:b/>
          <w:lang w:val="id_ID" w:bidi="id_ID"/>
        </w:rPr>
        <w:t>Yahudi</w:t>
      </w:r>
      <w:r>
        <w:rPr>
          <w:lang w:val="id_ID" w:bidi="id_ID"/>
        </w:rPr>
        <w:t xml:space="preserve"> dan </w:t>
      </w:r>
      <w:r>
        <w:rPr>
          <w:b/>
          <w:lang w:val="id_ID" w:bidi="id_ID"/>
        </w:rPr>
        <w:t>bukan Yahudi</w:t>
      </w:r>
      <w:r>
        <w:rPr>
          <w:lang w:val="id_ID" w:bidi="id_ID"/>
        </w:rPr>
        <w:t xml:space="preserve"> dalam terjemahan mereka agar jelas siapa yang sedang dibicarakan oleh Paulus. Diskusikan bagaimana Anda ingin berbicara tentang berbagai kelompok orang percaya. Baik </w:t>
      </w:r>
      <w:r>
        <w:rPr>
          <w:lang w:val="id_ID" w:bidi="id_ID"/>
        </w:rPr>
        <w:t>orang Yahudi</w:t>
      </w:r>
      <w:r>
        <w:rPr>
          <w:lang w:val="id_ID" w:bidi="id_ID"/>
        </w:rPr>
        <w:t xml:space="preserve"> maupun </w:t>
      </w:r>
      <w:r>
        <w:rPr>
          <w:lang w:val="id_ID" w:bidi="id_ID"/>
        </w:rPr>
        <w:t>bukan Yahudi</w:t>
      </w:r>
      <w:r>
        <w:rPr>
          <w:lang w:val="id_ID" w:bidi="id_ID"/>
        </w:rPr>
        <w:t xml:space="preserve"> tercantum dalam Daftar Kata Utama. Hentikan sebentar audio ini di sini. </w:t>
      </w:r>
    </w:p>
    <w:p>
      <w:pPr/>
      <w:r>
        <w:rPr>
          <w:lang w:val="id_ID" w:bidi="id_ID"/>
        </w:rPr>
      </w:r>
      <w:r>
        <w:rPr>
          <w:lang w:val="id_ID" w:bidi="id_ID"/>
        </w:rPr>
        <w:t xml:space="preserve">Orang-orang percaya memberikan pujian bagi </w:t>
      </w:r>
      <w:r>
        <w:rPr>
          <w:b/>
          <w:lang w:val="id_ID" w:bidi="id_ID"/>
        </w:rPr>
        <w:t>kemuliaan</w:t>
      </w:r>
      <w:r>
        <w:rPr>
          <w:lang w:val="id_ID" w:bidi="id_ID"/>
        </w:rPr>
        <w:t xml:space="preserve"> Allah, atau kebesaran atau kuasa-Nya. </w:t>
      </w:r>
    </w:p>
    <w:p>
      <w:pPr/>
      <w:r>
        <w:rPr>
          <w:lang w:val="id_ID" w:bidi="id_ID"/>
        </w:rPr>
      </w:r>
      <w:r>
        <w:rPr>
          <w:lang w:val="id_ID" w:bidi="id_ID"/>
        </w:rPr>
        <w:t xml:space="preserve">Berhenti di sini dan diskusikan dalam kelompok kata atau frasa yang akan Anda gunakan untuk </w:t>
      </w:r>
      <w:r>
        <w:rPr>
          <w:b/>
          <w:lang w:val="id_ID" w:bidi="id_ID"/>
        </w:rPr>
        <w:t>"kemuliaan"</w:t>
      </w:r>
      <w:r>
        <w:rPr>
          <w:lang w:val="id_ID" w:bidi="id_ID"/>
        </w:rPr>
        <w:t xml:space="preserve">. Ingatlah bahwa </w:t>
      </w:r>
      <w:r>
        <w:rPr>
          <w:lang w:val="id_ID" w:bidi="id_ID"/>
        </w:rPr>
        <w:t>kemuliaan</w:t>
      </w:r>
      <w:r>
        <w:rPr>
          <w:lang w:val="id_ID" w:bidi="id_ID"/>
        </w:rPr>
        <w:t xml:space="preserve"> ada di dalam Daftar Kata Utama. </w:t>
      </w:r>
    </w:p>
    <w:p>
      <w:pPr/>
      <w:r>
        <w:rPr>
          <w:lang w:val="id_ID" w:bidi="id_ID"/>
        </w:rPr>
      </w:r>
      <w:r>
        <w:rPr>
          <w:b/>
          <w:lang w:val="id_ID" w:bidi="id_ID"/>
        </w:rPr>
        <w:t>Roh Kudus</w:t>
      </w:r>
      <w:r>
        <w:rPr>
          <w:lang w:val="id_ID" w:bidi="id_ID"/>
        </w:rPr>
        <w:t xml:space="preserve"> adalah </w:t>
      </w:r>
      <w:r>
        <w:rPr>
          <w:b/>
          <w:lang w:val="id_ID" w:bidi="id_ID"/>
        </w:rPr>
        <w:t>meterai</w:t>
      </w:r>
      <w:r>
        <w:rPr>
          <w:lang w:val="id_ID" w:bidi="id_ID"/>
        </w:rPr>
        <w:t xml:space="preserve"> Allah yang </w:t>
      </w:r>
      <w:r>
        <w:rPr>
          <w:b/>
          <w:lang w:val="id_ID" w:bidi="id_ID"/>
        </w:rPr>
        <w:t>menjamin</w:t>
      </w:r>
      <w:r>
        <w:rPr>
          <w:lang w:val="id_ID" w:bidi="id_ID"/>
        </w:rPr>
        <w:t xml:space="preserve"> bahwa Allah akan memberikan kepada kita warisan yang telah dijanjikan Allah. Kata lain untuk jaminan adalah ikrar, uang muka, simpanan, atau bagian awal dari apa yang telah dijanjikan oleh Allah. Setelah seseorang membayar jumlah awal ini, jumlah tersebut digunakan sebagai jaminan bahwa mereka akan melunasi sisa harganya. </w:t>
      </w:r>
    </w:p>
    <w:p>
      <w:pPr/>
      <w:r>
        <w:rPr>
          <w:lang w:val="id_ID" w:bidi="id_ID"/>
        </w:rPr>
      </w:r>
      <w:r>
        <w:rPr>
          <w:lang w:val="id_ID" w:bidi="id_ID"/>
        </w:rPr>
        <w:t xml:space="preserve">Berhenti di sini dan lihatlah kembali gambar </w:t>
      </w:r>
      <w:r>
        <w:rPr>
          <w:lang w:val="id_ID" w:bidi="id_ID"/>
        </w:rPr>
        <w:t>segel</w:t>
      </w:r>
      <w:r>
        <w:rPr>
          <w:lang w:val="id_ID" w:bidi="id_ID"/>
        </w:rPr>
        <w:t xml:space="preserve"> jika perlu. Hentikan sejenak rekaman di sini.</w:t>
      </w:r>
    </w:p>
    <w:p>
      <w:pPr/>
      <w:r>
        <w:rPr>
          <w:lang w:val="id_ID" w:bidi="id_ID"/>
        </w:rPr>
      </w:r>
      <w:r>
        <w:rPr>
          <w:lang w:val="id_ID" w:bidi="id_ID"/>
        </w:rPr>
        <w:t xml:space="preserve">Berhenti di sini dan diskusikan kata atau frasa apa yang akan Anda gunakan untuk </w:t>
      </w:r>
      <w:r>
        <w:rPr>
          <w:b/>
          <w:lang w:val="id_ID" w:bidi="id_ID"/>
        </w:rPr>
        <w:t>Roh Kudus</w:t>
      </w:r>
      <w:r>
        <w:rPr>
          <w:lang w:val="id_ID" w:bidi="id_ID"/>
        </w:rPr>
        <w:t xml:space="preserve">. Gunakan kata yang sama seperti yang telah Anda gunakan dalam kitab-kitab lain dari Alkitab, dan ingatlah bahwa </w:t>
      </w:r>
      <w:r>
        <w:rPr>
          <w:lang w:val="id_ID" w:bidi="id_ID"/>
        </w:rPr>
        <w:t>Roh Kudus</w:t>
      </w:r>
      <w:r>
        <w:rPr>
          <w:lang w:val="id_ID" w:bidi="id_ID"/>
        </w:rPr>
        <w:t xml:space="preserve"> terdapat di Daftar Kata Utama. Hentikan sebentar audio ini di sini. </w:t>
      </w:r>
    </w:p>
    <w:p>
      <w:pPr/>
      <w:r>
        <w:rPr>
          <w:lang w:val="id_ID" w:bidi="id_ID"/>
        </w:rPr>
      </w:r>
      <w:r>
        <w:rPr>
          <w:lang w:val="id_ID" w:bidi="id_ID"/>
        </w:rPr>
        <w:t xml:space="preserve">Berhenti di sini dan diskusikan secara berkelompok: Bagaimana Anda akan membahas tentang Roh Kudus sebagai jaminan Allah bahwa Allah akan memberikan kepada kita warisan yang telah Ia janjikan? Hentikan sebentar audio ini di sini. </w:t>
      </w:r>
    </w:p>
    <w:p>
      <w:pPr/>
      <w:r>
        <w:rPr>
          <w:lang w:val="id_ID" w:bidi="id_ID"/>
        </w:rPr>
      </w:r>
      <w:r>
        <w:rPr>
          <w:lang w:val="id_ID" w:bidi="id_ID"/>
        </w:rPr>
        <w:t xml:space="preserve">Roh Kudus adalah jaminan kita bahwa Allah akan </w:t>
      </w:r>
      <w:r>
        <w:rPr>
          <w:b/>
          <w:lang w:val="id_ID" w:bidi="id_ID"/>
        </w:rPr>
        <w:t>menebus</w:t>
      </w:r>
      <w:r>
        <w:rPr>
          <w:lang w:val="id_ID" w:bidi="id_ID"/>
        </w:rPr>
        <w:t xml:space="preserve"> kita, atau membebaskan kita dari perbudakan dosa agar kita dapat menjadi umat kepunyaan Allah sendiri. Dalam perikop lain, kita memahami bahwa Allah mendapatkan kita melalui darah Yesus Kristus. Gunakan kata yang sama untuk menebus yang telah Anda gunakan di perikop sebelumnya, dan ingatlah bahwa </w:t>
      </w:r>
      <w:r>
        <w:rPr>
          <w:lang w:val="id_ID" w:bidi="id_ID"/>
        </w:rPr>
        <w:t>menebus</w:t>
      </w:r>
      <w:r>
        <w:rPr>
          <w:lang w:val="id_ID" w:bidi="id_ID"/>
        </w:rPr>
        <w:t xml:space="preserve"> ada di dalam Daftar Kata Utama. </w:t>
      </w:r>
      <w:r>
        <w:rPr>
          <w:lang w:val="id_ID" w:bidi="id_ID"/>
        </w:rPr>
      </w:r>
    </w:p>
    <w:p>
      <w:pPr>
        <w:pStyle w:val="Heading3"/>
      </w:pPr>
      <w:r>
        <w:rPr>
          <w:lang w:val="id_ID" w:bidi="id_ID"/>
        </w:rPr>
        <w:t>Menyampaikan Firman Tuhan</w:t>
      </w:r>
    </w:p>
    <w:p>
      <w:pPr/>
      <w:r>
        <w:rPr>
          <w:lang w:val="id_ID" w:bidi="id_ID"/>
        </w:rPr>
      </w:r>
      <w:r>
        <w:rPr>
          <w:lang w:val="id_ID" w:bidi="id_ID"/>
        </w:rPr>
        <w:t>Dengarkan versi audio dari perikop ini dalam terjemahan yang paling mudah dimengerti.</w:t>
      </w:r>
    </w:p>
    <w:p>
      <w:pPr/>
      <w:r>
        <w:rPr>
          <w:lang w:val="id_ID" w:bidi="id_ID"/>
        </w:rPr>
      </w:r>
      <w:r>
        <w:rPr>
          <w:lang w:val="id_ID" w:bidi="id_ID"/>
        </w:rPr>
        <w:t>Dalam sesi ini, ceritakan kembali perikop ini, secara berkelompok, dalam bahasa Anda sendiri.</w:t>
      </w:r>
    </w:p>
    <w:p>
      <w:pPr/>
      <w:r>
        <w:rPr>
          <w:lang w:val="id_ID" w:bidi="id_ID"/>
        </w:rPr>
      </w:r>
      <w:r>
        <w:rPr>
          <w:lang w:val="id_ID" w:bidi="id_ID"/>
        </w:rPr>
        <w:t>Pertama, seluruh kelompok harus berlatih menceritakan perikop tersebut dalam bahasa Anda sendiri. Ingatlah untuk mengikutsertakan hal-hal yang Anda putuskan dalam langkah sebelumnya, seperti kronologi, kata, frasa, emosi, atau apa pun yang Anda diskusikan.</w:t>
      </w:r>
    </w:p>
    <w:p>
      <w:pPr/>
      <w:r>
        <w:rPr>
          <w:lang w:val="id_ID" w:bidi="id_ID"/>
        </w:rPr>
      </w:r>
      <w:r>
        <w:rPr>
          <w:lang w:val="id_ID" w:bidi="id_ID"/>
        </w:rPr>
        <w:t xml:space="preserve">Seorang anggota kelompok harus menyampaikan beberapa kalimat dari perikop tersebut lalu berhenti sebentar. Anggota kelompok lain harus menceritakan bagian selanjutnya dari perikop itu dan berhenti sebentar. Lakukan hal ini sampai kelompok tersebut telah menceritakan kembali seluruh perikop tersebut. Dalam tahap ini anggota kelompok dapat saling mengoreksi. Hentikan sebentar audio ini di sini. </w:t>
      </w:r>
    </w:p>
    <w:p>
      <w:pPr/>
      <w:r>
        <w:rPr>
          <w:lang w:val="id_ID" w:bidi="id_ID"/>
        </w:rPr>
      </w:r>
      <w:r>
        <w:rPr>
          <w:lang w:val="id_ID" w:bidi="id_ID"/>
        </w:rPr>
        <w:t xml:space="preserve">Selanjutnya, setiap anggota kelompok harus menceritakan seluruh perikop tersebut tanpa gangguan setidaknya satu kali. Seorang anggota kelompok dapat menggunakan benda acak, gerakan, atau papan cerita untuk membantu mereka mengingat perikop tersebut. Hentikan sebentar audio ini di sini. </w:t>
      </w:r>
    </w:p>
    <w:p>
      <w:pPr/>
      <w:r>
        <w:rPr>
          <w:lang w:val="id_ID" w:bidi="id_ID"/>
        </w:rPr>
      </w:r>
      <w:r>
        <w:rPr>
          <w:lang w:val="id_ID" w:bidi="id_ID"/>
        </w:rPr>
        <w:t xml:space="preserve">Selanjutnya, kelompok dapat memutuskan versi perikop milik siapa yang paling kalian sukai. Kalian mungkin memutuskan bahwa kalian menyukai cara salah satu anggota kelompok menceritakan suatu adegan, tetapi menyukai cara anggota kelompok lain menceritakan adegan lainnya. Hentikan sebentar audio ini di sini. </w:t>
      </w:r>
    </w:p>
    <w:p>
      <w:pPr/>
      <w:r>
        <w:rPr>
          <w:lang w:val="id_ID" w:bidi="id_ID"/>
        </w:rPr>
      </w:r>
      <w:r>
        <w:rPr>
          <w:lang w:val="id_ID" w:bidi="id_ID"/>
        </w:rPr>
        <w:t>Akhirnya, kelompok dapat menyusun versi akhir perikop tersebut yang disetujui oleh semua orang. Setiap anggota kelompok harus berlatih menceritakan versi akhir dari perikop tersebut.</w:t>
      </w:r>
      <w:r>
        <w:rPr>
          <w:lang w:val="id_ID" w:bidi="id_ID"/>
        </w:rPr>
      </w:r>
      <w:r>
        <w:rPr>
          <w:lang w:val="id_ID" w:bidi="id_ID"/>
        </w:rPr>
      </w:r>
    </w:p>
    <w:p>
      <w:pPr/>
      <w:r>
        <w:rPr>
          <w:lang w:val="id_ID" w:bidi="id_ID"/>
        </w:rPr>
      </w:r>
    </w:p>
    <w:p>
      <w:pPr>
        <w:pStyle w:val="Heading2"/>
      </w:pPr>
      <w:r>
        <w:rPr>
          <w:lang w:val="id_ID" w:bidi="id_ID"/>
        </w:rPr>
        <w:t>Efesus 1:15–23</w:t>
      </w:r>
      <w:r>
        <w:rPr>
          <w:lang w:val="id_ID" w:bidi="id_ID"/>
        </w:rPr>
      </w:r>
    </w:p>
    <w:p>
      <w:pPr>
        <w:pStyle w:val="Heading3"/>
      </w:pPr>
      <w:r>
        <w:rPr>
          <w:lang w:val="id_ID" w:bidi="id_ID"/>
        </w:rPr>
        <w:t>Dengar dan Renungkan</w:t>
      </w:r>
    </w:p>
    <w:p>
      <w:pPr/>
      <w:r>
        <w:rPr>
          <w:lang w:val="id_ID" w:bidi="id_ID"/>
        </w:rPr>
      </w:r>
      <w:r>
        <w:rPr>
          <w:lang w:val="id_ID" w:bidi="id_ID"/>
        </w:rPr>
        <w:t>Pada langkah ini, dengarkan Efesus 1:15–23 dan simpanlah dalam hati Anda.</w:t>
      </w:r>
    </w:p>
    <w:p>
      <w:pPr/>
      <w:r>
        <w:rPr>
          <w:lang w:val="id_ID" w:bidi="id_ID"/>
        </w:rPr>
      </w:r>
      <w:r>
        <w:rPr>
          <w:lang w:val="id_ID" w:bidi="id_ID"/>
        </w:rPr>
        <w:t>Dengarkan versi audio dari Efesus 1:15–23 sebanyak tiga kali, dalam tiga terjemahan yang berbeda, jika memungkinkan.</w:t>
      </w:r>
    </w:p>
    <w:p>
      <w:pPr/>
      <w:r>
        <w:rPr>
          <w:lang w:val="id_ID" w:bidi="id_ID"/>
        </w:rPr>
      </w:r>
      <w:r>
        <w:rPr>
          <w:lang w:val="id_ID" w:bidi="id_ID"/>
        </w:rPr>
        <w:t xml:space="preserve">Hentikan sebentar audio ini di sini. </w:t>
      </w:r>
    </w:p>
    <w:p>
      <w:pPr/>
      <w:r>
        <w:rPr>
          <w:lang w:val="id_ID" w:bidi="id_ID"/>
        </w:rPr>
      </w:r>
      <w:r>
        <w:rPr>
          <w:lang w:val="id_ID" w:bidi="id_ID"/>
        </w:rPr>
        <w:t>Sekarang, sebagai kelompok, diskusikanlah pertanyaan-pertanyaan berikut:</w:t>
      </w:r>
    </w:p>
    <w:p>
      <w:pPr>
        <w:pStyle w:val="ListBullet"/>
        <w:spacing w:line="240" w:lineRule="auto"/>
        <w:ind w:left="720"/>
      </w:pPr>
      <w:r>
        <w:rPr>
          <w:lang w:val="id_ID" w:bidi="id_ID"/>
        </w:rPr>
      </w:r>
      <w:r>
        <w:rPr>
          <w:lang w:val="id_ID" w:bidi="id_ID"/>
        </w:rPr>
        <w:t>Apa yang Anda sukai dari perikop ini? Hentikan sebentar audio ini di sini.</w:t>
      </w:r>
    </w:p>
    <w:p>
      <w:pPr>
        <w:pStyle w:val="ListBullet"/>
        <w:spacing w:line="240" w:lineRule="auto"/>
        <w:ind w:left="720"/>
      </w:pPr>
      <w:r>
        <w:rPr>
          <w:lang w:val="id_ID" w:bidi="id_ID"/>
        </w:rPr>
      </w:r>
      <w:r>
        <w:rPr>
          <w:lang w:val="id_ID" w:bidi="id_ID"/>
        </w:rPr>
        <w:t>Apa yang tidak Anda sukai atau tidak Anda mengerti dari perikop ini? Hentikan sebentar audio ini di sini.</w:t>
      </w:r>
    </w:p>
    <w:p>
      <w:pPr>
        <w:pStyle w:val="ListBullet"/>
        <w:spacing w:line="240" w:lineRule="auto"/>
        <w:ind w:left="720"/>
      </w:pPr>
      <w:r>
        <w:rPr>
          <w:lang w:val="id_ID" w:bidi="id_ID"/>
        </w:rPr>
      </w:r>
      <w:r>
        <w:rPr>
          <w:lang w:val="id_ID" w:bidi="id_ID"/>
        </w:rPr>
        <w:t>Apa yang dikatakan perikop ini kepada kita tentang Allah atau Yesus? Hentikan sebentar audio ini di sini.</w:t>
      </w:r>
    </w:p>
    <w:p>
      <w:pPr>
        <w:pStyle w:val="ListBullet"/>
        <w:spacing w:line="240" w:lineRule="auto"/>
        <w:ind w:left="720"/>
      </w:pPr>
      <w:r>
        <w:rPr>
          <w:lang w:val="id_ID" w:bidi="id_ID"/>
        </w:rPr>
      </w:r>
      <w:r>
        <w:rPr>
          <w:lang w:val="id_ID" w:bidi="id_ID"/>
        </w:rPr>
        <w:t>Apa yang perikop ini ceritakan kepada kita tentang manusia? Hentikan sebentar audio ini di sini.</w:t>
      </w:r>
    </w:p>
    <w:p>
      <w:pPr>
        <w:pStyle w:val="ListBullet"/>
        <w:spacing w:line="240" w:lineRule="auto"/>
        <w:ind w:left="720"/>
      </w:pPr>
      <w:r>
        <w:rPr>
          <w:lang w:val="id_ID" w:bidi="id_ID"/>
        </w:rPr>
      </w:r>
      <w:r>
        <w:rPr>
          <w:lang w:val="id_ID" w:bidi="id_ID"/>
        </w:rPr>
        <w:t>Bagaimana perikop ini memengaruhi kehidupan kita sehari-hari? Hentikan sebentar audio ini di sini.</w:t>
      </w:r>
    </w:p>
    <w:p>
      <w:pPr>
        <w:pStyle w:val="ListBullet"/>
        <w:spacing w:line="240" w:lineRule="auto"/>
        <w:ind w:left="720"/>
      </w:pPr>
      <w:r>
        <w:rPr>
          <w:lang w:val="id_ID" w:bidi="id_ID"/>
        </w:rPr>
      </w:r>
      <w:r>
        <w:rPr>
          <w:lang w:val="id_ID" w:bidi="id_ID"/>
        </w:rPr>
        <w:t>Siapakah kenalan Anda yang perlu mendengar perikop ini?</w:t>
      </w:r>
      <w:r>
        <w:rPr>
          <w:lang w:val="id_ID" w:bidi="id_ID"/>
        </w:rPr>
      </w:r>
    </w:p>
    <w:p>
      <w:pPr>
        <w:pStyle w:val="Heading3"/>
      </w:pPr>
      <w:r>
        <w:rPr>
          <w:lang w:val="id_ID" w:bidi="id_ID"/>
        </w:rPr>
        <w:t>Menyiapkan Panggung</w:t>
      </w:r>
    </w:p>
    <w:p>
      <w:pPr/>
      <w:r>
        <w:rPr>
          <w:lang w:val="id_ID" w:bidi="id_ID"/>
        </w:rPr>
      </w:r>
      <w:r>
        <w:rPr>
          <w:lang w:val="id_ID" w:bidi="id_ID"/>
        </w:rPr>
        <w:t>Dengarkan versi audio dari Efesus 1:15–23 dalam terjemahan yang paling mudah dimengerti.</w:t>
      </w:r>
    </w:p>
    <w:p>
      <w:pPr/>
      <w:r>
        <w:rPr>
          <w:lang w:val="id_ID" w:bidi="id_ID"/>
        </w:rPr>
      </w:r>
      <w:r>
        <w:rPr>
          <w:lang w:val="id_ID" w:bidi="id_ID"/>
        </w:rPr>
        <w:t>Dalam perikop ini Paulus memulai doa yang lain. Paulus menulis kepada mereka yang mengikuti Yesus. Doa ini merupakan permohonan kepada Allah untuk membantu umat Allah memahami dan mengenal Allah dengan lebih baik.</w:t>
      </w:r>
    </w:p>
    <w:p>
      <w:pPr/>
      <w:r>
        <w:rPr>
          <w:lang w:val="id_ID" w:bidi="id_ID"/>
        </w:rPr>
      </w:r>
      <w:r>
        <w:rPr>
          <w:lang w:val="id_ID" w:bidi="id_ID"/>
        </w:rPr>
        <w:t>Paulus mengatakan kepada para pengikut Yesus di Efesus bahwa dia telah mendengar bagaimana mereka telah menaruh kepercayaan mereka kepada Yesus dan bagaimana mereka mengasihi orang-orang percaya lainnya. Paulus mengatakan bahwa dia terus berdoa untuk para pengikut Yesus yang tinggal di Efesus. Pada saat itu, banyak orang Yahudi yang saleh yang menghabiskan berjam-jam setiap hari untuk berdoa. Sebelum Paulus menjadi pengikut Yesus, dia adalah seorang Yahudi yang taat. Tampaknya Paulus masih menghabiskan berjam-jam setiap hari untuk berdoa. Dalam doa ini, Paulus tidak hanya bersyukur kepada Allah atas orang-orang percaya dan meminta Allah untuk menguatkan mereka, tetapi ia juga mengingatkan orang-orang percaya tentang kuasa dan otoritas Allah.</w:t>
      </w:r>
    </w:p>
    <w:p>
      <w:pPr/>
      <w:r>
        <w:rPr>
          <w:lang w:val="id_ID" w:bidi="id_ID"/>
        </w:rPr>
      </w:r>
      <w:r>
        <w:rPr>
          <w:lang w:val="id_ID" w:bidi="id_ID"/>
        </w:rPr>
        <w:t>Paulus memberikan dua gelar kepada Allah. Gelar pertama menyatakan bahwa Allah adalah Allah yang disembah oleh Yesus. Gelar kedua menyatakan Allah sebagai Bapa di surga yang memiliki kemuliaan yang besar. Ini adalah satu-satunya saat Paulus menggunakan gelar ini untuk Allah. Paulus memberikan kehormatan yang besar kepada Allah ketika dia menyebut Allah sebagai "Bapa yang Mulia." Paulus mengatakan bahwa Allah adalah sumber semua keindahan, kehormatan, dan keagungan. Dalam perikop ini, Paulus mengatakan bahwa Allah yang Mulia adalah Bapa dari mereka yang percaya kepada Yesus.</w:t>
      </w:r>
    </w:p>
    <w:p>
      <w:pPr/>
      <w:r>
        <w:rPr>
          <w:lang w:val="id_ID" w:bidi="id_ID"/>
        </w:rPr>
      </w:r>
      <w:r>
        <w:rPr>
          <w:lang w:val="id_ID" w:bidi="id_ID"/>
        </w:rPr>
        <w:t>Paulus meminta Allah untuk memberikan hikmat dan wawasan rohani kepada orang-orang percaya. Paulus ingin orang-orang percaya ini memahami bahwa Allah telah memberikan kepada mereka pengharapan yang besar, kekayaan yang melimpah dari warisan-Nya yang mulia, serta kuasa yang besar. Paulus berbicara tentang pengharapan, kekayaan, dan kuasa berkali-kali dalam surat ini. Paulus mengatakan bahwa kita semua memiliki pengharapan, atau penantian yang penuh kerinduan, bahwa Allah akan menyelamatkan kita. Allah mengundang kita untuk menantikan keselamatan ini. Paulus juga mengatakan bahwa bersama dengan keselamatan ini terdapat kekayaan, atau harta yang berlimpah, karena kita adalah anak-anak Allah, orang-orang kudus yang suci, atau yang dikhususkan bagi-Nya. Sama seperti seorang anak yang menerima warisan dari orang tuanya, kita akan menerima warisan dari Allah Bapa kita. Warisan, atau kekayaan yang melimpah ini, ialah bahwa Allah menyelamatkan kita secara cuma-cuma dan mengaruniakan kepada kita kehidupan yang penuh bersama-Nya, meskipun kita tidak layak mendapatkannya. Allah juga berfirman bahwa Ia memberikan kuasa yang kuat kepada kita untuk percaya kepada-Nya dan mengikuti-Nya.</w:t>
      </w:r>
    </w:p>
    <w:p>
      <w:pPr/>
      <w:r>
        <w:rPr>
          <w:lang w:val="id_ID" w:bidi="id_ID"/>
        </w:rPr>
      </w:r>
      <w:r>
        <w:rPr>
          <w:lang w:val="id_ID" w:bidi="id_ID"/>
        </w:rPr>
        <w:t>Paulus ingin orang-orang percaya memahami apa yang Allah tunjukkan kepada mereka. Paulus menggunakan sebuah gambaran untuk menjelaskan hal ini. Gambaran yang digunakan Paulus adalah cahaya terang yang bersinar ke dalam tempat yang gelap. Cahaya terang itu seperti hikmat dan wawasan rohani. Tempat yang gelap itu seperti hati orang-orang percaya. Bagi orang-orang percaya di Efesus, hati adalah pusat emosi dan pemahaman.</w:t>
      </w:r>
    </w:p>
    <w:p>
      <w:pPr/>
      <w:r>
        <w:rPr>
          <w:lang w:val="id_ID" w:bidi="id_ID"/>
        </w:rPr>
      </w:r>
      <w:r>
        <w:rPr>
          <w:lang w:val="id_ID" w:bidi="id_ID"/>
        </w:rPr>
        <w:t xml:space="preserve">Berhenti di sini dan ceritakan kisah tentang seseorang yang sangat mengasihi orang lain. Dengarkan pembawa cerita itu. Bagian tubuh apa yang digunakan oleh si pencerita untuk menggambarkan emosi ini? Sebagai lambang emosi, beberapa budaya mungkin menggunakan perut atau hati, daripada jantung. Hentikan sebentar audio ini di sini. </w:t>
      </w:r>
    </w:p>
    <w:p>
      <w:pPr/>
      <w:r>
        <w:rPr>
          <w:lang w:val="id_ID" w:bidi="id_ID"/>
        </w:rPr>
      </w:r>
      <w:r>
        <w:rPr>
          <w:lang w:val="id_ID" w:bidi="id_ID"/>
        </w:rPr>
        <w:t xml:space="preserve">Berhenti di sini dan sembunyikan beberapa barang di tempat yang gelap. Kemudian pergilah ke ruang gelap itu. Mintalah para peserta untuk menemukan barang-barang yang telah Anda sembunyikan. Kemudian nyalakan beberapa lampu sehingga tidak ada bayangan di dalam ruangan tersebut dan mintalah para peserta untuk menemukan barang-barang yang tersembunyi ini. Diskusikanlah perbedaan yang dihasilkan oleh cahaya/terang. Hentikan sebentar audio ini di sini. </w:t>
      </w:r>
    </w:p>
    <w:p>
      <w:pPr/>
      <w:r>
        <w:rPr>
          <w:lang w:val="id_ID" w:bidi="id_ID"/>
        </w:rPr>
      </w:r>
      <w:r>
        <w:rPr>
          <w:lang w:val="id_ID" w:bidi="id_ID"/>
        </w:rPr>
        <w:t>Sekarang Paulus mulai mengajar orang-orang percaya. Paulus mendeskripsikan kuasa yang telah Allah berikan kepada kita. Allah menolong kita dengan cara-cara yang penuh kuasa. Ini benar-benar kuasa yang besar! Allah membangkitkan Yesus dari kematian, sehingga kita mengerti bahwa Allah memiliki kuasa yang bahkan tidak dapat kita bayangkan. Paulus mengatakan bahwa Allah memberikan kuasa yang sama ini kepada mereka yang mengikuti Yesus. Paulus mengingatkan orang-orang percaya bahwa Yesus duduk di sebelah kanan Allah, yang merupakan tempat yang paling penting dan berkuasa dalam kerajaan Allah.</w:t>
      </w:r>
    </w:p>
    <w:p>
      <w:pPr/>
      <w:r>
        <w:rPr>
          <w:lang w:val="id_ID" w:bidi="id_ID"/>
        </w:rPr>
      </w:r>
      <w:r>
        <w:rPr>
          <w:lang w:val="id_ID" w:bidi="id_ID"/>
        </w:rPr>
        <w:t xml:space="preserve">Berhenti di sini dan ceritakan kisah tentang orang yang paling penting di desa atau daerah Anda. Jelaskan di mana orang ini duduk sekarang. Di manakah raja atau pemimpin negara akan menempatkan orang ini jika ia memiliki kehormatan atau posisi tertinggi dalam kerajaan? Di rumah Anda, di mana Anda akan menempatkan tamu yang paling penting? Hentikan sebentar audio ini di sini. </w:t>
      </w:r>
    </w:p>
    <w:p>
      <w:pPr/>
      <w:r>
        <w:rPr>
          <w:lang w:val="id_ID" w:bidi="id_ID"/>
        </w:rPr>
      </w:r>
      <w:r>
        <w:rPr>
          <w:lang w:val="id_ID" w:bidi="id_ID"/>
        </w:rPr>
        <w:t>Paulus mengingatkan orang-orang percaya bahwa Yesus lebih berkuasa atau lebih kuat daripada pemerintah atau kuasa atau otoritas lainnya baik di bumi maupun di surga. Yesus lebih kuat sekarang, dan Yesus akan selalu lebih kuat daripada makhluk rohani lainnya. Ketika Paulus berbicara tentang para penguasa di alam surgawi, Paulus berbicara tentang kekuatan rohani seperti malaikat atau setan. Paulus mengatakan bahwa Yesus lebih berkuasa bahkan daripada makhluk rohani yang paling penting sekipun. Bagi orang-orang percaya yang tinggal di Efesus dan daerah sekitarnya, fakta ini sangatlah penting. Ada sebuah kuil pagan yang sangat terkenal di Efesus. Semua orang dapat melihat kuil ini dari seluruh penjuru kota. Sebelum menjadi orang percaya, sebagian besar jemaat ini pastilah pernah menyembah di kuil tersebut dan mempraktikkan ilmu gaib dan sihir. Sekarang, Paulus ingin mengingatkan orang-orang percaya di Efesus bahwa Yesus memiliki otoritas yang jauh lebih besar daripada roh-roh jahat yang terkait dengan penyembahan di kuil tersebut. Paulus tahu tentang roh-roh jahat di Efesus karena Paulus menghabiskan waktu di Efesus. Kisah mengenai masa Paulus di Efesus terdapat dalam Kitab Kisah Para Rasul.</w:t>
      </w:r>
    </w:p>
    <w:p>
      <w:pPr/>
      <w:r>
        <w:rPr>
          <w:lang w:val="id_ID" w:bidi="id_ID"/>
        </w:rPr>
      </w:r>
      <w:r>
        <w:rPr>
          <w:lang w:val="id_ID" w:bidi="id_ID"/>
        </w:rPr>
        <w:t>Paulus memberitahukan kepada orang-orang percaya segala kehormatan yang telah Allah berikan kepada Yesus. Paulus mengatakan bahwa Allah telah memberikan kepada Yesus seluruh otoritas atas segala sesuatu dan bahwa Ia menyempurnakan segala sesuatu. Allah telah melakukan ini untuk kepentingan gereja. Kemudian Paulus menggunakan gambaran lain. Paulus menggambarkan tubuh manusia dengan kepala, tubuh, dan kaki. Allah telah menempatkan segala sesuatu di bawah kaki Yesus. Paulus mengatakan bahwa Yesus adalah kepala atau pemimpin gereja. Gereja adalah tubuh Kristus.</w:t>
      </w:r>
    </w:p>
    <w:p>
      <w:pPr/>
      <w:r>
        <w:rPr>
          <w:lang w:val="id_ID" w:bidi="id_ID"/>
        </w:rPr>
      </w:r>
      <w:r>
        <w:rPr>
          <w:lang w:val="id_ID" w:bidi="id_ID"/>
        </w:rPr>
        <w:t>Berhenti di sini dan diskusikan pertanyaan berikut. Ceritakan kisah tentang saat Anda atau orang-orang percaya lainnya harus membuat pilihan mengenai kuasa allah atau otoritas mana yang akan Anda percayai dan ikuti. Bagaimana Anda atau mereka menentukan siapa yang lebih berkuasa?</w:t>
      </w:r>
      <w:r>
        <w:rPr>
          <w:lang w:val="id_ID" w:bidi="id_ID"/>
        </w:rPr>
      </w:r>
    </w:p>
    <w:p>
      <w:pPr>
        <w:pStyle w:val="Heading3"/>
      </w:pPr>
      <w:r>
        <w:rPr>
          <w:lang w:val="id_ID" w:bidi="id_ID"/>
        </w:rPr>
        <w:t>Menjelaskan Adegan</w:t>
      </w:r>
    </w:p>
    <w:p>
      <w:pPr/>
      <w:r>
        <w:rPr>
          <w:lang w:val="id_ID" w:bidi="id_ID"/>
        </w:rPr>
      </w:r>
      <w:r>
        <w:rPr>
          <w:lang w:val="id_ID" w:bidi="id_ID"/>
        </w:rPr>
        <w:t>Dengarkan versi audio dari Efesus 1:15–23 dalam terjemahan yang paling mudah dimengerti.</w:t>
      </w:r>
    </w:p>
    <w:p>
      <w:pPr/>
      <w:r>
        <w:rPr>
          <w:lang w:val="id_ID" w:bidi="id_ID"/>
        </w:rPr>
      </w:r>
      <w:r>
        <w:rPr>
          <w:lang w:val="id_ID" w:bidi="id_ID"/>
        </w:rPr>
        <w:t>Dalam tahap ini, kelompok akan menentukan bagian-bagian, tokoh, dan latar dari perikop ini. Selanjutnya, kelompok akan memvisualisasikan perikop ini.</w:t>
      </w:r>
    </w:p>
    <w:p>
      <w:pPr/>
      <w:r>
        <w:rPr>
          <w:lang w:val="id_ID" w:bidi="id_ID"/>
        </w:rPr>
      </w:r>
      <w:r>
        <w:rPr>
          <w:lang w:val="id_ID" w:bidi="id_ID"/>
        </w:rPr>
        <w:t>Perikop ini memiliki dua bagian.</w:t>
      </w:r>
    </w:p>
    <w:p>
      <w:pPr/>
      <w:r>
        <w:rPr>
          <w:lang w:val="id_ID" w:bidi="id_ID"/>
        </w:rPr>
      </w:r>
      <w:r>
        <w:rPr>
          <w:b/>
          <w:lang w:val="id_ID" w:bidi="id_ID"/>
        </w:rPr>
        <w:t>Pada bagian pertama:</w:t>
      </w:r>
      <w:r>
        <w:rPr>
          <w:lang w:val="id_ID" w:bidi="id_ID"/>
        </w:rPr>
        <w:t xml:space="preserve"> Paulus memulai doa baru bagi orang-orang percaya. Paulus berdoa agar hati mereka dipenuhi dengan terang sehingga mereka dapat memahami anugerah pengharapan yang telah diberikan kepada mereka.</w:t>
      </w:r>
    </w:p>
    <w:p>
      <w:pPr/>
      <w:r>
        <w:rPr>
          <w:lang w:val="id_ID" w:bidi="id_ID"/>
        </w:rPr>
      </w:r>
      <w:r>
        <w:rPr>
          <w:b/>
          <w:lang w:val="id_ID" w:bidi="id_ID"/>
        </w:rPr>
        <w:t>Pada bagian kedua:</w:t>
      </w:r>
      <w:r>
        <w:rPr>
          <w:lang w:val="id_ID" w:bidi="id_ID"/>
        </w:rPr>
        <w:t xml:space="preserve"> Paulus melanjutkan dengan memberitahukan kepada para pengikut Yesus tentang kuasa yang sekarang mereka miliki sebagai orang-orang percaya. Kuasa ini lebih besar daripada kuasa lainnya, bahkan lebih besar daripada kuasa roh-roh yang tidak dapat mereka lihat. Paulus juga mengingatkan mereka bahwa Yesus memiliki otoritas atas segalanya.</w:t>
      </w:r>
    </w:p>
    <w:p>
      <w:pPr/>
      <w:r>
        <w:rPr>
          <w:lang w:val="id_ID" w:bidi="id_ID"/>
        </w:rPr>
      </w:r>
      <w:r>
        <w:rPr>
          <w:lang w:val="id_ID" w:bidi="id_ID"/>
        </w:rPr>
        <w:t>Tokoh-tokoh dalam bagian ini adalah:</w:t>
      </w:r>
    </w:p>
    <w:p>
      <w:pPr>
        <w:pStyle w:val="ListBullet"/>
        <w:spacing w:line="240" w:lineRule="auto"/>
        <w:ind w:left="720"/>
      </w:pPr>
      <w:r>
        <w:rPr>
          <w:lang w:val="id_ID" w:bidi="id_ID"/>
        </w:rPr>
      </w:r>
      <w:r>
        <w:rPr>
          <w:lang w:val="id_ID" w:bidi="id_ID"/>
        </w:rPr>
        <w:t>Paulus</w:t>
      </w:r>
    </w:p>
    <w:p>
      <w:pPr>
        <w:pStyle w:val="ListBullet"/>
        <w:spacing w:line="240" w:lineRule="auto"/>
        <w:ind w:left="720"/>
      </w:pPr>
      <w:r>
        <w:rPr>
          <w:lang w:val="id_ID" w:bidi="id_ID"/>
        </w:rPr>
      </w:r>
      <w:r>
        <w:rPr>
          <w:lang w:val="id_ID" w:bidi="id_ID"/>
        </w:rPr>
        <w:t>Orang-orang percaya di Efesus</w:t>
      </w:r>
    </w:p>
    <w:p>
      <w:pPr>
        <w:pStyle w:val="ListBullet"/>
        <w:spacing w:line="240" w:lineRule="auto"/>
        <w:ind w:left="720"/>
      </w:pPr>
      <w:r>
        <w:rPr>
          <w:lang w:val="id_ID" w:bidi="id_ID"/>
        </w:rPr>
      </w:r>
      <w:r>
        <w:rPr>
          <w:lang w:val="id_ID" w:bidi="id_ID"/>
        </w:rPr>
        <w:t>Allah yang mengilhami Paulus untuk menulis dan yang menerima permohonan-permohonan Paulus</w:t>
      </w:r>
    </w:p>
    <w:p>
      <w:pPr>
        <w:pStyle w:val="ListBullet"/>
        <w:spacing w:line="240" w:lineRule="auto"/>
        <w:ind w:left="720"/>
      </w:pPr>
      <w:r>
        <w:rPr>
          <w:lang w:val="id_ID" w:bidi="id_ID"/>
        </w:rPr>
      </w:r>
      <w:r>
        <w:rPr>
          <w:lang w:val="id_ID" w:bidi="id_ID"/>
        </w:rPr>
        <w:t>Yesus yang memiliki otoritas atas segala sesuatu</w:t>
      </w:r>
    </w:p>
    <w:p>
      <w:pPr>
        <w:pStyle w:val="ListBullet"/>
        <w:spacing w:line="240" w:lineRule="auto"/>
        <w:ind w:left="720"/>
      </w:pPr>
      <w:r>
        <w:rPr>
          <w:lang w:val="id_ID" w:bidi="id_ID"/>
        </w:rPr>
      </w:r>
      <w:r>
        <w:rPr>
          <w:lang w:val="id_ID" w:bidi="id_ID"/>
        </w:rPr>
        <w:t>Kekuatan-kekuatan roh di dunia</w:t>
      </w:r>
    </w:p>
    <w:p>
      <w:pPr/>
      <w:r>
        <w:rPr>
          <w:lang w:val="id_ID" w:bidi="id_ID"/>
        </w:rPr>
      </w:r>
      <w:r>
        <w:rPr>
          <w:lang w:val="id_ID" w:bidi="id_ID"/>
        </w:rPr>
        <w:t>Sebagai kelompok, perhatikan bagian-bagian dari latar belakang perikop ini:</w:t>
      </w:r>
    </w:p>
    <w:p>
      <w:pPr/>
      <w:r>
        <w:rPr>
          <w:lang w:val="id_ID" w:bidi="id_ID"/>
        </w:rPr>
      </w:r>
      <w:r>
        <w:rPr>
          <w:lang w:val="id_ID" w:bidi="id_ID"/>
        </w:rPr>
        <w:t>Dalam bagian sebelumnya, Paulus berbicara tentang hal-hal luar biasa yang telah Allah lakukan bagi orang-orang percaya. Paulus memulai bagian ini dengan berdoa untuk orang-orang percaya. Paulus mengatakan bahwa ia berdoa untuk mereka karena semua hal baik yang telah Allah lakukan. Paulus mengatakan bahwa ia telah mendengar dua hal tentang orang-orang percaya itu. Pertama, Paulus telah mendengar bahwa orang-orang percaya tersebut memiliki iman kepada Yesus, atau percaya kepada Yesus. Paulus juga telah mendengar bahwa orang-orang percaya tersebut mengasihi umat Allah, atau mereka yang mengikuti Allah. Setiap kali Paulus berdoa, ia bersyukur kepada Allah atas orang-orang percaya. Paulus mengatakan bahwa ia berdoa kepada Allah dari "Tuhan kita, atau penguasa kita, Yesus Kristus." Allah itu mulia, atau agung dan penuh kuasa, dan Allah itu seperti seorang Bapa bagi kita.</w:t>
      </w:r>
    </w:p>
    <w:p>
      <w:pPr/>
      <w:r>
        <w:rPr>
          <w:lang w:val="id_ID" w:bidi="id_ID"/>
        </w:rPr>
      </w:r>
      <w:r>
        <w:rPr>
          <w:lang w:val="id_ID" w:bidi="id_ID"/>
        </w:rPr>
        <w:t xml:space="preserve">Berhenti di sini dan diskusikan gelar untuk Yesus yang diberikan Paulus kepada-Nya, yaitu: "Tuhan Yesus Kristus." Ini adalah gelar terhormat yang mengakui Yesus sebagai tuan atas kita dan sebagai Juruselamat yang ditunjuk oleh Allah. Bagaimana Anda akan menyebut Yesus ketika Anda menghormati-Nya? Hentikan sebentar audio ini di sini. </w:t>
      </w:r>
    </w:p>
    <w:p>
      <w:pPr/>
      <w:r>
        <w:rPr>
          <w:lang w:val="id_ID" w:bidi="id_ID"/>
        </w:rPr>
      </w:r>
      <w:r>
        <w:rPr>
          <w:lang w:val="id_ID" w:bidi="id_ID"/>
        </w:rPr>
        <w:t>Berhenti di sini dan ceritakan kisah tentang seseorang yang telah melakukan hal-hal yang luar biasa. Orang-orang ingin memberikan pujian kepada orang tersebut. Dengarkan kata-kata pujian yang digunakan oleh si pencerita. Sekarang putuskan bagaimana Anda akan mengucapkan gelar Allah yang digunakan Paulus dalam perikop ini. Hentikan sejenak rekaman di sini.</w:t>
      </w:r>
    </w:p>
    <w:p>
      <w:pPr/>
      <w:r>
        <w:rPr>
          <w:lang w:val="id_ID" w:bidi="id_ID"/>
        </w:rPr>
      </w:r>
      <w:r>
        <w:rPr>
          <w:lang w:val="id_ID" w:bidi="id_ID"/>
        </w:rPr>
        <w:t>Paulus meminta kepada Allah, Bapa kita yang Mulia, untuk memberikan dua hal kepada orang-orang percaya. Paulus meminta supaya Allah memberikan hikmat rohani, atau hikmat yang berasal dari Allah, kepada orang-orang percaya. Paulus juga meminta supaya Allah memberikan wahyu kepada orang-orang percaya. Paulus ingin supaya Allah menyatakan diri-Nya dan apa yang Dia lakukan bagi orang-orang percaya.</w:t>
      </w:r>
    </w:p>
    <w:p>
      <w:pPr/>
      <w:r>
        <w:rPr>
          <w:lang w:val="id_ID" w:bidi="id_ID"/>
        </w:rPr>
      </w:r>
      <w:r>
        <w:rPr>
          <w:lang w:val="id_ID" w:bidi="id_ID"/>
        </w:rPr>
        <w:t xml:space="preserve">Berhenti di sini dan diskusikan dalam kelompok: Bagaimana Anda membicarakan tentang Allah yang menyatakan diri-Nya dan apa yang Ia lakukan kepada manusia? Hentikan sebentar audio ini di sini. </w:t>
      </w:r>
    </w:p>
    <w:p>
      <w:pPr/>
      <w:r>
        <w:rPr>
          <w:lang w:val="id_ID" w:bidi="id_ID"/>
        </w:rPr>
      </w:r>
      <w:r>
        <w:rPr>
          <w:lang w:val="id_ID" w:bidi="id_ID"/>
        </w:rPr>
        <w:t>Mungkin cara Allah melakukannya adalah dengan "membuka mata hati mereka." Ini adalah bahasa yang istimewa—Paulus meminta Allah untuk menunjukkan kebenaran dan informasi tentang diri-Nya kepada orang-orang percaya, seperti cahaya yang menunjukkan hal-hal dengan lebih jelas ketika bersinar di tempat yang gelap.</w:t>
      </w:r>
    </w:p>
    <w:p>
      <w:pPr/>
      <w:r>
        <w:rPr>
          <w:lang w:val="id_ID" w:bidi="id_ID"/>
        </w:rPr>
      </w:r>
      <w:r>
        <w:rPr>
          <w:lang w:val="id_ID" w:bidi="id_ID"/>
        </w:rPr>
        <w:t>Berhenti di sini dan diskusikan: "Membuka mata hati" adalah sebuah kiasan. Istilah lain yang memberikan gagasan yang sama adalah "memenuhi hati dengan terang." Orang-orang Efesus percaya bahwa emosi berada di dalam hati, atau bahwa hati adalah pusat emosi dan pemahaman. Istilah apa yang akan Anda gunakan dalam budaya Anda sendiri untuk menyampaikan hal yang sama? Anda mungkin menceritakan kisah di mana Anda berdoa agar seseorang memahami sesuatu yang penting. Perhatikan bagaimana Anda berbicara tentang memahami sesuatu yang penting atau menyatakan kebenaran yang baru kepada seseorang. Hentikan sebentar rekaman ini di sini.</w:t>
      </w:r>
    </w:p>
    <w:p>
      <w:pPr/>
      <w:r>
        <w:rPr>
          <w:lang w:val="id_ID" w:bidi="id_ID"/>
        </w:rPr>
      </w:r>
      <w:r>
        <w:rPr>
          <w:lang w:val="id_ID" w:bidi="id_ID"/>
        </w:rPr>
        <w:t>Kemudian Paulus menjelaskan apa yang ia ingin orang-orang percaya ketahui: Paulus ingin orang-orang percaya memahami pengharapan akan panggilan mereka untuk mengikuti Allah. Ini berarti bahwa Allah mengundang orang-orang percaya untuk meyakini bahwa Dia akan menyelamatkan mereka dan memberikan mereka kehidupan kekal bersama-Nya. Paulus juga ingin orang-orang percaya memahami bahwa Allah memberikan kepada umat kudus-Nya, atau kepada orang-orang kudus, sebuah warisan, atau semua yang Allah miliki. Ini sama seperti seorang ayah yang memberikan semua yang ia miliki kepada anak-anaknya. Itu seperti kekayaan yang besar, tetapi di sini Allah tidak memberikan uang kepada kita! Allah memberikan kuasa-Nya yang besar dan kuat kepada kita.</w:t>
      </w:r>
    </w:p>
    <w:p>
      <w:pPr/>
      <w:r>
        <w:rPr>
          <w:lang w:val="id_ID" w:bidi="id_ID"/>
        </w:rPr>
      </w:r>
      <w:r>
        <w:rPr>
          <w:lang w:val="id_ID" w:bidi="id_ID"/>
        </w:rPr>
        <w:t xml:space="preserve">Berhenti di sini dan diskusikan dalam kelompok: Ceritakan kisah tentang saat Anda menantikan sesuatu yang luar biasa terjadi pada diri Anda. Perhatikan kata-kata yang Anda gunakan ketika berbicara tentang hal tersebut. Hentikan sebentar audio ini di sini. </w:t>
      </w:r>
    </w:p>
    <w:p>
      <w:pPr/>
      <w:r>
        <w:rPr>
          <w:lang w:val="id_ID" w:bidi="id_ID"/>
        </w:rPr>
      </w:r>
      <w:r>
        <w:rPr>
          <w:lang w:val="id_ID" w:bidi="id_ID"/>
        </w:rPr>
        <w:t>Dalam bagian kedua dari perikop ini, Paulus memberi tahu orang-orang percaya apa yang ia ingin mereka ingat tentang Allah dan Yesus. Kita tahu bahwa Allah dapat memberikan kuasa yang besar kepada kita, karena kita telah melihat apa yang telah Allah lakukan bagi Yesus. Allah membangkitkan Yesus dari kematian! Dan, terlebih lagi, Allah menempatkan Yesus di tempat yang terhormat di sebelah kanan-Nya di surga, tempat Allah tinggal. Yesus berada di atas segala otoritas, segala penguasa, segala kekuatan, serta segala kekuasaan atau pemerintahan. Yesus lebih tinggi dari segala nama lain yang pernah digunakan orang-orang untuk mendapatkan kuasa. Ingatlah bahwa semuanya ini merupakan berbagai macam otoritas rohani. Yesus memiliki otoritas atas semua dunia rohani, termasuk segala makhluk rohani yang tidak disebutkan. Yesus memiliki otoritas ini sekarang, tetapi Ia juga memiliki otoritas ini untuk selamanya—di masa depan ketika Allah akhirnya menghancurkan semua kejahatan.</w:t>
      </w:r>
    </w:p>
    <w:p>
      <w:pPr/>
      <w:r>
        <w:rPr>
          <w:lang w:val="id_ID" w:bidi="id_ID"/>
        </w:rPr>
      </w:r>
      <w:r>
        <w:rPr>
          <w:lang w:val="id_ID" w:bidi="id_ID"/>
        </w:rPr>
        <w:t>Berhenti di sini dan diskusikan kuasa yang dimiliki Yesus dan orang-orang percaya. Bagaimana pengetahuan tentang kuasa ini membantu komunitas Anda memahami bahwa Yesus memiliki kuasa yang lebih besar daripada makhluk rohani lainnya? Hentikan sebentar audio ini di sini.</w:t>
      </w:r>
    </w:p>
    <w:p>
      <w:pPr/>
      <w:r>
        <w:rPr>
          <w:lang w:val="id_ID" w:bidi="id_ID"/>
        </w:rPr>
      </w:r>
      <w:r>
        <w:rPr>
          <w:lang w:val="id_ID" w:bidi="id_ID"/>
        </w:rPr>
        <w:t>Paulus menggunakan bahasa khusus lagi di sini untuk memberi tahu kita bahwa Allah memberikan otoritas kepada Yesus atas segala sesuatu. Allah menempatkan "segala sesuatu di bawah kaki Kristus," yang merupakan cara untuk mengatakan bahwa segala sesuatu ada "di bawah" Yesus. Tidak ada yang lebih penting daripada Yesus. Allah menjadikan Yesus sebagai "kepala" dari tubuh. Paulus membandingkan tubuh manusia dengan anggota gereja atau kelompok orang percaya. Kepala dari sebuah tubuh jasmani berfungsi mengendalikan tubuh. Demikianlah Yesus mengendalikan gereja. Tubuh, atau gereja, adalah "kepenuhan Yesus yang memenuhi segala sesuatu dalam segala hal." Kemungkinan besar, Kristus memenuhi atau melengkapi gereja dengan kehidupan dan kuasa-Nya, karena Kristus memenuhi atau memberikan kuasa kepada segala sesuatu. Ada kemungkinan bahwa gereja juga melengkapi Kristus, atau menunjukkan kesempurnaan Kristus kepada dunia.</w:t>
      </w:r>
    </w:p>
    <w:p>
      <w:pPr/>
      <w:r>
        <w:rPr>
          <w:lang w:val="id_ID" w:bidi="id_ID"/>
        </w:rPr>
      </w:r>
      <w:r>
        <w:rPr>
          <w:lang w:val="id_ID" w:bidi="id_ID"/>
        </w:rPr>
        <w:t xml:space="preserve">Berhenti di sini dan diskusikan gambaran tentang kepala dan tubuh ini. Bagaimana Anda menjelaskan kiasan ini kepada komunitas Anda? Ingatlah bahwa kepala mengarahkan tubuh dalam segala hal yang dilakukan tubuh. Hentikan sebentar audio ini di sini. </w:t>
      </w:r>
    </w:p>
    <w:p>
      <w:pPr/>
      <w:r>
        <w:rPr>
          <w:lang w:val="id_ID" w:bidi="id_ID"/>
        </w:rPr>
      </w:r>
      <w:r>
        <w:rPr>
          <w:lang w:val="id_ID" w:bidi="id_ID"/>
        </w:rPr>
        <w:t xml:space="preserve">Berhenti di sini dan diskusikan apa yang dilakukan gereja ketika Kristus "mengisi" atau "menyempurnakannya." Bagaimana Anda tahu kapan Kristus memenuhi sebuah gereja? Apa yang mereka lakukan untuk menunjukkan hal itu? Hentikan sebentar audio ini di sini. </w:t>
      </w:r>
    </w:p>
    <w:p>
      <w:pPr/>
      <w:r>
        <w:rPr>
          <w:lang w:val="id_ID" w:bidi="id_ID"/>
        </w:rPr>
      </w:r>
      <w:r>
        <w:rPr>
          <w:lang w:val="id_ID" w:bidi="id_ID"/>
        </w:rPr>
        <w:t xml:space="preserve">Sekarang, kelompok harus membuat papan cerita, menggambar, atau menggunakan benda-benda untuk memvisualisasikan perikop ini dan tindakan-tindakan yang ada di dalam cerita. Pilih orang, gambar, atau benda untuk menjadi masing-masing karakter. </w:t>
      </w:r>
    </w:p>
    <w:p>
      <w:pPr/>
      <w:r>
        <w:rPr>
          <w:lang w:val="id_ID" w:bidi="id_ID"/>
        </w:rPr>
      </w:r>
      <w:r>
        <w:rPr>
          <w:lang w:val="id_ID" w:bidi="id_ID"/>
        </w:rPr>
        <w:t>Ketika Anda mulai menceritakan kembali kisah dari ayat-ayat ini, ingatlah bahwa Paulus menunjukkan dirinya sedang berbicara kepada orang-orang percaya, sementara Allah dan Yesus berdiri di dekat situ. Sekelompok kekuatan roh di dunia juga berdiri di dekatnya. Paulus menyatakan kepada mereka bahwa ia senang karena ia telah mendengar bahwa mereka menaruh kepercayaan kepada Yesus dan mengasihi orang-orang percaya lainnya. Kemudian Paulus menyatakan bahwa ia meminta Allah untuk menunjukkan kebenaran penting tentang diri-Nya kepada orang-orang percaya. Paulus harus menunjukkan bahwa sebelumnya, orang-orang percaya tidak melihat segala sesuatu tentang rencana Allah, tetapi sekarang, Paulus meminta Allah untuk menunjukkan kepada orang-orang percaya kebenaran yang penuh dari Allah. Orang-orang percaya dapat menunjukkan bahwa mereka sedang menemukan warisan Allah serta kuasa Allah yang besar bagi mereka.</w:t>
      </w:r>
    </w:p>
    <w:p>
      <w:pPr/>
      <w:r>
        <w:rPr>
          <w:lang w:val="id_ID" w:bidi="id_ID"/>
        </w:rPr>
      </w:r>
      <w:r>
        <w:rPr>
          <w:lang w:val="id_ID" w:bidi="id_ID"/>
        </w:rPr>
        <w:t>Sekarang Paulus beralih kepada orang-orang percaya. Paulus menjelaskan tentang kuasa Allah kepada mereka. Allah dan Yesus berdiri berdampingan, dan Paulus menunjukkan kepada orang-orang percaya bahwa Allah membangkitkan Kristus, Juruselamat kita, dari kematian. Kemudian Paulus menunjukkan bahwa Kristus duduk di sisi Allah di surga tempat kediaman-Nya, di sebelah kanan Allah. Yesus menunjukkan bahwa Dia memerintah atas semua kekuatan roh di dunia. Tunjukkan bahwa kekuatan-kekuatan roh ini berada di bawah Yesus, atau di bawah otoritas-Nya.</w:t>
      </w:r>
    </w:p>
    <w:p>
      <w:pPr/>
      <w:r>
        <w:rPr>
          <w:lang w:val="id_ID" w:bidi="id_ID"/>
        </w:rPr>
      </w:r>
      <w:r>
        <w:rPr>
          <w:lang w:val="id_ID" w:bidi="id_ID"/>
        </w:rPr>
        <w:t>Sekarang Paulus menjelaskan bahwa Yesus adalah kepala, atau pemimpin, dari gereja. Tunjukkan bahwa Yesus adalah seorang pemimpin yang baik. Tunjukkan Kristus Yesus yang memenuhi gereja dengan kehadiran-Nya—mungkin Kristus bisa datang dan berdiri di antara orang-orang percaya ketika mereka menunjukkan apa yang mereka lakukan bersama-sama sebagai sebuah gereja.</w:t>
      </w:r>
      <w:r>
        <w:rPr>
          <w:lang w:val="id_ID" w:bidi="id_ID"/>
        </w:rPr>
      </w:r>
    </w:p>
    <w:p>
      <w:pPr>
        <w:pStyle w:val="Heading3"/>
      </w:pPr>
      <w:r>
        <w:rPr>
          <w:lang w:val="id_ID" w:bidi="id_ID"/>
        </w:rPr>
        <w:t>Memperagakan Bacaan</w:t>
      </w:r>
    </w:p>
    <w:p>
      <w:pPr/>
      <w:r>
        <w:rPr>
          <w:lang w:val="id_ID" w:bidi="id_ID"/>
        </w:rPr>
      </w:r>
      <w:r>
        <w:rPr>
          <w:lang w:val="id_ID" w:bidi="id_ID"/>
        </w:rPr>
        <w:t>Dengarkan versi audio dari Efesus 1:15–23 dalam terjemahan yang paling mudah dimengerti.</w:t>
      </w:r>
    </w:p>
    <w:p>
      <w:pPr/>
      <w:r>
        <w:rPr>
          <w:lang w:val="id_ID" w:bidi="id_ID"/>
        </w:rPr>
      </w:r>
      <w:r>
        <w:rPr>
          <w:lang w:val="id_ID" w:bidi="id_ID"/>
        </w:rPr>
        <w:t>Dalam tahap ini, kelompok akan memeragakan perikop tersebut.</w:t>
      </w:r>
    </w:p>
    <w:p>
      <w:pPr/>
      <w:r>
        <w:rPr>
          <w:lang w:val="id_ID" w:bidi="id_ID"/>
        </w:rPr>
      </w:r>
      <w:r>
        <w:rPr>
          <w:lang w:val="id_ID" w:bidi="id_ID"/>
        </w:rPr>
        <w:t>Perikop ini memiliki 2 adegan.</w:t>
      </w:r>
    </w:p>
    <w:p>
      <w:pPr/>
      <w:r>
        <w:rPr>
          <w:lang w:val="id_ID" w:bidi="id_ID"/>
        </w:rPr>
      </w:r>
      <w:r>
        <w:rPr>
          <w:lang w:val="id_ID" w:bidi="id_ID"/>
        </w:rPr>
        <w:t>Tokoh-tokoh dalam bagian ini adalah:</w:t>
      </w:r>
    </w:p>
    <w:p>
      <w:pPr>
        <w:pStyle w:val="ListBullet"/>
        <w:spacing w:line="240" w:lineRule="auto"/>
        <w:ind w:left="720"/>
      </w:pPr>
      <w:r>
        <w:rPr>
          <w:lang w:val="id_ID" w:bidi="id_ID"/>
        </w:rPr>
      </w:r>
      <w:r>
        <w:rPr>
          <w:lang w:val="id_ID" w:bidi="id_ID"/>
        </w:rPr>
        <w:t>Paulus</w:t>
      </w:r>
    </w:p>
    <w:p>
      <w:pPr>
        <w:pStyle w:val="ListBullet"/>
        <w:spacing w:line="240" w:lineRule="auto"/>
        <w:ind w:left="720"/>
      </w:pPr>
      <w:r>
        <w:rPr>
          <w:lang w:val="id_ID" w:bidi="id_ID"/>
        </w:rPr>
      </w:r>
      <w:r>
        <w:rPr>
          <w:lang w:val="id_ID" w:bidi="id_ID"/>
        </w:rPr>
        <w:t>Orang-orang percaya di Efesus</w:t>
      </w:r>
    </w:p>
    <w:p>
      <w:pPr>
        <w:pStyle w:val="ListBullet"/>
        <w:spacing w:line="240" w:lineRule="auto"/>
        <w:ind w:left="720"/>
      </w:pPr>
      <w:r>
        <w:rPr>
          <w:lang w:val="id_ID" w:bidi="id_ID"/>
        </w:rPr>
      </w:r>
      <w:r>
        <w:rPr>
          <w:lang w:val="id_ID" w:bidi="id_ID"/>
        </w:rPr>
        <w:t>Allah yang mengilhami Paulus untuk menulis dan yang menerima permohonan-permohonan Paulus</w:t>
      </w:r>
    </w:p>
    <w:p>
      <w:pPr>
        <w:pStyle w:val="ListBullet"/>
        <w:spacing w:line="240" w:lineRule="auto"/>
        <w:ind w:left="720"/>
      </w:pPr>
      <w:r>
        <w:rPr>
          <w:lang w:val="id_ID" w:bidi="id_ID"/>
        </w:rPr>
      </w:r>
      <w:r>
        <w:rPr>
          <w:lang w:val="id_ID" w:bidi="id_ID"/>
        </w:rPr>
        <w:t>Yesus yang memiliki otoritas atas segala sesuatu</w:t>
      </w:r>
    </w:p>
    <w:p>
      <w:pPr>
        <w:pStyle w:val="ListBullet"/>
        <w:spacing w:line="240" w:lineRule="auto"/>
        <w:ind w:left="720"/>
      </w:pPr>
      <w:r>
        <w:rPr>
          <w:lang w:val="id_ID" w:bidi="id_ID"/>
        </w:rPr>
      </w:r>
      <w:r>
        <w:rPr>
          <w:lang w:val="id_ID" w:bidi="id_ID"/>
        </w:rPr>
        <w:t>Kekuatan-kekuatan roh di dunia</w:t>
      </w:r>
    </w:p>
    <w:p>
      <w:pPr/>
      <w:r>
        <w:rPr>
          <w:lang w:val="id_ID" w:bidi="id_ID"/>
        </w:rPr>
      </w:r>
      <w:r>
        <w:rPr>
          <w:lang w:val="id_ID" w:bidi="id_ID"/>
        </w:rPr>
        <w:t>Peragakan perikop ini dua kali secara berkelompok. Anda harus memeragakan perikop ini dalam bahasa Anda sendiri.</w:t>
      </w:r>
    </w:p>
    <w:p>
      <w:pPr/>
      <w:r>
        <w:rPr>
          <w:lang w:val="id_ID" w:bidi="id_ID"/>
        </w:rPr>
      </w:r>
      <w:r>
        <w:rPr>
          <w:lang w:val="id_ID" w:bidi="id_ID"/>
        </w:rPr>
        <w:t>Pertama, peragakan perikop ini tanpa berhenti. Perhatikan percakapan, alur, jalan cerita, dan urutan waktu dari perikop ini. Pastikan Anda tidak melewatkan untuk memeragakan bagian-bagian yang sulit atau penting dari perikop tersebut. Bantulah satu sama lain untuk mengingat setiap bagian dari perikop tersebut.</w:t>
      </w:r>
    </w:p>
    <w:p>
      <w:pPr/>
      <w:r>
        <w:rPr>
          <w:lang w:val="id_ID" w:bidi="id_ID"/>
        </w:rPr>
      </w:r>
      <w:r>
        <w:rPr>
          <w:lang w:val="id_ID" w:bidi="id_ID"/>
        </w:rPr>
        <w:t>Hentikan sebentar audio ini di sini dan peragakan bagian tersebut.</w:t>
      </w:r>
    </w:p>
    <w:p>
      <w:pPr/>
      <w:r>
        <w:rPr>
          <w:lang w:val="id_ID" w:bidi="id_ID"/>
        </w:rPr>
      </w:r>
      <w:r>
        <w:rPr>
          <w:lang w:val="id_ID" w:bidi="id_ID"/>
        </w:rPr>
        <w:t>Kelompok tersebut harus memeragakan perikop ini untuk kedua kalinya. Pada bagian-bagian tertentu dalam drama, hentikan sebentar dramanya dan tanyakan pada orang yang sedang memerankan tokoh itu, "Apa yang Anda rasakan atau pikirkan?" Orang yang sedang memerankan karakter itu harus menjawab apa yang akan mereka rasakan atau pikirkan jika mereka menjadi karakter tersebut. Lalu lanjutkan dramanya.</w:t>
      </w:r>
    </w:p>
    <w:p>
      <w:pPr/>
      <w:r>
        <w:rPr>
          <w:lang w:val="id_ID" w:bidi="id_ID"/>
        </w:rPr>
      </w:r>
      <w:r>
        <w:rPr>
          <w:lang w:val="id_ID" w:bidi="id_ID"/>
        </w:rPr>
        <w:t>Hentikan sebentar audio di sini dan peragakan perikop ini untuk kedua kalinya.</w:t>
      </w:r>
    </w:p>
    <w:p>
      <w:pPr/>
      <w:r>
        <w:rPr>
          <w:lang w:val="id_ID" w:bidi="id_ID"/>
        </w:rPr>
      </w:r>
      <w:r>
        <w:rPr>
          <w:lang w:val="id_ID" w:bidi="id_ID"/>
        </w:rPr>
        <w:t>Berikut ini adalah contoh drama dan kemungkinan respon-responnya.</w:t>
      </w:r>
    </w:p>
    <w:p>
      <w:pPr/>
      <w:r>
        <w:rPr>
          <w:lang w:val="id_ID" w:bidi="id_ID"/>
        </w:rPr>
      </w:r>
      <w:r>
        <w:rPr>
          <w:lang w:val="id_ID" w:bidi="id_ID"/>
        </w:rPr>
        <w:t>Dalam adegan pertama, Paulus memulai doa baru. Paulus memberi tahu orang-orang Efesus bahwa dia mendoakan mereka setiap kali dia berdoa kepada Allah. Ketika Paulus berdoa, dia bersyukur kepada Allah atas orang-orang percaya. Paulus juga berdoa supaya Allah yang mulia memberikan hikmat rohani kepada jemaat di Efesus. Paulus ingin agar orang-orang percaya bertumbuh dalam pemahaman atau pengetahuan mereka tentang Allah. Paulus menggunakan gambaran cahaya yang memenuhi ruang sehingga tidak ada bayangan. Gambaran ini menolong orang-orang percaya untuk mengenali bagaimana mereka dapat memahami pengharapan yang telah Allah berikan kepada mereka.</w:t>
      </w:r>
    </w:p>
    <w:p>
      <w:pPr>
        <w:pStyle w:val="ListBullet"/>
        <w:spacing w:line="240" w:lineRule="auto"/>
        <w:ind w:left="720"/>
      </w:pPr>
      <w:r>
        <w:rPr>
          <w:lang w:val="id_ID" w:bidi="id_ID"/>
        </w:rPr>
      </w:r>
      <w:r>
        <w:rPr>
          <w:lang w:val="id_ID" w:bidi="id_ID"/>
        </w:rPr>
        <w:t>Hentikan sebentar dramanya.</w:t>
      </w:r>
    </w:p>
    <w:p>
      <w:pPr>
        <w:pStyle w:val="ListBullet"/>
        <w:spacing w:line="240" w:lineRule="auto"/>
        <w:ind w:left="720"/>
      </w:pPr>
      <w:r>
        <w:rPr>
          <w:lang w:val="id_ID" w:bidi="id_ID"/>
        </w:rPr>
      </w:r>
      <w:r>
        <w:rPr>
          <w:lang w:val="id_ID" w:bidi="id_ID"/>
        </w:rPr>
        <w:t>Tanyakan kepada orang yang memerankan Paulus, "Bagaimana Anda dapat berdoa terus menerus untuk orang-orang ini?" Anda mungkin mendengar, "Saya menghabiskan berjam-jam setiap hari untuk berdoa bagi mereka yang percaya kepada Yesus. Saya telah tinggal di Efesus dan saya tahu kesulitan-kesulitan yang dihadapi orang-orang percaya di sana, dengan kuil pagan dan penyembahan berhala. Saya berdoa agar Allah akan memberikan kekuatan kepada mereka sehingga mereka tetap kuat. Semakin banyak mereka memahami tentang Allah dan apa yang telah Allah lakukan bagi mereka, semakin baik keadaan mereka. Bahkan ketika saya bekerja atau berjalan, saya berdoa untuk mereka yang saya kasihi."</w:t>
      </w:r>
    </w:p>
    <w:p>
      <w:pPr>
        <w:pStyle w:val="ListBullet"/>
        <w:spacing w:line="240" w:lineRule="auto"/>
        <w:ind w:left="720"/>
      </w:pPr>
      <w:r>
        <w:rPr>
          <w:lang w:val="id_ID" w:bidi="id_ID"/>
        </w:rPr>
      </w:r>
      <w:r>
        <w:rPr>
          <w:lang w:val="id_ID" w:bidi="id_ID"/>
        </w:rPr>
        <w:t>Tanyakan kepada orang-orang percaya di Efesus, "Bagaimana perasaan Anda ketika mengetahui bahwa Paulus berdoa untuk Anda secara terus-menerus?" Anda mungkin mendengar, "Saya senang mengetahui bahwa Paulus mengingat saya dan berdoa untuk saya dan keluarga saya bahkan ketika dia tidak berada di sini. Saya mencoba mengikuti Yesus dan belajar lebih banyak, tetapi kadang-kadang itu sulit. Mengetahui bahwa Paulus berdoa untuk saya menolong saya bertumbuh lebih kuat dalam iman saya."</w:t>
      </w:r>
    </w:p>
    <w:p>
      <w:pPr>
        <w:pStyle w:val="ListBullet"/>
        <w:spacing w:line="240" w:lineRule="auto"/>
        <w:ind w:left="720"/>
      </w:pPr>
      <w:r>
        <w:rPr>
          <w:lang w:val="id_ID" w:bidi="id_ID"/>
        </w:rPr>
      </w:r>
      <w:r>
        <w:rPr>
          <w:lang w:val="id_ID" w:bidi="id_ID"/>
        </w:rPr>
        <w:t>Tanyakan kepada orang yang memerankan Allah, "Bagaimana perasaan Anda ketika Anda mendengar doa-doa Paulus?" Anda mungkin mendengar, "Paulus telah memahami bahwa adalah hal yang penting untuk tetap berkomunikasi dengan saya. Saya berharap semua orang percaya melakukan hal yang sama seperti Paulus dan menghabiskan waktu setiap hari untuk berdoa. Saya telah menyatakan kepada orang-orang bahwa doa itu penting, dan Paulus menunjukkan melalui tindakannya bahwa doa itu penting. Saya senang berbicara dengan mereka yang mengikuti saya."</w:t>
      </w:r>
    </w:p>
    <w:p>
      <w:pPr>
        <w:pStyle w:val="ListBullet"/>
        <w:spacing w:line="240" w:lineRule="auto"/>
        <w:ind w:left="720"/>
      </w:pPr>
      <w:r>
        <w:rPr>
          <w:lang w:val="id_ID" w:bidi="id_ID"/>
        </w:rPr>
      </w:r>
      <w:r>
        <w:rPr>
          <w:lang w:val="id_ID" w:bidi="id_ID"/>
        </w:rPr>
        <w:t>Lanjutkan dramanya.</w:t>
      </w:r>
    </w:p>
    <w:p>
      <w:pPr/>
      <w:r>
        <w:rPr>
          <w:lang w:val="id_ID" w:bidi="id_ID"/>
        </w:rPr>
      </w:r>
      <w:r>
        <w:rPr>
          <w:lang w:val="id_ID" w:bidi="id_ID"/>
        </w:rPr>
        <w:t>Dalam adegan kedua, Paulus terus berdoa. Paulus ingin agar Allah menolong orang-orang percaya untuk dapat memahami bahwa mereka memiliki kuasa. Kuasa ini adalah kuasa yang sama dengan yang digunakan Allah untuk membangkitkan Yesus dari kematian. Paulus memberi tahu jemaat di Efesus bahwa kuasa ini jauh lebih besar daripada kuasa roh-roh lainnya, roh-roh yang tidak dapat mereka lihat.</w:t>
      </w:r>
    </w:p>
    <w:p>
      <w:pPr>
        <w:pStyle w:val="ListBullet"/>
        <w:spacing w:line="240" w:lineRule="auto"/>
        <w:ind w:left="720"/>
      </w:pPr>
      <w:r>
        <w:rPr>
          <w:lang w:val="id_ID" w:bidi="id_ID"/>
        </w:rPr>
      </w:r>
      <w:r>
        <w:rPr>
          <w:lang w:val="id_ID" w:bidi="id_ID"/>
        </w:rPr>
        <w:t>Hentikan sebentar dramanya.</w:t>
      </w:r>
    </w:p>
    <w:p>
      <w:pPr>
        <w:pStyle w:val="ListBullet"/>
        <w:spacing w:line="240" w:lineRule="auto"/>
        <w:ind w:left="720"/>
      </w:pPr>
      <w:r>
        <w:rPr>
          <w:lang w:val="id_ID" w:bidi="id_ID"/>
        </w:rPr>
      </w:r>
      <w:r>
        <w:rPr>
          <w:lang w:val="id_ID" w:bidi="id_ID"/>
        </w:rPr>
        <w:t>Tanyakan kepada orang-orang percaya, "Bagaimana perasaan Anda ketika Anda mendengar tentang kuasa yang Anda miliki?" Anda mungkin mendengar, "Saya sangat senang karena Paulus telah mengingatkan kami tentang kuasa ini. Paulus menyampaikan kepada kami tentang kuasa ini, tetapi saya mudah lupa akan hal itu karena saya melihat kuil pagan setiap hari dan saya melihat dan mendengar para ahli sihir di pasar. Ketika anak saya sakit, saya kadang-kadang lupa bahwa saya memiliki kuasa ini. Saya senang karena Paulus mengingatkan saya untuk menggunakan kuasa yang diberikan Allah kepada saya dan tidak pergi kepada para ahli sihir."</w:t>
      </w:r>
    </w:p>
    <w:p>
      <w:pPr>
        <w:pStyle w:val="ListBullet"/>
        <w:spacing w:line="240" w:lineRule="auto"/>
        <w:ind w:left="720"/>
      </w:pPr>
      <w:r>
        <w:rPr>
          <w:lang w:val="id_ID" w:bidi="id_ID"/>
        </w:rPr>
      </w:r>
      <w:r>
        <w:rPr>
          <w:lang w:val="id_ID" w:bidi="id_ID"/>
        </w:rPr>
        <w:t>Lanjutkan dramanya.</w:t>
      </w:r>
    </w:p>
    <w:p>
      <w:pPr/>
      <w:r>
        <w:rPr>
          <w:lang w:val="id_ID" w:bidi="id_ID"/>
        </w:rPr>
      </w:r>
      <w:r>
        <w:rPr>
          <w:lang w:val="id_ID" w:bidi="id_ID"/>
        </w:rPr>
        <w:t>Paulus mengingatkan orang-orang percaya bahwa Allah telah menjadikan Yesus sebagai otoritas yang tertinggi. Allah telah menempatkan segala sesuatu di bawah otoritas Yesus. Itu termasuk semua yang kita miliki di dunia sekarang dan di dunia yang akan datang. Allah juga telah menjadikan Yesus sebagai pemimpin atau kepala jemaat. Gereja adalah tubuh Kristus.</w:t>
      </w:r>
    </w:p>
    <w:p>
      <w:pPr>
        <w:pStyle w:val="ListBullet"/>
        <w:spacing w:line="240" w:lineRule="auto"/>
        <w:ind w:left="720"/>
      </w:pPr>
      <w:r>
        <w:rPr>
          <w:lang w:val="id_ID" w:bidi="id_ID"/>
        </w:rPr>
      </w:r>
      <w:r>
        <w:rPr>
          <w:lang w:val="id_ID" w:bidi="id_ID"/>
        </w:rPr>
        <w:t>Hentikan sebentar dramanya.</w:t>
      </w:r>
    </w:p>
    <w:p>
      <w:pPr>
        <w:pStyle w:val="ListBullet"/>
        <w:spacing w:line="240" w:lineRule="auto"/>
        <w:ind w:left="720"/>
      </w:pPr>
      <w:r>
        <w:rPr>
          <w:lang w:val="id_ID" w:bidi="id_ID"/>
        </w:rPr>
      </w:r>
      <w:r>
        <w:rPr>
          <w:lang w:val="id_ID" w:bidi="id_ID"/>
        </w:rPr>
        <w:t>Tanyakan kepada orang-orang percaya, "Bagaimana perasaan kalian tentang Yesus yang memiliki otoritas ini?" Anda mungkin mendengar, "Saya senang bahwa Yesus memiliki otoritas ini. Saya mau tetap mengingatnya setiap kali ada orang yang membicarakan tentang otoritas dewa pagan atau roh jahat. Yesus memiliki otoritas yang lebih besar. Jika saya dapat mengingat hal itu, saya akan aman dari roh-roh jahat itu."</w:t>
      </w:r>
    </w:p>
    <w:p>
      <w:pPr>
        <w:pStyle w:val="ListBullet"/>
        <w:spacing w:line="240" w:lineRule="auto"/>
        <w:ind w:left="720"/>
      </w:pPr>
      <w:r>
        <w:rPr>
          <w:lang w:val="id_ID" w:bidi="id_ID"/>
        </w:rPr>
      </w:r>
      <w:r>
        <w:rPr>
          <w:lang w:val="id_ID" w:bidi="id_ID"/>
        </w:rPr>
        <w:t>Tanyakan kepada Paulus, "Mengapa menurut Anda penting untuk mengingatkan orang-orang percaya bahwa Yesus adalah kepala dari gereja dan mereka adalah tubuh dari gereja?" Anda mungkin mendengar, "Saya ingin mereka mendengarkan suara Yesus yang memberi tahu mereka apa yang harus mereka lakukan sebagai jemaat. Saya telah melihat apa yang ditimbulkan ketika orang-orang percaya menjadi terpecah belah dalam pemahaman, kepercayaan, dan tindakan mereka. Selama mereka mengingat bahwa Yesus adalah kepala dan bahwa Yesuslah yang memberi tahu mereka apa yang harus dilakukan, mereka akan tetap kuat. Yesus mengasihi jemaat dan ingin supaya jemaat bertumbuh dalam iman dan menjadi kuat."</w:t>
      </w:r>
      <w:r>
        <w:rPr>
          <w:lang w:val="id_ID" w:bidi="id_ID"/>
        </w:rPr>
      </w:r>
    </w:p>
    <w:p>
      <w:pPr>
        <w:pStyle w:val="Heading3"/>
      </w:pPr>
      <w:r>
        <w:rPr>
          <w:lang w:val="id_ID" w:bidi="id_ID"/>
        </w:rPr>
        <w:t>Melengkapi yang Kurang</w:t>
      </w:r>
    </w:p>
    <w:p>
      <w:pPr/>
      <w:r>
        <w:rPr>
          <w:lang w:val="id_ID" w:bidi="id_ID"/>
        </w:rPr>
      </w:r>
      <w:r>
        <w:rPr>
          <w:lang w:val="id_ID" w:bidi="id_ID"/>
        </w:rPr>
        <w:t>Dengarkan versi audio dari Efesus 1:15–23 dalam terjemahan yang paling mudah dimengerti.</w:t>
      </w:r>
    </w:p>
    <w:p>
      <w:pPr/>
      <w:r>
        <w:rPr>
          <w:lang w:val="id_ID" w:bidi="id_ID"/>
        </w:rPr>
      </w:r>
      <w:r>
        <w:rPr>
          <w:lang w:val="id_ID" w:bidi="id_ID"/>
        </w:rPr>
        <w:t>Dalam tahap ini, kelompok akan membahas istilah-istilah kunci dan kata-kata dalam perikop ini.</w:t>
      </w:r>
    </w:p>
    <w:p>
      <w:pPr/>
      <w:r>
        <w:rPr>
          <w:lang w:val="id_ID" w:bidi="id_ID"/>
        </w:rPr>
      </w:r>
      <w:r>
        <w:rPr>
          <w:lang w:val="id_ID" w:bidi="id_ID"/>
        </w:rPr>
        <w:t xml:space="preserve">Paulus berbicara tentang </w:t>
      </w:r>
      <w:r>
        <w:rPr>
          <w:b/>
          <w:lang w:val="id_ID" w:bidi="id_ID"/>
        </w:rPr>
        <w:t>iman</w:t>
      </w:r>
      <w:r>
        <w:rPr>
          <w:lang w:val="id_ID" w:bidi="id_ID"/>
        </w:rPr>
        <w:t xml:space="preserve"> orang-orang di Efesus, atau bagaimana mereka percaya kepada Tuhan Yesus. </w:t>
      </w:r>
      <w:r>
        <w:rPr>
          <w:lang w:val="id_ID" w:bidi="id_ID"/>
        </w:rPr>
        <w:t>Iman</w:t>
      </w:r>
      <w:r>
        <w:rPr>
          <w:lang w:val="id_ID" w:bidi="id_ID"/>
        </w:rPr>
        <w:t xml:space="preserve"> ada dalam Daftar Kata Utama. Gunakan kata yang sama untuk iman seperti yang Anda gunakan dalam terjemahan sebelumnya.</w:t>
      </w:r>
    </w:p>
    <w:p>
      <w:pPr/>
      <w:r>
        <w:rPr>
          <w:lang w:val="id_ID" w:bidi="id_ID"/>
        </w:rPr>
      </w:r>
      <w:r>
        <w:rPr>
          <w:lang w:val="id_ID" w:bidi="id_ID"/>
        </w:rPr>
        <w:t xml:space="preserve">Paulus menggunakan gelar </w:t>
      </w:r>
      <w:r>
        <w:rPr>
          <w:b/>
          <w:lang w:val="id_ID" w:bidi="id_ID"/>
        </w:rPr>
        <w:t>Tuhan</w:t>
      </w:r>
      <w:r>
        <w:rPr>
          <w:lang w:val="id_ID" w:bidi="id_ID"/>
        </w:rPr>
        <w:t xml:space="preserve"> Yesus </w:t>
      </w:r>
      <w:r>
        <w:rPr>
          <w:b/>
          <w:lang w:val="id_ID" w:bidi="id_ID"/>
        </w:rPr>
        <w:t>Kristus</w:t>
      </w:r>
      <w:r>
        <w:rPr>
          <w:lang w:val="id_ID" w:bidi="id_ID"/>
        </w:rPr>
        <w:t xml:space="preserve"> di seluruh perikop ini. Gelar ini berarti bahwa Yesus adalah Allah. Tuhan adalah gelar terhormat yang menunjukkan bahwa Yesus adalah tuan, dan benar-benar adalah Allah. Kristus merujuk pada posisi Yesus sebagai Mesias, atau Juruselamat yang dijanjikan akan diutus oleh Allah. </w:t>
      </w:r>
      <w:r>
        <w:rPr>
          <w:lang w:val="id_ID" w:bidi="id_ID"/>
        </w:rPr>
        <w:t>Tuhan</w:t>
      </w:r>
      <w:r>
        <w:rPr>
          <w:lang w:val="id_ID" w:bidi="id_ID"/>
        </w:rPr>
        <w:t xml:space="preserve"> dan </w:t>
      </w:r>
      <w:r>
        <w:rPr>
          <w:lang w:val="id_ID" w:bidi="id_ID"/>
        </w:rPr>
        <w:t>Kristus</w:t>
      </w:r>
      <w:r>
        <w:rPr>
          <w:lang w:val="id_ID" w:bidi="id_ID"/>
        </w:rPr>
        <w:t xml:space="preserve"> ada dalam Daftar Kata Utama. Gunakan kata yang sama untuk Tuhan dan Kristus seperti yang telah Anda gunakan dalam perikop sebelumnya.</w:t>
      </w:r>
    </w:p>
    <w:p>
      <w:pPr/>
      <w:r>
        <w:rPr>
          <w:lang w:val="id_ID" w:bidi="id_ID"/>
        </w:rPr>
      </w:r>
      <w:r>
        <w:rPr>
          <w:lang w:val="id_ID" w:bidi="id_ID"/>
        </w:rPr>
        <w:t xml:space="preserve">Paulus menggunakan kata </w:t>
      </w:r>
      <w:r>
        <w:rPr>
          <w:b/>
          <w:lang w:val="id_ID" w:bidi="id_ID"/>
        </w:rPr>
        <w:t>kudus</w:t>
      </w:r>
      <w:r>
        <w:rPr>
          <w:lang w:val="id_ID" w:bidi="id_ID"/>
        </w:rPr>
        <w:t xml:space="preserve"> untuk merujuk pada siapa pun yang percaya kepada Yesus sebagai Juruselamat dan Tuhan. Orang-orang kudus adalah orang-orang yang suci, atau yang dikhususkan untuk pelayanan kepada Allah. Gunakan kata yang sama untuk orang-orang kudus seperti yang telah Anda gunakan sebelumnya, dan ingatlah bahwa orang-orang </w:t>
      </w:r>
      <w:r>
        <w:rPr>
          <w:lang w:val="id_ID" w:bidi="id_ID"/>
        </w:rPr>
        <w:t>kudus</w:t>
      </w:r>
      <w:r>
        <w:rPr>
          <w:lang w:val="id_ID" w:bidi="id_ID"/>
        </w:rPr>
        <w:t xml:space="preserve"> ada dalam Daftar Kata Utama.</w:t>
      </w:r>
    </w:p>
    <w:p>
      <w:pPr/>
      <w:r>
        <w:rPr>
          <w:lang w:val="id_ID" w:bidi="id_ID"/>
        </w:rPr>
      </w:r>
      <w:r>
        <w:rPr>
          <w:lang w:val="id_ID" w:bidi="id_ID"/>
        </w:rPr>
        <w:t xml:space="preserve">Paulus menyebut Allah sebagai Allah yang </w:t>
      </w:r>
      <w:r>
        <w:rPr>
          <w:b/>
          <w:lang w:val="id_ID" w:bidi="id_ID"/>
        </w:rPr>
        <w:t>mulia</w:t>
      </w:r>
      <w:r>
        <w:rPr>
          <w:lang w:val="id_ID" w:bidi="id_ID"/>
        </w:rPr>
        <w:t xml:space="preserve"> atau Bapa yang mulia, yang berarti bahwa Allah penuh dengan keagungan dan kuasa. Gunakan kata yang sama untuk kata mulia seperti yang telah Anda gunakan pada perikop sebelumnya, dan ingatlah bahwa </w:t>
      </w:r>
      <w:r>
        <w:rPr>
          <w:lang w:val="id_ID" w:bidi="id_ID"/>
        </w:rPr>
        <w:t>mulia</w:t>
      </w:r>
      <w:r>
        <w:rPr>
          <w:lang w:val="id_ID" w:bidi="id_ID"/>
        </w:rPr>
        <w:t xml:space="preserve"> ada di dalam Daftar Kata Utama. Surat kepada jemaat di Efesus ini adalah satu-satunya bagian dalam Kitab Suci yang memakai gelar Allah tersebut secara persis.</w:t>
      </w:r>
    </w:p>
    <w:p>
      <w:pPr/>
      <w:r>
        <w:rPr>
          <w:lang w:val="id_ID" w:bidi="id_ID"/>
        </w:rPr>
      </w:r>
      <w:r>
        <w:rPr>
          <w:lang w:val="id_ID" w:bidi="id_ID"/>
        </w:rPr>
        <w:t xml:space="preserve">Paulus meminta Allah untuk memberikan hikmat </w:t>
      </w:r>
      <w:r>
        <w:rPr>
          <w:b/>
          <w:lang w:val="id_ID" w:bidi="id_ID"/>
        </w:rPr>
        <w:t>rohani</w:t>
      </w:r>
      <w:r>
        <w:rPr>
          <w:lang w:val="id_ID" w:bidi="id_ID"/>
        </w:rPr>
        <w:t xml:space="preserve">, atau </w:t>
      </w:r>
      <w:r>
        <w:rPr>
          <w:b/>
          <w:lang w:val="id_ID" w:bidi="id_ID"/>
        </w:rPr>
        <w:t>roh</w:t>
      </w:r>
      <w:r>
        <w:rPr>
          <w:lang w:val="id_ID" w:bidi="id_ID"/>
        </w:rPr>
        <w:t xml:space="preserve"> atau sikap bijaksana kepada orang-orang percaya. Paulus ingin orang-orang percaya berpikir tentang hal-hal yang benar dan melakukan hal-hal yang baik. Karena hikmat ini bersifat rohani, pemahaman mereka tentang kebenaran rohani akan datang dari Allah sendiri. Gunakan kata yang sama untuk </w:t>
      </w:r>
      <w:r>
        <w:rPr>
          <w:lang w:val="id_ID" w:bidi="id_ID"/>
        </w:rPr>
        <w:t>hikmat</w:t>
      </w:r>
      <w:r>
        <w:rPr>
          <w:lang w:val="id_ID" w:bidi="id_ID"/>
        </w:rPr>
        <w:t xml:space="preserve"> seperti yang telah Anda gunakan pada perikop sebelumnya, dan lihat Daftar Kata Utama untuk informasi lebih lanjut.</w:t>
      </w:r>
    </w:p>
    <w:p>
      <w:pPr/>
      <w:r>
        <w:rPr>
          <w:lang w:val="id_ID" w:bidi="id_ID"/>
        </w:rPr>
      </w:r>
      <w:r>
        <w:rPr>
          <w:lang w:val="id_ID" w:bidi="id_ID"/>
        </w:rPr>
        <w:t xml:space="preserve">Allah telah memberikan warisan-Nya yang mulia, atau yang luar biasa kepada orang-orang </w:t>
      </w:r>
      <w:r>
        <w:rPr>
          <w:b/>
          <w:lang w:val="id_ID" w:bidi="id_ID"/>
        </w:rPr>
        <w:t>kudus-Nya</w:t>
      </w:r>
      <w:r>
        <w:rPr>
          <w:lang w:val="id_ID" w:bidi="id_ID"/>
        </w:rPr>
        <w:t>. Gunakan kata yang sama untuk warisan seperti yang Anda gunakan pada perikop sebelumnya.</w:t>
      </w:r>
    </w:p>
    <w:p>
      <w:pPr/>
      <w:r>
        <w:rPr>
          <w:lang w:val="id_ID" w:bidi="id_ID"/>
        </w:rPr>
      </w:r>
      <w:r>
        <w:rPr>
          <w:lang w:val="id_ID" w:bidi="id_ID"/>
        </w:rPr>
        <w:t xml:space="preserve">Allah menempatkan Yesus di sebelah kanan Allah, yang adalah tempat kehormatan. Allah memberikan otoritas kepada Yesus atas segala sesuatu atau setiap kuasa di bumi dan segala sesuatu di </w:t>
      </w:r>
      <w:r>
        <w:rPr>
          <w:b/>
          <w:lang w:val="id_ID" w:bidi="id_ID"/>
        </w:rPr>
        <w:t>alam surgawi</w:t>
      </w:r>
      <w:r>
        <w:rPr>
          <w:lang w:val="id_ID" w:bidi="id_ID"/>
        </w:rPr>
        <w:t xml:space="preserve">, atau kerajaan-kerajaan. Gunakan ungkapan yang sama untuk alam surgawi, atau kerajaan-kerajaan, seperti yang telah Anda gunakan pada perikop sebelumnya. Orang-orang Efesus percaya bahwa alam surgawi terdiri dari lapisan-lapisan, dan Allah berada di lapisan tertinggi. Di antara bumi dan lapisan tertinggi dari surga, hiduplah makhluk-makhluk roh, yang di sini disebut sebagai para pemerintah, otoritas, kekuatan, serta tuan atau penguasa surgawi. Deskripsi tentang makhluk roh ini semuanya berarti hal yang sama. Istilah tersebut tidak merujuk pada roh-roh yang selalu dianggap baik atau jahat. Yesus memiliki otoritas atas semua roh, yang baik dan yang jahat, kecuali Allah Bapa sendiri. Gunakan kata yang sama untuk </w:t>
      </w:r>
      <w:r>
        <w:rPr>
          <w:b/>
          <w:lang w:val="id_ID" w:bidi="id_ID"/>
        </w:rPr>
        <w:t>surga</w:t>
      </w:r>
      <w:r>
        <w:rPr>
          <w:lang w:val="id_ID" w:bidi="id_ID"/>
        </w:rPr>
        <w:t xml:space="preserve"> seperti yang telah Anda gunakan pada perikop sebelumnya, dan ingatlah bahwa </w:t>
      </w:r>
      <w:r>
        <w:rPr>
          <w:lang w:val="id_ID" w:bidi="id_ID"/>
        </w:rPr>
        <w:t>surga</w:t>
      </w:r>
      <w:r>
        <w:rPr>
          <w:lang w:val="id_ID" w:bidi="id_ID"/>
        </w:rPr>
        <w:t xml:space="preserve"> terdapat di Daftar Kata Utama.</w:t>
      </w:r>
    </w:p>
    <w:p>
      <w:pPr/>
      <w:r>
        <w:rPr>
          <w:lang w:val="id_ID" w:bidi="id_ID"/>
        </w:rPr>
      </w:r>
      <w:r>
        <w:rPr>
          <w:lang w:val="id_ID" w:bidi="id_ID"/>
        </w:rPr>
        <w:t xml:space="preserve">Paulus berbicara tentang otoritas Kristus atas </w:t>
      </w:r>
      <w:r>
        <w:rPr>
          <w:b/>
          <w:lang w:val="id_ID" w:bidi="id_ID"/>
        </w:rPr>
        <w:t>gereja</w:t>
      </w:r>
      <w:r>
        <w:rPr>
          <w:lang w:val="id_ID" w:bidi="id_ID"/>
        </w:rPr>
        <w:t>. Kata gereja berarti sekelompok orang yang percaya kepada Yesus sebagai Juruselamat mereka. Orang-orang ini bertemu bersama untuk menyembah Allah, berdoa, dan mempelajari Firman Allah. Kata gereja tidak merujuk pada sebuah bangunan.</w:t>
      </w:r>
    </w:p>
    <w:p>
      <w:pPr/>
      <w:r>
        <w:rPr>
          <w:lang w:val="id_ID" w:bidi="id_ID"/>
        </w:rPr>
      </w:r>
      <w:r>
        <w:rPr>
          <w:lang w:val="id_ID" w:bidi="id_ID"/>
        </w:rPr>
        <w:t xml:space="preserve">Berhenti di sini dan diskusikan dalam kelompok kata apa yang akan Anda gunakan untuk </w:t>
      </w:r>
      <w:r>
        <w:rPr>
          <w:b/>
          <w:lang w:val="id_ID" w:bidi="id_ID"/>
        </w:rPr>
        <w:t>gereja</w:t>
      </w:r>
      <w:r>
        <w:rPr>
          <w:lang w:val="id_ID" w:bidi="id_ID"/>
        </w:rPr>
        <w:t xml:space="preserve">. Gunakan kata yang sama untuk gereja seperti yang telah Anda gunakan dalam </w:t>
      </w:r>
      <w:r>
        <w:rPr>
          <w:lang w:val="id_ID" w:bidi="id_ID"/>
        </w:rPr>
        <w:t>kitab</w:t>
      </w:r>
      <w:r>
        <w:rPr>
          <w:lang w:val="id_ID" w:bidi="id_ID"/>
        </w:rPr>
        <w:t xml:space="preserve">-kitab sebelumnya dalam Alkitab, dan lihat Daftar Kata Utama untuk informasi lebih lanjut. Hentikan sebentar audio ini di sini. </w:t>
      </w:r>
    </w:p>
    <w:p>
      <w:pPr/>
      <w:r>
        <w:rPr>
          <w:lang w:val="id_ID" w:bidi="id_ID"/>
        </w:rPr>
      </w:r>
      <w:r>
        <w:rPr>
          <w:lang w:val="id_ID" w:bidi="id_ID"/>
        </w:rPr>
        <w:t>Yesus adalah kepala gereja, dan gereja adalah tubuh Yesus. Kiasan ini menunjukkan bagaimana Yesus memiliki otoritas penuh atas semua yang dilakukan jemaat/gereja.</w:t>
      </w:r>
    </w:p>
    <w:p>
      <w:pPr/>
      <w:r>
        <w:rPr>
          <w:lang w:val="id_ID" w:bidi="id_ID"/>
        </w:rPr>
      </w:r>
      <w:r>
        <w:rPr>
          <w:lang w:val="id_ID" w:bidi="id_ID"/>
        </w:rPr>
        <w:t>Berhenti di sini dan putuskan bagaimana Anda akan menjelaskan bahwa Yesus memiliki otoritas atas gereja.</w:t>
      </w:r>
      <w:r>
        <w:rPr>
          <w:lang w:val="id_ID" w:bidi="id_ID"/>
        </w:rPr>
      </w:r>
    </w:p>
    <w:p>
      <w:pPr>
        <w:pStyle w:val="Heading3"/>
      </w:pPr>
      <w:r>
        <w:rPr>
          <w:lang w:val="id_ID" w:bidi="id_ID"/>
        </w:rPr>
        <w:t>Menyampaikan Firman Tuhan</w:t>
      </w:r>
    </w:p>
    <w:p>
      <w:pPr/>
      <w:r>
        <w:rPr>
          <w:lang w:val="id_ID" w:bidi="id_ID"/>
        </w:rPr>
      </w:r>
      <w:r>
        <w:rPr>
          <w:lang w:val="id_ID" w:bidi="id_ID"/>
        </w:rPr>
        <w:t>Dengarkan versi audio dari perikop ini dalam terjemahan yang paling mudah dimengerti.</w:t>
      </w:r>
    </w:p>
    <w:p>
      <w:pPr/>
      <w:r>
        <w:rPr>
          <w:lang w:val="id_ID" w:bidi="id_ID"/>
        </w:rPr>
      </w:r>
      <w:r>
        <w:rPr>
          <w:lang w:val="id_ID" w:bidi="id_ID"/>
        </w:rPr>
        <w:t>Dalam sesi ini, ceritakan kembali perikop ini, secara berkelompok, dalam bahasa Anda sendiri.</w:t>
      </w:r>
    </w:p>
    <w:p>
      <w:pPr/>
      <w:r>
        <w:rPr>
          <w:lang w:val="id_ID" w:bidi="id_ID"/>
        </w:rPr>
      </w:r>
      <w:r>
        <w:rPr>
          <w:lang w:val="id_ID" w:bidi="id_ID"/>
        </w:rPr>
        <w:t>Pertama, seluruh kelompok harus berlatih menceritakan perikop tersebut dalam bahasa Anda sendiri. Ingatlah untuk mengikutsertakan hal-hal yang Anda putuskan dalam langkah sebelumnya, seperti kronologi, kata, frasa, emosi, atau apa pun yang Anda diskusikan.</w:t>
      </w:r>
    </w:p>
    <w:p>
      <w:pPr/>
      <w:r>
        <w:rPr>
          <w:lang w:val="id_ID" w:bidi="id_ID"/>
        </w:rPr>
      </w:r>
      <w:r>
        <w:rPr>
          <w:lang w:val="id_ID" w:bidi="id_ID"/>
        </w:rPr>
        <w:t xml:space="preserve">Seorang anggota kelompok harus menyampaikan beberapa kalimat dari perikop tersebut lalu berhenti sebentar. Anggota kelompok lain harus menceritakan bagian selanjutnya dari perikop itu dan berhenti sebentar. Lakukan hal ini sampai kelompok tersebut telah menceritakan kembali seluruh perikop tersebut. Dalam tahap ini anggota kelompok dapat saling mengoreksi. Hentikan sebentar audio ini di sini. </w:t>
      </w:r>
    </w:p>
    <w:p>
      <w:pPr/>
      <w:r>
        <w:rPr>
          <w:lang w:val="id_ID" w:bidi="id_ID"/>
        </w:rPr>
      </w:r>
      <w:r>
        <w:rPr>
          <w:lang w:val="id_ID" w:bidi="id_ID"/>
        </w:rPr>
        <w:t xml:space="preserve">Selanjutnya, setiap anggota kelompok harus menceritakan seluruh perikop tersebut tanpa gangguan setidaknya satu kali. Seorang anggota kelompok dapat menggunakan benda acak, gerakan, atau papan cerita untuk membantu mereka mengingat perikop tersebut. Hentikan sebentar audio ini di sini. </w:t>
      </w:r>
    </w:p>
    <w:p>
      <w:pPr/>
      <w:r>
        <w:rPr>
          <w:lang w:val="id_ID" w:bidi="id_ID"/>
        </w:rPr>
      </w:r>
      <w:r>
        <w:rPr>
          <w:lang w:val="id_ID" w:bidi="id_ID"/>
        </w:rPr>
        <w:t xml:space="preserve">Selanjutnya, kelompok dapat memutuskan versi perikop milik siapa yang paling disukai. Anda mungkin memutuskan bahwa Anda menyukai cara salah satu anggota kelompok menceritakan suatu adegan, tetapi menyukai cara anggota kelompok lain menceritakan adegan lainnya. Hentikan sebentar audio ini di sini. </w:t>
      </w:r>
    </w:p>
    <w:p>
      <w:pPr/>
      <w:r>
        <w:rPr>
          <w:lang w:val="id_ID" w:bidi="id_ID"/>
        </w:rPr>
      </w:r>
      <w:r>
        <w:rPr>
          <w:lang w:val="id_ID" w:bidi="id_ID"/>
        </w:rPr>
        <w:t>Akhirnya, kelompok dapat menyusun versi akhir perikop tersebut yang disetujui oleh semua orang. Setiap anggota kelompok harus berlatih menceritakan versi akhir dari perikop tersebut.</w:t>
      </w:r>
      <w:r>
        <w:rPr>
          <w:lang w:val="id_ID" w:bidi="id_ID"/>
        </w:rPr>
      </w:r>
      <w:r>
        <w:rPr>
          <w:lang w:val="id_ID" w:bidi="id_ID"/>
        </w:rPr>
      </w:r>
    </w:p>
    <w:p>
      <w:pPr/>
      <w:r>
        <w:rPr>
          <w:lang w:val="id_ID" w:bidi="id_ID"/>
        </w:rPr>
      </w:r>
    </w:p>
    <w:p>
      <w:pPr>
        <w:pStyle w:val="Heading2"/>
      </w:pPr>
      <w:r>
        <w:rPr>
          <w:lang w:val="id_ID" w:bidi="id_ID"/>
        </w:rPr>
        <w:t>Efesus 2:1–10</w:t>
      </w:r>
      <w:r>
        <w:rPr>
          <w:lang w:val="id_ID" w:bidi="id_ID"/>
        </w:rPr>
      </w:r>
    </w:p>
    <w:p>
      <w:pPr>
        <w:pStyle w:val="Heading3"/>
      </w:pPr>
      <w:r>
        <w:rPr>
          <w:lang w:val="id_ID" w:bidi="id_ID"/>
        </w:rPr>
        <w:t>Dengar dan Renungkan</w:t>
      </w:r>
    </w:p>
    <w:p>
      <w:pPr/>
      <w:r>
        <w:rPr>
          <w:lang w:val="id_ID" w:bidi="id_ID"/>
        </w:rPr>
      </w:r>
      <w:r>
        <w:rPr>
          <w:lang w:val="id_ID" w:bidi="id_ID"/>
        </w:rPr>
        <w:t xml:space="preserve">Pada langkah ini, dengarkan Efesus 2:1–10 dan simpanlah dalam hati Anda. </w:t>
      </w:r>
    </w:p>
    <w:p>
      <w:pPr/>
      <w:r>
        <w:rPr>
          <w:lang w:val="id_ID" w:bidi="id_ID"/>
        </w:rPr>
      </w:r>
      <w:r>
        <w:rPr>
          <w:lang w:val="id_ID" w:bidi="id_ID"/>
        </w:rPr>
        <w:t xml:space="preserve">Dengarkan versi audio dari Efesus 2:1–10 sebanyak tiga kali, dalam tiga terjemahan yang berbeda, jika memungkinkan. </w:t>
      </w:r>
    </w:p>
    <w:p>
      <w:pPr/>
      <w:r>
        <w:rPr>
          <w:lang w:val="id_ID" w:bidi="id_ID"/>
        </w:rPr>
      </w:r>
      <w:r>
        <w:rPr>
          <w:lang w:val="id_ID" w:bidi="id_ID"/>
        </w:rPr>
        <w:t xml:space="preserve">Hentikan sebentar audio ini di sini. </w:t>
      </w:r>
    </w:p>
    <w:p>
      <w:pPr/>
      <w:r>
        <w:rPr>
          <w:lang w:val="id_ID" w:bidi="id_ID"/>
        </w:rPr>
      </w:r>
      <w:r>
        <w:rPr>
          <w:lang w:val="id_ID" w:bidi="id_ID"/>
        </w:rPr>
        <w:t>Sekarang, sebagai kelompok, diskusikanlah pertanyaan-pertanyaan berikut:</w:t>
      </w:r>
    </w:p>
    <w:p>
      <w:pPr>
        <w:pStyle w:val="ListBullet"/>
        <w:spacing w:line="240" w:lineRule="auto"/>
        <w:ind w:left="720"/>
      </w:pPr>
      <w:r>
        <w:rPr>
          <w:lang w:val="id_ID" w:bidi="id_ID"/>
        </w:rPr>
      </w:r>
      <w:r>
        <w:rPr>
          <w:lang w:val="id_ID" w:bidi="id_ID"/>
        </w:rPr>
        <w:t>Apa yang Anda sukai dari perikop ini? Hentikan sebentar audio ini di sini.</w:t>
      </w:r>
    </w:p>
    <w:p>
      <w:pPr>
        <w:pStyle w:val="ListBullet"/>
        <w:spacing w:line="240" w:lineRule="auto"/>
        <w:ind w:left="720"/>
      </w:pPr>
      <w:r>
        <w:rPr>
          <w:lang w:val="id_ID" w:bidi="id_ID"/>
        </w:rPr>
      </w:r>
      <w:r>
        <w:rPr>
          <w:lang w:val="id_ID" w:bidi="id_ID"/>
        </w:rPr>
        <w:t>Apa yang tidak Anda sukai atau tidak Anda mengerti dari perikop ini? Hentikan sebentar rekaman ini di sini.</w:t>
      </w:r>
    </w:p>
    <w:p>
      <w:pPr>
        <w:pStyle w:val="ListBullet"/>
        <w:spacing w:line="240" w:lineRule="auto"/>
        <w:ind w:left="720"/>
      </w:pPr>
      <w:r>
        <w:rPr>
          <w:lang w:val="id_ID" w:bidi="id_ID"/>
        </w:rPr>
      </w:r>
      <w:r>
        <w:rPr>
          <w:lang w:val="id_ID" w:bidi="id_ID"/>
        </w:rPr>
        <w:t>Apa yang dikatakan perikop ini kepada kita tentang Allah atau Yesus? Hentikan sebentar rekaman ini di sini.</w:t>
      </w:r>
    </w:p>
    <w:p>
      <w:pPr>
        <w:pStyle w:val="ListBullet"/>
        <w:spacing w:line="240" w:lineRule="auto"/>
        <w:ind w:left="720"/>
      </w:pPr>
      <w:r>
        <w:rPr>
          <w:lang w:val="id_ID" w:bidi="id_ID"/>
        </w:rPr>
      </w:r>
      <w:r>
        <w:rPr>
          <w:lang w:val="id_ID" w:bidi="id_ID"/>
        </w:rPr>
        <w:t>Apa yang perikop ini ceritakan kepada kita tentang manusia? Hentikan sebentar audio ini di sini.</w:t>
      </w:r>
    </w:p>
    <w:p>
      <w:pPr>
        <w:pStyle w:val="ListBullet"/>
        <w:spacing w:line="240" w:lineRule="auto"/>
        <w:ind w:left="720"/>
      </w:pPr>
      <w:r>
        <w:rPr>
          <w:lang w:val="id_ID" w:bidi="id_ID"/>
        </w:rPr>
      </w:r>
      <w:r>
        <w:rPr>
          <w:lang w:val="id_ID" w:bidi="id_ID"/>
        </w:rPr>
        <w:t>Bagaimana perikop ini memengaruhi kehidupan kita sehari-hari? Hentikan sebentar audio ini di sini.</w:t>
      </w:r>
    </w:p>
    <w:p>
      <w:pPr>
        <w:pStyle w:val="ListBullet"/>
        <w:spacing w:line="240" w:lineRule="auto"/>
        <w:ind w:left="720"/>
      </w:pPr>
      <w:r>
        <w:rPr>
          <w:lang w:val="id_ID" w:bidi="id_ID"/>
        </w:rPr>
      </w:r>
      <w:r>
        <w:rPr>
          <w:lang w:val="id_ID" w:bidi="id_ID"/>
        </w:rPr>
        <w:t>Siapakah kenalan Anda yang perlu mendengar perikop ini?</w:t>
      </w:r>
      <w:r>
        <w:rPr>
          <w:lang w:val="id_ID" w:bidi="id_ID"/>
        </w:rPr>
      </w:r>
    </w:p>
    <w:p>
      <w:pPr>
        <w:pStyle w:val="Heading3"/>
      </w:pPr>
      <w:r>
        <w:rPr>
          <w:lang w:val="id_ID" w:bidi="id_ID"/>
        </w:rPr>
        <w:t>Menyiapkan Panggung</w:t>
      </w:r>
    </w:p>
    <w:p>
      <w:pPr/>
      <w:r>
        <w:rPr>
          <w:lang w:val="id_ID" w:bidi="id_ID"/>
        </w:rPr>
      </w:r>
      <w:r>
        <w:rPr>
          <w:lang w:val="id_ID" w:bidi="id_ID"/>
        </w:rPr>
        <w:t>Dengarkan versi audio dari Efesus 2:1–10 dalam terjemahan yang paling mudah dimengerti.</w:t>
      </w:r>
    </w:p>
    <w:p>
      <w:pPr/>
      <w:r>
        <w:rPr>
          <w:lang w:val="id_ID" w:bidi="id_ID"/>
        </w:rPr>
      </w:r>
      <w:r>
        <w:rPr>
          <w:lang w:val="id_ID" w:bidi="id_ID"/>
        </w:rPr>
        <w:t xml:space="preserve">Dalam perikop sebelumnya Paulus berbicara tentang kuasa yang diberikan Allah kepada orang-orang percaya, dan bagaimana Allah memberikan semua otoritas kepada Yesus Kristus karena Yesus memiliki semua kuasa atas roh-roh jahat. Sekarang Paulus membandingkan kehidupan kita sebelum kita menjadi pengikut Yesus dengan kehidupan kita setelah kita menjadi pengikut. Sebelum kita menjadi pengikut, rasanya kita sudah mati, dan setelah itu, rasanya kita hidup sepenuhnya. Hanya Allah yang dapat melakukan ini! </w:t>
      </w:r>
    </w:p>
    <w:p>
      <w:pPr/>
      <w:r>
        <w:rPr>
          <w:lang w:val="id_ID" w:bidi="id_ID"/>
        </w:rPr>
      </w:r>
      <w:r>
        <w:rPr>
          <w:lang w:val="id_ID" w:bidi="id_ID"/>
        </w:rPr>
        <w:t xml:space="preserve">Paulus memberi tahu orang-orang bukan Yahudi seperti apa kehidupan mereka sebelum mereka menjadi pengikut Yesus. Paulus mengatakan bahwa mereka mengikuti penguasa kerajaan angkasa. Penguasa kerajaan angkasa adalah Setan, atau Iblis. Orang-orang percaya bahwa Setan dan roh-roh jahat menguasai langit yang paling rendah atau udara di sekeliling mereka. Ini jauh di bawah kerajaan Allah di mana Allah dan para malaikat tinggal. Paulus memberi tahu orang-orang bukan Yahudi bahwa Setan menuntun orang-orang untuk tidak menaati perintah Allah. Ketika orang-orang hidup dengan cara ini, mereka seperti orang mati. Orang-orang mati tidak dapat menanggapi Allah. Paulus mengatakan bahwa kita semua dulu seperti ini. Kita semua berperilaku sama seperti orang-orang yang memilih untuk tidak menaati Allah. Paulus telah berbicara kepada orang-orang bukan Yahudi, tetapi sekarang Paulus menyertakan dirinya sendiri dan orang-orang percaya Yahudi ketika Paulus mengatakan bahwa kita semua dahulu mengikuti sifat berdosa kita. </w:t>
      </w:r>
    </w:p>
    <w:p>
      <w:pPr/>
      <w:r>
        <w:rPr>
          <w:lang w:val="id_ID" w:bidi="id_ID"/>
        </w:rPr>
      </w:r>
      <w:r>
        <w:rPr>
          <w:lang w:val="id_ID" w:bidi="id_ID"/>
        </w:rPr>
        <w:t xml:space="preserve">Paulus berbicara tentang sifat berdosa kita. Cara lain untuk menggambarkan hal ini adalah dengan berbicara tentang keinginan egois dari tubuh dan pikiran kita. Ketika Paulus berbicara tentang sifat kita, Paulus berbicara tentang cara kita lahir. Paulus mengatakan bahwa kita semua hanya melakukan apa yang ingin kita lakukan. Kita melakukan apa pun yang dibayangkan pikiran kita atau apa pun yang tubuh kita inginkan untuk kita lakukan. Anda dapat mengatakan bahwa kita telah mengikuti keinginan alami yang kita miliki sebagai manusia. Karena pilihan-pilihan ini, kita semua layak mendapatkan murka Allah. Murka atau kemarahan Allah adalah emosi yang dirasakan Allah ketika Allah melihat seseorang berdosa atau tidak menaati-Nya. Murka adalah kebencian Allah terhadap dosa karena Allah kudus, atau murni, dan adil. Kita semua layak mendapatkan murka itu sama seperti semua orang yang tidak mengikuti Yesus. Namun, kita juga tahu bahwa Allah memiliki belas kasihan bagi mereka yang mengikuti Yesus. </w:t>
      </w:r>
    </w:p>
    <w:p>
      <w:pPr/>
      <w:r>
        <w:rPr>
          <w:lang w:val="id_ID" w:bidi="id_ID"/>
        </w:rPr>
      </w:r>
      <w:r>
        <w:rPr>
          <w:lang w:val="id_ID" w:bidi="id_ID"/>
        </w:rPr>
        <w:t>Berhentilah di sini dan bahaslah pertanyaan ini dalam kelompok. Ceritakan kisah tentang seseorang yang telah tidak menaati Allah dan memiliki banyak kesombongan. Dengarkan bagaimana orang yang bercerita itu menggambarkan orang ini. Kata-kata apa yang akan Anda gunakan untuk menggambarkan sifat berdosa individu ini? Hentikan sebentar rekaman ini di sini.</w:t>
      </w:r>
    </w:p>
    <w:p>
      <w:pPr/>
      <w:r>
        <w:rPr>
          <w:lang w:val="id_ID" w:bidi="id_ID"/>
        </w:rPr>
      </w:r>
      <w:r>
        <w:rPr>
          <w:lang w:val="id_ID" w:bidi="id_ID"/>
        </w:rPr>
        <w:t>Paulus berbicara tentang apa yang Allah lakukan untuk orang-orang ketika mereka menjadi pengikut Yesus. Pertama, Allah memberikan kehidupan baru kepada kita karena Ia sangat mengasihi kita. Paulus mengatakan bahwa kita mati karena dosa-dosa kita. Ini berarti bahwa di mata Allah, kita seperti orang-orang mati.</w:t>
      </w:r>
    </w:p>
    <w:p>
      <w:pPr/>
      <w:r>
        <w:rPr>
          <w:lang w:val="id_ID" w:bidi="id_ID"/>
        </w:rPr>
      </w:r>
      <w:r>
        <w:rPr>
          <w:lang w:val="id_ID" w:bidi="id_ID"/>
        </w:rPr>
        <w:t xml:space="preserve">Sekarang Paulus berbicara tentang kebalikan dari kematian—kehidupan! Allah membangkitkan Yesus kembali dari kematian. Allah memberikan kehidupan kepada kita dengan cara yang sama. Allah melakukan ini karena Ia kaya dalam belas kasihan, atau penuh dengan belas kasihan. Allah menunjukkan kebaikan kepada seseorang yang membutuhkan. Paulus memberi tahu orang-orang percaya bahwa mereka hanya memiliki kehidupan baru ini karena anugerah Allah. Dengan kata lain, Allah memberikan hal-hal yang tidak layak kita dapatkan. </w:t>
      </w:r>
    </w:p>
    <w:p>
      <w:pPr/>
      <w:r>
        <w:rPr>
          <w:lang w:val="id_ID" w:bidi="id_ID"/>
        </w:rPr>
      </w:r>
      <w:r>
        <w:rPr>
          <w:lang w:val="id_ID" w:bidi="id_ID"/>
        </w:rPr>
        <w:t xml:space="preserve">Paulus melangkah lebih jauh—kita tidak hanya hidup sepenuhnya saat ini, tetapi kita juga memerintah bersama Kristus! Paulus memberi tahu para pengikut Yesus bahwa Allah telah menyatukan kita, atau menempatkan kita bersama dengan Kristus. Paulus mengatakan bahwa Kristus duduk bersama Allah di alam surgawi. Ini berarti bahwa sebagai orang-orang percaya kita juga duduk bersama Allah di surga. Surga adalah tempat Allah tinggal dan memerintah. Ketika seseorang duduk bersama Allah, itu berarti bahwa mereka membantu memerintah bersama Allah, dan mereka mengambil bagian dalam kemuliaan, atau kuasa dan keagungan, Kristus. Kita tahu bahwa suatu hari nanti semua orang percaya akan memerintah bersama Kristus, tetapi Paulus mengatakan bahwa bahkan sekarang, meskipun kita masih hidup di bumi ini, kita mengambil bagian dalam kuasa dan keagungan Kristus. Allah melakukan hal ini supaya di masa-masa yang akan datang, seluruh dunia dapat melihat betapa kaya-Nya Allah. Mereka tidak akan melihat kekayaan ini sebagai kekayaan berupa uang, tetapi sebagai kekayaan dalam kebaikan. Sekali lagi, Paulus menekankan bahwa Allah memberikan kekayaan kepada umat-Nya dengan cara yang berbeda dari uang. </w:t>
      </w:r>
    </w:p>
    <w:p>
      <w:pPr/>
      <w:r>
        <w:rPr>
          <w:lang w:val="id_ID" w:bidi="id_ID"/>
        </w:rPr>
      </w:r>
      <w:r>
        <w:rPr>
          <w:lang w:val="id_ID" w:bidi="id_ID"/>
        </w:rPr>
        <w:t xml:space="preserve">Paulus menunjukkan kebalikan dari sifat alami kita yang mati dan berdosa, serta memperlihatkan bagaimana Allah memberikan kita kehidupan. </w:t>
      </w:r>
    </w:p>
    <w:p>
      <w:pPr/>
      <w:r>
        <w:rPr>
          <w:lang w:val="id_ID" w:bidi="id_ID"/>
        </w:rPr>
      </w:r>
      <w:r>
        <w:rPr>
          <w:lang w:val="id_ID" w:bidi="id_ID"/>
        </w:rPr>
        <w:t xml:space="preserve">Sekarang Paulus meringkas perbedaan antara mati secara rohani dan menjadi hidup secara rohani ini. Dia mengingatkan orang-orang percaya bahwa hidup dari Allah adalah anugerah. Allah memberikan anugerah ini kepada kita meskipun kita tidak layak mendapatkannya. Kita mendapatkan anugerah ini karena kita memiliki iman, atau percaya kepada Allah. Kita tidak dapat memegahkan diri atau mengatakan bahwa kita menerima hidup Allah karena kita adalah orang-orang yang baik atau melakukan sesuatu yang istimewa sehingga layak mendapatkannya. </w:t>
      </w:r>
    </w:p>
    <w:p>
      <w:pPr/>
      <w:r>
        <w:rPr>
          <w:lang w:val="id_ID" w:bidi="id_ID"/>
        </w:rPr>
      </w:r>
      <w:r>
        <w:rPr>
          <w:lang w:val="id_ID" w:bidi="id_ID"/>
        </w:rPr>
        <w:t>Berhenti di sini dan tinjau beberapa kisah Yesus di mana Yesus mengampuni dosa-dosa seseorang atau menyembuhkan seseorang hanya karena orang itu percaya. Orang itu tidak melakukan apa pun untuk mendapatkan pengampunan atau penyembuhan ini. Bagaimana ajaran Paulus menjelaskan apa yang terjadi ketika orang itu bertemu dengan Yesus? Hentikan sebentar rekaman ini di sini.</w:t>
      </w:r>
    </w:p>
    <w:p>
      <w:pPr/>
      <w:r>
        <w:rPr>
          <w:lang w:val="id_ID" w:bidi="id_ID"/>
        </w:rPr>
      </w:r>
      <w:r>
        <w:rPr>
          <w:lang w:val="id_ID" w:bidi="id_ID"/>
        </w:rPr>
        <w:t xml:space="preserve">Paulus kembali menekankan perbedaan antara keadaan mati dan keadaan hidup. Dia mengatakan bahwa orang-orang percaya adalah mahakarya Allah. Orang-orang Efesus memiliki banyak pengrajin dan seniman berbakat yang membuat patung-patung indah dan karya seni lainnya. Tetapi patung-patung itu tidak hidup. Paulus menggunakan gagasan yang sama tentang seorang seniman atau pengrajin ketika mengatakan bahwa orang-orang percaya adalah mahakarya Allah. Allah adalah seniman, dan Ia telah menjadikan kita seperti sekarang ini sebagai orang-orang percaya. Kita bukan berhala batu atau patung. Kita hidup. Allah adalah pencipta. Allah telah menciptakan kita kembali dalam Yesus. Allah melakukan ini agar kita, orang-orang percaya, dapat melakukan hal-hal baik yang Allah rencanakan untuk kita lakukan. Allah telah membuat rencana ini sejak awal dunia. </w:t>
      </w:r>
      <w:r>
        <w:rPr>
          <w:lang w:val="id_ID" w:bidi="id_ID"/>
        </w:rPr>
      </w:r>
    </w:p>
    <w:p>
      <w:pPr>
        <w:pStyle w:val="Heading3"/>
      </w:pPr>
      <w:r>
        <w:rPr>
          <w:lang w:val="id_ID" w:bidi="id_ID"/>
        </w:rPr>
        <w:t>Menjelaskan Adegan</w:t>
      </w:r>
    </w:p>
    <w:p>
      <w:pPr/>
      <w:r>
        <w:rPr>
          <w:lang w:val="id_ID" w:bidi="id_ID"/>
        </w:rPr>
      </w:r>
      <w:r>
        <w:rPr>
          <w:lang w:val="id_ID" w:bidi="id_ID"/>
        </w:rPr>
        <w:t xml:space="preserve">Dengarkan versi audio dari Efesus 2:1–10 dalam terjemahan yang paling mudah dimengerti. </w:t>
      </w:r>
    </w:p>
    <w:p>
      <w:pPr/>
      <w:r>
        <w:rPr>
          <w:lang w:val="id_ID" w:bidi="id_ID"/>
        </w:rPr>
      </w:r>
      <w:r>
        <w:rPr>
          <w:lang w:val="id_ID" w:bidi="id_ID"/>
        </w:rPr>
        <w:t>Dalam tahap ini, kelompok akan menentukan bagian, tokoh, dan latar dari perikop ini. Selanjutnya, kelompok akan memvisualisasikan perikop ini.</w:t>
      </w:r>
    </w:p>
    <w:p>
      <w:pPr/>
      <w:r>
        <w:rPr>
          <w:lang w:val="id_ID" w:bidi="id_ID"/>
        </w:rPr>
      </w:r>
      <w:r>
        <w:rPr>
          <w:lang w:val="id_ID" w:bidi="id_ID"/>
        </w:rPr>
        <w:t xml:space="preserve">Perikop ini memiliki tiga bagian. </w:t>
      </w:r>
    </w:p>
    <w:p>
      <w:pPr/>
      <w:r>
        <w:rPr>
          <w:lang w:val="id_ID" w:bidi="id_ID"/>
        </w:rPr>
      </w:r>
      <w:r>
        <w:rPr>
          <w:b/>
          <w:lang w:val="id_ID" w:bidi="id_ID"/>
        </w:rPr>
        <w:t>Pada bagian pertama:</w:t>
      </w:r>
      <w:r>
        <w:rPr>
          <w:lang w:val="id_ID" w:bidi="id_ID"/>
        </w:rPr>
        <w:t xml:space="preserve"> Paulus memulai dengan berbicara kepada orang-orang bukan Yahudi. Paulus menjelaskan bagaimana orang-orang mati secara rohani ketika mereka mengikuti jalan-jalan Setan dan tidak menaati Allah. Paulus kemudian menyertakan dirinya dan orang-orang Yahudi serta menjelaskan bahwa semua orang tidak menaati Allah dan mendengarkan Setan. Ini adalah cara mereka hidup sebelum mereka percaya kepada Yesus.</w:t>
      </w:r>
    </w:p>
    <w:p>
      <w:pPr/>
      <w:r>
        <w:rPr>
          <w:lang w:val="id_ID" w:bidi="id_ID"/>
        </w:rPr>
      </w:r>
      <w:r>
        <w:rPr>
          <w:b/>
          <w:lang w:val="id_ID" w:bidi="id_ID"/>
        </w:rPr>
        <w:t>Pada bagian kedua:</w:t>
      </w:r>
      <w:r>
        <w:rPr>
          <w:lang w:val="id_ID" w:bidi="id_ID"/>
        </w:rPr>
        <w:t xml:space="preserve"> Paulus menjelaskan kekayaan belas kasihan Allah. Ketika Allah membangkitkan Yesus dari kematian, Allah memberikan kehidupan kepada mereka yang percaya kepada Yesus. Allah melakukan ini karena anugerah dan kebaikan Allah. Karena hal ini, mereka yang percaya kepada Yesus akan duduk bersama Yesus di surga dan memerintah bersama Yesus. </w:t>
      </w:r>
    </w:p>
    <w:p>
      <w:pPr/>
      <w:r>
        <w:rPr>
          <w:lang w:val="id_ID" w:bidi="id_ID"/>
        </w:rPr>
      </w:r>
      <w:r>
        <w:rPr>
          <w:b/>
          <w:lang w:val="id_ID" w:bidi="id_ID"/>
        </w:rPr>
        <w:t>Pada bagian ketiga:</w:t>
      </w:r>
      <w:r>
        <w:rPr>
          <w:lang w:val="id_ID" w:bidi="id_ID"/>
        </w:rPr>
        <w:t xml:space="preserve"> Paulus menjelaskan bahwa keselamatan hanya berasal dari anugerah Allah. Tidak seorang pun dapat memperoleh keselamatan atau kehidupan kekal bersama Allah. Orang-orang percaya adalah mahakarya Allah. Allah telah memberikan kehidupan baru kepada orang-orang percaya sehingga orang-orang percaya dapat melakukan hal-hal baik yang Allah rencanakan untuk kita lakukan. </w:t>
      </w:r>
    </w:p>
    <w:p>
      <w:pPr/>
      <w:r>
        <w:rPr>
          <w:lang w:val="id_ID" w:bidi="id_ID"/>
        </w:rPr>
      </w:r>
      <w:r>
        <w:rPr>
          <w:lang w:val="id_ID" w:bidi="id_ID"/>
        </w:rPr>
        <w:t>Tokoh-tokoh dalam bagian ini adalah:</w:t>
      </w:r>
    </w:p>
    <w:p>
      <w:pPr>
        <w:pStyle w:val="ListBullet"/>
        <w:spacing w:line="240" w:lineRule="auto"/>
        <w:ind w:left="720"/>
      </w:pPr>
      <w:r>
        <w:rPr>
          <w:lang w:val="id_ID" w:bidi="id_ID"/>
        </w:rPr>
      </w:r>
      <w:r>
        <w:rPr>
          <w:lang w:val="id_ID" w:bidi="id_ID"/>
        </w:rPr>
        <w:t>Paulus</w:t>
      </w:r>
    </w:p>
    <w:p>
      <w:pPr>
        <w:pStyle w:val="ListBullet"/>
        <w:spacing w:line="240" w:lineRule="auto"/>
        <w:ind w:left="720"/>
      </w:pPr>
      <w:r>
        <w:rPr>
          <w:lang w:val="id_ID" w:bidi="id_ID"/>
        </w:rPr>
      </w:r>
      <w:r>
        <w:rPr>
          <w:lang w:val="id_ID" w:bidi="id_ID"/>
        </w:rPr>
        <w:t>Allah yang mengilhami Paulus untuk menulis surat ini</w:t>
      </w:r>
    </w:p>
    <w:p>
      <w:pPr>
        <w:pStyle w:val="ListBullet"/>
        <w:spacing w:line="240" w:lineRule="auto"/>
        <w:ind w:left="720"/>
      </w:pPr>
      <w:r>
        <w:rPr>
          <w:lang w:val="id_ID" w:bidi="id_ID"/>
        </w:rPr>
      </w:r>
      <w:r>
        <w:rPr>
          <w:lang w:val="id_ID" w:bidi="id_ID"/>
        </w:rPr>
        <w:t>Yesus Kristus</w:t>
      </w:r>
    </w:p>
    <w:p>
      <w:pPr>
        <w:pStyle w:val="ListBullet"/>
        <w:spacing w:line="240" w:lineRule="auto"/>
        <w:ind w:left="720"/>
      </w:pPr>
      <w:r>
        <w:rPr>
          <w:lang w:val="id_ID" w:bidi="id_ID"/>
        </w:rPr>
      </w:r>
      <w:r>
        <w:rPr>
          <w:lang w:val="id_ID" w:bidi="id_ID"/>
        </w:rPr>
        <w:t>Orang-orang percaya di Efesus, baik orang-orang bukan Yahudi maupun Yahudi</w:t>
      </w:r>
    </w:p>
    <w:p>
      <w:pPr>
        <w:pStyle w:val="ListBullet"/>
        <w:spacing w:line="240" w:lineRule="auto"/>
        <w:ind w:left="720"/>
      </w:pPr>
      <w:r>
        <w:rPr>
          <w:lang w:val="id_ID" w:bidi="id_ID"/>
        </w:rPr>
      </w:r>
      <w:r>
        <w:rPr>
          <w:lang w:val="id_ID" w:bidi="id_ID"/>
        </w:rPr>
        <w:t>Setan, atau penguasa kerajaan angkasa</w:t>
      </w:r>
    </w:p>
    <w:p>
      <w:pPr/>
      <w:r>
        <w:rPr>
          <w:lang w:val="id_ID" w:bidi="id_ID"/>
        </w:rPr>
      </w:r>
      <w:r>
        <w:rPr>
          <w:lang w:val="id_ID" w:bidi="id_ID"/>
        </w:rPr>
        <w:t>Sebagai kelompok, perhatikan bagian-bagian dari latar belakang perikop ini:</w:t>
      </w:r>
    </w:p>
    <w:p>
      <w:pPr/>
      <w:r>
        <w:rPr>
          <w:lang w:val="id_ID" w:bidi="id_ID"/>
        </w:rPr>
      </w:r>
      <w:r>
        <w:rPr>
          <w:lang w:val="id_ID" w:bidi="id_ID"/>
        </w:rPr>
        <w:t>Dalam bagian pertama dari perikop ini, ketika Paulus memulai bagian ini, Paulus berbicara kepada orang-orang bukan Yahudi. Kemudian Paulus mengubah cara berbicaranya sehingga Paulus menyertakan baik orang-orang bukan Yahudi maupun orang-orang Yahudi dalam ajaran tentang apa yang telah Allah lakukan untuk mereka.</w:t>
      </w:r>
    </w:p>
    <w:p>
      <w:pPr/>
      <w:r>
        <w:rPr>
          <w:lang w:val="id_ID" w:bidi="id_ID"/>
        </w:rPr>
      </w:r>
      <w:r>
        <w:rPr>
          <w:lang w:val="id_ID" w:bidi="id_ID"/>
        </w:rPr>
        <w:t>Berhenti di sini dan diskusikan. Ceritakan kisah yang melibatkan dua kelompok orang. Mintalah pencerita memulai dengan berbicara langsung kepada satu kelompok. Kemudian pencerita harus menyertakan dirinya dan kelompok orang lainnya saat ia terus menceritakan kisah tersebut. Sekarang diskusikan bagaimana pencerita berubah dari berbicara tentang Anda menjadi berbicara tentang kita. Hentikan sebentar rekaman ini di sini.</w:t>
      </w:r>
    </w:p>
    <w:p>
      <w:pPr/>
      <w:r>
        <w:rPr>
          <w:lang w:val="id_ID" w:bidi="id_ID"/>
        </w:rPr>
      </w:r>
      <w:r>
        <w:rPr>
          <w:lang w:val="id_ID" w:bidi="id_ID"/>
        </w:rPr>
        <w:t xml:space="preserve">Pertama Paulus berbicara tentang bagaimana orang-orang percaya dulu mati secara rohani karena mereka tidak menaati Allah. Mereka sama seperti orang-orang lainnya sebelum mereka percaya kepada Yesus. Mereka mengikuti Setan. Paulus berbicara tentang Setan dan cara Setan bekerja dalam hati mereka yang menolak untuk menaati Allah. Beberapa terjemahan menggunakan nama Setan. Terjemahan lain berbicara tentang penguasa kekuatan di angkasa atau penguasa kerajaan angkasa. Satu terjemahan mengatakan komandan kekuatan di dunia yang tidak terlihat. Kerajaan angkasa, atau dunia yang tidak terlihat, adalah tempat di mana makhluk-makhluk yang tidak dapat kita lihat ada, seperti roh-roh jahat. Setan memerintah atas roh-roh jahat. </w:t>
      </w:r>
    </w:p>
    <w:p>
      <w:pPr/>
      <w:r>
        <w:rPr>
          <w:lang w:val="id_ID" w:bidi="id_ID"/>
        </w:rPr>
      </w:r>
      <w:r>
        <w:rPr>
          <w:lang w:val="id_ID" w:bidi="id_ID"/>
        </w:rPr>
        <w:t xml:space="preserve">Berhenti di sini dan diskusikan pertanyaan ini dalam kelompok: Bagaimana Anda menggambarkan orang yang bertanggung jawab atas makhluk-makhluk jahat yang tidak dapat kita lihat? Apa nama orang ini? Ceritakan kisah tentang orang ini. Dengarkan pencerita untuk melihat apakah pencerita menggunakan nama atau deskripsi. Hentikan sebentar audio ini di sini. </w:t>
      </w:r>
    </w:p>
    <w:p>
      <w:pPr/>
      <w:r>
        <w:rPr>
          <w:lang w:val="id_ID" w:bidi="id_ID"/>
        </w:rPr>
      </w:r>
      <w:r>
        <w:rPr>
          <w:lang w:val="id_ID" w:bidi="id_ID"/>
        </w:rPr>
        <w:t xml:space="preserve">Dalam bagian kedua dari perikop ini, Paulus membandingkan bagaimana para pengikut Yesus dulu mati, tetapi sekarang mereka hidup. Paulus memberi tahu para pengikut Yesus di Efesus bahwa itu seperti mereka mati ketika mereka tidak menaati Allah. Paulus bermaksud bahwa mereka mati secara rohani dan tidak akan bersama Allah selamanya ketika mereka mati. Karena sekarang para pengikut Yesus percaya kepada Kristus, mereka seolah-olah benar-benar hidup. Allah memberikan kehidupan rohani kepada mereka ketika Allah membangkitkan Kristus dari kematian. Itu berarti bahwa sekarang, orang-orang percaya kepada Yesus akan hidup bersama Allah selamanya, bahkan setelah mereka mati. </w:t>
      </w:r>
    </w:p>
    <w:p>
      <w:pPr/>
      <w:r>
        <w:rPr>
          <w:lang w:val="id_ID" w:bidi="id_ID"/>
        </w:rPr>
      </w:r>
      <w:r>
        <w:rPr>
          <w:lang w:val="id_ID" w:bidi="id_ID"/>
        </w:rPr>
        <w:t>Berhenti di sini dan diskusikan: Ceritakan kisah tentang seseorang yang mati secara rohani tetapi hidup kembali ketika ia percaya. Dengarkan dengan seksama pencerita tersebut. Kata-kata atau gagasan apa yang digunakan oleh pencerita untuk menjelaskan gagasan ini sehingga orang-orang memahami bahwa seseorang dapat mati secara rohani dan hidup secara fisik pada saat yang sama? Hentikan sebentar rekaman ini di sini.</w:t>
      </w:r>
    </w:p>
    <w:p>
      <w:pPr/>
      <w:r>
        <w:rPr>
          <w:lang w:val="id_ID" w:bidi="id_ID"/>
        </w:rPr>
      </w:r>
      <w:r>
        <w:rPr>
          <w:lang w:val="id_ID" w:bidi="id_ID"/>
        </w:rPr>
        <w:t xml:space="preserve">Paulus terus memberi tahu orang-orang percaya tentang kehidupan baru mereka dalam Kristus. Paulus mengingatkan mereka bahwa mereka tidak mendapatkan atau pantas menerima kehidupan baru ini. Mereka memiliki kehidupan baru ini karena Allah dalam anugerah-Nya memberikannya kepada mereka. Paulus mengatakan kepada mereka bahwa mereka akan duduk bersama Allah di surga karena mereka dipersatukan dengan Kristus. Ketika seseorang dipersatukan dengan orang lain, mereka mengikuti orang itu dan memercayainya. Ketika kita bersatu dengan Kristus, kita akan duduk di samping Allah dan Kristus dan kita akan memerintah bersama Kristus dari tempat di mana Allah memerintah. Allah ingin menunjukkan kepada orang-orang di masa depan bahwa Ia memiliki anugerah—bahwa Ia baik dan memberikan begitu banyak hal baik kepada orang-orang yang tidak layak menerimanya. </w:t>
      </w:r>
    </w:p>
    <w:p>
      <w:pPr/>
      <w:r>
        <w:rPr>
          <w:lang w:val="id_ID" w:bidi="id_ID"/>
        </w:rPr>
      </w:r>
      <w:r>
        <w:rPr>
          <w:lang w:val="id_ID" w:bidi="id_ID"/>
        </w:rPr>
        <w:t>Dalam bagian ketiga dari perikop ini, Paulus memberi tahu orang-orang percaya lagi bahwa keselamatan mereka hanya berasal dari anugerah Allah. Paulus mengulangi ajaran ini karena merupakan kebenaran yang sangat penting. Orang-orang percaya tidak melakukan apa pun kecuali percaya. Keselamatan bukan upah untuk pekerjaan-pekerjaan baik mereka. Paulus mengatakan bahwa Allah telah menciptakan kita sebagai makhluk baru. Allah membuat kita menjadi makhluk baru yang sepenuhnya hidup dan memerintah bersama Kristus sehingga kita dapat melakukan hal-hal baik yang Allah rencanakan untuk kita lakukan sejak awal dunia.</w:t>
      </w:r>
    </w:p>
    <w:p>
      <w:pPr/>
      <w:r>
        <w:rPr>
          <w:lang w:val="id_ID" w:bidi="id_ID"/>
        </w:rPr>
      </w:r>
      <w:r>
        <w:rPr>
          <w:lang w:val="id_ID" w:bidi="id_ID"/>
        </w:rPr>
        <w:t xml:space="preserve">Sekarang, kelompok harus membuat papan cerita, menggambar, atau menggunakan benda-benda untuk memvisualisasikan perikop ini dan tindakan-tindakan yang ada di dalamnya. Pilih orang atau benda-benda untuk mewakili masing-masing karakter. Ketika Paulus mulai berbicara, mintalah Paulus menunjuk kepada orang-orang bukan Yahudi. Tunjukkan bagaimana orang-orang bukan Yahudi mengikuti kerajaan Angkasa, atau Setan. Kemudian Paulus menyertakan dirinya dan orang-orang Yahudi bersama dengan orang-orang bukan Yahudi ketika Paulus menjelaskan cara hidup kita dahulu. Mintalah Paulus, orang-orang bukan Yahudi dan orang-orang Yahudi bergerak bersama untuk pidato ini. </w:t>
      </w:r>
    </w:p>
    <w:p>
      <w:pPr/>
      <w:r>
        <w:rPr>
          <w:lang w:val="id_ID" w:bidi="id_ID"/>
        </w:rPr>
      </w:r>
      <w:r>
        <w:rPr>
          <w:lang w:val="id_ID" w:bidi="id_ID"/>
        </w:rPr>
        <w:t>Berhenti di sini dan diskusikan bagaimana menunjukkan bahwa orang-orang mati secara rohani. Hentikan sebentar rekaman ini di sini.</w:t>
      </w:r>
    </w:p>
    <w:p>
      <w:pPr/>
      <w:r>
        <w:rPr>
          <w:lang w:val="id_ID" w:bidi="id_ID"/>
        </w:rPr>
      </w:r>
      <w:r>
        <w:rPr>
          <w:lang w:val="id_ID" w:bidi="id_ID"/>
        </w:rPr>
        <w:t xml:space="preserve">Kemudian mintalah Paulus menunjuk kepada Allah ketika Paulus menjelaskan hal-hal baik yang telah Allah lakukan untuk orang-orang percaya. Ketika Paulus mengatakan ini, tunjukkan Allah memberikan kekayaan-Nya kepada orang-orang dalam bentuk hal-hal yang baik. Ketika Paulus menyebutkan setiap hal, mintalah orang itu memerankannya. Misalnya, Allah membangkitkan Yesus dari kematian. Allah membangkitkan orang-orang percaya dari kematian rohani mereka. Allah telah mendudukkan orang-orang percaya bersama Allah di alam surgawi. Orang-orang percaya dipersatukan dengan Kristus, sehingga Kristus mengundang orang-orang percaya untuk duduk bersama-Nya di samping Allah. </w:t>
      </w:r>
    </w:p>
    <w:p>
      <w:pPr/>
      <w:r>
        <w:rPr>
          <w:lang w:val="id_ID" w:bidi="id_ID"/>
        </w:rPr>
      </w:r>
      <w:r>
        <w:rPr>
          <w:lang w:val="id_ID" w:bidi="id_ID"/>
        </w:rPr>
        <w:t>Mintalah Paulus menunjuk pertama kepada Allah dan kemudian kepada orang-orang percaya ketika Paulus memberi tahu mereka lagi bahwa keselamatan mereka berasal dari anugerah Allah. Mereka tidak melakukan apa pun dan tidak dapat melakukan apa pun untuk mendapatkan keselamatan mereka. Keselamatan bukan upah untuk pekerjaan-pekerjaan yang baik. Allah telah menciptakan kita sebagai makhluk baru sehingga kita dapat melakukan hal-hal baik yang telah Allah rencanakan untuk kita lakukan. Makhluk-makhluk baru ini hidup dan bersama Allah karena Allah telah membuat mereka hidup. Makluk-makhluk baru ini adalah karya Allah. Tunjukkan orang-orang percaya melakukan hal-hal yang biasa dilakukan oleh orang-orang yang hidup dan mengikuti Allah. Ini harus menunjukkan perbedaan yang besar antara saat Anda bertindak seolah-olah Anda mati secara rohani, dan sekarang saat Anda bertindak seolah-olah Anda hidup.</w:t>
      </w:r>
      <w:r>
        <w:rPr>
          <w:lang w:val="id_ID" w:bidi="id_ID"/>
        </w:rPr>
      </w:r>
    </w:p>
    <w:p>
      <w:pPr>
        <w:pStyle w:val="Heading3"/>
      </w:pPr>
      <w:r>
        <w:rPr>
          <w:lang w:val="id_ID" w:bidi="id_ID"/>
        </w:rPr>
        <w:t>Memperagakan Bacaan</w:t>
      </w:r>
    </w:p>
    <w:p>
      <w:pPr/>
      <w:r>
        <w:rPr>
          <w:lang w:val="id_ID" w:bidi="id_ID"/>
        </w:rPr>
      </w:r>
      <w:r>
        <w:rPr>
          <w:lang w:val="id_ID" w:bidi="id_ID"/>
        </w:rPr>
        <w:t>Dengarkan versi audio dari Efesus 2:1–10 dalam terjemahan yang paling mudah dimengerti.</w:t>
      </w:r>
    </w:p>
    <w:p>
      <w:pPr/>
      <w:r>
        <w:rPr>
          <w:lang w:val="id_ID" w:bidi="id_ID"/>
        </w:rPr>
      </w:r>
      <w:r>
        <w:rPr>
          <w:lang w:val="id_ID" w:bidi="id_ID"/>
        </w:rPr>
        <w:t>Dalam tahap ini, kelompok akan memeragakan perikop tersebut.</w:t>
      </w:r>
    </w:p>
    <w:p>
      <w:pPr/>
      <w:r>
        <w:rPr>
          <w:lang w:val="id_ID" w:bidi="id_ID"/>
        </w:rPr>
      </w:r>
      <w:r>
        <w:rPr>
          <w:lang w:val="id_ID" w:bidi="id_ID"/>
        </w:rPr>
        <w:t xml:space="preserve">Perikop ini memiliki tiga bagian. </w:t>
      </w:r>
    </w:p>
    <w:p>
      <w:pPr/>
      <w:r>
        <w:rPr>
          <w:lang w:val="id_ID" w:bidi="id_ID"/>
        </w:rPr>
      </w:r>
      <w:r>
        <w:rPr>
          <w:lang w:val="id_ID" w:bidi="id_ID"/>
        </w:rPr>
        <w:t xml:space="preserve">Tokoh-tokoh dalam kisah ini adalah: </w:t>
      </w:r>
    </w:p>
    <w:p>
      <w:pPr>
        <w:pStyle w:val="ListBullet"/>
        <w:spacing w:line="240" w:lineRule="auto"/>
        <w:ind w:left="720"/>
      </w:pPr>
      <w:r>
        <w:rPr>
          <w:lang w:val="id_ID" w:bidi="id_ID"/>
        </w:rPr>
      </w:r>
      <w:r>
        <w:rPr>
          <w:lang w:val="id_ID" w:bidi="id_ID"/>
        </w:rPr>
        <w:t>Paulus</w:t>
      </w:r>
    </w:p>
    <w:p>
      <w:pPr>
        <w:pStyle w:val="ListBullet"/>
        <w:spacing w:line="240" w:lineRule="auto"/>
        <w:ind w:left="720"/>
      </w:pPr>
      <w:r>
        <w:rPr>
          <w:lang w:val="id_ID" w:bidi="id_ID"/>
        </w:rPr>
      </w:r>
      <w:r>
        <w:rPr>
          <w:lang w:val="id_ID" w:bidi="id_ID"/>
        </w:rPr>
        <w:t>Allah yang mengilhami Paulus untuk menulis surat ini</w:t>
      </w:r>
    </w:p>
    <w:p>
      <w:pPr>
        <w:pStyle w:val="ListBullet"/>
        <w:spacing w:line="240" w:lineRule="auto"/>
        <w:ind w:left="720"/>
      </w:pPr>
      <w:r>
        <w:rPr>
          <w:lang w:val="id_ID" w:bidi="id_ID"/>
        </w:rPr>
      </w:r>
      <w:r>
        <w:rPr>
          <w:lang w:val="id_ID" w:bidi="id_ID"/>
        </w:rPr>
        <w:t>Yesus Kristus</w:t>
      </w:r>
    </w:p>
    <w:p>
      <w:pPr>
        <w:pStyle w:val="ListBullet"/>
        <w:spacing w:line="240" w:lineRule="auto"/>
        <w:ind w:left="720"/>
      </w:pPr>
      <w:r>
        <w:rPr>
          <w:lang w:val="id_ID" w:bidi="id_ID"/>
        </w:rPr>
      </w:r>
      <w:r>
        <w:rPr>
          <w:lang w:val="id_ID" w:bidi="id_ID"/>
        </w:rPr>
        <w:t>Orang-orang percaya di Efesus, baik orang-orang bukan Yahudi maupun Yahudi</w:t>
      </w:r>
    </w:p>
    <w:p>
      <w:pPr>
        <w:pStyle w:val="ListBullet"/>
        <w:spacing w:line="240" w:lineRule="auto"/>
        <w:ind w:left="720"/>
      </w:pPr>
      <w:r>
        <w:rPr>
          <w:lang w:val="id_ID" w:bidi="id_ID"/>
        </w:rPr>
      </w:r>
      <w:r>
        <w:rPr>
          <w:lang w:val="id_ID" w:bidi="id_ID"/>
        </w:rPr>
        <w:t>Setan, atau penguasa kerajaan angkasa</w:t>
      </w:r>
    </w:p>
    <w:p>
      <w:pPr/>
      <w:r>
        <w:rPr>
          <w:lang w:val="id_ID" w:bidi="id_ID"/>
        </w:rPr>
      </w:r>
      <w:r>
        <w:rPr>
          <w:lang w:val="id_ID" w:bidi="id_ID"/>
        </w:rPr>
        <w:t>Peragakan perikop ini dua kali secara berkelompok. Anda harus memeragakan perikop ini dalam bahasa Anda sendiri.</w:t>
      </w:r>
    </w:p>
    <w:p>
      <w:pPr/>
      <w:r>
        <w:rPr>
          <w:lang w:val="id_ID" w:bidi="id_ID"/>
        </w:rPr>
      </w:r>
      <w:r>
        <w:rPr>
          <w:lang w:val="id_ID" w:bidi="id_ID"/>
        </w:rPr>
        <w:t>Pertama, peragakan perikop ini tanpa berhenti. Perhatikan percakapan, alur, jalan cerita, dan urutan waktu dari perikop ini. Pastikan Anda tidak melewatkan untuk memeragakan bagian-bagian yang sulit atau penting dari perikop tersebut. Bantulah satu sama lain untuk mengingat setiap bagian dari perikop tersebut.</w:t>
      </w:r>
    </w:p>
    <w:p>
      <w:pPr/>
      <w:r>
        <w:rPr>
          <w:lang w:val="id_ID" w:bidi="id_ID"/>
        </w:rPr>
      </w:r>
      <w:r>
        <w:rPr>
          <w:lang w:val="id_ID" w:bidi="id_ID"/>
        </w:rPr>
        <w:t>Hentikan sebentar audio ini di sini dan peragakan bagian tersebut.</w:t>
      </w:r>
    </w:p>
    <w:p>
      <w:pPr/>
      <w:r>
        <w:rPr>
          <w:lang w:val="id_ID" w:bidi="id_ID"/>
        </w:rPr>
      </w:r>
      <w:r>
        <w:rPr>
          <w:lang w:val="id_ID" w:bidi="id_ID"/>
        </w:rPr>
        <w:t>Kelompok tersebut harus memeragakan perikop ini untuk kedua kalinya. Pada bagian-bagian tertentu dalam drama, hentikan sebentar dramanya dan tanyakan pada orang yang sedang memerankan tokoh itu, "Apa yang Anda rasakan atau pikirkan?" Orang yang sedang memerankan karakter itu harus menjawab apa yang akan mereka rasakan atau pikirkan jika mereka menjadi karakter tersebut. Lalu lanjutkan dramanya.</w:t>
      </w:r>
    </w:p>
    <w:p>
      <w:pPr/>
      <w:r>
        <w:rPr>
          <w:lang w:val="id_ID" w:bidi="id_ID"/>
        </w:rPr>
      </w:r>
      <w:r>
        <w:rPr>
          <w:lang w:val="id_ID" w:bidi="id_ID"/>
        </w:rPr>
        <w:t>Hentikan sebentar audio di sini dan peragakan perikop ini untuk kedua kalinya.</w:t>
      </w:r>
    </w:p>
    <w:p>
      <w:pPr/>
      <w:r>
        <w:rPr>
          <w:lang w:val="id_ID" w:bidi="id_ID"/>
        </w:rPr>
      </w:r>
      <w:r>
        <w:rPr>
          <w:lang w:val="id_ID" w:bidi="id_ID"/>
        </w:rPr>
        <w:t>Berikut ini adalah contoh drama dan kemungkinan respon-responnya.</w:t>
      </w:r>
    </w:p>
    <w:p>
      <w:pPr/>
      <w:r>
        <w:rPr>
          <w:lang w:val="id_ID" w:bidi="id_ID"/>
        </w:rPr>
      </w:r>
      <w:r>
        <w:rPr>
          <w:lang w:val="id_ID" w:bidi="id_ID"/>
        </w:rPr>
        <w:t xml:space="preserve">Paulus berbicara kepada orang-orang percaya bukan Yahudi. Paulus mengingatkan mereka bahwa sebelumnya, mereka mati secara rohani karena mereka tidak menaati Allah. Paulus mengatakan bahwa mereka hidup sama seperti orang lain ketika mereka mengikuti Setan dan menaati apa yang dikatakan Setan untuk dilakukan. Kemudian Paulus menjelaskan bagaimana Setan bekerja. Paulus menyertakan dirinya dan orang-orang percaya Yahudi bersama dengan orang-orang percaya bukan Yahudi ketika Paulus mengatakan bahwa kita semua hidup seperti itu. Paulus mengatakan itu karena kita masing-masing memiliki sifat berdosa. Sebagai hasil dari tindakan kita, kita layak menerima murka Allah atau hukuman Allah. </w:t>
      </w:r>
    </w:p>
    <w:p>
      <w:pPr>
        <w:pStyle w:val="ListBullet"/>
        <w:spacing w:line="240" w:lineRule="auto"/>
        <w:ind w:left="720"/>
      </w:pPr>
      <w:r>
        <w:rPr>
          <w:lang w:val="id_ID" w:bidi="id_ID"/>
        </w:rPr>
      </w:r>
      <w:r>
        <w:rPr>
          <w:lang w:val="id_ID" w:bidi="id_ID"/>
        </w:rPr>
        <w:t>Hentikan sebentar dramanya.</w:t>
      </w:r>
    </w:p>
    <w:p>
      <w:pPr>
        <w:pStyle w:val="ListBullet"/>
        <w:spacing w:line="240" w:lineRule="auto"/>
        <w:ind w:left="720"/>
      </w:pPr>
      <w:r>
        <w:rPr>
          <w:lang w:val="id_ID" w:bidi="id_ID"/>
        </w:rPr>
      </w:r>
      <w:r>
        <w:rPr>
          <w:lang w:val="id_ID" w:bidi="id_ID"/>
        </w:rPr>
        <w:t xml:space="preserve">Tanyakan kepada Paulus, "Bagaimana perasaan Anda tentang hal-hal ini?" Anda mungkin mendengar, "Aku dulu merasa bersalah karena meskipun aku mencoba sangat keras untuk mengikuti hukum Allah, aku tidak pernah berhasil. Aku tidak menaati Allah sama seperti orang lain. Aku dipenuhi kesombongan dan keinginan egois. Aku tahu bahwa aku memiliki sifat berdosa sama seperti orang lain. Saya tidak dapat melakukan cukup banyak perbuatan baik untuk mengatasi sifat berdosa itu. Tidak mungkin untuk mendapatkan keselamatan ini." </w:t>
      </w:r>
    </w:p>
    <w:p>
      <w:pPr>
        <w:pStyle w:val="ListBullet"/>
        <w:spacing w:line="240" w:lineRule="auto"/>
        <w:ind w:left="720"/>
      </w:pPr>
      <w:r>
        <w:rPr>
          <w:lang w:val="id_ID" w:bidi="id_ID"/>
        </w:rPr>
      </w:r>
      <w:r>
        <w:rPr>
          <w:lang w:val="id_ID" w:bidi="id_ID"/>
        </w:rPr>
        <w:t xml:space="preserve">Tanyakan kepada orang-orang percaya bukan Yahudi, "Bagaimana perasaan kalian ketika mendengar Paulus menyertakan dirinya dan orang-orang percaya Yahudi ketika Paulus berbicara tentang sifat berdosa?" Anda mungkin mendengar, "Saya lega! Sekarang, saya mengerti. Tidak masalah apa pun latar belakang Anda atau agama yang Anda anut. Setiap orang dari kita tidak menaati Allah. Kita semua sama dalam ketidaktaatan kita. Itu berarti kita semua sama di mata Allah. Allah tidak melihat saya berbeda dari orang lain. Allah melihat saya sebagai orang mati dan kemudian ketika saya percaya kepada Yesus, Allah melihat saya sebagai orang yang hidup. Ini adalah kabar baik yang luar biasa untuk kita semua." </w:t>
      </w:r>
    </w:p>
    <w:p>
      <w:pPr>
        <w:pStyle w:val="ListBullet"/>
        <w:spacing w:line="240" w:lineRule="auto"/>
        <w:ind w:left="720"/>
      </w:pPr>
      <w:r>
        <w:rPr>
          <w:lang w:val="id_ID" w:bidi="id_ID"/>
        </w:rPr>
      </w:r>
      <w:r>
        <w:rPr>
          <w:lang w:val="id_ID" w:bidi="id_ID"/>
        </w:rPr>
        <w:t xml:space="preserve">Ulangi adegannya. </w:t>
      </w:r>
    </w:p>
    <w:p>
      <w:pPr/>
      <w:r>
        <w:rPr>
          <w:lang w:val="id_ID" w:bidi="id_ID"/>
        </w:rPr>
      </w:r>
      <w:r>
        <w:rPr>
          <w:lang w:val="id_ID" w:bidi="id_ID"/>
        </w:rPr>
        <w:t xml:space="preserve">Paulus memberi tahu orang-orang percaya bahwa Allah memberikan kehidupan baru kepada orang-orang percaya ketika mereka menjadi pengikut Yesus. Allah melakukan ini karena Ia penuh dengan belas kasihan dan karena Ia sangat mengasihi orang-orang percaya. Ini adalah kehidupan rohani. Paulus mengatakan kepada mereka bahwa keselamatan mereka adalah melalui anugerah Allah karena Allah ingin memberikan karunia kehidupan kepada mereka. Allah telah mendudukkan orang-orang percaya bersama Allah di surga. Orang-orang percaya dipersatukan dengan Yesus Kristus. Allah akan menunjukkan kepada orang lain apa yang telah Allah lakukan untuk mereka yang percaya. Orang-orang di masa depan akan tahu bahwa kita bersatu dengan Kristus Yesus karena anugerah dan kebaikan Allah. </w:t>
      </w:r>
    </w:p>
    <w:p>
      <w:pPr>
        <w:pStyle w:val="ListBullet"/>
        <w:spacing w:line="240" w:lineRule="auto"/>
        <w:ind w:left="720"/>
      </w:pPr>
      <w:r>
        <w:rPr>
          <w:lang w:val="id_ID" w:bidi="id_ID"/>
        </w:rPr>
      </w:r>
      <w:r>
        <w:rPr>
          <w:lang w:val="id_ID" w:bidi="id_ID"/>
        </w:rPr>
        <w:t>Hentikan sebentar dramanya.</w:t>
      </w:r>
    </w:p>
    <w:p>
      <w:pPr>
        <w:pStyle w:val="ListBullet"/>
        <w:spacing w:line="240" w:lineRule="auto"/>
        <w:ind w:left="720"/>
      </w:pPr>
      <w:r>
        <w:rPr>
          <w:lang w:val="id_ID" w:bidi="id_ID"/>
        </w:rPr>
      </w:r>
      <w:r>
        <w:rPr>
          <w:lang w:val="id_ID" w:bidi="id_ID"/>
        </w:rPr>
        <w:t>Tanyakan kepada orang-orang percaya Yahudi, "Bagaimana perasaan Anda ketika Anda mendengar bahwa keselamatan adalah oleh anugerah Allah?" Anda mungkin mendengar, "Ini adalah kabar yang luar biasa. Saya telah mendengarnya sebelumnya tetapi saya sangat senang karena Paulus mengingatkan kita. Saya tidak percaya ini! Saya tidak layak untuk duduk bersama Yesus di surga! Saya sangat bersyukur." Atau, "Aku tidak dapat membayangkan duduk bersama Allah di surga. Paulus memberi tahu kita banyak hal yang luar biasa yang tidak pernah saya bayangkan dapat terjadi. Aku tidak sepenuhnya memahami apa artinya ini."</w:t>
      </w:r>
    </w:p>
    <w:p>
      <w:pPr>
        <w:pStyle w:val="ListBullet"/>
        <w:spacing w:line="240" w:lineRule="auto"/>
        <w:ind w:left="720"/>
      </w:pPr>
      <w:r>
        <w:rPr>
          <w:lang w:val="id_ID" w:bidi="id_ID"/>
        </w:rPr>
      </w:r>
      <w:r>
        <w:rPr>
          <w:lang w:val="id_ID" w:bidi="id_ID"/>
        </w:rPr>
        <w:t>Lanjutkan dramanya.</w:t>
      </w:r>
    </w:p>
    <w:p>
      <w:pPr/>
      <w:r>
        <w:rPr>
          <w:lang w:val="id_ID" w:bidi="id_ID"/>
        </w:rPr>
      </w:r>
      <w:r>
        <w:rPr>
          <w:lang w:val="id_ID" w:bidi="id_ID"/>
        </w:rPr>
        <w:t xml:space="preserve">Paulus terus berbicara tentang anugerah Allah dan bagaimana kita bisa duduk bersama Allah di surga. Paulus mengingatkan semua orang percaya bahwa mereka sama sekali tidak melakukan apa pun untuk mendapatkan keselamatan mereka. Allah memberikannya kepada mereka meskipun mereka tidak layak mendapatkannya. Keselamatan mereka bukan upah untuk perbuatan baik mereka. Siapa pun yang percaya kepada Yesus akan diselamatkan. Paulus mengatakan ini agar tidak ada yang dapat memegahkan diri tentang perbuatan baik mereka. Paulus juga memberi tahu orang-orang percaya bahwa Allah telah membuat mereka menjadi ciptaan baru, atau karya seni yang baik, sehingga mereka dapat melakukan hal-hal baik yang telah Allah rencanakan untuk mereka lakukan. </w:t>
      </w:r>
    </w:p>
    <w:p>
      <w:pPr>
        <w:pStyle w:val="ListBullet"/>
        <w:spacing w:line="240" w:lineRule="auto"/>
        <w:ind w:left="720"/>
      </w:pPr>
      <w:r>
        <w:rPr>
          <w:lang w:val="id_ID" w:bidi="id_ID"/>
        </w:rPr>
      </w:r>
      <w:r>
        <w:rPr>
          <w:lang w:val="id_ID" w:bidi="id_ID"/>
        </w:rPr>
        <w:t>Hentikan sebentar dramanya.</w:t>
      </w:r>
    </w:p>
    <w:p>
      <w:pPr>
        <w:pStyle w:val="ListBullet"/>
        <w:spacing w:line="240" w:lineRule="auto"/>
        <w:ind w:left="720"/>
      </w:pPr>
      <w:r>
        <w:rPr>
          <w:lang w:val="id_ID" w:bidi="id_ID"/>
        </w:rPr>
      </w:r>
      <w:r>
        <w:rPr>
          <w:lang w:val="id_ID" w:bidi="id_ID"/>
        </w:rPr>
        <w:t>Tanyakan kepada orang-orang percaya lagi, "Bagaimana perasaan Anda ketika Anda mendengar Paulus berbicara tentang karunia yang telah Anda terima ini?" Anda mungkin mendengar, "Kami memiliki orang-orang yang datang ke sini sepanjang waktu memberi tahu kami bahwa kami harus melakukan hal-hal tertentu untuk menyenangkan Allah." Ada orang-orang yang memberi tahu kita bahwa percaya saja tidak cukup. Ketika kita mendengar itu lagi dan lagi, sulit untuk mengingat apa yang Paulus katakan kepada kita sebelumnya. Saya sangat senang karena Paulus mengulangi ini sehingga saya dan semua teman saya dapat mengingatnya. Yang perlu kita lakukan adalah percaya kepada Yesus. Ketika kita melakukan itu, Allah memberikan kehidupan baru kepada kita." Atau, "Ini membuat saya sama seperti semua orang percaya lainnya. Beberapa adalah orang-orang yang benar-benar baik atau bagi saya mereka tampak seperti orang-orang yang baik. Saya tidak. Saya melakukan hal-hal yang benar-benar buruk. Tetapi tampaknya, baik Anda mencoba menjadi baik atau hidup seperti saya, kita semua diselamatkan dengan percaya kepada Yesus. Tidak masalah seperti apa kehidupan yang saya jalani. Allah sekarang melihat saya hidup secara rohani dan sama seperti orang lain, dan itu hanya karena saya percaya. Aku sangat senang."</w:t>
      </w:r>
    </w:p>
    <w:p>
      <w:pPr>
        <w:pStyle w:val="ListBullet"/>
        <w:spacing w:line="240" w:lineRule="auto"/>
        <w:ind w:left="720"/>
      </w:pPr>
      <w:r>
        <w:rPr>
          <w:lang w:val="id_ID" w:bidi="id_ID"/>
        </w:rPr>
      </w:r>
      <w:r>
        <w:rPr>
          <w:lang w:val="id_ID" w:bidi="id_ID"/>
        </w:rPr>
        <w:t xml:space="preserve">Tanyakan kepada orang-orang percaya bagaimana perasaan mereka tentang melakukan hal-hal baik yang Allah rencanakan untuk mereka lakukan. Anda mungkin mendengar, "Saya melakukan hal-hal ini untuk menyenangkan Allah atau untuk berterima kasih kepada Allah. Saya melakukan hal-hal ini karena saya ingin melakukannya untuk Allah. Saya sangat senang tahu bahwa hal-hal ini adalah hasil dari keselamatan saya. Saya tidak dapat melakukan hal-hal yang baik untuk mendapatkan keselamatan saya. Tetapi saya dapat melakukan hal-hal baik untuk bersyukur kepada Allah karena menyelamatkan saya. Itu adalah bagian dari cara saya menunjukkan kasih saya kepada Allah." </w:t>
      </w:r>
      <w:r>
        <w:rPr>
          <w:lang w:val="id_ID" w:bidi="id_ID"/>
        </w:rPr>
      </w:r>
    </w:p>
    <w:p>
      <w:pPr>
        <w:pStyle w:val="Heading3"/>
      </w:pPr>
      <w:r>
        <w:rPr>
          <w:lang w:val="id_ID" w:bidi="id_ID"/>
        </w:rPr>
        <w:t>Melengkapi yang Kurang</w:t>
      </w:r>
    </w:p>
    <w:p>
      <w:pPr/>
      <w:r>
        <w:rPr>
          <w:lang w:val="id_ID" w:bidi="id_ID"/>
        </w:rPr>
      </w:r>
      <w:r>
        <w:rPr>
          <w:lang w:val="id_ID" w:bidi="id_ID"/>
        </w:rPr>
        <w:t xml:space="preserve">Dengarkan versi audio dari Efesus 2:1–10 dalam terjemahan yang paling mudah dimengerti. </w:t>
      </w:r>
    </w:p>
    <w:p>
      <w:pPr/>
      <w:r>
        <w:rPr>
          <w:lang w:val="id_ID" w:bidi="id_ID"/>
        </w:rPr>
      </w:r>
      <w:r>
        <w:rPr>
          <w:lang w:val="id_ID" w:bidi="id_ID"/>
        </w:rPr>
        <w:t>Dalam tahap ini, kelompok akan membahas istilah-istilah kunci dan kata-kata dalam perikop ini.</w:t>
      </w:r>
    </w:p>
    <w:p>
      <w:pPr/>
      <w:r>
        <w:rPr>
          <w:lang w:val="id_ID" w:bidi="id_ID"/>
        </w:rPr>
      </w:r>
      <w:r>
        <w:rPr>
          <w:b/>
          <w:lang w:val="id_ID" w:bidi="id_ID"/>
        </w:rPr>
        <w:t>Kristus</w:t>
      </w:r>
      <w:r>
        <w:rPr>
          <w:lang w:val="id_ID" w:bidi="id_ID"/>
        </w:rPr>
        <w:t xml:space="preserve"> digunakan di seluruh perikop ini. </w:t>
      </w:r>
      <w:r>
        <w:rPr>
          <w:lang w:val="id_ID" w:bidi="id_ID"/>
        </w:rPr>
        <w:t>Kristus</w:t>
      </w:r>
      <w:r>
        <w:rPr>
          <w:lang w:val="id_ID" w:bidi="id_ID"/>
        </w:rPr>
        <w:t xml:space="preserve"> dibahas dalam Daftar Kata Utama. Gunakan kata yang sama untuk Kristus seperti yang telah Anda gunakan. </w:t>
      </w:r>
    </w:p>
    <w:p>
      <w:pPr/>
      <w:r>
        <w:rPr>
          <w:lang w:val="id_ID" w:bidi="id_ID"/>
        </w:rPr>
      </w:r>
      <w:r>
        <w:rPr>
          <w:lang w:val="id_ID" w:bidi="id_ID"/>
        </w:rPr>
        <w:t xml:space="preserve">Paulus berbicara tentang dosa-dosa kita dan pelanggaran-pelanggaran kita. </w:t>
      </w:r>
      <w:r>
        <w:rPr>
          <w:b/>
          <w:lang w:val="id_ID" w:bidi="id_ID"/>
        </w:rPr>
        <w:t>Dosa</w:t>
      </w:r>
      <w:r>
        <w:rPr>
          <w:lang w:val="id_ID" w:bidi="id_ID"/>
        </w:rPr>
        <w:t xml:space="preserve"> berarti bahwa Anda tidak menaati Allah atau menolak untuk mendengarkan perintah Allah. </w:t>
      </w:r>
      <w:r>
        <w:rPr>
          <w:b/>
          <w:lang w:val="id_ID" w:bidi="id_ID"/>
        </w:rPr>
        <w:t>Pelanggaran</w:t>
      </w:r>
      <w:r>
        <w:rPr>
          <w:lang w:val="id_ID" w:bidi="id_ID"/>
        </w:rPr>
        <w:t xml:space="preserve"> berarti bahwa Anda telah melampaui batas kebenaran atau norma moral. Anda telah melanggar kehendak atau hukum Allah dengan beberapa kegagalan atau tindakan. Dosa dan pelanggaran sering kali berjalan beriringan dan hampir tidak ada perbedaan makna di antara keduanya. </w:t>
      </w:r>
      <w:r>
        <w:rPr>
          <w:lang w:val="id_ID" w:bidi="id_ID"/>
        </w:rPr>
        <w:t>Dosa</w:t>
      </w:r>
      <w:r>
        <w:rPr>
          <w:lang w:val="id_ID" w:bidi="id_ID"/>
        </w:rPr>
        <w:t xml:space="preserve"> dibahas dalam Daftar Kata Utama. </w:t>
      </w:r>
    </w:p>
    <w:p>
      <w:pPr/>
      <w:r>
        <w:rPr>
          <w:lang w:val="id_ID" w:bidi="id_ID"/>
        </w:rPr>
      </w:r>
      <w:r>
        <w:rPr>
          <w:lang w:val="id_ID" w:bidi="id_ID"/>
        </w:rPr>
        <w:t xml:space="preserve">Berhenti di sini dan diskusikan kata yang akan Anda gunakan untuk </w:t>
      </w:r>
      <w:r>
        <w:rPr>
          <w:b/>
          <w:lang w:val="id_ID" w:bidi="id_ID"/>
        </w:rPr>
        <w:t>dosa</w:t>
      </w:r>
      <w:r>
        <w:rPr>
          <w:lang w:val="id_ID" w:bidi="id_ID"/>
        </w:rPr>
        <w:t xml:space="preserve">. Anda mungkin menggunakan kata yang sama untuk dosa seperti yang telah Anda gunakan. Diskusikan kata yang akan Anda gunakan untuk </w:t>
      </w:r>
      <w:r>
        <w:rPr>
          <w:b/>
          <w:lang w:val="id_ID" w:bidi="id_ID"/>
        </w:rPr>
        <w:t>pelanggaran</w:t>
      </w:r>
      <w:r>
        <w:rPr>
          <w:lang w:val="id_ID" w:bidi="id_ID"/>
        </w:rPr>
        <w:t>. Jika Anda telah menggunakan kata ini sebelumnya, gunakan kata yang sama di sini. Hentikan sejenak rekaman di sini.</w:t>
      </w:r>
    </w:p>
    <w:p>
      <w:pPr/>
      <w:r>
        <w:rPr>
          <w:lang w:val="id_ID" w:bidi="id_ID"/>
        </w:rPr>
      </w:r>
      <w:r>
        <w:rPr>
          <w:lang w:val="id_ID" w:bidi="id_ID"/>
        </w:rPr>
        <w:t xml:space="preserve">Paulus berbicara tentang bagaimana </w:t>
      </w:r>
      <w:r>
        <w:rPr>
          <w:b/>
          <w:lang w:val="id_ID" w:bidi="id_ID"/>
        </w:rPr>
        <w:t>Setan</w:t>
      </w:r>
      <w:r>
        <w:rPr>
          <w:lang w:val="id_ID" w:bidi="id_ID"/>
        </w:rPr>
        <w:t xml:space="preserve"> bekerja dalam hati mereka yang menolak untuk menaati Allah. </w:t>
      </w:r>
      <w:r>
        <w:rPr>
          <w:lang w:val="id_ID" w:bidi="id_ID"/>
        </w:rPr>
        <w:t>Iblis</w:t>
      </w:r>
      <w:r>
        <w:rPr>
          <w:lang w:val="id_ID" w:bidi="id_ID"/>
        </w:rPr>
        <w:t xml:space="preserve"> atau </w:t>
      </w:r>
      <w:r>
        <w:rPr>
          <w:lang w:val="id_ID" w:bidi="id_ID"/>
        </w:rPr>
        <w:t>Setan</w:t>
      </w:r>
      <w:r>
        <w:rPr>
          <w:lang w:val="id_ID" w:bidi="id_ID"/>
        </w:rPr>
        <w:t xml:space="preserve"> dibahas dalam Daftar Kata Utama. </w:t>
      </w:r>
    </w:p>
    <w:p>
      <w:pPr/>
      <w:r>
        <w:rPr>
          <w:lang w:val="id_ID" w:bidi="id_ID"/>
        </w:rPr>
      </w:r>
      <w:r>
        <w:rPr>
          <w:lang w:val="id_ID" w:bidi="id_ID"/>
        </w:rPr>
        <w:t xml:space="preserve">Berhenti di sini dan putuskan apakah Anda akan menggunakan nama </w:t>
      </w:r>
      <w:r>
        <w:rPr>
          <w:b/>
          <w:lang w:val="id_ID" w:bidi="id_ID"/>
        </w:rPr>
        <w:t>Setan</w:t>
      </w:r>
      <w:r>
        <w:rPr>
          <w:lang w:val="id_ID" w:bidi="id_ID"/>
        </w:rPr>
        <w:t xml:space="preserve"> atau </w:t>
      </w:r>
      <w:r>
        <w:rPr>
          <w:b/>
          <w:lang w:val="id_ID" w:bidi="id_ID"/>
        </w:rPr>
        <w:t>Iblis</w:t>
      </w:r>
      <w:r>
        <w:rPr>
          <w:lang w:val="id_ID" w:bidi="id_ID"/>
        </w:rPr>
        <w:t xml:space="preserve"> atau apakah Anda akan menggunakan nama yang digunakan Paulus. Paulus menyebutnya "penguasa kerajaan angkasa" atau "pangeran kerajaan angkasa." Jika Anda menggunakan gelar yang digunakan Paulus, bagaimana Anda dapat menjelaskan bahwa Anda berbicara tentang Setan? Anda mungkin menggunakan gelar yang telah Anda gunakan dalam terjemahan lain untuk Setan. Hentikan sebentar rekaman ini di sini.</w:t>
      </w:r>
    </w:p>
    <w:p>
      <w:pPr/>
      <w:r>
        <w:rPr>
          <w:lang w:val="id_ID" w:bidi="id_ID"/>
        </w:rPr>
      </w:r>
      <w:r>
        <w:rPr>
          <w:lang w:val="id_ID" w:bidi="id_ID"/>
        </w:rPr>
        <w:t xml:space="preserve">Setan adalah </w:t>
      </w:r>
      <w:r>
        <w:rPr>
          <w:b/>
          <w:lang w:val="id_ID" w:bidi="id_ID"/>
        </w:rPr>
        <w:t>roh</w:t>
      </w:r>
      <w:r>
        <w:rPr>
          <w:lang w:val="id_ID" w:bidi="id_ID"/>
        </w:rPr>
        <w:t xml:space="preserve">. </w:t>
      </w:r>
      <w:r>
        <w:rPr>
          <w:b/>
          <w:lang w:val="id_ID" w:bidi="id_ID"/>
        </w:rPr>
        <w:t>Roh</w:t>
      </w:r>
      <w:r>
        <w:rPr>
          <w:lang w:val="id_ID" w:bidi="id_ID"/>
        </w:rPr>
        <w:t xml:space="preserve"> dibahas dalam Daftar Kata Utama. Allah menciptakan roh-roh tetapi kita tidak dapat melihat roh ini. Setan dan roh-roh jahat memberontak terhadap Allah.</w:t>
      </w:r>
    </w:p>
    <w:p>
      <w:pPr/>
      <w:r>
        <w:rPr>
          <w:lang w:val="id_ID" w:bidi="id_ID"/>
        </w:rPr>
      </w:r>
      <w:r>
        <w:rPr>
          <w:lang w:val="id_ID" w:bidi="id_ID"/>
        </w:rPr>
        <w:t xml:space="preserve">Berhenti di sini dan diskusikan kata untuk </w:t>
      </w:r>
      <w:r>
        <w:rPr>
          <w:b/>
          <w:lang w:val="id_ID" w:bidi="id_ID"/>
        </w:rPr>
        <w:t>roh</w:t>
      </w:r>
      <w:r>
        <w:rPr>
          <w:lang w:val="id_ID" w:bidi="id_ID"/>
        </w:rPr>
        <w:t xml:space="preserve"> yang akan Anda gunakan di sini. Itu bisa menjadi kata yang sama yang telah Anda gunakan untuk roh dalam terjemahan lain selama orang-orang memahami bahwa di sini kata itu berbicara tentang makhluk supranatural. Hentikan sejenak rekaman di sini.</w:t>
      </w:r>
    </w:p>
    <w:p>
      <w:pPr/>
      <w:r>
        <w:rPr>
          <w:lang w:val="id_ID" w:bidi="id_ID"/>
        </w:rPr>
      </w:r>
      <w:r>
        <w:rPr>
          <w:b/>
          <w:lang w:val="id_ID" w:bidi="id_ID"/>
        </w:rPr>
        <w:t>Sifat dosa</w:t>
      </w:r>
      <w:r>
        <w:rPr>
          <w:lang w:val="id_ID" w:bidi="id_ID"/>
        </w:rPr>
        <w:t xml:space="preserve">, atau sifat berdosa, berarti sikap dan keinginan yang Anda miliki sejak lahir. Sifat berdosa ini menuntun kita untuk tidak menaati Allah. Semua orang memiliki sifat berdosa ini. </w:t>
      </w:r>
    </w:p>
    <w:p>
      <w:pPr/>
      <w:r>
        <w:rPr>
          <w:lang w:val="id_ID" w:bidi="id_ID"/>
        </w:rPr>
      </w:r>
      <w:r>
        <w:rPr>
          <w:lang w:val="id_ID" w:bidi="id_ID"/>
        </w:rPr>
        <w:t xml:space="preserve">Berhenti di sini dan diskusikan pertanyaan berikut. Bagaimana Anda akan menggambarkan </w:t>
      </w:r>
      <w:r>
        <w:rPr>
          <w:b/>
          <w:lang w:val="id_ID" w:bidi="id_ID"/>
        </w:rPr>
        <w:t>sifat berdosa</w:t>
      </w:r>
      <w:r>
        <w:rPr>
          <w:lang w:val="id_ID" w:bidi="id_ID"/>
        </w:rPr>
        <w:t xml:space="preserve"> ini? Hentikan sejenak rekaman di sini.</w:t>
      </w:r>
    </w:p>
    <w:p>
      <w:pPr/>
      <w:r>
        <w:rPr>
          <w:lang w:val="id_ID" w:bidi="id_ID"/>
        </w:rPr>
      </w:r>
      <w:r>
        <w:rPr>
          <w:lang w:val="id_ID" w:bidi="id_ID"/>
        </w:rPr>
        <w:t xml:space="preserve">Karena cara kita bertindak, atau sifat kita, kita pantas bagi Allah untuk menunjukkan </w:t>
      </w:r>
      <w:r>
        <w:rPr>
          <w:b/>
          <w:lang w:val="id_ID" w:bidi="id_ID"/>
        </w:rPr>
        <w:t>murka</w:t>
      </w:r>
      <w:r>
        <w:rPr>
          <w:lang w:val="id_ID" w:bidi="id_ID"/>
        </w:rPr>
        <w:t xml:space="preserve">-Nya kepada kita. Murka adalah emosi yang dimiliki Allah ketika Allah melihat dosa dan kejahatan. Tuhan adalah kudus dan adil. Murka lebih kuat daripada kemarahan, dan itu melibatkan menghukum orang-orang karena dosa mereka. Namun, setiap kali Allah menunjukkan murka-Nya, Ia selalu menunjukkan belas kasihan-Nya, terutama ketika Allah berhadapan dengan umat pilihan-Nya. </w:t>
      </w:r>
    </w:p>
    <w:p>
      <w:pPr/>
      <w:r>
        <w:rPr>
          <w:lang w:val="id_ID" w:bidi="id_ID"/>
        </w:rPr>
      </w:r>
      <w:r>
        <w:rPr>
          <w:lang w:val="id_ID" w:bidi="id_ID"/>
        </w:rPr>
        <w:t xml:space="preserve">Berhenti di sini dan diskusikan kata apa yang akan Anda gunakan untuk </w:t>
      </w:r>
      <w:r>
        <w:rPr>
          <w:b/>
          <w:lang w:val="id_ID" w:bidi="id_ID"/>
        </w:rPr>
        <w:t>murka</w:t>
      </w:r>
      <w:r>
        <w:rPr>
          <w:lang w:val="id_ID" w:bidi="id_ID"/>
        </w:rPr>
        <w:t xml:space="preserve">. </w:t>
      </w:r>
      <w:r>
        <w:rPr>
          <w:b/>
          <w:lang w:val="id_ID" w:bidi="id_ID"/>
        </w:rPr>
        <w:t>Murka</w:t>
      </w:r>
      <w:r>
        <w:rPr>
          <w:lang w:val="id_ID" w:bidi="id_ID"/>
        </w:rPr>
        <w:t xml:space="preserve"> dibahas dalam Daftar Kata Utama. Hentikan sebentar audio ini di sini. </w:t>
      </w:r>
    </w:p>
    <w:p>
      <w:pPr/>
      <w:r>
        <w:rPr>
          <w:lang w:val="id_ID" w:bidi="id_ID"/>
        </w:rPr>
      </w:r>
      <w:r>
        <w:rPr>
          <w:b/>
          <w:lang w:val="id_ID" w:bidi="id_ID"/>
        </w:rPr>
        <w:t>Allah</w:t>
      </w:r>
      <w:r>
        <w:rPr>
          <w:lang w:val="id_ID" w:bidi="id_ID"/>
        </w:rPr>
        <w:t xml:space="preserve"> menunjukkan kepada kita </w:t>
      </w:r>
      <w:r>
        <w:rPr>
          <w:b/>
          <w:lang w:val="id_ID" w:bidi="id_ID"/>
        </w:rPr>
        <w:t>belas kasihan</w:t>
      </w:r>
      <w:r>
        <w:rPr>
          <w:lang w:val="id_ID" w:bidi="id_ID"/>
        </w:rPr>
        <w:t xml:space="preserve">, atau kebaikan-Nya yang besar. </w:t>
      </w:r>
    </w:p>
    <w:p>
      <w:pPr/>
      <w:r>
        <w:rPr>
          <w:lang w:val="id_ID" w:bidi="id_ID"/>
        </w:rPr>
      </w:r>
      <w:r>
        <w:rPr>
          <w:lang w:val="id_ID" w:bidi="id_ID"/>
        </w:rPr>
        <w:t xml:space="preserve">Berhenti di sini dan diskusikan kata apa yang akan Anda gunakan untuk </w:t>
      </w:r>
      <w:r>
        <w:rPr>
          <w:b/>
          <w:lang w:val="id_ID" w:bidi="id_ID"/>
        </w:rPr>
        <w:t>belas kasihan</w:t>
      </w:r>
      <w:r>
        <w:rPr>
          <w:lang w:val="id_ID" w:bidi="id_ID"/>
        </w:rPr>
        <w:t xml:space="preserve">. </w:t>
      </w:r>
      <w:r>
        <w:rPr>
          <w:lang w:val="id_ID" w:bidi="id_ID"/>
        </w:rPr>
        <w:t>Belas kasihan</w:t>
      </w:r>
      <w:r>
        <w:rPr>
          <w:lang w:val="id_ID" w:bidi="id_ID"/>
        </w:rPr>
        <w:t xml:space="preserve"> dibahas dalam Daftar Kata Utama. Gunakan kata yang sama untuk belas kasihan yang telah Anda gunakan dalam kitab-kitab sebelumnya dari Alkitab. Hentikan sebentar audio ini di sini. </w:t>
      </w:r>
    </w:p>
    <w:p>
      <w:pPr/>
      <w:r>
        <w:rPr>
          <w:lang w:val="id_ID" w:bidi="id_ID"/>
        </w:rPr>
      </w:r>
      <w:r>
        <w:rPr>
          <w:b/>
          <w:lang w:val="id_ID" w:bidi="id_ID"/>
        </w:rPr>
        <w:t>Anugerah</w:t>
      </w:r>
      <w:r>
        <w:rPr>
          <w:lang w:val="id_ID" w:bidi="id_ID"/>
        </w:rPr>
        <w:t xml:space="preserve"> Allah berarti bahwa Allah telah memberikan sesuatu kepada Anda yang tidak layak Anda dapatkan. </w:t>
      </w:r>
      <w:r>
        <w:rPr>
          <w:lang w:val="id_ID" w:bidi="id_ID"/>
        </w:rPr>
        <w:t>Anugerah</w:t>
      </w:r>
      <w:r>
        <w:rPr>
          <w:lang w:val="id_ID" w:bidi="id_ID"/>
        </w:rPr>
        <w:t xml:space="preserve"> dibahas dalam Daftar Kata Utama. Gunakan kata yang sama untuk anugerah seperti yang telah Anda gunakan dalam perikop lainnya. </w:t>
      </w:r>
    </w:p>
    <w:p>
      <w:pPr/>
      <w:r>
        <w:rPr>
          <w:lang w:val="id_ID" w:bidi="id_ID"/>
        </w:rPr>
      </w:r>
      <w:r>
        <w:rPr>
          <w:b/>
          <w:lang w:val="id_ID" w:bidi="id_ID"/>
        </w:rPr>
        <w:t>Alam surgawi</w:t>
      </w:r>
      <w:r>
        <w:rPr>
          <w:lang w:val="id_ID" w:bidi="id_ID"/>
        </w:rPr>
        <w:t xml:space="preserve">, atau tempat surgawi, berarti tempat di mana Allah tinggal dan memerintah. </w:t>
      </w:r>
      <w:r>
        <w:rPr>
          <w:lang w:val="id_ID" w:bidi="id_ID"/>
        </w:rPr>
        <w:t>Surga</w:t>
      </w:r>
      <w:r>
        <w:rPr>
          <w:lang w:val="id_ID" w:bidi="id_ID"/>
        </w:rPr>
        <w:t xml:space="preserve"> dibahas dalam Daftar Kata Utama. Gunakan kata yang sama untuk surga seperti yang telah Anda gunakan dalam perikop sebelumnya. </w:t>
      </w:r>
    </w:p>
    <w:p>
      <w:pPr/>
      <w:r>
        <w:rPr>
          <w:lang w:val="id_ID" w:bidi="id_ID"/>
        </w:rPr>
      </w:r>
      <w:r>
        <w:rPr>
          <w:lang w:val="id_ID" w:bidi="id_ID"/>
        </w:rPr>
        <w:t xml:space="preserve">Allah menyelamatkan kita dengan anugerah Allah ketika kita percaya. Ini berarti bahwa Anda tidak melakukan apa pun untuk mendapatkan ini. Anda tidak dapat mengatakan bahwa Allah menyelamatkan Anda karena pekerjaan-pekerjaan Anda yang baik. Sering kali ketika kita berbicara tentang diselamatkan, kita menggunakan kata keselamatan. </w:t>
      </w:r>
      <w:r>
        <w:rPr>
          <w:b/>
          <w:lang w:val="id_ID" w:bidi="id_ID"/>
        </w:rPr>
        <w:t>Keselamatan</w:t>
      </w:r>
      <w:r>
        <w:rPr>
          <w:lang w:val="id_ID" w:bidi="id_ID"/>
        </w:rPr>
        <w:t xml:space="preserve"> berarti bahwa Anda telah diselamatkan dari situasi yang sulit. </w:t>
      </w:r>
      <w:r>
        <w:rPr>
          <w:lang w:val="id_ID" w:bidi="id_ID"/>
        </w:rPr>
        <w:t>Keselamatan</w:t>
      </w:r>
      <w:r>
        <w:rPr>
          <w:lang w:val="id_ID" w:bidi="id_ID"/>
        </w:rPr>
        <w:t xml:space="preserve"> dibahas dalam Daftar Kata Utama. Jika Anda menggunakan kata untuk keselamatan dalam terjemahan Anda, gunakan kata yang sama untuk keselamatan yang telah Anda gunakan dalam bagian-bagian sebelumnya. </w:t>
      </w:r>
    </w:p>
    <w:p>
      <w:pPr/>
      <w:r>
        <w:rPr>
          <w:lang w:val="id_ID" w:bidi="id_ID"/>
        </w:rPr>
      </w:r>
      <w:r>
        <w:rPr>
          <w:lang w:val="id_ID" w:bidi="id_ID"/>
        </w:rPr>
        <w:t xml:space="preserve">Kita adalah </w:t>
      </w:r>
      <w:r>
        <w:rPr>
          <w:b/>
          <w:lang w:val="id_ID" w:bidi="id_ID"/>
        </w:rPr>
        <w:t>buatan</w:t>
      </w:r>
      <w:r>
        <w:rPr>
          <w:lang w:val="id_ID" w:bidi="id_ID"/>
        </w:rPr>
        <w:t xml:space="preserve">, mahakarya, atau hasil pekerjaan tangan Allah. Semua kata-kata ini berarti bahwa Allah telah menciptakan kita. Allah telah memberikan kehidupan baru kepada kita. Dulu kita mati secara rohani, namun Allah telah menciptakan kita kembali. Allahlah yang telah melakukan pekerjaan ini dalam diri kita. Allah melakukan ini sehingga kita dapat melakukan hal-hal baik yang Allah rencanakan untuk kita lakukan. </w:t>
      </w:r>
      <w:r>
        <w:rPr>
          <w:lang w:val="id_ID" w:bidi="id_ID"/>
        </w:rPr>
      </w:r>
    </w:p>
    <w:p>
      <w:pPr>
        <w:pStyle w:val="Heading3"/>
      </w:pPr>
      <w:r>
        <w:rPr>
          <w:lang w:val="id_ID" w:bidi="id_ID"/>
        </w:rPr>
        <w:t>Menyampaikan Firman Tuhan</w:t>
      </w:r>
    </w:p>
    <w:p>
      <w:pPr/>
      <w:r>
        <w:rPr>
          <w:lang w:val="id_ID" w:bidi="id_ID"/>
        </w:rPr>
      </w:r>
      <w:r>
        <w:rPr>
          <w:lang w:val="id_ID" w:bidi="id_ID"/>
        </w:rPr>
        <w:t>Dengarkan versi audio dari perikop ini dalam terjemahan yang paling mudah dimengerti.</w:t>
      </w:r>
    </w:p>
    <w:p>
      <w:pPr/>
      <w:r>
        <w:rPr>
          <w:lang w:val="id_ID" w:bidi="id_ID"/>
        </w:rPr>
      </w:r>
      <w:r>
        <w:rPr>
          <w:lang w:val="id_ID" w:bidi="id_ID"/>
        </w:rPr>
        <w:t>Dalam sesi ini, ceritakan kembali perikop ini, secara berkelompok, dalam bahasa Anda sendiri.</w:t>
      </w:r>
    </w:p>
    <w:p>
      <w:pPr/>
      <w:r>
        <w:rPr>
          <w:lang w:val="id_ID" w:bidi="id_ID"/>
        </w:rPr>
      </w:r>
      <w:r>
        <w:rPr>
          <w:lang w:val="id_ID" w:bidi="id_ID"/>
        </w:rPr>
        <w:t>Pertama, seluruh kelompok harus berlatih menceritakan perikop tersebut dalam bahasa Anda sendiri. Ingatlah untuk mengikutsertakan hal-hal yang Anda putuskan dalam langkah sebelumnya, seperti kronologi, kata, frasa, emosi, atau apa pun yang Anda diskusikan.</w:t>
      </w:r>
    </w:p>
    <w:p>
      <w:pPr/>
      <w:r>
        <w:rPr>
          <w:lang w:val="id_ID" w:bidi="id_ID"/>
        </w:rPr>
      </w:r>
      <w:r>
        <w:rPr>
          <w:lang w:val="id_ID" w:bidi="id_ID"/>
        </w:rPr>
        <w:t xml:space="preserve">Seorang anggota kelompok harus menyampaikan beberapa kalimat dari perikop tersebut lalu berhenti sebentar. Anggota kelompok lain harus menceritakan bagian selanjutnya dari perikop itu dan berhenti sebentar. Lakukan hal ini sampai kelompok tersebut telah menceritakan kembali seluruh perikop tersebut. Dalam tahap ini anggota kelompok dapat saling mengoreksi. Hentikan sebentar audio ini di sini. </w:t>
      </w:r>
    </w:p>
    <w:p>
      <w:pPr/>
      <w:r>
        <w:rPr>
          <w:lang w:val="id_ID" w:bidi="id_ID"/>
        </w:rPr>
      </w:r>
      <w:r>
        <w:rPr>
          <w:lang w:val="id_ID" w:bidi="id_ID"/>
        </w:rPr>
        <w:t xml:space="preserve">Selanjutnya, setiap anggota kelompok harus menceritakan seluruh perikop tersebut tanpa gangguan setidaknya satu kali. Seorang anggota kelompok dapat menggunakan benda acak, gerakan, atau papan cerita untuk membantu mereka mengingat perikop tersebut. Hentikan sebentar audio ini di sini. </w:t>
      </w:r>
    </w:p>
    <w:p>
      <w:pPr/>
      <w:r>
        <w:rPr>
          <w:lang w:val="id_ID" w:bidi="id_ID"/>
        </w:rPr>
      </w:r>
      <w:r>
        <w:rPr>
          <w:lang w:val="id_ID" w:bidi="id_ID"/>
        </w:rPr>
        <w:t xml:space="preserve">Selanjutnya, kelompok dapat memutuskan versi perikop milik siapa yang paling kalian sukai. Kalian mungkin memutuskan bahwa kalian menyukai cara salah satu anggota kelompok menceritakan suatu adegan, tetapi menyukai cara anggota kelompok lain menceritakan adegan lainnya. Hentikan sebentar audio ini di sini. </w:t>
      </w:r>
    </w:p>
    <w:p>
      <w:pPr/>
      <w:r>
        <w:rPr>
          <w:lang w:val="id_ID" w:bidi="id_ID"/>
        </w:rPr>
      </w:r>
      <w:r>
        <w:rPr>
          <w:lang w:val="id_ID" w:bidi="id_ID"/>
        </w:rPr>
        <w:t>Akhirnya, kelompok dapat menyusun versi akhir perikop tersebut yang disetujui oleh semua orang. Setiap anggota kelompok harus berlatih menceritakan versi akhir dari perikop tersebut.</w:t>
      </w:r>
      <w:r>
        <w:rPr>
          <w:lang w:val="id_ID" w:bidi="id_ID"/>
        </w:rPr>
      </w:r>
      <w:r>
        <w:rPr>
          <w:lang w:val="id_ID" w:bidi="id_ID"/>
        </w:rPr>
      </w:r>
    </w:p>
    <w:p>
      <w:pPr/>
      <w:r>
        <w:rPr>
          <w:lang w:val="id_ID" w:bidi="id_ID"/>
        </w:rPr>
      </w:r>
    </w:p>
    <w:p>
      <w:pPr>
        <w:pStyle w:val="Heading2"/>
      </w:pPr>
      <w:r>
        <w:rPr>
          <w:lang w:val="id_ID" w:bidi="id_ID"/>
        </w:rPr>
        <w:t>Efesus 2:11–18</w:t>
      </w:r>
      <w:r>
        <w:rPr>
          <w:lang w:val="id_ID" w:bidi="id_ID"/>
        </w:rPr>
      </w:r>
    </w:p>
    <w:p>
      <w:pPr>
        <w:pStyle w:val="Heading3"/>
      </w:pPr>
      <w:r>
        <w:rPr>
          <w:lang w:val="id_ID" w:bidi="id_ID"/>
        </w:rPr>
        <w:t>Dengar dan Renungkan</w:t>
      </w:r>
    </w:p>
    <w:p>
      <w:pPr/>
      <w:r>
        <w:rPr>
          <w:lang w:val="id_ID" w:bidi="id_ID"/>
        </w:rPr>
      </w:r>
      <w:r>
        <w:rPr>
          <w:lang w:val="id_ID" w:bidi="id_ID"/>
        </w:rPr>
        <w:t>Pada langkah ini, dengarkan Efesus 2:11–18 dan simpanlah dalam hati Anda.</w:t>
      </w:r>
    </w:p>
    <w:p>
      <w:pPr/>
      <w:r>
        <w:rPr>
          <w:lang w:val="id_ID" w:bidi="id_ID"/>
        </w:rPr>
      </w:r>
      <w:r>
        <w:rPr>
          <w:lang w:val="id_ID" w:bidi="id_ID"/>
        </w:rPr>
        <w:t>Dengarkan versi audio dari Efesus 2:11–18 sebanyak tiga kali, dalam tiga terjemahan yang berbeda, jika memungkinkan.</w:t>
      </w:r>
    </w:p>
    <w:p>
      <w:pPr/>
      <w:r>
        <w:rPr>
          <w:lang w:val="id_ID" w:bidi="id_ID"/>
        </w:rPr>
      </w:r>
      <w:r>
        <w:rPr>
          <w:lang w:val="id_ID" w:bidi="id_ID"/>
        </w:rPr>
        <w:t xml:space="preserve">Hentikan sebentar audio ini di sini. </w:t>
      </w:r>
    </w:p>
    <w:p>
      <w:pPr/>
      <w:r>
        <w:rPr>
          <w:lang w:val="id_ID" w:bidi="id_ID"/>
        </w:rPr>
      </w:r>
      <w:r>
        <w:rPr>
          <w:lang w:val="id_ID" w:bidi="id_ID"/>
        </w:rPr>
        <w:t>Sekarang, sebagai kelompok, diskusikanlah pertanyaan-pertanyaan berikut:</w:t>
      </w:r>
    </w:p>
    <w:p>
      <w:pPr>
        <w:pStyle w:val="ListBullet"/>
        <w:spacing w:line="240" w:lineRule="auto"/>
        <w:ind w:left="720"/>
      </w:pPr>
      <w:r>
        <w:rPr>
          <w:lang w:val="id_ID" w:bidi="id_ID"/>
        </w:rPr>
      </w:r>
      <w:r>
        <w:rPr>
          <w:lang w:val="id_ID" w:bidi="id_ID"/>
        </w:rPr>
        <w:t>Apa yang Anda sukai dari perikop ini? Hentikan sebentar audio ini di sini.</w:t>
      </w:r>
    </w:p>
    <w:p>
      <w:pPr>
        <w:pStyle w:val="ListBullet"/>
        <w:spacing w:line="240" w:lineRule="auto"/>
        <w:ind w:left="720"/>
      </w:pPr>
      <w:r>
        <w:rPr>
          <w:lang w:val="id_ID" w:bidi="id_ID"/>
        </w:rPr>
      </w:r>
      <w:r>
        <w:rPr>
          <w:lang w:val="id_ID" w:bidi="id_ID"/>
        </w:rPr>
        <w:t>Apa yang tidak Anda sukai atau tidak Anda mengerti dari perikop ini? Hentikan sebentar rekaman ini di sini.</w:t>
      </w:r>
    </w:p>
    <w:p>
      <w:pPr>
        <w:pStyle w:val="ListBullet"/>
        <w:spacing w:line="240" w:lineRule="auto"/>
        <w:ind w:left="720"/>
      </w:pPr>
      <w:r>
        <w:rPr>
          <w:lang w:val="id_ID" w:bidi="id_ID"/>
        </w:rPr>
      </w:r>
      <w:r>
        <w:rPr>
          <w:lang w:val="id_ID" w:bidi="id_ID"/>
        </w:rPr>
        <w:t>Apa yang dikatakan perikop ini kepada kita tentang Allah atau Yesus? Hentikan sebentar rekaman ini di sini.</w:t>
      </w:r>
    </w:p>
    <w:p>
      <w:pPr>
        <w:pStyle w:val="ListBullet"/>
        <w:spacing w:line="240" w:lineRule="auto"/>
        <w:ind w:left="720"/>
      </w:pPr>
      <w:r>
        <w:rPr>
          <w:lang w:val="id_ID" w:bidi="id_ID"/>
        </w:rPr>
      </w:r>
      <w:r>
        <w:rPr>
          <w:lang w:val="id_ID" w:bidi="id_ID"/>
        </w:rPr>
        <w:t>Apa yang perikop ini ceritakan kepada kita tentang manusia? Hentikan sebentar audio ini di sini.</w:t>
      </w:r>
    </w:p>
    <w:p>
      <w:pPr>
        <w:pStyle w:val="ListBullet"/>
        <w:spacing w:line="240" w:lineRule="auto"/>
        <w:ind w:left="720"/>
      </w:pPr>
      <w:r>
        <w:rPr>
          <w:lang w:val="id_ID" w:bidi="id_ID"/>
        </w:rPr>
      </w:r>
      <w:r>
        <w:rPr>
          <w:lang w:val="id_ID" w:bidi="id_ID"/>
        </w:rPr>
        <w:t>Bagaimana perikop ini memengaruhi kehidupan kita sehari-hari? Hentikan sebentar audio ini di sini.</w:t>
      </w:r>
    </w:p>
    <w:p>
      <w:pPr>
        <w:pStyle w:val="ListBullet"/>
        <w:spacing w:line="240" w:lineRule="auto"/>
        <w:ind w:left="720"/>
      </w:pPr>
      <w:r>
        <w:rPr>
          <w:lang w:val="id_ID" w:bidi="id_ID"/>
        </w:rPr>
      </w:r>
      <w:r>
        <w:rPr>
          <w:lang w:val="id_ID" w:bidi="id_ID"/>
        </w:rPr>
        <w:t>Siapakah kenalan Anda yang perlu mendengar perikop ini?</w:t>
      </w:r>
      <w:r>
        <w:rPr>
          <w:lang w:val="id_ID" w:bidi="id_ID"/>
        </w:rPr>
      </w:r>
    </w:p>
    <w:p>
      <w:pPr>
        <w:pStyle w:val="Heading3"/>
      </w:pPr>
      <w:r>
        <w:rPr>
          <w:lang w:val="id_ID" w:bidi="id_ID"/>
        </w:rPr>
        <w:t>Menyiapkan Panggung</w:t>
      </w:r>
    </w:p>
    <w:p>
      <w:pPr/>
      <w:r>
        <w:rPr>
          <w:lang w:val="id_ID" w:bidi="id_ID"/>
        </w:rPr>
      </w:r>
      <w:r>
        <w:rPr>
          <w:lang w:val="id_ID" w:bidi="id_ID"/>
        </w:rPr>
        <w:t>Dengarkan versi audio dari Efesus 2:11–18 dalam terjemahan yang paling mudah dimengerti.</w:t>
      </w:r>
    </w:p>
    <w:p>
      <w:pPr/>
      <w:r>
        <w:rPr>
          <w:lang w:val="id_ID" w:bidi="id_ID"/>
        </w:rPr>
      </w:r>
      <w:r>
        <w:rPr>
          <w:lang w:val="id_ID" w:bidi="id_ID"/>
        </w:rPr>
        <w:t>Paulus telah mengatakan kepada bangsa lain dan Yahudi bahwa anugerah Allah adalah yang menyelamatkan mereka. Sekarang, dalam perikop ini, Paulus berfokus pada damai yang telah Yesus bawa antara kedua kelompok itu.</w:t>
      </w:r>
    </w:p>
    <w:p>
      <w:pPr/>
      <w:r>
        <w:rPr>
          <w:lang w:val="id_ID" w:bidi="id_ID"/>
        </w:rPr>
      </w:r>
      <w:r>
        <w:rPr>
          <w:lang w:val="id_ID" w:bidi="id_ID"/>
        </w:rPr>
        <w:t>Di masa lalu orang-orang Yahudi memiliki hak istimewa di hadapan Allah yang tidak dimiliki orang-orang bukan Yahudi. Sekarang Allah telah menyatukan orang-orang percaya Yahudi di dalam Yesus dengan orang-orang percaya bukan Yahudi di dalam Yesus dan menghapus perbedaan-perbedaan itu. Karena tindakan Allah, kedua kelompok itu hidup damai satu sama lain dan dengan Allah.</w:t>
      </w:r>
    </w:p>
    <w:p>
      <w:pPr/>
      <w:r>
        <w:rPr>
          <w:lang w:val="id_ID" w:bidi="id_ID"/>
        </w:rPr>
      </w:r>
      <w:r>
        <w:rPr>
          <w:lang w:val="id_ID" w:bidi="id_ID"/>
        </w:rPr>
        <w:t>Paulus memulai dengan mengingatkan orang-orang bukan Yahudi tentang bagaimana mereka pernah dipisahkan dari Allah. Paulus berbicara tentang sunat, yang merupakan tanda perjanjian yang dibuat Allah dengan Abraham, leluhur pertama dan utama dari orang Yahudi. Ketika Abraham adalah seorang tua, Allah membuat janji dengan Abraham bahwa ia akan membuat keturunan Abraham menjadi bangsa khusus yang akan berbakti kepada Allah. Allah berjanji untuk selalu bersama umat-Nya, dan umat-Nya berjanji untuk menaati Allah. Allah meminta Abraham dan keturunan laki-lakinya untuk menyunat diri mereka sendiri sebagai tanda perjanjian khusus ini dengan Allah. Sunat adalah ketika orang-orang Yahudi memotong kulit longgar dari penis anak laki-laki. Orang-orang Yahudi menyunat setiap laki-laki Yahudi tepat setelah mereka lahir. Meskipun beberapa budaya kuno lain juga mempraktikkan sunat, orang-orang Yahudi sangat bangga dengan simbol ini dan perjanjian yang mereka miliki dengan Allah.</w:t>
      </w:r>
    </w:p>
    <w:p>
      <w:pPr/>
      <w:r>
        <w:rPr>
          <w:lang w:val="id_ID" w:bidi="id_ID"/>
        </w:rPr>
      </w:r>
      <w:r>
        <w:rPr>
          <w:lang w:val="id_ID" w:bidi="id_ID"/>
        </w:rPr>
        <w:t>Orang-orang kafir tidak disunat, sehingga mereka bukan bagian dari perjanjian ini dengan Allah. Mereka dianggap sebagai orang luar. Orang-orang Yahudi bahkan berbicara tentang orang-orang bukan Yahudi dengan cara yang negatif dan menyebut mereka "orang yang tidak bersunat." Paulus terus mengingatkan orang-orang bukan Yahudi tentang bagaimana kehidupan di masa lalu. Paulus mengingatkan mereka bahwa sunat Yahudi hanya memengaruhi tubuh fisik orang-orang Yahudi. Sunat atau tanda perjanjian mereka dengan Allah ini tidak mengubah hati mereka, atau membuat hubungan mereka dengan orang lain baik.</w:t>
      </w:r>
    </w:p>
    <w:p>
      <w:pPr/>
      <w:r>
        <w:rPr>
          <w:lang w:val="id_ID" w:bidi="id_ID"/>
        </w:rPr>
      </w:r>
      <w:r>
        <w:rPr>
          <w:lang w:val="id_ID" w:bidi="id_ID"/>
        </w:rPr>
        <w:t xml:space="preserve">Berhentilah di sini dan bahaslah pertanyaan ini dalam kelompok. Ceritakan kisah tentang sekelompok orang yang Anda anggap sebagai orang luar atau tidak termasuk dalam kelompok Anda. Dengarkan bagaimana pencerita menggambarkan kelompok itu. Sekarang, secara berkelompok, bicarakan tentang bagaimana perasaan Anda tentang orang-orang luar ini. Apa yang terjadi di daerah Anda ketika orang-orang luar mendapatkan hak istimewa yang sama dengan orang-orang setempat? Hentikan sebentar audio ini di sini. </w:t>
      </w:r>
    </w:p>
    <w:p>
      <w:pPr/>
      <w:r>
        <w:rPr>
          <w:lang w:val="id_ID" w:bidi="id_ID"/>
        </w:rPr>
      </w:r>
      <w:r>
        <w:rPr>
          <w:lang w:val="id_ID" w:bidi="id_ID"/>
        </w:rPr>
        <w:t>Paulus kemudian terus berbicara tentang orang-orang bukan Yahudi dan kurangnya hubungan mereka dengan Allah sebelum mereka tahu tentang Kristus. Orang-orang bukan Yahudi tidak diizinkan untuk menjadi warga negara Israel. Orang-orang bukan Yahudi tidak tahu tentang perjanjian yang dimiliki Allah dengan bangsa Israel. Orang-orang bukan Yahudi tidak tahu tentang janji-janji yang telah Allah buat kepada orang-orang Yahudi. Orang-orang bukan Yahudi tidak mengenal Allah. Orang-orang bukan Yahudi tinggal di dunia tanpa harapan, yang berarti bahwa mereka tidak memiliki harapan tentang kehidupan di masa depan bersama Allah setelah kematian.</w:t>
      </w:r>
    </w:p>
    <w:p>
      <w:pPr/>
      <w:r>
        <w:rPr>
          <w:lang w:val="id_ID" w:bidi="id_ID"/>
        </w:rPr>
      </w:r>
      <w:r>
        <w:rPr>
          <w:lang w:val="id_ID" w:bidi="id_ID"/>
        </w:rPr>
        <w:t>Sekarang Paulus menyampaikan kabar baik kepada orang-orang bukan Yahudi! Sebelumnya, orang-orang bukan Yahudi jauh dari Kristus karena mereka tidak mengenal-Nya. Tetapi kemudian Kristus mati. Darah Kristus dari kematian-Nya adalah korban sama seperti korban-korban hewan yang dibuat orang Yahudi agar Allah mengampuni dosa-dosa mereka. Korban Kristus memungkinkan baik orang bukan Yahudi maupun Yahudi untuk memiliki hubungan dengan Allah, atau mendekati Allah. Ketika orang-orang bukan Yahudi memilih untuk percaya kepada Kristus Yesus, mereka menerima bahwa Kristus adalah korban mereka, dan Allah mengampuni dosa-dosa mereka. Sekarang orang-orang bukan Yahudi dapat mendekati Allah, atau memiliki hubungan dengan Allah!</w:t>
      </w:r>
    </w:p>
    <w:p>
      <w:pPr/>
      <w:r>
        <w:rPr>
          <w:lang w:val="id_ID" w:bidi="id_ID"/>
        </w:rPr>
      </w:r>
      <w:r>
        <w:rPr>
          <w:lang w:val="id_ID" w:bidi="id_ID"/>
        </w:rPr>
        <w:t>Berhenti dan diskusikan pertanyaan berikut: Ceritakan kisah tentang saat Anda diterima ke dalam sekelompok orang dan merasa bahwa Anda menjadi bagian dari kelompok tersebut. Bagaimana tanggapan Anda? Kemudian diskusikan secara berkelompok, apa yang dilakukan orang-orang ketika mereka bersatu di dalam Kristus? Hentikan sebentar rekaman ini di sini.</w:t>
      </w:r>
    </w:p>
    <w:p>
      <w:pPr/>
      <w:r>
        <w:rPr>
          <w:lang w:val="id_ID" w:bidi="id_ID"/>
        </w:rPr>
      </w:r>
      <w:r>
        <w:rPr>
          <w:lang w:val="id_ID" w:bidi="id_ID"/>
        </w:rPr>
        <w:t>Kemudian Paulus mulai menjelaskan bagaimana Yesus Kristus telah mengubah kehidupan orang-orang bukan Yahudi dan orang-orang Yahudi, dan bagaimana Yesus telah mengubah hubungan antara orang-orang bukan Yahudi dan orang-orang Yahudi. Paulus memasukkan dirinya dan orang-orang percaya Yahudi dalam penjelasan ini. Paulus mengatakan bahwa orang-orang bukan Yahudi dan Yahudi yang dulu merupakan kelompok yang terpisah sekarang adalah satu kelompok. Paulus menggunakan kiasan dari dinding atau penghalang yang menjauhkan dua kelompok orang satu sama lain. Ini adalah dinding nyata yang dapat dilihat orang-orang baik di rumah mereka atau di pertanian mereka. Paulus membandingkan perasaan buruk yang selalu dirasakan orang-orang bukan Yahudi dan orang-orang Yahudi dengan dinding. Paulus mengatakan bahwa aturan dan hukum agama yang memisahkan orang Yahudi dan orang bukan Yahudi juga seperti dinding di antara mereka. Hukum-hukum itu adalah hukum-hukum khusus yang diikuti orang-orang Yahudi dan membuat mereka berpikir bahwa mereka lebih baik daripada orang lain. Sunat adalah contoh dari salah satu aturan ini. Ketika Yesus mati, itu seperti Ia meruntuhkan dinding yang memisahkan ini dan membawanya pergi. Ini berarti bahwa Yesus menyingkirkan aturan dan hukum khusus yang harus diikuti orang-orang Yahudi. Sekarang tidak ada yang dapat memisahkan kedua kelompok itu. Jadi sekarang kedua kelompok orang itu adalah satu kelompok. Karena sekarang hanya ada satu kelompok, mereka dapat mendekati Allah. Paulus ingin kedua kelompok itu melihat bagaimana, sebelumnya, mereka terpecah oleh dinding perasaan buruk itu.</w:t>
      </w:r>
    </w:p>
    <w:p>
      <w:pPr/>
      <w:r>
        <w:rPr>
          <w:lang w:val="id_ID" w:bidi="id_ID"/>
        </w:rPr>
      </w:r>
      <w:r>
        <w:rPr>
          <w:lang w:val="id_ID" w:bidi="id_ID"/>
        </w:rPr>
        <w:t xml:space="preserve">Berhenti di sini dan lihatlah gambar </w:t>
      </w:r>
      <w:r>
        <w:rPr>
          <w:lang w:val="id_ID" w:bidi="id_ID"/>
        </w:rPr>
        <w:t>dinding atau penghalang</w:t>
      </w:r>
      <w:r>
        <w:rPr>
          <w:lang w:val="id_ID" w:bidi="id_ID"/>
        </w:rPr>
        <w:t xml:space="preserve"> yang memisahkan orang-orang atau harta benda. Diskusikan saat Anda melihat penghalang antara kelompok orang atau kelompok orang yang berbeda. Apa perbedaan dalam kelompok yang membuat penghalang? Apa yang dilakukan orang-orang untuk menyebabkan permusuhan atau membuat sikap buruk di antara kelompok orang? Hentikan sebentar rekaman ini di sini.</w:t>
      </w:r>
    </w:p>
    <w:p>
      <w:pPr/>
      <w:r>
        <w:rPr>
          <w:lang w:val="id_ID" w:bidi="id_ID"/>
        </w:rPr>
      </w:r>
      <w:r>
        <w:rPr>
          <w:lang w:val="id_ID" w:bidi="id_ID"/>
        </w:rPr>
        <w:t>Orang-orang bukan Yahudi jauh dari Allah karena mereka bahkan tidak mengenal-Nya. Orang-orang Yahudi berada di dekat Allah karena mereka adalah umat khusus Allah. Tetapi kemudian Yesus datang, dan Ia mengatakan kepada mereka bahwa mereka semua dapat memiliki damai yang sejati dengan Allah karena apa yang telah Yesus lakukan dengan mati. Yesus juga mengatakan kepada mereka bahwa mereka dapat memiliki damai satu sama lain dan menjadi satu kelompok orang khusus untuk Allah bersama-sama! Bagaimana mereka dapat melakukan ini? Yesus mati untuk semua orang, dan ketika orang-orang percaya hal itu, Roh Kudus membawa mereka kepada Allah Bapa. Sekarang, baik orang Yahudi maupun bukan Yahudi adalah satu kelompok orang—dan keduanya dapat memiliki hubungan dengan Allah Bapa kita!</w:t>
      </w:r>
      <w:r>
        <w:rPr>
          <w:lang w:val="id_ID" w:bidi="id_ID"/>
        </w:rPr>
      </w:r>
    </w:p>
    <w:p>
      <w:pPr>
        <w:pStyle w:val="Heading3"/>
      </w:pPr>
      <w:r>
        <w:rPr>
          <w:lang w:val="id_ID" w:bidi="id_ID"/>
        </w:rPr>
        <w:t>Menjelaskan Adegan</w:t>
      </w:r>
    </w:p>
    <w:p>
      <w:pPr/>
      <w:r>
        <w:rPr>
          <w:lang w:val="id_ID" w:bidi="id_ID"/>
        </w:rPr>
      </w:r>
      <w:r>
        <w:rPr>
          <w:lang w:val="id_ID" w:bidi="id_ID"/>
        </w:rPr>
        <w:t>Dengarkan versi audio dari Efesus 2:11–18 dalam terjemahan yang paling mudah dimengerti.</w:t>
      </w:r>
    </w:p>
    <w:p>
      <w:pPr/>
      <w:r>
        <w:rPr>
          <w:lang w:val="id_ID" w:bidi="id_ID"/>
        </w:rPr>
      </w:r>
      <w:r>
        <w:rPr>
          <w:lang w:val="id_ID" w:bidi="id_ID"/>
        </w:rPr>
        <w:t>Dalam tahap ini, kelompok akan menentukan bagian, tokoh, dan latar dari perikop ini. Selanjutnya, kelompok akan membayangkan perikop ini.</w:t>
      </w:r>
    </w:p>
    <w:p>
      <w:pPr/>
      <w:r>
        <w:rPr>
          <w:lang w:val="id_ID" w:bidi="id_ID"/>
        </w:rPr>
      </w:r>
      <w:r>
        <w:rPr>
          <w:lang w:val="id_ID" w:bidi="id_ID"/>
        </w:rPr>
        <w:t>Perikop ini memiliki dua bagian.</w:t>
      </w:r>
    </w:p>
    <w:p>
      <w:pPr/>
      <w:r>
        <w:rPr>
          <w:lang w:val="id_ID" w:bidi="id_ID"/>
        </w:rPr>
      </w:r>
      <w:r>
        <w:rPr>
          <w:b/>
          <w:lang w:val="id_ID" w:bidi="id_ID"/>
        </w:rPr>
        <w:t>Pada bagian pertama:</w:t>
      </w:r>
      <w:r>
        <w:rPr>
          <w:lang w:val="id_ID" w:bidi="id_ID"/>
        </w:rPr>
        <w:t xml:space="preserve"> Paulus mengingatkan orang-orang bukan Yahudi tentang peraturan-peraturan yang memisahkan mereka dari orang-orang Yahudi sebelum mereka menjadi orang-orang percaya. Allah telah menghapus aturan yang memisahkan kedua kelompok itu. Sekarang orang-orang bukan Yahudi dapat datang kepada Allah dan menjadi milik umat Allah karena Yesus mati untuk mereka juga.</w:t>
      </w:r>
    </w:p>
    <w:p>
      <w:pPr/>
      <w:r>
        <w:rPr>
          <w:lang w:val="id_ID" w:bidi="id_ID"/>
        </w:rPr>
      </w:r>
      <w:r>
        <w:rPr>
          <w:b/>
          <w:lang w:val="id_ID" w:bidi="id_ID"/>
        </w:rPr>
        <w:t>Pada bagian kedua:</w:t>
      </w:r>
      <w:r>
        <w:rPr>
          <w:lang w:val="id_ID" w:bidi="id_ID"/>
        </w:rPr>
        <w:t xml:space="preserve"> Paulus menggambarkan bagaimana Yesus membawa damai dan kesatuan antara orang kafir dan orang-orang Yahudi. Kedua kelompok ini sekarang menjadi satu umat. Yesus telah mengakhiri sistem hukum yang memisahkan kedua kelompok ini. Yesus telah membuat damai antara kedua kelompok itu. Karena apa yang telah Yesus lakukan, orang-orang Yahudi dan bukan Yahudi sekarang memiliki akses yang sama kepada Allah melalui Roh Kudus.</w:t>
      </w:r>
    </w:p>
    <w:p>
      <w:pPr/>
      <w:r>
        <w:rPr>
          <w:lang w:val="id_ID" w:bidi="id_ID"/>
        </w:rPr>
      </w:r>
      <w:r>
        <w:rPr>
          <w:lang w:val="id_ID" w:bidi="id_ID"/>
        </w:rPr>
        <w:t>Tokoh-tokoh dalam bagian ini adalah:</w:t>
      </w:r>
    </w:p>
    <w:p>
      <w:pPr>
        <w:pStyle w:val="ListBullet"/>
        <w:spacing w:line="240" w:lineRule="auto"/>
        <w:ind w:left="720"/>
      </w:pPr>
      <w:r>
        <w:rPr>
          <w:lang w:val="id_ID" w:bidi="id_ID"/>
        </w:rPr>
      </w:r>
      <w:r>
        <w:rPr>
          <w:lang w:val="id_ID" w:bidi="id_ID"/>
        </w:rPr>
        <w:t>Paulus</w:t>
      </w:r>
    </w:p>
    <w:p>
      <w:pPr>
        <w:pStyle w:val="ListBullet"/>
        <w:spacing w:line="240" w:lineRule="auto"/>
        <w:ind w:left="720"/>
      </w:pPr>
      <w:r>
        <w:rPr>
          <w:lang w:val="id_ID" w:bidi="id_ID"/>
        </w:rPr>
      </w:r>
      <w:r>
        <w:rPr>
          <w:lang w:val="id_ID" w:bidi="id_ID"/>
        </w:rPr>
        <w:t>Allah, yang mengilhami Paulus untuk menulis surat ini</w:t>
      </w:r>
    </w:p>
    <w:p>
      <w:pPr>
        <w:pStyle w:val="ListBullet"/>
        <w:spacing w:line="240" w:lineRule="auto"/>
        <w:ind w:left="720"/>
      </w:pPr>
      <w:r>
        <w:rPr>
          <w:lang w:val="id_ID" w:bidi="id_ID"/>
        </w:rPr>
      </w:r>
      <w:r>
        <w:rPr>
          <w:lang w:val="id_ID" w:bidi="id_ID"/>
        </w:rPr>
        <w:t>Yesus</w:t>
      </w:r>
    </w:p>
    <w:p>
      <w:pPr>
        <w:pStyle w:val="ListBullet"/>
        <w:spacing w:line="240" w:lineRule="auto"/>
        <w:ind w:left="720"/>
      </w:pPr>
      <w:r>
        <w:rPr>
          <w:lang w:val="id_ID" w:bidi="id_ID"/>
        </w:rPr>
      </w:r>
      <w:r>
        <w:rPr>
          <w:lang w:val="id_ID" w:bidi="id_ID"/>
        </w:rPr>
        <w:t>Roh Kudus</w:t>
      </w:r>
    </w:p>
    <w:p>
      <w:pPr>
        <w:pStyle w:val="ListBullet"/>
        <w:spacing w:line="240" w:lineRule="auto"/>
        <w:ind w:left="720"/>
      </w:pPr>
      <w:r>
        <w:rPr>
          <w:lang w:val="id_ID" w:bidi="id_ID"/>
        </w:rPr>
      </w:r>
      <w:r>
        <w:rPr>
          <w:lang w:val="id_ID" w:bidi="id_ID"/>
        </w:rPr>
        <w:t>Orang-orang Yahudi</w:t>
      </w:r>
    </w:p>
    <w:p>
      <w:pPr>
        <w:pStyle w:val="ListBullet"/>
        <w:spacing w:line="240" w:lineRule="auto"/>
        <w:ind w:left="720"/>
      </w:pPr>
      <w:r>
        <w:rPr>
          <w:lang w:val="id_ID" w:bidi="id_ID"/>
        </w:rPr>
      </w:r>
      <w:r>
        <w:rPr>
          <w:lang w:val="id_ID" w:bidi="id_ID"/>
        </w:rPr>
        <w:t>Orang-orang bukan Yahudi</w:t>
      </w:r>
    </w:p>
    <w:p>
      <w:pPr/>
      <w:r>
        <w:rPr>
          <w:lang w:val="id_ID" w:bidi="id_ID"/>
        </w:rPr>
      </w:r>
      <w:r>
        <w:rPr>
          <w:lang w:val="id_ID" w:bidi="id_ID"/>
        </w:rPr>
        <w:t>Sebagai kelompok, perhatikan bagian-bagian dari latar belakang perikop ini:</w:t>
      </w:r>
    </w:p>
    <w:p>
      <w:pPr/>
      <w:r>
        <w:rPr>
          <w:lang w:val="id_ID" w:bidi="id_ID"/>
        </w:rPr>
      </w:r>
      <w:r>
        <w:rPr>
          <w:lang w:val="id_ID" w:bidi="id_ID"/>
        </w:rPr>
        <w:t>Dalam bagian pertama dari perikop ini, Paulus meninjau bagi orang-orang bukan Yahudi seperti apa kehidupan mereka sebelum mereka menjadi pengikut Yesus Kristus. Menurut hukum Yahudi, seseorang lahir sebagai orang kafir atau orang Yahudi. Dengan kata lain, Anda mewarisi status Anda dari orang tua Anda. Orang tua Yahudi menyunat anak laki-laki mereka dan orang tua kafir tidak melakukannya. Sekarang Paulus mencantumkan hal-hal yang tidak dimiliki orang-orang bukan Yahudi, berbeda dengan orang-orang Yahudi, karena mereka tidak disunat, atau bagian dari kelompok umat khusus Allah. Sunat adalah tanda perjanjian yang dimiliki orang-orang Yahudi dengan Allah. Oleh karena itu, orang-orang kafir dikecualikan dari perjanjian ini. Orang-orang kafir tidak tahu tentang janji-janji yang telah Allah buat kepada orang-orang Yahudi. Orang-orang kafir bukan warga negara Israel. Orang-orang kafir hidup tanpa Allah dan tanpa harapan tentang kehidupan di masa depan bersama Allah. Semua hal ini membuat orang-orang kafir jauh dari Allah. Tetapi sekarang karena mereka adalah orang-orang percaya, segala sesuatu telah berubah. Darah Kristus telah membawa orang-orang kafir dekat dengan Allah sama seperti orang-orang Yahudi dekat dengan Allah.</w:t>
      </w:r>
    </w:p>
    <w:p>
      <w:pPr/>
      <w:r>
        <w:rPr>
          <w:lang w:val="id_ID" w:bidi="id_ID"/>
        </w:rPr>
      </w:r>
      <w:r>
        <w:rPr>
          <w:lang w:val="id_ID" w:bidi="id_ID"/>
        </w:rPr>
        <w:t>Pada bagian kedua dari perikop ini, Paulus berbicara tentang bagaimana Yesus telah membawa damai bagi orang-orang Yahudi dan orang-orang kafir. Sebelumnya, ada dinding permusuhan yang memisahkan antara kedua kelompok itu. Ini berarti bahwa kedua kelompok merasa seperti mereka adalah musuh. Yesus meruntuhkan dinding permusuhan ini.</w:t>
      </w:r>
    </w:p>
    <w:p>
      <w:pPr/>
      <w:r>
        <w:rPr>
          <w:lang w:val="id_ID" w:bidi="id_ID"/>
        </w:rPr>
      </w:r>
      <w:r>
        <w:rPr>
          <w:lang w:val="id_ID" w:bidi="id_ID"/>
        </w:rPr>
        <w:t>Yesus mengakhiri sistem hukum dan peraturan yang memisahkan orang-orang Yahudi dan orang-orang kafir. Yesus membuat damai antara kedua kelompok itu. Yesus melakukan ini dengan menyatukan kedua kelompok menjadi satu kelompok. Kemudian mengambil satu kelompok ini, Yesus membawa kedua kelompok ke dalam hubungan yang baik dengan Allah. Yesus melakukan ini dengan mati di atas salib. Yesus menghancurkan dinding permusuhan antara kedua kelompok itu, yang berarti bahwa Ia menyatukan kedua kelompok itu.</w:t>
      </w:r>
    </w:p>
    <w:p>
      <w:pPr/>
      <w:r>
        <w:rPr>
          <w:lang w:val="id_ID" w:bidi="id_ID"/>
        </w:rPr>
      </w:r>
      <w:r>
        <w:rPr>
          <w:lang w:val="id_ID" w:bidi="id_ID"/>
        </w:rPr>
        <w:t xml:space="preserve">Berhenti di sini dan diskusikan dinding permusuhan ini yang memisahkan dua kelompok orang. Bagaimana Anda akan menggambarkan dinding permusuhan ini sehingga bangsa Anda akan memahami ini? Bagaimana Anda akan menggambarkan Yesus membuat satu kelompok dari dua kelompok orang? Hentikan sebentar audio ini di sini. </w:t>
      </w:r>
    </w:p>
    <w:p>
      <w:pPr/>
      <w:r>
        <w:rPr>
          <w:lang w:val="id_ID" w:bidi="id_ID"/>
        </w:rPr>
      </w:r>
      <w:r>
        <w:rPr>
          <w:lang w:val="id_ID" w:bidi="id_ID"/>
        </w:rPr>
        <w:t>Yesus membawa damai bagi orang-orang kafir yang jauh dari Allah karena mereka bukan bagian dari umat Allah. Yesus membawa damai kepada orang-orang Yahudi yang berada di dekat Allah karena mereka adalah umat khusus Allah. Anda mungkin perlu menjelaskan dalam terjemahan Anda mengapa orang-orang kafir jauh dan mengapa orang-orang Yahudi tidak jauh dari Allah. Kedua kelompok, sekarang satu kelompok, dapat pergi kepada Allah Bapa melalui satu Roh—Roh Kudus. Ingatlah bahwa kedua kelompok ini adalah orang-orang Yahudi dan orang-orang kafir. Sekarang, kelompok yang dibentuk kedua kelompok itu adalah satu jenis kelompok. Yesus memungkinkan dua kelompok yang sangat berbeda untuk bersatu menjadi satu kelompok.</w:t>
      </w:r>
    </w:p>
    <w:p>
      <w:pPr/>
      <w:r>
        <w:rPr>
          <w:lang w:val="id_ID" w:bidi="id_ID"/>
        </w:rPr>
      </w:r>
      <w:r>
        <w:rPr>
          <w:lang w:val="id_ID" w:bidi="id_ID"/>
        </w:rPr>
        <w:t>Sekarang, kelompok harus membuat papan cerita, menggambar, atau menggunakan benda-benda untuk memvisualisasikan perikop ini dan tindakan-tindakan yang ada di dalamnya. Pilih orang atau benda untuk mewakili setiap tokoh.</w:t>
      </w:r>
    </w:p>
    <w:p>
      <w:pPr/>
      <w:r>
        <w:rPr>
          <w:lang w:val="id_ID" w:bidi="id_ID"/>
        </w:rPr>
      </w:r>
      <w:r>
        <w:rPr>
          <w:lang w:val="id_ID" w:bidi="id_ID"/>
        </w:rPr>
        <w:t>Tunjukkan siapa saja yang adalah bangsa-bangsa lain dan siapa saja yang adalah orang-orang Yahudi. Orang-orang kafir harus berada di luar kelompok orang Yahudi. Sebelum percaya kepada Yesus, orang-orang kafir adalah orang-orang luar. Ketika Paulus berbicara tentang perjanjian, atau janji-Nya dengan orang-orang Yahudi, Allah harus bersama orang-orang Yahudi. Mintalah orang-orang bukan Yahudi bergerak agar mereka jauh dari Allah. Kemudian ketika Paulus mengatakan bahwa bangsa-bangsa kafir sekarang telah bersatu dengan Yesus Kristus, mintalah bangsa-bangsa lain dan Yesus bergerak agar mereka berdiri bersama. Kemudian ketika Paulus mengatakan bahwa darah Yesus telah membawa bangsa-bangsa lain dekat dengan Allah, mintalah orang-orang kafir bergerak di samping Allah. Namun, orang-orang kafir dan Yahudi masih harus dipisahkan satu sama lain.</w:t>
      </w:r>
    </w:p>
    <w:p>
      <w:pPr/>
      <w:r>
        <w:rPr>
          <w:lang w:val="id_ID" w:bidi="id_ID"/>
        </w:rPr>
      </w:r>
      <w:r>
        <w:rPr>
          <w:lang w:val="id_ID" w:bidi="id_ID"/>
        </w:rPr>
        <w:t>Dalam bagian kedua dari perikop ini, Paulus berbicara tentang dinding permusuhan antara orang-orang Yahudi dan bangsa-bangsa lain. Mintalah orang-orang Yahudi dan kafir berdiri dalam kelompok yang terpisah dan saling memandang dengan kemarahan dan permusuhan. Akan lebih baik jika kita meletakkan sesuatu sebagai penghalang atau dinding di antara kedua kelompok tersebut. Kemudian ketika Paulus berbicara tentang dinding yang dipecahkan, pindahkan penghalang agar kedua kelompok dapat bergerak bersama. Ketika Paulus mengatakan bahwa Yesus Kristus menciptakan satu umat baru, mintalah orang-orang Yahudi dan kafir bergerak bersama untuk membentuk satu umat. Ketika Paulus menjelaskan bagaimana Kristus telah mendamaikan atau menyatukan kedua kelompok itu kepada Allah, mintalah Kristus memerankan apa yang Ia lakukan untuk menyatukan mereka. Sekarang permusuhan antara kedua kelompok itu telah hilang. Ketika Paulus mengatakan ini, kedua kelompok yang sekarang membentuk satu kelompok harus menunjukkan dengan cara yang tepat dari segi budaya bahwa mereka mengasihi satu sama lain dan adalah satu kelompok.</w:t>
      </w:r>
    </w:p>
    <w:p>
      <w:pPr/>
      <w:r>
        <w:rPr>
          <w:lang w:val="id_ID" w:bidi="id_ID"/>
        </w:rPr>
      </w:r>
      <w:r>
        <w:rPr>
          <w:lang w:val="id_ID" w:bidi="id_ID"/>
        </w:rPr>
        <w:t>Paulus menyelesaikan dengan menunjuk kepada Roh Kudus dan mengatakan bahwa Roh Kudus menuntun kita semua kepada Allah karena apa yang telah Yesus lakukan untuk kita. Mintalah Roh Kudus memimpin seluruh kelompok kepada Allah.</w:t>
      </w:r>
      <w:r>
        <w:rPr>
          <w:lang w:val="id_ID" w:bidi="id_ID"/>
        </w:rPr>
      </w:r>
    </w:p>
    <w:p>
      <w:pPr>
        <w:pStyle w:val="Heading3"/>
      </w:pPr>
      <w:r>
        <w:rPr>
          <w:lang w:val="id_ID" w:bidi="id_ID"/>
        </w:rPr>
        <w:t>Memperagakan Bacaan</w:t>
      </w:r>
    </w:p>
    <w:p>
      <w:pPr/>
      <w:r>
        <w:rPr>
          <w:lang w:val="id_ID" w:bidi="id_ID"/>
        </w:rPr>
      </w:r>
      <w:r>
        <w:rPr>
          <w:lang w:val="id_ID" w:bidi="id_ID"/>
        </w:rPr>
        <w:t>Dengarkan versi audio dari Efesus 2:11–18 dalam terjemahan yang paling mudah dimengerti.</w:t>
      </w:r>
    </w:p>
    <w:p>
      <w:pPr/>
      <w:r>
        <w:rPr>
          <w:lang w:val="id_ID" w:bidi="id_ID"/>
        </w:rPr>
      </w:r>
      <w:r>
        <w:rPr>
          <w:lang w:val="id_ID" w:bidi="id_ID"/>
        </w:rPr>
        <w:t>Dalam tahap ini, kelompok akan memeragakan perikop tersebut.</w:t>
      </w:r>
    </w:p>
    <w:p>
      <w:pPr/>
      <w:r>
        <w:rPr>
          <w:lang w:val="id_ID" w:bidi="id_ID"/>
        </w:rPr>
      </w:r>
      <w:r>
        <w:rPr>
          <w:lang w:val="id_ID" w:bidi="id_ID"/>
        </w:rPr>
        <w:t>Perikop ini memiliki 2 adegan.</w:t>
      </w:r>
    </w:p>
    <w:p>
      <w:pPr/>
      <w:r>
        <w:rPr>
          <w:lang w:val="id_ID" w:bidi="id_ID"/>
        </w:rPr>
      </w:r>
      <w:r>
        <w:rPr>
          <w:lang w:val="id_ID" w:bidi="id_ID"/>
        </w:rPr>
        <w:t>Tokoh-tokoh dalam bagian ini adalah:</w:t>
      </w:r>
    </w:p>
    <w:p>
      <w:pPr>
        <w:pStyle w:val="ListBullet"/>
        <w:spacing w:line="240" w:lineRule="auto"/>
        <w:ind w:left="720"/>
      </w:pPr>
      <w:r>
        <w:rPr>
          <w:lang w:val="id_ID" w:bidi="id_ID"/>
        </w:rPr>
      </w:r>
      <w:r>
        <w:rPr>
          <w:lang w:val="id_ID" w:bidi="id_ID"/>
        </w:rPr>
        <w:t>Paulus</w:t>
      </w:r>
    </w:p>
    <w:p>
      <w:pPr>
        <w:pStyle w:val="ListBullet"/>
        <w:spacing w:line="240" w:lineRule="auto"/>
        <w:ind w:left="720"/>
      </w:pPr>
      <w:r>
        <w:rPr>
          <w:lang w:val="id_ID" w:bidi="id_ID"/>
        </w:rPr>
      </w:r>
      <w:r>
        <w:rPr>
          <w:lang w:val="id_ID" w:bidi="id_ID"/>
        </w:rPr>
        <w:t>Allah yang menginspirasi Paulus untuk menulis surat</w:t>
      </w:r>
    </w:p>
    <w:p>
      <w:pPr>
        <w:pStyle w:val="ListBullet"/>
        <w:spacing w:line="240" w:lineRule="auto"/>
        <w:ind w:left="720"/>
      </w:pPr>
      <w:r>
        <w:rPr>
          <w:lang w:val="id_ID" w:bidi="id_ID"/>
        </w:rPr>
      </w:r>
      <w:r>
        <w:rPr>
          <w:lang w:val="id_ID" w:bidi="id_ID"/>
        </w:rPr>
        <w:t>Yesus</w:t>
      </w:r>
    </w:p>
    <w:p>
      <w:pPr>
        <w:pStyle w:val="ListBullet"/>
        <w:spacing w:line="240" w:lineRule="auto"/>
        <w:ind w:left="720"/>
      </w:pPr>
      <w:r>
        <w:rPr>
          <w:lang w:val="id_ID" w:bidi="id_ID"/>
        </w:rPr>
      </w:r>
      <w:r>
        <w:rPr>
          <w:lang w:val="id_ID" w:bidi="id_ID"/>
        </w:rPr>
        <w:t>Roh Kudus</w:t>
      </w:r>
    </w:p>
    <w:p>
      <w:pPr>
        <w:pStyle w:val="ListBullet"/>
        <w:spacing w:line="240" w:lineRule="auto"/>
        <w:ind w:left="720"/>
      </w:pPr>
      <w:r>
        <w:rPr>
          <w:lang w:val="id_ID" w:bidi="id_ID"/>
        </w:rPr>
      </w:r>
      <w:r>
        <w:rPr>
          <w:lang w:val="id_ID" w:bidi="id_ID"/>
        </w:rPr>
        <w:t>Orang-orang Yahudi</w:t>
      </w:r>
    </w:p>
    <w:p>
      <w:pPr>
        <w:pStyle w:val="ListBullet"/>
        <w:spacing w:line="240" w:lineRule="auto"/>
        <w:ind w:left="720"/>
      </w:pPr>
      <w:r>
        <w:rPr>
          <w:lang w:val="id_ID" w:bidi="id_ID"/>
        </w:rPr>
      </w:r>
      <w:r>
        <w:rPr>
          <w:lang w:val="id_ID" w:bidi="id_ID"/>
        </w:rPr>
        <w:t>Orang-orang bukan Yahudi</w:t>
      </w:r>
    </w:p>
    <w:p>
      <w:pPr/>
      <w:r>
        <w:rPr>
          <w:lang w:val="id_ID" w:bidi="id_ID"/>
        </w:rPr>
      </w:r>
      <w:r>
        <w:rPr>
          <w:lang w:val="id_ID" w:bidi="id_ID"/>
        </w:rPr>
        <w:t>Secara berkelompok, peragakan perikop ini dua kali. Anda harus memeragakan perikop ini dalam bahasa Anda sendiri.</w:t>
      </w:r>
    </w:p>
    <w:p>
      <w:pPr/>
      <w:r>
        <w:rPr>
          <w:lang w:val="id_ID" w:bidi="id_ID"/>
        </w:rPr>
      </w:r>
      <w:r>
        <w:rPr>
          <w:lang w:val="id_ID" w:bidi="id_ID"/>
        </w:rPr>
        <w:t>Pertama, peragakan perikop ini tanpa berhenti. Perhatikan percakapan, alur, jalan cerita, dan urutan waktu dari perikop ini. Pastikan Anda tidak melewatkan untuk memeragakan bagian-bagian yang sulit atau penting dari perikop tersebut. Bantulah satu sama lain untuk mengingat setiap bagian dari perikop tersebut.</w:t>
      </w:r>
    </w:p>
    <w:p>
      <w:pPr/>
      <w:r>
        <w:rPr>
          <w:lang w:val="id_ID" w:bidi="id_ID"/>
        </w:rPr>
      </w:r>
      <w:r>
        <w:rPr>
          <w:lang w:val="id_ID" w:bidi="id_ID"/>
        </w:rPr>
        <w:t>Hentikan sebentar audio ini di sini dan peragakan bagian tersebut.</w:t>
      </w:r>
    </w:p>
    <w:p>
      <w:pPr/>
      <w:r>
        <w:rPr>
          <w:lang w:val="id_ID" w:bidi="id_ID"/>
        </w:rPr>
      </w:r>
      <w:r>
        <w:rPr>
          <w:lang w:val="id_ID" w:bidi="id_ID"/>
        </w:rPr>
        <w:t>Kelompok tersebut harus memeragakan perikop ini untuk kedua kalinya. Pada bagian-bagian tertentu dalam drama, hentikan sebentar dramanya dan tanyakan pada orang yang sedang memerankan tokoh itu, "Apa yang Anda rasakan atau pikirkan?" Orang yang sedang memerankan karakter itu harus menjawab apa yang akan mereka rasakan atau pikirkan jika mereka menjadi karakter tersebut. Lalu lanjutkan dramanya.</w:t>
      </w:r>
    </w:p>
    <w:p>
      <w:pPr/>
      <w:r>
        <w:rPr>
          <w:lang w:val="id_ID" w:bidi="id_ID"/>
        </w:rPr>
      </w:r>
      <w:r>
        <w:rPr>
          <w:lang w:val="id_ID" w:bidi="id_ID"/>
        </w:rPr>
        <w:t>Hentikan sebentar audio di sini dan peragakan perikop ini untuk kedua kalinya.</w:t>
      </w:r>
    </w:p>
    <w:p>
      <w:pPr/>
      <w:r>
        <w:rPr>
          <w:lang w:val="id_ID" w:bidi="id_ID"/>
        </w:rPr>
      </w:r>
      <w:r>
        <w:rPr>
          <w:lang w:val="id_ID" w:bidi="id_ID"/>
        </w:rPr>
        <w:t>Berikut ini adalah contoh drama dan kemungkinan respon-responnya.</w:t>
      </w:r>
    </w:p>
    <w:p>
      <w:pPr/>
      <w:r>
        <w:rPr>
          <w:lang w:val="id_ID" w:bidi="id_ID"/>
        </w:rPr>
      </w:r>
      <w:r>
        <w:rPr>
          <w:lang w:val="id_ID" w:bidi="id_ID"/>
        </w:rPr>
        <w:t>Dalam adegan pertama, Paulus mengingatkan orang-orang bukan Yahudi bahwa mereka dulu menjadi orang luar atau dipisahkan dari orang-orang Yahudi dan dari Allah. Paulus menjelaskan bahwa orang-orang Yahudi menyebut orang-orang bukan Yahudi yang tidak disunat karena orang-orang bukan Yahudi tidak tahu tentang hubungan perjanjian yang dimiliki orang-orang Yahudi dengan Allah. Orang-orang bukan Yahudi tidak tahu tentang janji-janji perjanjian yang telah Allah buat kepada orang-orang Yahudi. Orang-orang bukan Yahudi tinggal di dunia tanpa Allah. Orang-orang bukan Yahudi tidak memiliki harapan. Tetapi kemudian orang-orang bukan Yahudi mendengar tentang dan percaya kepada Yesus. Sekarang karena mereka percaya, mereka telah bersatu dengan Yesus. Darah Yesus Kristus telah membawa bangsa-bangsa lain dekat kepada Allah.</w:t>
      </w:r>
    </w:p>
    <w:p>
      <w:pPr>
        <w:pStyle w:val="ListBullet"/>
        <w:spacing w:line="240" w:lineRule="auto"/>
        <w:ind w:left="720"/>
      </w:pPr>
      <w:r>
        <w:rPr>
          <w:lang w:val="id_ID" w:bidi="id_ID"/>
        </w:rPr>
      </w:r>
      <w:r>
        <w:rPr>
          <w:lang w:val="id_ID" w:bidi="id_ID"/>
        </w:rPr>
        <w:t>Hentikan sebentar dramanya.</w:t>
      </w:r>
    </w:p>
    <w:p>
      <w:pPr>
        <w:pStyle w:val="ListBullet"/>
        <w:spacing w:line="240" w:lineRule="auto"/>
        <w:ind w:left="720"/>
      </w:pPr>
      <w:r>
        <w:rPr>
          <w:lang w:val="id_ID" w:bidi="id_ID"/>
        </w:rPr>
      </w:r>
      <w:r>
        <w:rPr>
          <w:lang w:val="id_ID" w:bidi="id_ID"/>
        </w:rPr>
        <w:t>Tanyakan kepada Paulus, "Mengapa Anda ingin mengingatkan orang-orang bukan Yahudi tentang semua hal yang tidak mereka miliki?" Anda mungkin mendengar, "Mereka perlu mengetahui semua yang telah Allah lakukan untuk mereka. Saya mengatakan kepada mereka bahwa keselamatan mereka adalah dengan anugerah dan bukan karena apa pun yang mereka lakukan. Keselamatan itu telah mengubah kehidupan mereka. Mereka perlu mengingat bagaimana hal itu bagi mereka sebelumnya agar mereka dapat memahami betapa banyak yang telah Yesus lakukan bagi mereka. Sekarang, di mata Allah, mereka sama dengan orang-orang Yahudi. Mereka telah menjadi satu bangsa."</w:t>
      </w:r>
    </w:p>
    <w:p>
      <w:pPr>
        <w:pStyle w:val="ListBullet"/>
        <w:spacing w:line="240" w:lineRule="auto"/>
        <w:ind w:left="720"/>
      </w:pPr>
      <w:r>
        <w:rPr>
          <w:lang w:val="id_ID" w:bidi="id_ID"/>
        </w:rPr>
      </w:r>
      <w:r>
        <w:rPr>
          <w:lang w:val="id_ID" w:bidi="id_ID"/>
        </w:rPr>
        <w:t>Tanyakan kepada orang-orang bukan Yahudi, "Bagaimana perasaan Anda ketika Anda mengingat seperti apa kehidupan Anda sebelum Anda percaya kepada Yesus?" Anda mungkin mendengar, "Itu terasa sangat aneh dan jauh. Saya sangat senang kami tidak hidup seperti itu lagi. Itu benar, kita tidak tahu apa pun tentang janji-janji perjanjian atau bagaimana memiliki hubungan dengan Allah. Itu membuat saya sedih bagi semua orang yang masih tidak tahu hal-hal ini. Tetapi bagi saya, saya sangat senang karena Yesus telah membuat saya satu dengan orang-orang Yahudi dan bahwa Allah melihat saya sebagai salah satu milik-Nya. Kami tidak berbeda. Kita adalah satu umat—umat Allah. Saya pikir penting bagi kita semua untuk mengetahui hal-hal ini karena orang-orang datang ke sini dan mencoba memberi tahu kita hal-hal yang tidak benar. Mereka mencoba mengatakan kepada kita bahwa orang-orang Yahudi tidak boleh bergaul dengan kita orang-orang bukan Yahudi. Dari apa yang Paulus katakan, kami tahu bagaimana menjawab orang-orang itu sekarang."</w:t>
      </w:r>
    </w:p>
    <w:p>
      <w:pPr>
        <w:pStyle w:val="ListBullet"/>
        <w:spacing w:line="240" w:lineRule="auto"/>
        <w:ind w:left="720"/>
      </w:pPr>
      <w:r>
        <w:rPr>
          <w:lang w:val="id_ID" w:bidi="id_ID"/>
        </w:rPr>
      </w:r>
      <w:r>
        <w:rPr>
          <w:lang w:val="id_ID" w:bidi="id_ID"/>
        </w:rPr>
        <w:t>Lanjutkan dramanya.</w:t>
      </w:r>
    </w:p>
    <w:p>
      <w:pPr/>
      <w:r>
        <w:rPr>
          <w:lang w:val="id_ID" w:bidi="id_ID"/>
        </w:rPr>
      </w:r>
      <w:r>
        <w:rPr>
          <w:lang w:val="id_ID" w:bidi="id_ID"/>
        </w:rPr>
        <w:t>Dalam adegan kedua, Paulus menjelaskan dinding permusuhan yang dulu ada antara orang-orang Yahudi dan orang-orang bukan Yahudi. Paulus mengatakan bahwa Yesus telah meruntuhkan atau menghancurkan dinding ini dan membuat orang-orang Yahudi dan bukan Yahudi menjadi satu bangsa. Yesus memecahkan dinding ini dengan mengakhiri sistem hukum yang telah Allah berikan kepada orang-orang Yahudi. Hukum ini memiliki banyak perintah dan peraturan.</w:t>
      </w:r>
    </w:p>
    <w:p>
      <w:pPr>
        <w:pStyle w:val="ListBullet"/>
        <w:spacing w:line="240" w:lineRule="auto"/>
        <w:ind w:left="720"/>
      </w:pPr>
      <w:r>
        <w:rPr>
          <w:lang w:val="id_ID" w:bidi="id_ID"/>
        </w:rPr>
      </w:r>
      <w:r>
        <w:rPr>
          <w:lang w:val="id_ID" w:bidi="id_ID"/>
        </w:rPr>
        <w:t>Hentikan sebentar dramanya.</w:t>
      </w:r>
    </w:p>
    <w:p>
      <w:pPr>
        <w:pStyle w:val="ListBullet"/>
        <w:spacing w:line="240" w:lineRule="auto"/>
        <w:ind w:left="720"/>
      </w:pPr>
      <w:r>
        <w:rPr>
          <w:lang w:val="id_ID" w:bidi="id_ID"/>
        </w:rPr>
      </w:r>
      <w:r>
        <w:rPr>
          <w:lang w:val="id_ID" w:bidi="id_ID"/>
        </w:rPr>
        <w:t>Tanyakan kepada orang-orang Yahudi, "Bagaimana perasaan Anda ketika Anda mendengar bagaimana Yesus mengakhiri sistem hukum yang telah Anda coba ikuti sepanjang kehidupan Anda?" Anda mungkin mendengar, "Ini adalah kabar yang luar biasa. Tidak ada yang dapat menaati atau menaati hukum dengan sempurna. Saya selalu tahu bahwa saya gagal menaati hukum dan bahwa kegagalan ini memisahkan saya dari Allah. Sekarang, saya memahami bahwa melalui percaya kepada Yesus, saya memiliki hubungan dengan Allah yang tidak bergantung pada saya menaati semua hukum dan peraturan. Dan kemudian berkat lainnya adalah bahwa kita tidak perlu terus memisahkan diri dari orang-orang di sekitar kita. Yesus telah membuat semua orang yang percaya menjadi satu umat. Sekarang kita semua adalah anak-anak Allah. Saya tidak harus memandang sesama orang percaya sebagai orang yang berbeda dari saya." Atau, "Sulit untuk tidak terus berpikir bahwa saya harus menaati setiap hukum. Kadang-kadang saya merasa bersalah ketika saya tidak menaati hukum yang diajarkan orang tua saya untuk saya patuhi sebagai seorang Yahudi."</w:t>
      </w:r>
    </w:p>
    <w:p>
      <w:pPr>
        <w:pStyle w:val="ListBullet"/>
        <w:spacing w:line="240" w:lineRule="auto"/>
        <w:ind w:left="720"/>
      </w:pPr>
      <w:r>
        <w:rPr>
          <w:lang w:val="id_ID" w:bidi="id_ID"/>
        </w:rPr>
      </w:r>
      <w:r>
        <w:rPr>
          <w:lang w:val="id_ID" w:bidi="id_ID"/>
        </w:rPr>
        <w:t>Lanjutkan dramanya.</w:t>
      </w:r>
    </w:p>
    <w:p>
      <w:pPr/>
      <w:r>
        <w:rPr>
          <w:lang w:val="id_ID" w:bidi="id_ID"/>
        </w:rPr>
      </w:r>
      <w:r>
        <w:rPr>
          <w:lang w:val="id_ID" w:bidi="id_ID"/>
        </w:rPr>
        <w:t>Paulus melanjutkan untuk menjelaskan bahwa Yesus membawa damai kepada orang-orang Yahudi dan bangsa-bangsa lain dengan membentuk mereka menjadi satu kelompok. Mereka dulu adalah dua kelompok orang yang terpisah. Sekarang mereka adalah satu kelompok orang. Baik orang-orang Yahudi maupun bangsa-bangsa lain yang percaya telah didamaikan dengan Allah. Yesus mewujudkan rekonsiliasi ini dengan mati di salib . Akibatnya, semua permusuhan antara kedua kelompok itu telah hilang. Sekarang kedua kelompok hidup damai. Sekarang kedua kelompok, melalui Roh Kudus, dapat pergi kepada Allah, Bapa. Semua ini adalah karena apa yang Yesus Kristus lakukan.</w:t>
      </w:r>
    </w:p>
    <w:p>
      <w:pPr>
        <w:pStyle w:val="ListBullet"/>
        <w:spacing w:line="240" w:lineRule="auto"/>
        <w:ind w:left="720"/>
      </w:pPr>
      <w:r>
        <w:rPr>
          <w:lang w:val="id_ID" w:bidi="id_ID"/>
        </w:rPr>
      </w:r>
      <w:r>
        <w:rPr>
          <w:lang w:val="id_ID" w:bidi="id_ID"/>
        </w:rPr>
        <w:t>Hentikan sebentar dramanya.</w:t>
      </w:r>
    </w:p>
    <w:p>
      <w:pPr>
        <w:pStyle w:val="ListBullet"/>
        <w:spacing w:line="240" w:lineRule="auto"/>
        <w:ind w:left="720"/>
      </w:pPr>
      <w:r>
        <w:rPr>
          <w:lang w:val="id_ID" w:bidi="id_ID"/>
        </w:rPr>
      </w:r>
      <w:r>
        <w:rPr>
          <w:lang w:val="id_ID" w:bidi="id_ID"/>
        </w:rPr>
        <w:t>Tanyakan kepada Paulus, "Kamu menghabiskan banyak waktu menjelaskan bagaimana bangsa bukan Yahudi dan orang-orang Yahudi sekarang menjadi satu kelompok. Mengapa ini penting bagi Anda?" Anda mungkin mendengar, "Orang lain akan datang dan mencoba memisahkan mereka. Orang lain akan datang dan mencoba membuat orang-orang Yahudi menjauhkan diri dari bangsa-bangsa lain. Yang lain akan datang dan mencoba membuat orang-orang bukan Yahudi mengikuti aturan dan peraturan hukum. Aku ingin mereka memahami apa yang Yesus lakukan untuk mereka ketika Yesus mati di salib. Aku ingin mereka tahu ini agar mereka tidak tertangkap oleh ajaran palsu. Aku tahu para guru palsu akan datang. Tetapi jika mereka memahami ajaran yang benar sekarang, mereka akan mengenali ajaran palsu dan tidak mengikutinya."</w:t>
      </w:r>
    </w:p>
    <w:p>
      <w:pPr>
        <w:pStyle w:val="ListBullet"/>
        <w:spacing w:line="240" w:lineRule="auto"/>
        <w:ind w:left="720"/>
      </w:pPr>
      <w:r>
        <w:rPr>
          <w:lang w:val="id_ID" w:bidi="id_ID"/>
        </w:rPr>
      </w:r>
      <w:r>
        <w:rPr>
          <w:lang w:val="id_ID" w:bidi="id_ID"/>
        </w:rPr>
        <w:t>Tanyakan kepada orang-orang percaya bukan Yahudi, "Bagaimana perasaan Anda ketika Anda mendengar Paulus berbicara tentang Anda bergabung sebagai satu kelompok dengan orang-orang percaya Yahudi?" Anda mungkin mendengar, "Aku menyukainya karena Allah menganggap aku sama seperti mereka sekarang. Itu sulit ketika Aku mencoba menyembah Allah tetapi tidak diizinkan untuk makan bersama mereka atau mengunjungi mereka. Sekarang kita adalah satu keluarga dan Aku menyukainya."</w:t>
      </w:r>
    </w:p>
    <w:p>
      <w:pPr>
        <w:pStyle w:val="ListBullet"/>
        <w:spacing w:line="240" w:lineRule="auto"/>
        <w:ind w:left="720"/>
      </w:pPr>
      <w:r>
        <w:rPr>
          <w:lang w:val="id_ID" w:bidi="id_ID"/>
        </w:rPr>
      </w:r>
      <w:r>
        <w:rPr>
          <w:lang w:val="id_ID" w:bidi="id_ID"/>
        </w:rPr>
        <w:t>Tanyakan kepada orang-orang percaya Yahudi, "Bagaimana perasaan Anda ketika Anda mendengar Paulus mengingatkan Anda bahwa Anda adalah satu kelompok sekarang?" Anda mungkin mendengar, "Terkadang sulit untuk melupakan bagaimana kehidupan dulu." Kami selalu harus dipisahkan, dan kadang-kadang Aku merasa bersalah ketika Aku tidak terus memisahkan dari bangsa-bangsa lain ketika makan atau menyembah Allah. Tetapi Aku benar-benar menyukainya ketika Aku dapat mengingat mengesampingkan perasaan itu dan hanya menikmati kebersamaan dan menyembah Allah sebagai satu umat yang bersatu. Aku pikir benar bahwa Paulus mengingatkan kita bahwa Allah melihat kita sama sekarang."</w:t>
      </w:r>
      <w:r>
        <w:rPr>
          <w:lang w:val="id_ID" w:bidi="id_ID"/>
        </w:rPr>
      </w:r>
    </w:p>
    <w:p>
      <w:pPr>
        <w:pStyle w:val="Heading3"/>
      </w:pPr>
      <w:r>
        <w:rPr>
          <w:lang w:val="id_ID" w:bidi="id_ID"/>
        </w:rPr>
        <w:t>Melengkapi yang Kurang</w:t>
      </w:r>
    </w:p>
    <w:p>
      <w:pPr/>
      <w:r>
        <w:rPr>
          <w:lang w:val="id_ID" w:bidi="id_ID"/>
        </w:rPr>
      </w:r>
      <w:r>
        <w:rPr>
          <w:lang w:val="id_ID" w:bidi="id_ID"/>
        </w:rPr>
        <w:t>Dengarkan versi audio dari Efesus 2:11–18 dalam terjemahan yang paling mudah dimengerti.</w:t>
      </w:r>
    </w:p>
    <w:p>
      <w:pPr/>
      <w:r>
        <w:rPr>
          <w:lang w:val="id_ID" w:bidi="id_ID"/>
        </w:rPr>
      </w:r>
      <w:r>
        <w:rPr>
          <w:lang w:val="id_ID" w:bidi="id_ID"/>
        </w:rPr>
        <w:t>Dalam tahap ini, kelompok akan membahas istilah-istilah kunci dan kata-kata dalam perikop ini.</w:t>
      </w:r>
    </w:p>
    <w:p>
      <w:pPr/>
      <w:r>
        <w:rPr>
          <w:lang w:val="id_ID" w:bidi="id_ID"/>
        </w:rPr>
      </w:r>
      <w:r>
        <w:rPr>
          <w:lang w:val="id_ID" w:bidi="id_ID"/>
        </w:rPr>
        <w:t xml:space="preserve">Paulus mengatakan bahwa orang-orang kafir hidup terpisah dari </w:t>
      </w:r>
      <w:r>
        <w:rPr>
          <w:b/>
          <w:lang w:val="id_ID" w:bidi="id_ID"/>
        </w:rPr>
        <w:t>Kristus.</w:t>
      </w:r>
      <w:r>
        <w:rPr>
          <w:lang w:val="id_ID" w:bidi="id_ID"/>
        </w:rPr>
        <w:t xml:space="preserve"> Bangsa-bangsa lain adalah orang-orang yang bukan orang Yahudi. Meskipun kata </w:t>
      </w:r>
      <w:r>
        <w:rPr>
          <w:b/>
          <w:lang w:val="id_ID" w:bidi="id_ID"/>
        </w:rPr>
        <w:t>Yahudi</w:t>
      </w:r>
      <w:r>
        <w:rPr>
          <w:lang w:val="id_ID" w:bidi="id_ID"/>
        </w:rPr>
        <w:t xml:space="preserve"> tidak disebutkan dalam perikop ini, kita tahu bahwa kedua kelompok yang dibicarakan Paulus adalah bangsa-bangsa lain dan orang-orang Yahudi. Anda boleh memperjelas hal itu jika perlu.</w:t>
      </w:r>
    </w:p>
    <w:p>
      <w:pPr/>
      <w:r>
        <w:rPr>
          <w:lang w:val="id_ID" w:bidi="id_ID"/>
        </w:rPr>
      </w:r>
      <w:r>
        <w:rPr>
          <w:lang w:val="id_ID" w:bidi="id_ID"/>
        </w:rPr>
        <w:t xml:space="preserve">Berhenti di sini dan diskusikan kata-kata apa yang akan Anda gunakan </w:t>
      </w:r>
      <w:r>
        <w:rPr>
          <w:b/>
          <w:lang w:val="id_ID" w:bidi="id_ID"/>
        </w:rPr>
        <w:t>untuk</w:t>
      </w:r>
      <w:r>
        <w:rPr>
          <w:lang w:val="id_ID" w:bidi="id_ID"/>
        </w:rPr>
        <w:t xml:space="preserve"> bangsa-bangsa lain dan </w:t>
      </w:r>
      <w:r>
        <w:rPr>
          <w:b/>
          <w:lang w:val="id_ID" w:bidi="id_ID"/>
        </w:rPr>
        <w:t>Yahudi</w:t>
      </w:r>
      <w:r>
        <w:rPr>
          <w:lang w:val="id_ID" w:bidi="id_ID"/>
        </w:rPr>
        <w:t xml:space="preserve"> jika Anda memutuskan untuk menggunakan kata Yahudi. Gunakan kata-kata yang sama yang telah Anda gunakan pada kitab-kitab lain di Alkitab. </w:t>
      </w:r>
      <w:r>
        <w:rPr>
          <w:lang w:val="id_ID" w:bidi="id_ID"/>
        </w:rPr>
        <w:t>Orang-orang</w:t>
      </w:r>
      <w:r>
        <w:rPr>
          <w:lang w:val="id_ID" w:bidi="id_ID"/>
        </w:rPr>
        <w:t xml:space="preserve"> kafir dan </w:t>
      </w:r>
      <w:r>
        <w:rPr>
          <w:lang w:val="id_ID" w:bidi="id_ID"/>
        </w:rPr>
        <w:t>Yahudi</w:t>
      </w:r>
      <w:r>
        <w:rPr>
          <w:lang w:val="id_ID" w:bidi="id_ID"/>
        </w:rPr>
        <w:t xml:space="preserve"> ada di Daftar Kata Utama. Hentikan sebentar audio ini di sini. </w:t>
      </w:r>
    </w:p>
    <w:p>
      <w:pPr/>
      <w:r>
        <w:rPr>
          <w:lang w:val="id_ID" w:bidi="id_ID"/>
        </w:rPr>
      </w:r>
      <w:r>
        <w:rPr>
          <w:lang w:val="id_ID" w:bidi="id_ID"/>
        </w:rPr>
        <w:t xml:space="preserve">Gunakan kata yang sama untuk Kristus seperti yang telah Anda gunakan. </w:t>
      </w:r>
      <w:r>
        <w:rPr>
          <w:lang w:val="id_ID" w:bidi="id_ID"/>
        </w:rPr>
        <w:t>Kristus</w:t>
      </w:r>
      <w:r>
        <w:rPr>
          <w:lang w:val="id_ID" w:bidi="id_ID"/>
        </w:rPr>
        <w:t xml:space="preserve"> dibahas dalam Daftar Kata Utama. </w:t>
      </w:r>
    </w:p>
    <w:p>
      <w:pPr/>
      <w:r>
        <w:rPr>
          <w:lang w:val="id_ID" w:bidi="id_ID"/>
        </w:rPr>
      </w:r>
      <w:r>
        <w:rPr>
          <w:lang w:val="id_ID" w:bidi="id_ID"/>
        </w:rPr>
        <w:t xml:space="preserve">Paulus berbicara tentang </w:t>
      </w:r>
      <w:r>
        <w:rPr>
          <w:b/>
          <w:lang w:val="id_ID" w:bidi="id_ID"/>
        </w:rPr>
        <w:t>sunat</w:t>
      </w:r>
      <w:r>
        <w:rPr>
          <w:lang w:val="id_ID" w:bidi="id_ID"/>
        </w:rPr>
        <w:t>. Orang-orang Yahudi menyunat anak-anak laki-laki mereka, yang berarti bahwa mereka memotong kulit yang longgar di ujung penis laki-laki. Ini adalah tanda hubungan perjanjian yang mereka miliki dengan Allah.</w:t>
      </w:r>
    </w:p>
    <w:p>
      <w:pPr/>
      <w:r>
        <w:rPr>
          <w:lang w:val="id_ID" w:bidi="id_ID"/>
        </w:rPr>
      </w:r>
      <w:r>
        <w:rPr>
          <w:lang w:val="id_ID" w:bidi="id_ID"/>
        </w:rPr>
        <w:t xml:space="preserve">Berhenti di sini dan diskusikan kata apa yang akan Anda gunakan untuk </w:t>
      </w:r>
      <w:r>
        <w:rPr>
          <w:b/>
          <w:lang w:val="id_ID" w:bidi="id_ID"/>
        </w:rPr>
        <w:t>sunat</w:t>
      </w:r>
      <w:r>
        <w:rPr>
          <w:lang w:val="id_ID" w:bidi="id_ID"/>
        </w:rPr>
        <w:t xml:space="preserve">. </w:t>
      </w:r>
      <w:r>
        <w:rPr>
          <w:lang w:val="id_ID" w:bidi="id_ID"/>
        </w:rPr>
        <w:t>Sunat</w:t>
      </w:r>
      <w:r>
        <w:rPr>
          <w:lang w:val="id_ID" w:bidi="id_ID"/>
        </w:rPr>
        <w:t xml:space="preserve"> dibahas dalam Daftar Kata Utama. Gunakan kata yang sama untuk sunat seperti yang telah Anda gunakan pada kitab-kitab sebelumnya di Alkitab. Hentikan sebentar audio ini di sini. </w:t>
      </w:r>
    </w:p>
    <w:p>
      <w:pPr/>
      <w:r>
        <w:rPr>
          <w:lang w:val="id_ID" w:bidi="id_ID"/>
        </w:rPr>
      </w:r>
      <w:r>
        <w:rPr>
          <w:lang w:val="id_ID" w:bidi="id_ID"/>
        </w:rPr>
        <w:t xml:space="preserve">Paulus berbicara tentang bagaimana bangsa-bangsa lain bukan bagian dari bangsa </w:t>
      </w:r>
      <w:r>
        <w:rPr>
          <w:b/>
          <w:lang w:val="id_ID" w:bidi="id_ID"/>
        </w:rPr>
        <w:t>Israel</w:t>
      </w:r>
      <w:r>
        <w:rPr>
          <w:lang w:val="id_ID" w:bidi="id_ID"/>
        </w:rPr>
        <w:t xml:space="preserve">, yang adalah orang-orang Yahudi, atau bagian dari </w:t>
      </w:r>
      <w:r>
        <w:rPr>
          <w:b/>
          <w:lang w:val="id_ID" w:bidi="id_ID"/>
        </w:rPr>
        <w:t>perjanjian</w:t>
      </w:r>
      <w:r>
        <w:rPr>
          <w:lang w:val="id_ID" w:bidi="id_ID"/>
        </w:rPr>
        <w:t>, atau janji yang kuat, yang dibuat Allah antara Allah dan orang-orang Yahudi. Orang-orang kafir adalah orang-orang asing, atau seperti orang luar dari negara lain.</w:t>
      </w:r>
    </w:p>
    <w:p>
      <w:pPr/>
      <w:r>
        <w:rPr>
          <w:lang w:val="id_ID" w:bidi="id_ID"/>
        </w:rPr>
      </w:r>
      <w:r>
        <w:rPr>
          <w:lang w:val="id_ID" w:bidi="id_ID"/>
        </w:rPr>
        <w:t xml:space="preserve">Berhenti di sini dan diskusikan kata-kata apa yang akan Anda gunakan untuk </w:t>
      </w:r>
      <w:r>
        <w:rPr>
          <w:b/>
          <w:lang w:val="id_ID" w:bidi="id_ID"/>
        </w:rPr>
        <w:t>Israel</w:t>
      </w:r>
      <w:r>
        <w:rPr>
          <w:lang w:val="id_ID" w:bidi="id_ID"/>
        </w:rPr>
        <w:t xml:space="preserve">, </w:t>
      </w:r>
      <w:r>
        <w:rPr>
          <w:b/>
          <w:lang w:val="id_ID" w:bidi="id_ID"/>
        </w:rPr>
        <w:t>perjanjian</w:t>
      </w:r>
      <w:r>
        <w:rPr>
          <w:lang w:val="id_ID" w:bidi="id_ID"/>
        </w:rPr>
        <w:t xml:space="preserve">, dan </w:t>
      </w:r>
      <w:r>
        <w:rPr>
          <w:b/>
          <w:lang w:val="id_ID" w:bidi="id_ID"/>
        </w:rPr>
        <w:t>orang asing</w:t>
      </w:r>
      <w:r>
        <w:rPr>
          <w:lang w:val="id_ID" w:bidi="id_ID"/>
        </w:rPr>
        <w:t xml:space="preserve">. </w:t>
      </w:r>
      <w:r>
        <w:rPr>
          <w:lang w:val="id_ID" w:bidi="id_ID"/>
        </w:rPr>
        <w:t>Israel</w:t>
      </w:r>
      <w:r>
        <w:rPr>
          <w:lang w:val="id_ID" w:bidi="id_ID"/>
        </w:rPr>
        <w:t xml:space="preserve">, </w:t>
      </w:r>
      <w:r>
        <w:rPr>
          <w:lang w:val="id_ID" w:bidi="id_ID"/>
        </w:rPr>
        <w:t>perjanjian, dan</w:t>
      </w:r>
      <w:r>
        <w:rPr>
          <w:lang w:val="id_ID" w:bidi="id_ID"/>
        </w:rPr>
        <w:t xml:space="preserve"> </w:t>
      </w:r>
      <w:r>
        <w:rPr>
          <w:lang w:val="id_ID" w:bidi="id_ID"/>
        </w:rPr>
        <w:t>orang-orang asing</w:t>
      </w:r>
      <w:r>
        <w:rPr>
          <w:lang w:val="id_ID" w:bidi="id_ID"/>
        </w:rPr>
        <w:t xml:space="preserve"> dibahas dalam Daftar Kata Utama. Gunakan kata-kata yang sama untuk Israel, perjanjian, dan orang-orang asing seperti yang telah Anda gunakan pada kitab-kitab sebelumnya dalam Alkitab. Hentikan sebentar audio ini di sini. </w:t>
      </w:r>
    </w:p>
    <w:p>
      <w:pPr/>
      <w:r>
        <w:rPr>
          <w:lang w:val="id_ID" w:bidi="id_ID"/>
        </w:rPr>
      </w:r>
      <w:r>
        <w:rPr>
          <w:lang w:val="id_ID" w:bidi="id_ID"/>
        </w:rPr>
        <w:t xml:space="preserve">Paulus mengatakan bahwa bangsa-bangsa lain tidak memiliki </w:t>
      </w:r>
      <w:r>
        <w:rPr>
          <w:b/>
          <w:lang w:val="id_ID" w:bidi="id_ID"/>
        </w:rPr>
        <w:t>harapan</w:t>
      </w:r>
      <w:r>
        <w:rPr>
          <w:lang w:val="id_ID" w:bidi="id_ID"/>
        </w:rPr>
        <w:t xml:space="preserve">, atau pengharapan yang penuh keyakinan, bahwa mereka dapat menjadi milik Allah. Gunakan kata yang sama untuk harapan seperti yang telah Anda gunakan pada perikop sebelumnya, dan ingatlah bahwa </w:t>
      </w:r>
      <w:r>
        <w:rPr>
          <w:b/>
          <w:lang w:val="id_ID" w:bidi="id_ID"/>
        </w:rPr>
        <w:t>harapan</w:t>
      </w:r>
      <w:r>
        <w:rPr>
          <w:lang w:val="id_ID" w:bidi="id_ID"/>
        </w:rPr>
        <w:t xml:space="preserve"> terdapat di Daftar Kata Utama.</w:t>
      </w:r>
    </w:p>
    <w:p>
      <w:pPr/>
      <w:r>
        <w:rPr>
          <w:lang w:val="id_ID" w:bidi="id_ID"/>
        </w:rPr>
      </w:r>
      <w:r>
        <w:rPr>
          <w:lang w:val="id_ID" w:bidi="id_ID"/>
        </w:rPr>
        <w:t xml:space="preserve">Paulus mengatakan bahwa Yesus sendiri adalah </w:t>
      </w:r>
      <w:r>
        <w:rPr>
          <w:b/>
          <w:lang w:val="id_ID" w:bidi="id_ID"/>
        </w:rPr>
        <w:t>damai</w:t>
      </w:r>
      <w:r>
        <w:rPr>
          <w:lang w:val="id_ID" w:bidi="id_ID"/>
        </w:rPr>
        <w:t xml:space="preserve"> kita. Paulus menggunakan kata damai untuk berarti kesatuan dan kasih satu sama lain. Damai ini memberikan kepenuhan atau kelengkapan kehidupan. </w:t>
      </w:r>
      <w:r>
        <w:rPr>
          <w:lang w:val="id_ID" w:bidi="id_ID"/>
        </w:rPr>
        <w:t>Jemaat</w:t>
      </w:r>
      <w:r>
        <w:rPr>
          <w:lang w:val="id_ID" w:bidi="id_ID"/>
        </w:rPr>
        <w:t xml:space="preserve"> dibahas dalam Daftar Kata Utama. Gunakan kata yang sama untuk damai seperti yang telah Anda gunakan pada perikop sebelumnya.</w:t>
      </w:r>
    </w:p>
    <w:p>
      <w:pPr/>
      <w:r>
        <w:rPr>
          <w:lang w:val="id_ID" w:bidi="id_ID"/>
        </w:rPr>
      </w:r>
      <w:r>
        <w:rPr>
          <w:lang w:val="id_ID" w:bidi="id_ID"/>
        </w:rPr>
        <w:t>Paulus berbicara tentang dinding yang memisahkan. Ini akan menjadi dinding yang memisahkan harta benda satu orang dari harta benda orang lain. Setelah berbicara tentang dinding fisik yang memisahkan harta benda, Paulus berbicara tentang dinding permusuhan. Ini adalah satu sikap.</w:t>
      </w:r>
    </w:p>
    <w:p>
      <w:pPr/>
      <w:r>
        <w:rPr>
          <w:lang w:val="id_ID" w:bidi="id_ID"/>
        </w:rPr>
      </w:r>
      <w:r>
        <w:rPr>
          <w:lang w:val="id_ID" w:bidi="id_ID"/>
        </w:rPr>
        <w:t>Jika diperlukan, berhenti di sini dan putuskan bagaimana Anda akan menggambarkan dinding permusuhan. Hentikan sebentar rekaman ini di sini.</w:t>
      </w:r>
    </w:p>
    <w:p>
      <w:pPr/>
      <w:r>
        <w:rPr>
          <w:lang w:val="id_ID" w:bidi="id_ID"/>
        </w:rPr>
      </w:r>
      <w:r>
        <w:rPr>
          <w:lang w:val="id_ID" w:bidi="id_ID"/>
        </w:rPr>
        <w:t xml:space="preserve">Yesus membawa damai, mengakhiri sistem hukum dengan perintah dan peraturannya. Ketika Yesus datang, Ia mengambil kebutuhan akan </w:t>
      </w:r>
      <w:r>
        <w:rPr>
          <w:b/>
          <w:lang w:val="id_ID" w:bidi="id_ID"/>
        </w:rPr>
        <w:t>hukum</w:t>
      </w:r>
      <w:r>
        <w:rPr>
          <w:lang w:val="id_ID" w:bidi="id_ID"/>
        </w:rPr>
        <w:t xml:space="preserve"> dari Musa yang memberikan banyak perintah dan peraturan yang harus Hukum merujuk pada hukum yang diberikan Allah kepada Musa untuk umat-Nya bertahun-tahun sebelumnya. Hukum itu mencakup banyak perintah, atau aturan yang harus ditaati oleh orang-orang. Ada peraturan, atau aturan untuk bagaimana hidup dan menyembah Allah.</w:t>
      </w:r>
    </w:p>
    <w:p>
      <w:pPr/>
      <w:r>
        <w:rPr>
          <w:lang w:val="id_ID" w:bidi="id_ID"/>
        </w:rPr>
      </w:r>
      <w:r>
        <w:rPr>
          <w:lang w:val="id_ID" w:bidi="id_ID"/>
        </w:rPr>
        <w:t xml:space="preserve">Berhenti di sini dan diskusikan bagaimana Anda akan menggambarkan </w:t>
      </w:r>
      <w:r>
        <w:rPr>
          <w:b/>
          <w:lang w:val="id_ID" w:bidi="id_ID"/>
        </w:rPr>
        <w:t>hukum</w:t>
      </w:r>
      <w:r>
        <w:rPr>
          <w:lang w:val="id_ID" w:bidi="id_ID"/>
        </w:rPr>
        <w:t xml:space="preserve"> dengan perintah dan peraturannya. </w:t>
      </w:r>
      <w:r>
        <w:rPr>
          <w:lang w:val="id_ID" w:bidi="id_ID"/>
        </w:rPr>
        <w:t>Hukum</w:t>
      </w:r>
      <w:r>
        <w:rPr>
          <w:lang w:val="id_ID" w:bidi="id_ID"/>
        </w:rPr>
        <w:t xml:space="preserve"> dan </w:t>
      </w:r>
      <w:r>
        <w:rPr>
          <w:lang w:val="id_ID" w:bidi="id_ID"/>
        </w:rPr>
        <w:t>perintah</w:t>
      </w:r>
      <w:r>
        <w:rPr>
          <w:lang w:val="id_ID" w:bidi="id_ID"/>
        </w:rPr>
        <w:t xml:space="preserve"> ada di Daftar Kata Utama. Gunakan kata-kata yang sama untuk hukum, perintah, dan peraturan seperti yang telah Anda gunakan pada kitab-kitab sebelumnya dalam Alkitab. Hentikan sebentar audio ini di sini. </w:t>
      </w:r>
    </w:p>
    <w:p>
      <w:pPr/>
      <w:r>
        <w:rPr>
          <w:lang w:val="id_ID" w:bidi="id_ID"/>
        </w:rPr>
      </w:r>
      <w:r>
        <w:rPr>
          <w:lang w:val="id_ID" w:bidi="id_ID"/>
        </w:rPr>
        <w:t xml:space="preserve">Yesus membawa kita semua kepada Allah dengan membunuh permusuhan antara kedua kelompok itu melalui kematian Yesus di </w:t>
      </w:r>
      <w:r>
        <w:rPr>
          <w:b/>
          <w:lang w:val="id_ID" w:bidi="id_ID"/>
        </w:rPr>
        <w:t>salib</w:t>
      </w:r>
      <w:r>
        <w:rPr>
          <w:lang w:val="id_ID" w:bidi="id_ID"/>
        </w:rPr>
        <w:t>. Kadang-kadang Paulus hanya menggunakan kata salib untuk bermaksud kematian Yesus.</w:t>
      </w:r>
    </w:p>
    <w:p>
      <w:pPr/>
      <w:r>
        <w:rPr>
          <w:lang w:val="id_ID" w:bidi="id_ID"/>
        </w:rPr>
      </w:r>
      <w:r>
        <w:rPr>
          <w:lang w:val="id_ID" w:bidi="id_ID"/>
        </w:rPr>
        <w:t xml:space="preserve">Berhenti di sini dan diskusikan dalam kelompok bagaimana Anda akan menggambarkan Yesus membawa orang-orang kepada Allah melalui </w:t>
      </w:r>
      <w:r>
        <w:rPr>
          <w:b/>
          <w:lang w:val="id_ID" w:bidi="id_ID"/>
        </w:rPr>
        <w:t>salib.</w:t>
      </w:r>
      <w:r>
        <w:rPr>
          <w:lang w:val="id_ID" w:bidi="id_ID"/>
        </w:rPr>
        <w:t xml:space="preserve"> Anda mungkin mengatakan "melalui kematian-Nya di salib" jika Anda perlu. Gunakan kata yang sama untuk salib seperti yang telah Anda gunakan pada kitab-kitab sebelumnya dalam Alkitab, dan ingatlah bahwa </w:t>
      </w:r>
      <w:r>
        <w:rPr>
          <w:lang w:val="id_ID" w:bidi="id_ID"/>
        </w:rPr>
        <w:t>salib</w:t>
      </w:r>
      <w:r>
        <w:rPr>
          <w:lang w:val="id_ID" w:bidi="id_ID"/>
        </w:rPr>
        <w:t xml:space="preserve"> ada di Daftar Kata Utama. Hentikan sebentar audio ini di sini. </w:t>
      </w:r>
    </w:p>
    <w:p>
      <w:pPr/>
      <w:r>
        <w:rPr>
          <w:lang w:val="id_ID" w:bidi="id_ID"/>
        </w:rPr>
      </w:r>
      <w:r>
        <w:rPr>
          <w:lang w:val="id_ID" w:bidi="id_ID"/>
        </w:rPr>
        <w:t xml:space="preserve">Kita semua datang kepada Allah melalui </w:t>
      </w:r>
      <w:r>
        <w:rPr>
          <w:b/>
          <w:lang w:val="id_ID" w:bidi="id_ID"/>
        </w:rPr>
        <w:t>Roh Kudus</w:t>
      </w:r>
      <w:r>
        <w:rPr>
          <w:lang w:val="id_ID" w:bidi="id_ID"/>
        </w:rPr>
        <w:t xml:space="preserve"> yang sama. Gunakan kata-kata yang sama untuk Roh Kudus yang telah Anda gunakan pada perikop sebelumnya. </w:t>
      </w:r>
      <w:r>
        <w:rPr>
          <w:lang w:val="id_ID" w:bidi="id_ID"/>
        </w:rPr>
        <w:t>Roh Kudus</w:t>
      </w:r>
      <w:r>
        <w:rPr>
          <w:lang w:val="id_ID" w:bidi="id_ID"/>
        </w:rPr>
        <w:t xml:space="preserve"> dibahas dalam Daftar Kata Utama.</w:t>
      </w:r>
      <w:r>
        <w:rPr>
          <w:lang w:val="id_ID" w:bidi="id_ID"/>
        </w:rPr>
      </w:r>
    </w:p>
    <w:p>
      <w:pPr>
        <w:pStyle w:val="Heading3"/>
      </w:pPr>
      <w:r>
        <w:rPr>
          <w:lang w:val="id_ID" w:bidi="id_ID"/>
        </w:rPr>
        <w:t>Menyampaikan Firman Tuhan</w:t>
      </w:r>
    </w:p>
    <w:p>
      <w:pPr/>
      <w:r>
        <w:rPr>
          <w:lang w:val="id_ID" w:bidi="id_ID"/>
        </w:rPr>
      </w:r>
      <w:r>
        <w:rPr>
          <w:lang w:val="id_ID" w:bidi="id_ID"/>
        </w:rPr>
        <w:t>Dengarkan versi audio dari perikop ini dalam terjemahan yang paling mudah dimengerti.</w:t>
      </w:r>
    </w:p>
    <w:p>
      <w:pPr/>
      <w:r>
        <w:rPr>
          <w:lang w:val="id_ID" w:bidi="id_ID"/>
        </w:rPr>
      </w:r>
      <w:r>
        <w:rPr>
          <w:lang w:val="id_ID" w:bidi="id_ID"/>
        </w:rPr>
        <w:t>Dalam sesi ini, ceritakan kembali perikop ini, secara berkelompok, dalam bahasa Anda sendiri.</w:t>
      </w:r>
    </w:p>
    <w:p>
      <w:pPr/>
      <w:r>
        <w:rPr>
          <w:lang w:val="id_ID" w:bidi="id_ID"/>
        </w:rPr>
      </w:r>
      <w:r>
        <w:rPr>
          <w:lang w:val="id_ID" w:bidi="id_ID"/>
        </w:rPr>
        <w:t>Pertama, seluruh kelompok harus berlatih menceritakan perikop tersebut dalam bahasa Anda sendiri. Ingatlah untuk mengikutsertakan hal-hal yang Anda putuskan dalam langkah sebelumnya, seperti kronologi, kata, frasa, emosi, atau apa pun yang Anda diskusikan.</w:t>
      </w:r>
    </w:p>
    <w:p>
      <w:pPr/>
      <w:r>
        <w:rPr>
          <w:lang w:val="id_ID" w:bidi="id_ID"/>
        </w:rPr>
      </w:r>
      <w:r>
        <w:rPr>
          <w:lang w:val="id_ID" w:bidi="id_ID"/>
        </w:rPr>
        <w:t xml:space="preserve">Seorang anggota kelompok harus menyampaikan beberapa kalimat dari perikop tersebut lalu berhenti sebentar. Anggota kelompok lain harus menceritakan bagian selanjutnya dari perikop itu dan berhenti sebentar. Lakukan hal ini sampai kelompok tersebut telah menceritakan kembali seluruh perikop tersebut. Dalam tahap ini anggota kelompok dapat saling mengoreksi. Hentikan sebentar audio ini di sini. </w:t>
      </w:r>
    </w:p>
    <w:p>
      <w:pPr/>
      <w:r>
        <w:rPr>
          <w:lang w:val="id_ID" w:bidi="id_ID"/>
        </w:rPr>
      </w:r>
      <w:r>
        <w:rPr>
          <w:lang w:val="id_ID" w:bidi="id_ID"/>
        </w:rPr>
        <w:t xml:space="preserve">Selanjutnya, setiap anggota kelompok harus menceritakan seluruh perikop tersebut tanpa gangguan setidaknya satu kali. Seorang anggota kelompok dapat menggunakan benda acak, gerakan, atau papan cerita untuk membantu mereka mengingat perikop tersebut. Hentikan sebentar audio ini di sini. </w:t>
      </w:r>
    </w:p>
    <w:p>
      <w:pPr/>
      <w:r>
        <w:rPr>
          <w:lang w:val="id_ID" w:bidi="id_ID"/>
        </w:rPr>
      </w:r>
      <w:r>
        <w:rPr>
          <w:lang w:val="id_ID" w:bidi="id_ID"/>
        </w:rPr>
        <w:t xml:space="preserve">Selanjutnya, kelompok dapat memutuskan versi perikop milik siapa yang paling kalian sukai. Kalian mungkin memutuskan bahwa kalian menyukai cara salah satu anggota kelompok menceritakan suatu adegan, tetapi menyukai cara anggota kelompok lain menceritakan adegan lainnya. Hentikan sebentar audio ini di sini. </w:t>
      </w:r>
    </w:p>
    <w:p>
      <w:pPr/>
      <w:r>
        <w:rPr>
          <w:lang w:val="id_ID" w:bidi="id_ID"/>
        </w:rPr>
      </w:r>
      <w:r>
        <w:rPr>
          <w:lang w:val="id_ID" w:bidi="id_ID"/>
        </w:rPr>
        <w:t>Akhirnya, kelompok dapat menyusun versi akhir perikop tersebut yang disetujui oleh semua orang. Setiap anggota kelompok harus berlatih menceritakan versi akhir dari perikop tersebut.</w:t>
      </w:r>
      <w:r>
        <w:rPr>
          <w:lang w:val="id_ID" w:bidi="id_ID"/>
        </w:rPr>
      </w:r>
      <w:r>
        <w:rPr>
          <w:lang w:val="id_ID" w:bidi="id_ID"/>
        </w:rPr>
      </w:r>
    </w:p>
    <w:p>
      <w:pPr/>
      <w:r>
        <w:rPr>
          <w:lang w:val="id_ID" w:bidi="id_ID"/>
        </w:rPr>
      </w:r>
    </w:p>
    <w:p>
      <w:pPr>
        <w:pStyle w:val="Heading2"/>
      </w:pPr>
      <w:r>
        <w:rPr>
          <w:lang w:val="id_ID" w:bidi="id_ID"/>
        </w:rPr>
        <w:t>Efesus 2:19–22</w:t>
      </w:r>
      <w:r>
        <w:rPr>
          <w:lang w:val="id_ID" w:bidi="id_ID"/>
        </w:rPr>
      </w:r>
    </w:p>
    <w:p>
      <w:pPr>
        <w:pStyle w:val="Heading3"/>
      </w:pPr>
      <w:r>
        <w:rPr>
          <w:lang w:val="id_ID" w:bidi="id_ID"/>
        </w:rPr>
        <w:t>Dengar dan Renungkan</w:t>
      </w:r>
    </w:p>
    <w:p>
      <w:pPr/>
      <w:r>
        <w:rPr>
          <w:lang w:val="id_ID" w:bidi="id_ID"/>
        </w:rPr>
      </w:r>
      <w:r>
        <w:rPr>
          <w:lang w:val="id_ID" w:bidi="id_ID"/>
        </w:rPr>
        <w:t>Pada langkah ini, dengarkan Efesus 2:19–22 dan simpanlah dalam hatimu.</w:t>
      </w:r>
    </w:p>
    <w:p>
      <w:pPr/>
      <w:r>
        <w:rPr>
          <w:lang w:val="id_ID" w:bidi="id_ID"/>
        </w:rPr>
      </w:r>
      <w:r>
        <w:rPr>
          <w:lang w:val="id_ID" w:bidi="id_ID"/>
        </w:rPr>
        <w:t>Dengarkan versi audio dari Efesus 2:19–22 sebanyak tiga kali, dalam tiga terjemahan yang berbeda, jika memungkinkan.</w:t>
      </w:r>
    </w:p>
    <w:p>
      <w:pPr/>
      <w:r>
        <w:rPr>
          <w:lang w:val="id_ID" w:bidi="id_ID"/>
        </w:rPr>
      </w:r>
      <w:r>
        <w:rPr>
          <w:lang w:val="id_ID" w:bidi="id_ID"/>
        </w:rPr>
        <w:t xml:space="preserve">Hentikan sebentar audio ini di sini. </w:t>
      </w:r>
    </w:p>
    <w:p>
      <w:pPr/>
      <w:r>
        <w:rPr>
          <w:lang w:val="id_ID" w:bidi="id_ID"/>
        </w:rPr>
      </w:r>
      <w:r>
        <w:rPr>
          <w:lang w:val="id_ID" w:bidi="id_ID"/>
        </w:rPr>
        <w:t>Sekarang, sebagai kelompok, diskusikanlah pertanyaan-pertanyaan berikut:</w:t>
      </w:r>
    </w:p>
    <w:p>
      <w:pPr>
        <w:pStyle w:val="ListBullet"/>
        <w:spacing w:line="240" w:lineRule="auto"/>
        <w:ind w:left="720"/>
      </w:pPr>
      <w:r>
        <w:rPr>
          <w:lang w:val="id_ID" w:bidi="id_ID"/>
        </w:rPr>
      </w:r>
      <w:r>
        <w:rPr>
          <w:lang w:val="id_ID" w:bidi="id_ID"/>
        </w:rPr>
        <w:t>Apa yang Anda sukai dari perikop ini? Hentikan sebentar audio ini di sini.</w:t>
      </w:r>
    </w:p>
    <w:p>
      <w:pPr>
        <w:pStyle w:val="ListBullet"/>
        <w:spacing w:line="240" w:lineRule="auto"/>
        <w:ind w:left="720"/>
      </w:pPr>
      <w:r>
        <w:rPr>
          <w:lang w:val="id_ID" w:bidi="id_ID"/>
        </w:rPr>
      </w:r>
      <w:r>
        <w:rPr>
          <w:lang w:val="id_ID" w:bidi="id_ID"/>
        </w:rPr>
        <w:t>Apa yang tidak Anda sukai atau tidak Anda mengerti dari perikop ini? Hentikan sebentar rekaman ini di sini.</w:t>
      </w:r>
    </w:p>
    <w:p>
      <w:pPr>
        <w:pStyle w:val="ListBullet"/>
        <w:spacing w:line="240" w:lineRule="auto"/>
        <w:ind w:left="720"/>
      </w:pPr>
      <w:r>
        <w:rPr>
          <w:lang w:val="id_ID" w:bidi="id_ID"/>
        </w:rPr>
      </w:r>
      <w:r>
        <w:rPr>
          <w:lang w:val="id_ID" w:bidi="id_ID"/>
        </w:rPr>
        <w:t>Apa yang dikatakan perikop ini kepada kita tentang Allah atau Yesus? Hentikan sebentar rekaman ini di sini.</w:t>
      </w:r>
    </w:p>
    <w:p>
      <w:pPr>
        <w:pStyle w:val="ListBullet"/>
        <w:spacing w:line="240" w:lineRule="auto"/>
        <w:ind w:left="720"/>
      </w:pPr>
      <w:r>
        <w:rPr>
          <w:lang w:val="id_ID" w:bidi="id_ID"/>
        </w:rPr>
      </w:r>
      <w:r>
        <w:rPr>
          <w:lang w:val="id_ID" w:bidi="id_ID"/>
        </w:rPr>
        <w:t>Apa yang perikop ini ceritakan kepada kita tentang manusia? Hentikan sebentar audio ini di sini.</w:t>
      </w:r>
    </w:p>
    <w:p>
      <w:pPr>
        <w:pStyle w:val="ListBullet"/>
        <w:spacing w:line="240" w:lineRule="auto"/>
        <w:ind w:left="720"/>
      </w:pPr>
      <w:r>
        <w:rPr>
          <w:lang w:val="id_ID" w:bidi="id_ID"/>
        </w:rPr>
      </w:r>
      <w:r>
        <w:rPr>
          <w:lang w:val="id_ID" w:bidi="id_ID"/>
        </w:rPr>
        <w:t>Bagaimana perikop ini memengaruhi kehidupan kita sehari-hari? Hentikan sebentar audio ini di sini.</w:t>
      </w:r>
    </w:p>
    <w:p>
      <w:pPr>
        <w:pStyle w:val="ListBullet"/>
        <w:spacing w:line="240" w:lineRule="auto"/>
        <w:ind w:left="720"/>
      </w:pPr>
      <w:r>
        <w:rPr>
          <w:lang w:val="id_ID" w:bidi="id_ID"/>
        </w:rPr>
      </w:r>
      <w:r>
        <w:rPr>
          <w:lang w:val="id_ID" w:bidi="id_ID"/>
        </w:rPr>
        <w:t>Siapakah kenalan Anda yang perlu mendengar perikop ini?</w:t>
      </w:r>
      <w:r>
        <w:rPr>
          <w:lang w:val="id_ID" w:bidi="id_ID"/>
        </w:rPr>
      </w:r>
    </w:p>
    <w:p>
      <w:pPr>
        <w:pStyle w:val="Heading3"/>
      </w:pPr>
      <w:r>
        <w:rPr>
          <w:lang w:val="id_ID" w:bidi="id_ID"/>
        </w:rPr>
        <w:t>Menyiapkan Panggung</w:t>
      </w:r>
    </w:p>
    <w:p>
      <w:pPr/>
      <w:r>
        <w:rPr>
          <w:lang w:val="id_ID" w:bidi="id_ID"/>
        </w:rPr>
      </w:r>
      <w:r>
        <w:rPr>
          <w:lang w:val="id_ID" w:bidi="id_ID"/>
        </w:rPr>
        <w:t>Dengarkan versi audio dari Efesus 2:19–22 dalam terjemahan yang paling mudah dimengerti.</w:t>
      </w:r>
    </w:p>
    <w:p>
      <w:pPr/>
      <w:r>
        <w:rPr>
          <w:lang w:val="id_ID" w:bidi="id_ID"/>
        </w:rPr>
      </w:r>
      <w:r>
        <w:rPr>
          <w:lang w:val="id_ID" w:bidi="id_ID"/>
        </w:rPr>
        <w:t>Paulus telah mengatakan kepada orang-orang Efesus bahwa Allah telah menyatukan orang-orang bukan Yahudi dan orang-orang Yahudi dalam Yesus Kristus sehingga mereka telah menjadi satu kelompok umat. Yesus telah meruntuhkan hambatan yang dulu ada antara orang-orang Yahudi dan orang-orang bukan Yahudi. Yesus membuat damai kedua kelompok tersebut. Setiap orang kini memiliki akses kepada Allah melalui Roh Kudus. Sekarang, Paulus memberikan tiga contoh untuk menjelaskan bagaimana Allah telah menyertakan orang-orang bukan Yahudi. Paulus berbicara tentang orang-orang asing dan orang-orang pendatang di sebuah negara. Kemudian Paulus berbicara tentang sebuah keluarga. Akhirnya, Paulus berbicara tentang sebuah bangunan.</w:t>
      </w:r>
    </w:p>
    <w:p>
      <w:pPr/>
      <w:r>
        <w:rPr>
          <w:lang w:val="id_ID" w:bidi="id_ID"/>
        </w:rPr>
      </w:r>
      <w:r>
        <w:rPr>
          <w:lang w:val="id_ID" w:bidi="id_ID"/>
        </w:rPr>
        <w:t>Paulus menjelaskan bahwa orang-orang bukan Yahudi adalah warga negara penuh dalam kerajaan Allah; mereka bukan lagi orang asing atau orang pendatang. Orang asing adalah orang-orang dari suku atau negara lain. Orang asing adalah orang-orang yang telah pindah ke negara lain dan tinggal di sana secara permanen. Orang asing atau orang pendatang ini memiliki beberapa hak, tetapi mereka bukan warga negara penuh di negara tempat mereka tinggal.</w:t>
      </w:r>
    </w:p>
    <w:p>
      <w:pPr/>
      <w:r>
        <w:rPr>
          <w:lang w:val="id_ID" w:bidi="id_ID"/>
        </w:rPr>
      </w:r>
      <w:r>
        <w:rPr>
          <w:lang w:val="id_ID" w:bidi="id_ID"/>
        </w:rPr>
        <w:t>Berhenti di sini dan diskusikan pertanyaan ini dalam kelompok: Bagaimana Anda memperlakukan orang asing dan orang pendatang di negara atau daerah Anda? Hentikan sebentar rekaman ini di sini.</w:t>
      </w:r>
    </w:p>
    <w:p>
      <w:pPr/>
      <w:r>
        <w:rPr>
          <w:lang w:val="id_ID" w:bidi="id_ID"/>
        </w:rPr>
      </w:r>
      <w:r>
        <w:rPr>
          <w:lang w:val="id_ID" w:bidi="id_ID"/>
        </w:rPr>
        <w:t>Mungkin Paulus sedang mengingat bagaimana hal itu di masa lalu ketika orang-orang bukan Yahudi pergi ke Bait Suci di Yerusalem untuk menyembah Allah. Mereka hanya diizinkan di bagian-bagian tertentu dari Bait Suci karena mereka adalah orang-orang asing dan bukan Yahudi. Tetapi Paulus mengatakan bahwa perbedaan ini sekarang telah dihapuskan. Sebelumnya dalam surat ini, Paulus mengingatkan orang-orang bukan Yahudi bahwa sebelum mereka percaya kepada Yesus, mereka dianggap sebagai orang-orang asing, dan mereka tidak sama dengan orang-orang Yahudi. Sekarang orang-orang bukan Yahudi sama dengan orang-orang Yahudi di mata Allah.</w:t>
      </w:r>
    </w:p>
    <w:p>
      <w:pPr/>
      <w:r>
        <w:rPr>
          <w:lang w:val="id_ID" w:bidi="id_ID"/>
        </w:rPr>
      </w:r>
      <w:r>
        <w:rPr>
          <w:lang w:val="id_ID" w:bidi="id_ID"/>
        </w:rPr>
        <w:t>Berhenti di sini dan diskusikan pertanyaan ini secara berkelompok: Bagaimana seseorang menjadi warga negara di negara Anda? Ketika seseorang yang lahir di luar negeri menjadi warga negara, bagaimana warga negara lainnya memperlakukan orang tersebut? Hak dan keistimewaan apa saja yang dimiliki oleh warga negara baru? Hentikan sebentar rekaman ini di sini.</w:t>
      </w:r>
    </w:p>
    <w:p>
      <w:pPr/>
      <w:r>
        <w:rPr>
          <w:lang w:val="id_ID" w:bidi="id_ID"/>
        </w:rPr>
      </w:r>
      <w:r>
        <w:rPr>
          <w:lang w:val="id_ID" w:bidi="id_ID"/>
        </w:rPr>
        <w:t>Contoh kedua dari Paulus adalah tentang keluarga. Pada awal surat itu, Paulus mengingatkan orang-orang Efesus bahwa orang-orang bukan Yahudi telah diadopsi ke dalam keluarga Allah sendiri. Paulus tidak berbicara tentang adopsi dalam bagian surat ini, tetapi Paulus mengatakan di sini bahwa orang-orang bukan Yahudi sekarang adalah anggota penuh dari keluarga Allah, bukan hanya hamba keluarga. Orang bukan Yahudi dan orang Yahudi adalah saudara laki-laki dan perempuan bersama-sama dalam keluarga yang sama. Orang percaya bukan Yahudi memiliki hak dan hak istimewa yang sama dengan anak mana pun dalam sebuah rumah tangga. Mereka semua adalah anak-anak Allah. Ketika Paulus berbicara seperti ini, Paulus mengatakan kepada orang-orang percaya Yahudi bahwa mereka harus melihat orang-orang percaya bukan Yahudi sebagai saudara-saudara penuh dan saudari mereka. Paulus ingin setiap kelompok melihat kelompok lain sebagai sederajat.</w:t>
      </w:r>
    </w:p>
    <w:p>
      <w:pPr/>
      <w:r>
        <w:rPr>
          <w:lang w:val="id_ID" w:bidi="id_ID"/>
        </w:rPr>
      </w:r>
      <w:r>
        <w:rPr>
          <w:lang w:val="id_ID" w:bidi="id_ID"/>
        </w:rPr>
        <w:t>Berhenti di sini dan diskusikan bagaimana orang-orang mengadopsi anak dalam budaya Anda. Apa saja hak dan hak istimewa yang dimiliki anak adopsi? Bagaimana perbandingannya dengan anak yang lahir dalam keluarga? Hentikan sebentar rekaman ini di sini.</w:t>
      </w:r>
    </w:p>
    <w:p>
      <w:pPr/>
      <w:r>
        <w:rPr>
          <w:lang w:val="id_ID" w:bidi="id_ID"/>
        </w:rPr>
      </w:r>
      <w:r>
        <w:rPr>
          <w:lang w:val="id_ID" w:bidi="id_ID"/>
        </w:rPr>
        <w:t>Akhirnya, Paulus membandingkan orang-orang percaya dengan cara seseorang membangun rumah menggunakan batu. Paulus sedang menggambarkan jenis rumah tertentu yang akan dibangun orang-orang di Timur Tengah. Para tukang bangunan akan menggali parit yang akan menjadi tepi luar rumah dan mengisi parit ini dengan batu-batu. Batu-batu ini akan menjadi fondasi yang berada di bawah permukaan tanah. Orang-orang akan membangun tembok di atas batu-batu fondasi ini. Tukang bangunan meletakkan batu besar berbentuk persegi yang pertama di sudut. Batu ini akan menjadi batu penjuru. Karena batu penjuru itu berbentuk persegi, para tukang bangunan menempatkan setiap batu lainnya agar sejajar tepat dengan batu penjuru tersebut. Batu penjuru adalah batu yang paling penting dalam bangunan itu. Dengan batu penjuru yang baik dan fondasi yang baik, dinding bangunan kuat dan akan bertahan lama.</w:t>
      </w:r>
    </w:p>
    <w:p>
      <w:pPr/>
      <w:r>
        <w:rPr>
          <w:lang w:val="id_ID" w:bidi="id_ID"/>
        </w:rPr>
      </w:r>
      <w:r>
        <w:rPr>
          <w:lang w:val="id_ID" w:bidi="id_ID"/>
        </w:rPr>
        <w:t xml:space="preserve">Berhenti di sini dan lihatlah gambar </w:t>
      </w:r>
      <w:r>
        <w:rPr>
          <w:lang w:val="id_ID" w:bidi="id_ID"/>
        </w:rPr>
        <w:t>fondasi batu</w:t>
      </w:r>
      <w:r>
        <w:rPr>
          <w:lang w:val="id_ID" w:bidi="id_ID"/>
        </w:rPr>
        <w:t xml:space="preserve"> untuk sebuah rumah. Identifikasi batu penjuru. Hentikan sebentar rekaman ini di sini.</w:t>
      </w:r>
    </w:p>
    <w:p>
      <w:pPr/>
      <w:r>
        <w:rPr>
          <w:lang w:val="id_ID" w:bidi="id_ID"/>
        </w:rPr>
      </w:r>
      <w:r>
        <w:rPr>
          <w:lang w:val="id_ID" w:bidi="id_ID"/>
        </w:rPr>
        <w:t xml:space="preserve">Berhenti di sini dan tunjukkan gambar </w:t>
      </w:r>
      <w:r>
        <w:rPr>
          <w:lang w:val="id_ID" w:bidi="id_ID"/>
        </w:rPr>
        <w:t>dinding rumah</w:t>
      </w:r>
      <w:r>
        <w:rPr>
          <w:lang w:val="id_ID" w:bidi="id_ID"/>
        </w:rPr>
        <w:t xml:space="preserve"> yang sedang dibangun orang-orang dengan batu. Perhatikan bagaimana batu-batu itu sejajar lurus dengan batu penjuru. Hentikan sebentar rekaman ini di sini.</w:t>
      </w:r>
    </w:p>
    <w:p>
      <w:pPr/>
      <w:r>
        <w:rPr>
          <w:lang w:val="id_ID" w:bidi="id_ID"/>
        </w:rPr>
      </w:r>
      <w:r>
        <w:rPr>
          <w:lang w:val="id_ID" w:bidi="id_ID"/>
        </w:rPr>
        <w:t xml:space="preserve">Berhenti di sini dan diskusikan pertanyaan berikut: Bagaimana Anda membangun rumah dalam budaya Anda? Dengan apa Anda membangun rumah-rumah Anda? Apa yang Anda lakukan agar rumah-rumah Anda tetap kokoh? Hentikan sebentar audio ini di sini. </w:t>
      </w:r>
    </w:p>
    <w:p>
      <w:pPr/>
      <w:r>
        <w:rPr>
          <w:lang w:val="id_ID" w:bidi="id_ID"/>
        </w:rPr>
      </w:r>
      <w:r>
        <w:rPr>
          <w:lang w:val="id_ID" w:bidi="id_ID"/>
        </w:rPr>
        <w:t>Paulus mengatakan kepada orang-orang Efesus bahwa mereka seperti sebuah rumah. Paulus menggunakan contoh ini karena semua orang tahu bagaimana membangun sebuah rumah dari batu. Hal pertama yang Anda letakkan adalah batu penjuru. Kemudian Anda meletakkan fondasi. Kemudian Anda membangun dinding batu di atas fondasi. Paulus mengatakan bahwa Yesus adalah seperti batu penjuru. Itu berarti bahwa segalanya harus selaras dengan Yesus dan ajaran-ajaran Yesus. Kemudian Paulus mengatakan bahwa para rasul dan para nabi seperti fondasi rumah itu. Mungkin ini berarti bahwa para rasul dan para nabi membawa pesan Allah kepada orang-orang, sehingga apa yang mereka ajarkan adalah seperti fondasi rumah Allah. Kemungkinan besar, pekerjaan para nabi, atau orang-orang yang mengajarkan kebenaran tentang Yesus, dan pekerjaan para rasul, atau mereka yang diutus Yesus untuk mengajar dan memulai komunitas orang-orang percaya, adalah fondasi di mana orang-orang percaya membangun gereja.</w:t>
      </w:r>
    </w:p>
    <w:p>
      <w:pPr/>
      <w:r>
        <w:rPr>
          <w:lang w:val="id_ID" w:bidi="id_ID"/>
        </w:rPr>
      </w:r>
      <w:r>
        <w:rPr>
          <w:lang w:val="id_ID" w:bidi="id_ID"/>
        </w:rPr>
        <w:t xml:space="preserve">Berhenti dan diskusikan: Mengapa Anda berpikir Paulus mengatakan bahwa ajaran-ajaran para rasul dan para nabi seperti fondasi dari sebuah rumah? Mengapa Paulus mengatakan bahwa Yesus adalah seperti batu penjuru dari sebuah rumah? Hentikan sebentar audio ini di sini. </w:t>
      </w:r>
    </w:p>
    <w:p>
      <w:pPr/>
      <w:r>
        <w:rPr>
          <w:lang w:val="id_ID" w:bidi="id_ID"/>
        </w:rPr>
      </w:r>
      <w:r>
        <w:rPr>
          <w:lang w:val="id_ID" w:bidi="id_ID"/>
        </w:rPr>
        <w:t>Kemudian orang-orang percaya, orang-orang Yahudi dan orang-orang bukan Yahudi, adalah keluarga Allah dan seperti dinding-dinding rumah tersebut. Mereka telah bergabung bersama untuk menjadi Bait Suci yang kudus, atau rumah khusus, bagi Tuhan Allah. Paulus menggunakan gambaran dinding sebuah rumah untuk berbicara tentang bagaimana orang-orang percaya bergabung bersama untuk menjadi Bait Suci atau rumah. Tuhan adalah penguasa tertinggi, atau tuan dari rumah tersebut. Paulus mengulangi ajaran tersebut ketika Paulus mengatakan bahwa orang-orang percaya dipersatukan dengan Yesus Kristus untuk membentuk sebuah Bait Suci dengan Yesus sebagai penguasa tertinggi atau pemimpin Bait Suci. Allah tinggal di Bait Suci. Orang-orang percaya Yahudi sudah percaya bahwa Allah tinggal di Bait Suci di Yerusalem. Mereka pergi ke Yerusalem untuk menyembah Allah. Sekarang Paulus mengatakan kepada mereka bahwa Allah tinggal dalam setiap orang percaya. Allah hidup dalam setiap orang percaya karena Roh Allah hidup dalam setiap orang percaya. Kita dapat mengatakan bahwa orang-orang percaya sendiri menjadi rumah bagi Roh Allah untuk tinggal di bumi sekarang. Paulus menyelesaikan bagian dari surat ini dengan mengulangi kabar baik kepada orang-orang bukan Yahudi bahwa orang-orang bukan Yahudi juga adalah bagian dari rumah ini.</w:t>
      </w:r>
      <w:r>
        <w:rPr>
          <w:lang w:val="id_ID" w:bidi="id_ID"/>
        </w:rPr>
      </w:r>
    </w:p>
    <w:p>
      <w:pPr>
        <w:pStyle w:val="Heading3"/>
      </w:pPr>
      <w:r>
        <w:rPr>
          <w:lang w:val="id_ID" w:bidi="id_ID"/>
        </w:rPr>
        <w:t>Menjelaskan Adegan</w:t>
      </w:r>
    </w:p>
    <w:p>
      <w:pPr/>
      <w:r>
        <w:rPr>
          <w:lang w:val="id_ID" w:bidi="id_ID"/>
        </w:rPr>
      </w:r>
      <w:r>
        <w:rPr>
          <w:lang w:val="id_ID" w:bidi="id_ID"/>
        </w:rPr>
        <w:t>Dengarkan versi audio dari Efesus 2:19–22 dalam terjemahan yang paling mudah dimengerti.</w:t>
      </w:r>
    </w:p>
    <w:p>
      <w:pPr/>
      <w:r>
        <w:rPr>
          <w:lang w:val="id_ID" w:bidi="id_ID"/>
        </w:rPr>
      </w:r>
      <w:r>
        <w:rPr>
          <w:lang w:val="id_ID" w:bidi="id_ID"/>
        </w:rPr>
        <w:t>Dalam tahap ini, kelompok akan menentukan bagian, tokoh, dan latar dari perikop ini. Selanjutnya, kelompok akan memvisualisasikan perikop ini.</w:t>
      </w:r>
    </w:p>
    <w:p>
      <w:pPr/>
      <w:r>
        <w:rPr>
          <w:lang w:val="id_ID" w:bidi="id_ID"/>
        </w:rPr>
      </w:r>
      <w:r>
        <w:rPr>
          <w:lang w:val="id_ID" w:bidi="id_ID"/>
        </w:rPr>
        <w:t xml:space="preserve">Perikop ini memiliki tiga bagian. </w:t>
      </w:r>
    </w:p>
    <w:p>
      <w:pPr/>
      <w:r>
        <w:rPr>
          <w:lang w:val="id_ID" w:bidi="id_ID"/>
        </w:rPr>
      </w:r>
      <w:r>
        <w:rPr>
          <w:b/>
          <w:lang w:val="id_ID" w:bidi="id_ID"/>
        </w:rPr>
        <w:t>Pada bagian pertama:</w:t>
      </w:r>
      <w:r>
        <w:rPr>
          <w:lang w:val="id_ID" w:bidi="id_ID"/>
        </w:rPr>
        <w:t xml:space="preserve"> Paulus membandingkan orang-orang bukan Yahudi dengan orang-orang asing dan orang-orang pendatang. Paulus mengatakan bahwa orang-orang bukan Yahudi tidak lagi seperti orang-orang asing dan orang-orang pendatang, tetapi mereka adalah warga negara penuh dalam kerajaan Allah.</w:t>
      </w:r>
    </w:p>
    <w:p>
      <w:pPr/>
      <w:r>
        <w:rPr>
          <w:lang w:val="id_ID" w:bidi="id_ID"/>
        </w:rPr>
      </w:r>
      <w:r>
        <w:rPr>
          <w:b/>
          <w:lang w:val="id_ID" w:bidi="id_ID"/>
        </w:rPr>
        <w:t>Pada bagian kedua:</w:t>
      </w:r>
      <w:r>
        <w:rPr>
          <w:lang w:val="id_ID" w:bidi="id_ID"/>
        </w:rPr>
        <w:t xml:space="preserve"> Paulus mengatakan bahwa orang-orang bukan Yahudi adalah anggota penuh dari keluarga Allah.</w:t>
      </w:r>
    </w:p>
    <w:p>
      <w:pPr/>
      <w:r>
        <w:rPr>
          <w:lang w:val="id_ID" w:bidi="id_ID"/>
        </w:rPr>
      </w:r>
      <w:r>
        <w:rPr>
          <w:b/>
          <w:lang w:val="id_ID" w:bidi="id_ID"/>
        </w:rPr>
        <w:t>Pada bagian ketiga:</w:t>
      </w:r>
      <w:r>
        <w:rPr>
          <w:lang w:val="id_ID" w:bidi="id_ID"/>
        </w:rPr>
        <w:t xml:space="preserve"> Paulus menggunakan gambar membangun sebuah rumah dari batu untuk mewakili cara orang-orang Yahudi dan orang-orang bukan Yahudi bersatu dalam Kristus untuk menjadi bagian dari rumah Allah.</w:t>
      </w:r>
    </w:p>
    <w:p>
      <w:pPr/>
      <w:r>
        <w:rPr>
          <w:lang w:val="id_ID" w:bidi="id_ID"/>
        </w:rPr>
      </w:r>
      <w:r>
        <w:rPr>
          <w:lang w:val="id_ID" w:bidi="id_ID"/>
        </w:rPr>
        <w:t>Tokoh-tokoh dalam bagian ini adalah:</w:t>
      </w:r>
    </w:p>
    <w:p>
      <w:pPr>
        <w:pStyle w:val="ListBullet"/>
        <w:spacing w:line="240" w:lineRule="auto"/>
        <w:ind w:left="720"/>
      </w:pPr>
      <w:r>
        <w:rPr>
          <w:lang w:val="id_ID" w:bidi="id_ID"/>
        </w:rPr>
      </w:r>
      <w:r>
        <w:rPr>
          <w:lang w:val="id_ID" w:bidi="id_ID"/>
        </w:rPr>
        <w:t>Paulus</w:t>
      </w:r>
    </w:p>
    <w:p>
      <w:pPr>
        <w:pStyle w:val="ListBullet"/>
        <w:spacing w:line="240" w:lineRule="auto"/>
        <w:ind w:left="720"/>
      </w:pPr>
      <w:r>
        <w:rPr>
          <w:lang w:val="id_ID" w:bidi="id_ID"/>
        </w:rPr>
      </w:r>
      <w:r>
        <w:rPr>
          <w:lang w:val="id_ID" w:bidi="id_ID"/>
        </w:rPr>
        <w:t>Orang asing dan orang pendatang</w:t>
      </w:r>
    </w:p>
    <w:p>
      <w:pPr>
        <w:pStyle w:val="ListBullet"/>
        <w:spacing w:line="240" w:lineRule="auto"/>
        <w:ind w:left="720"/>
      </w:pPr>
      <w:r>
        <w:rPr>
          <w:lang w:val="id_ID" w:bidi="id_ID"/>
        </w:rPr>
      </w:r>
      <w:r>
        <w:rPr>
          <w:lang w:val="id_ID" w:bidi="id_ID"/>
        </w:rPr>
        <w:t>Orang-orang percaya bukan Yahudi</w:t>
      </w:r>
    </w:p>
    <w:p>
      <w:pPr>
        <w:pStyle w:val="ListBullet"/>
        <w:spacing w:line="240" w:lineRule="auto"/>
        <w:ind w:left="720"/>
      </w:pPr>
      <w:r>
        <w:rPr>
          <w:lang w:val="id_ID" w:bidi="id_ID"/>
        </w:rPr>
      </w:r>
      <w:r>
        <w:rPr>
          <w:lang w:val="id_ID" w:bidi="id_ID"/>
        </w:rPr>
        <w:t>Orang-orang percaya Yahudi</w:t>
      </w:r>
    </w:p>
    <w:p>
      <w:pPr>
        <w:pStyle w:val="ListBullet"/>
        <w:spacing w:line="240" w:lineRule="auto"/>
        <w:ind w:left="720"/>
      </w:pPr>
      <w:r>
        <w:rPr>
          <w:lang w:val="id_ID" w:bidi="id_ID"/>
        </w:rPr>
      </w:r>
      <w:r>
        <w:rPr>
          <w:lang w:val="id_ID" w:bidi="id_ID"/>
        </w:rPr>
        <w:t>Para nabi yang percaya</w:t>
      </w:r>
    </w:p>
    <w:p>
      <w:pPr>
        <w:pStyle w:val="ListBullet"/>
        <w:spacing w:line="240" w:lineRule="auto"/>
        <w:ind w:left="720"/>
      </w:pPr>
      <w:r>
        <w:rPr>
          <w:lang w:val="id_ID" w:bidi="id_ID"/>
        </w:rPr>
      </w:r>
      <w:r>
        <w:rPr>
          <w:lang w:val="id_ID" w:bidi="id_ID"/>
        </w:rPr>
        <w:t>Para rasul</w:t>
      </w:r>
    </w:p>
    <w:p>
      <w:pPr>
        <w:pStyle w:val="ListBullet"/>
        <w:spacing w:line="240" w:lineRule="auto"/>
        <w:ind w:left="720"/>
      </w:pPr>
      <w:r>
        <w:rPr>
          <w:lang w:val="id_ID" w:bidi="id_ID"/>
        </w:rPr>
      </w:r>
      <w:r>
        <w:rPr>
          <w:lang w:val="id_ID" w:bidi="id_ID"/>
        </w:rPr>
        <w:t>Yesus</w:t>
      </w:r>
    </w:p>
    <w:p>
      <w:pPr>
        <w:pStyle w:val="ListBullet"/>
        <w:spacing w:line="240" w:lineRule="auto"/>
        <w:ind w:left="720"/>
      </w:pPr>
      <w:r>
        <w:rPr>
          <w:lang w:val="id_ID" w:bidi="id_ID"/>
        </w:rPr>
      </w:r>
      <w:r>
        <w:rPr>
          <w:lang w:val="id_ID" w:bidi="id_ID"/>
        </w:rPr>
        <w:t>Allah</w:t>
      </w:r>
    </w:p>
    <w:p>
      <w:pPr>
        <w:pStyle w:val="ListBullet"/>
        <w:spacing w:line="240" w:lineRule="auto"/>
        <w:ind w:left="720"/>
      </w:pPr>
      <w:r>
        <w:rPr>
          <w:lang w:val="id_ID" w:bidi="id_ID"/>
        </w:rPr>
      </w:r>
      <w:r>
        <w:rPr>
          <w:lang w:val="id_ID" w:bidi="id_ID"/>
        </w:rPr>
        <w:t>Roh Kudus</w:t>
      </w:r>
    </w:p>
    <w:p>
      <w:pPr/>
      <w:r>
        <w:rPr>
          <w:lang w:val="id_ID" w:bidi="id_ID"/>
        </w:rPr>
      </w:r>
      <w:r>
        <w:rPr>
          <w:lang w:val="id_ID" w:bidi="id_ID"/>
        </w:rPr>
        <w:t>Sebagai kelompok, perhatikan bagian-bagian dari latar belakang perikop ini:</w:t>
      </w:r>
    </w:p>
    <w:p>
      <w:pPr/>
      <w:r>
        <w:rPr>
          <w:lang w:val="id_ID" w:bidi="id_ID"/>
        </w:rPr>
      </w:r>
      <w:r>
        <w:rPr>
          <w:lang w:val="id_ID" w:bidi="id_ID"/>
        </w:rPr>
        <w:t>Berhenti di sini dan bicarakan tentang bagaimana Anda membangun rumah di komunitas Anda. Bagaimana bangunan ini mirip atau berbeda dengan cara orang-orang membangun rumah ketika Paulus menulis surat itu? Jika gaya bangunan Anda berbeda, bagaimana Anda akan menggambarkan sebuah fondasi dan batu penjuru sehingga orang-orang Anda memahami gagasan-gagasan ini? Lihatlah gambar-gambar batu penjuru dan fondasi lagi jika diperlukan. Hentikan sebentar rekaman ini di sini.</w:t>
      </w:r>
    </w:p>
    <w:p>
      <w:pPr/>
      <w:r>
        <w:rPr>
          <w:lang w:val="id_ID" w:bidi="id_ID"/>
        </w:rPr>
      </w:r>
      <w:r>
        <w:rPr>
          <w:lang w:val="id_ID" w:bidi="id_ID"/>
        </w:rPr>
        <w:t>Berhenti di sini dan berlatihlah membangun sebuah rumah kecil, jika jenis rumah ini asing bagi budaya Anda. Kumpulkan beberapa kotak kecil seperti kotak jus untuk menggantikan batu-batu tersebut. Jika Anda tidak memiliki kotak jus, temukan benda kecil lain di sekitar Anda yang dapat digunakan untuk membangun dinding. Kemudian gali parit untuk meletakkan batu-batu fondasi pada tempatnya. Tentukan yang mana yang akan menjadi batu penjuru dan letakkan di sudut. Kemudian letakkan yang lain di tempatnya agar sejajar dengan batu penjuru. Kemudian dengan menggunakan gambar-gambar tersebut sebagai panduan, bangunlah sebuah dinding. Perhatikan bahwa dinding yang sejajar dengan batu penjuru itu lurus. Sekarang jelaskan apa yang telah Anda lakukan. Hentikan sebentar rekaman ini di sini.</w:t>
      </w:r>
    </w:p>
    <w:p>
      <w:pPr/>
      <w:r>
        <w:rPr>
          <w:lang w:val="id_ID" w:bidi="id_ID"/>
        </w:rPr>
      </w:r>
      <w:r>
        <w:rPr>
          <w:lang w:val="id_ID" w:bidi="id_ID"/>
        </w:rPr>
        <w:t>Perikop ini memiliki tiga bagian. Dalam bagian pertama dari perikop ini, Paulus berbicara kepada orang-orang percaya bukan Yahudi di Efesus. Paulus mengingatkan orang-orang bukan Yahudi bahwa mereka bukan lagi orang asing atau pendatang. Sebaliknya, orang-orang percaya bukan Yahudi sekarang adalah warga negara dengan hak dan hak istimewa yang sama dengan orang-orang percaya Yahudi.</w:t>
      </w:r>
    </w:p>
    <w:p>
      <w:pPr/>
      <w:r>
        <w:rPr>
          <w:lang w:val="id_ID" w:bidi="id_ID"/>
        </w:rPr>
      </w:r>
      <w:r>
        <w:rPr>
          <w:lang w:val="id_ID" w:bidi="id_ID"/>
        </w:rPr>
        <w:t>Berhenti di sini dan diskusikan dalam kelompok: Ketika Anda berbicara tentang orang-orang dari suku lain atau negara lain, bagaimana Anda menggambarkan mereka? Ketika Anda berbicara tentang orang-orang yang telah datang untuk tinggal di negara Anda tetapi belum menjadi warga negara Anda, bagaimana Anda menyebut mereka? Hentikan sebentar rekaman ini di sini.</w:t>
      </w:r>
    </w:p>
    <w:p>
      <w:pPr/>
      <w:r>
        <w:rPr>
          <w:lang w:val="id_ID" w:bidi="id_ID"/>
        </w:rPr>
      </w:r>
      <w:r>
        <w:rPr>
          <w:lang w:val="id_ID" w:bidi="id_ID"/>
        </w:rPr>
        <w:t>Dalam bagian kedua dari perikop ini, Paulus mengatakan kepada orang-orang bukan Yahudi di Efesus bahwa mereka sekarang adalah anggota keluarga Allah. Rumah tangga mencakup semua orang yang menjadi bagian dari dan tinggal di sebuah rumah, termasuk semua anggota keluarga. Paulus mengatakan bahwa orang-orang bukan Yahudi adalah milik keluarga Allah.</w:t>
      </w:r>
    </w:p>
    <w:p>
      <w:pPr/>
      <w:r>
        <w:rPr>
          <w:lang w:val="id_ID" w:bidi="id_ID"/>
        </w:rPr>
      </w:r>
      <w:r>
        <w:rPr>
          <w:lang w:val="id_ID" w:bidi="id_ID"/>
        </w:rPr>
        <w:t>Dalam bagian ketiga dari perikop ini, Paulus menggunakan gambaran membangun sebuah rumah yang terbuat dari batu dengan fondasi batu untuk membantu orang-orang percaya memahami apa yang telah terjadi pada mereka. Paulus mengatakan bahwa Yesus adalah seperti batu penjuru rumah karena Yesus adalah apa yang membuat ajaran-ajaran itu benar dan tepat. Ajaran, atau pekerjaan para nabi dan para rasul, adalah seperti fondasi rumah karena ajaran tersebut menjaga rumah itu tetap kokoh. Kemudian orang-orang percaya bukan Yahudi bersatu dengan orang-orang percaya Yahudi, dan mereka membentuk tembok-tembok rumah itu. Rumah khusus ini menjadi Bait Suci yang kudus, atau rumah khusus untuk Allah. Allah tinggal dalam Bait Suci ini oleh Roh Kudus Allah. Allah hidup dalam setiap orang percaya karena Roh Allah hidup dalam setiap orang percaya. Kita dapat mengatakan bahwa orang-orang percaya sendiri menjadi rumah bagi Roh Allah untuk tinggal di bumi sekarang. Paulus mengakhiri dengan mengingatkan orang-orang bukan Yahudi bahwa mereka merupakan bagian dari Bait Suci yang kudus ini.</w:t>
      </w:r>
    </w:p>
    <w:p>
      <w:pPr/>
      <w:r>
        <w:rPr>
          <w:lang w:val="id_ID" w:bidi="id_ID"/>
        </w:rPr>
      </w:r>
      <w:r>
        <w:rPr>
          <w:lang w:val="id_ID" w:bidi="id_ID"/>
        </w:rPr>
        <w:t xml:space="preserve">Berhenti di sini dan diskusikan dalam kelompok bagaimana Anda akan menggambarkan perbandingan Yesus sebagai batu penjuru dari sebuah rumah, ajaran-ajaran para rasul dan para nabi sebagai fondasi dari sebuah rumah, dan orang-orang percaya sebagai tembok dari sebuah rumah untuk Allah. Hentikan sebentar audio ini di sini. </w:t>
      </w:r>
    </w:p>
    <w:p>
      <w:pPr/>
      <w:r>
        <w:rPr>
          <w:lang w:val="id_ID" w:bidi="id_ID"/>
        </w:rPr>
      </w:r>
      <w:r>
        <w:rPr>
          <w:lang w:val="id_ID" w:bidi="id_ID"/>
        </w:rPr>
        <w:t>Sekarang, kelompok harus membuat papan cerita, menggambar, atau menggunakan benda-benda untuk memvisualisasikan perikop ini dan tindakan-tindakan yang ada di dalamnya. Pilih seseorang untuk menjadi masing-masing karakter. Orang-orang percaya Yahudi dan bukan Yahudi harus berada dalam dua kelompok yang terpisah. Ketika Paulus menceritakan apa yang telah terjadi pada orang-orang bukan Yahudi, mintalah Paulus menunjuk pada orang-orang bukan Yahudi. Paulus harus mengatakan kepada orang-orang bukan Yahudi bahwa mereka bukan lagi orang asing melainkan warga negara penuh dari kerajaan Allah. Orang-orang bukan Yahudi harus mengenali bahwa ini adalah kabar baik ketika mereka mendengarnya.</w:t>
      </w:r>
    </w:p>
    <w:p>
      <w:pPr/>
      <w:r>
        <w:rPr>
          <w:lang w:val="id_ID" w:bidi="id_ID"/>
        </w:rPr>
      </w:r>
      <w:r>
        <w:rPr>
          <w:lang w:val="id_ID" w:bidi="id_ID"/>
        </w:rPr>
        <w:t>Kemudian Paulus mengatakan kepada orang-orang percaya bukan Yahudi bahwa mereka sekarang adalah anggota keluarga Allah. Minta orang-orang percaya bukan Yahudi untuk pindah ke tempat orang-orang percaya Yahudi berdiri. Allah harus bertindak untuk bersama mereka semua dan menunjukkan kepada mereka bahwa setiap orang adalah bagian dari keluarga dan disambut dalam keluarga.</w:t>
      </w:r>
    </w:p>
    <w:p>
      <w:pPr/>
      <w:r>
        <w:rPr>
          <w:lang w:val="id_ID" w:bidi="id_ID"/>
        </w:rPr>
      </w:r>
      <w:r>
        <w:rPr>
          <w:lang w:val="id_ID" w:bidi="id_ID"/>
        </w:rPr>
        <w:t>Kemudian Paulus menggunakan gambaran tentang membangun sebuah rumah. Ketika Paulus berbicara tentang setiap bagian rumah ketika mereka membangunnya, mintalah para karakter bergerak. Jadikan Yesus sebagai batu penjuru rumah itu. Kemudian para nabi dan rasul harus bergerak untuk berbaris tegak bersama Yesus untuk membentuk fondasi. Kemudian orang-orang percaya Yahudi dan orang-orang percaya bukan Yahudi harus bersatu untuk membentuk tembok rumah. Saat orang-orang bergerak untuk membangun dinding, mintalah Paulus menunjuk kepada mereka untuk menjelaskan bagaimana tukang bangunan itu dengan cermat menyatukan mereka sehingga mereka membentuk Bait Suci yang kudus. Orang-orang percaya Yahudi hendaknya bergaul dengan orang-orang percaya bukan Yahudi yang beriman sedemikian rupa sehingga Anda tidak dapat melihat perbedaan di antara mereka. Kemudian mintalah Roh Kudus pindah untuk tinggal di Bait Suci yang kudus.</w:t>
      </w:r>
    </w:p>
    <w:p>
      <w:pPr/>
      <w:r>
        <w:rPr>
          <w:lang w:val="id_ID" w:bidi="id_ID"/>
        </w:rPr>
      </w:r>
      <w:r>
        <w:rPr>
          <w:lang w:val="id_ID" w:bidi="id_ID"/>
        </w:rPr>
        <w:t>Roh Kudus Allah tinggal di dalam Bait Suci ini, yang berarti bahwa Roh Kudus Allah tinggal di dalam orang-orang percaya di dalam-Nya.</w:t>
      </w:r>
      <w:r>
        <w:rPr>
          <w:lang w:val="id_ID" w:bidi="id_ID"/>
        </w:rPr>
      </w:r>
    </w:p>
    <w:p>
      <w:pPr>
        <w:pStyle w:val="Heading3"/>
      </w:pPr>
      <w:r>
        <w:rPr>
          <w:lang w:val="id_ID" w:bidi="id_ID"/>
        </w:rPr>
        <w:t>Memperagakan Bacaan</w:t>
      </w:r>
    </w:p>
    <w:p>
      <w:pPr/>
      <w:r>
        <w:rPr>
          <w:lang w:val="id_ID" w:bidi="id_ID"/>
        </w:rPr>
      </w:r>
      <w:r>
        <w:rPr>
          <w:lang w:val="id_ID" w:bidi="id_ID"/>
        </w:rPr>
        <w:t>Dengarkan versi audio dari Efesus 2:19–22 dalam terjemahan yang paling mudah dimengerti.</w:t>
      </w:r>
    </w:p>
    <w:p>
      <w:pPr/>
      <w:r>
        <w:rPr>
          <w:lang w:val="id_ID" w:bidi="id_ID"/>
        </w:rPr>
      </w:r>
      <w:r>
        <w:rPr>
          <w:lang w:val="id_ID" w:bidi="id_ID"/>
        </w:rPr>
        <w:t>Dalam tahap ini, kelompok akan memeragakan perikop tersebut.</w:t>
      </w:r>
    </w:p>
    <w:p>
      <w:pPr/>
      <w:r>
        <w:rPr>
          <w:lang w:val="id_ID" w:bidi="id_ID"/>
        </w:rPr>
      </w:r>
      <w:r>
        <w:rPr>
          <w:lang w:val="id_ID" w:bidi="id_ID"/>
        </w:rPr>
        <w:t xml:space="preserve">Perikop ini memiliki tiga bagian. </w:t>
      </w:r>
    </w:p>
    <w:p>
      <w:pPr/>
      <w:r>
        <w:rPr>
          <w:lang w:val="id_ID" w:bidi="id_ID"/>
        </w:rPr>
      </w:r>
      <w:r>
        <w:rPr>
          <w:lang w:val="id_ID" w:bidi="id_ID"/>
        </w:rPr>
        <w:t xml:space="preserve">Tokoh-tokoh dalam kisah ini adalah: </w:t>
      </w:r>
    </w:p>
    <w:p>
      <w:pPr>
        <w:pStyle w:val="ListBullet"/>
        <w:spacing w:line="240" w:lineRule="auto"/>
        <w:ind w:left="720"/>
      </w:pPr>
      <w:r>
        <w:rPr>
          <w:lang w:val="id_ID" w:bidi="id_ID"/>
        </w:rPr>
      </w:r>
      <w:r>
        <w:rPr>
          <w:lang w:val="id_ID" w:bidi="id_ID"/>
        </w:rPr>
        <w:t>Paulus</w:t>
      </w:r>
    </w:p>
    <w:p>
      <w:pPr>
        <w:pStyle w:val="ListBullet"/>
        <w:spacing w:line="240" w:lineRule="auto"/>
        <w:ind w:left="720"/>
      </w:pPr>
      <w:r>
        <w:rPr>
          <w:lang w:val="id_ID" w:bidi="id_ID"/>
        </w:rPr>
      </w:r>
      <w:r>
        <w:rPr>
          <w:lang w:val="id_ID" w:bidi="id_ID"/>
        </w:rPr>
        <w:t>Orang asing dan pendatang</w:t>
      </w:r>
    </w:p>
    <w:p>
      <w:pPr>
        <w:pStyle w:val="ListBullet"/>
        <w:spacing w:line="240" w:lineRule="auto"/>
        <w:ind w:left="720"/>
      </w:pPr>
      <w:r>
        <w:rPr>
          <w:lang w:val="id_ID" w:bidi="id_ID"/>
        </w:rPr>
      </w:r>
      <w:r>
        <w:rPr>
          <w:lang w:val="id_ID" w:bidi="id_ID"/>
        </w:rPr>
        <w:t>Orang-orang percaya bukan Yahudi</w:t>
      </w:r>
    </w:p>
    <w:p>
      <w:pPr>
        <w:pStyle w:val="ListBullet"/>
        <w:spacing w:line="240" w:lineRule="auto"/>
        <w:ind w:left="720"/>
      </w:pPr>
      <w:r>
        <w:rPr>
          <w:lang w:val="id_ID" w:bidi="id_ID"/>
        </w:rPr>
      </w:r>
      <w:r>
        <w:rPr>
          <w:lang w:val="id_ID" w:bidi="id_ID"/>
        </w:rPr>
        <w:t>Orang-orang percaya Yahudi</w:t>
      </w:r>
    </w:p>
    <w:p>
      <w:pPr>
        <w:pStyle w:val="ListBullet"/>
        <w:spacing w:line="240" w:lineRule="auto"/>
        <w:ind w:left="720"/>
      </w:pPr>
      <w:r>
        <w:rPr>
          <w:lang w:val="id_ID" w:bidi="id_ID"/>
        </w:rPr>
      </w:r>
      <w:r>
        <w:rPr>
          <w:lang w:val="id_ID" w:bidi="id_ID"/>
        </w:rPr>
        <w:t>Nabi-nabi yang percaya</w:t>
      </w:r>
    </w:p>
    <w:p>
      <w:pPr>
        <w:pStyle w:val="ListBullet"/>
        <w:spacing w:line="240" w:lineRule="auto"/>
        <w:ind w:left="720"/>
      </w:pPr>
      <w:r>
        <w:rPr>
          <w:lang w:val="id_ID" w:bidi="id_ID"/>
        </w:rPr>
      </w:r>
      <w:r>
        <w:rPr>
          <w:lang w:val="id_ID" w:bidi="id_ID"/>
        </w:rPr>
        <w:t>Para rasul</w:t>
      </w:r>
    </w:p>
    <w:p>
      <w:pPr>
        <w:pStyle w:val="ListBullet"/>
        <w:spacing w:line="240" w:lineRule="auto"/>
        <w:ind w:left="720"/>
      </w:pPr>
      <w:r>
        <w:rPr>
          <w:lang w:val="id_ID" w:bidi="id_ID"/>
        </w:rPr>
      </w:r>
      <w:r>
        <w:rPr>
          <w:lang w:val="id_ID" w:bidi="id_ID"/>
        </w:rPr>
        <w:t>Yesus</w:t>
      </w:r>
    </w:p>
    <w:p>
      <w:pPr>
        <w:pStyle w:val="ListBullet"/>
        <w:spacing w:line="240" w:lineRule="auto"/>
        <w:ind w:left="720"/>
      </w:pPr>
      <w:r>
        <w:rPr>
          <w:lang w:val="id_ID" w:bidi="id_ID"/>
        </w:rPr>
      </w:r>
      <w:r>
        <w:rPr>
          <w:lang w:val="id_ID" w:bidi="id_ID"/>
        </w:rPr>
        <w:t>Allah</w:t>
      </w:r>
    </w:p>
    <w:p>
      <w:pPr>
        <w:pStyle w:val="ListBullet"/>
        <w:spacing w:line="240" w:lineRule="auto"/>
        <w:ind w:left="720"/>
      </w:pPr>
      <w:r>
        <w:rPr>
          <w:lang w:val="id_ID" w:bidi="id_ID"/>
        </w:rPr>
      </w:r>
      <w:r>
        <w:rPr>
          <w:lang w:val="id_ID" w:bidi="id_ID"/>
        </w:rPr>
        <w:t>Roh Kudus</w:t>
      </w:r>
    </w:p>
    <w:p>
      <w:pPr/>
      <w:r>
        <w:rPr>
          <w:lang w:val="id_ID" w:bidi="id_ID"/>
        </w:rPr>
      </w:r>
      <w:r>
        <w:rPr>
          <w:lang w:val="id_ID" w:bidi="id_ID"/>
        </w:rPr>
        <w:t>Peragakan perikop ini dua kali secara berkelompok. Anda harus memeragakan perikop ini dalam bahasa Anda sendiri.</w:t>
      </w:r>
    </w:p>
    <w:p>
      <w:pPr/>
      <w:r>
        <w:rPr>
          <w:lang w:val="id_ID" w:bidi="id_ID"/>
        </w:rPr>
      </w:r>
      <w:r>
        <w:rPr>
          <w:lang w:val="id_ID" w:bidi="id_ID"/>
        </w:rPr>
        <w:t>Pertama, peragakan perikop ini tanpa berhenti. Perhatikan percakapan, alur, jalan cerita, dan urutan waktu dari perikop ini. Pastikan Anda tidak melewatkan untuk memeragakan bagian-bagian yang sulit atau penting dari perikop tersebut. Bantulah satu sama lain untuk mengingat setiap bagian dari perikop tersebut.</w:t>
      </w:r>
    </w:p>
    <w:p>
      <w:pPr/>
      <w:r>
        <w:rPr>
          <w:lang w:val="id_ID" w:bidi="id_ID"/>
        </w:rPr>
      </w:r>
      <w:r>
        <w:rPr>
          <w:lang w:val="id_ID" w:bidi="id_ID"/>
        </w:rPr>
        <w:t>Hentikan sebentar audio ini di sini dan peragakan bagian tersebut.</w:t>
      </w:r>
    </w:p>
    <w:p>
      <w:pPr/>
      <w:r>
        <w:rPr>
          <w:lang w:val="id_ID" w:bidi="id_ID"/>
        </w:rPr>
      </w:r>
      <w:r>
        <w:rPr>
          <w:lang w:val="id_ID" w:bidi="id_ID"/>
        </w:rPr>
        <w:t>Kelompok tersebut harus memeragakan perikop ini untuk kedua kalinya. Pada bagian-bagian tertentu dalam drama, hentikan sebentar dramanya dan tanyakan pada orang yang sedang memerankan tokoh itu, "Apa yang Anda rasakan atau pikirkan?" Orang yang sedang memerankan karakter itu harus menjawab apa yang akan mereka rasakan atau pikirkan jika mereka menjadi karakter tersebut. Lalu lanjutkan dramanya.</w:t>
      </w:r>
    </w:p>
    <w:p>
      <w:pPr/>
      <w:r>
        <w:rPr>
          <w:lang w:val="id_ID" w:bidi="id_ID"/>
        </w:rPr>
      </w:r>
      <w:r>
        <w:rPr>
          <w:lang w:val="id_ID" w:bidi="id_ID"/>
        </w:rPr>
        <w:t>Hentikan sebentar audio di sini dan peragakan perikop ini untuk kedua kalinya.</w:t>
      </w:r>
    </w:p>
    <w:p>
      <w:pPr/>
      <w:r>
        <w:rPr>
          <w:lang w:val="id_ID" w:bidi="id_ID"/>
        </w:rPr>
      </w:r>
      <w:r>
        <w:rPr>
          <w:lang w:val="id_ID" w:bidi="id_ID"/>
        </w:rPr>
        <w:t>Berikut ini adalah contoh drama dan kemungkinan respon-responnya.</w:t>
      </w:r>
    </w:p>
    <w:p>
      <w:pPr/>
      <w:r>
        <w:rPr>
          <w:lang w:val="id_ID" w:bidi="id_ID"/>
        </w:rPr>
      </w:r>
      <w:r>
        <w:rPr>
          <w:lang w:val="id_ID" w:bidi="id_ID"/>
        </w:rPr>
        <w:t>Pada bagian pertama, Paulus memulai perikop ini dengan memberi tahu orang-orang bukan Yahudi bahwa mereka bukan lagi orang asing atau pendatang, atau orang yang tidak dikenal.</w:t>
      </w:r>
    </w:p>
    <w:p>
      <w:pPr>
        <w:pStyle w:val="ListBullet"/>
        <w:spacing w:line="240" w:lineRule="auto"/>
        <w:ind w:left="720"/>
      </w:pPr>
      <w:r>
        <w:rPr>
          <w:lang w:val="id_ID" w:bidi="id_ID"/>
        </w:rPr>
      </w:r>
      <w:r>
        <w:rPr>
          <w:lang w:val="id_ID" w:bidi="id_ID"/>
        </w:rPr>
        <w:t>Hentikan sebentar dramanya.</w:t>
      </w:r>
    </w:p>
    <w:p>
      <w:pPr>
        <w:pStyle w:val="ListBullet"/>
        <w:spacing w:line="240" w:lineRule="auto"/>
        <w:ind w:left="720"/>
      </w:pPr>
      <w:r>
        <w:rPr>
          <w:lang w:val="id_ID" w:bidi="id_ID"/>
        </w:rPr>
      </w:r>
      <w:r>
        <w:rPr>
          <w:lang w:val="id_ID" w:bidi="id_ID"/>
        </w:rPr>
        <w:t>Tanyakan kepada orang-orang bukan Yahudi, "Bagaimana perasaan Anda sekarang karena Anda tahu bahwa orang-orang percaya Yahudi tidak lagi melihat Anda sebagai orang asing atau pendatang?" Anda mungkin mendengar, "Aku merasa seperti bagian dari keluarga Allah sekarang." Saya dapat pergi ke rumah teman saya dan berbagi makanan dengannya dan teman saya dapat datang ke rumah saya dan berbagi makanan. Seolah-olah kita sama. Perbedaan itu telah sirna dan ini terasa sangat menyenangkan. Aku merasa aku pantas berada di suatu tempat."</w:t>
      </w:r>
    </w:p>
    <w:p>
      <w:pPr>
        <w:pStyle w:val="ListBullet"/>
        <w:spacing w:line="240" w:lineRule="auto"/>
        <w:ind w:left="720"/>
      </w:pPr>
      <w:r>
        <w:rPr>
          <w:lang w:val="id_ID" w:bidi="id_ID"/>
        </w:rPr>
      </w:r>
      <w:r>
        <w:rPr>
          <w:lang w:val="id_ID" w:bidi="id_ID"/>
        </w:rPr>
        <w:t>Lanjutkan dramanya.</w:t>
      </w:r>
    </w:p>
    <w:p>
      <w:pPr/>
      <w:r>
        <w:rPr>
          <w:lang w:val="id_ID" w:bidi="id_ID"/>
        </w:rPr>
      </w:r>
      <w:r>
        <w:rPr>
          <w:lang w:val="id_ID" w:bidi="id_ID"/>
        </w:rPr>
        <w:t>Pada bagian kedua, Paulus mengatakan bahwa orang-orang bukan Yahudi sekarang adalah anggota keluarga Allah. Orang-orang bukan Yahudi memiliki hak dan hak istimewa yang sama dengan orang-orang percaya Yahudi.</w:t>
      </w:r>
    </w:p>
    <w:p>
      <w:pPr>
        <w:pStyle w:val="ListBullet"/>
        <w:spacing w:line="240" w:lineRule="auto"/>
        <w:ind w:left="720"/>
      </w:pPr>
      <w:r>
        <w:rPr>
          <w:lang w:val="id_ID" w:bidi="id_ID"/>
        </w:rPr>
      </w:r>
      <w:r>
        <w:rPr>
          <w:lang w:val="id_ID" w:bidi="id_ID"/>
        </w:rPr>
        <w:t>Hentikan sebentar dramanya.</w:t>
      </w:r>
    </w:p>
    <w:p>
      <w:pPr>
        <w:pStyle w:val="ListBullet"/>
        <w:spacing w:line="240" w:lineRule="auto"/>
        <w:ind w:left="720"/>
      </w:pPr>
      <w:r>
        <w:rPr>
          <w:lang w:val="id_ID" w:bidi="id_ID"/>
        </w:rPr>
      </w:r>
      <w:r>
        <w:rPr>
          <w:lang w:val="id_ID" w:bidi="id_ID"/>
        </w:rPr>
        <w:t>Tanyakan kepada Paulus, "Mengapa Anda terus mengingatkan orang-orang bukan Yahudi bahwa mereka memiliki hak istimewa yang sama dengan orang-orang percaya Yahudi? Anda telah mengulangi gagasan ini berkali-kali dalam surat Anda." Anda mungkin mendengar, "Di sinilah ajaran sesat sering menyerang orang-orang percaya bukan Yahudi." Orang-orang datang dan mencoba meyakinkan mereka bahwa mereka tidak sepenuhnya berada dalam kerajaan Allah kecuali mereka menaati hukum dan disunat dan segala macam hal. Aku mengulanginya agar mereka dapat memahami bahwa mereka tidak perlu melakukan apa pun selain percaya. Kebanyakan orang tahu bahwa pelajaran atau instruksi yang diulangi oleh para guru itu penting. Saya ingin mereka sepenuhnya memahami ajaran penting ini."</w:t>
      </w:r>
    </w:p>
    <w:p>
      <w:pPr>
        <w:pStyle w:val="ListBullet"/>
        <w:spacing w:line="240" w:lineRule="auto"/>
        <w:ind w:left="720"/>
      </w:pPr>
      <w:r>
        <w:rPr>
          <w:lang w:val="id_ID" w:bidi="id_ID"/>
        </w:rPr>
      </w:r>
      <w:r>
        <w:rPr>
          <w:lang w:val="id_ID" w:bidi="id_ID"/>
        </w:rPr>
        <w:t>Tanyakan kepada orang-orang bukan Yahudi, "Bagaimana perasaan Anda ketika Anda mendengar bahwa Anda adalah warga negara sepenuhnya seperti orang-orang percaya Yahudi?" Anda mungkin mendengar, "Ini adalah kabar baik. Kami pernah didatangi orang-orang yang mengatakan kepada kami bahwa kami bukan warga negara penuh. Saya ingin menjadi milik Allah sepenuhnya! Beberapa dari kita telah pergi ke Yerusalem dan kita tahu bagaimana orang-orang Yahudi memperlakukan orang-orang bukan Yahudi di Bait Suci di sana. Paulus mengatakan bahwa ketika kita bertemu di sini untuk beribadah dan makan bersama kita semua adalah sama. Aku senang mendengarnya."</w:t>
      </w:r>
    </w:p>
    <w:p>
      <w:pPr>
        <w:pStyle w:val="ListBullet"/>
        <w:spacing w:line="240" w:lineRule="auto"/>
        <w:ind w:left="720"/>
      </w:pPr>
      <w:r>
        <w:rPr>
          <w:lang w:val="id_ID" w:bidi="id_ID"/>
        </w:rPr>
      </w:r>
      <w:r>
        <w:rPr>
          <w:lang w:val="id_ID" w:bidi="id_ID"/>
        </w:rPr>
        <w:t>Lanjutkan dramanya.</w:t>
      </w:r>
    </w:p>
    <w:p>
      <w:pPr/>
      <w:r>
        <w:rPr>
          <w:lang w:val="id_ID" w:bidi="id_ID"/>
        </w:rPr>
      </w:r>
      <w:r>
        <w:rPr>
          <w:lang w:val="id_ID" w:bidi="id_ID"/>
        </w:rPr>
        <w:t>Kemudian dalam bagian 3, Paulus menggunakan gambaran membangun sebuah rumah batu, sebuah bangunan lazim di Timur Tengah, untuk membantu orang-orang percaya memahami pelajaran penting ini. Paulus mengatakan kepada mereka bahwa Yesus adalah batu penjuru bangunan itu. Kemudian Paulus mengatakan bahwa ajaran para nabi dan ajaran para rasul adalah dasar dari rumah itu.</w:t>
      </w:r>
    </w:p>
    <w:p>
      <w:pPr>
        <w:pStyle w:val="ListBullet"/>
        <w:spacing w:line="240" w:lineRule="auto"/>
        <w:ind w:left="720"/>
      </w:pPr>
      <w:r>
        <w:rPr>
          <w:lang w:val="id_ID" w:bidi="id_ID"/>
        </w:rPr>
      </w:r>
      <w:r>
        <w:rPr>
          <w:lang w:val="id_ID" w:bidi="id_ID"/>
        </w:rPr>
        <w:t>Hentikan sebentar dramanya.</w:t>
      </w:r>
    </w:p>
    <w:p>
      <w:pPr>
        <w:pStyle w:val="ListBullet"/>
        <w:spacing w:line="240" w:lineRule="auto"/>
        <w:ind w:left="720"/>
      </w:pPr>
      <w:r>
        <w:rPr>
          <w:lang w:val="id_ID" w:bidi="id_ID"/>
        </w:rPr>
      </w:r>
      <w:r>
        <w:rPr>
          <w:lang w:val="id_ID" w:bidi="id_ID"/>
        </w:rPr>
        <w:t>Tanyakan kepada Yesus, "Bagaimana perasaan Anda ketika Anda mendengar Paulus menggambarkan Anda sebagai batu penjuru?" Anda mungkin mendengar, "Aku sangat senang karena Paulus telah memahami bahwa ajaran yang Aku berikan adalah dasar dari injil." Semua yang dilakukan orang-orang percaya harus sesuai dengan ajaranku. Jika mereka memahami gagasan ini dan mengikutinya, mereka tidak akan tersesat."</w:t>
      </w:r>
    </w:p>
    <w:p>
      <w:pPr>
        <w:pStyle w:val="ListBullet"/>
        <w:spacing w:line="240" w:lineRule="auto"/>
        <w:ind w:left="720"/>
      </w:pPr>
      <w:r>
        <w:rPr>
          <w:lang w:val="id_ID" w:bidi="id_ID"/>
        </w:rPr>
      </w:r>
      <w:r>
        <w:rPr>
          <w:lang w:val="id_ID" w:bidi="id_ID"/>
        </w:rPr>
        <w:t>Tanyakan kepada para nabi dan rasul, "Bagaimana perasaan Anda ketika mendengar bahwa ajaran dan pekerjaan Anda adalah fondasi dari Bait Suci Allah yang kudus?" Anda mungkin mendengar, "Aku mengatakan semua yang Allah perintahkan untuk kukatakan. Aku memperingatkan orang-orang untuk mengikuti apa yang Allah katakan." Atau, "Aku telah mencoba mengajar orang-orang ini semua yang Yesus ajarkan kepadaku. Aku telah mencoba memastikan bahwa mereka tahu apa artinya mengikuti Yesus. Ajaran-ajaran ini harus menjadi fondasi atau dasar dari seluruh kehidupan mereka." Atau, "Kadang-kadang aku merasa sangat bertanggung jawab untuk memastikan bahwa orang-orang percaya memahami semua yang telah Allah katakan. Itu membuatku merasa lebih baik saat aku mendengar apa yang Paulus ajarkan."</w:t>
      </w:r>
    </w:p>
    <w:p>
      <w:pPr>
        <w:pStyle w:val="ListBullet"/>
        <w:spacing w:line="240" w:lineRule="auto"/>
        <w:ind w:left="720"/>
      </w:pPr>
      <w:r>
        <w:rPr>
          <w:lang w:val="id_ID" w:bidi="id_ID"/>
        </w:rPr>
      </w:r>
      <w:r>
        <w:rPr>
          <w:lang w:val="id_ID" w:bidi="id_ID"/>
        </w:rPr>
        <w:t>Lanjutkan dramanya.</w:t>
      </w:r>
    </w:p>
    <w:p>
      <w:pPr/>
      <w:r>
        <w:rPr>
          <w:lang w:val="id_ID" w:bidi="id_ID"/>
        </w:rPr>
      </w:r>
      <w:r>
        <w:rPr>
          <w:lang w:val="id_ID" w:bidi="id_ID"/>
        </w:rPr>
        <w:t>Paulus mengatakan kepada orang-orang percaya bukan Yahudi dan orang-orang percaya Yahudi bahwa Allah telah menyatukan mereka sehingga mereka dapat membentuk dinding Bait Suci. Bait Suci ini akan menjadi tempat kudus, tempat Allah tinggal oleh Roh Kudus-Nya. Orang-orang bukan Yahudi juga adalah bagian dari tembok-tembok ini yang membentuk Rumah bagi Allah</w:t>
      </w:r>
    </w:p>
    <w:p>
      <w:pPr>
        <w:pStyle w:val="ListBullet"/>
        <w:spacing w:line="240" w:lineRule="auto"/>
        <w:ind w:left="720"/>
      </w:pPr>
      <w:r>
        <w:rPr>
          <w:lang w:val="id_ID" w:bidi="id_ID"/>
        </w:rPr>
      </w:r>
      <w:r>
        <w:rPr>
          <w:lang w:val="id_ID" w:bidi="id_ID"/>
        </w:rPr>
        <w:t>Hentikan sebentar dramanya.</w:t>
      </w:r>
    </w:p>
    <w:p>
      <w:pPr>
        <w:pStyle w:val="ListBullet"/>
        <w:spacing w:line="240" w:lineRule="auto"/>
        <w:ind w:left="720"/>
      </w:pPr>
      <w:r>
        <w:rPr>
          <w:lang w:val="id_ID" w:bidi="id_ID"/>
        </w:rPr>
      </w:r>
      <w:r>
        <w:rPr>
          <w:lang w:val="id_ID" w:bidi="id_ID"/>
        </w:rPr>
        <w:t>Tanyakan kepada orang-orang percaya Yahudi, "Bagaimana perasaan Anda ketika mendengar bahwa Anda bersatu seperti ini dengan orang-orang percaya bukan Yahudi?" Anda mungkin akan mendengar, "Saya suka gambar ini. Saya ingat bahwa Allah berjanji kepada Abraham bahwa seluruh dunia akan diberkati. Kita orang Yahudi bukan satu-satunya orang di dunia. Kita membutuhkan orang-orang bukan Yahudi untuk menjadi bagian dari kita. Rasanya menyenangkan mengetahui bahwa di mata Allah, kita sekarang sama. "Yesus telah melakukan ini untuk kita." Atau, "Saya masih sedikit gugup. Saya sudah terbiasa menganggap orang-orang bukan Yahudi sebagai orang-orang najis dan saya tidak seharusnya bergaul dengan mereka. Ini adalah gagasan yang begitu baru bagi saya sehingga saya masih berusaha untuk memandang orang-orang bukan Yahudi sebagai orang yang setara dengan kita."</w:t>
      </w:r>
    </w:p>
    <w:p>
      <w:pPr>
        <w:pStyle w:val="ListBullet"/>
        <w:spacing w:line="240" w:lineRule="auto"/>
        <w:ind w:left="720"/>
      </w:pPr>
      <w:r>
        <w:rPr>
          <w:lang w:val="id_ID" w:bidi="id_ID"/>
        </w:rPr>
      </w:r>
      <w:r>
        <w:rPr>
          <w:lang w:val="id_ID" w:bidi="id_ID"/>
        </w:rPr>
        <w:t>Tanyakan kepada orang-orang percaya bukan Yahudi, "Bagaimana perasaan Anda mengetahui bahwa Anda adalah bagian dari Bait Suci Allah yang kudus?" Anda mungkin mendengar, "Saya suka mendengar ini. Tampaknya penting bahwa Aku menjadi bagian dari pembangunan Bait Suci ini. Jika aku bukan bagian darinya, maka tembok itu tidak akan sekuat yang seharusnya. Itu membuat saya merasa senang. Saya suka mengetahui bahwa saya sama dengan orang-orang percaya lainnya di mata Allah."</w:t>
      </w:r>
      <w:r>
        <w:rPr>
          <w:lang w:val="id_ID" w:bidi="id_ID"/>
        </w:rPr>
      </w:r>
    </w:p>
    <w:p>
      <w:pPr>
        <w:pStyle w:val="Heading3"/>
      </w:pPr>
      <w:r>
        <w:rPr>
          <w:lang w:val="id_ID" w:bidi="id_ID"/>
        </w:rPr>
        <w:t>Melengkapi yang Kurang</w:t>
      </w:r>
    </w:p>
    <w:p>
      <w:pPr/>
      <w:r>
        <w:rPr>
          <w:lang w:val="id_ID" w:bidi="id_ID"/>
        </w:rPr>
      </w:r>
      <w:r>
        <w:rPr>
          <w:lang w:val="id_ID" w:bidi="id_ID"/>
        </w:rPr>
        <w:t>Dengarkan versi audio dari Efesus 2:19–22 dalam terjemahan yang paling mudah dimengerti.</w:t>
      </w:r>
    </w:p>
    <w:p>
      <w:pPr/>
      <w:r>
        <w:rPr>
          <w:lang w:val="id_ID" w:bidi="id_ID"/>
        </w:rPr>
      </w:r>
      <w:r>
        <w:rPr>
          <w:lang w:val="id_ID" w:bidi="id_ID"/>
        </w:rPr>
        <w:t>Dalam tahap ini, kelompok akan membahas istilah-istilah kunci dan kata-kata dalam perikop ini.</w:t>
      </w:r>
    </w:p>
    <w:p>
      <w:pPr/>
      <w:r>
        <w:rPr>
          <w:lang w:val="id_ID" w:bidi="id_ID"/>
        </w:rPr>
      </w:r>
      <w:r>
        <w:rPr>
          <w:lang w:val="id_ID" w:bidi="id_ID"/>
        </w:rPr>
        <w:t xml:space="preserve">Meskipun kata </w:t>
      </w:r>
      <w:r>
        <w:rPr>
          <w:b/>
          <w:lang w:val="id_ID" w:bidi="id_ID"/>
        </w:rPr>
        <w:t>orang bukan Yahudi</w:t>
      </w:r>
      <w:r>
        <w:rPr>
          <w:lang w:val="id_ID" w:bidi="id_ID"/>
        </w:rPr>
        <w:t xml:space="preserve"> tidak ada dalam perikop ini, Paulus berbicara langsung kepada orang-orang bukan Yahudi yang seperti orang-orang asing dan pendatang. Beberapa terjemahan menggunakan kata orang bukan Yahudi untuk memastikan bahwa semua orang tahu bahwa Paulus sedang berbicara kepada orang-orang bukan Yahudi. Jika Anda menggunakan kata orang bukan Yahudi, pastikan untuk menggunakan kata yang sama untuk orang bukan Yahudi seperti yang telah Anda gunakan dalam terjemahan sebelumnya. </w:t>
      </w:r>
      <w:r>
        <w:rPr>
          <w:lang w:val="id_ID" w:bidi="id_ID"/>
        </w:rPr>
        <w:t>Orang bukan Yahudi</w:t>
      </w:r>
      <w:r>
        <w:rPr>
          <w:lang w:val="id_ID" w:bidi="id_ID"/>
        </w:rPr>
        <w:t xml:space="preserve"> ada di Daftar Kata Utama.</w:t>
      </w:r>
    </w:p>
    <w:p>
      <w:pPr/>
      <w:r>
        <w:rPr>
          <w:lang w:val="id_ID" w:bidi="id_ID"/>
        </w:rPr>
      </w:r>
      <w:r>
        <w:rPr>
          <w:b/>
          <w:lang w:val="id_ID" w:bidi="id_ID"/>
        </w:rPr>
        <w:t>Orang asing</w:t>
      </w:r>
      <w:r>
        <w:rPr>
          <w:lang w:val="id_ID" w:bidi="id_ID"/>
        </w:rPr>
        <w:t xml:space="preserve"> berarti orang-orang dari suku atau negara lain. Orang asing atau pendatang adalah orang-orang yang telah pindah ke negara lain dan tinggal di sana sepanjang waktu. Orang-orang asing atau orang-orang pendatang ini mungkin memiliki beberapa hak, tetapi mereka bukan warga negara penuh dari negara tempat mereka tinggal.</w:t>
      </w:r>
    </w:p>
    <w:p>
      <w:pPr/>
      <w:r>
        <w:rPr>
          <w:lang w:val="id_ID" w:bidi="id_ID"/>
        </w:rPr>
      </w:r>
      <w:r>
        <w:rPr>
          <w:lang w:val="id_ID" w:bidi="id_ID"/>
        </w:rPr>
        <w:t xml:space="preserve">Berhenti di sini dan diskusikan kata terbaik untuk menyebut </w:t>
      </w:r>
      <w:r>
        <w:rPr>
          <w:b/>
          <w:lang w:val="id_ID" w:bidi="id_ID"/>
        </w:rPr>
        <w:t>orang asing</w:t>
      </w:r>
      <w:r>
        <w:rPr>
          <w:lang w:val="id_ID" w:bidi="id_ID"/>
        </w:rPr>
        <w:t xml:space="preserve"> dan kata terbaik yang digunakan untuk orang yang tidak dikenal, atau </w:t>
      </w:r>
      <w:r>
        <w:rPr>
          <w:b/>
          <w:lang w:val="id_ID" w:bidi="id_ID"/>
        </w:rPr>
        <w:t>pendatang</w:t>
      </w:r>
      <w:r>
        <w:rPr>
          <w:lang w:val="id_ID" w:bidi="id_ID"/>
        </w:rPr>
        <w:t xml:space="preserve">. Baik </w:t>
      </w:r>
      <w:r>
        <w:rPr>
          <w:lang w:val="id_ID" w:bidi="id_ID"/>
        </w:rPr>
        <w:t>orang asing</w:t>
      </w:r>
      <w:r>
        <w:rPr>
          <w:lang w:val="id_ID" w:bidi="id_ID"/>
        </w:rPr>
        <w:t xml:space="preserve"> maupun </w:t>
      </w:r>
      <w:r>
        <w:rPr>
          <w:lang w:val="id_ID" w:bidi="id_ID"/>
        </w:rPr>
        <w:t>pendatang</w:t>
      </w:r>
      <w:r>
        <w:rPr>
          <w:lang w:val="id_ID" w:bidi="id_ID"/>
        </w:rPr>
        <w:t xml:space="preserve"> ada di Daftar Kata Utama. Jika Anda telah menerjemahkan kata-kata ini di kitab lain dalam Alkitab, gunakan kata-kata yang sama di sini. Hentikan sebentar rekaman ini di sini.</w:t>
      </w:r>
    </w:p>
    <w:p>
      <w:pPr/>
      <w:r>
        <w:rPr>
          <w:lang w:val="id_ID" w:bidi="id_ID"/>
        </w:rPr>
      </w:r>
      <w:r>
        <w:rPr>
          <w:lang w:val="id_ID" w:bidi="id_ID"/>
        </w:rPr>
        <w:t xml:space="preserve">Allah mengatakan bahwa orang bukan Yahudi sekarang adalah </w:t>
      </w:r>
      <w:r>
        <w:rPr>
          <w:b/>
          <w:lang w:val="id_ID" w:bidi="id_ID"/>
        </w:rPr>
        <w:t>orang kudus</w:t>
      </w:r>
      <w:r>
        <w:rPr>
          <w:lang w:val="id_ID" w:bidi="id_ID"/>
        </w:rPr>
        <w:t xml:space="preserve">, atau umat </w:t>
      </w:r>
      <w:r>
        <w:rPr>
          <w:b/>
          <w:lang w:val="id_ID" w:bidi="id_ID"/>
        </w:rPr>
        <w:t>kudus</w:t>
      </w:r>
      <w:r>
        <w:rPr>
          <w:lang w:val="id_ID" w:bidi="id_ID"/>
        </w:rPr>
        <w:t xml:space="preserve"> Allah. Setiap orang yang dikhususkan bagi Allah dianggap kudus. Orang kudus berarti orang-orang kudus. Kata </w:t>
      </w:r>
      <w:r>
        <w:rPr>
          <w:lang w:val="id_ID" w:bidi="id_ID"/>
        </w:rPr>
        <w:t>orang kudus</w:t>
      </w:r>
      <w:r>
        <w:rPr>
          <w:lang w:val="id_ID" w:bidi="id_ID"/>
        </w:rPr>
        <w:t xml:space="preserve"> dan kata </w:t>
      </w:r>
      <w:r>
        <w:rPr>
          <w:lang w:val="id_ID" w:bidi="id_ID"/>
        </w:rPr>
        <w:t>kudus</w:t>
      </w:r>
      <w:r>
        <w:rPr>
          <w:lang w:val="id_ID" w:bidi="id_ID"/>
        </w:rPr>
        <w:t xml:space="preserve"> ada di Daftar Kata Utama. Gunakan kata yang sama untuk orang kudus atau orang-orang kudus yang telah Anda gunakan sebelumnya.</w:t>
      </w:r>
    </w:p>
    <w:p>
      <w:pPr/>
      <w:r>
        <w:rPr>
          <w:lang w:val="id_ID" w:bidi="id_ID"/>
        </w:rPr>
      </w:r>
      <w:r>
        <w:rPr>
          <w:lang w:val="id_ID" w:bidi="id_ID"/>
        </w:rPr>
        <w:t xml:space="preserve">Orang-orang bukan Yahudi adalah anggota </w:t>
      </w:r>
      <w:r>
        <w:rPr>
          <w:b/>
          <w:lang w:val="id_ID" w:bidi="id_ID"/>
        </w:rPr>
        <w:t>rumah tangga</w:t>
      </w:r>
      <w:r>
        <w:rPr>
          <w:lang w:val="id_ID" w:bidi="id_ID"/>
        </w:rPr>
        <w:t xml:space="preserve"> Allah. Semua orang yang tinggal bersama dalam sebuah rumah membentuk rumah tangga.</w:t>
      </w:r>
    </w:p>
    <w:p>
      <w:pPr/>
      <w:r>
        <w:rPr>
          <w:lang w:val="id_ID" w:bidi="id_ID"/>
        </w:rPr>
      </w:r>
      <w:r>
        <w:rPr>
          <w:lang w:val="id_ID" w:bidi="id_ID"/>
        </w:rPr>
        <w:t xml:space="preserve">Berhenti di sini dan diskusikan kata apa yang akan Anda gunakan untuk </w:t>
      </w:r>
      <w:r>
        <w:rPr>
          <w:b/>
          <w:lang w:val="id_ID" w:bidi="id_ID"/>
        </w:rPr>
        <w:t>rumah tangga</w:t>
      </w:r>
      <w:r>
        <w:rPr>
          <w:lang w:val="id_ID" w:bidi="id_ID"/>
        </w:rPr>
        <w:t xml:space="preserve">. Gunakan kata yang sama yang telah Anda gunakan dalam kitab-kitab lain dari Alkitab, dan ingatlah bahwa </w:t>
      </w:r>
      <w:r>
        <w:rPr>
          <w:lang w:val="id_ID" w:bidi="id_ID"/>
        </w:rPr>
        <w:t>rumah tangga</w:t>
      </w:r>
      <w:r>
        <w:rPr>
          <w:lang w:val="id_ID" w:bidi="id_ID"/>
        </w:rPr>
        <w:t xml:space="preserve"> terdapat di Daftar Kata Utama. Hentikan sebentar audio ini di sini. </w:t>
      </w:r>
    </w:p>
    <w:p>
      <w:pPr/>
      <w:r>
        <w:rPr>
          <w:lang w:val="id_ID" w:bidi="id_ID"/>
        </w:rPr>
      </w:r>
      <w:r>
        <w:rPr>
          <w:lang w:val="id_ID" w:bidi="id_ID"/>
        </w:rPr>
        <w:t xml:space="preserve">Paulus mengatakan bahwa Allah membangun umat-Nya di atas </w:t>
      </w:r>
      <w:r>
        <w:rPr>
          <w:b/>
          <w:lang w:val="id_ID" w:bidi="id_ID"/>
        </w:rPr>
        <w:t>fondasi</w:t>
      </w:r>
      <w:r>
        <w:rPr>
          <w:lang w:val="id_ID" w:bidi="id_ID"/>
        </w:rPr>
        <w:t>, atau dasar, rumah. Fondasi harus berbentuk persegi dengan batu penjuru. Sebuah rumah yang baik dibangun di atas fondasi yang kokoh. Gunakan kata yang telah Anda pilih untuk menggambarkan fondasi rumah.</w:t>
      </w:r>
    </w:p>
    <w:p>
      <w:pPr/>
      <w:r>
        <w:rPr>
          <w:lang w:val="id_ID" w:bidi="id_ID"/>
        </w:rPr>
      </w:r>
      <w:r>
        <w:rPr>
          <w:b/>
          <w:lang w:val="id_ID" w:bidi="id_ID"/>
        </w:rPr>
        <w:t>Kristus</w:t>
      </w:r>
      <w:r>
        <w:rPr>
          <w:lang w:val="id_ID" w:bidi="id_ID"/>
        </w:rPr>
        <w:t xml:space="preserve"> Yesus adalah batu penjuru rumah. Gunakan kata yang sama untuk Kristus yang telah Anda gunakan, dan ingatlah bahwa </w:t>
      </w:r>
      <w:r>
        <w:rPr>
          <w:lang w:val="id_ID" w:bidi="id_ID"/>
        </w:rPr>
        <w:t>Kristus</w:t>
      </w:r>
      <w:r>
        <w:rPr>
          <w:lang w:val="id_ID" w:bidi="id_ID"/>
        </w:rPr>
        <w:t xml:space="preserve"> terdapat dalam Daftar Kata Utama. </w:t>
      </w:r>
      <w:r>
        <w:rPr>
          <w:b/>
          <w:lang w:val="id_ID" w:bidi="id_ID"/>
        </w:rPr>
        <w:t>Batu penjuru</w:t>
      </w:r>
      <w:r>
        <w:rPr>
          <w:lang w:val="id_ID" w:bidi="id_ID"/>
        </w:rPr>
        <w:t xml:space="preserve"> adalah batu pertama yang diletakkan dalam fondasi. Batu penjuru harus berbentuk persegi. Setiap bagian dari fondasi harus sejajar dengan batu penjuru agar seluruh rumah memiliki dinding yang lurus. Batu penjuru adalah batu yang paling penting.</w:t>
      </w:r>
    </w:p>
    <w:p>
      <w:pPr/>
      <w:r>
        <w:rPr>
          <w:lang w:val="id_ID" w:bidi="id_ID"/>
        </w:rPr>
      </w:r>
      <w:r>
        <w:rPr>
          <w:lang w:val="id_ID" w:bidi="id_ID"/>
        </w:rPr>
        <w:t xml:space="preserve">Jika diperlukan, berhenti di sini lagi dan diskusikan dalam kelompok bagaimana Anda akan menggambarkan </w:t>
      </w:r>
      <w:r>
        <w:rPr>
          <w:b/>
          <w:lang w:val="id_ID" w:bidi="id_ID"/>
        </w:rPr>
        <w:t>fondasi</w:t>
      </w:r>
      <w:r>
        <w:rPr>
          <w:lang w:val="id_ID" w:bidi="id_ID"/>
        </w:rPr>
        <w:t xml:space="preserve"> dan </w:t>
      </w:r>
      <w:r>
        <w:rPr>
          <w:b/>
          <w:lang w:val="id_ID" w:bidi="id_ID"/>
        </w:rPr>
        <w:t>batu penjuru</w:t>
      </w:r>
      <w:r>
        <w:rPr>
          <w:lang w:val="id_ID" w:bidi="id_ID"/>
        </w:rPr>
        <w:t xml:space="preserve"> dari sebuah rumah dalam terjemahan Anda. </w:t>
      </w:r>
      <w:r>
        <w:rPr>
          <w:lang w:val="id_ID" w:bidi="id_ID"/>
        </w:rPr>
        <w:t>Batu penjuru</w:t>
      </w:r>
      <w:r>
        <w:rPr>
          <w:lang w:val="id_ID" w:bidi="id_ID"/>
        </w:rPr>
        <w:t xml:space="preserve"> terdapat dalam Daftar Kata Utama. Jika Anda telah menerjemahkan kata-kata ini di kitab lain dalam Alkitab, gunakan kata-kata yang sama di sini. Hentikan sebentar audio ini di sini. </w:t>
      </w:r>
    </w:p>
    <w:p>
      <w:pPr/>
      <w:r>
        <w:rPr>
          <w:lang w:val="id_ID" w:bidi="id_ID"/>
        </w:rPr>
      </w:r>
      <w:r>
        <w:rPr>
          <w:lang w:val="id_ID" w:bidi="id_ID"/>
        </w:rPr>
        <w:t xml:space="preserve">Fondasi rumah itu adalah </w:t>
      </w:r>
      <w:r>
        <w:rPr>
          <w:b/>
          <w:lang w:val="id_ID" w:bidi="id_ID"/>
        </w:rPr>
        <w:t>para rasul</w:t>
      </w:r>
      <w:r>
        <w:rPr>
          <w:lang w:val="id_ID" w:bidi="id_ID"/>
        </w:rPr>
        <w:t xml:space="preserve"> dan </w:t>
      </w:r>
      <w:r>
        <w:rPr>
          <w:b/>
          <w:lang w:val="id_ID" w:bidi="id_ID"/>
        </w:rPr>
        <w:t>nabi</w:t>
      </w:r>
      <w:r>
        <w:rPr>
          <w:lang w:val="id_ID" w:bidi="id_ID"/>
        </w:rPr>
        <w:t>. Dalam perikop ini, para nabi adalah orang-orang pada masa itu yang memberikan pesan Allah kepada orang-orang percaya.</w:t>
      </w:r>
    </w:p>
    <w:p>
      <w:pPr/>
      <w:r>
        <w:rPr>
          <w:lang w:val="id_ID" w:bidi="id_ID"/>
        </w:rPr>
      </w:r>
      <w:r>
        <w:rPr>
          <w:lang w:val="id_ID" w:bidi="id_ID"/>
        </w:rPr>
        <w:t xml:space="preserve">Jika diperlukan, berhenti di sini dan diskusikan kata-kata apa yang akan Anda gunakan untuk </w:t>
      </w:r>
      <w:r>
        <w:rPr>
          <w:b/>
          <w:lang w:val="id_ID" w:bidi="id_ID"/>
        </w:rPr>
        <w:t>para rasul</w:t>
      </w:r>
      <w:r>
        <w:rPr>
          <w:lang w:val="id_ID" w:bidi="id_ID"/>
        </w:rPr>
        <w:t xml:space="preserve"> dan </w:t>
      </w:r>
      <w:r>
        <w:rPr>
          <w:b/>
          <w:lang w:val="id_ID" w:bidi="id_ID"/>
        </w:rPr>
        <w:t>nabi</w:t>
      </w:r>
      <w:r>
        <w:rPr>
          <w:lang w:val="id_ID" w:bidi="id_ID"/>
        </w:rPr>
        <w:t xml:space="preserve">. Gunakan kata yang sama untuk rasul yang Anda gunakan sebelumnya dalam kitab Efesus, dan kata yang sama untuk para nabi seperti yang Anda gunakan dalam kitab-kitab lainnya di Alkitab. </w:t>
      </w:r>
      <w:r>
        <w:rPr>
          <w:lang w:val="id_ID" w:bidi="id_ID"/>
        </w:rPr>
        <w:t>Para rasul</w:t>
      </w:r>
      <w:r>
        <w:rPr>
          <w:lang w:val="id_ID" w:bidi="id_ID"/>
        </w:rPr>
        <w:t xml:space="preserve"> dan </w:t>
      </w:r>
      <w:r>
        <w:rPr>
          <w:lang w:val="id_ID" w:bidi="id_ID"/>
        </w:rPr>
        <w:t>nabi</w:t>
      </w:r>
      <w:r>
        <w:rPr>
          <w:lang w:val="id_ID" w:bidi="id_ID"/>
        </w:rPr>
        <w:t xml:space="preserve"> dibahas dalam Daftar Kata Utama. Hentikan sebentar audio ini di sini. </w:t>
      </w:r>
    </w:p>
    <w:p>
      <w:pPr/>
      <w:r>
        <w:rPr>
          <w:lang w:val="id_ID" w:bidi="id_ID"/>
        </w:rPr>
      </w:r>
      <w:r>
        <w:rPr>
          <w:lang w:val="id_ID" w:bidi="id_ID"/>
        </w:rPr>
        <w:t xml:space="preserve">Paulus mengatakan bahwa orang-orang percaya menjadi tembok dari </w:t>
      </w:r>
      <w:r>
        <w:rPr>
          <w:b/>
          <w:lang w:val="id_ID" w:bidi="id_ID"/>
        </w:rPr>
        <w:t>Bait Suci yang kudus</w:t>
      </w:r>
      <w:r>
        <w:rPr>
          <w:lang w:val="id_ID" w:bidi="id_ID"/>
        </w:rPr>
        <w:t>, atau Rumah Allah. Bait Suci adalah kata yang sama dengan Bait Suci di Yerusalem tempat orang-orang Yahudi menyembah Allah.</w:t>
      </w:r>
    </w:p>
    <w:p>
      <w:pPr/>
      <w:r>
        <w:rPr>
          <w:lang w:val="id_ID" w:bidi="id_ID"/>
        </w:rPr>
      </w:r>
      <w:r>
        <w:rPr>
          <w:lang w:val="id_ID" w:bidi="id_ID"/>
        </w:rPr>
        <w:t xml:space="preserve">Berhenti di sini dan tinjau dalam kelompok kata apa yang Anda gunakan untuk </w:t>
      </w:r>
      <w:r>
        <w:rPr>
          <w:b/>
          <w:lang w:val="id_ID" w:bidi="id_ID"/>
        </w:rPr>
        <w:t>Bait Suci</w:t>
      </w:r>
      <w:r>
        <w:rPr>
          <w:lang w:val="id_ID" w:bidi="id_ID"/>
        </w:rPr>
        <w:t xml:space="preserve">. Gunakan kata yang sama yang telah Anda gunakan sebelumnya, dan ingatlah bahwa </w:t>
      </w:r>
      <w:r>
        <w:rPr>
          <w:lang w:val="id_ID" w:bidi="id_ID"/>
        </w:rPr>
        <w:t>Bait Suci</w:t>
      </w:r>
      <w:r>
        <w:rPr>
          <w:lang w:val="id_ID" w:bidi="id_ID"/>
        </w:rPr>
        <w:t xml:space="preserve"> dibahas dalam Daftar Kata Utama. Hentikan sebentar audio ini di sini. </w:t>
      </w:r>
    </w:p>
    <w:p>
      <w:pPr/>
      <w:r>
        <w:rPr>
          <w:lang w:val="id_ID" w:bidi="id_ID"/>
        </w:rPr>
      </w:r>
      <w:r>
        <w:rPr>
          <w:b/>
          <w:lang w:val="id_ID" w:bidi="id_ID"/>
        </w:rPr>
        <w:t>Tuhan</w:t>
      </w:r>
      <w:r>
        <w:rPr>
          <w:lang w:val="id_ID" w:bidi="id_ID"/>
        </w:rPr>
        <w:t xml:space="preserve"> merujuk pada tuan rumah atau penguasa tertinggi. Di sini, kata Tuhan mungkin merujuk kepada Allah. Allah mempersatukan kita dengan Yesus dan seolah-olah kita menjadi Bait Suci yang kudus yang dipersembahkan kepada Allah. Namun, kata ini, Tuhan, juga dapat merujuk pada Yesus. </w:t>
      </w:r>
      <w:r>
        <w:rPr>
          <w:lang w:val="id_ID" w:bidi="id_ID"/>
        </w:rPr>
        <w:t>Tuhan</w:t>
      </w:r>
      <w:r>
        <w:rPr>
          <w:lang w:val="id_ID" w:bidi="id_ID"/>
        </w:rPr>
        <w:t xml:space="preserve"> dibahas dalam Daftar Kata Utama. Gunakan kata yang sama untuk Tuhan seperti yang telah Anda gunakan sebelumnya.</w:t>
      </w:r>
    </w:p>
    <w:p>
      <w:pPr/>
      <w:r>
        <w:rPr>
          <w:lang w:val="id_ID" w:bidi="id_ID"/>
        </w:rPr>
      </w:r>
      <w:r>
        <w:rPr>
          <w:lang w:val="id_ID" w:bidi="id_ID"/>
        </w:rPr>
        <w:t xml:space="preserve">Allah tinggal di dalam Bait Suci oleh </w:t>
      </w:r>
      <w:r>
        <w:rPr>
          <w:b/>
          <w:lang w:val="id_ID" w:bidi="id_ID"/>
        </w:rPr>
        <w:t>Roh-Nya</w:t>
      </w:r>
      <w:r>
        <w:rPr>
          <w:lang w:val="id_ID" w:bidi="id_ID"/>
        </w:rPr>
        <w:t xml:space="preserve">. </w:t>
      </w:r>
      <w:r>
        <w:rPr>
          <w:lang w:val="id_ID" w:bidi="id_ID"/>
        </w:rPr>
        <w:t>Roh Kudus</w:t>
      </w:r>
      <w:r>
        <w:rPr>
          <w:lang w:val="id_ID" w:bidi="id_ID"/>
        </w:rPr>
        <w:t xml:space="preserve"> dibahas dalam Daftar Kata Utama. Gunakan kata yang sama untuk Roh Kudus yang telah Anda gunakan.</w:t>
      </w:r>
      <w:r>
        <w:rPr>
          <w:lang w:val="id_ID" w:bidi="id_ID"/>
        </w:rPr>
      </w:r>
    </w:p>
    <w:p>
      <w:pPr>
        <w:pStyle w:val="Heading3"/>
      </w:pPr>
      <w:r>
        <w:rPr>
          <w:lang w:val="id_ID" w:bidi="id_ID"/>
        </w:rPr>
        <w:t>Menyampaikan Firman Tuhan</w:t>
      </w:r>
    </w:p>
    <w:p>
      <w:pPr/>
      <w:r>
        <w:rPr>
          <w:lang w:val="id_ID" w:bidi="id_ID"/>
        </w:rPr>
      </w:r>
      <w:r>
        <w:rPr>
          <w:lang w:val="id_ID" w:bidi="id_ID"/>
        </w:rPr>
        <w:t>Dengarkan versi audio dari perikop ini dalam terjemahan yang paling mudah dimengerti.</w:t>
      </w:r>
    </w:p>
    <w:p>
      <w:pPr/>
      <w:r>
        <w:rPr>
          <w:lang w:val="id_ID" w:bidi="id_ID"/>
        </w:rPr>
      </w:r>
      <w:r>
        <w:rPr>
          <w:lang w:val="id_ID" w:bidi="id_ID"/>
        </w:rPr>
        <w:t>Dalam sesi ini, ceritakan kembali perikop ini, secara berkelompok, dalam bahasa Anda sendiri.</w:t>
      </w:r>
    </w:p>
    <w:p>
      <w:pPr/>
      <w:r>
        <w:rPr>
          <w:lang w:val="id_ID" w:bidi="id_ID"/>
        </w:rPr>
      </w:r>
      <w:r>
        <w:rPr>
          <w:lang w:val="id_ID" w:bidi="id_ID"/>
        </w:rPr>
        <w:t>Pertama, seluruh kelompok harus berlatih menceritakan perikop tersebut dalam bahasa Anda sendiri. Ingatlah untuk mengikutsertakan hal-hal yang Anda putuskan dalam langkah sebelumnya, seperti kronologi, kata, frasa, emosi, atau apa pun yang Anda diskusikan.</w:t>
      </w:r>
    </w:p>
    <w:p>
      <w:pPr/>
      <w:r>
        <w:rPr>
          <w:lang w:val="id_ID" w:bidi="id_ID"/>
        </w:rPr>
      </w:r>
      <w:r>
        <w:rPr>
          <w:lang w:val="id_ID" w:bidi="id_ID"/>
        </w:rPr>
        <w:t xml:space="preserve">Seorang anggota kelompok harus menyampaikan beberapa kalimat dari perikop tersebut lalu berhenti sebentar. Anggota kelompok lain harus menceritakan bagian selanjutnya dari perikop itu dan berhenti sebentar. Lakukan hal ini sampai kelompok tersebut telah menceritakan kembali seluruh perikop tersebut. Dalam tahap ini anggota kelompok dapat saling mengoreksi. Hentikan sebentar audio ini di sini. </w:t>
      </w:r>
    </w:p>
    <w:p>
      <w:pPr/>
      <w:r>
        <w:rPr>
          <w:lang w:val="id_ID" w:bidi="id_ID"/>
        </w:rPr>
      </w:r>
      <w:r>
        <w:rPr>
          <w:lang w:val="id_ID" w:bidi="id_ID"/>
        </w:rPr>
        <w:t xml:space="preserve">Selanjutnya, setiap anggota kelompok harus menceritakan seluruh perikop tersebut tanpa gangguan setidaknya satu kali. Seorang anggota kelompok dapat menggunakan benda acak, gerakan, atau papan cerita untuk membantu mereka mengingat perikop tersebut. Hentikan sebentar audio ini di sini. </w:t>
      </w:r>
    </w:p>
    <w:p>
      <w:pPr/>
      <w:r>
        <w:rPr>
          <w:lang w:val="id_ID" w:bidi="id_ID"/>
        </w:rPr>
      </w:r>
      <w:r>
        <w:rPr>
          <w:lang w:val="id_ID" w:bidi="id_ID"/>
        </w:rPr>
        <w:t xml:space="preserve">Selanjutnya, kelompok dapat memutuskan versi perikop milik siapa yang paling kalian sukai. Kalian mungkin memutuskan bahwa kalian menyukai cara salah satu anggota kelompok menceritakan suatu adegan, tetapi menyukai cara anggota kelompok lain menceritakan adegan lainnya. Hentikan sebentar audio ini di sini. </w:t>
      </w:r>
    </w:p>
    <w:p>
      <w:pPr/>
      <w:r>
        <w:rPr>
          <w:lang w:val="id_ID" w:bidi="id_ID"/>
        </w:rPr>
      </w:r>
      <w:r>
        <w:rPr>
          <w:lang w:val="id_ID" w:bidi="id_ID"/>
        </w:rPr>
        <w:t>Akhirnya, kelompok dapat menyusun versi akhir perikop tersebut yang disetujui oleh semua orang. Setiap anggota kelompok harus berlatih menceritakan versi akhir dari perikop tersebut.</w:t>
      </w:r>
      <w:r>
        <w:rPr>
          <w:lang w:val="id_ID" w:bidi="id_ID"/>
        </w:rPr>
      </w:r>
      <w:r>
        <w:rPr>
          <w:lang w:val="id_ID" w:bidi="id_ID"/>
        </w:rPr>
      </w:r>
    </w:p>
    <w:p>
      <w:pPr/>
      <w:r>
        <w:rPr>
          <w:lang w:val="id_ID" w:bidi="id_ID"/>
        </w:rPr>
      </w:r>
    </w:p>
    <w:p>
      <w:pPr>
        <w:pStyle w:val="Heading2"/>
      </w:pPr>
      <w:r>
        <w:rPr>
          <w:lang w:val="id_ID" w:bidi="id_ID"/>
        </w:rPr>
        <w:t>Efesus 3:1–6</w:t>
      </w:r>
      <w:r>
        <w:rPr>
          <w:lang w:val="id_ID" w:bidi="id_ID"/>
        </w:rPr>
      </w:r>
    </w:p>
    <w:p>
      <w:pPr>
        <w:pStyle w:val="Heading3"/>
      </w:pPr>
      <w:r>
        <w:rPr>
          <w:lang w:val="id_ID" w:bidi="id_ID"/>
        </w:rPr>
        <w:t>Dengar dan Renungkan</w:t>
      </w:r>
    </w:p>
    <w:p>
      <w:pPr/>
      <w:r>
        <w:rPr>
          <w:lang w:val="id_ID" w:bidi="id_ID"/>
        </w:rPr>
      </w:r>
      <w:r>
        <w:rPr>
          <w:lang w:val="id_ID" w:bidi="id_ID"/>
        </w:rPr>
        <w:t>Pada langkah ini, dengarkan Efesus 3:1–6 dan simpanlah dalam hatimu.</w:t>
      </w:r>
    </w:p>
    <w:p>
      <w:pPr/>
      <w:r>
        <w:rPr>
          <w:lang w:val="id_ID" w:bidi="id_ID"/>
        </w:rPr>
      </w:r>
      <w:r>
        <w:rPr>
          <w:lang w:val="id_ID" w:bidi="id_ID"/>
        </w:rPr>
        <w:t>Dengarkan versi audio dari Efesus 3:1–6 sebanyak tiga kali, dalam tiga terjemahan yang berbeda, jika memungkinkan.</w:t>
      </w:r>
    </w:p>
    <w:p>
      <w:pPr/>
      <w:r>
        <w:rPr>
          <w:lang w:val="id_ID" w:bidi="id_ID"/>
        </w:rPr>
      </w:r>
      <w:r>
        <w:rPr>
          <w:lang w:val="id_ID" w:bidi="id_ID"/>
        </w:rPr>
        <w:t xml:space="preserve">Hentikan sebentar audio ini di sini. </w:t>
      </w:r>
    </w:p>
    <w:p>
      <w:pPr/>
      <w:r>
        <w:rPr>
          <w:lang w:val="id_ID" w:bidi="id_ID"/>
        </w:rPr>
      </w:r>
      <w:r>
        <w:rPr>
          <w:lang w:val="id_ID" w:bidi="id_ID"/>
        </w:rPr>
        <w:t>Sekarang, sebagai kelompok, diskusikanlah pertanyaan-pertanyaan berikut:</w:t>
      </w:r>
    </w:p>
    <w:p>
      <w:pPr>
        <w:pStyle w:val="ListBullet"/>
        <w:spacing w:line="240" w:lineRule="auto"/>
        <w:ind w:left="720"/>
      </w:pPr>
      <w:r>
        <w:rPr>
          <w:lang w:val="id_ID" w:bidi="id_ID"/>
        </w:rPr>
      </w:r>
      <w:r>
        <w:rPr>
          <w:lang w:val="id_ID" w:bidi="id_ID"/>
        </w:rPr>
        <w:t>Apa yang Anda sukai dari perikop ini? Hentikan sebentar audio ini di sini.</w:t>
      </w:r>
    </w:p>
    <w:p>
      <w:pPr>
        <w:pStyle w:val="ListBullet"/>
        <w:spacing w:line="240" w:lineRule="auto"/>
        <w:ind w:left="720"/>
      </w:pPr>
      <w:r>
        <w:rPr>
          <w:lang w:val="id_ID" w:bidi="id_ID"/>
        </w:rPr>
      </w:r>
      <w:r>
        <w:rPr>
          <w:lang w:val="id_ID" w:bidi="id_ID"/>
        </w:rPr>
        <w:t>Apa yang tidak Anda sukai atau tidak Anda mengerti dari perikop ini? Hentikan sebentar rekaman ini di sini.</w:t>
      </w:r>
    </w:p>
    <w:p>
      <w:pPr>
        <w:pStyle w:val="ListBullet"/>
        <w:spacing w:line="240" w:lineRule="auto"/>
        <w:ind w:left="720"/>
      </w:pPr>
      <w:r>
        <w:rPr>
          <w:lang w:val="id_ID" w:bidi="id_ID"/>
        </w:rPr>
      </w:r>
      <w:r>
        <w:rPr>
          <w:lang w:val="id_ID" w:bidi="id_ID"/>
        </w:rPr>
        <w:t>Apa yang dikatakan perikop ini kepada kita tentang Allah atau Yesus? Hentikan sebentar rekaman ini di sini.</w:t>
      </w:r>
    </w:p>
    <w:p>
      <w:pPr>
        <w:pStyle w:val="ListBullet"/>
        <w:spacing w:line="240" w:lineRule="auto"/>
        <w:ind w:left="720"/>
      </w:pPr>
      <w:r>
        <w:rPr>
          <w:lang w:val="id_ID" w:bidi="id_ID"/>
        </w:rPr>
      </w:r>
      <w:r>
        <w:rPr>
          <w:lang w:val="id_ID" w:bidi="id_ID"/>
        </w:rPr>
        <w:t>Apa yang perikop ini ceritakan kepada kita tentang manusia? Hentikan sebentar audio ini di sini.</w:t>
      </w:r>
    </w:p>
    <w:p>
      <w:pPr>
        <w:pStyle w:val="ListBullet"/>
        <w:spacing w:line="240" w:lineRule="auto"/>
        <w:ind w:left="720"/>
      </w:pPr>
      <w:r>
        <w:rPr>
          <w:lang w:val="id_ID" w:bidi="id_ID"/>
        </w:rPr>
      </w:r>
      <w:r>
        <w:rPr>
          <w:lang w:val="id_ID" w:bidi="id_ID"/>
        </w:rPr>
        <w:t>Bagaimana perikop ini memengaruhi kehidupan kita sehari-hari? Hentikan sebentar audio ini di sini.</w:t>
      </w:r>
    </w:p>
    <w:p>
      <w:pPr>
        <w:pStyle w:val="ListBullet"/>
        <w:spacing w:line="240" w:lineRule="auto"/>
        <w:ind w:left="720"/>
      </w:pPr>
      <w:r>
        <w:rPr>
          <w:lang w:val="id_ID" w:bidi="id_ID"/>
        </w:rPr>
      </w:r>
      <w:r>
        <w:rPr>
          <w:lang w:val="id_ID" w:bidi="id_ID"/>
        </w:rPr>
        <w:t>Siapakah kenalan Anda yang perlu mendengar perikop ini?</w:t>
      </w:r>
      <w:r>
        <w:rPr>
          <w:lang w:val="id_ID" w:bidi="id_ID"/>
        </w:rPr>
      </w:r>
    </w:p>
    <w:p>
      <w:pPr>
        <w:pStyle w:val="Heading3"/>
      </w:pPr>
      <w:r>
        <w:rPr>
          <w:lang w:val="id_ID" w:bidi="id_ID"/>
        </w:rPr>
        <w:t>Menyiapkan Panggung</w:t>
      </w:r>
    </w:p>
    <w:p>
      <w:pPr/>
      <w:r>
        <w:rPr>
          <w:lang w:val="id_ID" w:bidi="id_ID"/>
        </w:rPr>
      </w:r>
      <w:r>
        <w:rPr>
          <w:lang w:val="id_ID" w:bidi="id_ID"/>
        </w:rPr>
        <w:t>Dengarkan versi audio dari Efesus 3:1–6 dalam terjemahan yang paling mudah dipahami.</w:t>
      </w:r>
    </w:p>
    <w:p>
      <w:pPr/>
      <w:r>
        <w:rPr>
          <w:lang w:val="id_ID" w:bidi="id_ID"/>
        </w:rPr>
      </w:r>
      <w:r>
        <w:rPr>
          <w:lang w:val="id_ID" w:bidi="id_ID"/>
        </w:rPr>
        <w:t>Paulus melanjutkan suratnya kepada orang-orang Efesus. Ketika Paulus memulai bagian dari surat ini, Paulus memulai doa. Tetapi tepat ketika Paulus mulai berdoa, ia memikirkan beberapa hal lain yang ingin ia katakan dan malah mulai menjelaskan hal-hal itu. Paulus menghentikan doanya dan meluangkan waktu untuk menjelaskan kepada orang-orang percaya di Efesus pekerjaan khusus yang telah Allah perintahkan kepadanya. Dalam bagian selanjutnya dari surat ini, Paulus akan kembali ke doanya dan menyelesaikannya.</w:t>
      </w:r>
    </w:p>
    <w:p>
      <w:pPr/>
      <w:r>
        <w:rPr>
          <w:lang w:val="id_ID" w:bidi="id_ID"/>
        </w:rPr>
      </w:r>
      <w:r>
        <w:rPr>
          <w:lang w:val="id_ID" w:bidi="id_ID"/>
        </w:rPr>
        <w:t>Paulus memulai bagian ini dengan mengingatkan orang-orang Efesus bahwa Paulus adalah orang yang menulis kepada mereka. Kemudian Paulus mengingatkan orang-orang bukan Yahudi bahwa Paulus berada di penjara. Paulus berkata, "Aku adalah seorang tahanan karena aku melayani Yesus Kristus dengan mengatakan kepadamu, orang-orang bukan Yahudi, kabar baik tentang Yesus." Paulus berada di penjara di Roma. Paulus ditangkap ketika Paulus pergi ke Yerusalem setelah kunjungan terakhirnya ke Efesus. Beberapa orang Yahudi, mengetahui bahwa Paulus bekerja dengan orang-orang bukan Yahudi, berpikir bahwa Paulus telah membawa orang bukan Yahudi ke bagian dari Bait Suci di mana orang-orang bukan Yahudi tidak diizinkan untuk pergi. Paulus tidak melakukan itu. Tetapi karena orang-orang Yahudi berpikir bahwa ia melakukannya, orang-orang Yahudi mencoba membunuh Paulus. Paulus ditangkap oleh para prajurit Romawi. Akhirnya, pemerintah Romawi mengutus Paulus ke Roma untuk persidangan. Paulus sedang menulis surat ini kepada orang-orang Efesus sementara ia menunggu persidangan itu.</w:t>
      </w:r>
    </w:p>
    <w:p>
      <w:pPr/>
      <w:r>
        <w:rPr>
          <w:lang w:val="id_ID" w:bidi="id_ID"/>
        </w:rPr>
      </w:r>
      <w:r>
        <w:rPr>
          <w:lang w:val="id_ID" w:bidi="id_ID"/>
        </w:rPr>
        <w:t>Paulus mulai berdoa untuk orang-orang percaya di Efesus, tetapi kemudian tiba-tiba Paulus mengubah subjek sehingga ia dapat menjelaskan lebih banyak tentang peran khususnya. Paulus yakin bahwa orang-orang percaya di Efesus telah mendengar tentang Pelayanan khusus Paulus kepada orang-orang bukan Yahudi. Itu seperti Allah menjadikan Paulus sebagai pelayan untuk orang-orang bukan Yahudi. Seorang pelayan adalah seseorang yang bekerja untuk seseorang dan menangani semua tanggung jawab bisnis bagi orang itu. Misalnya, mungkin pelayan bekerja untuk seorang laki-laki yang memiliki banyak tanah dan harta. Kepala pelayan mengarahkan atau mengelola semua pelayan lainnya. Pengelola bertanggung jawab atas kegiatan sehari-hari bisnis tersebut. Paulus mengatakan bahwa ia adalah penatalayan anugerah Allah. Ini berarti bahwa Allah telah menugaskan Paulus untuk merawat injil, atau kabar baik tentang Yesus Kristus, dan Paulus bekerja untuk melakukan persis apa yang telah Allah tugaskan kepadanya. Paulus mengatakan bahwa Allah telah percaya kepadanya, Paulus, untuk melakukan pekerjaan ini. Pekerjaan ini adalah menceritakan kepada orang-orang bukan Yahudi tentang anugerah Allah. Anugerah Allah adalah bahwa kita tidak layak dan tidak mendapatkan kasih dan keselamatan Allah. Kita menemukan anugerah Allah dalam kabar baik tentang Yesus, karena Allah mengutus Yesus untuk mati demi membebaskan kita dan memberikan kehidupan kekal bersama Allah, meskipun kita tidak layak mendapatkannya.</w:t>
      </w:r>
    </w:p>
    <w:p>
      <w:pPr/>
      <w:r>
        <w:rPr>
          <w:lang w:val="id_ID" w:bidi="id_ID"/>
        </w:rPr>
      </w:r>
      <w:r>
        <w:rPr>
          <w:lang w:val="id_ID" w:bidi="id_ID"/>
        </w:rPr>
        <w:t>Berhenti di sini dan diskusikan pertanyaan berikut. Ceritakan kisah tentang seseorang dengan harta benda dan bisnis dalam jumlah besar. Seseorang merawat tanah atau bisnis untuk pemiliknya. Pemilik memercayai orang ini yang merawat rumah, properti, dan para pelayan. Dengarkan bagaimana pencerita menggambarkan orang ini dan pekerjaannya. Hentikan sebentar rekaman ini di sini.</w:t>
      </w:r>
    </w:p>
    <w:p>
      <w:pPr/>
      <w:r>
        <w:rPr>
          <w:lang w:val="id_ID" w:bidi="id_ID"/>
        </w:rPr>
      </w:r>
      <w:r>
        <w:rPr>
          <w:lang w:val="id_ID" w:bidi="id_ID"/>
        </w:rPr>
        <w:t>Paulus mengatakan kepada orang-orang Efesus bahwa ia telah menulis kepada mereka tentang peran khususnya, yang adalah peran menceritakan kepada orang-orang bukan Yahudi tentang misteri anugerah Kristus. Kita tidak tahu, tetapi mungkin ini berarti bahwa Paulus menulis surat lain sebelum surat ini dan surat itu telah hilang. Atau mungkin Paulus merujuk pada apa yang telah ia tulis dalam surat ini kepada orang-orang Efesus. Bagaimanapun juga, Paulus mengingatkan orang-orang percaya di Efesus bahwa Allah mengungkapkan wahyu khusus kepada Paulus—Allah mengungkapkan "misteri Kristus" kepada Paulus. Sebelum Yesus, ada hal-hal yang tidak diketahui orang-orang tentang bagaimana mendekati Allah, tetapi sekarang Yesus telah datang, orang-orang tahu bagaimana mendekati Allah. Paulus mendorong orang-orang percaya di Efesus untuk terus membaca surat ini sehingga mereka dapat memahami betapa istimewanya wahyu ini. Selama banyak generasi sebelum ini, orang-orang tidak memahami atau mengenal siapa Yesus. Tetapi sekarang Allah telah menyebabkan Roh Kudus mengungkapkan rencana ini kepada orang-orang yang dipilih Allah sebagai orang yang diutus atau juru bicara. Orang-orang yang telah Allah utus ini adalah para rasul yang kudus, atau dipisahkan, dan para nabi yang kudus. Paulus adalah salah satu orang khusus ini yang diutus Allah untuk menyampaikan kabar baik ini kepada orang-orang bukan Yahudi.</w:t>
      </w:r>
    </w:p>
    <w:p>
      <w:pPr/>
      <w:r>
        <w:rPr>
          <w:lang w:val="id_ID" w:bidi="id_ID"/>
        </w:rPr>
      </w:r>
      <w:r>
        <w:rPr>
          <w:lang w:val="id_ID" w:bidi="id_ID"/>
        </w:rPr>
        <w:t>Setelah semua penjelasan ini, Paulus mengungkapkan misteri—hal ini yang tidak pernah dimengerti oleh siapa pun sebelumnya. Paulus menggunakan perbandingan yang sama di sini untuk menggambarkan misteri ini seperti yang ia gunakan sebelumnya dalam surat ini—perbandingan warisan keluarga dan tubuh manusia. Paulus telah mengatakan kepada orang-orang Efesus bahwa mereka adalah satu keluarga dan memiliki satu warisan sebagai anak-anak Allah. Orang-orang Yahudi adalah bangsa Israel. Allah membuat perjanjian bertahun-tahun yang lalu dengan Israel bahwa Ia akan memberikan warisan kepada mereka—bahwa Allah akan bersama mereka selamanya. Sekarang Paulus mengingatkan orang-orang percaya lagi bahwa orang-orang bukan Yahudi yang percaya kepada Yesus sebagai Juruselamat mereka akan memiliki warisan yang sama dari Allah dengan orang-orang Yahudi. Paulus telah mengatakan kepada orang-orang percaya di Efesus bahwa orang-orang percaya Yahudi dan orang-orang percaya bukan Yahudi seperti satu tubuh manusia. Sekarang ia mengatakan kepada mereka lagi bahwa bersama-sama, orang-orang percaya Yahudi dan orang-orang percaya bukan Yahudi membentuk satu kesatuan umat yang bekerja bersama seperti satu tubuh manusia. Paulus mengingatkan orang-orang percaya bahwa Kristus menjanjikan kehidupan kekal dengan Allah selamanya, dan baik orang-orang Yahudi maupun orang-orang bukan Yahudi akan mengambil bagian dalam manfaat janji Kristus Yesus untuk menyelamatkan mereka.</w:t>
      </w:r>
      <w:r>
        <w:rPr>
          <w:lang w:val="id_ID" w:bidi="id_ID"/>
        </w:rPr>
      </w:r>
    </w:p>
    <w:p>
      <w:pPr>
        <w:pStyle w:val="Heading3"/>
      </w:pPr>
      <w:r>
        <w:rPr>
          <w:lang w:val="id_ID" w:bidi="id_ID"/>
        </w:rPr>
        <w:t>Menjelaskan Adegan</w:t>
      </w:r>
    </w:p>
    <w:p>
      <w:pPr/>
      <w:r>
        <w:rPr>
          <w:lang w:val="id_ID" w:bidi="id_ID"/>
        </w:rPr>
      </w:r>
      <w:r>
        <w:rPr>
          <w:lang w:val="id_ID" w:bidi="id_ID"/>
        </w:rPr>
        <w:t>Dengarkan versi audio dari Efesus 3:1–6 dalam terjemahan yang paling mudah dipahami.</w:t>
      </w:r>
    </w:p>
    <w:p>
      <w:pPr/>
      <w:r>
        <w:rPr>
          <w:lang w:val="id_ID" w:bidi="id_ID"/>
        </w:rPr>
      </w:r>
      <w:r>
        <w:rPr>
          <w:lang w:val="id_ID" w:bidi="id_ID"/>
        </w:rPr>
        <w:t>Dalam tahap ini, kelompok akan menentukan bagian, tokoh, dan latar dari perikop ini. Selanjutnya, kelompok akan membayangkan perikop ini.</w:t>
      </w:r>
    </w:p>
    <w:p>
      <w:pPr/>
      <w:r>
        <w:rPr>
          <w:lang w:val="id_ID" w:bidi="id_ID"/>
        </w:rPr>
      </w:r>
      <w:r>
        <w:rPr>
          <w:lang w:val="id_ID" w:bidi="id_ID"/>
        </w:rPr>
        <w:t>Perikop ini memiliki dua bagian.</w:t>
      </w:r>
    </w:p>
    <w:p>
      <w:pPr/>
      <w:r>
        <w:rPr>
          <w:lang w:val="id_ID" w:bidi="id_ID"/>
        </w:rPr>
      </w:r>
      <w:r>
        <w:rPr>
          <w:b/>
          <w:lang w:val="id_ID" w:bidi="id_ID"/>
        </w:rPr>
        <w:t>Pada bagian pertama:</w:t>
      </w:r>
      <w:r>
        <w:rPr>
          <w:lang w:val="id_ID" w:bidi="id_ID"/>
        </w:rPr>
        <w:t xml:space="preserve"> Paulus mulai berdoa. Tetapi tepat setelah mengingatkan jemaat di Efesus tentang siapa dia dan di mana dia berada, Paulus menyela doanya.</w:t>
      </w:r>
    </w:p>
    <w:p>
      <w:pPr/>
      <w:r>
        <w:rPr>
          <w:lang w:val="id_ID" w:bidi="id_ID"/>
        </w:rPr>
      </w:r>
      <w:r>
        <w:rPr>
          <w:b/>
          <w:lang w:val="id_ID" w:bidi="id_ID"/>
        </w:rPr>
        <w:t>Pada bagian kedua:</w:t>
      </w:r>
      <w:r>
        <w:rPr>
          <w:lang w:val="id_ID" w:bidi="id_ID"/>
        </w:rPr>
        <w:t xml:space="preserve"> Paulus menjelaskan lebih banyak kepada orang-orang Efesus tentang misteri, atau rencana rahasia, yang telah Allah ungkapkan kepada Paulus. Rencana ini adalah bahwa orang-orang bukan Yahudi yang mengikuti Yesus juga akan menerima janji-janji yang telah Allah berikan kepada orang-orang Yahudi. Paulus menjelaskan bahwa Allah menggunakan Roh Kudus-Nya untuk membuat wahyu ini.</w:t>
      </w:r>
    </w:p>
    <w:p>
      <w:pPr/>
      <w:r>
        <w:rPr>
          <w:lang w:val="id_ID" w:bidi="id_ID"/>
        </w:rPr>
      </w:r>
      <w:r>
        <w:rPr>
          <w:lang w:val="id_ID" w:bidi="id_ID"/>
        </w:rPr>
        <w:t>Tokoh-tokoh dalam bagian ini adalah:</w:t>
      </w:r>
    </w:p>
    <w:p>
      <w:pPr>
        <w:pStyle w:val="ListBullet"/>
        <w:spacing w:line="240" w:lineRule="auto"/>
        <w:ind w:left="720"/>
      </w:pPr>
      <w:r>
        <w:rPr>
          <w:lang w:val="id_ID" w:bidi="id_ID"/>
        </w:rPr>
      </w:r>
      <w:r>
        <w:rPr>
          <w:lang w:val="id_ID" w:bidi="id_ID"/>
        </w:rPr>
        <w:t>Paulus</w:t>
      </w:r>
    </w:p>
    <w:p>
      <w:pPr>
        <w:pStyle w:val="ListBullet"/>
        <w:spacing w:line="240" w:lineRule="auto"/>
        <w:ind w:left="720"/>
      </w:pPr>
      <w:r>
        <w:rPr>
          <w:lang w:val="id_ID" w:bidi="id_ID"/>
        </w:rPr>
      </w:r>
      <w:r>
        <w:rPr>
          <w:lang w:val="id_ID" w:bidi="id_ID"/>
        </w:rPr>
        <w:t>Seorang ahli hukum atau sekretaris yang menulis apa yang Paulus katakan</w:t>
      </w:r>
    </w:p>
    <w:p>
      <w:pPr>
        <w:pStyle w:val="ListBullet"/>
        <w:spacing w:line="240" w:lineRule="auto"/>
        <w:ind w:left="720"/>
      </w:pPr>
      <w:r>
        <w:rPr>
          <w:lang w:val="id_ID" w:bidi="id_ID"/>
        </w:rPr>
      </w:r>
      <w:r>
        <w:rPr>
          <w:lang w:val="id_ID" w:bidi="id_ID"/>
        </w:rPr>
        <w:t>Allah</w:t>
      </w:r>
    </w:p>
    <w:p>
      <w:pPr>
        <w:pStyle w:val="ListBullet"/>
        <w:spacing w:line="240" w:lineRule="auto"/>
        <w:ind w:left="720"/>
      </w:pPr>
      <w:r>
        <w:rPr>
          <w:lang w:val="id_ID" w:bidi="id_ID"/>
        </w:rPr>
      </w:r>
      <w:r>
        <w:rPr>
          <w:lang w:val="id_ID" w:bidi="id_ID"/>
        </w:rPr>
        <w:t>Yesus Kristus</w:t>
      </w:r>
    </w:p>
    <w:p>
      <w:pPr>
        <w:pStyle w:val="ListBullet"/>
        <w:spacing w:line="240" w:lineRule="auto"/>
        <w:ind w:left="720"/>
      </w:pPr>
      <w:r>
        <w:rPr>
          <w:lang w:val="id_ID" w:bidi="id_ID"/>
        </w:rPr>
      </w:r>
      <w:r>
        <w:rPr>
          <w:lang w:val="id_ID" w:bidi="id_ID"/>
        </w:rPr>
        <w:t>Roh Kudus</w:t>
      </w:r>
    </w:p>
    <w:p>
      <w:pPr>
        <w:pStyle w:val="ListBullet"/>
        <w:spacing w:line="240" w:lineRule="auto"/>
        <w:ind w:left="720"/>
      </w:pPr>
      <w:r>
        <w:rPr>
          <w:lang w:val="id_ID" w:bidi="id_ID"/>
        </w:rPr>
      </w:r>
      <w:r>
        <w:rPr>
          <w:lang w:val="id_ID" w:bidi="id_ID"/>
        </w:rPr>
        <w:t>Orang-orang percaya bukan Yahudi</w:t>
      </w:r>
    </w:p>
    <w:p>
      <w:pPr>
        <w:pStyle w:val="ListBullet"/>
        <w:spacing w:line="240" w:lineRule="auto"/>
        <w:ind w:left="720"/>
      </w:pPr>
      <w:r>
        <w:rPr>
          <w:lang w:val="id_ID" w:bidi="id_ID"/>
        </w:rPr>
      </w:r>
      <w:r>
        <w:rPr>
          <w:lang w:val="id_ID" w:bidi="id_ID"/>
        </w:rPr>
        <w:t>Orang-orang percaya Yahudi</w:t>
      </w:r>
    </w:p>
    <w:p>
      <w:pPr>
        <w:pStyle w:val="ListBullet"/>
        <w:spacing w:line="240" w:lineRule="auto"/>
        <w:ind w:left="720"/>
      </w:pPr>
      <w:r>
        <w:rPr>
          <w:lang w:val="id_ID" w:bidi="id_ID"/>
        </w:rPr>
      </w:r>
      <w:r>
        <w:rPr>
          <w:lang w:val="id_ID" w:bidi="id_ID"/>
        </w:rPr>
        <w:t>Para rasul dan para nabi</w:t>
      </w:r>
    </w:p>
    <w:p>
      <w:pPr>
        <w:pStyle w:val="ListBullet"/>
        <w:spacing w:line="240" w:lineRule="auto"/>
        <w:ind w:left="720"/>
      </w:pPr>
      <w:r>
        <w:rPr>
          <w:lang w:val="id_ID" w:bidi="id_ID"/>
        </w:rPr>
      </w:r>
      <w:r>
        <w:rPr>
          <w:lang w:val="id_ID" w:bidi="id_ID"/>
        </w:rPr>
        <w:t>Generasi-generasi sebelumnya</w:t>
      </w:r>
    </w:p>
    <w:p>
      <w:pPr/>
      <w:r>
        <w:rPr>
          <w:lang w:val="id_ID" w:bidi="id_ID"/>
        </w:rPr>
      </w:r>
      <w:r>
        <w:rPr>
          <w:lang w:val="id_ID" w:bidi="id_ID"/>
        </w:rPr>
        <w:t>Sebagai kelompok, perhatikan bagian-bagian dari latar belakang perikop ini:</w:t>
      </w:r>
    </w:p>
    <w:p>
      <w:pPr/>
      <w:r>
        <w:rPr>
          <w:lang w:val="id_ID" w:bidi="id_ID"/>
        </w:rPr>
      </w:r>
      <w:r>
        <w:rPr>
          <w:lang w:val="id_ID" w:bidi="id_ID"/>
        </w:rPr>
        <w:t>Dalam bagian pertama dari perikop ini, Paulus memulai perikop ini dengan mengatakan kepada orang-orang Efesus bahwa semua kabar baik yang baru saja ia katakan kepada mereka membuatnya ingin berdoa untuk mereka! Paulus berkata, "Untuk alasan ini, aku ingin berdoa." tetapi Paulus menyela dirinya sebelum ia mengatakan kepada mereka bahwa ia akan berdoa. Paulus mengingatkan orang-orang Efesus tentang siapa ia dan di mana ia berada. Dia berkata, "Aku ini, Paulus, orang yang dipenjarakan karena Kristus Yesus." Paulus sangat menekankan bahwa Paulus adalah orang yang menulis surat itu. Seolah-olah Paulus ingin orang-orang yang mendengarkan surat itu berpikir bahwa Paulus adalah orang yang membacanya kepada mereka.</w:t>
      </w:r>
    </w:p>
    <w:p>
      <w:pPr/>
      <w:r>
        <w:rPr>
          <w:lang w:val="id_ID" w:bidi="id_ID"/>
        </w:rPr>
      </w:r>
      <w:r>
        <w:rPr>
          <w:lang w:val="id_ID" w:bidi="id_ID"/>
        </w:rPr>
        <w:t>Berhenti di sini dan ceritakan kisah tentang seseorang yang menulis surat penting atau mengirim pesan penting kepada beberapa orang. Dalam budaya Anda, bagaimana orang ini menjelaskan bahwa pesan itu berasal dari orang ini dan bukan orang lain? Hentikan sejenak rekaman di sini.</w:t>
      </w:r>
    </w:p>
    <w:p>
      <w:pPr/>
      <w:r>
        <w:rPr>
          <w:lang w:val="id_ID" w:bidi="id_ID"/>
        </w:rPr>
      </w:r>
      <w:r>
        <w:rPr>
          <w:lang w:val="id_ID" w:bidi="id_ID"/>
        </w:rPr>
        <w:t>Orang-orang percaya di Efesus akan tahu semua tentang alasan mengapa Paulus berada di penjara. Paulus tidak mengatakan kembali kepada mereka semua ini. Ketika Paulus mengatakan bahwa ia adalah seorang tahanan Kristus Yesus, Paulus bermaksud ia berada di penjara karena ia mengikuti ajaran dan perintah Kristus. Yesus tidak menempatkan Paulus di penjara—pemerintah Romawi menempatkan Paulus di penjara. Kemudian Paulus mengubah topik pembicaraan. Seolah-olah Paulus tiba-tiba memikirkan sesuatu yang lain yang perlu ia katakan sebelum melanjutkan doanya.</w:t>
      </w:r>
    </w:p>
    <w:p>
      <w:pPr/>
      <w:r>
        <w:rPr>
          <w:lang w:val="id_ID" w:bidi="id_ID"/>
        </w:rPr>
      </w:r>
      <w:r>
        <w:rPr>
          <w:lang w:val="id_ID" w:bidi="id_ID"/>
        </w:rPr>
        <w:t>Berhenti di sini dan diskusikan pertanyaan berikut. Mintalah seseorang menceritakan kisah atau mulai memperkenalkan sebuah topik. Segera pencerita memikirkan beberapa hal lain yang perlu ia katakan dan menghentikan kisah untuk menjelaskan hal-hal itu. Dengarkan pencerita dan kemudian bicarakan tentang bagaimana pencerita mengubah cara berbicara sehingga para pendengar tahu bahwa ia sekarang menjelaskan sesuatu yang berbeda. Hentikan sebentar rekaman ini di sini.</w:t>
      </w:r>
    </w:p>
    <w:p>
      <w:pPr/>
      <w:r>
        <w:rPr>
          <w:lang w:val="id_ID" w:bidi="id_ID"/>
        </w:rPr>
      </w:r>
      <w:r>
        <w:rPr>
          <w:lang w:val="id_ID" w:bidi="id_ID"/>
        </w:rPr>
        <w:t>Dalam bagian kedua dari perikop ini, Paulus menjelaskan bahwa Allah telah menjadikan Paulus sebagai pelayan anugerah Allah. Ini berarti bahwa Paulus telah diberikan tanggung jawab khusus untuk membantu orang-orang bukan Yahudi memahami dan menerima anugerah Allah: kasih Allah yang tidak layak kita dapatkan. Cara lain untuk mengatakan ini adalah, "Allah menunjukkan kebaikan-Nya ketika Allah memilih aku untuk membantu engkau."</w:t>
      </w:r>
    </w:p>
    <w:p>
      <w:pPr/>
      <w:r>
        <w:rPr>
          <w:lang w:val="id_ID" w:bidi="id_ID"/>
        </w:rPr>
      </w:r>
      <w:r>
        <w:rPr>
          <w:lang w:val="id_ID" w:bidi="id_ID"/>
        </w:rPr>
        <w:t xml:space="preserve">Berhenti di sini dan diskusikan dalam kelompok: Bagaimana Anda akan berbicara tentang peran Paulus sebagai penatalayan anugerah Allah? Hentikan sebentar audio ini di sini. </w:t>
      </w:r>
    </w:p>
    <w:p>
      <w:pPr/>
      <w:r>
        <w:rPr>
          <w:lang w:val="id_ID" w:bidi="id_ID"/>
        </w:rPr>
      </w:r>
      <w:r>
        <w:rPr>
          <w:lang w:val="id_ID" w:bidi="id_ID"/>
        </w:rPr>
        <w:t>Paulus mengatakan kepada orang-orang Efesus bahwa Allah telah mengungkapkan rencana rahasia Allah kepada Paulus. Wahyu ini baru. Generasi-generasi sebelumnya tidak tahu atau memahami misteri atau rahasia ini. Sekarang Allah telah mengungkapkan rencana rahasia ini kepada para rasul kudus Allah dan para nabi kudus. Allah menggunakan Roh Kudus untuk mengungkapkan rencana ini.</w:t>
      </w:r>
    </w:p>
    <w:p>
      <w:pPr/>
      <w:r>
        <w:rPr>
          <w:lang w:val="id_ID" w:bidi="id_ID"/>
        </w:rPr>
      </w:r>
      <w:r>
        <w:rPr>
          <w:lang w:val="id_ID" w:bidi="id_ID"/>
        </w:rPr>
        <w:t>Kemudian Paulus mengatakan kepada orang-orang Efesus apa rencana rahasia yang telah Allah ungkapkan ini. Rencananya adalah bahwa orang-orang percaya bukan Yahudi dan orang-orang percaya Yahudi sama-sama dapat mewarisi kehidupan kekal dari Allah. Mereka dapat mewarisi kehidupan ini karena kabar baik tentang Yesus, atau injil. Kemudian Paulus menggunakan 3 perbandingan yang berbeda untuk menggambarkan hubungan baru ini antara orang-orang percaya Yahudi dan orang-orang percaya bukan Yahudi. Pertama, Paulus mengatakan bahwa siapa pun, bahkan orang bukan Yahudi, yang telah percaya kepada kabar baik tentang Yesus sekarang adalah seorang anak Allah. Mereka sama di mata Allah dan oleh karena itu menerima warisan atau karunia yang sama dari Allah. Kedua, Paulus mengatakan bahwa orang-orang percaya Yahudi dan orang-orang percaya bukan Yahudi membentuk satu tubuh, seperti satu tubuh manusia yang bekerja bersama dalam kesatuan. Gagasan ketiga adalah bahwa baik orang-orang percaya Yahudi maupun orang-orang percaya bukan Yahudi akan menerima janji bahwa mereka dapat memiliki kehidupan kekal bersama Allah selamanya ketika mereka mengikuti Yesus.</w:t>
      </w:r>
    </w:p>
    <w:p>
      <w:pPr/>
      <w:r>
        <w:rPr>
          <w:lang w:val="id_ID" w:bidi="id_ID"/>
        </w:rPr>
      </w:r>
      <w:r>
        <w:rPr>
          <w:lang w:val="id_ID" w:bidi="id_ID"/>
        </w:rPr>
        <w:t>Sekarang, kelompok harus membuat papan cerita, menggambar, atau menggunakan benda-benda untuk memvisualisasikan perikop ini dan tindakan-tindakan yang ada di dalamnya. Pilih orang atau benda-benda untuk mewakili masing-masing karakter. Orang-orang percaya bukan Yahudi di Efesus, orang-orang percaya Yahudi di Efesus, dan orang-orang dari generasi-generasi sebelumnya dapat berkumpul dalam tiga kelompok yang terpisah. Ketika perikop ini dimulai, tunjukkan Allah yang mengungkapkan misteri-Nya kepada Paulus dan para rasul dan para nabi yang telah Allah pisahkan terutama untuk membagikan kabar baik-Nya. Roh Kudus dapat pindah dari Allah kepada Paulus, kepada para rasul dan para nabi dan menjelaskan misteri itu kepada mereka. Kemudian Paulus pergi ke penjara dan mulai mendikte sebuah surat kepada seorang ahli hukum. Tunjukkan bahwa ketika Paulus mulai berdoa kepada Allah, ia menyela dirinya dan ahli hukum harus mengubah apa yang ia tulis.</w:t>
      </w:r>
    </w:p>
    <w:p>
      <w:pPr/>
      <w:r>
        <w:rPr>
          <w:lang w:val="id_ID" w:bidi="id_ID"/>
        </w:rPr>
      </w:r>
      <w:r>
        <w:rPr>
          <w:lang w:val="id_ID" w:bidi="id_ID"/>
        </w:rPr>
        <w:t>Sekarang Paulus berbalik kepada orang-orang percaya bukan Yahudi. Paulus berkata, "Kamu tahu bahwa Allah menjadikan aku penatua anugerah Allah terhadap orang-orang bukan Yahudi." Orang-orang bukan Yahudi, orang-orang Yahudi, dan orang-orang dalam generasi-generasi lain akan terlihat bingung karena mereka tidak tahu apa rencana khusus atau rahasia ini.</w:t>
      </w:r>
    </w:p>
    <w:p>
      <w:pPr/>
      <w:r>
        <w:rPr>
          <w:lang w:val="id_ID" w:bidi="id_ID"/>
        </w:rPr>
      </w:r>
      <w:r>
        <w:rPr>
          <w:lang w:val="id_ID" w:bidi="id_ID"/>
        </w:rPr>
        <w:t>Kemudian Paulus menjelaskan rencana itu kepada orang-orang percaya bukan Yahudi. Seperti yang Paulus jelaskan bahwa orang-orang bukan Yahudi akan mewarisi janji-janji Allah sama seperti orang-orang Yahudi, menggerakkan orang-orang percaya Yahudi dan orang-orang percaya bukan Yahudi untuk membentuk satu kelompok. Mereka sekarang adalah satu tubuh atau kelompok orang. Allah memberikan karunia-karunia yang baik kepada semua orang percaya dalam kelompok yang besar ini. Mintalah Yesus menyerahkan karunia atau warisan atau berkat yang sama kepada setiap orang. Mintalah orang-orang percaya melihat karunia mereka dan menyadari bahwa kedua kelompok menerima hal yang sama persis.</w:t>
      </w:r>
      <w:r>
        <w:rPr>
          <w:lang w:val="id_ID" w:bidi="id_ID"/>
        </w:rPr>
      </w:r>
    </w:p>
    <w:p>
      <w:pPr>
        <w:pStyle w:val="Heading3"/>
      </w:pPr>
      <w:r>
        <w:rPr>
          <w:lang w:val="id_ID" w:bidi="id_ID"/>
        </w:rPr>
        <w:t>Memperagakan Bacaan</w:t>
      </w:r>
    </w:p>
    <w:p>
      <w:pPr/>
      <w:r>
        <w:rPr>
          <w:lang w:val="id_ID" w:bidi="id_ID"/>
        </w:rPr>
      </w:r>
      <w:r>
        <w:rPr>
          <w:lang w:val="id_ID" w:bidi="id_ID"/>
        </w:rPr>
        <w:t>Dengarkan versi audio dari Efesus 3:1–6 dalam terjemahan yang paling mudah dipahami.</w:t>
      </w:r>
    </w:p>
    <w:p>
      <w:pPr/>
      <w:r>
        <w:rPr>
          <w:lang w:val="id_ID" w:bidi="id_ID"/>
        </w:rPr>
      </w:r>
      <w:r>
        <w:rPr>
          <w:lang w:val="id_ID" w:bidi="id_ID"/>
        </w:rPr>
        <w:t>Dalam tahap ini, kelompok akan memeragakan perikop tersebut.</w:t>
      </w:r>
    </w:p>
    <w:p>
      <w:pPr/>
      <w:r>
        <w:rPr>
          <w:lang w:val="id_ID" w:bidi="id_ID"/>
        </w:rPr>
      </w:r>
      <w:r>
        <w:rPr>
          <w:lang w:val="id_ID" w:bidi="id_ID"/>
        </w:rPr>
        <w:t>Perikop ini memiliki dua bagian.</w:t>
      </w:r>
    </w:p>
    <w:p>
      <w:pPr/>
      <w:r>
        <w:rPr>
          <w:lang w:val="id_ID" w:bidi="id_ID"/>
        </w:rPr>
      </w:r>
      <w:r>
        <w:rPr>
          <w:lang w:val="id_ID" w:bidi="id_ID"/>
        </w:rPr>
        <w:t xml:space="preserve">Tokoh-tokoh dalam kisah ini adalah: </w:t>
      </w:r>
    </w:p>
    <w:p>
      <w:pPr>
        <w:pStyle w:val="ListBullet"/>
        <w:spacing w:line="240" w:lineRule="auto"/>
        <w:ind w:left="720"/>
      </w:pPr>
      <w:r>
        <w:rPr>
          <w:lang w:val="id_ID" w:bidi="id_ID"/>
        </w:rPr>
      </w:r>
      <w:r>
        <w:rPr>
          <w:lang w:val="id_ID" w:bidi="id_ID"/>
        </w:rPr>
        <w:t>Paulus</w:t>
      </w:r>
    </w:p>
    <w:p>
      <w:pPr>
        <w:pStyle w:val="ListBullet"/>
        <w:spacing w:line="240" w:lineRule="auto"/>
        <w:ind w:left="720"/>
      </w:pPr>
      <w:r>
        <w:rPr>
          <w:lang w:val="id_ID" w:bidi="id_ID"/>
        </w:rPr>
      </w:r>
      <w:r>
        <w:rPr>
          <w:lang w:val="id_ID" w:bidi="id_ID"/>
        </w:rPr>
        <w:t>Ahli hukum atau sekretaris yang menulis apa yang Paulus katakan</w:t>
      </w:r>
    </w:p>
    <w:p>
      <w:pPr>
        <w:pStyle w:val="ListBullet"/>
        <w:spacing w:line="240" w:lineRule="auto"/>
        <w:ind w:left="720"/>
      </w:pPr>
      <w:r>
        <w:rPr>
          <w:lang w:val="id_ID" w:bidi="id_ID"/>
        </w:rPr>
      </w:r>
      <w:r>
        <w:rPr>
          <w:lang w:val="id_ID" w:bidi="id_ID"/>
        </w:rPr>
        <w:t>Allah</w:t>
      </w:r>
    </w:p>
    <w:p>
      <w:pPr>
        <w:pStyle w:val="ListBullet"/>
        <w:spacing w:line="240" w:lineRule="auto"/>
        <w:ind w:left="720"/>
      </w:pPr>
      <w:r>
        <w:rPr>
          <w:lang w:val="id_ID" w:bidi="id_ID"/>
        </w:rPr>
      </w:r>
      <w:r>
        <w:rPr>
          <w:lang w:val="id_ID" w:bidi="id_ID"/>
        </w:rPr>
        <w:t>Yesus Kristus</w:t>
      </w:r>
    </w:p>
    <w:p>
      <w:pPr>
        <w:pStyle w:val="ListBullet"/>
        <w:spacing w:line="240" w:lineRule="auto"/>
        <w:ind w:left="720"/>
      </w:pPr>
      <w:r>
        <w:rPr>
          <w:lang w:val="id_ID" w:bidi="id_ID"/>
        </w:rPr>
      </w:r>
      <w:r>
        <w:rPr>
          <w:lang w:val="id_ID" w:bidi="id_ID"/>
        </w:rPr>
        <w:t>Roh Kudus</w:t>
      </w:r>
    </w:p>
    <w:p>
      <w:pPr>
        <w:pStyle w:val="ListBullet"/>
        <w:spacing w:line="240" w:lineRule="auto"/>
        <w:ind w:left="720"/>
      </w:pPr>
      <w:r>
        <w:rPr>
          <w:lang w:val="id_ID" w:bidi="id_ID"/>
        </w:rPr>
      </w:r>
      <w:r>
        <w:rPr>
          <w:lang w:val="id_ID" w:bidi="id_ID"/>
        </w:rPr>
        <w:t>Orang-orang percaya bukan Yahudi</w:t>
      </w:r>
    </w:p>
    <w:p>
      <w:pPr>
        <w:pStyle w:val="ListBullet"/>
        <w:spacing w:line="240" w:lineRule="auto"/>
        <w:ind w:left="720"/>
      </w:pPr>
      <w:r>
        <w:rPr>
          <w:lang w:val="id_ID" w:bidi="id_ID"/>
        </w:rPr>
      </w:r>
      <w:r>
        <w:rPr>
          <w:lang w:val="id_ID" w:bidi="id_ID"/>
        </w:rPr>
        <w:t>Orang-orang percaya Yahudi</w:t>
      </w:r>
    </w:p>
    <w:p>
      <w:pPr>
        <w:pStyle w:val="ListBullet"/>
        <w:spacing w:line="240" w:lineRule="auto"/>
        <w:ind w:left="720"/>
      </w:pPr>
      <w:r>
        <w:rPr>
          <w:lang w:val="id_ID" w:bidi="id_ID"/>
        </w:rPr>
      </w:r>
      <w:r>
        <w:rPr>
          <w:lang w:val="id_ID" w:bidi="id_ID"/>
        </w:rPr>
        <w:t>Para rasul dan para nabi</w:t>
      </w:r>
    </w:p>
    <w:p>
      <w:pPr>
        <w:pStyle w:val="ListBullet"/>
        <w:spacing w:line="240" w:lineRule="auto"/>
        <w:ind w:left="720"/>
      </w:pPr>
      <w:r>
        <w:rPr>
          <w:lang w:val="id_ID" w:bidi="id_ID"/>
        </w:rPr>
      </w:r>
      <w:r>
        <w:rPr>
          <w:lang w:val="id_ID" w:bidi="id_ID"/>
        </w:rPr>
        <w:t>Generasi-generasi sebelumnya</w:t>
      </w:r>
    </w:p>
    <w:p>
      <w:pPr/>
      <w:r>
        <w:rPr>
          <w:lang w:val="id_ID" w:bidi="id_ID"/>
        </w:rPr>
      </w:r>
      <w:r>
        <w:rPr>
          <w:lang w:val="id_ID" w:bidi="id_ID"/>
        </w:rPr>
        <w:t>Peragakan perikop ini dua kali secara berkelompok. Anda harus memeragakan perikop ini dalam bahasa Anda sendiri.</w:t>
      </w:r>
    </w:p>
    <w:p>
      <w:pPr/>
      <w:r>
        <w:rPr>
          <w:lang w:val="id_ID" w:bidi="id_ID"/>
        </w:rPr>
      </w:r>
      <w:r>
        <w:rPr>
          <w:lang w:val="id_ID" w:bidi="id_ID"/>
        </w:rPr>
        <w:t>Pertama, peragakan perikop ini tanpa berhenti. Perhatikan percakapan, alur, jalan cerita, dan urutan waktu dari perikop ini. Pastikan Anda tidak melewatkan untuk memeragakan bagian-bagian yang sulit atau penting dari perikop tersebut. Bantulah satu sama lain untuk mengingat setiap bagian dari perikop tersebut.</w:t>
      </w:r>
    </w:p>
    <w:p>
      <w:pPr/>
      <w:r>
        <w:rPr>
          <w:lang w:val="id_ID" w:bidi="id_ID"/>
        </w:rPr>
      </w:r>
      <w:r>
        <w:rPr>
          <w:lang w:val="id_ID" w:bidi="id_ID"/>
        </w:rPr>
        <w:t>Hentikan sebentar audio ini di sini dan peragakan bagian tersebut.</w:t>
      </w:r>
    </w:p>
    <w:p>
      <w:pPr/>
      <w:r>
        <w:rPr>
          <w:lang w:val="id_ID" w:bidi="id_ID"/>
        </w:rPr>
      </w:r>
      <w:r>
        <w:rPr>
          <w:lang w:val="id_ID" w:bidi="id_ID"/>
        </w:rPr>
        <w:t>Kelompok tersebut harus memeragakan perikop ini untuk kedua kalinya. Pada bagian-bagian tertentu dalam drama, hentikan sebentar dramanya dan tanyakan pada orang yang sedang memerankan tokoh itu, "Apa yang Anda rasakan atau pikirkan?" Orang yang sedang memerankan karakter itu harus menjawab apa yang akan mereka rasakan atau pikirkan jika mereka menjadi karakter tersebut. Lalu lanjutkan dramanya.</w:t>
      </w:r>
    </w:p>
    <w:p>
      <w:pPr/>
      <w:r>
        <w:rPr>
          <w:lang w:val="id_ID" w:bidi="id_ID"/>
        </w:rPr>
      </w:r>
      <w:r>
        <w:rPr>
          <w:lang w:val="id_ID" w:bidi="id_ID"/>
        </w:rPr>
        <w:t>Hentikan sebentar audio di sini dan peragakan perikop ini untuk kedua kalinya.</w:t>
      </w:r>
    </w:p>
    <w:p>
      <w:pPr/>
      <w:r>
        <w:rPr>
          <w:lang w:val="id_ID" w:bidi="id_ID"/>
        </w:rPr>
      </w:r>
      <w:r>
        <w:rPr>
          <w:lang w:val="id_ID" w:bidi="id_ID"/>
        </w:rPr>
        <w:t>Berikut ini adalah contoh drama dan kemungkinan respon-responnya.</w:t>
      </w:r>
    </w:p>
    <w:p>
      <w:pPr/>
      <w:r>
        <w:rPr>
          <w:lang w:val="id_ID" w:bidi="id_ID"/>
        </w:rPr>
      </w:r>
      <w:r>
        <w:rPr>
          <w:lang w:val="id_ID" w:bidi="id_ID"/>
        </w:rPr>
        <w:t>Dalam bagian 1, Paulus mulai mengatakan bahwa karena kabar baik yang baru saja ia tulis kepada mereka, ia ingin berdoa.</w:t>
      </w:r>
    </w:p>
    <w:p>
      <w:pPr/>
      <w:r>
        <w:rPr>
          <w:lang w:val="id_ID" w:bidi="id_ID"/>
        </w:rPr>
      </w:r>
      <w:r>
        <w:rPr>
          <w:lang w:val="id_ID" w:bidi="id_ID"/>
        </w:rPr>
        <w:t>Kemudian dalam bagian 2, Paulus menyela doanya untuk menjelaskan lebih banyak kepada orang-orang Efesus. Paulus mengingatkan orang-orang Efesus bahwa Paulus adalah seorang yang dipenjarakan karena ia membawa injil kepada orang-orang bukan Yahudi.</w:t>
      </w:r>
    </w:p>
    <w:p>
      <w:pPr>
        <w:pStyle w:val="ListBullet"/>
        <w:spacing w:line="240" w:lineRule="auto"/>
        <w:ind w:left="720"/>
      </w:pPr>
      <w:r>
        <w:rPr>
          <w:lang w:val="id_ID" w:bidi="id_ID"/>
        </w:rPr>
      </w:r>
      <w:r>
        <w:rPr>
          <w:lang w:val="id_ID" w:bidi="id_ID"/>
        </w:rPr>
        <w:t>Hentikan sebentar dramanya.</w:t>
      </w:r>
    </w:p>
    <w:p>
      <w:pPr>
        <w:pStyle w:val="ListBullet"/>
        <w:spacing w:line="240" w:lineRule="auto"/>
        <w:ind w:left="720"/>
      </w:pPr>
      <w:r>
        <w:rPr>
          <w:lang w:val="id_ID" w:bidi="id_ID"/>
        </w:rPr>
      </w:r>
      <w:r>
        <w:rPr>
          <w:lang w:val="id_ID" w:bidi="id_ID"/>
        </w:rPr>
        <w:t>Tanyakan kepada Paulus, "Bagaimana perasaan Anda yang sebenarnya berada di penjara hanya karena Anda membawa injil kepada orang-orang bukan Yahudi?" Anda mungkin mendengar, "Aku tidak suka berada di penjara. Tidak ada yang akan menikmati penjara. Tetapi jika aku harus berada di penjara, aku senang itu karena aku sedang menaati Allah. Allah memanggil aku dan mengatakan kepadaku untuk pergi kepada orang-orang bukan Yahudi. Aku sangat senang aku menaati Allah."</w:t>
      </w:r>
    </w:p>
    <w:p>
      <w:pPr>
        <w:pStyle w:val="ListBullet"/>
        <w:spacing w:line="240" w:lineRule="auto"/>
        <w:ind w:left="720"/>
      </w:pPr>
      <w:r>
        <w:rPr>
          <w:lang w:val="id_ID" w:bidi="id_ID"/>
        </w:rPr>
      </w:r>
      <w:r>
        <w:rPr>
          <w:lang w:val="id_ID" w:bidi="id_ID"/>
        </w:rPr>
        <w:t>Tanyakan kepada orang-orang percaya bukan Yahudi di Efesus, "Bagaimana perasaan Anda ketika Anda mendengar bahwa Paulus berada di penjara karena Paulus mengatakan kepada orang-orang bukan Yahudi tentang Yesus?" Anda mungkin mendengar, "Aku sangat bersyukur karena Paulus datang ke sini dan menceritakan kepada kami tentang Yesus. Aku tahu bahwa Paulus berada di penjara karena kasihnya kepada kita, dan aku sedih untuknya. Mengetahui apa yang ini telah mengorbankan Paulus, saya pikir saya harus mendengarkan lebih saksama apa yang Paulus katakan kepada kita. Cukup penting bahwa Paulus bersedia mengambil risiko pergi ke penjara dan menderita, sehingga juga penting bahwa aku mendengarkan dan mengikuti."</w:t>
      </w:r>
    </w:p>
    <w:p>
      <w:pPr>
        <w:pStyle w:val="ListBullet"/>
        <w:spacing w:line="240" w:lineRule="auto"/>
        <w:ind w:left="720"/>
      </w:pPr>
      <w:r>
        <w:rPr>
          <w:lang w:val="id_ID" w:bidi="id_ID"/>
        </w:rPr>
      </w:r>
      <w:r>
        <w:rPr>
          <w:lang w:val="id_ID" w:bidi="id_ID"/>
        </w:rPr>
        <w:t>Lanjutkan dramanya.</w:t>
      </w:r>
    </w:p>
    <w:p>
      <w:pPr/>
      <w:r>
        <w:rPr>
          <w:lang w:val="id_ID" w:bidi="id_ID"/>
        </w:rPr>
      </w:r>
      <w:r>
        <w:rPr>
          <w:lang w:val="id_ID" w:bidi="id_ID"/>
        </w:rPr>
        <w:t>Paulus mulai berbicara langsung kepada orang-orang bukan Yahudi. Paulus mengatakan kepada mereka bahwa Allah memberikan tanggung jawab khusus kepada Paulus untuk menjelaskan kepada orang-orang bukan Yahudi tentang anugerah Allah.</w:t>
      </w:r>
    </w:p>
    <w:p>
      <w:pPr>
        <w:pStyle w:val="ListBullet"/>
        <w:spacing w:line="240" w:lineRule="auto"/>
        <w:ind w:left="720"/>
      </w:pPr>
      <w:r>
        <w:rPr>
          <w:lang w:val="id_ID" w:bidi="id_ID"/>
        </w:rPr>
      </w:r>
      <w:r>
        <w:rPr>
          <w:lang w:val="id_ID" w:bidi="id_ID"/>
        </w:rPr>
        <w:t>Hentikan sebentar dramanya.</w:t>
      </w:r>
    </w:p>
    <w:p>
      <w:pPr>
        <w:pStyle w:val="ListBullet"/>
        <w:spacing w:line="240" w:lineRule="auto"/>
        <w:ind w:left="720"/>
      </w:pPr>
      <w:r>
        <w:rPr>
          <w:lang w:val="id_ID" w:bidi="id_ID"/>
        </w:rPr>
      </w:r>
      <w:r>
        <w:rPr>
          <w:lang w:val="id_ID" w:bidi="id_ID"/>
        </w:rPr>
        <w:t>Tanyakan kepada orang-orang percaya bukan Yahudi, "Bagaimana perasaan Anda sekarang tentang anugerah Allah?" Anda mungkin mendengar, "Aku butuh waktu lama untuk memahami ini. Bagiku, anugerah Allah berarti bahwa aku tidak harus melakukan apa pun selain percaya kepada Yesus untuk diterima oleh Allah. Aku selalu berpikir bahwa aku harus bekerja keras agar Allah menerima aku. Ini adalah kabar yang luar biasa bagiku! Saya senang ketika mendengar ini dan saya ingin berbagi kabar baik ini dengan orang lain."</w:t>
      </w:r>
    </w:p>
    <w:p>
      <w:pPr>
        <w:pStyle w:val="ListBullet"/>
        <w:spacing w:line="240" w:lineRule="auto"/>
        <w:ind w:left="720"/>
      </w:pPr>
      <w:r>
        <w:rPr>
          <w:lang w:val="id_ID" w:bidi="id_ID"/>
        </w:rPr>
      </w:r>
      <w:r>
        <w:rPr>
          <w:lang w:val="id_ID" w:bidi="id_ID"/>
        </w:rPr>
        <w:t>Lanjutkan dramanya.</w:t>
      </w:r>
    </w:p>
    <w:p>
      <w:pPr/>
      <w:r>
        <w:rPr>
          <w:lang w:val="id_ID" w:bidi="id_ID"/>
        </w:rPr>
      </w:r>
      <w:r>
        <w:rPr>
          <w:lang w:val="id_ID" w:bidi="id_ID"/>
        </w:rPr>
        <w:t>Paulus melanjutkan untuk menjelaskan bahwa Allah telah mengungkapkan rencana rahasia-Nya melalui Roh Kudus kepada para rasul kudus-Nya dan para nabi. Mereka sekarang tahu rahasia itu, tetapi generasi-generasi sebelumnya tidak tahu rahasia itu.</w:t>
      </w:r>
    </w:p>
    <w:p>
      <w:pPr>
        <w:pStyle w:val="ListBullet"/>
        <w:spacing w:line="240" w:lineRule="auto"/>
        <w:ind w:left="720"/>
      </w:pPr>
      <w:r>
        <w:rPr>
          <w:lang w:val="id_ID" w:bidi="id_ID"/>
        </w:rPr>
      </w:r>
      <w:r>
        <w:rPr>
          <w:lang w:val="id_ID" w:bidi="id_ID"/>
        </w:rPr>
        <w:t>Hentikan sebentar dramanya.</w:t>
      </w:r>
    </w:p>
    <w:p>
      <w:pPr>
        <w:pStyle w:val="ListBullet"/>
        <w:spacing w:line="240" w:lineRule="auto"/>
        <w:ind w:left="720"/>
      </w:pPr>
      <w:r>
        <w:rPr>
          <w:lang w:val="id_ID" w:bidi="id_ID"/>
        </w:rPr>
      </w:r>
      <w:r>
        <w:rPr>
          <w:lang w:val="id_ID" w:bidi="id_ID"/>
        </w:rPr>
        <w:t>Tanyakan kepada para rasul dan para nabi, "Bagaimana perasaan Anda tentang menerima rahasia ini?" Anda mungkin mendengar, "Aku terhormat karena Allah telah percaya kepada aku dengan pesan ini. Itu adalah kabar yang sangat luar biasa sehingga orang-orang percaya bukan Yahudi adalah sama di mata Allah dengan orang-orang percaya Yahudi. Aku memahami bahwa kita tidak dapat tahu rahasia ini sampai Yesus datang, mati, dan bangkit lagi. Aku sangat senang aku menjadi salah satu dari mereka yang mengetahui ini dan aku dapat membagikannya dengan orang lain."</w:t>
      </w:r>
    </w:p>
    <w:p>
      <w:pPr>
        <w:pStyle w:val="ListBullet"/>
        <w:spacing w:line="240" w:lineRule="auto"/>
        <w:ind w:left="720"/>
      </w:pPr>
      <w:r>
        <w:rPr>
          <w:lang w:val="id_ID" w:bidi="id_ID"/>
        </w:rPr>
      </w:r>
      <w:r>
        <w:rPr>
          <w:lang w:val="id_ID" w:bidi="id_ID"/>
        </w:rPr>
        <w:t>Lanjutkan dramanya.</w:t>
      </w:r>
    </w:p>
    <w:p>
      <w:pPr/>
      <w:r>
        <w:rPr>
          <w:lang w:val="id_ID" w:bidi="id_ID"/>
        </w:rPr>
      </w:r>
      <w:r>
        <w:rPr>
          <w:lang w:val="id_ID" w:bidi="id_ID"/>
        </w:rPr>
        <w:t>Kemudian Paulus menjelaskan rahasia, atau misteri, yang telah Allah ungkapkan. Rahasia ini adalah bahwa orang-orang percaya bukan Yahudi adalah bagian dari keluarga Allah. Orang-orang percaya bukan Yahudi adalah anak-anak Allah sama seperti orang-orang percaya Yahudi. Kedua kelompok itu sekarang membentuk satu keluarga. Orang-orang percaya bukan Yahudi akan mewarisi karunia Allah dengan cara yang sama seperti orang-orang percaya Yahudi. Tidak akan ada perbedaan dalam warisan. Karena kedua kelompok adalah milik Yesus Kristus, mereka adalah anak-anak Allah dan Allah menganggap mereka sama.</w:t>
      </w:r>
    </w:p>
    <w:p>
      <w:pPr>
        <w:pStyle w:val="ListBullet"/>
        <w:spacing w:line="240" w:lineRule="auto"/>
        <w:ind w:left="720"/>
      </w:pPr>
      <w:r>
        <w:rPr>
          <w:lang w:val="id_ID" w:bidi="id_ID"/>
        </w:rPr>
      </w:r>
      <w:r>
        <w:rPr>
          <w:lang w:val="id_ID" w:bidi="id_ID"/>
        </w:rPr>
        <w:t>Hentikan sebentar dramanya.</w:t>
      </w:r>
    </w:p>
    <w:p>
      <w:pPr>
        <w:pStyle w:val="ListBullet"/>
        <w:spacing w:line="240" w:lineRule="auto"/>
        <w:ind w:left="720"/>
      </w:pPr>
      <w:r>
        <w:rPr>
          <w:lang w:val="id_ID" w:bidi="id_ID"/>
        </w:rPr>
      </w:r>
      <w:r>
        <w:rPr>
          <w:lang w:val="id_ID" w:bidi="id_ID"/>
        </w:rPr>
        <w:t>Tanyakan kepada orang-orang percaya Yahudi, "Bagaimana perasaan Anda ketika Anda mendengar bahwa orang-orang percaya bukan Yahudi ini mewarisi hal-hal yang sama dari Allah seperti Anda?" Anda mungkin mendengar, "Awalnya aku tidak tahu apa yang harus dipikirkan atau dirasakan. Mereka tidak pernah menaati hukum. Mereka bukan keturunan Abraham. Aku tidak dapat memahami bagaimana ini bisa terjadi. Tetapi sekarang aku melihat bahwa percaya kepada Yesus mengubah segalanya. Aku tidak harus menaati hukum lagi. Aku merasa bebas! Menaati hukum tidak membuat aku salah satu dari anak-anak Allah. Percaya kepada Yesus membuat saya menjadi anak Allah. Karena hanya itu yang diperlukan, aku dapat menerima mereka sebagai saudara laki-laki dan perempuan dan bersukacita karena kami adalah satu keluarga. Aku senang karena kami dapat bersama dan tidak memiliki perpecahan di antara kami."</w:t>
      </w:r>
    </w:p>
    <w:p>
      <w:pPr>
        <w:pStyle w:val="ListBullet"/>
        <w:spacing w:line="240" w:lineRule="auto"/>
        <w:ind w:left="720"/>
      </w:pPr>
      <w:r>
        <w:rPr>
          <w:lang w:val="id_ID" w:bidi="id_ID"/>
        </w:rPr>
      </w:r>
      <w:r>
        <w:rPr>
          <w:lang w:val="id_ID" w:bidi="id_ID"/>
        </w:rPr>
        <w:t>Tanyakan kepada orang-orang percaya bukan Yahudi, "Bagaimana perasaan Anda ketika Anda mendengar bahwa Anda akan mewarisi hal-hal yang sama seperti yang dimiliki orang-orang percaya Yahudi?" Anda mungkin mendengar, "Ini adalah kabar baik." Aku ingin menjadi satu keluarga dengan mereka untuk waktu yang lama tetapi selalu ada perpisahan itu karena aku tidak mengikuti hukum agama yang sama. Aku tahu aku tidak dapat berpartisipasi sepenuhnya bersama mereka bahkan ketika aku percaya kepada Allah. Tetapi sekarang, kita semua memahami bahwa percaya adalah satu-satunya hal yang diperlukan dan kita sekarang adalah saudara-saudari karena kita percaya. Sama seperti keluarga apa pun, kita semua mewarisi secara setara. Aku sangat senang mengetahui ini. Aku sangat senang aku dapat bertemu dengan mereka, makan bersama mereka dan kita dapat berdoa bersama."</w:t>
      </w:r>
      <w:r>
        <w:rPr>
          <w:lang w:val="id_ID" w:bidi="id_ID"/>
        </w:rPr>
      </w:r>
    </w:p>
    <w:p>
      <w:pPr>
        <w:pStyle w:val="Heading3"/>
      </w:pPr>
      <w:r>
        <w:rPr>
          <w:lang w:val="id_ID" w:bidi="id_ID"/>
        </w:rPr>
        <w:t>Melengkapi yang Kurang</w:t>
      </w:r>
    </w:p>
    <w:p>
      <w:pPr/>
      <w:r>
        <w:rPr>
          <w:lang w:val="id_ID" w:bidi="id_ID"/>
        </w:rPr>
      </w:r>
      <w:r>
        <w:rPr>
          <w:lang w:val="id_ID" w:bidi="id_ID"/>
        </w:rPr>
        <w:t>Dengarkan versi audio dari Efesus 3:1–6 dalam terjemahan yang paling mudah dipahami.</w:t>
      </w:r>
    </w:p>
    <w:p>
      <w:pPr/>
      <w:r>
        <w:rPr>
          <w:lang w:val="id_ID" w:bidi="id_ID"/>
        </w:rPr>
      </w:r>
      <w:r>
        <w:rPr>
          <w:lang w:val="id_ID" w:bidi="id_ID"/>
        </w:rPr>
        <w:t>Dalam tahap ini, kelompok akan membahas istilah-istilah kunci dan kata-kata dalam perikop ini.</w:t>
      </w:r>
    </w:p>
    <w:p>
      <w:pPr/>
      <w:r>
        <w:rPr>
          <w:lang w:val="id_ID" w:bidi="id_ID"/>
        </w:rPr>
      </w:r>
      <w:r>
        <w:rPr>
          <w:lang w:val="id_ID" w:bidi="id_ID"/>
        </w:rPr>
        <w:t xml:space="preserve">Paulus mengatakan bahwa ia adalah seorang </w:t>
      </w:r>
      <w:r>
        <w:rPr>
          <w:b/>
          <w:lang w:val="id_ID" w:bidi="id_ID"/>
        </w:rPr>
        <w:t>tahanan</w:t>
      </w:r>
      <w:r>
        <w:rPr>
          <w:lang w:val="id_ID" w:bidi="id_ID"/>
        </w:rPr>
        <w:t xml:space="preserve"> </w:t>
      </w:r>
      <w:r>
        <w:rPr>
          <w:b/>
          <w:lang w:val="id_ID" w:bidi="id_ID"/>
        </w:rPr>
        <w:t>Kristus</w:t>
      </w:r>
      <w:r>
        <w:rPr>
          <w:lang w:val="id_ID" w:bidi="id_ID"/>
        </w:rPr>
        <w:t xml:space="preserve"> Yesus demi </w:t>
      </w:r>
      <w:r>
        <w:rPr>
          <w:b/>
          <w:lang w:val="id_ID" w:bidi="id_ID"/>
        </w:rPr>
        <w:t>orang-orang bukan Yahudi</w:t>
      </w:r>
      <w:r>
        <w:rPr>
          <w:lang w:val="id_ID" w:bidi="id_ID"/>
        </w:rPr>
        <w:t xml:space="preserve">. Maksud Paulus adalah bahwa ia berada di penjara di Roma karena ia menceritakan tentang Yesus kepada orang-orang bukan Yahudi. Kata tahanan di sini berarti seseorang yang berada di rumah tahanan atau penjara. </w:t>
      </w:r>
      <w:r>
        <w:rPr>
          <w:lang w:val="id_ID" w:bidi="id_ID"/>
        </w:rPr>
        <w:t xml:space="preserve">Kristus </w:t>
      </w:r>
      <w:r>
        <w:rPr>
          <w:lang w:val="id_ID" w:bidi="id_ID"/>
        </w:rPr>
        <w:t xml:space="preserve">dan </w:t>
      </w:r>
      <w:r>
        <w:rPr>
          <w:lang w:val="id_ID" w:bidi="id_ID"/>
        </w:rPr>
        <w:t>orang-orang bukan Yahudi</w:t>
      </w:r>
      <w:r>
        <w:rPr>
          <w:lang w:val="id_ID" w:bidi="id_ID"/>
        </w:rPr>
        <w:t xml:space="preserve"> dibahas dalam Daftar Kata Utama. Gunakan kata-kata yang sama dengan yang telah Anda gunakan untuk Kristus dan orang-orang bukan Yahudi.</w:t>
      </w:r>
    </w:p>
    <w:p>
      <w:pPr/>
      <w:r>
        <w:rPr>
          <w:lang w:val="id_ID" w:bidi="id_ID"/>
        </w:rPr>
      </w:r>
      <w:r>
        <w:rPr>
          <w:lang w:val="id_ID" w:bidi="id_ID"/>
        </w:rPr>
        <w:t xml:space="preserve">Paulus mengatakan bahwa Allah memberikan kepada Paulus </w:t>
      </w:r>
      <w:r>
        <w:rPr>
          <w:b/>
          <w:lang w:val="id_ID" w:bidi="id_ID"/>
        </w:rPr>
        <w:t>penatalayanan</w:t>
      </w:r>
      <w:r>
        <w:rPr>
          <w:lang w:val="id_ID" w:bidi="id_ID"/>
        </w:rPr>
        <w:t xml:space="preserve"> anugerah Allah atau tanggung jawab khusus. Seorang pengurus atau penatalayan adalah seseorang yang menangani rutinitas sehari-hari sebuah rumah atau bisnis. Seorang pengurus membayar sewa dan gaji, mempekerjakan orang-orang dan umumnya memastikan bahwa semuanya berjalan dengan baik. Penatalayanan berarti bahwa orang itu melakukan hal-hal yang harus dilakukan oleh seorang pengurus. Beberapa terjemahan berbicara tentang penatalayanan dan terjemahan lain berbicara tentang "tanggung jawab khusus."</w:t>
      </w:r>
    </w:p>
    <w:p>
      <w:pPr/>
      <w:r>
        <w:rPr>
          <w:lang w:val="id_ID" w:bidi="id_ID"/>
        </w:rPr>
      </w:r>
      <w:r>
        <w:rPr>
          <w:lang w:val="id_ID" w:bidi="id_ID"/>
        </w:rPr>
        <w:t xml:space="preserve">Jika diperlukan, berhenti di sini dan diskusikan dalam kelompok bagaimana Anda akan menerjemahkan gagasan tentang penatalayanan atau tanggung jawab khusus yang telah Allah berikan kepada Paulus. Hentikan sebentar audio ini di sini. </w:t>
      </w:r>
    </w:p>
    <w:p>
      <w:pPr/>
      <w:r>
        <w:rPr>
          <w:lang w:val="id_ID" w:bidi="id_ID"/>
        </w:rPr>
      </w:r>
      <w:r>
        <w:rPr>
          <w:lang w:val="id_ID" w:bidi="id_ID"/>
        </w:rPr>
        <w:t xml:space="preserve">Paulus memiliki tanggung jawab memberi tahu orang-orang bukan Yahudi bahwa </w:t>
      </w:r>
      <w:r>
        <w:rPr>
          <w:b/>
          <w:lang w:val="id_ID" w:bidi="id_ID"/>
        </w:rPr>
        <w:t>anugerah</w:t>
      </w:r>
      <w:r>
        <w:rPr>
          <w:lang w:val="id_ID" w:bidi="id_ID"/>
        </w:rPr>
        <w:t xml:space="preserve"> Allah, atau kasih yang tidak layak didapatkan, adalah untuk mereka juga. </w:t>
      </w:r>
      <w:r>
        <w:rPr>
          <w:lang w:val="id_ID" w:bidi="id_ID"/>
        </w:rPr>
        <w:t>Anugerah</w:t>
      </w:r>
      <w:r>
        <w:rPr>
          <w:lang w:val="id_ID" w:bidi="id_ID"/>
        </w:rPr>
        <w:t xml:space="preserve"> dibahas dalam Daftar Kata Utama. Gunakan kata yang sama untuk anugerah yang telah Anda gunakan.</w:t>
      </w:r>
    </w:p>
    <w:p>
      <w:pPr/>
      <w:r>
        <w:rPr>
          <w:lang w:val="id_ID" w:bidi="id_ID"/>
        </w:rPr>
      </w:r>
      <w:r>
        <w:rPr>
          <w:lang w:val="id_ID" w:bidi="id_ID"/>
        </w:rPr>
        <w:t xml:space="preserve">Paulus mengatakan bahwa Allah telah mengungkapkan </w:t>
      </w:r>
      <w:r>
        <w:rPr>
          <w:b/>
          <w:lang w:val="id_ID" w:bidi="id_ID"/>
        </w:rPr>
        <w:t>misteri</w:t>
      </w:r>
      <w:r>
        <w:rPr>
          <w:lang w:val="id_ID" w:bidi="id_ID"/>
        </w:rPr>
        <w:t xml:space="preserve"> Kristus kepada Paulus. Misteri Kristus berarti rencana rahasia Allah atau rencana tersembunyi untuk orang-orang bukan Yahudi. Ketika Paulus berbicara tentang misteri, ia berbicara tentang rahasia ilahi yang sekarang Allah ungkapkan kepada orang-orang. Allah membuat rahasia atau misteri ini dikenal oleh orang-orang melalui Roh Kudus. Paulus menjelaskan bahwa misteri Kristus ini adalah bahwa orang-orang percaya Yahudi dan orang-orang percaya bukan Yahudi sekarang adalah </w:t>
      </w:r>
      <w:r>
        <w:rPr>
          <w:b/>
          <w:lang w:val="id_ID" w:bidi="id_ID"/>
        </w:rPr>
        <w:t>ahli</w:t>
      </w:r>
      <w:r>
        <w:rPr>
          <w:lang w:val="id_ID" w:bidi="id_ID"/>
        </w:rPr>
        <w:t xml:space="preserve"> waris bersama atau ahli waris bersama dari janji-janji yang telah Allah buat. Mereka berdua akan menerima janji-janji dari Allah. </w:t>
      </w:r>
      <w:r>
        <w:rPr>
          <w:lang w:val="id_ID" w:bidi="id_ID"/>
        </w:rPr>
        <w:t>Orang-orang Yahudi</w:t>
      </w:r>
      <w:r>
        <w:rPr>
          <w:lang w:val="id_ID" w:bidi="id_ID"/>
        </w:rPr>
        <w:t xml:space="preserve"> dan orang-orang bukan Yahudi sekarang menjadi satu tubuh dalam Kristus. Kehidupan baru dalam Kristus sekarang tersedia bagi siapa pun yang percaya kepada Yesus.</w:t>
      </w:r>
    </w:p>
    <w:p>
      <w:pPr/>
      <w:r>
        <w:rPr>
          <w:lang w:val="id_ID" w:bidi="id_ID"/>
        </w:rPr>
      </w:r>
      <w:r>
        <w:rPr>
          <w:lang w:val="id_ID" w:bidi="id_ID"/>
        </w:rPr>
        <w:t xml:space="preserve">Berhenti di sini dan diskusikan dalam kelompok kata apa yang akan Anda gunakan untuk </w:t>
      </w:r>
      <w:r>
        <w:rPr>
          <w:b/>
          <w:lang w:val="id_ID" w:bidi="id_ID"/>
        </w:rPr>
        <w:t>ahli waris</w:t>
      </w:r>
      <w:r>
        <w:rPr>
          <w:lang w:val="id_ID" w:bidi="id_ID"/>
        </w:rPr>
        <w:t xml:space="preserve">. Lihat Daftar Kata Utama untuk informasi lebih lanjut tentang </w:t>
      </w:r>
      <w:r>
        <w:rPr>
          <w:lang w:val="id_ID" w:bidi="id_ID"/>
        </w:rPr>
        <w:t>ahli waris</w:t>
      </w:r>
      <w:r>
        <w:rPr>
          <w:lang w:val="id_ID" w:bidi="id_ID"/>
        </w:rPr>
        <w:t xml:space="preserve">, dan terjemahkan kata ini dengan cara yang sama seperti yang Anda lakukan dalam kitab-kitab Alkitab sebelumnya. Hentikan sebentar audio ini di sini. </w:t>
      </w:r>
    </w:p>
    <w:p>
      <w:pPr/>
      <w:r>
        <w:rPr>
          <w:lang w:val="id_ID" w:bidi="id_ID"/>
        </w:rPr>
      </w:r>
      <w:r>
        <w:rPr>
          <w:lang w:val="id_ID" w:bidi="id_ID"/>
        </w:rPr>
        <w:t xml:space="preserve">Berhenti di sini dan diskusikan dalam kelompok: Bagaimana Anda akan berbicara tentang "misteri Kristus" dalam terjemahan Anda? Hentikan sebentar audio ini di sini. </w:t>
      </w:r>
    </w:p>
    <w:p>
      <w:pPr/>
      <w:r>
        <w:rPr>
          <w:lang w:val="id_ID" w:bidi="id_ID"/>
        </w:rPr>
      </w:r>
      <w:r>
        <w:rPr>
          <w:lang w:val="id_ID" w:bidi="id_ID"/>
        </w:rPr>
        <w:t xml:space="preserve">Misteri ini tidak diungkapkan kepada </w:t>
      </w:r>
      <w:r>
        <w:rPr>
          <w:b/>
          <w:lang w:val="id_ID" w:bidi="id_ID"/>
        </w:rPr>
        <w:t>generasi</w:t>
      </w:r>
      <w:r>
        <w:rPr>
          <w:lang w:val="id_ID" w:bidi="id_ID"/>
        </w:rPr>
        <w:t>-generasi lain. Generasi-generasi adalah kelompok orang yang hidup pada waktu yang sama. Paulus mengatakan bahwa orang-orang yang hidup sebelum waktu ini tidak tahu tentang misteri itu.</w:t>
      </w:r>
    </w:p>
    <w:p>
      <w:pPr/>
      <w:r>
        <w:rPr>
          <w:lang w:val="id_ID" w:bidi="id_ID"/>
        </w:rPr>
      </w:r>
      <w:r>
        <w:rPr>
          <w:lang w:val="id_ID" w:bidi="id_ID"/>
        </w:rPr>
        <w:t xml:space="preserve">Berhenti di sini dan diskusikan dalam kelompok: Bagaimana Anda akan berbicara tentang generasi-generasi lainnya? </w:t>
      </w:r>
      <w:r>
        <w:rPr>
          <w:lang w:val="id_ID" w:bidi="id_ID"/>
        </w:rPr>
        <w:t>generasi-generasi</w:t>
      </w:r>
      <w:r>
        <w:rPr>
          <w:lang w:val="id_ID" w:bidi="id_ID"/>
        </w:rPr>
        <w:t xml:space="preserve"> ada di Daftar Kata Utama. Gunakan kata yang sama untuk generasi yang telah Anda gunakan pada kitab-kitab lain di Alkitab. Hentikan sebentar audio ini di sini. </w:t>
      </w:r>
    </w:p>
    <w:p>
      <w:pPr/>
      <w:r>
        <w:rPr>
          <w:lang w:val="id_ID" w:bidi="id_ID"/>
        </w:rPr>
      </w:r>
      <w:r>
        <w:rPr>
          <w:lang w:val="id_ID" w:bidi="id_ID"/>
        </w:rPr>
        <w:t xml:space="preserve">Allah telah mengungkapkan rencana ini melalui Roh. Roh merujuk pada </w:t>
      </w:r>
      <w:r>
        <w:rPr>
          <w:b/>
          <w:lang w:val="id_ID" w:bidi="id_ID"/>
        </w:rPr>
        <w:t>Roh Kudus</w:t>
      </w:r>
      <w:r>
        <w:rPr>
          <w:lang w:val="id_ID" w:bidi="id_ID"/>
        </w:rPr>
        <w:t xml:space="preserve">, atau Roh Allah. Allah mengungkapkan rencana-Nya kepada Roh Kudus, atau dengan menggunakan Roh Kudus, kepada para rasul khusus dan para nabi-Nya. </w:t>
      </w:r>
      <w:r>
        <w:rPr>
          <w:lang w:val="id_ID" w:bidi="id_ID"/>
        </w:rPr>
        <w:t>Roh Kudus</w:t>
      </w:r>
      <w:r>
        <w:rPr>
          <w:lang w:val="id_ID" w:bidi="id_ID"/>
        </w:rPr>
        <w:t xml:space="preserve"> dibahas dalam Daftar Kata Utama. Gunakan istilah yang sama untuk Roh Kudus yang telah Anda gunakan.</w:t>
      </w:r>
    </w:p>
    <w:p>
      <w:pPr/>
      <w:r>
        <w:rPr>
          <w:lang w:val="id_ID" w:bidi="id_ID"/>
        </w:rPr>
      </w:r>
      <w:r>
        <w:rPr>
          <w:lang w:val="id_ID" w:bidi="id_ID"/>
        </w:rPr>
        <w:t xml:space="preserve">Allah telah mengungkapkan rencana ini kepada para </w:t>
      </w:r>
      <w:r>
        <w:rPr>
          <w:b/>
          <w:lang w:val="id_ID" w:bidi="id_ID"/>
        </w:rPr>
        <w:t>rasul</w:t>
      </w:r>
      <w:r>
        <w:rPr>
          <w:lang w:val="id_ID" w:bidi="id_ID"/>
        </w:rPr>
        <w:t xml:space="preserve"> </w:t>
      </w:r>
      <w:r>
        <w:rPr>
          <w:b/>
          <w:lang w:val="id_ID" w:bidi="id_ID"/>
        </w:rPr>
        <w:t>kudus</w:t>
      </w:r>
      <w:r>
        <w:rPr>
          <w:lang w:val="id_ID" w:bidi="id_ID"/>
        </w:rPr>
        <w:t xml:space="preserve"> dan para </w:t>
      </w:r>
      <w:r>
        <w:rPr>
          <w:b/>
          <w:lang w:val="id_ID" w:bidi="id_ID"/>
        </w:rPr>
        <w:t>nabi</w:t>
      </w:r>
      <w:r>
        <w:rPr>
          <w:lang w:val="id_ID" w:bidi="id_ID"/>
        </w:rPr>
        <w:t xml:space="preserve">. Kata kudus berlaku untuk para rasul dan para nabi, karena keduanya dikhususkan untuk pekerjaan Allah. </w:t>
      </w:r>
      <w:r>
        <w:rPr>
          <w:lang w:val="id_ID" w:bidi="id_ID"/>
        </w:rPr>
        <w:t>Para Rasul</w:t>
      </w:r>
      <w:r>
        <w:rPr>
          <w:lang w:val="id_ID" w:bidi="id_ID"/>
        </w:rPr>
        <w:t xml:space="preserve">, </w:t>
      </w:r>
      <w:r>
        <w:rPr>
          <w:lang w:val="id_ID" w:bidi="id_ID"/>
        </w:rPr>
        <w:t>Nabi</w:t>
      </w:r>
      <w:r>
        <w:rPr>
          <w:lang w:val="id_ID" w:bidi="id_ID"/>
        </w:rPr>
        <w:t xml:space="preserve">, dan </w:t>
      </w:r>
      <w:r>
        <w:rPr>
          <w:lang w:val="id_ID" w:bidi="id_ID"/>
        </w:rPr>
        <w:t>kekudusan</w:t>
      </w:r>
      <w:r>
        <w:rPr>
          <w:lang w:val="id_ID" w:bidi="id_ID"/>
        </w:rPr>
        <w:t xml:space="preserve"> semuanya dibahas dalam Daftar Kata Utama. Gunakan kata yang sama untuk rasul, Nabi, dan kudus seperti yang telah Anda gunakan.</w:t>
      </w:r>
    </w:p>
    <w:p>
      <w:pPr/>
      <w:r>
        <w:rPr>
          <w:lang w:val="id_ID" w:bidi="id_ID"/>
        </w:rPr>
      </w:r>
      <w:r>
        <w:rPr>
          <w:lang w:val="id_ID" w:bidi="id_ID"/>
        </w:rPr>
        <w:t xml:space="preserve">Roh Kudus mengungkapkan bahwa misteri itu adalah bahwa </w:t>
      </w:r>
      <w:r>
        <w:rPr>
          <w:b/>
          <w:lang w:val="id_ID" w:bidi="id_ID"/>
        </w:rPr>
        <w:t>injil</w:t>
      </w:r>
      <w:r>
        <w:rPr>
          <w:lang w:val="id_ID" w:bidi="id_ID"/>
        </w:rPr>
        <w:t xml:space="preserve">, atau </w:t>
      </w:r>
      <w:r>
        <w:rPr>
          <w:b/>
          <w:lang w:val="id_ID" w:bidi="id_ID"/>
        </w:rPr>
        <w:t>kabar baik</w:t>
      </w:r>
      <w:r>
        <w:rPr>
          <w:lang w:val="id_ID" w:bidi="id_ID"/>
        </w:rPr>
        <w:t xml:space="preserve">, juga untuk orang-orang bukan Yahudi, tidak hanya untuk </w:t>
      </w:r>
      <w:r>
        <w:rPr>
          <w:b/>
          <w:lang w:val="id_ID" w:bidi="id_ID"/>
        </w:rPr>
        <w:t>Israel</w:t>
      </w:r>
      <w:r>
        <w:rPr>
          <w:lang w:val="id_ID" w:bidi="id_ID"/>
        </w:rPr>
        <w:t xml:space="preserve">! Dan sekarang orang-orang bukan Yahudi juga mewarisi kehidupan kekal dengan Allah selamanya! Gunakan kata yang sama untuk Israel dan kabar baik atau injil yang Anda gunakan dalam perikop sebelumnya, dan ingatlah bahwa </w:t>
      </w:r>
      <w:r>
        <w:rPr>
          <w:lang w:val="id_ID" w:bidi="id_ID"/>
        </w:rPr>
        <w:t>Israel</w:t>
      </w:r>
      <w:r>
        <w:rPr>
          <w:lang w:val="id_ID" w:bidi="id_ID"/>
        </w:rPr>
        <w:t xml:space="preserve"> dan </w:t>
      </w:r>
      <w:r>
        <w:rPr>
          <w:lang w:val="id_ID" w:bidi="id_ID"/>
        </w:rPr>
        <w:t>kabar baik</w:t>
      </w:r>
      <w:r>
        <w:rPr>
          <w:lang w:val="id_ID" w:bidi="id_ID"/>
        </w:rPr>
        <w:t xml:space="preserve"> atau </w:t>
      </w:r>
      <w:r>
        <w:rPr>
          <w:lang w:val="id_ID" w:bidi="id_ID"/>
        </w:rPr>
        <w:t>injil</w:t>
      </w:r>
      <w:r>
        <w:rPr>
          <w:lang w:val="id_ID" w:bidi="id_ID"/>
        </w:rPr>
        <w:t xml:space="preserve"> terdapat di Daftar Kata Utama.</w:t>
      </w:r>
      <w:r>
        <w:rPr>
          <w:lang w:val="id_ID" w:bidi="id_ID"/>
        </w:rPr>
      </w:r>
    </w:p>
    <w:p>
      <w:pPr>
        <w:pStyle w:val="Heading3"/>
      </w:pPr>
      <w:r>
        <w:rPr>
          <w:lang w:val="id_ID" w:bidi="id_ID"/>
        </w:rPr>
        <w:t>Menyampaikan Firman Tuhan</w:t>
      </w:r>
    </w:p>
    <w:p>
      <w:pPr/>
      <w:r>
        <w:rPr>
          <w:lang w:val="id_ID" w:bidi="id_ID"/>
        </w:rPr>
      </w:r>
      <w:r>
        <w:rPr>
          <w:lang w:val="id_ID" w:bidi="id_ID"/>
        </w:rPr>
        <w:t>Dengarkan versi audio dari perikop ini dalam terjemahan yang paling mudah dimengerti.</w:t>
      </w:r>
    </w:p>
    <w:p>
      <w:pPr/>
      <w:r>
        <w:rPr>
          <w:lang w:val="id_ID" w:bidi="id_ID"/>
        </w:rPr>
      </w:r>
      <w:r>
        <w:rPr>
          <w:lang w:val="id_ID" w:bidi="id_ID"/>
        </w:rPr>
        <w:t>Dalam sesi ini, ceritakan kembali perikop ini, secara berkelompok, dalam bahasa Anda sendiri.</w:t>
      </w:r>
    </w:p>
    <w:p>
      <w:pPr/>
      <w:r>
        <w:rPr>
          <w:lang w:val="id_ID" w:bidi="id_ID"/>
        </w:rPr>
      </w:r>
      <w:r>
        <w:rPr>
          <w:lang w:val="id_ID" w:bidi="id_ID"/>
        </w:rPr>
        <w:t>Pertama, seluruh kelompok harus berlatih menceritakan perikop tersebut dalam bahasa Anda sendiri. Ingatlah untuk mengikutsertakan hal-hal yang Anda putuskan dalam langkah sebelumnya, seperti kronologi, kata, frasa, emosi, atau apa pun yang Anda diskusikan.</w:t>
      </w:r>
    </w:p>
    <w:p>
      <w:pPr/>
      <w:r>
        <w:rPr>
          <w:lang w:val="id_ID" w:bidi="id_ID"/>
        </w:rPr>
      </w:r>
      <w:r>
        <w:rPr>
          <w:lang w:val="id_ID" w:bidi="id_ID"/>
        </w:rPr>
        <w:t xml:space="preserve">Seorang anggota kelompok harus menyampaikan beberapa kalimat dari perikop tersebut lalu berhenti sebentar. Anggota kelompok lain harus menceritakan bagian selanjutnya dari perikop itu dan berhenti sebentar. Lakukan hal ini sampai kelompok tersebut telah menceritakan kembali seluruh perikop tersebut. Dalam tahap ini anggota kelompok dapat saling mengoreksi. Hentikan sebentar audio ini di sini. </w:t>
      </w:r>
    </w:p>
    <w:p>
      <w:pPr/>
      <w:r>
        <w:rPr>
          <w:lang w:val="id_ID" w:bidi="id_ID"/>
        </w:rPr>
      </w:r>
      <w:r>
        <w:rPr>
          <w:lang w:val="id_ID" w:bidi="id_ID"/>
        </w:rPr>
        <w:t xml:space="preserve">Selanjutnya, setiap anggota kelompok harus menceritakan seluruh perikop tersebut tanpa gangguan setidaknya satu kali. Seorang anggota kelompok dapat menggunakan benda acak, gerakan, atau papan cerita untuk membantu mereka mengingat perikop tersebut. Hentikan sebentar audio ini di sini. </w:t>
      </w:r>
    </w:p>
    <w:p>
      <w:pPr/>
      <w:r>
        <w:rPr>
          <w:lang w:val="id_ID" w:bidi="id_ID"/>
        </w:rPr>
      </w:r>
      <w:r>
        <w:rPr>
          <w:lang w:val="id_ID" w:bidi="id_ID"/>
        </w:rPr>
        <w:t xml:space="preserve">Selanjutnya, kelompok dapat memutuskan versi perikop milik siapa yang paling kalian sukai. Kalian mungkin memutuskan bahwa kalian menyukai cara salah satu anggota kelompok menceritakan suatu adegan, tetapi menyukai cara anggota kelompok lain menceritakan adegan lainnya. Hentikan sebentar audio ini di sini. </w:t>
      </w:r>
    </w:p>
    <w:p>
      <w:pPr/>
      <w:r>
        <w:rPr>
          <w:lang w:val="id_ID" w:bidi="id_ID"/>
        </w:rPr>
      </w:r>
      <w:r>
        <w:rPr>
          <w:lang w:val="id_ID" w:bidi="id_ID"/>
        </w:rPr>
        <w:t>Akhirnya, kelompok dapat menyusun versi akhir perikop tersebut yang disetujui oleh semua orang. Setiap anggota kelompok harus berlatih menceritakan versi akhir dari perikop tersebut.</w:t>
      </w:r>
      <w:r>
        <w:rPr>
          <w:lang w:val="id_ID" w:bidi="id_ID"/>
        </w:rPr>
      </w:r>
      <w:r>
        <w:rPr>
          <w:lang w:val="id_ID" w:bidi="id_ID"/>
        </w:rPr>
      </w:r>
    </w:p>
    <w:p>
      <w:pPr/>
      <w:r>
        <w:rPr>
          <w:lang w:val="id_ID" w:bidi="id_ID"/>
        </w:rPr>
      </w:r>
    </w:p>
    <w:p>
      <w:pPr>
        <w:pStyle w:val="Heading2"/>
      </w:pPr>
      <w:r>
        <w:rPr>
          <w:lang w:val="id_ID" w:bidi="id_ID"/>
        </w:rPr>
        <w:t>Efesus 3:7–13</w:t>
      </w:r>
      <w:r>
        <w:rPr>
          <w:lang w:val="id_ID" w:bidi="id_ID"/>
        </w:rPr>
      </w:r>
    </w:p>
    <w:p>
      <w:pPr>
        <w:pStyle w:val="Heading3"/>
      </w:pPr>
      <w:r>
        <w:rPr>
          <w:lang w:val="id_ID" w:bidi="id_ID"/>
        </w:rPr>
        <w:t>Dengar dan Renungkan</w:t>
      </w:r>
    </w:p>
    <w:p>
      <w:pPr/>
      <w:r>
        <w:rPr>
          <w:lang w:val="id_ID" w:bidi="id_ID"/>
        </w:rPr>
      </w:r>
      <w:r>
        <w:rPr>
          <w:lang w:val="id_ID" w:bidi="id_ID"/>
        </w:rPr>
        <w:t>Pada langkah ini, dengarkan Efesus 3:7–13 dan simpanlah dalam hati Anda.</w:t>
      </w:r>
    </w:p>
    <w:p>
      <w:pPr/>
      <w:r>
        <w:rPr>
          <w:lang w:val="id_ID" w:bidi="id_ID"/>
        </w:rPr>
      </w:r>
      <w:r>
        <w:rPr>
          <w:lang w:val="id_ID" w:bidi="id_ID"/>
        </w:rPr>
        <w:t>Dengarkan versi rekaman dari Efesus 3:7–13 sebanyak tiga kali, dalam tiga terjemahan yang berbeda, jika memungkinkan.</w:t>
      </w:r>
    </w:p>
    <w:p>
      <w:pPr/>
      <w:r>
        <w:rPr>
          <w:lang w:val="id_ID" w:bidi="id_ID"/>
        </w:rPr>
      </w:r>
      <w:r>
        <w:rPr>
          <w:lang w:val="id_ID" w:bidi="id_ID"/>
        </w:rPr>
        <w:t xml:space="preserve">Hentikan sebentar rekaman ini di sini. </w:t>
      </w:r>
    </w:p>
    <w:p>
      <w:pPr/>
      <w:r>
        <w:rPr>
          <w:lang w:val="id_ID" w:bidi="id_ID"/>
        </w:rPr>
      </w:r>
      <w:r>
        <w:rPr>
          <w:lang w:val="id_ID" w:bidi="id_ID"/>
        </w:rPr>
        <w:t>Sekarang, sebagai kelompok, diskusikanlah pertanyaan-pertanyaan berikut:</w:t>
      </w:r>
    </w:p>
    <w:p>
      <w:pPr>
        <w:pStyle w:val="ListBullet"/>
        <w:spacing w:line="240" w:lineRule="auto"/>
        <w:ind w:left="720"/>
      </w:pPr>
      <w:r>
        <w:rPr>
          <w:lang w:val="id_ID" w:bidi="id_ID"/>
        </w:rPr>
      </w:r>
      <w:r>
        <w:rPr>
          <w:lang w:val="id_ID" w:bidi="id_ID"/>
        </w:rPr>
        <w:t xml:space="preserve">Apa yang Anda sukai dari perikop ini? Hentikan sebentar rekaman ini di sini. </w:t>
      </w:r>
    </w:p>
    <w:p>
      <w:pPr>
        <w:pStyle w:val="ListBullet"/>
        <w:spacing w:line="240" w:lineRule="auto"/>
        <w:ind w:left="720"/>
      </w:pPr>
      <w:r>
        <w:rPr>
          <w:lang w:val="id_ID" w:bidi="id_ID"/>
        </w:rPr>
      </w:r>
      <w:r>
        <w:rPr>
          <w:lang w:val="id_ID" w:bidi="id_ID"/>
        </w:rPr>
        <w:t xml:space="preserve">Apa yang tidak Anda sukai atau tidak Anda mengerti dari perikop ini? Hentikan sebentar rekaman ini di sini. </w:t>
      </w:r>
    </w:p>
    <w:p>
      <w:pPr>
        <w:pStyle w:val="ListBullet"/>
        <w:spacing w:line="240" w:lineRule="auto"/>
        <w:ind w:left="720"/>
      </w:pPr>
      <w:r>
        <w:rPr>
          <w:lang w:val="id_ID" w:bidi="id_ID"/>
        </w:rPr>
      </w:r>
      <w:r>
        <w:rPr>
          <w:lang w:val="id_ID" w:bidi="id_ID"/>
        </w:rPr>
        <w:t xml:space="preserve">Apa yang dikatakan perikop ini kepada kita tentang Allah atau Yesus? Hentikan sebentar rekaman ini di sini. </w:t>
      </w:r>
    </w:p>
    <w:p>
      <w:pPr>
        <w:pStyle w:val="ListBullet"/>
        <w:spacing w:line="240" w:lineRule="auto"/>
        <w:ind w:left="720"/>
      </w:pPr>
      <w:r>
        <w:rPr>
          <w:lang w:val="id_ID" w:bidi="id_ID"/>
        </w:rPr>
      </w:r>
      <w:r>
        <w:rPr>
          <w:lang w:val="id_ID" w:bidi="id_ID"/>
        </w:rPr>
        <w:t xml:space="preserve">Apa yang perikop ini ceritakan kepada kita tentang manusia? Hentikan sebentar rekaman ini di sini. </w:t>
      </w:r>
    </w:p>
    <w:p>
      <w:pPr>
        <w:pStyle w:val="ListBullet"/>
        <w:spacing w:line="240" w:lineRule="auto"/>
        <w:ind w:left="720"/>
      </w:pPr>
      <w:r>
        <w:rPr>
          <w:lang w:val="id_ID" w:bidi="id_ID"/>
        </w:rPr>
      </w:r>
      <w:r>
        <w:rPr>
          <w:lang w:val="id_ID" w:bidi="id_ID"/>
        </w:rPr>
        <w:t xml:space="preserve">Bagaimana perikop ini memengaruhi kehidupan kita sehari-hari? Hentikan sebentar rekaman ini di sini. </w:t>
      </w:r>
    </w:p>
    <w:p>
      <w:pPr>
        <w:pStyle w:val="ListBullet"/>
        <w:spacing w:line="240" w:lineRule="auto"/>
        <w:ind w:left="720"/>
      </w:pPr>
      <w:r>
        <w:rPr>
          <w:lang w:val="id_ID" w:bidi="id_ID"/>
        </w:rPr>
      </w:r>
      <w:r>
        <w:rPr>
          <w:lang w:val="id_ID" w:bidi="id_ID"/>
        </w:rPr>
        <w:t>Siapakah kenalan Anda yang perlu mendengar perikop ini?</w:t>
      </w:r>
      <w:r>
        <w:rPr>
          <w:lang w:val="id_ID" w:bidi="id_ID"/>
        </w:rPr>
      </w:r>
    </w:p>
    <w:p>
      <w:pPr>
        <w:pStyle w:val="Heading3"/>
      </w:pPr>
      <w:r>
        <w:rPr>
          <w:lang w:val="id_ID" w:bidi="id_ID"/>
        </w:rPr>
        <w:t>Menyiapkan Panggung</w:t>
      </w:r>
    </w:p>
    <w:p>
      <w:pPr/>
      <w:r>
        <w:rPr>
          <w:lang w:val="id_ID" w:bidi="id_ID"/>
        </w:rPr>
      </w:r>
      <w:r>
        <w:rPr>
          <w:lang w:val="id_ID" w:bidi="id_ID"/>
        </w:rPr>
        <w:t xml:space="preserve">Dengarkan versi rekaman dari Efesus 3:7–13 dalam terjemahan yang paling mudah dimengerti. </w:t>
      </w:r>
    </w:p>
    <w:p>
      <w:pPr/>
      <w:r>
        <w:rPr>
          <w:lang w:val="id_ID" w:bidi="id_ID"/>
        </w:rPr>
      </w:r>
      <w:r>
        <w:rPr>
          <w:lang w:val="id_ID" w:bidi="id_ID"/>
        </w:rPr>
        <w:t>Paulus memulai perikop sebelumnya dengan doa. Kemudian Paulus menghentikan penjelasannya sejenak untuk menjelaskan lebih lanjut bahwa orang-orang bukan Yahudi dan orang-orang Yahudi yang percaya kepada Yesus adalah anggota keluarga Allah yang setara. Sekarang Paulus melanjutkan penjelasannya dengan berfokus pada apa yang telah Allah perintahkan kepadanya untuk dilakukan.</w:t>
      </w:r>
    </w:p>
    <w:p>
      <w:pPr/>
      <w:r>
        <w:rPr>
          <w:lang w:val="id_ID" w:bidi="id_ID"/>
        </w:rPr>
      </w:r>
      <w:r>
        <w:rPr>
          <w:lang w:val="id_ID" w:bidi="id_ID"/>
        </w:rPr>
        <w:t>Paulus memulai penjelasan ini dengan mengatakan bahwa Allah telah menjadikan Paulus sebagai hamba injil. Ini berarti bahwa Allah telah memberikan pekerjaan kepada Paulus untuk dilakukan. Pekerjaan Paulus adalah mengumumkan atau menyampaikan kabar baik kepada orang lain. Paulus menganggap tugas yang diberikan Allah ini sebagai sesuatu yang luar biasa dan istimewa. Roh Allah, yang juga merupakan kuasa Allah, memberikan Paulus anugerah Allah atau kasih yang tidak layak dia terima, sehingga Paulus dapat melakukan pekerjaan khusus ini bagi Allah. Paulus menyadari bahwa Allah telah mengasihi dan menunjukkan belas kasihan kepadanya. Dahulu, Paulus adalah musuh Allah dan umat Allah, dan itulah sebabnya ia menyebut dirinya sebagai “yang paling tidak layak di antara semua umat khusus Allah, atau orang kudus.” Paulus selalu merasa bahwa dirinya, Paulus, tidak seharusnya disebut rasul seperti orang-orang lain yang telah bekerja bersama Yesus selama tahun-tahun Yesus hidup di dunia. Paulus mengatakan bahwa karena Allah menunjukkan anugerah kepada Paulus, Allah telah memperkenankan Paulus menjadi salah satu rasul. Allah memanggil Paulus untuk melakukan tugas ini meskipun Paulus tidak layak.</w:t>
      </w:r>
    </w:p>
    <w:p>
      <w:pPr/>
      <w:r>
        <w:rPr>
          <w:lang w:val="id_ID" w:bidi="id_ID"/>
        </w:rPr>
      </w:r>
      <w:r>
        <w:rPr>
          <w:lang w:val="id_ID" w:bidi="id_ID"/>
        </w:rPr>
        <w:t>Allah memberikan tugas atau tanggung jawab khusus ini kepada Paulus. Tugas khusus ini adalah memberitakan kepada orang-orang bukan Yahudi tentang segala hal baik yang diberikan oleh Yesus. Hal-hal baik ini dapat disebut sebagai kekayaan yang tidak ada habisnya. Harta adalah sesuatu yang sangat istimewa atau hal-hal yang sangat berharga. Harta yang tak terhingga adalah seperti kekayaan atau berkat yang tidak dapat kita hitung atau ukur karena terus mengalir dan tidak pernah berhenti. Harta itu tiada habisnya.</w:t>
      </w:r>
    </w:p>
    <w:p>
      <w:pPr/>
      <w:r>
        <w:rPr>
          <w:lang w:val="id_ID" w:bidi="id_ID"/>
        </w:rPr>
      </w:r>
      <w:r>
        <w:rPr>
          <w:lang w:val="id_ID" w:bidi="id_ID"/>
        </w:rPr>
        <w:t xml:space="preserve">Berhenti di sini dan diskusikan dalam kelompok: Ceritakan tentang sesuatu yang begitu bagus sehingga Anda ingin terus membicarakannya. Hal-hal apa yang kamu anggap sebagai harta yang luar biasa dari Allah? Hentikan sebentar audio ini di sini. </w:t>
      </w:r>
    </w:p>
    <w:p>
      <w:pPr/>
      <w:r>
        <w:rPr>
          <w:lang w:val="id_ID" w:bidi="id_ID"/>
        </w:rPr>
      </w:r>
      <w:r>
        <w:rPr>
          <w:lang w:val="id_ID" w:bidi="id_ID"/>
        </w:rPr>
        <w:t>Kemudian Paulus berkata, “Allah memilih saya untuk menjelaskan kepada semua orang di mana pun berada tentang bagaimana Allah akan melaksanakan rencana rahasia-Nya atau misteri tersebut.” Allah adalah pencipta segala sesuatu. Dan Allah telah merahasiakan rencana-Nya, atau menyembunyikannya dalam diri Allah. Allah belum pernah menyatakan rencana ini kepada siapa pun sampai sekarang, ketika Allah menyatakan rencana itu kepada Paulus. Sekarang, Allah ingin Paulus menjelaskan rencana khusus yang tersembunyi ini kepada semua orang.</w:t>
      </w:r>
    </w:p>
    <w:p>
      <w:pPr/>
      <w:r>
        <w:rPr>
          <w:lang w:val="id_ID" w:bidi="id_ID"/>
        </w:rPr>
      </w:r>
      <w:r>
        <w:rPr>
          <w:lang w:val="id_ID" w:bidi="id_ID"/>
        </w:rPr>
        <w:t>Rencananya adalah bahwa jemaat, yaitu semua orang yang percaya kepada Yesus, akan menunjukkan kepada orang lain bagaimana Allah berencana untuk mempersatukan orang-orang. Allah memiliki banyak jenis hikmat. Allah memiliki tujuan dalam pikiran-Nya. Allah menggunakan jemaat untuk menyatakan atau menunjukkan seluruh hikmat-Nya kepada para penguasa dan kekuatan rohani, yaitu para penguasa di tempat-tempat surgawi. Ini adalah makhluk roh yang memiliki otoritas atau memerintah di tempat-tempat yang tidak dapat kita lihat. Ini berarti bahwa baik malaikat maupun roh-roh jahat akan melihat hikmat Allah melalui cara Allah bekerja di gereja. Allah telah berencana untuk mengungkapkan hikmat-Nya seperti ini sejak sebelum Allah menciptakan alam semesta. Ini selalu menjadi rencana Allah. Dan Allah telah melakukan ini melalui Yesus Kristus, Tuhan atau tuan kita. Karena apa yang dilakukan Yesus Kristus, Tuan kita, melalui kematian-Nya di salib dan kebangkitan-Nya, Allah telah melakukan apa yang selalu direncanakan-Nya.</w:t>
      </w:r>
    </w:p>
    <w:p>
      <w:pPr/>
      <w:r>
        <w:rPr>
          <w:lang w:val="id_ID" w:bidi="id_ID"/>
        </w:rPr>
      </w:r>
      <w:r>
        <w:rPr>
          <w:lang w:val="id_ID" w:bidi="id_ID"/>
        </w:rPr>
        <w:t>Kemudian Paulus memiliki kabar yang luar biasa. Paulus mengingatkan kita bahwa kita percaya kepada Yesus Kristus dan kita bersatu dengan Yesus karena percaya atau iman ini. Kemudian Paulus mengatakan bahwa karena Kristus memberikan keberanian dan keyakinan kepada kita, kita dapat datang ke hadapan Allah tanpa takut.</w:t>
      </w:r>
    </w:p>
    <w:p>
      <w:pPr/>
      <w:r>
        <w:rPr>
          <w:lang w:val="id_ID" w:bidi="id_ID"/>
        </w:rPr>
      </w:r>
      <w:r>
        <w:rPr>
          <w:lang w:val="id_ID" w:bidi="id_ID"/>
        </w:rPr>
        <w:t>Akhirnya, Paulus berbicara tentang situasi pribadinya. Paulus merujuk kembali pada awal bagian ini, di mana Paulus mulai berdoa, lalu menghentikan doanya untuk mengingatkan jemaat di Efesus bahwa ia sedang dipenjarakan. Paulus memberitahu jemaat di Efesus agar mereka tidak berkecil hati ketika mendengar tentang penderitaan Paulus di dalam penjara. Paulus mengalami berbagai ujian atau penderitaan ini karena Paulus telah memberitakan Injil, atau kabar baik, kepada orang-orang bukan Yahudi. Paulus secara khusus menyuruh jemaat di Efesus untuk tidak merasa berkecil hati. Paulus ingin jemaat di Efesus merasa terhormat atas penderitaan Paulus. Paulus ingin agar orang-orang percaya di Efesus merasa bangga atas penderitaan Paulus demi kepentingan mereka, atau merasa terhormat karena Paulus menderita demi mereka.</w:t>
      </w:r>
      <w:r>
        <w:rPr>
          <w:lang w:val="id_ID" w:bidi="id_ID"/>
        </w:rPr>
      </w:r>
    </w:p>
    <w:p>
      <w:pPr>
        <w:pStyle w:val="Heading3"/>
      </w:pPr>
      <w:r>
        <w:rPr>
          <w:lang w:val="id_ID" w:bidi="id_ID"/>
        </w:rPr>
        <w:t>Menjelaskan Adegan</w:t>
      </w:r>
    </w:p>
    <w:p>
      <w:pPr/>
      <w:r>
        <w:rPr>
          <w:lang w:val="id_ID" w:bidi="id_ID"/>
        </w:rPr>
      </w:r>
      <w:r>
        <w:rPr>
          <w:lang w:val="id_ID" w:bidi="id_ID"/>
        </w:rPr>
        <w:t xml:space="preserve">Dengarkan versi audio dari Efesus 3:7–13 dalam terjemahan yang paling mudah dimengerti. </w:t>
      </w:r>
    </w:p>
    <w:p>
      <w:pPr/>
      <w:r>
        <w:rPr>
          <w:lang w:val="id_ID" w:bidi="id_ID"/>
        </w:rPr>
      </w:r>
      <w:r>
        <w:rPr>
          <w:lang w:val="id_ID" w:bidi="id_ID"/>
        </w:rPr>
        <w:t>Dalam tahap ini, kelompok akan menentukan bagian, tokoh, dan latar dari perikop ini. Selanjutnya, kelompok akan memvisualisasikan perikop ini.</w:t>
      </w:r>
    </w:p>
    <w:p>
      <w:pPr/>
      <w:r>
        <w:rPr>
          <w:lang w:val="id_ID" w:bidi="id_ID"/>
        </w:rPr>
      </w:r>
      <w:r>
        <w:rPr>
          <w:lang w:val="id_ID" w:bidi="id_ID"/>
        </w:rPr>
        <w:t xml:space="preserve">Perikop ini memiliki tiga bagian. </w:t>
      </w:r>
    </w:p>
    <w:p>
      <w:pPr/>
      <w:r>
        <w:rPr>
          <w:lang w:val="id_ID" w:bidi="id_ID"/>
        </w:rPr>
      </w:r>
      <w:r>
        <w:rPr>
          <w:b/>
          <w:lang w:val="id_ID" w:bidi="id_ID"/>
        </w:rPr>
        <w:t>Pada bagian pertama:</w:t>
      </w:r>
      <w:r>
        <w:rPr>
          <w:lang w:val="id_ID" w:bidi="id_ID"/>
        </w:rPr>
        <w:t xml:space="preserve"> Paulus memberi tahu orang-orang Efesus bahwa Allah telah memberikan anugerah-Nya, atau kasih yang tidak layak diterima, kepada Paulus. Anugerah ini membuat Paulus dapat melayani Allah dan memberitakan kabar yang luar biasa tentang Yesus kepada orang-orang bukan Yahudi.</w:t>
      </w:r>
    </w:p>
    <w:p>
      <w:pPr/>
      <w:r>
        <w:rPr>
          <w:lang w:val="id_ID" w:bidi="id_ID"/>
        </w:rPr>
      </w:r>
      <w:r>
        <w:rPr>
          <w:b/>
          <w:lang w:val="id_ID" w:bidi="id_ID"/>
        </w:rPr>
        <w:t>Pada bagian kedua:</w:t>
      </w:r>
      <w:r>
        <w:rPr>
          <w:lang w:val="id_ID" w:bidi="id_ID"/>
        </w:rPr>
        <w:t xml:space="preserve"> Paulus memberi tahu orang-orang Efesus bahwa Allah ingin jemaat-Nya menunjukkan hikmat dan kebenaran Allah tentang Yesus kepada semua dunia rohani. Kebenarannya adalah bahwa kita dapat dengan bebas datang mendekat kepada Allah.</w:t>
      </w:r>
    </w:p>
    <w:p>
      <w:pPr/>
      <w:r>
        <w:rPr>
          <w:lang w:val="id_ID" w:bidi="id_ID"/>
        </w:rPr>
      </w:r>
      <w:r>
        <w:rPr>
          <w:b/>
          <w:lang w:val="id_ID" w:bidi="id_ID"/>
        </w:rPr>
        <w:t>Pada bagian ketiga:</w:t>
      </w:r>
      <w:r>
        <w:rPr>
          <w:lang w:val="id_ID" w:bidi="id_ID"/>
        </w:rPr>
        <w:t xml:space="preserve"> Paulus yang berada di dalam penjara memberi tahu orang-orang Efesus untuk merasa terhormat bahwa Paulus menderita demi mereka.</w:t>
      </w:r>
    </w:p>
    <w:p>
      <w:pPr/>
      <w:r>
        <w:rPr>
          <w:lang w:val="id_ID" w:bidi="id_ID"/>
        </w:rPr>
      </w:r>
      <w:r>
        <w:rPr>
          <w:lang w:val="id_ID" w:bidi="id_ID"/>
        </w:rPr>
        <w:t>Tokoh-tokoh dalam bagian ini adalah:</w:t>
      </w:r>
    </w:p>
    <w:p>
      <w:pPr>
        <w:pStyle w:val="ListBullet"/>
        <w:spacing w:line="240" w:lineRule="auto"/>
        <w:ind w:left="720"/>
      </w:pPr>
      <w:r>
        <w:rPr>
          <w:lang w:val="id_ID" w:bidi="id_ID"/>
        </w:rPr>
      </w:r>
      <w:r>
        <w:rPr>
          <w:lang w:val="id_ID" w:bidi="id_ID"/>
        </w:rPr>
        <w:t>Paulus</w:t>
      </w:r>
    </w:p>
    <w:p>
      <w:pPr>
        <w:pStyle w:val="ListBullet"/>
        <w:spacing w:line="240" w:lineRule="auto"/>
        <w:ind w:left="720"/>
      </w:pPr>
      <w:r>
        <w:rPr>
          <w:lang w:val="id_ID" w:bidi="id_ID"/>
        </w:rPr>
      </w:r>
      <w:r>
        <w:rPr>
          <w:lang w:val="id_ID" w:bidi="id_ID"/>
        </w:rPr>
        <w:t xml:space="preserve">Allah </w:t>
      </w:r>
    </w:p>
    <w:p>
      <w:pPr>
        <w:pStyle w:val="ListBullet"/>
        <w:spacing w:line="240" w:lineRule="auto"/>
        <w:ind w:left="720"/>
      </w:pPr>
      <w:r>
        <w:rPr>
          <w:lang w:val="id_ID" w:bidi="id_ID"/>
        </w:rPr>
      </w:r>
      <w:r>
        <w:rPr>
          <w:lang w:val="id_ID" w:bidi="id_ID"/>
        </w:rPr>
        <w:t>Yesus Kristus</w:t>
      </w:r>
    </w:p>
    <w:p>
      <w:pPr>
        <w:pStyle w:val="ListBullet"/>
        <w:spacing w:line="240" w:lineRule="auto"/>
        <w:ind w:left="720"/>
      </w:pPr>
      <w:r>
        <w:rPr>
          <w:lang w:val="id_ID" w:bidi="id_ID"/>
        </w:rPr>
      </w:r>
      <w:r>
        <w:rPr>
          <w:lang w:val="id_ID" w:bidi="id_ID"/>
        </w:rPr>
        <w:t>Roh Kudus</w:t>
      </w:r>
    </w:p>
    <w:p>
      <w:pPr>
        <w:pStyle w:val="ListBullet"/>
        <w:spacing w:line="240" w:lineRule="auto"/>
        <w:ind w:left="720"/>
      </w:pPr>
      <w:r>
        <w:rPr>
          <w:lang w:val="id_ID" w:bidi="id_ID"/>
        </w:rPr>
      </w:r>
      <w:r>
        <w:rPr>
          <w:lang w:val="id_ID" w:bidi="id_ID"/>
        </w:rPr>
        <w:t>Orang-orang percaya bukan Yahudi</w:t>
      </w:r>
    </w:p>
    <w:p>
      <w:pPr>
        <w:pStyle w:val="ListBullet"/>
        <w:spacing w:line="240" w:lineRule="auto"/>
        <w:ind w:left="720"/>
      </w:pPr>
      <w:r>
        <w:rPr>
          <w:lang w:val="id_ID" w:bidi="id_ID"/>
        </w:rPr>
      </w:r>
      <w:r>
        <w:rPr>
          <w:lang w:val="id_ID" w:bidi="id_ID"/>
        </w:rPr>
        <w:t>Orang-orang percaya Yahudi</w:t>
      </w:r>
    </w:p>
    <w:p>
      <w:pPr>
        <w:pStyle w:val="ListBullet"/>
        <w:spacing w:line="240" w:lineRule="auto"/>
        <w:ind w:left="720"/>
      </w:pPr>
      <w:r>
        <w:rPr>
          <w:lang w:val="id_ID" w:bidi="id_ID"/>
        </w:rPr>
      </w:r>
      <w:r>
        <w:rPr>
          <w:lang w:val="id_ID" w:bidi="id_ID"/>
        </w:rPr>
        <w:t>Roh-roh yang tidak terlihat dan para penguasa atau malaikat</w:t>
      </w:r>
    </w:p>
    <w:p>
      <w:pPr/>
      <w:r>
        <w:rPr>
          <w:lang w:val="id_ID" w:bidi="id_ID"/>
        </w:rPr>
      </w:r>
      <w:r>
        <w:rPr>
          <w:lang w:val="id_ID" w:bidi="id_ID"/>
        </w:rPr>
        <w:t>Sebagai kelompok, perhatikan bagian-bagian dari latar belakang perikop ini:</w:t>
      </w:r>
    </w:p>
    <w:p>
      <w:pPr/>
      <w:r>
        <w:rPr>
          <w:lang w:val="id_ID" w:bidi="id_ID"/>
        </w:rPr>
      </w:r>
      <w:r>
        <w:rPr>
          <w:lang w:val="id_ID" w:bidi="id_ID"/>
        </w:rPr>
        <w:t>Dalam bagian pertama dari perikop ini, Paulus menjelaskan kepada orang-orang Efesus bagaimana Allah telah memilih Paulus dan telah memberikan karunia kepada Paulus sehingga Paulus dapat melayani Allah dengan menyebarkan kabar itu kepada orang lain. Karunia ini mungkin adalah anugerah Allah.</w:t>
      </w:r>
    </w:p>
    <w:p>
      <w:pPr/>
      <w:r>
        <w:rPr>
          <w:lang w:val="id_ID" w:bidi="id_ID"/>
        </w:rPr>
      </w:r>
      <w:r>
        <w:rPr>
          <w:lang w:val="id_ID" w:bidi="id_ID"/>
        </w:rPr>
        <w:t>Paulus menggunakan bahasa yang menunjukkan bahwa Paulus menyukai tugas membagikan kabar baik. Namun, Paulus menganggap dirinya tidak layak untuk tugas tersebut. Meskipun demikian, Allah memilih Paulus untuk menjelaskan rencana misterius Allah yang telah dirahasiakan sampai sekarang. Rencana misterius ini penuh dengan harta yang tidak terbatas, atau hal-hal baik dari Allah.</w:t>
      </w:r>
    </w:p>
    <w:p>
      <w:pPr/>
      <w:r>
        <w:rPr>
          <w:lang w:val="id_ID" w:bidi="id_ID"/>
        </w:rPr>
      </w:r>
      <w:r>
        <w:rPr>
          <w:lang w:val="id_ID" w:bidi="id_ID"/>
        </w:rPr>
        <w:t xml:space="preserve">Berhenti di sini dan diskusikan pertanyaan ini sebagai kelompok: Bagaimana kamu akan membicarakan harta yang tak terhingga dari Allah? Hentikan sebentar audio ini di sini. </w:t>
      </w:r>
    </w:p>
    <w:p>
      <w:pPr/>
      <w:r>
        <w:rPr>
          <w:lang w:val="id_ID" w:bidi="id_ID"/>
        </w:rPr>
      </w:r>
      <w:r>
        <w:rPr>
          <w:lang w:val="id_ID" w:bidi="id_ID"/>
        </w:rPr>
        <w:t>Allah telah memiliki rencana ini sejak Ia menciptakan dunia, tetapi Allah belum mengungkapkan rencana itu sampai Ia menyatakannya kepada Paulus.</w:t>
      </w:r>
    </w:p>
    <w:p>
      <w:pPr/>
      <w:r>
        <w:rPr>
          <w:lang w:val="id_ID" w:bidi="id_ID"/>
        </w:rPr>
      </w:r>
      <w:r>
        <w:rPr>
          <w:lang w:val="id_ID" w:bidi="id_ID"/>
        </w:rPr>
        <w:t xml:space="preserve">Dalam bagian kedua dari perikop ini, Paulus melanjutkan dengan mengatakan bahwa Allah bermaksud memakai jemaat, atau komunitas orang-orang percaya, untuk menyatakan hikmat-Nya. Hikmat Allah itu luar biasa, dalam, dan kaya. kita tidak dapat memahaminya. Allah penuh hikmat dalam segala sesuatu yang dikerjakan-Nya. </w:t>
      </w:r>
    </w:p>
    <w:p>
      <w:pPr/>
      <w:r>
        <w:rPr>
          <w:lang w:val="id_ID" w:bidi="id_ID"/>
        </w:rPr>
      </w:r>
      <w:r>
        <w:rPr>
          <w:lang w:val="id_ID" w:bidi="id_ID"/>
        </w:rPr>
        <w:t xml:space="preserve">Berhenti di sini dan diskusikan dalam kelompok: Bagaimana Anda akan berbicara tentang hikmat Allah yang begitu dalam? Bagaimana Anda akan mengatakan bahwa Allah bijaksana dalam semua yang Ia lakukan? Hentikan sebentar audio ini di sini. </w:t>
      </w:r>
    </w:p>
    <w:p>
      <w:pPr/>
      <w:r>
        <w:rPr>
          <w:lang w:val="id_ID" w:bidi="id_ID"/>
        </w:rPr>
      </w:r>
      <w:r>
        <w:rPr>
          <w:lang w:val="id_ID" w:bidi="id_ID"/>
        </w:rPr>
        <w:t>Segala makhluk, termasuk roh-roh yang tidak terlihat dan para penguasa di tempat-tempat surgawi, atau makhluk roh supranatural, akan dapat melihat hikmat Allah. Yesus Kristus, Tuhan kita, adalah pribadi yang membuat rencana kekal Allah menjadi mungkin. Allah telah memiliki rencana ini sejak awal dunia. Karena apa yang Yesus lakukan dan karena kita percaya dan mengikuti Yesus, kita semua yang percaya dapat mendekat kepada Allah.</w:t>
      </w:r>
    </w:p>
    <w:p>
      <w:pPr/>
      <w:r>
        <w:rPr>
          <w:lang w:val="id_ID" w:bidi="id_ID"/>
        </w:rPr>
      </w:r>
      <w:r>
        <w:rPr>
          <w:lang w:val="id_ID" w:bidi="id_ID"/>
        </w:rPr>
        <w:t>Dalam bagian ketiga dari perikop ini, Paulus menasihati jemaat di Efesus agar mereka tidak tawar hati atau menjadi putus asa ketika mengingat bahwa Paulus sedang dipenjarakan dan dibelenggu. Pada zaman Paulus, orang-orang menggambarkan emosi mereka sebagai sesuatu yang berada di dalam ‘hati’ mereka. Ketika orang mengatakan bahwa mereka ‘kehilangan hati’, maksudnya adalah mereka menjadi tawar hati atau berkecil hati. Paulus mengatakan bahwa ia menderita karena pekerjaannya melayani bangsa-bangsa bukan Yahudi. Kemudian Paulus meminta mereka untuk merasa terhormat atau dikuatkan ketika mereka mendengar tentang penderitaan Paulus.</w:t>
      </w:r>
    </w:p>
    <w:p>
      <w:pPr/>
      <w:r>
        <w:rPr>
          <w:lang w:val="id_ID" w:bidi="id_ID"/>
        </w:rPr>
      </w:r>
      <w:r>
        <w:rPr>
          <w:lang w:val="id_ID" w:bidi="id_ID"/>
        </w:rPr>
        <w:t>Berhentilah di sini dan ceritakan sebuah kisah tentang saat Anda atau kelompok Anda merasa tawar hati akan sesuatu. Dengarkan pembawa cerita itu. Perhatikan kata-kata yang mereka gunakan untuk menggambarkan rasa tawar hati. Bagaimana Anda akan membahas tentang Paulus yang menguatkan orang-orang percaya dan menasihati mereka agar tidak tawar hati? Hentikan sejenak rekaman di sini.</w:t>
      </w:r>
    </w:p>
    <w:p>
      <w:pPr/>
      <w:r>
        <w:rPr>
          <w:lang w:val="id_ID" w:bidi="id_ID"/>
        </w:rPr>
      </w:r>
      <w:r>
        <w:rPr>
          <w:lang w:val="id_ID" w:bidi="id_ID"/>
        </w:rPr>
        <w:t>Sekarang, kelompok harus membuat papan cerita, menggambar, atau menggunakan benda-benda untuk memvisualisasikan perikop ini dan tindakan-tindakan yang ada di dalamnya. Tunjuk seseorang untuk memerankan masing-masing karakter.</w:t>
      </w:r>
    </w:p>
    <w:p>
      <w:pPr/>
      <w:r>
        <w:rPr>
          <w:lang w:val="id_ID" w:bidi="id_ID"/>
        </w:rPr>
      </w:r>
      <w:r>
        <w:rPr>
          <w:lang w:val="id_ID" w:bidi="id_ID"/>
        </w:rPr>
        <w:t>Tunjukkan saat Allah memberikan anugerah-Nya dan kuasa-Nya kepada Paulus. Roh Kudus datang dan memberikan kuasa kepada Paulus. Allah memerintahkan Paulus untuk menjadi orang yang menyebarkan kabar baik kepada bangsa-bangsa bukan Yahudi. Paulus merasa bahwa tugas ini adalah sebuah hak istimewa, jadi orang yang memerankan Paulus hendaknya menunjukkan sukacita atau kegembiraan atas tugas yang telah Allah percayakan kepada Paulus. Kemudian, Paulus mulai menyebarkan kabar baik dengan pergi dari satu kelompok bangsa bukan Yahudi ke kelompok lainnya. Ketika orang-orang bukan Yahudi mendengar ini, mereka senang mengetahui hal baru ini!</w:t>
      </w:r>
    </w:p>
    <w:p>
      <w:pPr/>
      <w:r>
        <w:rPr>
          <w:lang w:val="id_ID" w:bidi="id_ID"/>
        </w:rPr>
      </w:r>
      <w:r>
        <w:rPr>
          <w:lang w:val="id_ID" w:bidi="id_ID"/>
        </w:rPr>
        <w:t>Sekarang mintalah kelompok-kelompok bangsa bukan Yahudi untuk membentuk jemaat bersama dengan orang-orang percaya Yahudi. Yesus hadir di tengah-tengah jemaat-jemaat ini dan menunjukkan kepada mereka apa yang harus mereka lakukan. Saat mereka melakukan hal-hal ini bersama-sama, perlihatkanlah roh-roh dan para penguasa yang tak terlihat sedang mengamati dan menyaksikan hikmat Allah dalam apa yang sedang dilakukan oleh orang-orang percaya. Yesus dapat menunjukkan bahwa Ia membawa orang-orang yang percaya kepada Yesus ke tempat Allah berada. Tunjukkanlah orang-orang percaya bergerak menuju Allah dengan penuh keberanian dan tanpa rasa takut.</w:t>
      </w:r>
    </w:p>
    <w:p>
      <w:pPr/>
      <w:r>
        <w:rPr>
          <w:lang w:val="id_ID" w:bidi="id_ID"/>
        </w:rPr>
      </w:r>
      <w:r>
        <w:rPr>
          <w:lang w:val="id_ID" w:bidi="id_ID"/>
        </w:rPr>
        <w:t>Dalam bagian kedua dari perikop ini, Paulus dapat menunjukkan rantainya atau sesuatu yang menunjukkan bahwa ia tidak memiliki kebebasan. Dia berada di penjara. Paulus memberi tahu orang-orang percaya agar tidak putus asa karena penderitaan Paulus. Tunjukkan bahwa orang-orang percaya merasa terhormat karena Paulus menderita demi kepentingan mereka.</w:t>
      </w:r>
      <w:r>
        <w:rPr>
          <w:lang w:val="id_ID" w:bidi="id_ID"/>
        </w:rPr>
      </w:r>
    </w:p>
    <w:p>
      <w:pPr>
        <w:pStyle w:val="Heading3"/>
      </w:pPr>
      <w:r>
        <w:rPr>
          <w:lang w:val="id_ID" w:bidi="id_ID"/>
        </w:rPr>
        <w:t>Memperagakan Bacaan</w:t>
      </w:r>
    </w:p>
    <w:p>
      <w:pPr/>
      <w:r>
        <w:rPr>
          <w:lang w:val="id_ID" w:bidi="id_ID"/>
        </w:rPr>
      </w:r>
      <w:r>
        <w:rPr>
          <w:lang w:val="id_ID" w:bidi="id_ID"/>
        </w:rPr>
        <w:t xml:space="preserve">Dengarkan versi audio dari Efesus 3:7–13 dalam terjemahan yang paling mudah dimengerti. </w:t>
      </w:r>
    </w:p>
    <w:p>
      <w:pPr/>
      <w:r>
        <w:rPr>
          <w:lang w:val="id_ID" w:bidi="id_ID"/>
        </w:rPr>
      </w:r>
      <w:r>
        <w:rPr>
          <w:lang w:val="id_ID" w:bidi="id_ID"/>
        </w:rPr>
        <w:t>Dalam tahap ini, kelompok akan memeragakan perikop tersebut.</w:t>
      </w:r>
    </w:p>
    <w:p>
      <w:pPr/>
      <w:r>
        <w:rPr>
          <w:lang w:val="id_ID" w:bidi="id_ID"/>
        </w:rPr>
      </w:r>
      <w:r>
        <w:rPr>
          <w:lang w:val="id_ID" w:bidi="id_ID"/>
        </w:rPr>
        <w:t xml:space="preserve">Perikop ini memiliki tiga bagian. </w:t>
      </w:r>
    </w:p>
    <w:p>
      <w:pPr/>
      <w:r>
        <w:rPr>
          <w:lang w:val="id_ID" w:bidi="id_ID"/>
        </w:rPr>
      </w:r>
      <w:r>
        <w:rPr>
          <w:lang w:val="id_ID" w:bidi="id_ID"/>
        </w:rPr>
        <w:t xml:space="preserve">Tokoh-tokoh dalam kisah ini adalah: </w:t>
      </w:r>
    </w:p>
    <w:p>
      <w:pPr>
        <w:pStyle w:val="ListBullet"/>
        <w:spacing w:line="240" w:lineRule="auto"/>
        <w:ind w:left="720"/>
      </w:pPr>
      <w:r>
        <w:rPr>
          <w:lang w:val="id_ID" w:bidi="id_ID"/>
        </w:rPr>
      </w:r>
      <w:r>
        <w:rPr>
          <w:lang w:val="id_ID" w:bidi="id_ID"/>
        </w:rPr>
        <w:t>Paulus</w:t>
      </w:r>
    </w:p>
    <w:p>
      <w:pPr>
        <w:pStyle w:val="ListBullet"/>
        <w:spacing w:line="240" w:lineRule="auto"/>
        <w:ind w:left="720"/>
      </w:pPr>
      <w:r>
        <w:rPr>
          <w:lang w:val="id_ID" w:bidi="id_ID"/>
        </w:rPr>
      </w:r>
      <w:r>
        <w:rPr>
          <w:lang w:val="id_ID" w:bidi="id_ID"/>
        </w:rPr>
        <w:t xml:space="preserve">Allah </w:t>
      </w:r>
    </w:p>
    <w:p>
      <w:pPr>
        <w:pStyle w:val="ListBullet"/>
        <w:spacing w:line="240" w:lineRule="auto"/>
        <w:ind w:left="720"/>
      </w:pPr>
      <w:r>
        <w:rPr>
          <w:lang w:val="id_ID" w:bidi="id_ID"/>
        </w:rPr>
      </w:r>
      <w:r>
        <w:rPr>
          <w:lang w:val="id_ID" w:bidi="id_ID"/>
        </w:rPr>
        <w:t>Yesus Kristus</w:t>
      </w:r>
    </w:p>
    <w:p>
      <w:pPr>
        <w:pStyle w:val="ListBullet"/>
        <w:spacing w:line="240" w:lineRule="auto"/>
        <w:ind w:left="720"/>
      </w:pPr>
      <w:r>
        <w:rPr>
          <w:lang w:val="id_ID" w:bidi="id_ID"/>
        </w:rPr>
      </w:r>
      <w:r>
        <w:rPr>
          <w:lang w:val="id_ID" w:bidi="id_ID"/>
        </w:rPr>
        <w:t>Roh Kudus</w:t>
      </w:r>
    </w:p>
    <w:p>
      <w:pPr>
        <w:pStyle w:val="ListBullet"/>
        <w:spacing w:line="240" w:lineRule="auto"/>
        <w:ind w:left="720"/>
      </w:pPr>
      <w:r>
        <w:rPr>
          <w:lang w:val="id_ID" w:bidi="id_ID"/>
        </w:rPr>
      </w:r>
      <w:r>
        <w:rPr>
          <w:lang w:val="id_ID" w:bidi="id_ID"/>
        </w:rPr>
        <w:t>Orang-orang percaya bukan Yahudi</w:t>
      </w:r>
    </w:p>
    <w:p>
      <w:pPr>
        <w:pStyle w:val="ListBullet"/>
        <w:spacing w:line="240" w:lineRule="auto"/>
        <w:ind w:left="720"/>
      </w:pPr>
      <w:r>
        <w:rPr>
          <w:lang w:val="id_ID" w:bidi="id_ID"/>
        </w:rPr>
      </w:r>
      <w:r>
        <w:rPr>
          <w:lang w:val="id_ID" w:bidi="id_ID"/>
        </w:rPr>
        <w:t>Orang-orang percaya Yahudi</w:t>
      </w:r>
    </w:p>
    <w:p>
      <w:pPr>
        <w:pStyle w:val="ListBullet"/>
        <w:spacing w:line="240" w:lineRule="auto"/>
        <w:ind w:left="720"/>
      </w:pPr>
      <w:r>
        <w:rPr>
          <w:lang w:val="id_ID" w:bidi="id_ID"/>
        </w:rPr>
      </w:r>
      <w:r>
        <w:rPr>
          <w:lang w:val="id_ID" w:bidi="id_ID"/>
        </w:rPr>
        <w:t>Roh-roh yang tidak terlihat dan para penguasa atau malaikat</w:t>
      </w:r>
    </w:p>
    <w:p>
      <w:pPr/>
      <w:r>
        <w:rPr>
          <w:lang w:val="id_ID" w:bidi="id_ID"/>
        </w:rPr>
      </w:r>
      <w:r>
        <w:rPr>
          <w:lang w:val="id_ID" w:bidi="id_ID"/>
        </w:rPr>
        <w:t>Peragakan perikop ini dua kali secara berkelompok. Anda harus memeragakan perikop ini dalam bahasa Anda sendiri.</w:t>
      </w:r>
    </w:p>
    <w:p>
      <w:pPr/>
      <w:r>
        <w:rPr>
          <w:lang w:val="id_ID" w:bidi="id_ID"/>
        </w:rPr>
      </w:r>
      <w:r>
        <w:rPr>
          <w:lang w:val="id_ID" w:bidi="id_ID"/>
        </w:rPr>
        <w:t>Pertama, peragakan perikop ini tanpa berhenti. Perhatikan percakapan, alur, jalan cerita, dan urutan waktu dari perikop ini. Pastikan Anda tidak melewatkan untuk memeragakan bagian-bagian yang sulit atau penting dari perikop tersebut. Bantulah satu sama lain untuk mengingat setiap bagian dari perikop tersebut.</w:t>
      </w:r>
    </w:p>
    <w:p>
      <w:pPr/>
      <w:r>
        <w:rPr>
          <w:lang w:val="id_ID" w:bidi="id_ID"/>
        </w:rPr>
      </w:r>
      <w:r>
        <w:rPr>
          <w:lang w:val="id_ID" w:bidi="id_ID"/>
        </w:rPr>
        <w:t>Hentikan sebentar audio ini di sini dan peragakan bagian tersebut.</w:t>
      </w:r>
    </w:p>
    <w:p>
      <w:pPr/>
      <w:r>
        <w:rPr>
          <w:lang w:val="id_ID" w:bidi="id_ID"/>
        </w:rPr>
      </w:r>
      <w:r>
        <w:rPr>
          <w:lang w:val="id_ID" w:bidi="id_ID"/>
        </w:rPr>
        <w:t>Kelompok tersebut harus memeragakan perikop ini untuk kedua kalinya. Pada bagian-bagian tertentu dalam drama, hentikan sebentar dramanya dan tanyakan pada orang yang sedang memerankan tokoh itu, "Apa yang Anda rasakan atau pikirkan?" Orang yang sedang memerankan karakter itu harus menjawab apa yang akan mereka rasakan atau pikirkan jika mereka menjadi karakter tersebut. Lalu lanjutkan dramanya.</w:t>
      </w:r>
    </w:p>
    <w:p>
      <w:pPr/>
      <w:r>
        <w:rPr>
          <w:lang w:val="id_ID" w:bidi="id_ID"/>
        </w:rPr>
      </w:r>
      <w:r>
        <w:rPr>
          <w:lang w:val="id_ID" w:bidi="id_ID"/>
        </w:rPr>
        <w:t>Hentikan sebentar audio di sini dan peragakan perikop ini untuk kedua kalinya.</w:t>
      </w:r>
    </w:p>
    <w:p>
      <w:pPr/>
      <w:r>
        <w:rPr>
          <w:lang w:val="id_ID" w:bidi="id_ID"/>
        </w:rPr>
      </w:r>
      <w:r>
        <w:rPr>
          <w:lang w:val="id_ID" w:bidi="id_ID"/>
        </w:rPr>
        <w:t>Berikut ini adalah contoh drama dan kemungkinan respon-responnya.</w:t>
      </w:r>
    </w:p>
    <w:p>
      <w:pPr/>
      <w:r>
        <w:rPr>
          <w:lang w:val="id_ID" w:bidi="id_ID"/>
        </w:rPr>
      </w:r>
      <w:r>
        <w:rPr>
          <w:lang w:val="id_ID" w:bidi="id_ID"/>
        </w:rPr>
        <w:t>Dalam bagian pertama, Paulus menjelaskan kepada jemaat di Efesus bagaimana Allah memberikan kepada Paulus tugas khusus untuk menyebarkan kabar baik tentang Yesus kepada orang lain. Paulus mengatakan bahwa tugas ini adalah suatu hak istimewa. Kemudian Paulus mengatakan bahwa ia adalah orang yang paling tidak layak, atau orang terakhir di antara semua orang-orang percaya yang mungkin dipilih Allah untuk tugas ini.</w:t>
      </w:r>
    </w:p>
    <w:p>
      <w:pPr>
        <w:pStyle w:val="ListBullet"/>
        <w:spacing w:line="240" w:lineRule="auto"/>
        <w:ind w:left="720"/>
      </w:pPr>
      <w:r>
        <w:rPr>
          <w:lang w:val="id_ID" w:bidi="id_ID"/>
        </w:rPr>
      </w:r>
      <w:r>
        <w:rPr>
          <w:lang w:val="id_ID" w:bidi="id_ID"/>
        </w:rPr>
        <w:t>Hentikan sebentar dramanya.</w:t>
      </w:r>
    </w:p>
    <w:p>
      <w:pPr>
        <w:pStyle w:val="ListBullet"/>
        <w:spacing w:line="240" w:lineRule="auto"/>
        <w:ind w:left="720"/>
      </w:pPr>
      <w:r>
        <w:rPr>
          <w:lang w:val="id_ID" w:bidi="id_ID"/>
        </w:rPr>
      </w:r>
      <w:r>
        <w:rPr>
          <w:lang w:val="id_ID" w:bidi="id_ID"/>
        </w:rPr>
        <w:t>Tanyakan kepada Paulus, "Mengapa Anda merasa tidak layak menjadi orang yang dipilih Allah untuk tugas ini?" Anda mungkin akan mendengar, "Saya telah melakukan banyak hal yang menyakiti orang-orang percaya." Saya tadi berusaha menangkap mereka dan memasukkan mereka ke penjara. Saya menolak untuk percaya bahwa Yesus dapat menjadi Juruselamat yang dijanjikan. Aku baru percaya setelah Yesus sendiri menampakkan diri kepadaku. Saya benar-benar melihat dan mendengar Juruselamat yang telah bangkit. Orang-orang ini percaya hanya dengan mendengar kita, orang-orang percaya, menceritakan tentang Yesus. Iman mereka jauh lebih kuat daripada iman saya. Saya merasa rendah hati ketika saya berpikir bahwa Allah memilih saya untuk tugas khusus ini.</w:t>
      </w:r>
    </w:p>
    <w:p>
      <w:pPr>
        <w:pStyle w:val="ListBullet"/>
        <w:spacing w:line="240" w:lineRule="auto"/>
        <w:ind w:left="720"/>
      </w:pPr>
      <w:r>
        <w:rPr>
          <w:lang w:val="id_ID" w:bidi="id_ID"/>
        </w:rPr>
      </w:r>
      <w:r>
        <w:rPr>
          <w:lang w:val="id_ID" w:bidi="id_ID"/>
        </w:rPr>
        <w:t>Lanjutkan dramanya.</w:t>
      </w:r>
    </w:p>
    <w:p>
      <w:pPr/>
      <w:r>
        <w:rPr>
          <w:lang w:val="id_ID" w:bidi="id_ID"/>
        </w:rPr>
      </w:r>
      <w:r>
        <w:rPr>
          <w:lang w:val="id_ID" w:bidi="id_ID"/>
        </w:rPr>
        <w:t>Paulus kemudian menjelaskan apa tugas yang telah Allah berikan kepada Paulus. Tugas Paulus adalah memberi tahu orang-orang bukan Yahudi tentang semua harta atau kekayaan yang mereka miliki di dalam Yesus.</w:t>
      </w:r>
    </w:p>
    <w:p>
      <w:pPr/>
      <w:r>
        <w:rPr>
          <w:lang w:val="id_ID" w:bidi="id_ID"/>
        </w:rPr>
      </w:r>
      <w:r>
        <w:rPr>
          <w:lang w:val="id_ID" w:bidi="id_ID"/>
        </w:rPr>
        <w:t>Dalam bagian kedua, Paulus juga perlu menjelaskan rencana misterius yang telah dimiliki Allah sejak penciptaan tetapi dirahasiakan-Nya. Rencana Allah adalah menggunakan jemaat, atau komunitas orang-orang percaya, untuk menunjukkan hikmat Allah kepada semua orang, termasuk para penguasa roh, yaitu makhluk-makhluk yang tidak dapat kita lihat yang memerintah di tempat-tempat surgawi.</w:t>
      </w:r>
    </w:p>
    <w:p>
      <w:pPr>
        <w:pStyle w:val="ListBullet"/>
        <w:spacing w:line="240" w:lineRule="auto"/>
        <w:ind w:left="720"/>
      </w:pPr>
      <w:r>
        <w:rPr>
          <w:lang w:val="id_ID" w:bidi="id_ID"/>
        </w:rPr>
      </w:r>
      <w:r>
        <w:rPr>
          <w:lang w:val="id_ID" w:bidi="id_ID"/>
        </w:rPr>
        <w:t>Hentikan sebentar dramanya.</w:t>
      </w:r>
    </w:p>
    <w:p>
      <w:pPr>
        <w:pStyle w:val="ListBullet"/>
        <w:spacing w:line="240" w:lineRule="auto"/>
        <w:ind w:left="720"/>
      </w:pPr>
      <w:r>
        <w:rPr>
          <w:lang w:val="id_ID" w:bidi="id_ID"/>
        </w:rPr>
      </w:r>
      <w:r>
        <w:rPr>
          <w:lang w:val="id_ID" w:bidi="id_ID"/>
        </w:rPr>
        <w:t>Tanyakan kepada Allah, "Bagaimana perasaan Anda tentang Paulus?" Anda mungkin mendengar, "Paulus adalah hamba-Ku yang setia." Paulus melakukan persis seperti yang saya minta. Saya meminta Paulus untuk menyampaikan pesan ini kepada orang-orang bukan Yahudi dan saya memberitahukan kepada Paulus bahwa dia akan menderita ketika melakukannya. Tetapi Paulus tetap bersedia melakukannya. Meskipun Paulus sedang menderita sekarang ketika ia berada di penjara, Paulus masih melakukan pekerjaan-Ku. Saya senang dengan Paulus."</w:t>
      </w:r>
    </w:p>
    <w:p>
      <w:pPr>
        <w:pStyle w:val="ListBullet"/>
        <w:spacing w:line="240" w:lineRule="auto"/>
        <w:ind w:left="720"/>
      </w:pPr>
      <w:r>
        <w:rPr>
          <w:lang w:val="id_ID" w:bidi="id_ID"/>
        </w:rPr>
      </w:r>
      <w:r>
        <w:rPr>
          <w:lang w:val="id_ID" w:bidi="id_ID"/>
        </w:rPr>
        <w:t>Tanyakan kepada orang-orang bukan Yahudi, "Bagaimana perasaan Anda ketika mendengar bahwa rencana Allah berhasil melalui Anda dan sesama orang percaya?" Anda mungkin mendengar, "Saya merasa terhormat. Allah memilih untuk mengungkapkan rencana-Nya melalui kita. Allah ingin orang-orang melihat hikmat Allah ketika mereka melihat gereja. Saya berharap bahwa ketika orang-orang melihat kita bertemu bersama untuk menyembah Allah dan mempelajari firman Allah, mereka akan melihat hikmat Allah terpancar dalam diri kita. Ini benar-benar luar biasa!"</w:t>
      </w:r>
    </w:p>
    <w:p>
      <w:pPr>
        <w:pStyle w:val="ListBullet"/>
        <w:spacing w:line="240" w:lineRule="auto"/>
        <w:ind w:left="720"/>
      </w:pPr>
      <w:r>
        <w:rPr>
          <w:lang w:val="id_ID" w:bidi="id_ID"/>
        </w:rPr>
      </w:r>
      <w:r>
        <w:rPr>
          <w:lang w:val="id_ID" w:bidi="id_ID"/>
        </w:rPr>
        <w:t>Tanyakan kepada pemeran Yesus, "Bagaimana perasaan Anda tentang rencana ini sekarang?" Anda mungkin mendengar, "Saya tahu tentang rencana tersebut dan saya setuju untuk melakukan bagian saya dari rencana. Saya tahu itu melibatkan penderitaan secara fisik. Saya senang karena hal itu telah tercapai dan hasilnya, orang-orang telah memiliki hubungan yang utuh dengan Allah. Sekarang, saya benar-benar bahagia karena begitu banyak orang percaya dan mengikuti ajaran saya."</w:t>
      </w:r>
    </w:p>
    <w:p>
      <w:pPr>
        <w:pStyle w:val="ListBullet"/>
        <w:spacing w:line="240" w:lineRule="auto"/>
        <w:ind w:left="720"/>
      </w:pPr>
      <w:r>
        <w:rPr>
          <w:lang w:val="id_ID" w:bidi="id_ID"/>
        </w:rPr>
      </w:r>
      <w:r>
        <w:rPr>
          <w:lang w:val="id_ID" w:bidi="id_ID"/>
        </w:rPr>
        <w:t>Lanjutkan dramanya.</w:t>
      </w:r>
    </w:p>
    <w:p>
      <w:pPr/>
      <w:r>
        <w:rPr>
          <w:lang w:val="id_ID" w:bidi="id_ID"/>
        </w:rPr>
      </w:r>
      <w:r>
        <w:rPr>
          <w:lang w:val="id_ID" w:bidi="id_ID"/>
        </w:rPr>
        <w:t>Paulus terus menjelaskan kepada jemaat di Efesus bahwa sekarang, karena apa yang Yesus lakukan, mereka dapat datang dengan percaya diri ke hadapan Allah.</w:t>
      </w:r>
    </w:p>
    <w:p>
      <w:pPr>
        <w:pStyle w:val="ListBullet"/>
        <w:spacing w:line="240" w:lineRule="auto"/>
        <w:ind w:left="720"/>
      </w:pPr>
      <w:r>
        <w:rPr>
          <w:lang w:val="id_ID" w:bidi="id_ID"/>
        </w:rPr>
      </w:r>
      <w:r>
        <w:rPr>
          <w:lang w:val="id_ID" w:bidi="id_ID"/>
        </w:rPr>
        <w:t>Hentikan sebentar dramanya.</w:t>
      </w:r>
    </w:p>
    <w:p>
      <w:pPr>
        <w:pStyle w:val="ListBullet"/>
        <w:spacing w:line="240" w:lineRule="auto"/>
        <w:ind w:left="720"/>
      </w:pPr>
      <w:r>
        <w:rPr>
          <w:lang w:val="id_ID" w:bidi="id_ID"/>
        </w:rPr>
      </w:r>
      <w:r>
        <w:rPr>
          <w:lang w:val="id_ID" w:bidi="id_ID"/>
        </w:rPr>
        <w:t>Tanyakan kepada orang-orang percaya, "Bagaimana perasaan Anda ketika mendengar bahwa Anda dapat pergi dengan percaya diri ke hadapan Allah?" Anda mungkin mendengar, "Ini adalah kabar yang luar biasa. Saya tidak memiliki hubungan dengan Allah. Saya bahkan tidak tahu bahwa Allah itu ada. Dan sekarang, karena saya mengikuti Yesus, saya dapat mendekati Allah dan mengatakan apa pun kepada Allah. Saya dapat menyembah Allah. Saya memiliki keyakinan bahwa saya akan bersama Allah selamanya. Ini sungguh luar biasa. Saya ingin semua teman dan keluarga saya tahu kabar baik ini."</w:t>
      </w:r>
    </w:p>
    <w:p>
      <w:pPr>
        <w:pStyle w:val="ListBullet"/>
        <w:spacing w:line="240" w:lineRule="auto"/>
        <w:ind w:left="720"/>
      </w:pPr>
      <w:r>
        <w:rPr>
          <w:lang w:val="id_ID" w:bidi="id_ID"/>
        </w:rPr>
      </w:r>
      <w:r>
        <w:rPr>
          <w:lang w:val="id_ID" w:bidi="id_ID"/>
        </w:rPr>
        <w:t>Lanjutkan dramanya.</w:t>
      </w:r>
    </w:p>
    <w:p>
      <w:pPr/>
      <w:r>
        <w:rPr>
          <w:lang w:val="id_ID" w:bidi="id_ID"/>
        </w:rPr>
      </w:r>
      <w:r>
        <w:rPr>
          <w:lang w:val="id_ID" w:bidi="id_ID"/>
        </w:rPr>
        <w:t>Pada bagian ketiga, Paulus mengingatkan jemaat di Efesus bahwa ia berada di dalam penjara dan menderita demi mereka. Dia berada di penjara karena dia membawa kabar baik kepada orang-orang bukan Yahudi. Tetapi Paulus tidak ingin mereka merasa berkecil hati atau khawatir tentang ini. Bahkan, Paulus ingin hal yang sebaliknya. Paulus ingin mereka merasa terhormat ketika mereka mendengar bahwa Paulus menderita demi mereka.</w:t>
      </w:r>
    </w:p>
    <w:p>
      <w:pPr>
        <w:pStyle w:val="ListBullet"/>
        <w:spacing w:line="240" w:lineRule="auto"/>
        <w:ind w:left="720"/>
      </w:pPr>
      <w:r>
        <w:rPr>
          <w:lang w:val="id_ID" w:bidi="id_ID"/>
        </w:rPr>
      </w:r>
      <w:r>
        <w:rPr>
          <w:lang w:val="id_ID" w:bidi="id_ID"/>
        </w:rPr>
        <w:t>Hentikan sebentar dramanya.</w:t>
      </w:r>
    </w:p>
    <w:p>
      <w:pPr>
        <w:pStyle w:val="ListBullet"/>
        <w:spacing w:line="240" w:lineRule="auto"/>
        <w:ind w:left="720"/>
      </w:pPr>
      <w:r>
        <w:rPr>
          <w:lang w:val="id_ID" w:bidi="id_ID"/>
        </w:rPr>
      </w:r>
      <w:r>
        <w:rPr>
          <w:lang w:val="id_ID" w:bidi="id_ID"/>
        </w:rPr>
        <w:t>Tanyakan kepada orang-orang percaya bukan Yahudi, "Bagaimana perasaan kalian ketika mendengar tentang penderitaan Paulus demi kalian?" Anda mungkin mendengar, "Aku sangat menyesal karena ia menderita. Saya berdoa untuknya sepanjang waktu. Tetapi saya merasa terhormat karena Paulus sangat mengasihi saya sehingga ia bersedia menderita seperti ini untuk saya. Itu membuat saya berpikir tentang bagaimana saya mungkin diminta untuk menderita sehingga orang lain mungkin mendengar kabar baik itu. Saya tidak berkecil hati. Saya senang karena Paulus mengingatkan kita untuk tidak berkecil hati. Sebaliknya, kita seharusnya didorong untuk membawa kabar baik itu kepada orang lain."</w:t>
      </w:r>
      <w:r>
        <w:rPr>
          <w:lang w:val="id_ID" w:bidi="id_ID"/>
        </w:rPr>
      </w:r>
    </w:p>
    <w:p>
      <w:pPr>
        <w:pStyle w:val="Heading3"/>
      </w:pPr>
      <w:r>
        <w:rPr>
          <w:lang w:val="id_ID" w:bidi="id_ID"/>
        </w:rPr>
        <w:t>Melengkapi yang Kurang</w:t>
      </w:r>
    </w:p>
    <w:p>
      <w:pPr/>
      <w:r>
        <w:rPr>
          <w:lang w:val="id_ID" w:bidi="id_ID"/>
        </w:rPr>
      </w:r>
      <w:r>
        <w:rPr>
          <w:lang w:val="id_ID" w:bidi="id_ID"/>
        </w:rPr>
        <w:t xml:space="preserve">Dengarkan versi audio dari Efesus 3:7–13 dalam terjemahan yang paling mudah dimengerti. </w:t>
      </w:r>
    </w:p>
    <w:p>
      <w:pPr/>
      <w:r>
        <w:rPr>
          <w:lang w:val="id_ID" w:bidi="id_ID"/>
        </w:rPr>
      </w:r>
      <w:r>
        <w:rPr>
          <w:lang w:val="id_ID" w:bidi="id_ID"/>
        </w:rPr>
        <w:t>Dalam tahap ini, kelompok akan membahas istilah-istilah kunci dan kata-kata dalam perikop ini.</w:t>
      </w:r>
    </w:p>
    <w:p>
      <w:pPr/>
      <w:r>
        <w:rPr>
          <w:lang w:val="id_ID" w:bidi="id_ID"/>
        </w:rPr>
      </w:r>
      <w:r>
        <w:rPr>
          <w:lang w:val="id_ID" w:bidi="id_ID"/>
        </w:rPr>
        <w:t xml:space="preserve">Paulus mengatakan bahwa Allah telah memberinya </w:t>
      </w:r>
      <w:r>
        <w:rPr>
          <w:b/>
          <w:lang w:val="id_ID" w:bidi="id_ID"/>
        </w:rPr>
        <w:t>anugerah</w:t>
      </w:r>
      <w:r>
        <w:rPr>
          <w:lang w:val="id_ID" w:bidi="id_ID"/>
        </w:rPr>
        <w:t xml:space="preserve"> dan </w:t>
      </w:r>
      <w:r>
        <w:rPr>
          <w:b/>
          <w:lang w:val="id_ID" w:bidi="id_ID"/>
        </w:rPr>
        <w:t>kuasa</w:t>
      </w:r>
      <w:r>
        <w:rPr>
          <w:lang w:val="id_ID" w:bidi="id_ID"/>
        </w:rPr>
        <w:t xml:space="preserve"> Allah. Ketika orang-orang menerima anugerah, mereka menerima sesuatu yang baik yang tidak mereka upayakan dan tidak layak mereka terima. Gunakan kata yang sama untuk anugerah yang telah Anda gunakan. </w:t>
      </w:r>
      <w:r>
        <w:rPr>
          <w:lang w:val="id_ID" w:bidi="id_ID"/>
        </w:rPr>
        <w:t>Anugerah</w:t>
      </w:r>
      <w:r>
        <w:rPr>
          <w:lang w:val="id_ID" w:bidi="id_ID"/>
        </w:rPr>
        <w:t xml:space="preserve"> dibahas dalam Daftar Kata Utama. Kuasa adalah kekuatan khusus yang diberikan Roh Kudus kepada orang-orang yang percaya kepada Yesus. Ketika berbicara tentang kuasa Allah, gunakan kata yang sama seperti yang telah Anda gunakan dalam terjemahan sebelumnya.</w:t>
      </w:r>
    </w:p>
    <w:p>
      <w:pPr/>
      <w:r>
        <w:rPr>
          <w:lang w:val="id_ID" w:bidi="id_ID"/>
        </w:rPr>
      </w:r>
      <w:r>
        <w:rPr>
          <w:lang w:val="id_ID" w:bidi="id_ID"/>
        </w:rPr>
        <w:t xml:space="preserve">Paulus mengatakan bahwa Allah menjadikan Paulus sebagai </w:t>
      </w:r>
      <w:r>
        <w:rPr>
          <w:b/>
          <w:lang w:val="id_ID" w:bidi="id_ID"/>
        </w:rPr>
        <w:t>hamba</w:t>
      </w:r>
      <w:r>
        <w:rPr>
          <w:lang w:val="id_ID" w:bidi="id_ID"/>
        </w:rPr>
        <w:t xml:space="preserve"> atau pelayan </w:t>
      </w:r>
      <w:r>
        <w:rPr>
          <w:b/>
          <w:lang w:val="id_ID" w:bidi="id_ID"/>
        </w:rPr>
        <w:t>injil</w:t>
      </w:r>
      <w:r>
        <w:rPr>
          <w:lang w:val="id_ID" w:bidi="id_ID"/>
        </w:rPr>
        <w:t xml:space="preserve">. Kata untuk hamba bukan kata yang sama dengan budak. Paulus melayani orang lain, atau dalam hal ini Paulus melayani injil dengan menceritakan kepada orang lain tentang Yesus. </w:t>
      </w:r>
      <w:r>
        <w:rPr>
          <w:lang w:val="id_ID" w:bidi="id_ID"/>
        </w:rPr>
        <w:t>Injil</w:t>
      </w:r>
      <w:r>
        <w:rPr>
          <w:lang w:val="id_ID" w:bidi="id_ID"/>
        </w:rPr>
        <w:t xml:space="preserve"> adalah kabar baik tentang Yesus dan apa yang telah Yesus lakukan bagi kita semua. Gunakan kata yang sama untuk Injil seperti yang telah Anda gunakan. </w:t>
      </w:r>
    </w:p>
    <w:p>
      <w:pPr/>
      <w:r>
        <w:rPr>
          <w:lang w:val="id_ID" w:bidi="id_ID"/>
        </w:rPr>
      </w:r>
      <w:r>
        <w:rPr>
          <w:lang w:val="id_ID" w:bidi="id_ID"/>
        </w:rPr>
        <w:t xml:space="preserve">Berhenti di sini dan diskusikan kata apa yang akan Anda gunakan untuk </w:t>
      </w:r>
      <w:r>
        <w:rPr>
          <w:b/>
          <w:lang w:val="id_ID" w:bidi="id_ID"/>
        </w:rPr>
        <w:t>hamba</w:t>
      </w:r>
      <w:r>
        <w:rPr>
          <w:lang w:val="id_ID" w:bidi="id_ID"/>
        </w:rPr>
        <w:t xml:space="preserve">. Ini adalah jenis hamba yang melayani orang lain, sering kali di gereja. Ini bukan budak. </w:t>
      </w:r>
      <w:r>
        <w:rPr>
          <w:lang w:val="id_ID" w:bidi="id_ID"/>
        </w:rPr>
        <w:t>hamba</w:t>
      </w:r>
      <w:r>
        <w:rPr>
          <w:lang w:val="id_ID" w:bidi="id_ID"/>
        </w:rPr>
        <w:t xml:space="preserve"> dibahas di Daftar Kata Utama. Hentikan sebentar audio ini di sini. </w:t>
      </w:r>
    </w:p>
    <w:p>
      <w:pPr/>
      <w:r>
        <w:rPr>
          <w:lang w:val="id_ID" w:bidi="id_ID"/>
        </w:rPr>
      </w:r>
      <w:r>
        <w:rPr>
          <w:lang w:val="id_ID" w:bidi="id_ID"/>
        </w:rPr>
        <w:t xml:space="preserve">Paulus mengatakan bahwa ia adalah yang paling kecil di antara umat Allah atau orang-orang </w:t>
      </w:r>
      <w:r>
        <w:rPr>
          <w:b/>
          <w:lang w:val="id_ID" w:bidi="id_ID"/>
        </w:rPr>
        <w:t>kudus</w:t>
      </w:r>
      <w:r>
        <w:rPr>
          <w:lang w:val="id_ID" w:bidi="id_ID"/>
        </w:rPr>
        <w:t xml:space="preserve">. Pada saat Paulus menulis surat ini, orang kudus adalah siapa pun yang percaya kepada Yesus. Semua orang percaya adalah orang-orang kudus. </w:t>
      </w:r>
      <w:r>
        <w:rPr>
          <w:lang w:val="id_ID" w:bidi="id_ID"/>
        </w:rPr>
        <w:t>Orang kudus</w:t>
      </w:r>
      <w:r>
        <w:rPr>
          <w:lang w:val="id_ID" w:bidi="id_ID"/>
        </w:rPr>
        <w:t xml:space="preserve"> dibahas dalam Daftar Kata Utama. Gunakan kata yang sama untuk orang kudus seperti yang telah Anda gunakan.</w:t>
      </w:r>
    </w:p>
    <w:p>
      <w:pPr/>
      <w:r>
        <w:rPr>
          <w:lang w:val="id_ID" w:bidi="id_ID"/>
        </w:rPr>
      </w:r>
      <w:r>
        <w:rPr>
          <w:lang w:val="id_ID" w:bidi="id_ID"/>
        </w:rPr>
        <w:t xml:space="preserve">Paulus harus menjelaskan rencana misterius atau </w:t>
      </w:r>
      <w:r>
        <w:rPr>
          <w:b/>
          <w:lang w:val="id_ID" w:bidi="id_ID"/>
        </w:rPr>
        <w:t>misteri</w:t>
      </w:r>
      <w:r>
        <w:rPr>
          <w:lang w:val="id_ID" w:bidi="id_ID"/>
        </w:rPr>
        <w:t xml:space="preserve"> dari rencana Allah kepada orang-orang bukan Yahudi. Misteri adalah sesuatu yang tidak kita ketahui, tidak kita pahami, atau sulit untuk kita pahami. Gunakan kata yang sama yang Anda gunakan dalam perikop sebelumnya untuk misteri.</w:t>
      </w:r>
    </w:p>
    <w:p>
      <w:pPr/>
      <w:r>
        <w:rPr>
          <w:lang w:val="id_ID" w:bidi="id_ID"/>
        </w:rPr>
      </w:r>
      <w:r>
        <w:rPr>
          <w:lang w:val="id_ID" w:bidi="id_ID"/>
        </w:rPr>
        <w:t xml:space="preserve">Allah </w:t>
      </w:r>
      <w:r>
        <w:rPr>
          <w:b/>
          <w:lang w:val="id_ID" w:bidi="id_ID"/>
        </w:rPr>
        <w:t>merahasiakan</w:t>
      </w:r>
      <w:r>
        <w:rPr>
          <w:lang w:val="id_ID" w:bidi="id_ID"/>
        </w:rPr>
        <w:t>, atau menyembunyikan rencana-Nya sejak awal, yaitu sejak waktu Allah menciptakan segala sesuatu. Sesuatu yang rahasia berarti tidak ada seorang pun yang dapat membicarakannya dan orang-orang tidak dapat mengetahuinya. Allah merahasiakan hal itu, atau tidak memberitahukannya kepada siapa pun, sampai Allah menyatakan rencana itu kepada Paulus dan menyuruh Paulus memberitahukan rencana itu kepada orang-orang bukan Yahudi. Paulus berbicara tentang rencana ini sebagai rencana kekal. Itu berarti bahwa rencana tersebut tidak memiliki awal dan tidak memiliki akhir. Rencana itu selalu bersama Allah.</w:t>
      </w:r>
    </w:p>
    <w:p>
      <w:pPr/>
      <w:r>
        <w:rPr>
          <w:lang w:val="id_ID" w:bidi="id_ID"/>
        </w:rPr>
      </w:r>
      <w:r>
        <w:rPr>
          <w:lang w:val="id_ID" w:bidi="id_ID"/>
        </w:rPr>
        <w:t xml:space="preserve">Tujuan Allah adalah menggunakan </w:t>
      </w:r>
      <w:r>
        <w:rPr>
          <w:b/>
          <w:lang w:val="id_ID" w:bidi="id_ID"/>
        </w:rPr>
        <w:t>gereja</w:t>
      </w:r>
      <w:r>
        <w:rPr>
          <w:lang w:val="id_ID" w:bidi="id_ID"/>
        </w:rPr>
        <w:t xml:space="preserve"> untuk menunjukkan </w:t>
      </w:r>
      <w:r>
        <w:rPr>
          <w:b/>
          <w:lang w:val="id_ID" w:bidi="id_ID"/>
        </w:rPr>
        <w:t>hikmat</w:t>
      </w:r>
      <w:r>
        <w:rPr>
          <w:lang w:val="id_ID" w:bidi="id_ID"/>
        </w:rPr>
        <w:t xml:space="preserve"> Allah. Gereja terdiri dari orang-orang yang percaya kepada Yesus dan berkumpul untuk beribadah bersama. Gereja adalah sekelompok orang, bukan sebuah bangunan. </w:t>
      </w:r>
      <w:r>
        <w:rPr>
          <w:lang w:val="id_ID" w:bidi="id_ID"/>
        </w:rPr>
        <w:t>Gereja</w:t>
      </w:r>
      <w:r>
        <w:rPr>
          <w:lang w:val="id_ID" w:bidi="id_ID"/>
        </w:rPr>
        <w:t xml:space="preserve"> dan </w:t>
      </w:r>
      <w:r>
        <w:rPr>
          <w:lang w:val="id_ID" w:bidi="id_ID"/>
        </w:rPr>
        <w:t>hikmat</w:t>
      </w:r>
      <w:r>
        <w:rPr>
          <w:lang w:val="id_ID" w:bidi="id_ID"/>
        </w:rPr>
        <w:t xml:space="preserve"> dibahas dalam Daftar Kata Utama. Gunakan kata yang sama untuk gereja dan hikmat seperti yang telah Anda gunakan.</w:t>
      </w:r>
    </w:p>
    <w:p>
      <w:pPr/>
      <w:r>
        <w:rPr>
          <w:lang w:val="id_ID" w:bidi="id_ID"/>
        </w:rPr>
      </w:r>
      <w:r>
        <w:rPr>
          <w:lang w:val="id_ID" w:bidi="id_ID"/>
        </w:rPr>
        <w:t xml:space="preserve">Para penguasa dan otoritas yang tidak terlihat di tempat-tempat </w:t>
      </w:r>
      <w:r>
        <w:rPr>
          <w:b/>
          <w:lang w:val="id_ID" w:bidi="id_ID"/>
        </w:rPr>
        <w:t>surgawi</w:t>
      </w:r>
      <w:r>
        <w:rPr>
          <w:lang w:val="id_ID" w:bidi="id_ID"/>
        </w:rPr>
        <w:t>, atau alam surgawi, akan melihat hikmat Allah. Paulus sedang berbicara tentang dunia roh, atau tempat tinggal roh-roh yang tidak dapat dilihat oleh siapa pun. Roh-roh ini dapat mencakup malaikat atau roh-roh baik yang melakukan tugas-tugas yang Allah berikan kepada mereka, dan juga roh-roh jahat yang bekerja melawan Allah.</w:t>
      </w:r>
    </w:p>
    <w:p>
      <w:pPr/>
      <w:r>
        <w:rPr>
          <w:lang w:val="id_ID" w:bidi="id_ID"/>
        </w:rPr>
      </w:r>
      <w:r>
        <w:rPr>
          <w:lang w:val="id_ID" w:bidi="id_ID"/>
        </w:rPr>
        <w:t xml:space="preserve">Berhentilah di sini dan diskusikan cara terbaik untuk membicarakan roh-roh ini agar orang-orang memahami bahwa yang dimaksud dapat mencakup roh-roh baik maupun roh-roh jahat. Ingatlah untuk membicarakan tempat-tempat surgawi atau alam surgawi dengan cara yang sama seperti yang digunakan dalam bagian-bagian sebelumnya. </w:t>
      </w:r>
      <w:r>
        <w:rPr>
          <w:lang w:val="id_ID" w:bidi="id_ID"/>
        </w:rPr>
        <w:t>Surga</w:t>
      </w:r>
      <w:r>
        <w:rPr>
          <w:lang w:val="id_ID" w:bidi="id_ID"/>
        </w:rPr>
        <w:t xml:space="preserve"> terdapat di Daftar Kata Utama. Hentikan sebentar rekaman ini di sini.</w:t>
      </w:r>
    </w:p>
    <w:p>
      <w:pPr/>
      <w:r>
        <w:rPr>
          <w:lang w:val="id_ID" w:bidi="id_ID"/>
        </w:rPr>
      </w:r>
      <w:r>
        <w:rPr>
          <w:lang w:val="id_ID" w:bidi="id_ID"/>
        </w:rPr>
        <w:t xml:space="preserve">Allah telah melaksanakan rencana kekal-Nya melalui Yesus </w:t>
      </w:r>
      <w:r>
        <w:rPr>
          <w:b/>
          <w:lang w:val="id_ID" w:bidi="id_ID"/>
        </w:rPr>
        <w:t>Kristus</w:t>
      </w:r>
      <w:r>
        <w:rPr>
          <w:lang w:val="id_ID" w:bidi="id_ID"/>
        </w:rPr>
        <w:t xml:space="preserve">, </w:t>
      </w:r>
      <w:r>
        <w:rPr>
          <w:b/>
          <w:lang w:val="id_ID" w:bidi="id_ID"/>
        </w:rPr>
        <w:t>Tuhan</w:t>
      </w:r>
      <w:r>
        <w:rPr>
          <w:lang w:val="id_ID" w:bidi="id_ID"/>
        </w:rPr>
        <w:t xml:space="preserve">, atau </w:t>
      </w:r>
      <w:r>
        <w:rPr>
          <w:b/>
          <w:lang w:val="id_ID" w:bidi="id_ID"/>
        </w:rPr>
        <w:t>tuan</w:t>
      </w:r>
      <w:r>
        <w:rPr>
          <w:lang w:val="id_ID" w:bidi="id_ID"/>
        </w:rPr>
        <w:t xml:space="preserve"> kita. Yesus Kristus adalah istilah untuk Yesus. </w:t>
      </w:r>
      <w:r>
        <w:rPr>
          <w:lang w:val="id_ID" w:bidi="id_ID"/>
        </w:rPr>
        <w:t>Kristus</w:t>
      </w:r>
      <w:r>
        <w:rPr>
          <w:lang w:val="id_ID" w:bidi="id_ID"/>
        </w:rPr>
        <w:t xml:space="preserve"> dan </w:t>
      </w:r>
      <w:r>
        <w:rPr>
          <w:lang w:val="id_ID" w:bidi="id_ID"/>
        </w:rPr>
        <w:t>Tuhan</w:t>
      </w:r>
      <w:r>
        <w:rPr>
          <w:lang w:val="id_ID" w:bidi="id_ID"/>
        </w:rPr>
        <w:t xml:space="preserve"> dibahas dalam Daftar Kata Utama. Gunakan kata-kata yang sama untuk Kristus dan Tuhan seperti yang telah Anda gunakan.</w:t>
      </w:r>
    </w:p>
    <w:p>
      <w:pPr/>
      <w:r>
        <w:rPr>
          <w:lang w:val="id_ID" w:bidi="id_ID"/>
        </w:rPr>
      </w:r>
      <w:r>
        <w:rPr>
          <w:lang w:val="id_ID" w:bidi="id_ID"/>
        </w:rPr>
        <w:t xml:space="preserve">Karena </w:t>
      </w:r>
      <w:r>
        <w:rPr>
          <w:b/>
          <w:lang w:val="id_ID" w:bidi="id_ID"/>
        </w:rPr>
        <w:t>iman</w:t>
      </w:r>
      <w:r>
        <w:rPr>
          <w:lang w:val="id_ID" w:bidi="id_ID"/>
        </w:rPr>
        <w:t xml:space="preserve"> kita kepada Yesus, kita dapat datang ke hadapan Allah. Dalam konteks ini, iman menggambarkan orang-orang yang percaya kepada apa yang telah Yesus lakukan bagi kita. Gunakan kata yang sama untuk iman seperti yang telah Anda gunakan. </w:t>
      </w:r>
      <w:r>
        <w:rPr>
          <w:lang w:val="id_ID" w:bidi="id_ID"/>
        </w:rPr>
        <w:t>Iman</w:t>
      </w:r>
      <w:r>
        <w:rPr>
          <w:lang w:val="id_ID" w:bidi="id_ID"/>
        </w:rPr>
        <w:t xml:space="preserve"> ada dibahas dalam Daftar Kata Utama. </w:t>
      </w:r>
    </w:p>
    <w:p>
      <w:pPr/>
      <w:r>
        <w:rPr>
          <w:lang w:val="id_ID" w:bidi="id_ID"/>
        </w:rPr>
      </w:r>
      <w:r>
        <w:rPr>
          <w:lang w:val="id_ID" w:bidi="id_ID"/>
        </w:rPr>
        <w:t xml:space="preserve">Paulus menasihati jemaat di Efesus agar mereka tidak tawar hati atau merasa </w:t>
      </w:r>
      <w:r>
        <w:rPr>
          <w:b/>
          <w:lang w:val="id_ID" w:bidi="id_ID"/>
        </w:rPr>
        <w:t>patah semangat</w:t>
      </w:r>
      <w:r>
        <w:rPr>
          <w:lang w:val="id_ID" w:bidi="id_ID"/>
        </w:rPr>
        <w:t>. Gunakan ungkapan yang sudah Anda pilih untuk menyatakan rasa patah semangat, merasa lelah, atau tawar hati.</w:t>
      </w:r>
    </w:p>
    <w:p>
      <w:pPr/>
      <w:r>
        <w:rPr>
          <w:lang w:val="id_ID" w:bidi="id_ID"/>
        </w:rPr>
      </w:r>
      <w:r>
        <w:rPr>
          <w:lang w:val="id_ID" w:bidi="id_ID"/>
        </w:rPr>
        <w:t xml:space="preserve">Paulus mengatakan bahwa penderitaannya adalah </w:t>
      </w:r>
      <w:r>
        <w:rPr>
          <w:b/>
          <w:lang w:val="id_ID" w:bidi="id_ID"/>
        </w:rPr>
        <w:t>kemuliaan</w:t>
      </w:r>
      <w:r>
        <w:rPr>
          <w:lang w:val="id_ID" w:bidi="id_ID"/>
        </w:rPr>
        <w:t xml:space="preserve"> bagi orang-orang percaya di Efesus. Ini berarti bahwa penderitaan Paulus merupakan suatu kehormatan bagi jemaat di Efesus. Orang-orang Efesus harus merasa terhormat atau bangga karena penderitaan Paulus. Paulus mengatakan bahwa hal ini terjadi demi kebaikan mereka atau untuk menolong mereka, dan mereka seharusnya bangga akan hal itu. Gunakan kata yang sama untuk kemuliaan seperti yang telah Anda gunakan sebelumnya, dan ingatlah bahwa </w:t>
      </w:r>
      <w:r>
        <w:rPr>
          <w:lang w:val="id_ID" w:bidi="id_ID"/>
        </w:rPr>
        <w:t>kemuliaan</w:t>
      </w:r>
      <w:r>
        <w:rPr>
          <w:lang w:val="id_ID" w:bidi="id_ID"/>
        </w:rPr>
        <w:t xml:space="preserve"> dibahas dalam Daftar Kata Utama.</w:t>
      </w:r>
      <w:r>
        <w:rPr>
          <w:lang w:val="id_ID" w:bidi="id_ID"/>
        </w:rPr>
      </w:r>
    </w:p>
    <w:p>
      <w:pPr>
        <w:pStyle w:val="Heading3"/>
      </w:pPr>
      <w:r>
        <w:rPr>
          <w:lang w:val="id_ID" w:bidi="id_ID"/>
        </w:rPr>
        <w:t>Menyampaikan Firman Tuhan</w:t>
      </w:r>
    </w:p>
    <w:p>
      <w:pPr/>
      <w:r>
        <w:rPr>
          <w:lang w:val="id_ID" w:bidi="id_ID"/>
        </w:rPr>
      </w:r>
      <w:r>
        <w:rPr>
          <w:lang w:val="id_ID" w:bidi="id_ID"/>
        </w:rPr>
        <w:t>Dengarkan versi audio dari perikop ini dalam terjemahan yang paling mudah dimengerti.</w:t>
      </w:r>
    </w:p>
    <w:p>
      <w:pPr/>
      <w:r>
        <w:rPr>
          <w:lang w:val="id_ID" w:bidi="id_ID"/>
        </w:rPr>
      </w:r>
      <w:r>
        <w:rPr>
          <w:lang w:val="id_ID" w:bidi="id_ID"/>
        </w:rPr>
        <w:t>Dalam sesi ini, ceritakan kembali perikop ini, secara berkelompok, dalam bahasa Anda sendiri.</w:t>
      </w:r>
    </w:p>
    <w:p>
      <w:pPr/>
      <w:r>
        <w:rPr>
          <w:lang w:val="id_ID" w:bidi="id_ID"/>
        </w:rPr>
      </w:r>
      <w:r>
        <w:rPr>
          <w:lang w:val="id_ID" w:bidi="id_ID"/>
        </w:rPr>
        <w:t>Pertama, seluruh kelompok harus berlatih menceritakan perikop tersebut dalam bahasa Anda sendiri. Ingatlah untuk mengikutsertakan hal-hal yang Anda putuskan dalam langkah sebelumnya, seperti kronologi, kata, frasa, emosi, atau apa pun yang Anda diskusikan.</w:t>
      </w:r>
    </w:p>
    <w:p>
      <w:pPr/>
      <w:r>
        <w:rPr>
          <w:lang w:val="id_ID" w:bidi="id_ID"/>
        </w:rPr>
      </w:r>
      <w:r>
        <w:rPr>
          <w:lang w:val="id_ID" w:bidi="id_ID"/>
        </w:rPr>
        <w:t xml:space="preserve">Seorang anggota kelompok harus menyampaikan beberapa kalimat dari perikop tersebut lalu berhenti sebentar. Anggota kelompok lain harus menceritakan bagian selanjutnya dari perikop itu dan berhenti sebentar. Lakukan hal ini sampai kelompok tersebut telah menceritakan kembali seluruh perikop tersebut. Dalam tahap ini anggota kelompok dapat saling mengoreksi. Hentikan sebentar audio ini di sini. </w:t>
      </w:r>
    </w:p>
    <w:p>
      <w:pPr/>
      <w:r>
        <w:rPr>
          <w:lang w:val="id_ID" w:bidi="id_ID"/>
        </w:rPr>
      </w:r>
      <w:r>
        <w:rPr>
          <w:lang w:val="id_ID" w:bidi="id_ID"/>
        </w:rPr>
        <w:t xml:space="preserve">Selanjutnya, setiap anggota kelompok harus menceritakan seluruh perikop tersebut tanpa gangguan setidaknya satu kali. Seorang anggota kelompok dapat menggunakan benda acak, gerakan, atau papan cerita untuk membantu mereka mengingat perikop tersebut. Hentikan sebentar audio ini di sini. </w:t>
      </w:r>
    </w:p>
    <w:p>
      <w:pPr/>
      <w:r>
        <w:rPr>
          <w:lang w:val="id_ID" w:bidi="id_ID"/>
        </w:rPr>
      </w:r>
      <w:r>
        <w:rPr>
          <w:lang w:val="id_ID" w:bidi="id_ID"/>
        </w:rPr>
        <w:t xml:space="preserve">Selanjutnya, kelompok dapat memutuskan versi perikop milik siapa yang paling kalian sukai. Kalian mungkin memutuskan bahwa kalian menyukai cara salah satu anggota kelompok menceritakan suatu adegan, tetapi menyukai cara anggota kelompok lain menceritakan adegan lainnya. Hentikan sebentar audio ini di sini. </w:t>
      </w:r>
    </w:p>
    <w:p>
      <w:pPr/>
      <w:r>
        <w:rPr>
          <w:lang w:val="id_ID" w:bidi="id_ID"/>
        </w:rPr>
      </w:r>
      <w:r>
        <w:rPr>
          <w:lang w:val="id_ID" w:bidi="id_ID"/>
        </w:rPr>
        <w:t>Akhirnya, kelompok dapat menyusun versi akhir perikop tersebut yang disetujui oleh semua orang. Setiap anggota kelompok harus berlatih menceritakan versi akhir dari perikop tersebut.</w:t>
      </w:r>
      <w:r>
        <w:rPr>
          <w:lang w:val="id_ID" w:bidi="id_ID"/>
        </w:rPr>
      </w:r>
      <w:r>
        <w:rPr>
          <w:lang w:val="id_ID" w:bidi="id_ID"/>
        </w:rPr>
      </w:r>
    </w:p>
    <w:p>
      <w:pPr/>
      <w:r>
        <w:rPr>
          <w:lang w:val="id_ID" w:bidi="id_ID"/>
        </w:rPr>
      </w:r>
    </w:p>
    <w:p>
      <w:pPr>
        <w:pStyle w:val="Heading2"/>
      </w:pPr>
      <w:r>
        <w:rPr>
          <w:lang w:val="id_ID" w:bidi="id_ID"/>
        </w:rPr>
        <w:t>Efesus 3:14–21</w:t>
      </w:r>
      <w:r>
        <w:rPr>
          <w:lang w:val="id_ID" w:bidi="id_ID"/>
        </w:rPr>
      </w:r>
    </w:p>
    <w:p>
      <w:pPr>
        <w:pStyle w:val="Heading3"/>
      </w:pPr>
      <w:r>
        <w:rPr>
          <w:lang w:val="id_ID" w:bidi="id_ID"/>
        </w:rPr>
        <w:t>Dengar dan Renungkan</w:t>
      </w:r>
    </w:p>
    <w:p>
      <w:pPr/>
      <w:r>
        <w:rPr>
          <w:lang w:val="id_ID" w:bidi="id_ID"/>
        </w:rPr>
      </w:r>
      <w:r>
        <w:rPr>
          <w:lang w:val="id_ID" w:bidi="id_ID"/>
        </w:rPr>
        <w:t>Pada langkah ini, dengarkan Efesus 3:14–21 dan simpanlah dalam hatimu.</w:t>
      </w:r>
    </w:p>
    <w:p>
      <w:pPr/>
      <w:r>
        <w:rPr>
          <w:lang w:val="id_ID" w:bidi="id_ID"/>
        </w:rPr>
      </w:r>
      <w:r>
        <w:rPr>
          <w:lang w:val="id_ID" w:bidi="id_ID"/>
        </w:rPr>
        <w:t>Dengarkan versi audio dari Efesus 3:14–21 sebanyak tiga kali, dalam tiga terjemahan yang berbeda, jika memungkinkan.</w:t>
      </w:r>
    </w:p>
    <w:p>
      <w:pPr/>
      <w:r>
        <w:rPr>
          <w:lang w:val="id_ID" w:bidi="id_ID"/>
        </w:rPr>
      </w:r>
      <w:r>
        <w:rPr>
          <w:lang w:val="id_ID" w:bidi="id_ID"/>
        </w:rPr>
        <w:t xml:space="preserve">Hentikan sebentar audio ini di sini. </w:t>
      </w:r>
    </w:p>
    <w:p>
      <w:pPr/>
      <w:r>
        <w:rPr>
          <w:lang w:val="id_ID" w:bidi="id_ID"/>
        </w:rPr>
      </w:r>
      <w:r>
        <w:rPr>
          <w:lang w:val="id_ID" w:bidi="id_ID"/>
        </w:rPr>
        <w:t>Sekarang, sebagai kelompok, diskusikanlah pertanyaan-pertanyaan berikut:</w:t>
      </w:r>
    </w:p>
    <w:p>
      <w:pPr>
        <w:pStyle w:val="ListBullet"/>
        <w:spacing w:line="240" w:lineRule="auto"/>
        <w:ind w:left="720"/>
      </w:pPr>
      <w:r>
        <w:rPr>
          <w:lang w:val="id_ID" w:bidi="id_ID"/>
        </w:rPr>
      </w:r>
      <w:r>
        <w:rPr>
          <w:lang w:val="id_ID" w:bidi="id_ID"/>
        </w:rPr>
        <w:t xml:space="preserve">Apa yang Anda sukai dari perikop ini? Hentikan sebentar audio ini di sini. </w:t>
      </w:r>
    </w:p>
    <w:p>
      <w:pPr>
        <w:pStyle w:val="ListBullet"/>
        <w:spacing w:line="240" w:lineRule="auto"/>
        <w:ind w:left="720"/>
      </w:pPr>
      <w:r>
        <w:rPr>
          <w:lang w:val="id_ID" w:bidi="id_ID"/>
        </w:rPr>
      </w:r>
      <w:r>
        <w:rPr>
          <w:lang w:val="id_ID" w:bidi="id_ID"/>
        </w:rPr>
        <w:t xml:space="preserve">Apa yang tidak Anda sukai atau tidak Anda mengerti dari perikop ini? Hentikan sebentar audio ini di sini. </w:t>
      </w:r>
    </w:p>
    <w:p>
      <w:pPr>
        <w:pStyle w:val="ListBullet"/>
        <w:spacing w:line="240" w:lineRule="auto"/>
        <w:ind w:left="720"/>
      </w:pPr>
      <w:r>
        <w:rPr>
          <w:lang w:val="id_ID" w:bidi="id_ID"/>
        </w:rPr>
      </w:r>
      <w:r>
        <w:rPr>
          <w:lang w:val="id_ID" w:bidi="id_ID"/>
        </w:rPr>
        <w:t xml:space="preserve">Apa yang dikatakan perikop ini kepada kita tentang Allah atau Yesus? Hentikan sebentar audio ini di sini. </w:t>
      </w:r>
    </w:p>
    <w:p>
      <w:pPr>
        <w:pStyle w:val="ListBullet"/>
        <w:spacing w:line="240" w:lineRule="auto"/>
        <w:ind w:left="720"/>
      </w:pPr>
      <w:r>
        <w:rPr>
          <w:lang w:val="id_ID" w:bidi="id_ID"/>
        </w:rPr>
      </w:r>
      <w:r>
        <w:rPr>
          <w:lang w:val="id_ID" w:bidi="id_ID"/>
        </w:rPr>
        <w:t xml:space="preserve">Apa yang perikop ini ceritakan kepada kita tentang manusia? Hentikan sebentar audio ini di sini. </w:t>
      </w:r>
    </w:p>
    <w:p>
      <w:pPr>
        <w:pStyle w:val="ListBullet"/>
        <w:spacing w:line="240" w:lineRule="auto"/>
        <w:ind w:left="720"/>
      </w:pPr>
      <w:r>
        <w:rPr>
          <w:lang w:val="id_ID" w:bidi="id_ID"/>
        </w:rPr>
      </w:r>
      <w:r>
        <w:rPr>
          <w:lang w:val="id_ID" w:bidi="id_ID"/>
        </w:rPr>
        <w:t xml:space="preserve">Bagaimana perikop ini memengaruhi kehidupan kita sehari-hari? Hentikan sebentar audio ini di sini. </w:t>
      </w:r>
    </w:p>
    <w:p>
      <w:pPr>
        <w:pStyle w:val="ListBullet"/>
        <w:spacing w:line="240" w:lineRule="auto"/>
        <w:ind w:left="720"/>
      </w:pPr>
      <w:r>
        <w:rPr>
          <w:lang w:val="id_ID" w:bidi="id_ID"/>
        </w:rPr>
      </w:r>
      <w:r>
        <w:rPr>
          <w:lang w:val="id_ID" w:bidi="id_ID"/>
        </w:rPr>
        <w:t>Siapakah kenalan Anda yang perlu mendengar perikop ini?</w:t>
      </w:r>
      <w:r>
        <w:rPr>
          <w:lang w:val="id_ID" w:bidi="id_ID"/>
        </w:rPr>
      </w:r>
    </w:p>
    <w:p>
      <w:pPr>
        <w:pStyle w:val="Heading3"/>
      </w:pPr>
      <w:r>
        <w:rPr>
          <w:lang w:val="id_ID" w:bidi="id_ID"/>
        </w:rPr>
        <w:t>Menyiapkan Panggung</w:t>
      </w:r>
    </w:p>
    <w:p>
      <w:pPr/>
      <w:r>
        <w:rPr>
          <w:lang w:val="id_ID" w:bidi="id_ID"/>
        </w:rPr>
      </w:r>
      <w:r>
        <w:rPr>
          <w:lang w:val="id_ID" w:bidi="id_ID"/>
        </w:rPr>
        <w:t>Dengarkan versi audio dari Efesus 3:14–21 dalam terjemahan yang paling mudah dimengerti.</w:t>
      </w:r>
    </w:p>
    <w:p>
      <w:pPr/>
      <w:r>
        <w:rPr>
          <w:lang w:val="id_ID" w:bidi="id_ID"/>
        </w:rPr>
      </w:r>
      <w:r>
        <w:rPr>
          <w:lang w:val="id_ID" w:bidi="id_ID"/>
        </w:rPr>
        <w:t>Dalam perikop sebelumnya, Paulus memulai doa dan kemudian menyela dirinya untuk memberikan penjelasan lebih lanjut tentang rencana Allah. Rencana ini adalah agar orang-orang bukan Yahudi dan orang-orang Yahudi mendapatkan bagian yang sama dalam janji-janji yang luar biasa yang akan diwarisi oleh anak-anak Allah. Kemudian Paulus menjelaskan bagaimana Allah telah memilih Paulus untuk menyampaikan pesan ini kepada orang-orang bukan Yahudi. Sekarang Paulus kembali ke doanya.</w:t>
      </w:r>
    </w:p>
    <w:p>
      <w:pPr/>
      <w:r>
        <w:rPr>
          <w:lang w:val="id_ID" w:bidi="id_ID"/>
        </w:rPr>
      </w:r>
      <w:r>
        <w:rPr>
          <w:lang w:val="id_ID" w:bidi="id_ID"/>
        </w:rPr>
        <w:t>Paulus memulai doanya dengan membuat pernyataan yang merujuk pada semua kabar baik yang baru saja Paulus sampaikan. Kabar baik adalah bagi orang-orang Yahudi dan orang-orang bukan Yahudi: bahwa ketika orang-orang percaya kepada Yesus, mereka dapat datang dekat kepada Allah. Allah telah mempersatukan atau menyatukan orang-orang bukan Yahudi dan orang-orang Yahudi menjadi satu kelompok, yaitu gereja. Sekarang Paulus ingin memanjatkan doa untuk kelompok ini. Paulus memulai dengan mengatakan bahwa Paulus berlutut untuk berdoa. Kebanyakan orang Yahudi berdoa sambil berdiri, tetapi kadang-kadang mereka berlutut di tanah untuk menunjukkan bahwa mereka benar-benar tunduk kepada Allah dan menyembah-Nya. Paulus memilih untuk berlutut untuk berdoa mungkin karena ia ingin menunjukkan betapa ia peduli kepada orang-orang Efesus ketika ia berdoa untuk mereka.</w:t>
      </w:r>
    </w:p>
    <w:p>
      <w:pPr/>
      <w:r>
        <w:rPr>
          <w:lang w:val="id_ID" w:bidi="id_ID"/>
        </w:rPr>
      </w:r>
      <w:r>
        <w:rPr>
          <w:lang w:val="id_ID" w:bidi="id_ID"/>
        </w:rPr>
        <w:t>Berhenti di sini dan diskusikan pertanyaan berikut: Apa posisi doa yang lazim untuk umat Anda ketika mereka berdoa di depan umum? Apakah mereka menggunakan posisi yang sama ketika mereka berdoa secara pribadi? Apa makna simbolis dari berlutut dalam doa bagi umat Anda? Hentikan sebentar rekaman ini di sini.</w:t>
      </w:r>
    </w:p>
    <w:p>
      <w:pPr/>
      <w:r>
        <w:rPr>
          <w:lang w:val="id_ID" w:bidi="id_ID"/>
        </w:rPr>
      </w:r>
      <w:r>
        <w:rPr>
          <w:lang w:val="id_ID" w:bidi="id_ID"/>
        </w:rPr>
        <w:t>Paulus mengatakan bahwa ia sedang berdoa kepada Bapa. Paulus berbicara tentang Allah, yang adalah Bapa surgawinya. Paulus mengidentifikasi Bapa sebagai pencipta segala sesuatu di surga dan di bumi. Beberapa terjemahan mengatakan bahwa Allah, Bapa, memberikan nama kepada setiap keluarga, atau kelompok orang di bumi. Terjemahan lain mengatakan bahwa Allah memberikan kehidupan kepada semua orang. Dengan kata lain, segala sesuatu dan setiap orang berasal dari Allah. Paulus berdoa kepada Bapa surgawinya yang adalah Bapa dari semua kehidupan dan yang memberikan peran sebagai Bapa kepada setiap keluarga. Paulus mungkin sedang berpikir tentang para bapa Romawi yang mempertahankan otoritas mereka atas anak-anak mereka selama mereka hidup. Maksud Paulus adalah bahwa Allah, yang hidup selamanya, adalah Bapa kita selamanya. Sebagian orang Yahudi percaya bahwa para malaikat adalah keluarga di surga dan manusia adalah keluarga-keluarga di bumi. Setelah mengatakan semua ini sebagai pengantar doa tersebut, Paulus sekarang meminta beberapa hal spesifik kepada Allah.</w:t>
      </w:r>
    </w:p>
    <w:p>
      <w:pPr/>
      <w:r>
        <w:rPr>
          <w:lang w:val="id_ID" w:bidi="id_ID"/>
        </w:rPr>
      </w:r>
      <w:r>
        <w:rPr>
          <w:lang w:val="id_ID" w:bidi="id_ID"/>
        </w:rPr>
        <w:t>Paulus meminta Allah yang memiliki berkat yang besar di surga untuk memberikan kuasa dan kekuatan kepada orang-orang Efesus. Paulus mencoba menjelaskan bahwa Allah memiliki kemuliaan yang besar, atau keagungan dan kuasa. Hal itu ibarat Allah yang kaya akan kemuliaan seperti seseorang yang kaya akan uang. Allah sangat kaya dalam kuasa sehingga Ia menggunakan kuasa-Nya untuk memberikan kekuatan rohani kepada kita. Allah membawa kuasa-Nya kepada kita melalui Roh Kudus ketika Ia memberikan Roh Kudus kepada orang-orang percaya. Kekuatan ini membuat orang-orang percaya sangat percaya kepada Allah. Itu bukan kekuatan yang dapat Anda lihat, melainkan kekuatan yang ada di dalam diri seseorang. Orang yang memiliki kekuatan ini kuat di dalam hati atau pikiran.</w:t>
      </w:r>
    </w:p>
    <w:p>
      <w:pPr/>
      <w:r>
        <w:rPr>
          <w:lang w:val="id_ID" w:bidi="id_ID"/>
        </w:rPr>
      </w:r>
      <w:r>
        <w:rPr>
          <w:lang w:val="id_ID" w:bidi="id_ID"/>
        </w:rPr>
        <w:t>Berhenti sebentar di sini dan diskusikan pertanyaan berikut: Ceritakan kisah tentang seseorang yang memiliki kekuatan batin yang tetap kuat dalam iman. Siapa yang memberikan orang ini kekuatan? Apa yang dilakukannya? Apakah pencerita menggunakan bagian tubuh tertentu untuk menggambarkan di mana kekuatan batin tersebut berada? Misalnya: kuat dalam hati Anda atau kuat dalam pikiran Anda. Hentikan sebentar audio ini di sini.</w:t>
      </w:r>
    </w:p>
    <w:p>
      <w:pPr/>
      <w:r>
        <w:rPr>
          <w:lang w:val="id_ID" w:bidi="id_ID"/>
        </w:rPr>
      </w:r>
      <w:r>
        <w:rPr>
          <w:lang w:val="id_ID" w:bidi="id_ID"/>
        </w:rPr>
        <w:t>Paulus berbicara tentang Kristus yang tinggal secara kekal di dalam hati orang-orang percaya. Karena mereka telah percaya kepada Yesus Kristus atau menaruh kepercayaan kepada Yesus, Paulus meminta agar orang-orang percaya selalu menaruh kepercayaan kepada Kristus, yang seperti Kristus selalu hidup bersama mereka dan di dalam mereka.</w:t>
      </w:r>
    </w:p>
    <w:p>
      <w:pPr/>
      <w:r>
        <w:rPr>
          <w:lang w:val="id_ID" w:bidi="id_ID"/>
        </w:rPr>
      </w:r>
      <w:r>
        <w:rPr>
          <w:lang w:val="id_ID" w:bidi="id_ID"/>
        </w:rPr>
        <w:t>Kemudian Paulus menggunakan dua perbandingan yang berbeda untuk menggambarkan kasih Allah. Paulus ingin orang-orang percaya memahami kasih Kristus, tetapi itu benar-benar sulit! Jadi Paulus memberikan kita beberapa cara untuk memahami hal itu. Pertama Paulus berdoa agar orang-orang percaya akan "berakar dan teguh" dalam kasih. Paulus menggunakan gagasan tentang akar pohon yang kuat yang dapat tetap kokoh bahkan dalam badai. Kemudian Paulus berbicara tentang membangun fondasi rumah. Sebuah rumah pada zaman Paulus biasanya memiliki fondasi batu yang kuat yang membuatnya tetap stabil saat diterpa angin atau badai. Paulus mengatakan bahwa seperti akar pohon yang kuat dan fondasi rumah yang kuat, umat Allah perlu memiliki kasih yang kuat kepada Allah dan kepada sesama, sehingga mereka akan dapat terus mengikuti Allah.</w:t>
      </w:r>
    </w:p>
    <w:p>
      <w:pPr/>
      <w:r>
        <w:rPr>
          <w:lang w:val="id_ID" w:bidi="id_ID"/>
        </w:rPr>
      </w:r>
      <w:r>
        <w:rPr>
          <w:lang w:val="id_ID" w:bidi="id_ID"/>
        </w:rPr>
        <w:t xml:space="preserve">Berhenti di sini dan tunjukkan gambar sebuah </w:t>
      </w:r>
      <w:r>
        <w:rPr>
          <w:lang w:val="id_ID" w:bidi="id_ID"/>
        </w:rPr>
        <w:t>pohon dengan akar yang dalam</w:t>
      </w:r>
      <w:r>
        <w:rPr>
          <w:lang w:val="id_ID" w:bidi="id_ID"/>
        </w:rPr>
        <w:t>. Hentikan sebentar audio ini di sini.</w:t>
      </w:r>
    </w:p>
    <w:p>
      <w:pPr/>
      <w:r>
        <w:rPr>
          <w:lang w:val="id_ID" w:bidi="id_ID"/>
        </w:rPr>
      </w:r>
      <w:r>
        <w:rPr>
          <w:lang w:val="id_ID" w:bidi="id_ID"/>
        </w:rPr>
        <w:t xml:space="preserve">Berhenti di sini dan tunjukkan gambar </w:t>
      </w:r>
      <w:r>
        <w:rPr>
          <w:lang w:val="id_ID" w:bidi="id_ID"/>
        </w:rPr>
        <w:t>fondasi batu</w:t>
      </w:r>
      <w:r>
        <w:rPr>
          <w:lang w:val="id_ID" w:bidi="id_ID"/>
        </w:rPr>
        <w:t xml:space="preserve"> dari sebuah rumah. Hentikan sebentar audio ini di sini.</w:t>
      </w:r>
    </w:p>
    <w:p>
      <w:pPr/>
      <w:r>
        <w:rPr>
          <w:lang w:val="id_ID" w:bidi="id_ID"/>
        </w:rPr>
      </w:r>
      <w:r>
        <w:rPr>
          <w:lang w:val="id_ID" w:bidi="id_ID"/>
        </w:rPr>
        <w:t>Ketika orang-orang bertumbuh dalam kasih mereka kepada Allah dan kepada sesama, mereka akan memiliki kuasa untuk memahami lebih lagi betapa Allah mengasihi mereka. Paulus meminta Allah untuk memberikan kuasa atau kemampuan kepada para pengikut Yesus untuk memahami kasih Kristus. Paulus berbicara tentang orang-orang kudus atau siapa pun yang percaya kepada Yesus Kristus. Ini berarti tidak hanya orang-orang percaya di Efesus tetapi siapa pun yang pernah percaya kepada Yesus. Salah satu cara untuk mengatakan ini adalah, "Kamu, bersama dengan semua umat Allah." Paulus ingin orang-orang percaya tahu bahwa kasih Kristus tidak terbatas. Paulus menggunakan gambaran tentang sebuah bangunan atau struktur yang tinggi, lebar, dan dalam untuk mengatakan bahwa kasih Kristus tidak terbatas. Paulus mengatakan bahwa kasih ini terlalu besar untuk kita pahami sepenuhnya. Tetapi kita masih perlu mengalami kasih ini dan ketika kita mengalaminya, kita akan lengkap atau utuh dengan semua hal yang baik seperti kehidupan dan kuasa yang berasal dari hakikat Allah.</w:t>
      </w:r>
    </w:p>
    <w:p>
      <w:pPr/>
      <w:r>
        <w:rPr>
          <w:lang w:val="id_ID" w:bidi="id_ID"/>
        </w:rPr>
      </w:r>
      <w:r>
        <w:rPr>
          <w:lang w:val="id_ID" w:bidi="id_ID"/>
        </w:rPr>
        <w:t xml:space="preserve">Berhenti di sini dan sebagai kelompok gambarkan seseorang yang Anda kenal yang tampaknya menjalani kehidupan yang lengkap atau penuh di dalam Allah. Hal-hal apakah yang mereka lakukan? Bagaimana mereka menunjukkan kasih dan karakter Allah dalam hal-hal yang mereka lakukan? Hentikan sebentar audio ini di sini. </w:t>
      </w:r>
    </w:p>
    <w:p>
      <w:pPr/>
      <w:r>
        <w:rPr>
          <w:lang w:val="id_ID" w:bidi="id_ID"/>
        </w:rPr>
      </w:r>
      <w:r>
        <w:rPr>
          <w:lang w:val="id_ID" w:bidi="id_ID"/>
        </w:rPr>
        <w:t>Paulus mengakhiri doanya dengan memuji Allah. Bagian dari doa ini adalah seperti lagu atau pujian kepada Allah. Paulus meminta agar segala kemuliaan diberikan kepada Allah. Allah dapat melakukan hal-hal yang lebih besar dalam orang-orang percaya daripada yang mungkin kita bayangkan. Allah menggunakan kuasa-Nya yang dahsyat untuk melakukan ini. Kita perlu memberikan kemuliaan atau pujian kepada Allah atas apa yang Ia lakukan baik dalam orang-orang percaya, gereja-Nya, dan dalam Kristus Yesus. Paulus mengatakan bahwa ini akan berlanjut melalui semua generasi-generasi, atau semua orang yang akan datang di masa depan.</w:t>
      </w:r>
    </w:p>
    <w:p>
      <w:pPr/>
      <w:r>
        <w:rPr>
          <w:lang w:val="id_ID" w:bidi="id_ID"/>
        </w:rPr>
      </w:r>
      <w:r>
        <w:rPr>
          <w:lang w:val="id_ID" w:bidi="id_ID"/>
        </w:rPr>
        <w:t>Berhenti sejenak di sini dan diskusikan bagaimana Anda dapat mengakhiri doa sukacita dan ucapan syukur dalam budaya Anda. Hentikan sebentar audio ini di sini.</w:t>
      </w:r>
    </w:p>
    <w:p>
      <w:pPr/>
      <w:r>
        <w:rPr>
          <w:lang w:val="id_ID" w:bidi="id_ID"/>
        </w:rPr>
      </w:r>
      <w:r>
        <w:rPr>
          <w:lang w:val="id_ID" w:bidi="id_ID"/>
        </w:rPr>
        <w:t>Paulus telah mengikuti kebiasaan Yahudi untuk mengakhiri doa dengan ucapan berkat kepada Allah. Salah satu bagian dari kebiasaan ini adalah menanggapi doa-doa dan berkat dengan mengucapkan "Amin." Amin berarti "jadilah demikian" atau "saya setuju dengan apa yang telah dikatakan." Saat ini, kita sering mengatakan "Amin" untuk memberi tahu orang-orang bahwa kita telah selesai berdoa. Kemungkinan besar, Paulus menggunakan kata tersebut di sini untuk menunjukkan bahwa ia ingin segala sesuatu terjadi seperti yang telah ia doakan.</w:t>
      </w:r>
      <w:r>
        <w:rPr>
          <w:lang w:val="id_ID" w:bidi="id_ID"/>
        </w:rPr>
      </w:r>
    </w:p>
    <w:p>
      <w:pPr>
        <w:pStyle w:val="Heading3"/>
      </w:pPr>
      <w:r>
        <w:rPr>
          <w:lang w:val="id_ID" w:bidi="id_ID"/>
        </w:rPr>
        <w:t>Menjelaskan Adegan</w:t>
      </w:r>
    </w:p>
    <w:p>
      <w:pPr/>
      <w:r>
        <w:rPr>
          <w:lang w:val="id_ID" w:bidi="id_ID"/>
        </w:rPr>
      </w:r>
      <w:r>
        <w:rPr>
          <w:lang w:val="id_ID" w:bidi="id_ID"/>
        </w:rPr>
        <w:t>Dengarkan versi audio dari Efesus 3:14–21 dalam terjemahan yang paling mudah dimengerti.</w:t>
      </w:r>
    </w:p>
    <w:p>
      <w:pPr/>
      <w:r>
        <w:rPr>
          <w:lang w:val="id_ID" w:bidi="id_ID"/>
        </w:rPr>
      </w:r>
      <w:r>
        <w:rPr>
          <w:lang w:val="id_ID" w:bidi="id_ID"/>
        </w:rPr>
        <w:t>Dalam tahap ini, kelompok akan menentukan bagian, tokoh, dan latar dari perikop ini. Selanjutnya, kelompok akan memvisualisasikan perikop ini.</w:t>
      </w:r>
    </w:p>
    <w:p>
      <w:pPr/>
      <w:r>
        <w:rPr>
          <w:lang w:val="id_ID" w:bidi="id_ID"/>
        </w:rPr>
      </w:r>
      <w:r>
        <w:rPr>
          <w:lang w:val="id_ID" w:bidi="id_ID"/>
        </w:rPr>
        <w:t>Perikop ini memiliki dua bagian.</w:t>
      </w:r>
    </w:p>
    <w:p>
      <w:pPr/>
      <w:r>
        <w:rPr>
          <w:lang w:val="id_ID" w:bidi="id_ID"/>
        </w:rPr>
      </w:r>
      <w:r>
        <w:rPr>
          <w:b/>
          <w:lang w:val="id_ID" w:bidi="id_ID"/>
        </w:rPr>
        <w:t>Pada bagian pertama:</w:t>
      </w:r>
      <w:r>
        <w:rPr>
          <w:lang w:val="id_ID" w:bidi="id_ID"/>
        </w:rPr>
        <w:t xml:space="preserve"> Paulus menyatakan doanya untuk orang-orang percaya di Efesus. Paulus secara khusus berdoa agar Allah memberikan kekuatan batin kepada orang-orang percaya dan bahwa orang-orang percaya akan memahami hakikat kasih Allah kepada mereka.</w:t>
      </w:r>
    </w:p>
    <w:p>
      <w:pPr/>
      <w:r>
        <w:rPr>
          <w:lang w:val="id_ID" w:bidi="id_ID"/>
        </w:rPr>
      </w:r>
      <w:r>
        <w:rPr>
          <w:b/>
          <w:lang w:val="id_ID" w:bidi="id_ID"/>
        </w:rPr>
        <w:t>Pada bagian kedua:</w:t>
      </w:r>
      <w:r>
        <w:rPr>
          <w:lang w:val="id_ID" w:bidi="id_ID"/>
        </w:rPr>
        <w:t xml:space="preserve"> Paulus mengakhiri doanya dengan persembahan pujian kepada Allah. Paulus berbicara secara khusus tentang kemuliaan Allah.</w:t>
      </w:r>
    </w:p>
    <w:p>
      <w:pPr/>
      <w:r>
        <w:rPr>
          <w:lang w:val="id_ID" w:bidi="id_ID"/>
        </w:rPr>
      </w:r>
      <w:r>
        <w:rPr>
          <w:lang w:val="id_ID" w:bidi="id_ID"/>
        </w:rPr>
        <w:t>Tokoh-tokoh dalam bagian ini adalah:</w:t>
      </w:r>
    </w:p>
    <w:p>
      <w:pPr>
        <w:pStyle w:val="ListBullet"/>
        <w:spacing w:line="240" w:lineRule="auto"/>
        <w:ind w:left="720"/>
      </w:pPr>
      <w:r>
        <w:rPr>
          <w:lang w:val="id_ID" w:bidi="id_ID"/>
        </w:rPr>
      </w:r>
      <w:r>
        <w:rPr>
          <w:lang w:val="id_ID" w:bidi="id_ID"/>
        </w:rPr>
        <w:t>Paulus</w:t>
      </w:r>
    </w:p>
    <w:p>
      <w:pPr>
        <w:pStyle w:val="ListBullet"/>
        <w:spacing w:line="240" w:lineRule="auto"/>
        <w:ind w:left="720"/>
      </w:pPr>
      <w:r>
        <w:rPr>
          <w:lang w:val="id_ID" w:bidi="id_ID"/>
        </w:rPr>
      </w:r>
      <w:r>
        <w:rPr>
          <w:lang w:val="id_ID" w:bidi="id_ID"/>
        </w:rPr>
        <w:t>Allah Bapa</w:t>
      </w:r>
    </w:p>
    <w:p>
      <w:pPr>
        <w:pStyle w:val="ListBullet"/>
        <w:spacing w:line="240" w:lineRule="auto"/>
        <w:ind w:left="720"/>
      </w:pPr>
      <w:r>
        <w:rPr>
          <w:lang w:val="id_ID" w:bidi="id_ID"/>
        </w:rPr>
      </w:r>
      <w:r>
        <w:rPr>
          <w:lang w:val="id_ID" w:bidi="id_ID"/>
        </w:rPr>
        <w:t>Yesus Kristus</w:t>
      </w:r>
    </w:p>
    <w:p>
      <w:pPr>
        <w:pStyle w:val="ListBullet"/>
        <w:spacing w:line="240" w:lineRule="auto"/>
        <w:ind w:left="720"/>
      </w:pPr>
      <w:r>
        <w:rPr>
          <w:lang w:val="id_ID" w:bidi="id_ID"/>
        </w:rPr>
      </w:r>
      <w:r>
        <w:rPr>
          <w:lang w:val="id_ID" w:bidi="id_ID"/>
        </w:rPr>
        <w:t>Roh Kudus</w:t>
      </w:r>
    </w:p>
    <w:p>
      <w:pPr>
        <w:pStyle w:val="ListBullet"/>
        <w:spacing w:line="240" w:lineRule="auto"/>
        <w:ind w:left="720"/>
      </w:pPr>
      <w:r>
        <w:rPr>
          <w:lang w:val="id_ID" w:bidi="id_ID"/>
        </w:rPr>
      </w:r>
      <w:r>
        <w:rPr>
          <w:lang w:val="id_ID" w:bidi="id_ID"/>
        </w:rPr>
        <w:t>Orang-orang kudus atau orang-orang percaya di gereja</w:t>
      </w:r>
    </w:p>
    <w:p>
      <w:pPr>
        <w:pStyle w:val="ListBullet"/>
        <w:spacing w:line="240" w:lineRule="auto"/>
        <w:ind w:left="720"/>
      </w:pPr>
      <w:r>
        <w:rPr>
          <w:lang w:val="id_ID" w:bidi="id_ID"/>
        </w:rPr>
      </w:r>
      <w:r>
        <w:rPr>
          <w:lang w:val="id_ID" w:bidi="id_ID"/>
        </w:rPr>
        <w:t>Orang-orang percaya lainnya melalui generasi-generasi yang akan datang</w:t>
      </w:r>
    </w:p>
    <w:p>
      <w:pPr/>
      <w:r>
        <w:rPr>
          <w:lang w:val="id_ID" w:bidi="id_ID"/>
        </w:rPr>
      </w:r>
      <w:r>
        <w:rPr>
          <w:lang w:val="id_ID" w:bidi="id_ID"/>
        </w:rPr>
        <w:t>Sebagai kelompok, perhatikan bagian-bagian dari latar belakang perikop ini:</w:t>
      </w:r>
    </w:p>
    <w:p>
      <w:pPr/>
      <w:r>
        <w:rPr>
          <w:lang w:val="id_ID" w:bidi="id_ID"/>
        </w:rPr>
      </w:r>
      <w:r>
        <w:rPr>
          <w:lang w:val="id_ID" w:bidi="id_ID"/>
        </w:rPr>
        <w:t>Dalam bagian pertama dari perikop ini, Paulus mengingatkan orang-orang Efesus tentang mengapa ia berdoa. Paulus berdoa karena semua yang baru saja ia sampaikan kepada mereka. Paulus ingin Allah memberikan kekuatan kepada orang-orang percaya di Efesus karena sekarang mereka semua adalah satu kelompok, satu gereja yang terdiri dari orang-orang bukan Yahudi maupun orang-orang Yahudi. Paulus berlutut di tanah dengan kedua lutut menyentuh lantai. Kita tidak tahu apakah Paulus memiliki karpet, tikar atau bantal di bawah lututnya. Beberapa terjemahan menggunakan ungkapan, "berlutut." Ini tidak berarti Paulus tersandung atau secara tidak sengaja jatuh. Itu berarti Paulus memilih untuk berlutut saat berdoa. Paulus tidak mengatakan mengapa ia memilih untuk berlutut untuk berdoa, tetapi kita tahu bahwa Paulus menunjukkan rasa hormat dan penyembahan kepada Allah. Paulus berdoa kepada Allah Bapa, pencipta segala sesuatu atau Allah Bapa yang memberikan nama kepada setiap keluarga.</w:t>
      </w:r>
    </w:p>
    <w:p>
      <w:pPr/>
      <w:r>
        <w:rPr>
          <w:lang w:val="id_ID" w:bidi="id_ID"/>
        </w:rPr>
      </w:r>
      <w:r>
        <w:rPr>
          <w:lang w:val="id_ID" w:bidi="id_ID"/>
        </w:rPr>
        <w:t>Berhenti di sini dan diskusikan bagaimana Anda akan menerjemahkan Allah adalah Bapa yang memberikan nama kepada segala sesuatu, atau yang memberikan kehidupan kepada segala sesuatu di surga dan di bumi. Hentikan sebentar rekaman ini di sini.</w:t>
      </w:r>
    </w:p>
    <w:p>
      <w:pPr/>
      <w:r>
        <w:rPr>
          <w:lang w:val="id_ID" w:bidi="id_ID"/>
        </w:rPr>
      </w:r>
      <w:r>
        <w:rPr>
          <w:lang w:val="id_ID" w:bidi="id_ID"/>
        </w:rPr>
        <w:t>Allah Bapa memiliki kuasa dan kekuatan yang tidak terbatas, seperti orang kaya memiliki kekayaan yang tidak terbatas. Paulus memohon agar Allah menggunakan Roh Kudus dan sumber daya Allah yang tidak terbatas untuk memberikan kekuatan batin kepada orang-orang percaya, atau kekuatan dan kuasa. Ketika Paulus menggunakan dua kata seperti kekuatan dan kuasa yang artinya hampir sama, Paulus menunjukkan bahwa ini sangat penting. Paulus melanjutkan doanya, meminta agar Kristus tinggal di dalam hati orang-orang percaya melalui iman. Dengan kuasa dan kekuatan ini, Kristus akan selalu hidup dalam hati orang-orang percaya. Dengan kata lain, Kristus akan memiliki orang-orang percaya karena mereka percaya kepada Kristus. Hati yang dimaksud di sini tidak berarti hati fisik di dalam tubuh kita. Hati berarti jati diri, atau pikiran, tujuan dan keinginan kita. Beberapa bahasa menggunakan hati, lambung, atau usus untuk menunjukkan jati diri seseorang.</w:t>
      </w:r>
    </w:p>
    <w:p>
      <w:pPr/>
      <w:r>
        <w:rPr>
          <w:lang w:val="id_ID" w:bidi="id_ID"/>
        </w:rPr>
      </w:r>
      <w:r>
        <w:rPr>
          <w:lang w:val="id_ID" w:bidi="id_ID"/>
        </w:rPr>
        <w:t>Berhenti di sini dan diskusikan bagian tubuh mana yang digunakan oleh budaya Anda untuk menggambarkan emosi. Hentikan sebentar rekaman ini di sini.</w:t>
      </w:r>
    </w:p>
    <w:p>
      <w:pPr/>
      <w:r>
        <w:rPr>
          <w:lang w:val="id_ID" w:bidi="id_ID"/>
        </w:rPr>
      </w:r>
      <w:r>
        <w:rPr>
          <w:lang w:val="id_ID" w:bidi="id_ID"/>
        </w:rPr>
        <w:t>Paulus menggunakan contoh akar pohon yang dalam dan fondasi batu rumah yang dalam untuk menunjukkan bagaimana kasih Allah akan membuat mereka kuat dalam iman mereka. Paulus ingin orang-orang percaya berakar mendalam di dalam kasih Allah.</w:t>
      </w:r>
    </w:p>
    <w:p>
      <w:pPr/>
      <w:r>
        <w:rPr>
          <w:lang w:val="id_ID" w:bidi="id_ID"/>
        </w:rPr>
      </w:r>
      <w:r>
        <w:rPr>
          <w:lang w:val="id_ID" w:bidi="id_ID"/>
        </w:rPr>
        <w:t>Berhenti di sini dan lihatlah lagi gambar pohon dengan akar yang dalam. Lihat kembali gambar fondasi batu yang dalam pada sebuah rumah. Sekarang diskusikan dalam kelompok bagaimana membandingkan kasih Allah dengan kedua contoh ini. Hentikan sebentar rekaman ini di sini.</w:t>
      </w:r>
    </w:p>
    <w:p>
      <w:pPr/>
      <w:r>
        <w:rPr>
          <w:lang w:val="id_ID" w:bidi="id_ID"/>
        </w:rPr>
      </w:r>
      <w:r>
        <w:rPr>
          <w:lang w:val="id_ID" w:bidi="id_ID"/>
        </w:rPr>
        <w:t>Paulus meminta Allah untuk memberikan kuasa kepada orang-orang percaya untuk memahami betapa tinggi, dalam, dan lebar kasih Allah. Beberapa terjemahan mungkin mengungkapkan ini sebagai permohonan Paulus agar mereka memiliki pemahaman yang utuh tentang betapa Kristus sangat mengasihi mereka. Paulus mengatakan bahwa kasih ini sangat besar sehingga orang-orang percaya tidak akan dapat memahaminya sepenuhnya. Tetapi dengan kasih Kristus ini, orang-orang percaya akan lengkap atau utuh karena mereka memiliki kepenuhan hidup dan kuasa yang diberikan Allah.</w:t>
      </w:r>
    </w:p>
    <w:p>
      <w:pPr/>
      <w:r>
        <w:rPr>
          <w:lang w:val="id_ID" w:bidi="id_ID"/>
        </w:rPr>
      </w:r>
      <w:r>
        <w:rPr>
          <w:lang w:val="id_ID" w:bidi="id_ID"/>
        </w:rPr>
        <w:t>Berhenti di sini dan diskusikan bagaimana Anda akan berbicara tentang betapa tinggi, dalam, dan lebarnya kasih Kristus. Paulus menggunakan gambaran bangunan yang sangat besar untuk menjelaskan kasih Kristus. Contoh apa yang akan Anda gunakan untuk membantu orang-orang memahami betapa besarnya kasih Kristus? Mungkin akan menyenangkan jika kita memainkan permainan di mana orang-orang mencoba mengidentifikasi benda atau tempat tertinggi, terluas, atau terdalam yang dapat mereka temukan. Kemudian bicarakan tentang bagaimana cara melewati, mengelilingi atau menyelami benda-benda tersebut. Bagaimana kegiatan ini membantu Anda berpikir tentang bagaimana Anda dapat menggambarkan kasih Kristus? Hentikan sebentar rekaman ini di sini.</w:t>
      </w:r>
    </w:p>
    <w:p>
      <w:pPr/>
      <w:r>
        <w:rPr>
          <w:lang w:val="id_ID" w:bidi="id_ID"/>
        </w:rPr>
      </w:r>
      <w:r>
        <w:rPr>
          <w:lang w:val="id_ID" w:bidi="id_ID"/>
        </w:rPr>
        <w:t>Dalam bagian kedua dari perikop ini, Paulus mengakhiri doa dengan memuji Allah. Akhir doa ini seperti lagu pujian. Paulus ingin agar orang-orang memberikan segala kemuliaan kepada Allah. Allah menggunakan kuasa-Nya untuk mengerjakan jauh lebih banyak di dalam kita daripada yang terpikirkan oleh kita untuk diminta atau yang dapat kita ukur. Allah menunjukkan kuasa-Nya dalam gereja-Nya, kelompok orang-orang percaya, dan dalam Kristus Yesus, anak-Nya yang telah menyelamatkan kita. Paulus meminta agar semua generasi memberikan kemuliaan kepada Allah untuk hal ini. Paulus menyelesaikan dengan berkata, "Amin." Paulus sedang menggunakan kata "Amin" untuk berkata, "Aku setuju dengan apa yang telah dikatakan."</w:t>
      </w:r>
    </w:p>
    <w:p>
      <w:pPr/>
      <w:r>
        <w:rPr>
          <w:lang w:val="id_ID" w:bidi="id_ID"/>
        </w:rPr>
      </w:r>
      <w:r>
        <w:rPr>
          <w:lang w:val="id_ID" w:bidi="id_ID"/>
        </w:rPr>
        <w:t>Berhenti di sini dan diskusikan lagu itu. Bagaimana Anda menggunakan lagu-lagu seperti ini? Bagaimana Anda dapat menunjukkan kepada orang-orang bahwa akhir doa ini adalah lagu khusus? Hentikan sebentar rekaman ini di sini.</w:t>
      </w:r>
    </w:p>
    <w:p>
      <w:pPr/>
      <w:r>
        <w:rPr>
          <w:lang w:val="id_ID" w:bidi="id_ID"/>
        </w:rPr>
      </w:r>
      <w:r>
        <w:rPr>
          <w:lang w:val="id_ID" w:bidi="id_ID"/>
        </w:rPr>
        <w:t>Sekarang, kelompok harus membuat papan cerita, menggambar, atau menggunakan benda-benda untuk memvisualisasikan perikop ini dan tindakan-tindakan yang ada di dalamnya. Tugaskan orang untuk memainkan setiap peran. Ketika Paulus memulai doa, Paulus memilih untuk berlutut. Paulus memandang Allah dan memulai doa dengan menyebut Allah, "Bapa." Paulus meminta Allah, Bapa, Pencipta segalanya, untuk menggunakan Roh-Nya untuk memberikan kekuatan batin kepada orang-orang percaya. Ketika Paulus mengajukan permohonan ini, Roh Kudus bergerak dari Allah kepada orang-orang percaya dan menyentuh setiap orang percaya. Saat setiap orang percaya tersentuh, tunjukkan bahwa dia merasakan kekuatan batin ini.</w:t>
      </w:r>
    </w:p>
    <w:p>
      <w:pPr/>
      <w:r>
        <w:rPr>
          <w:lang w:val="id_ID" w:bidi="id_ID"/>
        </w:rPr>
      </w:r>
      <w:r>
        <w:rPr>
          <w:lang w:val="id_ID" w:bidi="id_ID"/>
        </w:rPr>
        <w:t>Paulus berdoa agar Kristus hidup dalam hati orang-orang percaya. Ketika Paulus menaikkan doa ini, gambarkan Yesus bergerak dari sisi Allah untuk mendatangi setiap orang percaya. Setiap orang percaya menunjukkan bahwa ia percaya bahwa Yesus hidup bersamanya sekarang.</w:t>
      </w:r>
    </w:p>
    <w:p>
      <w:pPr/>
      <w:r>
        <w:rPr>
          <w:lang w:val="id_ID" w:bidi="id_ID"/>
        </w:rPr>
      </w:r>
      <w:r>
        <w:rPr>
          <w:lang w:val="id_ID" w:bidi="id_ID"/>
        </w:rPr>
        <w:t>Ketika Paulus berbicara tentang berakar dan didasarkan pada kasih Kristus, tunjukkan akar pohon dan fondasi sebuah rumah. Paulus berbicara tentang panjang, tinggi, dan lebar kasih Kristus. Ketika Paulus berbicara tentang ini, tunjukkan sesuatu yang sangat tinggi, lebar, dan dalam. Tunjukkan Kristus mengasihi umat-Nya, dan tunjukkan umat-Nya, orang-orang percaya, yang menerima kasih Kristus. Tunjukkan orang-orang percaya hidup dengan cara yang lengkap atau utuh . Allah senang karena mereka menerima kasih ini dan Allah terus memberikan berkat-Nya kepada mereka.</w:t>
      </w:r>
    </w:p>
    <w:p>
      <w:pPr/>
      <w:r>
        <w:rPr>
          <w:lang w:val="id_ID" w:bidi="id_ID"/>
        </w:rPr>
      </w:r>
      <w:r>
        <w:rPr>
          <w:lang w:val="id_ID" w:bidi="id_ID"/>
        </w:rPr>
        <w:t>Kemudian Paulus dan orang-orang percaya, yaitu gereja, semua berbalik kepada Allah dan memberikan kemuliaan kepada Allah atas semua hal yang telah Allah lakukan yang bahkan tidak mereka pikirkan untuk diminta. Paulus meminta agar kemuliaan ini terus berlanjut selamanya.</w:t>
      </w:r>
      <w:r>
        <w:rPr>
          <w:lang w:val="id_ID" w:bidi="id_ID"/>
        </w:rPr>
      </w:r>
    </w:p>
    <w:p>
      <w:pPr>
        <w:pStyle w:val="Heading3"/>
      </w:pPr>
      <w:r>
        <w:rPr>
          <w:lang w:val="id_ID" w:bidi="id_ID"/>
        </w:rPr>
        <w:t>Memperagakan Bacaan</w:t>
      </w:r>
    </w:p>
    <w:p>
      <w:pPr/>
      <w:r>
        <w:rPr>
          <w:lang w:val="id_ID" w:bidi="id_ID"/>
        </w:rPr>
      </w:r>
      <w:r>
        <w:rPr>
          <w:lang w:val="id_ID" w:bidi="id_ID"/>
        </w:rPr>
        <w:t>Dengarkan versi audio dari Efesus 3:14–21 dalam terjemahan yang paling mudah dimengerti.</w:t>
      </w:r>
    </w:p>
    <w:p>
      <w:pPr/>
      <w:r>
        <w:rPr>
          <w:lang w:val="id_ID" w:bidi="id_ID"/>
        </w:rPr>
      </w:r>
      <w:r>
        <w:rPr>
          <w:lang w:val="id_ID" w:bidi="id_ID"/>
        </w:rPr>
        <w:t>Dalam tahap ini, kelompok akan memeragakan perikop tersebut.</w:t>
      </w:r>
    </w:p>
    <w:p>
      <w:pPr/>
      <w:r>
        <w:rPr>
          <w:lang w:val="id_ID" w:bidi="id_ID"/>
        </w:rPr>
      </w:r>
      <w:r>
        <w:rPr>
          <w:lang w:val="id_ID" w:bidi="id_ID"/>
        </w:rPr>
        <w:t>Perikop ini memiliki dua bagian.</w:t>
      </w:r>
    </w:p>
    <w:p>
      <w:pPr/>
      <w:r>
        <w:rPr>
          <w:lang w:val="id_ID" w:bidi="id_ID"/>
        </w:rPr>
      </w:r>
      <w:r>
        <w:rPr>
          <w:lang w:val="id_ID" w:bidi="id_ID"/>
        </w:rPr>
        <w:t xml:space="preserve">Tokoh-tokoh dalam kisah ini adalah: </w:t>
      </w:r>
    </w:p>
    <w:p>
      <w:pPr>
        <w:pStyle w:val="ListBullet"/>
        <w:spacing w:line="240" w:lineRule="auto"/>
        <w:ind w:left="720"/>
      </w:pPr>
      <w:r>
        <w:rPr>
          <w:lang w:val="id_ID" w:bidi="id_ID"/>
        </w:rPr>
      </w:r>
      <w:r>
        <w:rPr>
          <w:lang w:val="id_ID" w:bidi="id_ID"/>
        </w:rPr>
        <w:t>Paulus</w:t>
      </w:r>
    </w:p>
    <w:p>
      <w:pPr>
        <w:pStyle w:val="ListBullet"/>
        <w:spacing w:line="240" w:lineRule="auto"/>
        <w:ind w:left="720"/>
      </w:pPr>
      <w:r>
        <w:rPr>
          <w:lang w:val="id_ID" w:bidi="id_ID"/>
        </w:rPr>
      </w:r>
      <w:r>
        <w:rPr>
          <w:lang w:val="id_ID" w:bidi="id_ID"/>
        </w:rPr>
        <w:t>Allah yang mengilhami Paulus</w:t>
      </w:r>
    </w:p>
    <w:p>
      <w:pPr>
        <w:pStyle w:val="ListBullet"/>
        <w:spacing w:line="240" w:lineRule="auto"/>
        <w:ind w:left="720"/>
      </w:pPr>
      <w:r>
        <w:rPr>
          <w:lang w:val="id_ID" w:bidi="id_ID"/>
        </w:rPr>
      </w:r>
      <w:r>
        <w:rPr>
          <w:lang w:val="id_ID" w:bidi="id_ID"/>
        </w:rPr>
        <w:t>Yesus Kristus</w:t>
      </w:r>
    </w:p>
    <w:p>
      <w:pPr>
        <w:pStyle w:val="ListBullet"/>
        <w:spacing w:line="240" w:lineRule="auto"/>
        <w:ind w:left="720"/>
      </w:pPr>
      <w:r>
        <w:rPr>
          <w:lang w:val="id_ID" w:bidi="id_ID"/>
        </w:rPr>
      </w:r>
      <w:r>
        <w:rPr>
          <w:lang w:val="id_ID" w:bidi="id_ID"/>
        </w:rPr>
        <w:t>Roh Kudus</w:t>
      </w:r>
    </w:p>
    <w:p>
      <w:pPr>
        <w:pStyle w:val="ListBullet"/>
        <w:spacing w:line="240" w:lineRule="auto"/>
        <w:ind w:left="720"/>
      </w:pPr>
      <w:r>
        <w:rPr>
          <w:lang w:val="id_ID" w:bidi="id_ID"/>
        </w:rPr>
      </w:r>
      <w:r>
        <w:rPr>
          <w:lang w:val="id_ID" w:bidi="id_ID"/>
        </w:rPr>
        <w:t>Orang-orang kudus, atau orang-orang percaya di gereja</w:t>
      </w:r>
    </w:p>
    <w:p>
      <w:pPr>
        <w:pStyle w:val="ListBullet"/>
        <w:spacing w:line="240" w:lineRule="auto"/>
        <w:ind w:left="720"/>
      </w:pPr>
      <w:r>
        <w:rPr>
          <w:lang w:val="id_ID" w:bidi="id_ID"/>
        </w:rPr>
      </w:r>
      <w:r>
        <w:rPr>
          <w:lang w:val="id_ID" w:bidi="id_ID"/>
        </w:rPr>
        <w:t>Orang-orang percaya lainnya melalui generasi-generasi yang akan datang</w:t>
      </w:r>
    </w:p>
    <w:p>
      <w:pPr/>
      <w:r>
        <w:rPr>
          <w:lang w:val="id_ID" w:bidi="id_ID"/>
        </w:rPr>
      </w:r>
      <w:r>
        <w:rPr>
          <w:lang w:val="id_ID" w:bidi="id_ID"/>
        </w:rPr>
        <w:t>Peragakan perikop ini dua kali secara berkelompok. Anda harus memeragakan perikop ini dalam bahasa Anda sendiri.</w:t>
      </w:r>
    </w:p>
    <w:p>
      <w:pPr/>
      <w:r>
        <w:rPr>
          <w:lang w:val="id_ID" w:bidi="id_ID"/>
        </w:rPr>
      </w:r>
      <w:r>
        <w:rPr>
          <w:lang w:val="id_ID" w:bidi="id_ID"/>
        </w:rPr>
        <w:t>Pertama, peragakan perikop ini tanpa berhenti. Perhatikan percakapan, alur, jalan cerita, dan urutan waktu dari perikop ini. Pastikan Anda tidak melewatkan untuk memeragakan bagian-bagian yang sulit atau penting dari perikop tersebut. Bantulah satu sama lain untuk mengingat setiap bagian dari perikop tersebut.</w:t>
      </w:r>
    </w:p>
    <w:p>
      <w:pPr/>
      <w:r>
        <w:rPr>
          <w:lang w:val="id_ID" w:bidi="id_ID"/>
        </w:rPr>
      </w:r>
      <w:r>
        <w:rPr>
          <w:lang w:val="id_ID" w:bidi="id_ID"/>
        </w:rPr>
        <w:t>Hentikan sebentar audio ini di sini dan peragakan bagian tersebut.</w:t>
      </w:r>
    </w:p>
    <w:p>
      <w:pPr/>
      <w:r>
        <w:rPr>
          <w:lang w:val="id_ID" w:bidi="id_ID"/>
        </w:rPr>
      </w:r>
      <w:r>
        <w:rPr>
          <w:lang w:val="id_ID" w:bidi="id_ID"/>
        </w:rPr>
        <w:t>Kelompok tersebut harus memeragakan perikop ini untuk kedua kalinya. Pada bagian-bagian tertentu dalam drama, hentikan sebentar dramanya dan tanyakan pada orang yang sedang memerankan tokoh itu, "Apa yang Anda rasakan atau pikirkan?" Orang yang sedang memerankan karakter itu harus menjawab apa yang akan mereka rasakan atau pikirkan jika mereka menjadi karakter tersebut. Lalu lanjutkan dramanya.</w:t>
      </w:r>
    </w:p>
    <w:p>
      <w:pPr/>
      <w:r>
        <w:rPr>
          <w:lang w:val="id_ID" w:bidi="id_ID"/>
        </w:rPr>
      </w:r>
      <w:r>
        <w:rPr>
          <w:lang w:val="id_ID" w:bidi="id_ID"/>
        </w:rPr>
        <w:t>Hentikan sebentar audio di sini dan peragakan perikop ini untuk kedua kalinya.</w:t>
      </w:r>
    </w:p>
    <w:p>
      <w:pPr/>
      <w:r>
        <w:rPr>
          <w:lang w:val="id_ID" w:bidi="id_ID"/>
        </w:rPr>
      </w:r>
      <w:r>
        <w:rPr>
          <w:lang w:val="id_ID" w:bidi="id_ID"/>
        </w:rPr>
        <w:t>Berikut ini adalah contoh drama dan kemungkinan respon-responnya.</w:t>
      </w:r>
    </w:p>
    <w:p>
      <w:pPr/>
      <w:r>
        <w:rPr>
          <w:lang w:val="id_ID" w:bidi="id_ID"/>
        </w:rPr>
      </w:r>
      <w:r>
        <w:rPr>
          <w:lang w:val="id_ID" w:bidi="id_ID"/>
        </w:rPr>
        <w:t>Pada bagian pertama, Paulus memberi tahu orang-orang percaya bahwa ketika Paulus berpikir tentang bagaimana orang-orang percaya Yahudi dan orang-orang percaya bukan Yahudi bersatu sebagai satu tubuh atau satu gereja, Paulus berlutut untuk berdoa kepada Allah Bapa.</w:t>
      </w:r>
    </w:p>
    <w:p>
      <w:pPr>
        <w:pStyle w:val="ListBullet"/>
        <w:spacing w:line="240" w:lineRule="auto"/>
        <w:ind w:left="720"/>
      </w:pPr>
      <w:r>
        <w:rPr>
          <w:lang w:val="id_ID" w:bidi="id_ID"/>
        </w:rPr>
      </w:r>
      <w:r>
        <w:rPr>
          <w:lang w:val="id_ID" w:bidi="id_ID"/>
        </w:rPr>
        <w:t>Hentikan sebentar dramanya.</w:t>
      </w:r>
    </w:p>
    <w:p>
      <w:pPr>
        <w:pStyle w:val="ListBullet"/>
        <w:spacing w:line="240" w:lineRule="auto"/>
        <w:ind w:left="720"/>
      </w:pPr>
      <w:r>
        <w:rPr>
          <w:lang w:val="id_ID" w:bidi="id_ID"/>
        </w:rPr>
      </w:r>
      <w:r>
        <w:rPr>
          <w:lang w:val="id_ID" w:bidi="id_ID"/>
        </w:rPr>
        <w:t>Tanyakan kepada Paulus, "Bagaimana perasaan Anda sekarang?" Anda mungkin mendengar, "Aku mengasihi orang-orang percaya bukan Yahudi ini. Aku sangat senang karena Allah melihat mereka sebagai anak-anak Allah yang seutuhnya, sama dengan orang-orang percaya Yahudi. Aku sangat senang karena Allah telah menyatukan mereka untuk membentuk satu tubuh dan mereka sama di mata Allah. Gereja akan sangat kuat karena ini. Aku merasa rendah hati ketika aku memikirkan bagianku dalam hal ini ketika yang aku lakukan hanyalah membagikan kabar baik kepada mereka semua. Aku hanya ingin memuji Allah untuk ini."</w:t>
      </w:r>
    </w:p>
    <w:p>
      <w:pPr>
        <w:pStyle w:val="ListBullet"/>
        <w:spacing w:line="240" w:lineRule="auto"/>
        <w:ind w:left="720"/>
      </w:pPr>
      <w:r>
        <w:rPr>
          <w:lang w:val="id_ID" w:bidi="id_ID"/>
        </w:rPr>
      </w:r>
      <w:r>
        <w:rPr>
          <w:lang w:val="id_ID" w:bidi="id_ID"/>
        </w:rPr>
        <w:t>Lanjutkan dramanya.</w:t>
      </w:r>
    </w:p>
    <w:p>
      <w:pPr/>
      <w:r>
        <w:rPr>
          <w:lang w:val="id_ID" w:bidi="id_ID"/>
        </w:rPr>
      </w:r>
      <w:r>
        <w:rPr>
          <w:lang w:val="id_ID" w:bidi="id_ID"/>
        </w:rPr>
        <w:t>Paulus meminta Allah untuk menggunakan sumber daya Allah yang tidak terbatas untuk memberikan kekuatan batin kepada semua orang-orang percaya. Paulus meminta agar Allah menggunakan Roh Kudus untuk memberikan kuasa kepada orang-orang percaya. Paulus juga meminta agar Yesus Kristus tinggal di dalam hati setiap orang percaya saat orang percaya itu percaya atau beriman kepada Yesus.</w:t>
      </w:r>
    </w:p>
    <w:p>
      <w:pPr>
        <w:pStyle w:val="ListBullet"/>
        <w:spacing w:line="240" w:lineRule="auto"/>
        <w:ind w:left="720"/>
      </w:pPr>
      <w:r>
        <w:rPr>
          <w:lang w:val="id_ID" w:bidi="id_ID"/>
        </w:rPr>
      </w:r>
      <w:r>
        <w:rPr>
          <w:lang w:val="id_ID" w:bidi="id_ID"/>
        </w:rPr>
        <w:t>Hentikan sebentar dramanya.</w:t>
      </w:r>
    </w:p>
    <w:p>
      <w:pPr>
        <w:pStyle w:val="ListBullet"/>
        <w:spacing w:line="240" w:lineRule="auto"/>
        <w:ind w:left="720"/>
      </w:pPr>
      <w:r>
        <w:rPr>
          <w:lang w:val="id_ID" w:bidi="id_ID"/>
        </w:rPr>
      </w:r>
      <w:r>
        <w:rPr>
          <w:lang w:val="id_ID" w:bidi="id_ID"/>
        </w:rPr>
        <w:t>Tanyakan kepada orang-orang percaya, "Bagaimana perasaan Anda ketika Anda mendengar Paulus memanjatkan doa ini?" Anda mungkin mendengar, "Itu membuat saya merasa senang. Paulus ingin yang terbaik untuk kita. Paulus ingin kita menjadi kuat dalam iman kita. Tampaknya bahwa cara untuk melakukan ini adalah dengan memohon pada Allah untuk memberikan kekuatan yang kita butuhkan. Paulus menunjukkan betapa ia mengasihi kita ketika ia berdoa seperti ini. Saya pikir itu berarti bahwa Allah juga mengasihi kita dan ingin kita memiliki kekuatan batin ini. Saya merasa sangat rendah hati ketika mengetahui bahwa Yesus tinggal di dalam diri saya. Hal itu membuat saya ingin mengingat bahwa ke mana pun saya pergi atau apa pun yang saya lakukan, saya memiliki Yesus bersama saya karena Yesus tinggal di dalam diri saya. Ini adalah karunia yang luar biasa. Saya berharap saya layak menerima karunia ini."</w:t>
      </w:r>
    </w:p>
    <w:p>
      <w:pPr>
        <w:pStyle w:val="ListBullet"/>
        <w:spacing w:line="240" w:lineRule="auto"/>
        <w:ind w:left="720"/>
      </w:pPr>
      <w:r>
        <w:rPr>
          <w:lang w:val="id_ID" w:bidi="id_ID"/>
        </w:rPr>
      </w:r>
      <w:r>
        <w:rPr>
          <w:lang w:val="id_ID" w:bidi="id_ID"/>
        </w:rPr>
        <w:t>Lanjutkan dramanya.</w:t>
      </w:r>
    </w:p>
    <w:p>
      <w:pPr/>
      <w:r>
        <w:rPr>
          <w:lang w:val="id_ID" w:bidi="id_ID"/>
        </w:rPr>
      </w:r>
      <w:r>
        <w:rPr>
          <w:lang w:val="id_ID" w:bidi="id_ID"/>
        </w:rPr>
        <w:t>Paulus menggunakan gambar akar pohon yang dalam dan gambar fondasi sebuah rumah yang kuat untuk mengingatkan orang-orang percaya tentang betapa pentingnya memiliki kasih Allah. Dengan kasih Allah, mereka akan menjadi kuat. Paulus ingin orang-orang percaya mulai memahami seberapa tinggi dan seberapa lebar dan seberapa dalamnya kasih Allah. Bahkan dengan gambar ini, Paulus memberi tahu orang-orang percaya bahwa akan sulit bagi mereka untuk memahami kasih Allah sepenuhnya. Paulus ingin agar orang-orang percaya mengalami kasih Kristus. Paulus meminta agar orang-orang percaya memiliki kehidupan dan kuasa yang berasal dari Allah. Ini adalah kehidupan yang utuh dan kekuatan yang penuh.</w:t>
      </w:r>
    </w:p>
    <w:p>
      <w:pPr>
        <w:pStyle w:val="ListBullet"/>
        <w:spacing w:line="240" w:lineRule="auto"/>
        <w:ind w:left="720"/>
      </w:pPr>
      <w:r>
        <w:rPr>
          <w:lang w:val="id_ID" w:bidi="id_ID"/>
        </w:rPr>
      </w:r>
      <w:r>
        <w:rPr>
          <w:lang w:val="id_ID" w:bidi="id_ID"/>
        </w:rPr>
        <w:t>Hentikan sebentar dramanya.</w:t>
      </w:r>
    </w:p>
    <w:p>
      <w:pPr>
        <w:pStyle w:val="ListBullet"/>
        <w:spacing w:line="240" w:lineRule="auto"/>
        <w:ind w:left="720"/>
      </w:pPr>
      <w:r>
        <w:rPr>
          <w:lang w:val="id_ID" w:bidi="id_ID"/>
        </w:rPr>
      </w:r>
      <w:r>
        <w:rPr>
          <w:lang w:val="id_ID" w:bidi="id_ID"/>
        </w:rPr>
        <w:t>Tanyakan kepada orang-orang percaya, "Bagaimana perasaan Anda ketika Anda mendengar Paulus berbicara tentang kasih Allah seperti ini?" Anda mungkin mendengar, "Saya pikir saya memahami kasih Allah kepada saya, tetapi sekarang saya melihat bahwa kasih Allah jauh lebih besar daripada yang pernah saya bayangkan. Tampaknya saya akan terus belajar tentang kasih Allah kepadaku selama sisa hidup saya. Saya senang memikirkan tentang bagaimana akar-akar pohon membuat pohon menjadi kuat ketika ada banyak angin. Saya pernah melihat pohon dengan akar yang lemah tumbang tertiup angin. Saya ingin pengalaman saya sendiri dengan kasih Allah menjadi seperti pohon yang berakar dalam. Aku menantikan untuk mengalami kepenuhan hidup dan kuasa yang telah Paulus bicarakan. Saya berharap bahwa orang lain yang belum percaya kepada Yesus akan melihat kuasa dan kepenuhan kehidupan di dalamku dan itu akan membuat mereka ingin mengikuti Yesus."</w:t>
      </w:r>
    </w:p>
    <w:p>
      <w:pPr>
        <w:pStyle w:val="ListBullet"/>
        <w:spacing w:line="240" w:lineRule="auto"/>
        <w:ind w:left="720"/>
      </w:pPr>
      <w:r>
        <w:rPr>
          <w:lang w:val="id_ID" w:bidi="id_ID"/>
        </w:rPr>
      </w:r>
      <w:r>
        <w:rPr>
          <w:lang w:val="id_ID" w:bidi="id_ID"/>
        </w:rPr>
        <w:t>Lanjutkan dramanya.</w:t>
      </w:r>
    </w:p>
    <w:p>
      <w:pPr/>
      <w:r>
        <w:rPr>
          <w:lang w:val="id_ID" w:bidi="id_ID"/>
        </w:rPr>
      </w:r>
      <w:r>
        <w:rPr>
          <w:lang w:val="id_ID" w:bidi="id_ID"/>
        </w:rPr>
        <w:t>Paulus mengakhiri doanya dengan memuji Allah. Paulus memuliakan Allah karena Allah mampu melakukan lebih dari yang dapat kita bayangkan atau minta. Allah menggunakan kuasa-Nya yang dahsyat untuk bekerja dalam orang-orang percaya. Paulus juga memuji Allah dan Yesus karena apa yang telah mereka lakukan dalam gereja atau kelompok orang percaya. Paulus ingin semua generasi datang untuk memuji Allah. Paulus menyelesaikan dengan berkata, "Amin."</w:t>
      </w:r>
    </w:p>
    <w:p>
      <w:pPr>
        <w:pStyle w:val="ListBullet"/>
        <w:spacing w:line="240" w:lineRule="auto"/>
        <w:ind w:left="720"/>
      </w:pPr>
      <w:r>
        <w:rPr>
          <w:lang w:val="id_ID" w:bidi="id_ID"/>
        </w:rPr>
      </w:r>
      <w:r>
        <w:rPr>
          <w:lang w:val="id_ID" w:bidi="id_ID"/>
        </w:rPr>
        <w:t>Hentikan sebentar dramanya.</w:t>
      </w:r>
    </w:p>
    <w:p>
      <w:pPr>
        <w:pStyle w:val="ListBullet"/>
        <w:spacing w:line="240" w:lineRule="auto"/>
        <w:ind w:left="720"/>
      </w:pPr>
      <w:r>
        <w:rPr>
          <w:lang w:val="id_ID" w:bidi="id_ID"/>
        </w:rPr>
      </w:r>
      <w:r>
        <w:rPr>
          <w:lang w:val="id_ID" w:bidi="id_ID"/>
        </w:rPr>
        <w:t>Tanyakan kepada Paulus, "Bagaimana perasaan Anda ketika Anda berpikir tentang Allah menggunakan kuasa-Nya yang besar untuk bekerja dalam diri orang-orang percaya?" Anda mungkin mendengar "Saya menjadi bersemangat tentang apa yang mungkin terjadi jika orang-orang percaya mengalami kasih Allah sebagaimana seharusnya Jika orang-orang percaya tahu bahwa Allah bekerja di dalam mereka melalui kuasa Allah yang perkasa, maka tidak ada yang tidak dapat dilakukan orang-orang percaya untuk Kristus. Mereka akan dapat memberi tahu orang lain tentang Yesus. Orang-orang akan melihat Allah bekerja dalam kehidupan mereka dan takjub dengan apa yang mereka lihat. Gereja akan terus tumbuh dan tumbuh. Saya sangat menginginkan ini dan merasa benar-benar bersemangat memikirkannya."</w:t>
      </w:r>
      <w:r>
        <w:rPr>
          <w:lang w:val="id_ID" w:bidi="id_ID"/>
        </w:rPr>
      </w:r>
    </w:p>
    <w:p>
      <w:pPr>
        <w:pStyle w:val="Heading3"/>
      </w:pPr>
      <w:r>
        <w:rPr>
          <w:lang w:val="id_ID" w:bidi="id_ID"/>
        </w:rPr>
        <w:t>Melengkapi yang Kurang</w:t>
      </w:r>
    </w:p>
    <w:p>
      <w:pPr/>
      <w:r>
        <w:rPr>
          <w:lang w:val="id_ID" w:bidi="id_ID"/>
        </w:rPr>
      </w:r>
      <w:r>
        <w:rPr>
          <w:lang w:val="id_ID" w:bidi="id_ID"/>
        </w:rPr>
        <w:t>Dengarkan versi audio dari Efesus 3:14–21 dalam terjemahan yang paling mudah dimengerti.</w:t>
      </w:r>
    </w:p>
    <w:p>
      <w:pPr/>
      <w:r>
        <w:rPr>
          <w:lang w:val="id_ID" w:bidi="id_ID"/>
        </w:rPr>
      </w:r>
      <w:r>
        <w:rPr>
          <w:lang w:val="id_ID" w:bidi="id_ID"/>
        </w:rPr>
        <w:t>Dalam tahap ini, kelompok akan membahas istilah-istilah kunci dan kata-kata dalam perikop ini.</w:t>
      </w:r>
    </w:p>
    <w:p>
      <w:pPr/>
      <w:r>
        <w:rPr>
          <w:lang w:val="id_ID" w:bidi="id_ID"/>
        </w:rPr>
      </w:r>
      <w:r>
        <w:rPr>
          <w:lang w:val="id_ID" w:bidi="id_ID"/>
        </w:rPr>
        <w:t xml:space="preserve">Paulus berkata, "Aku berdoa kepada </w:t>
      </w:r>
      <w:r>
        <w:rPr>
          <w:b/>
          <w:lang w:val="id_ID" w:bidi="id_ID"/>
        </w:rPr>
        <w:t>Bapa</w:t>
      </w:r>
      <w:r>
        <w:rPr>
          <w:lang w:val="id_ID" w:bidi="id_ID"/>
        </w:rPr>
        <w:t xml:space="preserve">, </w:t>
      </w:r>
      <w:r>
        <w:rPr>
          <w:b/>
          <w:lang w:val="id_ID" w:bidi="id_ID"/>
        </w:rPr>
        <w:t>Pencipta</w:t>
      </w:r>
      <w:r>
        <w:rPr>
          <w:lang w:val="id_ID" w:bidi="id_ID"/>
        </w:rPr>
        <w:t xml:space="preserve"> segalanya" atau Bapa dari semua bapa di bumi. Bapa merujuk pada Bapa surgawi atau kepada Allah. Paulus menggunakan kata yang sama untuk Bapa seperti yang Anda gunakan untuk bapa Anda sendiri. Pastikan para pendengar Anda memahami bahwa Paulus berbicara tentang Allah, Bapa, dan gunakan kata yang sama untuk Bapa seperti yang telah Anda gunakan dalam perikop sebelumnya. Pencipta berarti orang yang menciptakan atau membuat sesuatu dari ketiadaan. Allah menciptakan alam semesta dan semua yang ada di dalamnya.</w:t>
      </w:r>
    </w:p>
    <w:p>
      <w:pPr/>
      <w:r>
        <w:rPr>
          <w:lang w:val="id_ID" w:bidi="id_ID"/>
        </w:rPr>
      </w:r>
      <w:r>
        <w:rPr>
          <w:lang w:val="id_ID" w:bidi="id_ID"/>
        </w:rPr>
        <w:t xml:space="preserve">Paulus mengatakan bahwa Allah menciptakan keluarga, atau kelompok orang, di </w:t>
      </w:r>
      <w:r>
        <w:rPr>
          <w:b/>
          <w:lang w:val="id_ID" w:bidi="id_ID"/>
        </w:rPr>
        <w:t>surga</w:t>
      </w:r>
      <w:r>
        <w:rPr>
          <w:lang w:val="id_ID" w:bidi="id_ID"/>
        </w:rPr>
        <w:t xml:space="preserve"> dan di bumi. Gunakan kata yang sama untuk surga seperti yang telah Anda gunakan pada perikop sebelumnya, dan ingatlah bahwa </w:t>
      </w:r>
      <w:r>
        <w:rPr>
          <w:lang w:val="id_ID" w:bidi="id_ID"/>
        </w:rPr>
        <w:t>surga</w:t>
      </w:r>
      <w:r>
        <w:rPr>
          <w:lang w:val="id_ID" w:bidi="id_ID"/>
        </w:rPr>
        <w:t xml:space="preserve"> terdapat di Daftar Kata Utama.</w:t>
      </w:r>
    </w:p>
    <w:p>
      <w:pPr/>
      <w:r>
        <w:rPr>
          <w:lang w:val="id_ID" w:bidi="id_ID"/>
        </w:rPr>
      </w:r>
      <w:r>
        <w:rPr>
          <w:lang w:val="id_ID" w:bidi="id_ID"/>
        </w:rPr>
        <w:t xml:space="preserve">Paulus berbicara tentang kekayaan </w:t>
      </w:r>
      <w:r>
        <w:rPr>
          <w:b/>
          <w:lang w:val="id_ID" w:bidi="id_ID"/>
        </w:rPr>
        <w:t>kemuliaan</w:t>
      </w:r>
      <w:r>
        <w:rPr>
          <w:lang w:val="id_ID" w:bidi="id_ID"/>
        </w:rPr>
        <w:t xml:space="preserve"> Allah. Kemuliaan adalah tentang betapa indah, berkuasa, dan agungnya Allah. </w:t>
      </w:r>
      <w:r>
        <w:rPr>
          <w:lang w:val="id_ID" w:bidi="id_ID"/>
        </w:rPr>
        <w:t>Kemuliaan</w:t>
      </w:r>
      <w:r>
        <w:rPr>
          <w:lang w:val="id_ID" w:bidi="id_ID"/>
        </w:rPr>
        <w:t xml:space="preserve"> dibahas dalam Daftar Kata Utama. Gunakan kata yang sama untuk kemuliaan yang telah Anda gunakan ketika menerjemahkan perikop sebelumnya.</w:t>
      </w:r>
    </w:p>
    <w:p>
      <w:pPr/>
      <w:r>
        <w:rPr>
          <w:lang w:val="id_ID" w:bidi="id_ID"/>
        </w:rPr>
      </w:r>
      <w:r>
        <w:rPr>
          <w:lang w:val="id_ID" w:bidi="id_ID"/>
        </w:rPr>
        <w:t xml:space="preserve">Allah akan menggunakan </w:t>
      </w:r>
      <w:r>
        <w:rPr>
          <w:b/>
          <w:lang w:val="id_ID" w:bidi="id_ID"/>
        </w:rPr>
        <w:t>Roh-Nya</w:t>
      </w:r>
      <w:r>
        <w:rPr>
          <w:lang w:val="id_ID" w:bidi="id_ID"/>
        </w:rPr>
        <w:t xml:space="preserve">, atau </w:t>
      </w:r>
      <w:r>
        <w:rPr>
          <w:b/>
          <w:lang w:val="id_ID" w:bidi="id_ID"/>
        </w:rPr>
        <w:t>Roh Kudus</w:t>
      </w:r>
      <w:r>
        <w:rPr>
          <w:lang w:val="id_ID" w:bidi="id_ID"/>
        </w:rPr>
        <w:t xml:space="preserve">, untuk memberikan kekuatan batin kepada kita. </w:t>
      </w:r>
      <w:r>
        <w:rPr>
          <w:lang w:val="id_ID" w:bidi="id_ID"/>
        </w:rPr>
        <w:t>Roh Kudus</w:t>
      </w:r>
      <w:r>
        <w:rPr>
          <w:lang w:val="id_ID" w:bidi="id_ID"/>
        </w:rPr>
        <w:t xml:space="preserve"> dibahas dalam Daftar Kata Utama. Gunakan ungkapan yang sama untuk Roh Kudus seperti yang telah Anda gunakan sebelumnya.</w:t>
      </w:r>
    </w:p>
    <w:p>
      <w:pPr/>
      <w:r>
        <w:rPr>
          <w:lang w:val="id_ID" w:bidi="id_ID"/>
        </w:rPr>
      </w:r>
      <w:r>
        <w:rPr>
          <w:b/>
          <w:lang w:val="id_ID" w:bidi="id_ID"/>
        </w:rPr>
        <w:t>Kristus</w:t>
      </w:r>
      <w:r>
        <w:rPr>
          <w:lang w:val="id_ID" w:bidi="id_ID"/>
        </w:rPr>
        <w:t xml:space="preserve"> akan tinggal </w:t>
      </w:r>
      <w:r>
        <w:rPr>
          <w:b/>
          <w:lang w:val="id_ID" w:bidi="id_ID"/>
        </w:rPr>
        <w:t>di dalam hatimu</w:t>
      </w:r>
      <w:r>
        <w:rPr>
          <w:lang w:val="id_ID" w:bidi="id_ID"/>
        </w:rPr>
        <w:t xml:space="preserve">. </w:t>
      </w:r>
      <w:r>
        <w:rPr>
          <w:lang w:val="id_ID" w:bidi="id_ID"/>
        </w:rPr>
        <w:t>Kristus</w:t>
      </w:r>
      <w:r>
        <w:rPr>
          <w:lang w:val="id_ID" w:bidi="id_ID"/>
        </w:rPr>
        <w:t xml:space="preserve"> dibahas dalam Daftar Kata Utama. Gunakan kata yang sama untuk Kristus seperti yang telah Anda gunakan. "Dalam hati Anda" merujuk pada pusat pikiran dan emosi Anda.</w:t>
      </w:r>
    </w:p>
    <w:p>
      <w:pPr/>
      <w:r>
        <w:rPr>
          <w:lang w:val="id_ID" w:bidi="id_ID"/>
        </w:rPr>
      </w:r>
      <w:r>
        <w:rPr>
          <w:lang w:val="id_ID" w:bidi="id_ID"/>
        </w:rPr>
        <w:t xml:space="preserve">Berhenti di sini dan diskusikan kata-kata yang telah Anda pilih untuk menggambarkan apa yang </w:t>
      </w:r>
      <w:r>
        <w:rPr>
          <w:b/>
          <w:lang w:val="id_ID" w:bidi="id_ID"/>
        </w:rPr>
        <w:t>ada dalam hati Anda</w:t>
      </w:r>
      <w:r>
        <w:rPr>
          <w:lang w:val="id_ID" w:bidi="id_ID"/>
        </w:rPr>
        <w:t>. Hentikan sebentar rekaman ini di sini.</w:t>
      </w:r>
    </w:p>
    <w:p>
      <w:pPr/>
      <w:r>
        <w:rPr>
          <w:lang w:val="id_ID" w:bidi="id_ID"/>
        </w:rPr>
      </w:r>
      <w:r>
        <w:rPr>
          <w:lang w:val="id_ID" w:bidi="id_ID"/>
        </w:rPr>
        <w:t xml:space="preserve">Paulus meminta agar Kristus tinggal di dalam hati orang-orang percaya melalui </w:t>
      </w:r>
      <w:r>
        <w:rPr>
          <w:b/>
          <w:lang w:val="id_ID" w:bidi="id_ID"/>
        </w:rPr>
        <w:t>iman</w:t>
      </w:r>
      <w:r>
        <w:rPr>
          <w:lang w:val="id_ID" w:bidi="id_ID"/>
        </w:rPr>
        <w:t xml:space="preserve">, atau karena mereka percaya kepada Yesus. </w:t>
      </w:r>
      <w:r>
        <w:rPr>
          <w:lang w:val="id_ID" w:bidi="id_ID"/>
        </w:rPr>
        <w:t>Iman</w:t>
      </w:r>
      <w:r>
        <w:rPr>
          <w:lang w:val="id_ID" w:bidi="id_ID"/>
        </w:rPr>
        <w:t xml:space="preserve"> dibahas dalam Daftar Kata Utama. Gunakan kata yang sama untuk iman seperti yang telah Anda gunakan.</w:t>
      </w:r>
    </w:p>
    <w:p>
      <w:pPr/>
      <w:r>
        <w:rPr>
          <w:lang w:val="id_ID" w:bidi="id_ID"/>
        </w:rPr>
      </w:r>
      <w:r>
        <w:rPr>
          <w:lang w:val="id_ID" w:bidi="id_ID"/>
        </w:rPr>
        <w:t xml:space="preserve">Paulus ingin semua orang </w:t>
      </w:r>
      <w:r>
        <w:rPr>
          <w:b/>
          <w:lang w:val="id_ID" w:bidi="id_ID"/>
        </w:rPr>
        <w:t>kudus</w:t>
      </w:r>
      <w:r>
        <w:rPr>
          <w:lang w:val="id_ID" w:bidi="id_ID"/>
        </w:rPr>
        <w:t xml:space="preserve">, atau semua umat Allah, memahami kasih Allah. </w:t>
      </w:r>
      <w:r>
        <w:rPr>
          <w:lang w:val="id_ID" w:bidi="id_ID"/>
        </w:rPr>
        <w:t>Orang kudus</w:t>
      </w:r>
      <w:r>
        <w:rPr>
          <w:lang w:val="id_ID" w:bidi="id_ID"/>
        </w:rPr>
        <w:t xml:space="preserve"> dibahas dalam Daftar Kata Utama. Gunakan kata yang sama untuk orang kudus seperti yang telah Anda gunakan.</w:t>
      </w:r>
    </w:p>
    <w:p>
      <w:pPr/>
      <w:r>
        <w:rPr>
          <w:lang w:val="id_ID" w:bidi="id_ID"/>
        </w:rPr>
      </w:r>
      <w:r>
        <w:rPr>
          <w:lang w:val="id_ID" w:bidi="id_ID"/>
        </w:rPr>
        <w:t xml:space="preserve">Paulus menyelesaikan doanya dengan meminta kemuliaan bagi Allah di dalam </w:t>
      </w:r>
      <w:r>
        <w:rPr>
          <w:b/>
          <w:lang w:val="id_ID" w:bidi="id_ID"/>
        </w:rPr>
        <w:t>gereja</w:t>
      </w:r>
      <w:r>
        <w:rPr>
          <w:lang w:val="id_ID" w:bidi="id_ID"/>
        </w:rPr>
        <w:t xml:space="preserve">. Gereja adalah kelompok orang percaya yang bertemu bersama untuk menyembah dan berdoa. </w:t>
      </w:r>
      <w:r>
        <w:rPr>
          <w:lang w:val="id_ID" w:bidi="id_ID"/>
        </w:rPr>
        <w:t>Gereja</w:t>
      </w:r>
      <w:r>
        <w:rPr>
          <w:lang w:val="id_ID" w:bidi="id_ID"/>
        </w:rPr>
        <w:t xml:space="preserve"> dibahas dalam Daftar Kata Utama. Gunakan kata yang sama untuk gereja seperti yang telah Anda gunakan.</w:t>
      </w:r>
    </w:p>
    <w:p>
      <w:pPr/>
      <w:r>
        <w:rPr>
          <w:lang w:val="id_ID" w:bidi="id_ID"/>
        </w:rPr>
      </w:r>
      <w:r>
        <w:rPr>
          <w:lang w:val="id_ID" w:bidi="id_ID"/>
        </w:rPr>
        <w:t xml:space="preserve">Paulus memohon agar kemuliaan bagi Allah ini berlaku pada semua </w:t>
      </w:r>
      <w:r>
        <w:rPr>
          <w:b/>
          <w:lang w:val="id_ID" w:bidi="id_ID"/>
        </w:rPr>
        <w:t>generasi</w:t>
      </w:r>
      <w:r>
        <w:rPr>
          <w:lang w:val="id_ID" w:bidi="id_ID"/>
        </w:rPr>
        <w:t xml:space="preserve"> yang akan datang. Cara lain untuk mengatakan ini adalah "melalui zaman yang akan datang." Paulus ingin semua orang mulai sekarang sampai di masa yang akan datang mengalami kasih dan kuasa dari Allah ini. </w:t>
      </w:r>
      <w:r>
        <w:rPr>
          <w:lang w:val="id_ID" w:bidi="id_ID"/>
        </w:rPr>
        <w:t>Generasi-generasi dibahas dalam Daftar Kata Utama.</w:t>
      </w:r>
      <w:r>
        <w:rPr>
          <w:lang w:val="id_ID" w:bidi="id_ID"/>
        </w:rPr>
        <w:t xml:space="preserve"> Gunakan kata yang sama untuk generasi-generasi yang telah Anda gunakan.</w:t>
      </w:r>
    </w:p>
    <w:p>
      <w:pPr/>
      <w:r>
        <w:rPr>
          <w:lang w:val="id_ID" w:bidi="id_ID"/>
        </w:rPr>
      </w:r>
      <w:r>
        <w:rPr>
          <w:lang w:val="id_ID" w:bidi="id_ID"/>
        </w:rPr>
        <w:t xml:space="preserve">Paulus mengakhiri doa dengan mengatakan </w:t>
      </w:r>
      <w:r>
        <w:rPr>
          <w:b/>
          <w:lang w:val="id_ID" w:bidi="id_ID"/>
        </w:rPr>
        <w:t>Amin</w:t>
      </w:r>
      <w:r>
        <w:rPr>
          <w:lang w:val="id_ID" w:bidi="id_ID"/>
        </w:rPr>
        <w:t>. Amin adalah jawaban umum yang diberikan pada akhir doa. Ini berarti menyetujui apa yang dikatakan orang tersebut dan menyatakan bahwa hal itu benar.</w:t>
      </w:r>
    </w:p>
    <w:p>
      <w:pPr/>
      <w:r>
        <w:rPr>
          <w:lang w:val="id_ID" w:bidi="id_ID"/>
        </w:rPr>
      </w:r>
      <w:r>
        <w:rPr>
          <w:lang w:val="id_ID" w:bidi="id_ID"/>
        </w:rPr>
        <w:t xml:space="preserve">Berhenti di sini dan diskusikan dalam kelompok: Kata atau frasa apa yang akan Anda gunakan untuk </w:t>
      </w:r>
      <w:r>
        <w:rPr>
          <w:b/>
          <w:lang w:val="id_ID" w:bidi="id_ID"/>
        </w:rPr>
        <w:t>Amin</w:t>
      </w:r>
      <w:r>
        <w:rPr>
          <w:lang w:val="id_ID" w:bidi="id_ID"/>
        </w:rPr>
        <w:t xml:space="preserve">? Gunakan kata yang sama seperti yang telah Anda gunakan dalam kitab-kitab lain dalam Alkitab. </w:t>
      </w:r>
      <w:r>
        <w:rPr>
          <w:lang w:val="id_ID" w:bidi="id_ID"/>
        </w:rPr>
        <w:t>Amin</w:t>
      </w:r>
      <w:r>
        <w:rPr>
          <w:lang w:val="id_ID" w:bidi="id_ID"/>
        </w:rPr>
        <w:t xml:space="preserve"> terdapat dalam Daftar Kata Utama.</w:t>
      </w:r>
      <w:r>
        <w:rPr>
          <w:lang w:val="id_ID" w:bidi="id_ID"/>
        </w:rPr>
      </w:r>
    </w:p>
    <w:p>
      <w:pPr>
        <w:pStyle w:val="Heading3"/>
      </w:pPr>
      <w:r>
        <w:rPr>
          <w:lang w:val="id_ID" w:bidi="id_ID"/>
        </w:rPr>
        <w:t>Menyampaikan Firman Tuhan</w:t>
      </w:r>
    </w:p>
    <w:p>
      <w:pPr/>
      <w:r>
        <w:rPr>
          <w:lang w:val="id_ID" w:bidi="id_ID"/>
        </w:rPr>
      </w:r>
      <w:r>
        <w:rPr>
          <w:lang w:val="id_ID" w:bidi="id_ID"/>
        </w:rPr>
        <w:t>Dengarkan versi audio dari perikop ini dalam terjemahan yang paling mudah dimengerti.</w:t>
      </w:r>
    </w:p>
    <w:p>
      <w:pPr/>
      <w:r>
        <w:rPr>
          <w:lang w:val="id_ID" w:bidi="id_ID"/>
        </w:rPr>
      </w:r>
      <w:r>
        <w:rPr>
          <w:lang w:val="id_ID" w:bidi="id_ID"/>
        </w:rPr>
        <w:t>Dalam sesi ini, ceritakan kembali perikop ini, secara berkelompok, dalam bahasa Anda sendiri.</w:t>
      </w:r>
    </w:p>
    <w:p>
      <w:pPr/>
      <w:r>
        <w:rPr>
          <w:lang w:val="id_ID" w:bidi="id_ID"/>
        </w:rPr>
      </w:r>
      <w:r>
        <w:rPr>
          <w:lang w:val="id_ID" w:bidi="id_ID"/>
        </w:rPr>
        <w:t>Pertama, seluruh kelompok harus berlatih menceritakan perikop tersebut dalam bahasa Anda sendiri. Ingatlah untuk mengikutsertakan hal-hal yang Anda putuskan dalam langkah sebelumnya, seperti kronologi, kata, frasa, emosi, atau apa pun yang Anda diskusikan.</w:t>
      </w:r>
    </w:p>
    <w:p>
      <w:pPr/>
      <w:r>
        <w:rPr>
          <w:lang w:val="id_ID" w:bidi="id_ID"/>
        </w:rPr>
      </w:r>
      <w:r>
        <w:rPr>
          <w:lang w:val="id_ID" w:bidi="id_ID"/>
        </w:rPr>
        <w:t xml:space="preserve">Seorang anggota kelompok harus menyampaikan beberapa kalimat dari perikop tersebut lalu berhenti sebentar. Anggota kelompok lain harus menceritakan bagian selanjutnya dari perikop itu dan berhenti sebentar. Lakukan hal ini sampai kelompok tersebut telah menceritakan kembali seluruh perikop tersebut. Dalam tahap ini anggota kelompok dapat saling mengoreksi. Hentikan sebentar audio ini di sini. </w:t>
      </w:r>
    </w:p>
    <w:p>
      <w:pPr/>
      <w:r>
        <w:rPr>
          <w:lang w:val="id_ID" w:bidi="id_ID"/>
        </w:rPr>
      </w:r>
      <w:r>
        <w:rPr>
          <w:lang w:val="id_ID" w:bidi="id_ID"/>
        </w:rPr>
        <w:t xml:space="preserve">Selanjutnya, setiap anggota kelompok harus menceritakan seluruh perikop tersebut tanpa gangguan setidaknya satu kali. Seorang anggota kelompok dapat menggunakan benda acak, gerakan, atau papan cerita untuk membantu mereka mengingat perikop tersebut. Hentikan sebentar audio ini di sini. </w:t>
      </w:r>
    </w:p>
    <w:p>
      <w:pPr/>
      <w:r>
        <w:rPr>
          <w:lang w:val="id_ID" w:bidi="id_ID"/>
        </w:rPr>
      </w:r>
      <w:r>
        <w:rPr>
          <w:lang w:val="id_ID" w:bidi="id_ID"/>
        </w:rPr>
        <w:t xml:space="preserve">Selanjutnya, kelompok tersebut dapat memutuskan versi perikop milik siapa yang paling Anda sukai. Anda mungkin memutuskan bahwa Anda menyukai cara salah satu anggota kelompok menceritakan suatu adegan, tetapi menyukai cara anggota kelompok lain menceritakan adegan lainnya. Hentikan sebentar audio ini di sini. </w:t>
      </w:r>
    </w:p>
    <w:p>
      <w:pPr/>
      <w:r>
        <w:rPr>
          <w:lang w:val="id_ID" w:bidi="id_ID"/>
        </w:rPr>
      </w:r>
      <w:r>
        <w:rPr>
          <w:lang w:val="id_ID" w:bidi="id_ID"/>
        </w:rPr>
        <w:t>Akhirnya, kelompok dapat menyusun versi akhir perikop tersebut yang disetujui oleh semua orang. Setiap anggota kelompok harus berlatih menceritakan versi akhir dari perikop tersebut.</w:t>
      </w:r>
      <w:r>
        <w:rPr>
          <w:lang w:val="id_ID" w:bidi="id_ID"/>
        </w:rPr>
      </w:r>
      <w:r>
        <w:rPr>
          <w:lang w:val="id_ID" w:bidi="id_ID"/>
        </w:rPr>
      </w:r>
    </w:p>
    <w:p>
      <w:pPr/>
      <w:r>
        <w:rPr>
          <w:lang w:val="id_ID" w:bidi="id_ID"/>
        </w:rPr>
      </w:r>
    </w:p>
    <w:p>
      <w:pPr>
        <w:pStyle w:val="Heading2"/>
      </w:pPr>
      <w:r>
        <w:rPr>
          <w:lang w:val="id_ID" w:bidi="id_ID"/>
        </w:rPr>
        <w:t>Efesus 4:1–6</w:t>
      </w:r>
      <w:r>
        <w:rPr>
          <w:lang w:val="id_ID" w:bidi="id_ID"/>
        </w:rPr>
      </w:r>
    </w:p>
    <w:p>
      <w:pPr>
        <w:pStyle w:val="Heading3"/>
      </w:pPr>
      <w:r>
        <w:rPr>
          <w:lang w:val="id_ID" w:bidi="id_ID"/>
        </w:rPr>
        <w:t>Dengar dan Renungkan</w:t>
      </w:r>
    </w:p>
    <w:p>
      <w:pPr/>
      <w:r>
        <w:rPr>
          <w:lang w:val="id_ID" w:bidi="id_ID"/>
        </w:rPr>
      </w:r>
      <w:r>
        <w:rPr>
          <w:lang w:val="id_ID" w:bidi="id_ID"/>
        </w:rPr>
        <w:t>Pada langkah ini, dengarkan Efesus 4:1–6 dan simpanlah dalam hati Anda.</w:t>
      </w:r>
    </w:p>
    <w:p>
      <w:pPr/>
      <w:r>
        <w:rPr>
          <w:lang w:val="id_ID" w:bidi="id_ID"/>
        </w:rPr>
      </w:r>
      <w:r>
        <w:rPr>
          <w:lang w:val="id_ID" w:bidi="id_ID"/>
        </w:rPr>
        <w:t>Dengarkan versi audio dari Efesus 4:1–6 sebanyak tiga kali, dalam tiga terjemahan yang berbeda, jika memungkinkan.</w:t>
      </w:r>
    </w:p>
    <w:p>
      <w:pPr/>
      <w:r>
        <w:rPr>
          <w:lang w:val="id_ID" w:bidi="id_ID"/>
        </w:rPr>
      </w:r>
      <w:r>
        <w:rPr>
          <w:lang w:val="id_ID" w:bidi="id_ID"/>
        </w:rPr>
        <w:t xml:space="preserve">Hentikan sebentar audio ini di sini. </w:t>
      </w:r>
    </w:p>
    <w:p>
      <w:pPr/>
      <w:r>
        <w:rPr>
          <w:lang w:val="id_ID" w:bidi="id_ID"/>
        </w:rPr>
      </w:r>
      <w:r>
        <w:rPr>
          <w:lang w:val="id_ID" w:bidi="id_ID"/>
        </w:rPr>
        <w:t>Sekarang, sebagai kelompok, diskusikanlah pertanyaan-pertanyaan berikut:</w:t>
      </w:r>
    </w:p>
    <w:p>
      <w:pPr>
        <w:pStyle w:val="ListBullet"/>
        <w:spacing w:line="240" w:lineRule="auto"/>
        <w:ind w:left="720"/>
      </w:pPr>
      <w:r>
        <w:rPr>
          <w:lang w:val="id_ID" w:bidi="id_ID"/>
        </w:rPr>
      </w:r>
      <w:r>
        <w:rPr>
          <w:lang w:val="id_ID" w:bidi="id_ID"/>
        </w:rPr>
        <w:t>Apa yang Anda sukai dari perikop ini? Hentikan sebentar audio ini di sini.</w:t>
      </w:r>
    </w:p>
    <w:p>
      <w:pPr>
        <w:pStyle w:val="ListBullet"/>
        <w:spacing w:line="240" w:lineRule="auto"/>
        <w:ind w:left="720"/>
      </w:pPr>
      <w:r>
        <w:rPr>
          <w:lang w:val="id_ID" w:bidi="id_ID"/>
        </w:rPr>
      </w:r>
      <w:r>
        <w:rPr>
          <w:lang w:val="id_ID" w:bidi="id_ID"/>
        </w:rPr>
        <w:t>Apa yang tidak Anda sukai atau tidak Anda mengerti dari perikop ini? Hentikan sebentar rekaman ini di sini.</w:t>
      </w:r>
    </w:p>
    <w:p>
      <w:pPr>
        <w:pStyle w:val="ListBullet"/>
        <w:spacing w:line="240" w:lineRule="auto"/>
        <w:ind w:left="720"/>
      </w:pPr>
      <w:r>
        <w:rPr>
          <w:lang w:val="id_ID" w:bidi="id_ID"/>
        </w:rPr>
      </w:r>
      <w:r>
        <w:rPr>
          <w:lang w:val="id_ID" w:bidi="id_ID"/>
        </w:rPr>
        <w:t>Apa yang dikatakan perikop ini kepada kita tentang Allah atau Yesus? Hentikan sebentar rekaman ini di sini.</w:t>
      </w:r>
    </w:p>
    <w:p>
      <w:pPr>
        <w:pStyle w:val="ListBullet"/>
        <w:spacing w:line="240" w:lineRule="auto"/>
        <w:ind w:left="720"/>
      </w:pPr>
      <w:r>
        <w:rPr>
          <w:lang w:val="id_ID" w:bidi="id_ID"/>
        </w:rPr>
      </w:r>
      <w:r>
        <w:rPr>
          <w:lang w:val="id_ID" w:bidi="id_ID"/>
        </w:rPr>
        <w:t>Apa yang perikop ini ceritakan kepada kita tentang manusia? Hentikan sebentar audio ini di sini.</w:t>
      </w:r>
    </w:p>
    <w:p>
      <w:pPr>
        <w:pStyle w:val="ListBullet"/>
        <w:spacing w:line="240" w:lineRule="auto"/>
        <w:ind w:left="720"/>
      </w:pPr>
      <w:r>
        <w:rPr>
          <w:lang w:val="id_ID" w:bidi="id_ID"/>
        </w:rPr>
      </w:r>
      <w:r>
        <w:rPr>
          <w:lang w:val="id_ID" w:bidi="id_ID"/>
        </w:rPr>
        <w:t>Bagaimana perikop ini memengaruhi kehidupan kita sehari-hari? Hentikan sebentar audio ini di sini.</w:t>
      </w:r>
    </w:p>
    <w:p>
      <w:pPr>
        <w:pStyle w:val="ListBullet"/>
        <w:spacing w:line="240" w:lineRule="auto"/>
        <w:ind w:left="720"/>
      </w:pPr>
      <w:r>
        <w:rPr>
          <w:lang w:val="id_ID" w:bidi="id_ID"/>
        </w:rPr>
      </w:r>
      <w:r>
        <w:rPr>
          <w:lang w:val="id_ID" w:bidi="id_ID"/>
        </w:rPr>
        <w:t>Siapakah kenalan Anda yang perlu mendengar perikop ini?</w:t>
      </w:r>
      <w:r>
        <w:rPr>
          <w:lang w:val="id_ID" w:bidi="id_ID"/>
        </w:rPr>
      </w:r>
    </w:p>
    <w:p>
      <w:pPr>
        <w:pStyle w:val="Heading3"/>
      </w:pPr>
      <w:r>
        <w:rPr>
          <w:lang w:val="id_ID" w:bidi="id_ID"/>
        </w:rPr>
        <w:t>Menyiapkan Panggung</w:t>
      </w:r>
    </w:p>
    <w:p>
      <w:pPr/>
      <w:r>
        <w:rPr>
          <w:lang w:val="id_ID" w:bidi="id_ID"/>
        </w:rPr>
      </w:r>
      <w:r>
        <w:rPr>
          <w:lang w:val="id_ID" w:bidi="id_ID"/>
        </w:rPr>
        <w:t>Dengarkan versi audio dari Efesus 4:1–6 dalam terjemahan yang paling mudah dimengerti.</w:t>
      </w:r>
    </w:p>
    <w:p>
      <w:pPr/>
      <w:r>
        <w:rPr>
          <w:lang w:val="id_ID" w:bidi="id_ID"/>
        </w:rPr>
      </w:r>
      <w:r>
        <w:rPr>
          <w:lang w:val="id_ID" w:bidi="id_ID"/>
        </w:rPr>
        <w:t>Dalam bagian pertama surat itu, Paulus telah mengingatkan orang-orang percaya kepada Yesus yang tinggal di Efesus tentang tujuan yang dimiliki Allah untuk mereka. Orang-orang percaya ini, baik Yahudi maupun orang-orang bukan Yahudi, semuanya adalah satu tubuh, atau kelompok orang yang bekerja bersama-sama. Mereka semua memiliki warisan yang sama dari Allah. Paulus sekarang memberi tahu orang-orang percaya bagaimana harus hidup sebagai respons. Paulus mengatakan bahwa orang-orang percaya harus bersatu, hidup dengan cara yang menyenangkan Allah, kemudian ia memberikan fondasi yang membuat kesatuan mereka menjadi mungkin.</w:t>
      </w:r>
    </w:p>
    <w:p>
      <w:pPr/>
      <w:r>
        <w:rPr>
          <w:lang w:val="id_ID" w:bidi="id_ID"/>
        </w:rPr>
      </w:r>
      <w:r>
        <w:rPr>
          <w:lang w:val="id_ID" w:bidi="id_ID"/>
        </w:rPr>
        <w:t>Paulus memulai dengan menyebutkan lagi bahwa ia adalah seorang tahanan karena melayani Tuhan Yesus. Paulus menyebut dirinya seorang yang dipenjarakan karena Tuhan untuk menunjukkan bahwa di sinilah Tuhan telah menempatkan dia, dan untuk menunjukkan bahwa Tuhan Yesus benar-benar adalah tuannya. Sekarang Paulus akan memberikan instruksi kepada orang-orang percaya tentang cara hidup, di mana pun Tuhan telah menempatkan mereka.</w:t>
      </w:r>
    </w:p>
    <w:p>
      <w:pPr/>
      <w:r>
        <w:rPr>
          <w:lang w:val="id_ID" w:bidi="id_ID"/>
        </w:rPr>
      </w:r>
      <w:r>
        <w:rPr>
          <w:lang w:val="id_ID" w:bidi="id_ID"/>
        </w:rPr>
        <w:t>Paulus mendesak orang-orang percaya untuk menjalani kehidupan yang layak atas panggilan mereka. Panggilan ini adalah undangan Allah kepada orang-orang untuk menjadi umat Allah dan melakukan kehendak-Nya. Orang-orang percaya harus bertindak dengan cara yang benar untuk umat Allah.</w:t>
      </w:r>
    </w:p>
    <w:p>
      <w:pPr/>
      <w:r>
        <w:rPr>
          <w:lang w:val="id_ID" w:bidi="id_ID"/>
        </w:rPr>
      </w:r>
      <w:r>
        <w:rPr>
          <w:lang w:val="id_ID" w:bidi="id_ID"/>
        </w:rPr>
        <w:t xml:space="preserve">Berhenti di sini dan diskusikan pertanyaan ini dalam kelompok: Bicarakan tentang kelompok penting apa pun yang Anda ikuti, seperti komunitas orang, atau tim olahraga. Ceritakan sebuah pengalaman saat Anda pergi ke suatu acara di mana semua orang tahu bahwa Anda adalah bagian dari kelompok tersebut. Bagaimana Anda menunjukkan bahwa Anda adalah bagian dari kelompok itu? Bagaimana Anda bertindak secara berbeda kepada mereka yang bukan bagian dari kelompok? Hentikan sebentar audio ini di sini. </w:t>
      </w:r>
    </w:p>
    <w:p>
      <w:pPr/>
      <w:r>
        <w:rPr>
          <w:lang w:val="id_ID" w:bidi="id_ID"/>
        </w:rPr>
      </w:r>
      <w:r>
        <w:rPr>
          <w:lang w:val="id_ID" w:bidi="id_ID"/>
        </w:rPr>
        <w:t>Paulus menyuruh orang-orang percaya untuk selalu rendah hati. Pada saat ini, orang-orang Yunani dan Romawi sering berpikir bahwa jika seseorang rendah hati, mereka bertindak seperti seorang hamba. Ini bukan pekerjaan yang mereka hargai. Dengan rendah hati, orang-orang percaya akan bertindak secara berbeda dari orang-orang di sekitar mereka, yang akan menunjukkan bahwa mereka adalah bagian dari kelompok orang-orang percaya.</w:t>
      </w:r>
    </w:p>
    <w:p>
      <w:pPr/>
      <w:r>
        <w:rPr>
          <w:lang w:val="id_ID" w:bidi="id_ID"/>
        </w:rPr>
      </w:r>
      <w:r>
        <w:rPr>
          <w:lang w:val="id_ID" w:bidi="id_ID"/>
        </w:rPr>
        <w:t>Paulus mengatakan bahwa orang-orang percaya juga harus memperlakukan orang lain dengan lembut dan bersedia menunggu Allah melakukan pekerjaan-Nya pada waktu-Nya. Paulus juga mengatakan bahwa orang-orang percaya harus "saling menanggung satu sama lain," atau mengasihi satu sama lain bahkan ketika hal itu sulit. Paulus mengatakan bahwa melakukan hal-hal ini akan membantu orang-orang percaya mempertahankan kesatuan Roh, atau memiliki hubungan yang baik satu sama lain dan bekerja bersama dengan baik. Paulus mengatakan bahwa Roh Kudus memberikan damai yang menyatukan atau menghubungkan orang-orang percaya. Bersatu berarti bekerja bersama untuk tujuan bersama. Orang-orang percaya harus melakukan semua yang mereka bisa untuk memastikan bahwa mereka mempertahankan kesatuan ini, dengan rendah hati, sabar, dan lembut. Jika mereka melakukan ini, mereka tidak akan memecah damai kelompok dengan argumen, perasaan yang menyakitkan, salah paham, dan masalah lainnya.</w:t>
      </w:r>
    </w:p>
    <w:p>
      <w:pPr/>
      <w:r>
        <w:rPr>
          <w:lang w:val="id_ID" w:bidi="id_ID"/>
        </w:rPr>
      </w:r>
      <w:r>
        <w:rPr>
          <w:lang w:val="id_ID" w:bidi="id_ID"/>
        </w:rPr>
        <w:t xml:space="preserve">Berhenti di sini dan diskusikan pertanyaan ini dalam kelompok: Ceritakan kisah tentang seseorang yang berperang dengan orang lain dan bertindak lebih penting daripada sebenarnya. Bagaimana ini menyebabkan masalah atau perasaan buruk? Sekarang ceritakan kisah tentang seseorang, seperti seorang ibu atau seorang guru, yang bekerja keras untuk memperbaiki keadaan bagi orang-orang di sekitar mereka, tetapi tidak menyombongkan diri. Bagaimana mereka menunjukkan bahwa mereka menghargai dan merawat orang-orang di sekitar mereka? Hentikan sebentar audio ini di sini. </w:t>
      </w:r>
    </w:p>
    <w:p>
      <w:pPr/>
      <w:r>
        <w:rPr>
          <w:lang w:val="id_ID" w:bidi="id_ID"/>
        </w:rPr>
      </w:r>
      <w:r>
        <w:rPr>
          <w:lang w:val="id_ID" w:bidi="id_ID"/>
        </w:rPr>
        <w:t>Sekarang, Paulus memberikan pernyataan resmi tentang percaya. Tubuh, atau kelompok orang percaya yang membentuk gereja, perlu menggunakan kepercayaan ini sebagai dasar untuk semua yang mereka lakukan. Ketika gereja dengan teguh percaya kepada hal-hal ini, Allah akan membantu mereka untuk bersatu dan memiliki satu tujuan. Paulus berbicara tentang "kesatuan" dari beberapa hal; tidak ada perpecahan. Paulus mengatakan bahwa ada satu Roh Kudus yang membawa sekelompok orang percaya bersama dengan satu tujuan. Paulus mengatakan bahwa ada satu Tuhan Yesus, tuan kita. Kita semua memiliki iman atau kepercayaan bahwa Yesus mati dan bangkit lagi untuk menyelamatkan kita. Kita menunjukkan kesetiaan kepada Yesus dengan baptisan kita. Ada satu Allah yang adalah Bapa dari "semua." Mungkin ini berarti bahwa Allah adalah Bapa dari semua orang dan semua hal, sehingga Ia adalah pencipta dan tuan dari semua hal, dan Ia bekerja dalam semua situasi. Atau mungkin ini berarti bahwa Allah adalah Bapa dari semua orang percaya kepada Yesus. Allah adalah tuan dan raja kita, dan Ia bekerja melalui kita, anak-anak-Nya. Allah adalah "dalam semua," yang berarti bahwa Allah hadir di mana-mana, sepanjang waktu, dan Allah hidup dalam anak-anak-Nya yang percaya kepada-Nya.</w:t>
      </w:r>
    </w:p>
    <w:p>
      <w:pPr/>
      <w:r>
        <w:rPr>
          <w:lang w:val="id_ID" w:bidi="id_ID"/>
        </w:rPr>
      </w:r>
      <w:r>
        <w:rPr>
          <w:lang w:val="id_ID" w:bidi="id_ID"/>
        </w:rPr>
        <w:t>Dalam hal apa pun, Allah adalah penguasa tertinggi dan lebih besar daripada semua orang dan orang-orang percaya. Jika orang-orang percaya setuju dengan ini dan kepercayaan-kepercayaan lain yang telah Paulus daftarkan, mereka semua akan melakukan kehendak Allah, yang akan membuat mereka bekerja bersama dalam kesatuan.</w:t>
      </w:r>
    </w:p>
    <w:p>
      <w:pPr/>
      <w:r>
        <w:rPr>
          <w:lang w:val="id_ID" w:bidi="id_ID"/>
        </w:rPr>
      </w:r>
      <w:r>
        <w:rPr>
          <w:lang w:val="id_ID" w:bidi="id_ID"/>
        </w:rPr>
        <w:t>Berhenti di sini dan diskusikan pertanyaan ini dalam kelompok: Ceritakan kisah tentang waktu ketika Anda bekerja pada proyek di mana orang-orang menyetujui tujuan tersebut dan bagaimana sampai ke sana. Menurut Anda apa yang memungkinkan orang-orang itu bekerja bersama dalam kesatuan? Kepercayaan apa yang mereka semua miliki yang membantu mereka untuk bekerja bersama-sama?</w:t>
      </w:r>
      <w:r>
        <w:rPr>
          <w:lang w:val="id_ID" w:bidi="id_ID"/>
        </w:rPr>
      </w:r>
    </w:p>
    <w:p>
      <w:pPr>
        <w:pStyle w:val="Heading3"/>
      </w:pPr>
      <w:r>
        <w:rPr>
          <w:lang w:val="id_ID" w:bidi="id_ID"/>
        </w:rPr>
        <w:t>Menjelaskan Adegan</w:t>
      </w:r>
    </w:p>
    <w:p>
      <w:pPr/>
      <w:r>
        <w:rPr>
          <w:lang w:val="id_ID" w:bidi="id_ID"/>
        </w:rPr>
      </w:r>
      <w:r>
        <w:rPr>
          <w:lang w:val="id_ID" w:bidi="id_ID"/>
        </w:rPr>
        <w:t>Dengarkan versi audio dari Efesus 4:1–6 dalam terjemahan yang paling mudah dimengerti.</w:t>
      </w:r>
    </w:p>
    <w:p>
      <w:pPr/>
      <w:r>
        <w:rPr>
          <w:lang w:val="id_ID" w:bidi="id_ID"/>
        </w:rPr>
      </w:r>
      <w:r>
        <w:rPr>
          <w:lang w:val="id_ID" w:bidi="id_ID"/>
        </w:rPr>
        <w:t>Dalam tahap ini, kelompok akan menentukan bagian, tokoh, dan latar dari perikop ini. Selanjutnya, kelompok akan membayangkan perikop ini.</w:t>
      </w:r>
    </w:p>
    <w:p>
      <w:pPr/>
      <w:r>
        <w:rPr>
          <w:lang w:val="id_ID" w:bidi="id_ID"/>
        </w:rPr>
      </w:r>
      <w:r>
        <w:rPr>
          <w:lang w:val="id_ID" w:bidi="id_ID"/>
        </w:rPr>
        <w:t>Perikop ini memiliki dua bagian.</w:t>
      </w:r>
    </w:p>
    <w:p>
      <w:pPr/>
      <w:r>
        <w:rPr>
          <w:lang w:val="id_ID" w:bidi="id_ID"/>
        </w:rPr>
      </w:r>
      <w:r>
        <w:rPr>
          <w:b/>
          <w:lang w:val="id_ID" w:bidi="id_ID"/>
        </w:rPr>
        <w:t>Pada bagian pertama:</w:t>
      </w:r>
      <w:r>
        <w:rPr>
          <w:lang w:val="id_ID" w:bidi="id_ID"/>
        </w:rPr>
        <w:t xml:space="preserve"> Karena semua yang dipelajari orang-orang percaya dalam bagian pertama dari surat itu, Paulus mendesak mereka untuk hidup dengan cara yang akan terus menyatukan mereka sebagai tubuh yang bersatu, atau kelompok, dari orang-orang percaya.</w:t>
      </w:r>
    </w:p>
    <w:p>
      <w:pPr/>
      <w:r>
        <w:rPr>
          <w:lang w:val="id_ID" w:bidi="id_ID"/>
        </w:rPr>
      </w:r>
      <w:r>
        <w:rPr>
          <w:b/>
          <w:lang w:val="id_ID" w:bidi="id_ID"/>
        </w:rPr>
        <w:t>Pada bagian kedua:</w:t>
      </w:r>
      <w:r>
        <w:rPr>
          <w:lang w:val="id_ID" w:bidi="id_ID"/>
        </w:rPr>
        <w:t xml:space="preserve"> Paulus memberikan fondasi untuk kesatuan kita—kesatuan yang kita temukan ketika kita percaya kepada Yesus.</w:t>
      </w:r>
    </w:p>
    <w:p>
      <w:pPr/>
      <w:r>
        <w:rPr>
          <w:lang w:val="id_ID" w:bidi="id_ID"/>
        </w:rPr>
      </w:r>
      <w:r>
        <w:rPr>
          <w:lang w:val="id_ID" w:bidi="id_ID"/>
        </w:rPr>
        <w:t>Tokoh-tokoh dalam bagian ini adalah:</w:t>
      </w:r>
    </w:p>
    <w:p>
      <w:pPr>
        <w:pStyle w:val="ListBullet"/>
        <w:spacing w:line="240" w:lineRule="auto"/>
        <w:ind w:left="720"/>
      </w:pPr>
      <w:r>
        <w:rPr>
          <w:lang w:val="id_ID" w:bidi="id_ID"/>
        </w:rPr>
      </w:r>
      <w:r>
        <w:rPr>
          <w:lang w:val="id_ID" w:bidi="id_ID"/>
        </w:rPr>
        <w:t>Paulus</w:t>
      </w:r>
    </w:p>
    <w:p>
      <w:pPr>
        <w:pStyle w:val="ListBullet"/>
        <w:spacing w:line="240" w:lineRule="auto"/>
        <w:ind w:left="720"/>
      </w:pPr>
      <w:r>
        <w:rPr>
          <w:lang w:val="id_ID" w:bidi="id_ID"/>
        </w:rPr>
      </w:r>
      <w:r>
        <w:rPr>
          <w:lang w:val="id_ID" w:bidi="id_ID"/>
        </w:rPr>
        <w:t>Allah</w:t>
      </w:r>
    </w:p>
    <w:p>
      <w:pPr>
        <w:pStyle w:val="ListBullet"/>
        <w:spacing w:line="240" w:lineRule="auto"/>
        <w:ind w:left="720"/>
      </w:pPr>
      <w:r>
        <w:rPr>
          <w:lang w:val="id_ID" w:bidi="id_ID"/>
        </w:rPr>
      </w:r>
      <w:r>
        <w:rPr>
          <w:lang w:val="id_ID" w:bidi="id_ID"/>
        </w:rPr>
        <w:t>Orang-orang percaya yang akan mendengarkan seseorang membaca surat ini dengan suara keras</w:t>
      </w:r>
    </w:p>
    <w:p>
      <w:pPr>
        <w:pStyle w:val="ListBullet"/>
        <w:spacing w:line="240" w:lineRule="auto"/>
        <w:ind w:left="720"/>
      </w:pPr>
      <w:r>
        <w:rPr>
          <w:lang w:val="id_ID" w:bidi="id_ID"/>
        </w:rPr>
      </w:r>
      <w:r>
        <w:rPr>
          <w:lang w:val="id_ID" w:bidi="id_ID"/>
        </w:rPr>
        <w:t>Roh Kudus</w:t>
      </w:r>
    </w:p>
    <w:p>
      <w:pPr>
        <w:pStyle w:val="ListBullet"/>
        <w:spacing w:line="240" w:lineRule="auto"/>
        <w:ind w:left="720"/>
      </w:pPr>
      <w:r>
        <w:rPr>
          <w:lang w:val="id_ID" w:bidi="id_ID"/>
        </w:rPr>
      </w:r>
      <w:r>
        <w:rPr>
          <w:lang w:val="id_ID" w:bidi="id_ID"/>
        </w:rPr>
        <w:t>Tuhan Yesus</w:t>
      </w:r>
    </w:p>
    <w:p>
      <w:pPr/>
      <w:r>
        <w:rPr>
          <w:lang w:val="id_ID" w:bidi="id_ID"/>
        </w:rPr>
      </w:r>
      <w:r>
        <w:rPr>
          <w:lang w:val="id_ID" w:bidi="id_ID"/>
        </w:rPr>
        <w:t>Sebagai kelompok, perhatikan bagian-bagian dari latar belakang perikop ini:</w:t>
      </w:r>
    </w:p>
    <w:p>
      <w:pPr/>
      <w:r>
        <w:rPr>
          <w:lang w:val="id_ID" w:bidi="id_ID"/>
        </w:rPr>
      </w:r>
      <w:r>
        <w:rPr>
          <w:lang w:val="id_ID" w:bidi="id_ID"/>
        </w:rPr>
        <w:t>Karena Paulus tahu seseorang akan membaca kata-kata ini dengan suara keras, Paulus menggunakan gaya Yunani untuk pidato atau ajaran. Paulus mencoba membujuk para pendengarnya untuk melakukan sesuatu dalam perikop ini. Dia memulai dengan menjelaskan kebenaran penting, kemudian memberikan instruksi berdasarkan kebenaran itu. Dalam bagian sebelumnya dari surat ini, Paulus menggambarkan apa yang telah Allah lakukan untuk orang-orang percaya. Ini adalah hal-hal yang sudah diketahui orang-orang percaya atau yang akan masuk akal karena apa yang sudah mereka ketahui. Orang-orang percaya dapat percaya bahwa instruksi Paulus adalah baik, karena ia telah menunjukkan bahwa ia percaya kepada kebenaran yang sama yang mereka lakukan.</w:t>
      </w:r>
    </w:p>
    <w:p>
      <w:pPr/>
      <w:r>
        <w:rPr>
          <w:lang w:val="id_ID" w:bidi="id_ID"/>
        </w:rPr>
      </w:r>
      <w:r>
        <w:rPr>
          <w:lang w:val="id_ID" w:bidi="id_ID"/>
        </w:rPr>
        <w:t xml:space="preserve">Berhenti di sini dan diskusikan pertanyaan ini secara berkelompok: Sebagai kegiatan, buat pidato singkat untuk meyakinkan para pendengar Anda mengapa mereka harus setuju dengan Anda tentang sesuatu, seperti jenis makanan apa yang terbaik. Setelah pembicara selesai, mintalah kelompok menunjukkan hal-hal yang dilakukan pembicara untuk meyakinkan mereka. Sarankan metode lain yang sering digunakan orang-orang. Diskusikan apakah budaya Anda memiliki jenis gaya tertentu untuk pidato atau ajaran. Hentikan sebentar audio ini di sini. </w:t>
      </w:r>
    </w:p>
    <w:p>
      <w:pPr/>
      <w:r>
        <w:rPr>
          <w:lang w:val="id_ID" w:bidi="id_ID"/>
        </w:rPr>
      </w:r>
      <w:r>
        <w:rPr>
          <w:lang w:val="id_ID" w:bidi="id_ID"/>
        </w:rPr>
        <w:t>Dalam bagian pertama dari perikop ini, Paulus mengalihkan fokusnya dari deskripsi tentang apa yang telah Allah lakukan untuk berbicara tentang apa yang harus orang-orang percaya lakukan sebagai tanggapan.</w:t>
      </w:r>
    </w:p>
    <w:p>
      <w:pPr/>
      <w:r>
        <w:rPr>
          <w:lang w:val="id_ID" w:bidi="id_ID"/>
        </w:rPr>
      </w:r>
      <w:r>
        <w:rPr>
          <w:lang w:val="id_ID" w:bidi="id_ID"/>
        </w:rPr>
        <w:t>Paulus mengingatkan orang-orang percaya bahwa ia baru saja menjelaskan kepada mereka bahwa Allah telah memberikan panggilan khusus kepada umat-Nya. Kemudian, Paulus mengingatkan mereka bahwa ia adalah seorang tahanan, baik secara harfiah, dan karena ia adalah hamba kehendak Allah. Karena itu, Paulus memiliki hak untuk sangat menyarankan bahwa orang-orang percaya melakukan hal-hal yang akan ia perintahkan kepada mereka untuk dilakukan. Paulus sangat mendorong mereka untuk hidup dengan cara tertentu karena semua yang telah Allah lakukan untuk mereka. Jika orang-orang percaya hidup seperti itu, mereka akan layak mendapatkan panggilan dan tujuan Allah dalam kehidupan mereka.</w:t>
      </w:r>
    </w:p>
    <w:p>
      <w:pPr/>
      <w:r>
        <w:rPr>
          <w:lang w:val="id_ID" w:bidi="id_ID"/>
        </w:rPr>
      </w:r>
      <w:r>
        <w:rPr>
          <w:lang w:val="id_ID" w:bidi="id_ID"/>
        </w:rPr>
        <w:t xml:space="preserve">Berhenti di sini dan diskusikan dalam kelompok: Dalam budaya Anda, bagaimana orang-orang mencoba membujuk orang lain untuk bertindak dengan cara tertentu? Bagaimana pembicara menunjukkan bahwa mereka memiliki otoritas pada topik yang mereka diskusikan? Hal-hal apa yang mereka katakan untuk meyakinkan orang-orang tentang pentingnya mengambil tindakan tertentu? Hentikan sebentar audio ini di sini. </w:t>
      </w:r>
    </w:p>
    <w:p>
      <w:pPr/>
      <w:r>
        <w:rPr>
          <w:lang w:val="id_ID" w:bidi="id_ID"/>
        </w:rPr>
      </w:r>
      <w:r>
        <w:rPr>
          <w:lang w:val="id_ID" w:bidi="id_ID"/>
        </w:rPr>
        <w:t>Paulus sekarang menggambarkan cara hidup yang layak dan memberikan instruksi langsung kepada orang-orang percaya. Roh Kudus menyatukan orang-orang percaya kepada Yesus dalam ikatan damai. Ikatan ini seperti tali yang menyatukan orang-orang. Orang-orang percaya dapat tetap bersatu seperti ini ketika mereka sepenuhnya, atau selalu rendah hati, lembut, dan sabar. Mereka harus bertoleransi satu sama lain bahkan ketika mereka melakukan hal-hal yang salah karena mereka mengasihi satu sama lain. Orang-orang percaya harus bersemangat untuk melakukan semua yang mungkin untuk menjaga diri mereka bersatu. Dengan melakukan hal-hal ini, orang-orang percaya akan tetap bersatu dengan cara Roh Kudus menyatukan mereka.</w:t>
      </w:r>
    </w:p>
    <w:p>
      <w:pPr/>
      <w:r>
        <w:rPr>
          <w:lang w:val="id_ID" w:bidi="id_ID"/>
        </w:rPr>
      </w:r>
      <w:r>
        <w:rPr>
          <w:lang w:val="id_ID" w:bidi="id_ID"/>
        </w:rPr>
        <w:t>Dalam bagian kedua dari perikop ini, Paulus mencantumkan hal-hal yang diyakini orang-orang percaya untuk menjelaskan mengapa orang-orang percaya harus bersatu. Kepercayaan mereka pada hal-hal yang sama membuat mereka tetap bersatu. Paulus memberikan kepercayaan utama ini dalam pernyataan percaya yang lebih formal. Pernyataan yang lebih formal lebih mudah bagi orang-orang percaya untuk mengulangi dan diingat. Paulus memulai dengan menggambarkan "satu tubuh, atau kelompok orang-orang percaya," dan "satu roh," karena ia baru saja berbicara tentang kelompok orang-orang percaya.</w:t>
      </w:r>
    </w:p>
    <w:p>
      <w:pPr/>
      <w:r>
        <w:rPr>
          <w:lang w:val="id_ID" w:bidi="id_ID"/>
        </w:rPr>
      </w:r>
      <w:r>
        <w:rPr>
          <w:lang w:val="id_ID" w:bidi="id_ID"/>
        </w:rPr>
        <w:t xml:space="preserve">Berhenti di sini dan diskusikan pertanyaan ini dalam kelompok: Pikirkan kembali kegiatan pertama yang adalah tentang bagaimana meyakinkan seseorang tentang sesuatu. Bagaimana pembicara mengatur alasannya? Dalam urutan apa ia mencantumkannya? Cara lain apa yang dapat ia daftarkan mereka? Hentikan sebentar audio ini di sini. </w:t>
      </w:r>
    </w:p>
    <w:p>
      <w:pPr/>
      <w:r>
        <w:rPr>
          <w:lang w:val="id_ID" w:bidi="id_ID"/>
        </w:rPr>
      </w:r>
      <w:r>
        <w:rPr>
          <w:lang w:val="id_ID" w:bidi="id_ID"/>
        </w:rPr>
        <w:t>Daftar Paulus memiliki tiga bagian. Bagian pertama mencakup Roh Kudus yang membuat orang-orang percaya menjadi satu tubuh melalui kesatuan. Bagian kedua adalah tentang Tuhan Yesus, dasar iman, dan baptisan. Ini menunjukkan bahwa kita mengabdikan diri kepada Tuhan Yesus dan apa yang Ia lakukan untuk kita untuk memberikan keselamatan kepada kita. Dan bagian ketiga adalah tentang Allah yang atas segalanya. Dalam bagian pertama, Paulus mengatakan bahwa ada satu Roh, Roh Kudus, yang seperti telah ia katakan adalah yang menyatukan tubuh, atau gereja. Sama seperti ada satu Roh, Allah memanggil semua orang di gereja untuk satu harapan. Harapan ini adalah bahwa Allah akan memberikan hal-hal yang baik kepada umat-Nya, yang merupakan panggilan Paulus yang disebutkan di awal. Orang-orang percaya percaya harapan ini karena tindakan Yesus, yang didaftarkan Paulus sebagai Tuhan yang satu. Ada satu iman, yang berarti bahwa orang-orang percaya percaya bahwa Yesus adalah Tuhan. Ada satu baptisan: pengakuan umum yang melambangkan kehidupan baru yang telah Allah berikan kepada semua orang percaya. Akhirnya, Paulus mengatakan bahwa ada satu Allah yang adalah Bapa dari semua, yang berada atas semua, melalui semua, dan dalam semua. "Semua" merujuk pada semua orang, baik semua umat Allah atau semua orang di mana-mana.</w:t>
      </w:r>
    </w:p>
    <w:p>
      <w:pPr/>
      <w:r>
        <w:rPr>
          <w:lang w:val="id_ID" w:bidi="id_ID"/>
        </w:rPr>
      </w:r>
      <w:r>
        <w:rPr>
          <w:lang w:val="id_ID" w:bidi="id_ID"/>
        </w:rPr>
        <w:t xml:space="preserve">Berhenti di sini dan diskusikan dalam kelompok: Bagaimana cara yang alami dalam bahasa Anda untuk menerjemahkan daftar Paulus? Hentikan sebentar audio ini di sini. </w:t>
      </w:r>
    </w:p>
    <w:p>
      <w:pPr/>
      <w:r>
        <w:rPr>
          <w:lang w:val="id_ID" w:bidi="id_ID"/>
        </w:rPr>
      </w:r>
      <w:r>
        <w:rPr>
          <w:lang w:val="id_ID" w:bidi="id_ID"/>
        </w:rPr>
        <w:t>Paulus menjelaskan bahwa orang-orang percaya tidak percaya kepada gagasan yang berbeda yang akan menyebabkan konflik atau memecah belah orang-orang. Tindakan orang-orang didasarkan pada apa yang mereka percayai. Karena orang-orang percaya semua percaya hal-hal yang sama, mereka harus mempertahankan kesatuan yang dimulai Roh Kudus ketika Roh Kudus menyatukan mereka sebagai satu kelompok orang-orang percaya.</w:t>
      </w:r>
    </w:p>
    <w:p>
      <w:pPr/>
      <w:r>
        <w:rPr>
          <w:lang w:val="id_ID" w:bidi="id_ID"/>
        </w:rPr>
      </w:r>
      <w:r>
        <w:rPr>
          <w:lang w:val="id_ID" w:bidi="id_ID"/>
        </w:rPr>
        <w:t>Sekarang, kelompok harus membuat papan cerita, menggambar, atau menggunakan benda-benda untuk memvisualisasikan perikop ini dan tindakan-tindakan yang ada di dalamnya. Ketika Anda melakukan ini, Anda mungkin ingin memiliki gambar, benda-benda, atau bahkan orang-orang yang mewakili Paulus, orang-orang percaya, Roh Kudus, Yesus, dan Allah Bapa.</w:t>
      </w:r>
    </w:p>
    <w:p>
      <w:pPr/>
      <w:r>
        <w:rPr>
          <w:lang w:val="id_ID" w:bidi="id_ID"/>
        </w:rPr>
      </w:r>
      <w:r>
        <w:rPr>
          <w:lang w:val="id_ID" w:bidi="id_ID"/>
        </w:rPr>
        <w:t>Pilihlah orang, gambar, atau benda untuk mewakili masing-masing hal ini. Ketika Anda mulai menceritakan kembali kisah ayat-ayat ini, ingatlah bahwa Paulus berbicara tentang dirinya sebagai seorang tahanan untuk Tuhan. Kemudian Paulus berbalik kepada kelompok orang-orang percaya yang mendengarkan surat itu dan mendorong mereka untuk menjalani kehidupan yang layak atas panggilan mereka. Dia menjelaskan seperti apa rupa itu. Kemudian Paulus mulai mengajar tentang poin-poin utama tentang percaya kepada Yesus. Pertama Paulus berbicara tentang orang-orang percaya dan Roh Kudus ketika ia mengatakan bahwa ada satu tubuh, dan Roh Kudus yang membawa kesatuan dalam damai untuk orang-orang percaya. Roh Kudus dapat mengelilingi orang-orang percaya untuk menunjukkan bagaimana orang-orang percaya bersatu dan bekerja bersama-sama. Kemudian, Paulus mulai berbicara tentang satu pengharapan yang menyatukan orang-orang percaya, dan ia menunjuk kepada Yesus saat orang-orang percaya mempraktikkan pembaptisan satu sama lain dan mengikut Yesus. Paulus kemudian menjelaskan bagaimana kehadiran Allah ada di mana-mana, ketika Allah bergerak di sekitar kelompok orang-orang percaya.</w:t>
      </w:r>
      <w:r>
        <w:rPr>
          <w:lang w:val="id_ID" w:bidi="id_ID"/>
        </w:rPr>
      </w:r>
    </w:p>
    <w:p>
      <w:pPr>
        <w:pStyle w:val="Heading3"/>
      </w:pPr>
      <w:r>
        <w:rPr>
          <w:lang w:val="id_ID" w:bidi="id_ID"/>
        </w:rPr>
        <w:t>Memperagakan Bacaan</w:t>
      </w:r>
    </w:p>
    <w:p>
      <w:pPr/>
      <w:r>
        <w:rPr>
          <w:lang w:val="id_ID" w:bidi="id_ID"/>
        </w:rPr>
      </w:r>
      <w:r>
        <w:rPr>
          <w:lang w:val="id_ID" w:bidi="id_ID"/>
        </w:rPr>
        <w:t>Dengarkan versi audio dari Efesus 4:1–6 dalam terjemahan yang paling mudah dimengerti.</w:t>
      </w:r>
    </w:p>
    <w:p>
      <w:pPr/>
      <w:r>
        <w:rPr>
          <w:lang w:val="id_ID" w:bidi="id_ID"/>
        </w:rPr>
      </w:r>
      <w:r>
        <w:rPr>
          <w:lang w:val="id_ID" w:bidi="id_ID"/>
        </w:rPr>
        <w:t>Dalam tahap ini, kelompok akan memeragakan perikop tersebut.</w:t>
      </w:r>
    </w:p>
    <w:p>
      <w:pPr/>
      <w:r>
        <w:rPr>
          <w:lang w:val="id_ID" w:bidi="id_ID"/>
        </w:rPr>
      </w:r>
      <w:r>
        <w:rPr>
          <w:lang w:val="id_ID" w:bidi="id_ID"/>
        </w:rPr>
        <w:t>Perikop ini memiliki dua bagian.</w:t>
      </w:r>
    </w:p>
    <w:p>
      <w:pPr/>
      <w:r>
        <w:rPr>
          <w:lang w:val="id_ID" w:bidi="id_ID"/>
        </w:rPr>
      </w:r>
      <w:r>
        <w:rPr>
          <w:lang w:val="id_ID" w:bidi="id_ID"/>
        </w:rPr>
        <w:t xml:space="preserve">Tokoh-tokoh dalam kisah ini adalah: </w:t>
      </w:r>
    </w:p>
    <w:p>
      <w:pPr>
        <w:pStyle w:val="ListBullet"/>
        <w:spacing w:line="240" w:lineRule="auto"/>
        <w:ind w:left="720"/>
      </w:pPr>
      <w:r>
        <w:rPr>
          <w:lang w:val="id_ID" w:bidi="id_ID"/>
        </w:rPr>
      </w:r>
      <w:r>
        <w:rPr>
          <w:lang w:val="id_ID" w:bidi="id_ID"/>
        </w:rPr>
        <w:t>Paulus</w:t>
      </w:r>
    </w:p>
    <w:p>
      <w:pPr>
        <w:pStyle w:val="ListBullet"/>
        <w:spacing w:line="240" w:lineRule="auto"/>
        <w:ind w:left="720"/>
      </w:pPr>
      <w:r>
        <w:rPr>
          <w:lang w:val="id_ID" w:bidi="id_ID"/>
        </w:rPr>
      </w:r>
      <w:r>
        <w:rPr>
          <w:lang w:val="id_ID" w:bidi="id_ID"/>
        </w:rPr>
        <w:t>Allah</w:t>
      </w:r>
    </w:p>
    <w:p>
      <w:pPr>
        <w:pStyle w:val="ListBullet"/>
        <w:spacing w:line="240" w:lineRule="auto"/>
        <w:ind w:left="720"/>
      </w:pPr>
      <w:r>
        <w:rPr>
          <w:lang w:val="id_ID" w:bidi="id_ID"/>
        </w:rPr>
      </w:r>
      <w:r>
        <w:rPr>
          <w:lang w:val="id_ID" w:bidi="id_ID"/>
        </w:rPr>
        <w:t>Orang-orang percaya yang akan mendengarkan seseorang membaca surat ini dengan suara keras</w:t>
      </w:r>
    </w:p>
    <w:p>
      <w:pPr>
        <w:pStyle w:val="ListBullet"/>
        <w:spacing w:line="240" w:lineRule="auto"/>
        <w:ind w:left="720"/>
      </w:pPr>
      <w:r>
        <w:rPr>
          <w:lang w:val="id_ID" w:bidi="id_ID"/>
        </w:rPr>
      </w:r>
      <w:r>
        <w:rPr>
          <w:lang w:val="id_ID" w:bidi="id_ID"/>
        </w:rPr>
        <w:t>Roh Kudus</w:t>
      </w:r>
    </w:p>
    <w:p>
      <w:pPr>
        <w:pStyle w:val="ListBullet"/>
        <w:spacing w:line="240" w:lineRule="auto"/>
        <w:ind w:left="720"/>
      </w:pPr>
      <w:r>
        <w:rPr>
          <w:lang w:val="id_ID" w:bidi="id_ID"/>
        </w:rPr>
      </w:r>
      <w:r>
        <w:rPr>
          <w:lang w:val="id_ID" w:bidi="id_ID"/>
        </w:rPr>
        <w:t>Tuhan Yesus</w:t>
      </w:r>
    </w:p>
    <w:p>
      <w:pPr/>
      <w:r>
        <w:rPr>
          <w:lang w:val="id_ID" w:bidi="id_ID"/>
        </w:rPr>
      </w:r>
      <w:r>
        <w:rPr>
          <w:lang w:val="id_ID" w:bidi="id_ID"/>
        </w:rPr>
        <w:t>Peragakan perikop ini dua kali secara berkelompok. Anda harus memeragakan perikop ini dalam bahasa Anda sendiri.</w:t>
      </w:r>
    </w:p>
    <w:p>
      <w:pPr/>
      <w:r>
        <w:rPr>
          <w:lang w:val="id_ID" w:bidi="id_ID"/>
        </w:rPr>
      </w:r>
      <w:r>
        <w:rPr>
          <w:lang w:val="id_ID" w:bidi="id_ID"/>
        </w:rPr>
        <w:t>Pertama, peragakan perikop ini tanpa berhenti. Perhatikan percakapan, alur, jalan cerita, dan urutan waktu dari perikop ini. Pastikan Anda tidak melewatkan untuk memeragakan bagian-bagian yang sulit atau penting dari perikop tersebut. Bantulah satu sama lain untuk mengingat setiap bagian dari perikop tersebut.</w:t>
      </w:r>
    </w:p>
    <w:p>
      <w:pPr/>
      <w:r>
        <w:rPr>
          <w:lang w:val="id_ID" w:bidi="id_ID"/>
        </w:rPr>
      </w:r>
      <w:r>
        <w:rPr>
          <w:lang w:val="id_ID" w:bidi="id_ID"/>
        </w:rPr>
        <w:t>Hentikan sebentar audio ini di sini dan peragakan bagian tersebut.</w:t>
      </w:r>
    </w:p>
    <w:p>
      <w:pPr/>
      <w:r>
        <w:rPr>
          <w:lang w:val="id_ID" w:bidi="id_ID"/>
        </w:rPr>
      </w:r>
      <w:r>
        <w:rPr>
          <w:lang w:val="id_ID" w:bidi="id_ID"/>
        </w:rPr>
        <w:t>Kelompok tersebut harus memeragakan perikop ini untuk kedua kalinya. Pada bagian-bagian tertentu dalam drama, hentikan sebentar dramanya dan tanyakan pada orang yang sedang memerankan tokoh itu, "Apa yang Anda rasakan atau pikirkan?" Orang yang sedang memerankan karakter itu harus menjawab apa yang akan mereka rasakan atau pikirkan jika mereka menjadi karakter tersebut. Lalu lanjutkan dramanya.</w:t>
      </w:r>
    </w:p>
    <w:p>
      <w:pPr/>
      <w:r>
        <w:rPr>
          <w:lang w:val="id_ID" w:bidi="id_ID"/>
        </w:rPr>
      </w:r>
      <w:r>
        <w:rPr>
          <w:lang w:val="id_ID" w:bidi="id_ID"/>
        </w:rPr>
        <w:t>Hentikan sebentar audio di sini dan peragakan perikop ini untuk kedua kalinya.</w:t>
      </w:r>
    </w:p>
    <w:p>
      <w:pPr/>
      <w:r>
        <w:rPr>
          <w:lang w:val="id_ID" w:bidi="id_ID"/>
        </w:rPr>
      </w:r>
      <w:r>
        <w:rPr>
          <w:lang w:val="id_ID" w:bidi="id_ID"/>
        </w:rPr>
        <w:t>Berikut ini adalah contoh drama dan kemungkinan respon-responnya.</w:t>
      </w:r>
    </w:p>
    <w:p>
      <w:pPr/>
      <w:r>
        <w:rPr>
          <w:lang w:val="id_ID" w:bidi="id_ID"/>
        </w:rPr>
      </w:r>
      <w:r>
        <w:rPr>
          <w:lang w:val="id_ID" w:bidi="id_ID"/>
        </w:rPr>
        <w:t>Paulus berkata, "Aku telah memberi tahu kalian apa yang telah Allah lakukan dan tujuan-Nya untuk kalian." Aku adalah seorang tahanan karena aku melayani Tuhan Yesus, sehingga aku dapat mengatakan hal-hal ini kepada kalian. Karena apa yang telah Allah lakukan, aku ingin mendesak kalian untuk menjalani kehidupan yang benar sesuai dengan peran kalian sebagai anak-anak Allah, sebagaimana Allah telah memanggil kalian."</w:t>
      </w:r>
    </w:p>
    <w:p>
      <w:pPr>
        <w:pStyle w:val="ListBullet"/>
        <w:spacing w:line="240" w:lineRule="auto"/>
        <w:ind w:left="720"/>
      </w:pPr>
      <w:r>
        <w:rPr>
          <w:lang w:val="id_ID" w:bidi="id_ID"/>
        </w:rPr>
      </w:r>
      <w:r>
        <w:rPr>
          <w:lang w:val="id_ID" w:bidi="id_ID"/>
        </w:rPr>
        <w:t>Hentikan sebentar dramanya.</w:t>
      </w:r>
    </w:p>
    <w:p>
      <w:pPr>
        <w:pStyle w:val="ListBullet"/>
        <w:spacing w:line="240" w:lineRule="auto"/>
        <w:ind w:left="720"/>
      </w:pPr>
      <w:r>
        <w:rPr>
          <w:lang w:val="id_ID" w:bidi="id_ID"/>
        </w:rPr>
      </w:r>
      <w:r>
        <w:rPr>
          <w:lang w:val="id_ID" w:bidi="id_ID"/>
        </w:rPr>
        <w:t>Tanyakan kepada orang yang memerankan Allah, "Apa yang Anda rasakan atau pikirkan tentang kata-kata ini yang Anda tuntun untuk dibagikan oleh Paulus?" Orang itu mungkin menjawab hal-hal seperti, "Aku ingin orang-orang ini tahu bahwa Aku memanggil mereka karena Aku mengasihi mereka," atau "Orang-orang ini harus mendengarkan kata-kata yang Aku berikan kepada mereka melalui tulisan Paulus, karena tindakan ini akan membawa damai," atau "Aku ingin mereka memahami bahwa Aku telah melakukan begitu banyak hal untuk mereka." Mereka dapat menjalani kehidupan yang menunjukkan kepada orang lain apa artinya hidup dalam damai dengan Aku dan dengan orang lain. Aku benar-benar ingin menggunakannya untuk menunjukkan ini kepada dunia!"</w:t>
      </w:r>
    </w:p>
    <w:p>
      <w:pPr>
        <w:pStyle w:val="ListBullet"/>
        <w:spacing w:line="240" w:lineRule="auto"/>
        <w:ind w:left="720"/>
      </w:pPr>
      <w:r>
        <w:rPr>
          <w:lang w:val="id_ID" w:bidi="id_ID"/>
        </w:rPr>
      </w:r>
      <w:r>
        <w:rPr>
          <w:lang w:val="id_ID" w:bidi="id_ID"/>
        </w:rPr>
        <w:t>Lanjutkan dramanya.</w:t>
      </w:r>
    </w:p>
    <w:p>
      <w:pPr/>
      <w:r>
        <w:rPr>
          <w:lang w:val="id_ID" w:bidi="id_ID"/>
        </w:rPr>
      </w:r>
      <w:r>
        <w:rPr>
          <w:lang w:val="id_ID" w:bidi="id_ID"/>
        </w:rPr>
        <w:t>Selanjutnya Paulus berkata, "Kamu harus selalu rendah hati, lembut, sabar, menunjukkan betapa kamu mengasihi satu sama lain dengan mengasihi dan memahami perbedaan sesama." Roh Allah memberikan kepadamu damai yang mengikat kamu bersama dan kamu harus melakukan yang terbaik untuk mempertahankan kesatuan ini."</w:t>
      </w:r>
    </w:p>
    <w:p>
      <w:pPr>
        <w:pStyle w:val="ListBullet"/>
        <w:spacing w:line="240" w:lineRule="auto"/>
        <w:ind w:left="720"/>
      </w:pPr>
      <w:r>
        <w:rPr>
          <w:lang w:val="id_ID" w:bidi="id_ID"/>
        </w:rPr>
      </w:r>
      <w:r>
        <w:rPr>
          <w:lang w:val="id_ID" w:bidi="id_ID"/>
        </w:rPr>
        <w:t>Hentikan sebentar dramanya.</w:t>
      </w:r>
    </w:p>
    <w:p>
      <w:pPr>
        <w:pStyle w:val="ListBullet"/>
        <w:spacing w:line="240" w:lineRule="auto"/>
        <w:ind w:left="720"/>
      </w:pPr>
      <w:r>
        <w:rPr>
          <w:lang w:val="id_ID" w:bidi="id_ID"/>
        </w:rPr>
      </w:r>
      <w:r>
        <w:rPr>
          <w:lang w:val="id_ID" w:bidi="id_ID"/>
        </w:rPr>
        <w:t>Tanyakan kepada orang-orang yang memerankan orang-orang percaya, "Apa yang Anda rasakan atau pikirkan ketika Anda mendengar ini?" Orang itu mungkin menjawab hal-hal seperti, "Aku benar-benar ingin mengikut Allah dan mencoba melakukan hal-hal ini!" atau "Aku senang kita memiliki bantuan dari Allah untuk melakukan hal-hal ini, karena akan sulit untuk selalu mengikuti instruksi ini!" atau "Aku melihat bagaimana tindakan ini akan membangun hubungan yang baik dengan orang-orang di sekitarku," atau "Aku bersyukur karena Paulus membantu kita dengan berbagi kata-kata ini dengan kita."</w:t>
      </w:r>
    </w:p>
    <w:p>
      <w:pPr>
        <w:pStyle w:val="ListBullet"/>
        <w:spacing w:line="240" w:lineRule="auto"/>
        <w:ind w:left="720"/>
      </w:pPr>
      <w:r>
        <w:rPr>
          <w:lang w:val="id_ID" w:bidi="id_ID"/>
        </w:rPr>
      </w:r>
      <w:r>
        <w:rPr>
          <w:lang w:val="id_ID" w:bidi="id_ID"/>
        </w:rPr>
        <w:t>Lanjutkan dramanya.</w:t>
      </w:r>
    </w:p>
    <w:p>
      <w:pPr/>
      <w:r>
        <w:rPr>
          <w:lang w:val="id_ID" w:bidi="id_ID"/>
        </w:rPr>
      </w:r>
      <w:r>
        <w:rPr>
          <w:lang w:val="id_ID" w:bidi="id_ID"/>
        </w:rPr>
        <w:t>Paulus berkata, "Ada satu tubuh, yaitu semua orang percaya, dan satu Roh Kudus, sama seperti ada satu hal yang kita harapkan, yang untuknya Allah telah memanggil kamu." Ada satu Tuhan, Yesus, dan ada satu iman, dan satu baptisan. Ada satu Allah yang adalah Bapa dari semua, yang memerintah atas semua, bekerja melalui semua, dan berada dalam semua."</w:t>
      </w:r>
    </w:p>
    <w:p>
      <w:pPr>
        <w:pStyle w:val="ListBullet"/>
        <w:spacing w:line="240" w:lineRule="auto"/>
        <w:ind w:left="720"/>
      </w:pPr>
      <w:r>
        <w:rPr>
          <w:lang w:val="id_ID" w:bidi="id_ID"/>
        </w:rPr>
      </w:r>
      <w:r>
        <w:rPr>
          <w:lang w:val="id_ID" w:bidi="id_ID"/>
        </w:rPr>
        <w:t>Hentikan sebentar dramanya.</w:t>
      </w:r>
    </w:p>
    <w:p>
      <w:pPr>
        <w:pStyle w:val="ListBullet"/>
        <w:spacing w:line="240" w:lineRule="auto"/>
        <w:ind w:left="720"/>
      </w:pPr>
      <w:r>
        <w:rPr>
          <w:lang w:val="id_ID" w:bidi="id_ID"/>
        </w:rPr>
      </w:r>
      <w:r>
        <w:rPr>
          <w:lang w:val="id_ID" w:bidi="id_ID"/>
        </w:rPr>
        <w:t>Tanyakan kepada orang yang memerankan Paulus, "Apa yang Anda rasakan atau pikirkan?" Orang itu mungkin menjawab hal-hal seperti, "Sangat penting bahwa mereka percaya kepada kebenaran, sehingga aku akan mencantumkan hal-hal ini dengan jelas," atau "Aku ingin orang-orang percaya memiliki damai, sehingga aku akan menginstruksikan mereka dengan hati-hati," atau "Aku berharap mereka mendengarkan kata-kata ini, karena semua itu adalah kata-kata yang telah Allah berikan kepadaku dan kata-kata ini akan membantu orang-orang percaya!"</w:t>
      </w:r>
    </w:p>
    <w:p>
      <w:pPr>
        <w:pStyle w:val="ListBullet"/>
        <w:spacing w:line="240" w:lineRule="auto"/>
        <w:ind w:left="720"/>
      </w:pPr>
      <w:r>
        <w:rPr>
          <w:lang w:val="id_ID" w:bidi="id_ID"/>
        </w:rPr>
      </w:r>
      <w:r>
        <w:rPr>
          <w:lang w:val="id_ID" w:bidi="id_ID"/>
        </w:rPr>
        <w:t>Tanyakan kepada orang-orang yang memerankan orang-orang percaya, "Apa yang Anda rasakan atau pikirkan ketika Anda mendengar ini?" Orang itu mungkin menjawab hal-hal seperti, "Aku kagum bahwa aku adalah bagian dari tubuh orang-orang percaya yang sangat bersatu," atau "Meskipun gereja-gereja lain di kota-kota lain sangat berbeda, aku menyadari bahwa Allah ingin kita semua bekerja bersama dan memiliki damai dalam pribadi Allah dan apa yang telah Ia lakukan untuk kita."</w:t>
      </w:r>
      <w:r>
        <w:rPr>
          <w:lang w:val="id_ID" w:bidi="id_ID"/>
        </w:rPr>
      </w:r>
    </w:p>
    <w:p>
      <w:pPr>
        <w:pStyle w:val="Heading3"/>
      </w:pPr>
      <w:r>
        <w:rPr>
          <w:lang w:val="id_ID" w:bidi="id_ID"/>
        </w:rPr>
        <w:t>Melengkapi yang Kurang</w:t>
      </w:r>
    </w:p>
    <w:p>
      <w:pPr/>
      <w:r>
        <w:rPr>
          <w:lang w:val="id_ID" w:bidi="id_ID"/>
        </w:rPr>
      </w:r>
      <w:r>
        <w:rPr>
          <w:lang w:val="id_ID" w:bidi="id_ID"/>
        </w:rPr>
        <w:t>Dengarkan versi audio dari Efesus 4:1–6 dalam terjemahan yang paling mudah dimengerti.</w:t>
      </w:r>
    </w:p>
    <w:p>
      <w:pPr/>
      <w:r>
        <w:rPr>
          <w:lang w:val="id_ID" w:bidi="id_ID"/>
        </w:rPr>
      </w:r>
      <w:r>
        <w:rPr>
          <w:lang w:val="id_ID" w:bidi="id_ID"/>
        </w:rPr>
        <w:t>Dalam tahap ini, kelompok akan membahas istilah-istilah kunci dan kata-kata dalam perikop ini.</w:t>
      </w:r>
    </w:p>
    <w:p>
      <w:pPr/>
      <w:r>
        <w:rPr>
          <w:lang w:val="id_ID" w:bidi="id_ID"/>
        </w:rPr>
      </w:r>
      <w:r>
        <w:rPr>
          <w:lang w:val="id_ID" w:bidi="id_ID"/>
        </w:rPr>
        <w:t xml:space="preserve">Paulus menyebut dirinya seorang tahanan </w:t>
      </w:r>
      <w:r>
        <w:rPr>
          <w:b/>
          <w:lang w:val="id_ID" w:bidi="id_ID"/>
        </w:rPr>
        <w:t>Tuhan</w:t>
      </w:r>
      <w:r>
        <w:rPr>
          <w:lang w:val="id_ID" w:bidi="id_ID"/>
        </w:rPr>
        <w:t xml:space="preserve">. Seorang tuan adalah seorang tuan atas orang lain, yang memiliki otoritas penuh. Paulus sering menyebut Yesus "Tuhan," dan karena Paulus kemudian menyebutkan satu Roh, satu Allah Bapa, dan satu Tuhan, Tuhan di sini mungkin berarti Yesus. Untuk informasi lebih lanjut tentang </w:t>
      </w:r>
      <w:r>
        <w:rPr>
          <w:lang w:val="id_ID" w:bidi="id_ID"/>
        </w:rPr>
        <w:t>Tuhan</w:t>
      </w:r>
      <w:r>
        <w:rPr>
          <w:lang w:val="id_ID" w:bidi="id_ID"/>
        </w:rPr>
        <w:t xml:space="preserve">, lihat Daftar Kata Utama. Gunakan kata atau sebutan yang sama untuk Tuhan seperti yang Anda pakai pada kisah sebelumnya. </w:t>
      </w:r>
    </w:p>
    <w:p>
      <w:pPr/>
      <w:r>
        <w:rPr>
          <w:lang w:val="id_ID" w:bidi="id_ID"/>
        </w:rPr>
      </w:r>
      <w:r>
        <w:rPr>
          <w:lang w:val="id_ID" w:bidi="id_ID"/>
        </w:rPr>
        <w:t xml:space="preserve">Paulus menyuruh orang-orang percaya untuk hidup atau bertindak dengan cara yang </w:t>
      </w:r>
      <w:r>
        <w:rPr>
          <w:b/>
          <w:lang w:val="id_ID" w:bidi="id_ID"/>
        </w:rPr>
        <w:t>layak bagi</w:t>
      </w:r>
      <w:r>
        <w:rPr>
          <w:lang w:val="id_ID" w:bidi="id_ID"/>
        </w:rPr>
        <w:t xml:space="preserve"> panggilan mereka. Sebuah </w:t>
      </w:r>
      <w:r>
        <w:rPr>
          <w:b/>
          <w:lang w:val="id_ID" w:bidi="id_ID"/>
        </w:rPr>
        <w:t>panggilan</w:t>
      </w:r>
      <w:r>
        <w:rPr>
          <w:lang w:val="id_ID" w:bidi="id_ID"/>
        </w:rPr>
        <w:t xml:space="preserve"> adalah undangan Allah kepada orang-orang untuk menjadi umat-Nya dan melakukan kehendak-Nya. Ketika seseorang hidup dengan cara yang layak, itu berarti bahwa mereka hidup dengan cara yang benar atau sesuai untuk apa yang telah Allah panggil untuk mereka lakukan. Orang itu adalah wakil yang baik untuk Allah.</w:t>
      </w:r>
    </w:p>
    <w:p>
      <w:pPr/>
      <w:r>
        <w:rPr>
          <w:lang w:val="id_ID" w:bidi="id_ID"/>
        </w:rPr>
      </w:r>
      <w:r>
        <w:rPr>
          <w:lang w:val="id_ID" w:bidi="id_ID"/>
        </w:rPr>
        <w:t xml:space="preserve">Berhenti di sini dan diskusikan dalam kelompok gagasan tentang hidup dengan cara yang </w:t>
      </w:r>
      <w:r>
        <w:rPr>
          <w:b/>
          <w:lang w:val="id_ID" w:bidi="id_ID"/>
        </w:rPr>
        <w:t>layak</w:t>
      </w:r>
      <w:r>
        <w:rPr>
          <w:lang w:val="id_ID" w:bidi="id_ID"/>
        </w:rPr>
        <w:t xml:space="preserve">. Bagaimana Anda akan menerjemahkan ini dalam kutipan Anda? Hentikan sebentar audio ini di sini. </w:t>
      </w:r>
    </w:p>
    <w:p>
      <w:pPr/>
      <w:r>
        <w:rPr>
          <w:lang w:val="id_ID" w:bidi="id_ID"/>
        </w:rPr>
      </w:r>
      <w:r>
        <w:rPr>
          <w:lang w:val="id_ID" w:bidi="id_ID"/>
        </w:rPr>
        <w:t xml:space="preserve">Paulus menyuruh orang-orang percaya untuk menjadi </w:t>
      </w:r>
      <w:r>
        <w:rPr>
          <w:b/>
          <w:lang w:val="id_ID" w:bidi="id_ID"/>
        </w:rPr>
        <w:t>rendah hati</w:t>
      </w:r>
      <w:r>
        <w:rPr>
          <w:lang w:val="id_ID" w:bidi="id_ID"/>
        </w:rPr>
        <w:t xml:space="preserve">, </w:t>
      </w:r>
      <w:r>
        <w:rPr>
          <w:b/>
          <w:lang w:val="id_ID" w:bidi="id_ID"/>
        </w:rPr>
        <w:t>lembut</w:t>
      </w:r>
      <w:r>
        <w:rPr>
          <w:lang w:val="id_ID" w:bidi="id_ID"/>
        </w:rPr>
        <w:t xml:space="preserve">, dan </w:t>
      </w:r>
      <w:r>
        <w:rPr>
          <w:b/>
          <w:lang w:val="id_ID" w:bidi="id_ID"/>
        </w:rPr>
        <w:t>sabar</w:t>
      </w:r>
      <w:r>
        <w:rPr>
          <w:lang w:val="id_ID" w:bidi="id_ID"/>
        </w:rPr>
        <w:t>. Menjadi rendah hati berarti tidak sombong tetapi memperlakukan orang lain lebih baik daripada diri sendiri. Menjadi lembut berarti tidak keras dan atau penuh kebencian, tetapi memperlakukan orang lain dengan baik. Bersabar berarti bersedia menunggu, dan terus pergi dalam keadaan yang sulit.</w:t>
      </w:r>
    </w:p>
    <w:p>
      <w:pPr/>
      <w:r>
        <w:rPr>
          <w:lang w:val="id_ID" w:bidi="id_ID"/>
        </w:rPr>
      </w:r>
      <w:r>
        <w:rPr>
          <w:lang w:val="id_ID" w:bidi="id_ID"/>
        </w:rPr>
        <w:t xml:space="preserve">Berhenti di sini dan diskusikan dalam kelompok kata atau frasa apa yang akan Anda gunakan untuk </w:t>
      </w:r>
      <w:r>
        <w:rPr>
          <w:b/>
          <w:lang w:val="id_ID" w:bidi="id_ID"/>
        </w:rPr>
        <w:t>rendah hati</w:t>
      </w:r>
      <w:r>
        <w:rPr>
          <w:lang w:val="id_ID" w:bidi="id_ID"/>
        </w:rPr>
        <w:t xml:space="preserve">, </w:t>
      </w:r>
      <w:r>
        <w:rPr>
          <w:b/>
          <w:lang w:val="id_ID" w:bidi="id_ID"/>
        </w:rPr>
        <w:t>lembut</w:t>
      </w:r>
      <w:r>
        <w:rPr>
          <w:lang w:val="id_ID" w:bidi="id_ID"/>
        </w:rPr>
        <w:t xml:space="preserve">, dan </w:t>
      </w:r>
      <w:r>
        <w:rPr>
          <w:b/>
          <w:lang w:val="id_ID" w:bidi="id_ID"/>
        </w:rPr>
        <w:t>sabar</w:t>
      </w:r>
      <w:r>
        <w:rPr>
          <w:lang w:val="id_ID" w:bidi="id_ID"/>
        </w:rPr>
        <w:t xml:space="preserve">. Jika Anda telah menerjemahkan kata-kata ini di kitab lain dari Alkitab, gunakan kata-kata yang sama dengan yang telah Anda gunakan di sana. Hentikan sebentar audio ini di sini. </w:t>
      </w:r>
    </w:p>
    <w:p>
      <w:pPr/>
      <w:r>
        <w:rPr>
          <w:lang w:val="id_ID" w:bidi="id_ID"/>
        </w:rPr>
      </w:r>
      <w:r>
        <w:rPr>
          <w:lang w:val="id_ID" w:bidi="id_ID"/>
        </w:rPr>
        <w:t xml:space="preserve">Orang-orang percaya harus mempertahankan </w:t>
      </w:r>
      <w:r>
        <w:rPr>
          <w:b/>
          <w:lang w:val="id_ID" w:bidi="id_ID"/>
        </w:rPr>
        <w:t>kesatuan</w:t>
      </w:r>
      <w:r>
        <w:rPr>
          <w:lang w:val="id_ID" w:bidi="id_ID"/>
        </w:rPr>
        <w:t xml:space="preserve"> Roh melalui ikatan, atau hubungan damai. Bersatu berarti bekerja bersama untuk tujuan bersama. Orang-orang setuju dengan tujuan itu dan bekerja bersama untuk membantu satu sama lain mencapai tujuan itu bersama-sama. Gunakan kata atau frasa yang sama demi kesatuan seperti yang Anda gunakan pada bagian sebelumnya.</w:t>
      </w:r>
    </w:p>
    <w:p>
      <w:pPr/>
      <w:r>
        <w:rPr>
          <w:lang w:val="id_ID" w:bidi="id_ID"/>
        </w:rPr>
      </w:r>
      <w:r>
        <w:rPr>
          <w:b/>
          <w:lang w:val="id_ID" w:bidi="id_ID"/>
        </w:rPr>
        <w:t>Roh</w:t>
      </w:r>
      <w:r>
        <w:rPr>
          <w:lang w:val="id_ID" w:bidi="id_ID"/>
        </w:rPr>
        <w:t xml:space="preserve"> itu adalah </w:t>
      </w:r>
      <w:r>
        <w:rPr>
          <w:b/>
          <w:lang w:val="id_ID" w:bidi="id_ID"/>
        </w:rPr>
        <w:t>Roh Kudus</w:t>
      </w:r>
      <w:r>
        <w:rPr>
          <w:lang w:val="id_ID" w:bidi="id_ID"/>
        </w:rPr>
        <w:t xml:space="preserve">, Roh Allah. Roh Kudus tidak hanya sebuah kuasa tetapi juga adalah seseorang sendiri. Roh Kudus adalah bagian dari Tritunggal — Allah yang adalah satu, tetapi terdiri dari tiga pribadi. Allah Bapa, Allah Anak (Yesus), dan Allah Roh Kudus adalah tiga orang yang berbeda, tetapi bersama-sama mereka adalah satu Allah. Roh Kudus memungkinkan orang-orang untuk menjadi pengikut Yesus dan menyatukan para pengikut. Untuk informasi lebih lanjut tentang Roh, lihat </w:t>
      </w:r>
      <w:r>
        <w:rPr>
          <w:lang w:val="id_ID" w:bidi="id_ID"/>
        </w:rPr>
        <w:t>Roh Kudus</w:t>
      </w:r>
      <w:r>
        <w:rPr>
          <w:lang w:val="id_ID" w:bidi="id_ID"/>
        </w:rPr>
        <w:t xml:space="preserve"> di Daftar Kata Utama. Gunakan kata atau frasa yang sama untuk roh atau Roh Kudus seperti yang Anda gunakan pada perikop-perikop sebelumnya.</w:t>
      </w:r>
    </w:p>
    <w:p>
      <w:pPr/>
      <w:r>
        <w:rPr>
          <w:lang w:val="id_ID" w:bidi="id_ID"/>
        </w:rPr>
      </w:r>
      <w:r>
        <w:rPr>
          <w:b/>
          <w:lang w:val="id_ID" w:bidi="id_ID"/>
        </w:rPr>
        <w:t>Damai</w:t>
      </w:r>
      <w:r>
        <w:rPr>
          <w:lang w:val="id_ID" w:bidi="id_ID"/>
        </w:rPr>
        <w:t xml:space="preserve"> berarti tidak adanya konflik dan kepenuhan, atau kelengkapan, kehidupan. Damai tidak hanya berarti tidak ada perang atau konflik. Damai berarti orang-orang hidup bersama dalam kesatuan dan kasih satu sama lain. Untuk informasi lebih lanjut tentang </w:t>
      </w:r>
      <w:r>
        <w:rPr>
          <w:lang w:val="id_ID" w:bidi="id_ID"/>
        </w:rPr>
        <w:t>damai</w:t>
      </w:r>
      <w:r>
        <w:rPr>
          <w:lang w:val="id_ID" w:bidi="id_ID"/>
        </w:rPr>
        <w:t xml:space="preserve">, lihat Glosarium Utama. Gunakan kata atau sebutan yang sama untuk damai seperti yang Anda gunakan pada perikop sebelumnya. </w:t>
      </w:r>
    </w:p>
    <w:p>
      <w:pPr/>
      <w:r>
        <w:rPr>
          <w:lang w:val="id_ID" w:bidi="id_ID"/>
        </w:rPr>
      </w:r>
      <w:r>
        <w:rPr>
          <w:lang w:val="id_ID" w:bidi="id_ID"/>
        </w:rPr>
        <w:t xml:space="preserve">Paulus mengatakan bahwa ada satu </w:t>
      </w:r>
      <w:r>
        <w:rPr>
          <w:b/>
          <w:lang w:val="id_ID" w:bidi="id_ID"/>
        </w:rPr>
        <w:t>tubuh</w:t>
      </w:r>
      <w:r>
        <w:rPr>
          <w:lang w:val="id_ID" w:bidi="id_ID"/>
        </w:rPr>
        <w:t>, yang merupakan kata lain untuk kelompok orang yang percaya kepada Yesus. Paulus menyebut orang-orang percaya "tubuh Kristus," karena seperti tubuh fisik, ada banyak anggota dengan peran yang berbeda, tetapi mereka semua terhubung, dan melakukan pekerjaan Kristus di bumi. Gunakan kata atau ungkapan yang sama untuk tubuh seperti yang Anda gunakan pada perikop sebelumnya.</w:t>
      </w:r>
    </w:p>
    <w:p>
      <w:pPr/>
      <w:r>
        <w:rPr>
          <w:lang w:val="id_ID" w:bidi="id_ID"/>
        </w:rPr>
      </w:r>
      <w:r>
        <w:rPr>
          <w:lang w:val="id_ID" w:bidi="id_ID"/>
        </w:rPr>
        <w:t xml:space="preserve">Ada juga satu </w:t>
      </w:r>
      <w:r>
        <w:rPr>
          <w:b/>
          <w:lang w:val="id_ID" w:bidi="id_ID"/>
        </w:rPr>
        <w:t>harapan</w:t>
      </w:r>
      <w:r>
        <w:rPr>
          <w:lang w:val="id_ID" w:bidi="id_ID"/>
        </w:rPr>
        <w:t xml:space="preserve"> untuk orang-orang percaya. Harapan adalah sesuatu yang dinantikan orang-orang. Bagi orang-orang percaya, harapan ini adalah bahwa mereka akan bisa melihat kebaikan Allah di masa depan dan bahwa mereka akan memiliki kehidupan kekal dengan Allah. Ini adalah harapan yang pasti, karena mereka telah melihat bahwa Allah layak dipercaya melalui tindakan menyelamatkan-Nya di masa lalu. Untuk informasi lebih lanjut tentang </w:t>
      </w:r>
      <w:r>
        <w:rPr>
          <w:b/>
          <w:lang w:val="id_ID" w:bidi="id_ID"/>
        </w:rPr>
        <w:t>harapan</w:t>
      </w:r>
      <w:r>
        <w:rPr>
          <w:lang w:val="id_ID" w:bidi="id_ID"/>
        </w:rPr>
        <w:t>, lihat Daftar Kata Utama. Gunakan kata atau frasa yang sama untuk harapan seperti yang Anda gunakan pada perikop sebelumnya.</w:t>
      </w:r>
    </w:p>
    <w:p>
      <w:pPr/>
      <w:r>
        <w:rPr>
          <w:lang w:val="id_ID" w:bidi="id_ID"/>
        </w:rPr>
      </w:r>
      <w:r>
        <w:rPr>
          <w:lang w:val="id_ID" w:bidi="id_ID"/>
        </w:rPr>
        <w:t xml:space="preserve">Ada satu </w:t>
      </w:r>
      <w:r>
        <w:rPr>
          <w:b/>
          <w:lang w:val="id_ID" w:bidi="id_ID"/>
        </w:rPr>
        <w:t>iman</w:t>
      </w:r>
      <w:r>
        <w:rPr>
          <w:lang w:val="id_ID" w:bidi="id_ID"/>
        </w:rPr>
        <w:t xml:space="preserve">. Iman adalah bergantung kepada seseorang: percaya dan percaya bahwa apa yang dikatakan orang itu adalah benar. Iman khusus yang dibicarakan Paulus adalah ketika seseorang percaya kepada Yesus. Orang itu percaya bahwa Yesus adalah Anak Allah dan percaya bahwa Ia telah mati untuk menyelamatkan mereka dan bahwa Allah telah mengampuni dan menerima mereka. Akibatnya orang itu berkomitmen untuk melakukan semua yang telah diperintahkan Yesus. Untuk petunjuk lebih lagi tentang </w:t>
      </w:r>
      <w:r>
        <w:rPr>
          <w:lang w:val="id_ID" w:bidi="id_ID"/>
        </w:rPr>
        <w:t>iman</w:t>
      </w:r>
      <w:r>
        <w:rPr>
          <w:lang w:val="id_ID" w:bidi="id_ID"/>
        </w:rPr>
        <w:t xml:space="preserve">, lihat Daftar Kata Utama. Gunakan kata atau sebutan yang sama untuk iman seperti yang Anda pakai pada kisah sebelumnya. </w:t>
      </w:r>
    </w:p>
    <w:p>
      <w:pPr/>
      <w:r>
        <w:rPr>
          <w:lang w:val="id_ID" w:bidi="id_ID"/>
        </w:rPr>
      </w:r>
      <w:r>
        <w:rPr>
          <w:lang w:val="id_ID" w:bidi="id_ID"/>
        </w:rPr>
        <w:t xml:space="preserve">Ada satu </w:t>
      </w:r>
      <w:r>
        <w:rPr>
          <w:b/>
          <w:lang w:val="id_ID" w:bidi="id_ID"/>
        </w:rPr>
        <w:t>baptisan</w:t>
      </w:r>
      <w:r>
        <w:rPr>
          <w:lang w:val="id_ID" w:bidi="id_ID"/>
        </w:rPr>
        <w:t>. Membaptis seseorang berarti membasuh mereka melalui upacara dalam air untuk menunjukkan bahwa mereka berkomitmen sepenuhnya kepada komunitas atau orang yang memimpinnya. Baptisan ini adalah tanda kebutuhan seseorang akan pengampunan, serta tanda bahwa mereka sekarang menjadi milik Yesus dan ingin mengikuti-Nya. Ketika seseorang melakukan baptisan, seolah-olah mereka mati dan menjadi hidup lagi. Itu adalah simbol yang menunjukkan bahwa kehidupan lama mereka sudah mati dan mereka sekarang memiliki kehidupan baru karena mereka milik Yesus. Dalam bagian ini, ketika Paulus mengatakan bahwa ada satu baptisan, ia mengatakan bahwa kita semua, bersama sebagai orang-orang percaya, setia kepada Yesus dan menjalani kehidupan baru bersama Yesus. Kami telah menunjukkan itu melalui baptisan.</w:t>
      </w:r>
    </w:p>
    <w:p>
      <w:pPr/>
      <w:r>
        <w:rPr>
          <w:lang w:val="id_ID" w:bidi="id_ID"/>
        </w:rPr>
      </w:r>
      <w:r>
        <w:rPr>
          <w:lang w:val="id_ID" w:bidi="id_ID"/>
        </w:rPr>
        <w:t xml:space="preserve">Berhenti di sini dan diskusikan dalam kelompok kata atau frasa apa yang akan Anda gunakan untuk </w:t>
      </w:r>
      <w:r>
        <w:rPr>
          <w:b/>
          <w:lang w:val="id_ID" w:bidi="id_ID"/>
        </w:rPr>
        <w:t>baptisan</w:t>
      </w:r>
      <w:r>
        <w:rPr>
          <w:lang w:val="id_ID" w:bidi="id_ID"/>
        </w:rPr>
        <w:t xml:space="preserve">. Carilah </w:t>
      </w:r>
      <w:r>
        <w:rPr>
          <w:lang w:val="id_ID" w:bidi="id_ID"/>
        </w:rPr>
        <w:t>baptisan</w:t>
      </w:r>
      <w:r>
        <w:rPr>
          <w:lang w:val="id_ID" w:bidi="id_ID"/>
        </w:rPr>
        <w:t xml:space="preserve"> di Daftar Kata Utama untuk informasi lebih lanjut. Jika Anda telah menerjemahkan kata ini di kitab lain dalam Alkitab, gunakan kata yang sama dengan yang telah Anda gunakan di sana. Hentikan sebentar audio ini di sini. </w:t>
      </w:r>
    </w:p>
    <w:p>
      <w:pPr/>
      <w:r>
        <w:rPr>
          <w:lang w:val="id_ID" w:bidi="id_ID"/>
        </w:rPr>
      </w:r>
      <w:r>
        <w:rPr>
          <w:lang w:val="id_ID" w:bidi="id_ID"/>
        </w:rPr>
        <w:t xml:space="preserve">Ada satu Allah dan </w:t>
      </w:r>
      <w:r>
        <w:rPr>
          <w:b/>
          <w:lang w:val="id_ID" w:bidi="id_ID"/>
        </w:rPr>
        <w:t>Bapa</w:t>
      </w:r>
      <w:r>
        <w:rPr>
          <w:lang w:val="id_ID" w:bidi="id_ID"/>
        </w:rPr>
        <w:t xml:space="preserve"> dari semua. Paulus menggunakan kata yang sama yang Anda gunakan untuk bapa Anda. Gunakan kata yang sama untuk Bapa di sini seperti yang telah Anda gunakan dalam perikop sebelumnya.</w:t>
      </w:r>
      <w:r>
        <w:rPr>
          <w:lang w:val="id_ID" w:bidi="id_ID"/>
        </w:rPr>
      </w:r>
    </w:p>
    <w:p>
      <w:pPr>
        <w:pStyle w:val="Heading3"/>
      </w:pPr>
      <w:r>
        <w:rPr>
          <w:lang w:val="id_ID" w:bidi="id_ID"/>
        </w:rPr>
        <w:t>Menyampaikan Firman Tuhan</w:t>
      </w:r>
    </w:p>
    <w:p>
      <w:pPr/>
      <w:r>
        <w:rPr>
          <w:lang w:val="id_ID" w:bidi="id_ID"/>
        </w:rPr>
      </w:r>
      <w:r>
        <w:rPr>
          <w:lang w:val="id_ID" w:bidi="id_ID"/>
        </w:rPr>
        <w:t>Dengarkan versi audio dari perikop ini dalam terjemahan yang paling mudah dimengerti.</w:t>
      </w:r>
    </w:p>
    <w:p>
      <w:pPr/>
      <w:r>
        <w:rPr>
          <w:lang w:val="id_ID" w:bidi="id_ID"/>
        </w:rPr>
      </w:r>
      <w:r>
        <w:rPr>
          <w:lang w:val="id_ID" w:bidi="id_ID"/>
        </w:rPr>
        <w:t>Dalam sesi ini, ceritakan kembali perikop ini, secara berkelompok, dalam bahasa Anda sendiri.</w:t>
      </w:r>
    </w:p>
    <w:p>
      <w:pPr/>
      <w:r>
        <w:rPr>
          <w:lang w:val="id_ID" w:bidi="id_ID"/>
        </w:rPr>
      </w:r>
      <w:r>
        <w:rPr>
          <w:lang w:val="id_ID" w:bidi="id_ID"/>
        </w:rPr>
        <w:t>Pertama, seluruh kelompok harus berlatih menceritakan perikop tersebut dalam bahasa Anda sendiri. Ingatlah untuk mengikutsertakan hal-hal yang Anda putuskan dalam langkah sebelumnya, seperti kronologi, kata, frasa, emosi, atau apa pun yang Anda diskusikan.</w:t>
      </w:r>
    </w:p>
    <w:p>
      <w:pPr/>
      <w:r>
        <w:rPr>
          <w:lang w:val="id_ID" w:bidi="id_ID"/>
        </w:rPr>
      </w:r>
      <w:r>
        <w:rPr>
          <w:lang w:val="id_ID" w:bidi="id_ID"/>
        </w:rPr>
        <w:t xml:space="preserve">Seorang anggota kelompok harus menyampaikan beberapa kalimat dari perikop tersebut lalu berhenti sebentar. Anggota kelompok lain harus menceritakan bagian selanjutnya dari perikop itu dan berhenti sebentar. Lakukan hal ini sampai kelompok tersebut telah menceritakan kembali seluruh perikop tersebut. Dalam tahap ini anggota kelompok dapat saling mengoreksi. Hentikan sebentar audio ini di sini. </w:t>
      </w:r>
    </w:p>
    <w:p>
      <w:pPr/>
      <w:r>
        <w:rPr>
          <w:lang w:val="id_ID" w:bidi="id_ID"/>
        </w:rPr>
      </w:r>
      <w:r>
        <w:rPr>
          <w:lang w:val="id_ID" w:bidi="id_ID"/>
        </w:rPr>
        <w:t xml:space="preserve">Selanjutnya, setiap anggota kelompok harus menceritakan seluruh perikop tersebut tanpa gangguan setidaknya satu kali. Seorang anggota kelompok dapat menggunakan benda acak, gerakan, atau papan cerita untuk membantu mereka mengingat perikop tersebut. Hentikan sebentar audio ini di sini. </w:t>
      </w:r>
    </w:p>
    <w:p>
      <w:pPr/>
      <w:r>
        <w:rPr>
          <w:lang w:val="id_ID" w:bidi="id_ID"/>
        </w:rPr>
      </w:r>
      <w:r>
        <w:rPr>
          <w:lang w:val="id_ID" w:bidi="id_ID"/>
        </w:rPr>
        <w:t xml:space="preserve">Selanjutnya, kelompok dapat memutuskan versi perikop milik siapa yang paling kalian sukai. Kalian mungkin memutuskan bahwa kalian menyukai cara salah satu anggota kelompok menceritakan suatu adegan, tetapi menyukai cara anggota kelompok lain menceritakan adegan lainnya. Hentikan sebentar audio ini di sini. </w:t>
      </w:r>
    </w:p>
    <w:p>
      <w:pPr/>
      <w:r>
        <w:rPr>
          <w:lang w:val="id_ID" w:bidi="id_ID"/>
        </w:rPr>
      </w:r>
      <w:r>
        <w:rPr>
          <w:lang w:val="id_ID" w:bidi="id_ID"/>
        </w:rPr>
        <w:t>Akhirnya, kelompok dapat menyusun versi akhir perikop tersebut yang disetujui oleh semua orang. Setiap anggota kelompok harus berlatih menceritakan versi akhir dari perikop tersebut.</w:t>
      </w:r>
      <w:r>
        <w:rPr>
          <w:lang w:val="id_ID" w:bidi="id_ID"/>
        </w:rPr>
      </w:r>
      <w:r>
        <w:rPr>
          <w:lang w:val="id_ID" w:bidi="id_ID"/>
        </w:rPr>
      </w:r>
    </w:p>
    <w:sectPr w:rsidR="00443E2A" w:rsidRPr="00443E2A" w:rsidSect="007E084E">
      <w:footnotePr>
        <w:numRestart w:val="eachSect"/>
      </w:footnotePr>
      <w:pgSz w:w="12240" w:h="15840" w:code="1"/>
      <w:pgMar w:top="1440" w:right="1440" w:bottom="1440" w:left="1440" w:header="504" w:footer="504" w:gutter="0"/>
      <w:titlePg/>
      <w:docGrid w:linePitch="360"/>
      <w:cols w:num="1"/>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id_ID"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