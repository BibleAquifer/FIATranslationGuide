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MRK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Markus 1:1–13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1:1–13 dan taruhlah di dalam hati anda.</w:t>
      </w:r>
    </w:p>
    <w:p>
      <w:pPr/>
      <w:r>
        <w:rPr>
          <w:lang w:val="id_ID" w:bidi="id_ID"/>
        </w:rPr>
      </w:r>
      <w:r>
        <w:rPr>
          <w:lang w:val="id_ID" w:bidi="id_ID"/>
        </w:rPr>
        <w:t>Dengarkan rekaman dari Markus 1:1–13 tiga kali dalam tiga terjemahan yang berbeda jika memungkinkan. Kemudian sebagai kelompok diskusikanlah pertanyaan-pertanyaan berikut ini:</w:t>
      </w:r>
    </w:p>
    <w:p>
      <w:pPr>
        <w:pStyle w:val="ListNumber"/>
        <w:numPr>
          <w:ilvl w:val="0"/>
          <w:numId w:val="14"/>
        </w:numPr>
        <w:spacing w:line="240" w:lineRule="auto"/>
        <w:ind w:left="720"/>
      </w:pPr>
      <w:r>
        <w:rPr>
          <w:lang w:val="id_ID" w:bidi="id_ID"/>
        </w:rPr>
      </w:r>
      <w:r>
        <w:rPr>
          <w:lang w:val="id_ID" w:bidi="id_ID"/>
        </w:rPr>
        <w:t>Apa yang kamu sukai dalam perikop ini?</w:t>
      </w:r>
    </w:p>
    <w:p>
      <w:pPr>
        <w:pStyle w:val="ListNumber"/>
        <w:spacing w:line="240" w:lineRule="auto"/>
        <w:ind w:left="720"/>
      </w:pPr>
      <w:r>
        <w:rPr>
          <w:lang w:val="id_ID" w:bidi="id_ID"/>
        </w:rPr>
      </w:r>
      <w:r>
        <w:rPr>
          <w:lang w:val="id_ID" w:bidi="id_ID"/>
        </w:rPr>
        <w:t>Apa yang kamu tidak sukai atau tidak mengerti dalam perikop ini?</w:t>
      </w:r>
    </w:p>
    <w:p>
      <w:pPr>
        <w:pStyle w:val="ListNumber"/>
        <w:spacing w:line="240" w:lineRule="auto"/>
        <w:ind w:left="720"/>
      </w:pPr>
      <w:r>
        <w:rPr>
          <w:lang w:val="id_ID" w:bidi="id_ID"/>
        </w:rPr>
      </w:r>
      <w:r>
        <w:rPr>
          <w:lang w:val="id_ID" w:bidi="id_ID"/>
        </w:rPr>
        <w:t>Apa yang perikop ini ceritakan kepada kita tentang Yesus?</w:t>
      </w:r>
    </w:p>
    <w:p>
      <w:pPr>
        <w:pStyle w:val="ListNumber"/>
        <w:spacing w:line="240" w:lineRule="auto"/>
        <w:ind w:left="720"/>
      </w:pPr>
      <w:r>
        <w:rPr>
          <w:lang w:val="id_ID" w:bidi="id_ID"/>
        </w:rPr>
      </w:r>
      <w:r>
        <w:rPr>
          <w:lang w:val="id_ID" w:bidi="id_ID"/>
        </w:rPr>
        <w:t>Apa yang perikop ini ceritakan kepada kita tentang manusia?</w:t>
      </w:r>
    </w:p>
    <w:p>
      <w:pPr>
        <w:pStyle w:val="ListNumber"/>
        <w:spacing w:line="240" w:lineRule="auto"/>
        <w:ind w:left="720"/>
      </w:pPr>
      <w:r>
        <w:rPr>
          <w:lang w:val="id_ID" w:bidi="id_ID"/>
        </w:rPr>
      </w:r>
      <w:r>
        <w:rPr>
          <w:lang w:val="id_ID" w:bidi="id_ID"/>
        </w:rPr>
        <w:t>Bagaimana perikop bacaan ini mempengaruhi kehidupan kita sehari-hari?</w:t>
      </w:r>
    </w:p>
    <w:p>
      <w:pPr>
        <w:pStyle w:val="ListNumber"/>
        <w:spacing w:line="240" w:lineRule="auto"/>
        <w:ind w:left="720"/>
      </w:pPr>
      <w:r>
        <w:rPr>
          <w:lang w:val="id_ID" w:bidi="id_ID"/>
        </w:rPr>
      </w:r>
      <w:r>
        <w:rPr>
          <w:lang w:val="id_ID" w:bidi="id_ID"/>
        </w:rPr>
        <w:t>Siapa yang kamu kenal yang perlu mendengarkan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rekaman Markus 1:1–13 ini dalam terjemahan yang paling mudah dimengerti.</w:t>
      </w:r>
    </w:p>
    <w:p>
      <w:pPr/>
      <w:r>
        <w:rPr>
          <w:lang w:val="id_ID" w:bidi="id_ID"/>
        </w:rPr>
      </w:r>
      <w:r>
        <w:rPr>
          <w:lang w:val="id_ID" w:bidi="id_ID"/>
        </w:rPr>
        <w:t>Kitab Markus dimulai dengan menata panggung untuk menyampaikan kabar baik atau Injil Yesus, "Anak Tuhan" dan awal dari masa pelayananNya atau pengajaranNya.</w:t>
      </w:r>
    </w:p>
    <w:p>
      <w:pPr/>
      <w:r>
        <w:rPr>
          <w:lang w:val="id_ID" w:bidi="id_ID"/>
        </w:rPr>
      </w:r>
      <w:r>
        <w:rPr>
          <w:lang w:val="id_ID" w:bidi="id_ID"/>
        </w:rPr>
        <w:t>Markus memberitahu kita bahwa Yohanes akan mempersiapkan jalan bagi Yesus. Kemudian Markus segera memberitahu bahwa Yesus adalah Anak Tuhan. Yesus sebagai Anak Tuhan adalah tema dari buku ini. Tuhan menunjukkan bahwa ini benar dengan memberitahukan bahwa Yesus adalah AnakNya dan Dia mengasihi dan berkenan kepada Yesus. Tema lain dalam Markus yang kita mulai lihat di sini, adalah Tuhan dan Iblis berperang satu sama lain. Segera setelah pembaptisan Yesus, Yesus berada dalam konflik dengan Iblis.</w:t>
      </w:r>
    </w:p>
    <w:p>
      <w:pPr/>
      <w:r>
        <w:rPr>
          <w:lang w:val="id_ID" w:bidi="id_ID"/>
        </w:rPr>
      </w:r>
      <w:r>
        <w:rPr>
          <w:lang w:val="id_ID" w:bidi="id_ID"/>
        </w:rPr>
        <w:t>Cerita ini terjadi di padang gurun di sepanjang sungai Yordan. Cerita ini penting terjadi di padang gurun karena hal ini menunjukkan bahwa Tuhan mewujudkan segala sesuatu yang telah dikatakan oleh para nabi di Perjanjian Lama. Sungai Yordan sekitar 320 kilometer panjangnya. Biasanya lebarnya sekitar 30 meter dan kedalamannya 3 meter. Orang-orang dapat dengan mudah menyeberanginya.</w:t>
      </w:r>
    </w:p>
    <w:p>
      <w:pPr/>
      <w:r>
        <w:rPr>
          <w:lang w:val="id_ID" w:bidi="id_ID"/>
        </w:rPr>
      </w:r>
      <w:r>
        <w:rPr>
          <w:lang w:val="id_ID" w:bidi="id_ID"/>
        </w:rPr>
        <w:t>Berhenti di sini dan lihat gambar dan peta sungai Yordan sebagai kelompok. Hentikan rekaman ini di sini.</w:t>
      </w:r>
    </w:p>
    <w:p>
      <w:pPr/>
      <w:r>
        <w:rPr>
          <w:lang w:val="id_ID" w:bidi="id_ID"/>
        </w:rPr>
      </w:r>
      <w:r>
        <w:rPr>
          <w:lang w:val="id_ID" w:bidi="id_ID"/>
        </w:rPr>
        <w:t>Markus mengingatkan kita tentang apa yang dikatakan seorang nabi Yahudi, Yesaya, pada zaman dahulu kala. Seorang nabi adalah seorang yang menerima sebuah pesan dari Tuhan dan menyampaikan pesan Tuhan itu kepada manusia. Apa yang Yesaya katakan dicatat dalam sebuah buku di mana semua orang Yahudi mengetahuinya dengan baik. Yesaya mengatakan untuk mendengarkan suara teriakan yang memberitahukan bahwa seorang akan membuat jalan di padang gurun supaya Tuhan datang kepada kita. Seorang nabi lain, Maleakhi, memberitahukan bahwa seorang utusan akan mempersiapkan jalan, dan Tuhan akan kembali ke baitNya atau tempat ibadat. Markus mengingatkan kita akan nubuatan ini dan menunjukkan kepada kita bahwa Yohanes adalah utusan yang menyiapkan jalan bagi Yesus. Yesus adalah jalan untuk kembali kepada Tuhan. Markus juga menunjukkan kepada kita bahwa Yesus adalah Tuhan. Sampai akhir kitab Markus, tokoh-tokoh tersebut tetap berusaha mengungkapkan siapa Yesus sebenarnya, tetapi yang kita dengar langsung bahwa Yesus adalah Mesias atau Juruselamat yang Dijanjikan, Anak Tuhan.</w:t>
      </w:r>
    </w:p>
    <w:p>
      <w:pPr/>
      <w:r>
        <w:rPr>
          <w:lang w:val="id_ID" w:bidi="id_ID"/>
        </w:rPr>
      </w:r>
      <w:r>
        <w:rPr>
          <w:lang w:val="id_ID" w:bidi="id_ID"/>
        </w:rPr>
        <w:t>Yohanes hidup di padang gurun dan datang memberitakan kepada orang-orang, seperti yang banyak dilakukan oleh nabi-nabi di jaman dulu, tentang berbalik dari cara hidup mereka yang jahat dan kembali kepada Tuhan. Yohanes tampaknya sangat mirip dengan utusan yang dibicarakan oleh para nabi. Dia ada di padang gurun, berpakaian seperti dia, dan dia memberitahukan orang-orang untuk bersiap menyambut kedatangan Tuhan. Yohanes memakai pakaian yang terbuat dari bulu unta, seekor binatang yang dia dapat temukan di padang gurun. Dia makan belalang dan madu liar, sesuatu yang dia dapat temukan di padang gurun. Ia membaptis orang-orang dengan memasukkan mereka ke dalam air. Ini sebuah upacara Yahudi yang memperlihatkan bahwa orang-orang tersebut berbalik dari cara hidup mereka yang lama dan memulai cara hidup yang baru. Dalam cara hidup yang baru ini mereka berhenti tidak menaati Tuhan atau berbuat dosa, mereka mengikuti Tuhan, dan Tuhan mengampuni mereka dari dosa-dosa mereka. Ketika Tuhan mengampuni seseorang, Dia memilih untuk tidak menghukum atau membalas dendam terhadap orang tersebut yang telah berdosa melawan Dia. Dia membatalkan kesalahan mereka dan tidak menahan kesalahan itu untuk melawan mereka. Yohanes juga memberitahu orang-orang bahwa seseorang yang lebih berkuasa dan lebih penting sedang datang. Yohanes mengatakan bahwa orang itu akan sangat jauh lebih penting dari pada dia. Yohanes bahkan tidak layak untuk membungkuk dan melepaskan tali sandal pria tersebut. Sering kali seorang pelayan mau membantu tuannya melepaskan tali sepatunya atau berpakaian. Bahkan Yohanespun tidak akan layak menjadi hamba dari pria itu.</w:t>
      </w:r>
    </w:p>
    <w:p>
      <w:pPr/>
      <w:r>
        <w:rPr>
          <w:lang w:val="id_ID" w:bidi="id_ID"/>
        </w:rPr>
      </w:r>
      <w:r>
        <w:rPr>
          <w:lang w:val="id_ID" w:bidi="id_ID"/>
        </w:rPr>
        <w:t>Berhenti di sini dan tunjukkan kepada tim penerjemah sebuah foto sandal. Hentikan sejenak rekaman ini di sini.</w:t>
      </w:r>
    </w:p>
    <w:p>
      <w:pPr/>
      <w:r>
        <w:rPr>
          <w:lang w:val="id_ID" w:bidi="id_ID"/>
        </w:rPr>
      </w:r>
      <w:r>
        <w:rPr>
          <w:lang w:val="id_ID" w:bidi="id_ID"/>
        </w:rPr>
        <w:t>Orang yang akan datang itu akan membaptis orang-orang dengan Roh Kudus. Yohanes membaptis orang-orang dengan air, tetapi untuk dibaptis dengan Roh Kudus berarti bahwa Tuhan akan menaruh Roh Kudus itu ke dalam hati dan pikiranmu. Beberapa nabi (seperti: Yesaya, Yehezkiel, dan Yoel) di dalam Perjanjian Lama berbicara tentang Tuhan mencurahkan RohNya ke atas orang-orang, jadi orang-orang sedang menantikan saat itu untuk tiba. Yohanes memberitahu mereka, sekaranglah saatnya!</w:t>
      </w:r>
    </w:p>
    <w:p>
      <w:pPr/>
      <w:r>
        <w:rPr>
          <w:lang w:val="id_ID" w:bidi="id_ID"/>
        </w:rPr>
      </w:r>
      <w:r>
        <w:rPr>
          <w:lang w:val="id_ID" w:bidi="id_ID"/>
        </w:rPr>
        <w:t>Markus menceritakan kepada kita bahwa Yesus datang dari Nazaret ke Galilea dan dibaptis oleh Yohanes Nazaret adalah sebuah kota di wilayah Galilea, di mana Yesus dibesarkan. Yohanes membaptis Yesus, tetapi Yesus tidak membutuhkan pengampunan, karena Yesus tidak pernah melakukan hal-hal yang salah. Namun, dalam hal ini Yesus memulai kehidupan yang baru, dia memulai pelayananNya atau pengajaranNya secara resmi. Baptisan ini adalah sebuah langkah penting untuk menunjukkan kepada kita bahwa Tuhan menugaskan Yesus atau menunjuk Yesus untuk tugas ini. Markus suka menggunakan kalimat-kalimat singkat dan tindakan cepat untuk menceritakan kisahnya dan kita bisa melihatnya di sini. Segera setelah Yesus keluar dari air, sorga, atau cara lain untuk mengatakan langit, terbuka dan Roh Kudus turun ke atas Yesus seperti seekor burung merpati. Entah Roh Kudus datang dalam bentuk burung merpati atau Roh Kudus turun dengan cara yang sama seperti seekor burung merpati turun. Mungkin sorga terbuka menunjukkan kepada kita bahwa Tuhan sedang datang mendekati kita lagi setelah ratusan tahun berdiam setelah nabi sebelumnya. Terdengar suara dari Sorga, tempat di mana Tuhan tinggal. Hanya Yesus yang mendengar suara dari surga di sini. Markus tidak memberi tahu kita suara siapa itu, tapi kita tahu itu adalah suara Tuhan. Belum ada seorang pun yang mengetahui siapa Tuhan, tetapi Yesus mendengar Tuhan sedang berbicara kepadaNya. Suara itu mengatakan bahwa Tuhan mengasihi Dia dan berkenan kepadaNya. Markus menunjukkan kepada kita bahwa Yesus adalah Anak Tuhan dan orang-orang harus mendengarkan Dia.</w:t>
      </w:r>
    </w:p>
    <w:p>
      <w:pPr/>
      <w:r>
        <w:rPr>
          <w:lang w:val="id_ID" w:bidi="id_ID"/>
        </w:rPr>
      </w:r>
      <w:r>
        <w:rPr>
          <w:lang w:val="id_ID" w:bidi="id_ID"/>
        </w:rPr>
        <w:t>Berhenti di sini dan diskusikan pertanyaan ini dalam kelompok: Upacara atau ritual macam apa dalam budayamu yang menunjukkan bahwa seseorang sedang memulai cara hidup yang baru atau melakukan pekerjaan yang penting? Bagaimana upacara-upacara ini kelihatan sama atau berbeda dari pembaptisan? Hentikan sejenak rekaman ini di sini.</w:t>
      </w:r>
    </w:p>
    <w:p>
      <w:pPr/>
      <w:r>
        <w:rPr>
          <w:lang w:val="id_ID" w:bidi="id_ID"/>
        </w:rPr>
      </w:r>
      <w:r>
        <w:rPr>
          <w:lang w:val="id_ID" w:bidi="id_ID"/>
        </w:rPr>
        <w:t>Roh Kudus dengan segera dan sengaja membawa Yesus ke padang gurun. Tempat ini adalah sebuah tempat seperti gurun pasir di mana tak seorangpun melainkan hanya binatang binatang liar saja yang bisa hidup, dan sedikit sekali yang bisa tumbuh. Ada panggilan dan tujuan yang jelas dalam kata kerja yang digunakan untuk "mengirim" Yesus keluar. Ini tugas khusus yang Tuhan berikan untukNya. Yesus menghabiskan 40 hari di padang gurun sama seperti yang Musa lakukan di gunung, sama seperti perjalanan ke gunung yang Elia lakukan, dan sama seperti bangsa Israel di padang gurun selama 40 tahun. Yesus dicobai oleh Iblis setelah berpuasa 40 hari. Iblis adalah pemimpin dari semua roh-roh jahat. Dia adalah musuh Tuhan. Malaikat-malaikat yang bersama Yesus melayani Dia dan memberi Dia apa yang Dia butuhkan. Malaikat-malaikat adalah makhluk roh gaib yang melayani Tuhan. Markus tidak memberitahukan di sini apakah Yesus berhasil menang melawan Iblis di padang gurun atau tidak, tetapi ini adalah langkah yang penting dalam pelayanan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rekaman dari Markus 1:1–13 dalam terjemahan yang paling mudah dimengerti.</w:t>
      </w:r>
    </w:p>
    <w:p>
      <w:pPr/>
      <w:r>
        <w:rPr>
          <w:lang w:val="id_ID" w:bidi="id_ID"/>
        </w:rPr>
      </w:r>
      <w:r>
        <w:rPr>
          <w:lang w:val="id_ID" w:bidi="id_ID"/>
        </w:rPr>
        <w:t>Dalam langkah ini kelompok akan menjelaskan adegan-adegan karakter-karakter dan latar belakang bacaan ini. Kemudian kelompok akan menbayangkan bacaan ini.</w:t>
      </w:r>
    </w:p>
    <w:p>
      <w:pPr/>
      <w:r>
        <w:rPr>
          <w:lang w:val="id_ID" w:bidi="id_ID"/>
        </w:rPr>
      </w:r>
      <w:r>
        <w:rPr>
          <w:lang w:val="id_ID" w:bidi="id_ID"/>
        </w:rPr>
        <w:t>Bacaan ini memiliki 4 adegan.</w:t>
      </w:r>
    </w:p>
    <w:p>
      <w:pPr/>
      <w:r>
        <w:rPr>
          <w:lang w:val="id_ID" w:bidi="id_ID"/>
        </w:rPr>
      </w:r>
      <w:r>
        <w:rPr>
          <w:b/>
          <w:lang w:val="id_ID" w:bidi="id_ID"/>
        </w:rPr>
        <w:t>Dalam adegan pertama:</w:t>
      </w:r>
      <w:r>
        <w:rPr>
          <w:lang w:val="id_ID" w:bidi="id_ID"/>
        </w:rPr>
        <w:t xml:space="preserve"> Markus mulai dengan memberitahukan kita bahwa ini adalah awal dari pelayanan Yesus. Yohanes sedang di padang gurun di sungai Yordan, menggenapi nubuatan dalam Perjanjian Lama, di mana Yesaya mengatakan bahwa akan ada orang yang datang untuk "mempersiapkan jalan bagi kedatangan Tuhan," sambil berseru-seru dan membuat jalan agar Tuhan datang kepada kita.</w:t>
      </w:r>
    </w:p>
    <w:p>
      <w:pPr/>
      <w:r>
        <w:rPr>
          <w:lang w:val="id_ID" w:bidi="id_ID"/>
        </w:rPr>
      </w:r>
      <w:r>
        <w:rPr>
          <w:b/>
          <w:lang w:val="id_ID" w:bidi="id_ID"/>
        </w:rPr>
        <w:t>Dalam adegan kedua:</w:t>
      </w:r>
      <w:r>
        <w:rPr>
          <w:lang w:val="id_ID" w:bidi="id_ID"/>
        </w:rPr>
        <w:t xml:space="preserve"> Yohanes membaptis orang-orang di sungai Yordan. Yohanes mengatakan kepada orang-orang bahwa akan ada seorang yang datang, yang lebih berkuasa daripada dirinya dan akan membaptis orang-orang bukan hanya dengan air tetapi juga dengan Roh Kudus.</w:t>
      </w:r>
    </w:p>
    <w:p>
      <w:pPr/>
      <w:r>
        <w:rPr>
          <w:lang w:val="id_ID" w:bidi="id_ID"/>
        </w:rPr>
      </w:r>
      <w:r>
        <w:rPr>
          <w:b/>
          <w:lang w:val="id_ID" w:bidi="id_ID"/>
        </w:rPr>
        <w:t>Dalam adegan ketiga:</w:t>
      </w:r>
      <w:r>
        <w:rPr>
          <w:lang w:val="id_ID" w:bidi="id_ID"/>
        </w:rPr>
        <w:t xml:space="preserve"> Yesus datang dari Nazaret ke Galilea di mana Yohanes membaptis Yesus. Segera setelah Yesus keluar dari air, Sorga terbuka lebar, dan Roh Kudus turun ke atas Yesus.</w:t>
      </w:r>
    </w:p>
    <w:p>
      <w:pPr/>
      <w:r>
        <w:rPr>
          <w:lang w:val="id_ID" w:bidi="id_ID"/>
        </w:rPr>
      </w:r>
      <w:r>
        <w:rPr>
          <w:lang w:val="id_ID" w:bidi="id_ID"/>
        </w:rPr>
        <w:t>Hentikan sejenak rekaman di sini dan tunjukkan kepada kelompokmu sebuah peta yang menunjukkan wilayah Galilea yang mencakup Nazaret dan daerah sungai Yordan.</w:t>
      </w:r>
    </w:p>
    <w:p>
      <w:pPr/>
      <w:r>
        <w:rPr>
          <w:lang w:val="id_ID" w:bidi="id_ID"/>
        </w:rPr>
      </w:r>
      <w:r>
        <w:rPr>
          <w:b/>
          <w:lang w:val="id_ID" w:bidi="id_ID"/>
        </w:rPr>
        <w:t>Dalam adegan ke empat:</w:t>
      </w:r>
      <w:r>
        <w:rPr>
          <w:lang w:val="id_ID" w:bidi="id_ID"/>
        </w:rPr>
        <w:t xml:space="preserve"> Segera setelah Yesus dibaptis, Roh Kudus membawa Yesus ke padang gurun selama 40 hari. Iblis mencobai Yesus. Malaikat-malaikat ada bersama Yesus dan melayaniNya.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Sebagai kelompok, perhatikan bagian-bagian dari latar cerita perikop ini:</w:t>
      </w:r>
    </w:p>
    <w:p>
      <w:pPr/>
      <w:r>
        <w:rPr>
          <w:lang w:val="id_ID" w:bidi="id_ID"/>
        </w:rPr>
      </w:r>
      <w:r>
        <w:rPr>
          <w:lang w:val="id_ID" w:bidi="id_ID"/>
        </w:rPr>
        <w:t>Kisah ini terjadi di padang gurun dekat sungai Yordan dan setelah itu di bagian lain di padang gurun di mana Yesus dicobai Iblis. Latar cerita padang gurun itu penting karena menujukkan bahwa nubuatan nabi Yesaya tentang adanya suara yang berseru-seru di padang gurun sudah menjadi kenyataan.</w:t>
      </w:r>
    </w:p>
    <w:p>
      <w:pPr/>
      <w:r>
        <w:rPr>
          <w:lang w:val="id_ID" w:bidi="id_ID"/>
        </w:rPr>
      </w:r>
      <w:r>
        <w:rPr>
          <w:lang w:val="id_ID" w:bidi="id_ID"/>
        </w:rPr>
        <w:t>Hentikan sejenak rekaman di sini dan tunjukkan ke kelompok gambar sungai Yordan dan gambar padang gurun.</w:t>
      </w:r>
    </w:p>
    <w:p>
      <w:pPr/>
      <w:r>
        <w:rPr>
          <w:lang w:val="id_ID" w:bidi="id_ID"/>
        </w:rPr>
      </w:r>
      <w:r>
        <w:rPr>
          <w:lang w:val="id_ID" w:bidi="id_ID"/>
        </w:rPr>
        <w:t>Dalam adegan kedua orang-orang datang dari seluruh Yudea dan Yerusalem. Yohanes sedang membaptis mereka. Mereka mengakui dosa mereka, berpaling dari cara hidup mereka yang lama dan memulai cara hidup baru yang menaati Tuhan. Yohanes berkata kepada orang banyak bahwa sebentar lagi akan datang seorang yang lebih berkuasa daripadanya. Yohanes berbicara tentang membuka tali sepatu seorang yang lebih penting daripada dirinya. Pelayan-pelayan biasanya melakukan itu untuk tuan mereka. Yohanes mengatakan bahwa dia tidak layak untuk membuka tali sepatu orang yang akan datang itu. Orang penting ini akan membaptis orang banyak dengan Roh Kudus. Roh Tuhan akan ditempatkan dalam hati dan pikiran manusia.</w:t>
      </w:r>
    </w:p>
    <w:p>
      <w:pPr/>
      <w:r>
        <w:rPr>
          <w:lang w:val="id_ID" w:bidi="id_ID"/>
        </w:rPr>
      </w:r>
      <w:r>
        <w:rPr>
          <w:lang w:val="id_ID" w:bidi="id_ID"/>
        </w:rPr>
        <w:t>Hentikan sejenak rekaman di sini dan tunjukkan ke kelompokmu peta Yudea dan Yerusalem.</w:t>
      </w:r>
    </w:p>
    <w:p>
      <w:pPr/>
      <w:r>
        <w:rPr>
          <w:lang w:val="id_ID" w:bidi="id_ID"/>
        </w:rPr>
      </w:r>
      <w:r>
        <w:rPr>
          <w:lang w:val="id_ID" w:bidi="id_ID"/>
        </w:rPr>
        <w:t>Dalam adegan ketiga kita melihat Yohanes membaptis Yesus. Penting untuk diingat bahwa meskipun Yesus sedang dibaptis Ia tidak membutuhkan pengampunan karena Dia tidak pernah melakukan kesalahan apapun. Pembaptisan Yesus adalah awal dari kehidupan baruNya dalam melayani dan mengajar orang banyak. Ini menunjukkan bahwa Tuhan telah menunjuk Yesus untuk tugas ini. Markus suka menggunakan kalimat-kalimat singkat dan tindakan cepat untuk menceritakan kisahnya dan kita bisa melihatnya di sini. Pertama Yesus keluar dari air. Bahasa aslinya kurang jelas apakah Yesus keluar dari bawah permukaan air, atau jika Dia keluar sepenuhnya dari sungai. Kemungkinan besar, Yesus keluar dari bawah permukaan air, tetapi Anda seharusnya membiarkan ketidakjelasan ini dalam terjemahanmu jika memungkinkan. Segera setelah Yesus keluar dari air, langit terbelah. Ini bukan berarti sorga atau langit dihancurkan, tapi sorga atau langit sedang terbuka. Dari langit yang terbuka ini turunlah Roh Kudus seperti seekor burung merpati. Ini bisa berarti bahwa Roh Kudus datang dalam bentuk seekor burung merpati, atau Roh Kudus turun seperti seekor burung merpati. Lebih baik untuk tetap membiarkan terjemahan ini kurang jelas juga. Yesus mendengar suara yang berkata, "Engkaulah Anak-Ku. Aku mengasihiMu. Aku berkenan kepadaMu." Sekalipun kita tahu bahwa ini adalah suara Tuhan, bacaan tersebut tidak mengatakan suara siapa itu. Anda boleh bilang seperti ini, "Yesus mendengar bunyi seperti suara." Tampaknya, hanya Yesus yang mendengar suara itu.</w:t>
      </w:r>
    </w:p>
    <w:p>
      <w:pPr/>
      <w:r>
        <w:rPr>
          <w:lang w:val="id_ID" w:bidi="id_ID"/>
        </w:rPr>
      </w:r>
      <w:r>
        <w:rPr>
          <w:lang w:val="id_ID" w:bidi="id_ID"/>
        </w:rPr>
        <w:t>Segera setelah Yesus dibaptis, Roh Kudus membawa Yesus ke padang gurun selama 40 hari. Sekalipun Roh Kudus membawa Yesus, ini tidak berarti Dia memaksa Yesus pergi. Yesus pasti tahu bahwa ini adalah tugas khusus yang Tuhan berikan kepada Yesus dan sebuah langkah penting dalam pelayanan-Nya.</w:t>
      </w:r>
    </w:p>
    <w:p>
      <w:pPr/>
      <w:r>
        <w:rPr>
          <w:lang w:val="id_ID" w:bidi="id_ID"/>
        </w:rPr>
      </w:r>
      <w:r>
        <w:rPr>
          <w:lang w:val="id_ID" w:bidi="id_ID"/>
        </w:rPr>
        <w:t>Padang gurun adalah tempat seperti gurun di mana binatang liar hidup dan tidak ada orang yang tinggal di situ. Hanya sedikit tanaman yang tumbuh di padang gurun. Saat Yesus di padang gurun, Iblis menguji atau mencobai Yesus. Pencobaan adalah sebuah ujian yang dirancang untuk memberikan kesempatan kepada orang untuk berbuat jahat atau berdosa terhadap Tuhan. Markus tidak memberi tahu kita secara khusus bagaimana Yesus dicobai. Kita diberi tahu bahwa malaikat-mailaikat ada bersama Yesus untuk melayaniNya. Sekali lagi, Markus tidak memberi tahu kita bagaimana malaikat-malikat melayani Yesus.</w:t>
      </w:r>
    </w:p>
    <w:p>
      <w:pPr/>
      <w:r>
        <w:rPr>
          <w:lang w:val="id_ID" w:bidi="id_ID"/>
        </w:rPr>
      </w:r>
      <w:r>
        <w:rPr>
          <w:lang w:val="id_ID" w:bidi="id_ID"/>
        </w:rPr>
        <w:t>Sekarang, kelompok harus membuat papan cerita, atau memakai bahan-bahan untuk menggambarkan perikop ini dan tindakan-tindakan yang ada di 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rekaman dari Markus 1:1–13 dalam terjemahan yang paling mudah dimengerti.</w:t>
      </w:r>
    </w:p>
    <w:p>
      <w:pPr/>
      <w:r>
        <w:rPr>
          <w:lang w:val="id_ID" w:bidi="id_ID"/>
        </w:rPr>
      </w:r>
      <w:r>
        <w:rPr>
          <w:lang w:val="id_ID" w:bidi="id_ID"/>
        </w:rPr>
        <w:t>Di dalam langkah ini, kelompok akan memperagakan bacaan ini.</w:t>
      </w:r>
    </w:p>
    <w:p>
      <w:pPr/>
      <w:r>
        <w:rPr>
          <w:lang w:val="id_ID" w:bidi="id_ID"/>
        </w:rPr>
      </w:r>
      <w:r>
        <w:rPr>
          <w:lang w:val="id_ID" w:bidi="id_ID"/>
        </w:rPr>
        <w:t>Bacaan ini memiliki 4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Dalam kelompok, perankan bacaan itu dua kali. Anda harus memerankan bacaan ini dalam bahasa Anda sendiri.</w:t>
      </w:r>
    </w:p>
    <w:p>
      <w:pPr/>
      <w:r>
        <w:rPr>
          <w:lang w:val="id_ID" w:bidi="id_ID"/>
        </w:rPr>
      </w:r>
      <w:r>
        <w:rPr>
          <w:lang w:val="id_ID" w:bidi="id_ID"/>
        </w:rPr>
        <w:t>Pertama, perankan kisah itu tanpa berhenti. Perhatikan dialog, alur cerita, dan kronologi kisah ini. Pastikan supaya kamu tidak melewatkan bagian peran yang sulit atau penting dari kisah ini. Bantu satu sama lain untuk mengingat setiap bagian dari kisah ini.</w:t>
      </w:r>
    </w:p>
    <w:p>
      <w:pPr/>
      <w:r>
        <w:rPr>
          <w:lang w:val="id_ID" w:bidi="id_ID"/>
        </w:rPr>
      </w:r>
      <w:r>
        <w:rPr>
          <w:lang w:val="id_ID" w:bidi="id_ID"/>
        </w:rPr>
        <w:t>Hentikan rekaman ini di sini dan perankan bacaan itu.</w:t>
      </w:r>
    </w:p>
    <w:p>
      <w:pPr/>
      <w:r>
        <w:rPr>
          <w:lang w:val="id_ID" w:bidi="id_ID"/>
        </w:rPr>
      </w:r>
      <w:r>
        <w:rPr>
          <w:lang w:val="id_ID" w:bidi="id_ID"/>
        </w:rPr>
        <w:t>Kelompok ini harus memerankan bacaan ini untuk kedua kalinya. Pada titik tertentu dalam drama, hentikan adegan sebentar dan tanyakan kepada orang yang memerankan karakter itu "Apa yang Anda rasakan atau pikirkan?" Orang yang memerankan karakter itu harus menjawab apa yang mereka rasakan atau pikirkan jika mereka adalah karakter itu. Kemudian putar ulang drama ini.</w:t>
      </w:r>
    </w:p>
    <w:p>
      <w:pPr/>
      <w:r>
        <w:rPr>
          <w:lang w:val="id_ID" w:bidi="id_ID"/>
        </w:rPr>
      </w:r>
      <w:r>
        <w:rPr>
          <w:lang w:val="id_ID" w:bidi="id_ID"/>
        </w:rPr>
        <w:t>Hentikan rekaman ini di sini dan perankan bacaan itu untuk kedua kalinya.</w:t>
      </w:r>
    </w:p>
    <w:p>
      <w:pPr/>
      <w:r>
        <w:rPr>
          <w:lang w:val="id_ID" w:bidi="id_ID"/>
        </w:rPr>
      </w:r>
      <w:r>
        <w:rPr>
          <w:lang w:val="id_ID" w:bidi="id_ID"/>
        </w:rPr>
        <w:t>Berikut ini adalah contoh dari drama ini dan kemungkinan tanggapannya.</w:t>
      </w:r>
    </w:p>
    <w:p>
      <w:pPr/>
      <w:r>
        <w:rPr>
          <w:lang w:val="id_ID" w:bidi="id_ID"/>
        </w:rPr>
      </w:r>
      <w:r>
        <w:rPr>
          <w:lang w:val="id_ID" w:bidi="id_ID"/>
        </w:rPr>
        <w:t xml:space="preserve">Adegan awal dari cerita ini akan menetapkan latar belakangnya. Cerita ini terjadi di padang gurun. Ini adalah penggenapan firman Tuhan. Perankan Yohanes yang memberi tahu orang banyak untuk dibaptis, untuk berbalik dari cara hidup mereka yang lama, dan untuk mengikuti Tuhan dan dosa-dosa merekapun diampuni. </w:t>
      </w:r>
    </w:p>
    <w:p>
      <w:pPr/>
      <w:r>
        <w:rPr>
          <w:lang w:val="id_ID" w:bidi="id_ID"/>
        </w:rPr>
      </w:r>
      <w:r>
        <w:rPr>
          <w:lang w:val="id_ID" w:bidi="id_ID"/>
        </w:rPr>
        <w:t>Hentikan sejenak drama. Tanyakan kepada pemeran kerumunan orang banyak "Apa yang kamu rasakan atau pikirkan?" Orang-orang itu mungkin menjawab, "Bisakah kita mempercayai pria ini?" atau "Saya sangat senang untuk dibaptis dan diampuni," atau "Apakah pria ini seorang nabi?" atau "Menantikan: Apakah Mesias akan segera datang?" Lanjutkan drama.</w:t>
      </w:r>
    </w:p>
    <w:p>
      <w:pPr/>
      <w:r>
        <w:rPr>
          <w:lang w:val="id_ID" w:bidi="id_ID"/>
        </w:rPr>
      </w:r>
      <w:r>
        <w:rPr>
          <w:lang w:val="id_ID" w:bidi="id_ID"/>
        </w:rPr>
        <w:t>Perankan Yohanes yang membaptis orang-orang di sungai dan orang-orang itu mengakui dosa-dosa mereka.</w:t>
      </w:r>
    </w:p>
    <w:p>
      <w:pPr/>
      <w:r>
        <w:rPr>
          <w:lang w:val="id_ID" w:bidi="id_ID"/>
        </w:rPr>
      </w:r>
      <w:r>
        <w:rPr>
          <w:lang w:val="id_ID" w:bidi="id_ID"/>
        </w:rPr>
        <w:t>Hentikan sejenak drama. Tanyakan kepada orang yang memerankan Yohanes, "Apa yang kamu rasakan atau pikirkan?" Orang itu mungkin menjawab hal-hal seperti "Senang melihat begitu banyak orang mendengarkan berita Tuhan," atau "terkejut melihat orang banyak itu." Lanjutkan drama.</w:t>
      </w:r>
    </w:p>
    <w:p>
      <w:pPr/>
      <w:r>
        <w:rPr>
          <w:lang w:val="id_ID" w:bidi="id_ID"/>
        </w:rPr>
      </w:r>
      <w:r>
        <w:rPr>
          <w:lang w:val="id_ID" w:bidi="id_ID"/>
        </w:rPr>
        <w:t>Perankan Yohanes yang memberi tahu ke banyak orang bahwa seseorang yang lebih berkuasa daripada dia akan datang. Ia tidak akan membaptis dengan air tetapi dengan Roh Kudus.</w:t>
      </w:r>
    </w:p>
    <w:p>
      <w:pPr/>
      <w:r>
        <w:rPr>
          <w:lang w:val="id_ID" w:bidi="id_ID"/>
        </w:rPr>
      </w:r>
      <w:r>
        <w:rPr>
          <w:lang w:val="id_ID" w:bidi="id_ID"/>
        </w:rPr>
        <w:t>Hentikan sejenak drama. Tanyakan kepada kerumunan orang banyak apa yang mereka rasakan atau pikirkan. Mereka mungkin menjawab "Kapan mereka akan datang?" atau "Apa artinya dibaptis dengan Roh Kudus?" atau "Bisakah kita percaya apa yang Yohanes katakan kepada kita?" atau "Siapa orang yang akan datang?" Lanjutkan drama.</w:t>
      </w:r>
    </w:p>
    <w:p>
      <w:pPr/>
      <w:r>
        <w:rPr>
          <w:lang w:val="id_ID" w:bidi="id_ID"/>
        </w:rPr>
      </w:r>
      <w:r>
        <w:rPr>
          <w:lang w:val="id_ID" w:bidi="id_ID"/>
        </w:rPr>
        <w:t>Perankan Yesus yang dibaptis oleh Yohanes. Pikirkan tentang bagaimana kamu dapat memerankan langit yang terkoyak dan Roh Kudus turun ke atas Yesus. Bisakah kamu menggunakan benda-benda untuk membantu kamu menggambarkan ini? Kamu bisa merobek selembar kain menjadi dua untuk menunjukkan langit terbuka.</w:t>
      </w:r>
    </w:p>
    <w:p>
      <w:pPr/>
      <w:r>
        <w:rPr>
          <w:lang w:val="id_ID" w:bidi="id_ID"/>
        </w:rPr>
      </w:r>
      <w:r>
        <w:rPr>
          <w:lang w:val="id_ID" w:bidi="id_ID"/>
        </w:rPr>
        <w:t>Perankan suara Tuhan yang berbicara kepada Yesus, yang memberi tahu dia bahwa Yesus adalah putra yang dikasihinya dan Ia berkenaan kepadanya.</w:t>
      </w:r>
    </w:p>
    <w:p>
      <w:pPr/>
      <w:r>
        <w:rPr>
          <w:lang w:val="id_ID" w:bidi="id_ID"/>
        </w:rPr>
      </w:r>
      <w:r>
        <w:rPr>
          <w:lang w:val="id_ID" w:bidi="id_ID"/>
        </w:rPr>
        <w:t>Hentikan sejenak drama. Tanyakan kepada orang yang memerankan Johannes, "Bagaimana perasaan kamu pada saat ini?" Orang itu mungkin menjawab, "Tidak layak" atau "Bersemangat bahwa ia ada di sini" atau "Takjub" atau "Bingung—mengapa Yesus perlu dibaptis?" Tanyakan kepada orang yang memerankan Tuhan, "Bagaimana perasaan kamu pada saat ini?" Orang itu mungkin menjawab hal-hal seperti, "Saya sangat mengasihi putra saya" atau "Bangga." Tanyakan kepada orang yang memerankan Yesus, "Bagaimana perasaan kamu pada saat ini?" Orang itu mungkin menjawab hal-hal seperti, "Sangat senang mendengar suara Tuhan," atau "Bersukacita oleh tugas di depan," atau "Dikasihi." Lanjutkan drama.</w:t>
      </w:r>
    </w:p>
    <w:p>
      <w:pPr/>
      <w:r>
        <w:rPr>
          <w:lang w:val="id_ID" w:bidi="id_ID"/>
        </w:rPr>
      </w:r>
      <w:r>
        <w:rPr>
          <w:lang w:val="id_ID" w:bidi="id_ID"/>
        </w:rPr>
        <w:t>Akhirnya, perankan Yesus pergi ke padang gurun selama 40 hari di mana ia dicobai oleh Iblis. Malaikat-malaikat bersama dia, melayaninya. Pikirkan tentang dengan cara apa para malaikat itu dapat melayani Yesus. Markus tidak memberi tahu kita. Markus juga tidak memberi tahu kita dengan cara apa Iblis menguji Yesus.</w:t>
      </w:r>
    </w:p>
    <w:p>
      <w:pPr/>
      <w:r>
        <w:rPr>
          <w:lang w:val="id_ID" w:bidi="id_ID"/>
        </w:rPr>
      </w:r>
      <w:r>
        <w:rPr>
          <w:lang w:val="id_ID" w:bidi="id_ID"/>
        </w:rPr>
        <w:t>Hentikan sejenak drama. Tanyakan kepada orang yang memerankan Iblis, "Apa yang kamu rasakan atau pikirkan?" Orang itu mungkin menjawab hal-hal seperti, "Saya dapat membuat Yesus mendengarkan saya," atau "Saya ingin Yesus gagal," atau "Saya lebih berkuasa daripada pria ini."</w:t>
      </w:r>
    </w:p>
    <w:p>
      <w:pPr/>
      <w:r>
        <w:rPr>
          <w:lang w:val="id_ID" w:bidi="id_ID"/>
        </w:rPr>
      </w:r>
      <w:r>
        <w:rPr>
          <w:lang w:val="id_ID" w:bidi="id_ID"/>
        </w:rPr>
        <w:t>Pada akhirnya, tanyakan kepada kelompok, "Apa pendapat mu tentang Roh Kudus yang mengirim Yesus ke padang gurun untuk diuji atau dicobai oleh Iblis? Bagaimana perasaanmu tentang akhir cerita ini?"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rekaman dari Markus 1:1–13 dalam terjemahan yang paling mudah dimengerti.</w:t>
      </w:r>
    </w:p>
    <w:p>
      <w:pPr/>
      <w:r>
        <w:rPr>
          <w:lang w:val="id_ID" w:bidi="id_ID"/>
        </w:rPr>
      </w:r>
      <w:r>
        <w:rPr>
          <w:lang w:val="id_ID" w:bidi="id_ID"/>
        </w:rPr>
        <w:t>Pada langkah ini, kelompok akan membahas istilah dan kata kunci dalam bacaan ini.</w:t>
      </w:r>
    </w:p>
    <w:p>
      <w:pPr/>
      <w:r>
        <w:rPr>
          <w:lang w:val="id_ID" w:bidi="id_ID"/>
        </w:rPr>
      </w:r>
      <w:r>
        <w:rPr>
          <w:lang w:val="id_ID" w:bidi="id_ID"/>
        </w:rPr>
        <w:t xml:space="preserve">Dalam versi aslinya, Markus menggunakan kata </w:t>
      </w:r>
      <w:r>
        <w:rPr>
          <w:b/>
          <w:lang w:val="id_ID" w:bidi="id_ID"/>
        </w:rPr>
        <w:t>Injil</w:t>
      </w:r>
      <w:r>
        <w:rPr>
          <w:lang w:val="id_ID" w:bidi="id_ID"/>
        </w:rPr>
        <w:t xml:space="preserve"> yang artinya pesan Kristiani atau kabar baik bahwa Yesus turun ke bumi, mati bagi dosa kita dan dibangkitkan dari kematian. Markus menyukai kata "Injil" dan sering menggunakan kata itu di kitabnya. Dia sangat bersemangat dengan pesan Yesus.</w:t>
      </w:r>
    </w:p>
    <w:p>
      <w:pPr/>
      <w:r>
        <w:rPr>
          <w:lang w:val="id_ID" w:bidi="id_ID"/>
        </w:rPr>
      </w:r>
      <w:r>
        <w:rPr>
          <w:lang w:val="id_ID" w:bidi="id_ID"/>
        </w:rPr>
        <w:t xml:space="preserve">Berhenti di sini dan diskusikan dalam kelompok kata atau frasa apa yang akan kalian gunakan untuk kata Injil Carilah kata </w:t>
      </w:r>
      <w:hyperlink r:id="rId13">
        <w:r>
          <w:rPr>
            <w:lang w:val="id_ID" w:bidi="id_ID"/>
          </w:rPr>
          <w:rPr>
            <w:color w:val="0000EE"/>
            <w:u w:val="single"/>
          </w:rPr>
          <w:t>Injil</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Markus bilang inilah Injil atau kabar baik tentang Yesus </w:t>
      </w:r>
      <w:r>
        <w:rPr>
          <w:b/>
          <w:lang w:val="id_ID" w:bidi="id_ID"/>
        </w:rPr>
        <w:t>Mesias</w:t>
      </w:r>
      <w:r>
        <w:rPr>
          <w:lang w:val="id_ID" w:bidi="id_ID"/>
        </w:rPr>
        <w:t xml:space="preserve">, </w:t>
      </w:r>
      <w:r>
        <w:rPr>
          <w:b/>
          <w:lang w:val="id_ID" w:bidi="id_ID"/>
        </w:rPr>
        <w:t>Anak Tuhan</w:t>
      </w:r>
      <w:r>
        <w:rPr>
          <w:lang w:val="id_ID" w:bidi="id_ID"/>
        </w:rPr>
        <w:t xml:space="preserve">. Nama Yesus artinya "Tuhan menyelamatkan." "Kristus" adalah kata Yunani untuk "Mesias," dalam bahasa Ibrani, yang artinya orang yang telah diurapi atau ditunjuk oleh Tuhan untuk melakukan tugas khusus. Dalam Perjanjian Lama, nabi, imam, dan </w:t>
      </w:r>
      <w:hyperlink r:id="rId14">
        <w:r>
          <w:rPr>
            <w:lang w:val="id_ID" w:bidi="id_ID"/>
          </w:rPr>
          <w:rPr>
            <w:color w:val="0000EE"/>
            <w:u w:val="single"/>
          </w:rPr>
          <w:t>raja-raja</w:t>
        </w:r>
      </w:hyperlink>
      <w:r>
        <w:rPr>
          <w:lang w:val="id_ID" w:bidi="id_ID"/>
        </w:rPr>
        <w:t xml:space="preserve"> diurapi untuk melakukan tugas khusus. Yesus adalah semua itu, tetapi Markus cenderung melihat Yesus sebagai seorang raja yang ditunjuk oleh Tuhan untuk melakukan tugas khusus.</w:t>
      </w:r>
    </w:p>
    <w:p>
      <w:pPr/>
      <w:r>
        <w:rPr>
          <w:lang w:val="id_ID" w:bidi="id_ID"/>
        </w:rPr>
      </w:r>
      <w:r>
        <w:rPr>
          <w:lang w:val="id_ID" w:bidi="id_ID"/>
        </w:rPr>
        <w:t xml:space="preserve">Berhenti di sini dan diskusikan dalam kelompok kata atau frasa apa yang akan kalian gunakan untuk kata Mesias atau Kristus. Carilah kata </w:t>
      </w:r>
      <w:hyperlink r:id="rId15">
        <w:r>
          <w:rPr>
            <w:lang w:val="id_ID" w:bidi="id_ID"/>
          </w:rPr>
          <w:rPr>
            <w:color w:val="0000EE"/>
            <w:u w:val="single"/>
          </w:rPr>
          <w:t>Mesias</w:t>
        </w:r>
      </w:hyperlink>
      <w:r>
        <w:rPr>
          <w:lang w:val="id_ID" w:bidi="id_ID"/>
        </w:rPr>
        <w:t xml:space="preserve"> atau </w:t>
      </w:r>
      <w:hyperlink r:id="rId16">
        <w:r>
          <w:rPr>
            <w:lang w:val="id_ID" w:bidi="id_ID"/>
          </w:rPr>
          <w:rPr>
            <w:color w:val="0000EE"/>
            <w:u w:val="single"/>
          </w:rPr>
          <w:t>Kristus</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Dalam Perjanjian Baru istilah </w:t>
      </w:r>
      <w:r>
        <w:rPr>
          <w:b/>
          <w:lang w:val="id_ID" w:bidi="id_ID"/>
        </w:rPr>
        <w:t>Anak Tuhan</w:t>
      </w:r>
      <w:r>
        <w:rPr>
          <w:lang w:val="id_ID" w:bidi="id_ID"/>
        </w:rPr>
        <w:t xml:space="preserve"> menunjukkan hubungan yang khusus antara Yesus dengan Tuhan yang benar – Yesus adalah yang sangat dikasihi. Yesus dan Tuhan memiliki hubungan khusus, seperti antara ayah dan anak. Gelar ini biasanya mengacu pada Yesus sebagai Tuhan dan memiliki hubungan dekat dengan Bapa Sorgawi. Istilah ini juga menyiratkan bahwa Yesus – yang disebut Anak Tuhan – adalah Mesias atau Juruselamat yang ditunjuk oleh Tuhan seperti yang dinubuatkan dalam Perjanjian Lama.</w:t>
      </w:r>
    </w:p>
    <w:p>
      <w:pPr/>
      <w:r>
        <w:rPr>
          <w:lang w:val="id_ID" w:bidi="id_ID"/>
        </w:rPr>
      </w:r>
      <w:r>
        <w:rPr>
          <w:lang w:val="id_ID" w:bidi="id_ID"/>
        </w:rPr>
        <w:t xml:space="preserve">Berhenti di sini dan diskusikan dalam kelompok kata atau frasa apa yang akan kalian gunakan untuk </w:t>
      </w:r>
      <w:r>
        <w:rPr>
          <w:b/>
          <w:lang w:val="id_ID" w:bidi="id_ID"/>
        </w:rPr>
        <w:t>Anak Tuhan</w:t>
      </w:r>
      <w:r>
        <w:rPr>
          <w:lang w:val="id_ID" w:bidi="id_ID"/>
        </w:rPr>
        <w:t xml:space="preserve">. Untuk informasi lebih lanjut tentang </w:t>
      </w:r>
      <w:hyperlink r:id="rId17">
        <w:r>
          <w:rPr>
            <w:lang w:val="id_ID" w:bidi="id_ID"/>
          </w:rPr>
          <w:rPr>
            <w:color w:val="0000EE"/>
            <w:u w:val="single"/>
          </w:rPr>
          <w:t>Anak Tuhan</w:t>
        </w:r>
      </w:hyperlink>
      <w:r>
        <w:rPr>
          <w:lang w:val="id_ID" w:bidi="id_ID"/>
        </w:rPr>
        <w:t>, lihat Glosarium Utama. Hentikan sejenak rekaman ini di sini.</w:t>
      </w:r>
    </w:p>
    <w:p>
      <w:pPr/>
      <w:r>
        <w:rPr>
          <w:lang w:val="id_ID" w:bidi="id_ID"/>
        </w:rPr>
      </w:r>
      <w:r>
        <w:rPr>
          <w:lang w:val="id_ID" w:bidi="id_ID"/>
        </w:rPr>
        <w:t xml:space="preserve">Markus menceritakan kepada kita tentang apa yang </w:t>
      </w:r>
      <w:r>
        <w:rPr>
          <w:b/>
          <w:lang w:val="id_ID" w:bidi="id_ID"/>
        </w:rPr>
        <w:t>Nabi</w:t>
      </w:r>
      <w:r>
        <w:rPr>
          <w:lang w:val="id_ID" w:bidi="id_ID"/>
        </w:rPr>
        <w:t xml:space="preserve"> Yesaya katakan pada zaman dahulu. Pilih istilah untuk nabi yang bisa menggambarkan tugas seorang nabi. Seorang nabi:</w:t>
      </w:r>
    </w:p>
    <w:p>
      <w:pPr>
        <w:pStyle w:val="ListNumber"/>
        <w:numPr>
          <w:ilvl w:val="0"/>
          <w:numId w:val="15"/>
        </w:numPr>
        <w:spacing w:line="240" w:lineRule="auto"/>
        <w:ind w:left="720"/>
      </w:pPr>
      <w:r>
        <w:rPr>
          <w:lang w:val="id_ID" w:bidi="id_ID"/>
        </w:rPr>
      </w:r>
      <w:r>
        <w:rPr>
          <w:lang w:val="id_ID" w:bidi="id_ID"/>
        </w:rPr>
        <w:t>menerima panggilan dan pesan dari Tuhan</w:t>
      </w:r>
    </w:p>
    <w:p>
      <w:pPr>
        <w:pStyle w:val="ListNumber"/>
        <w:spacing w:line="240" w:lineRule="auto"/>
        <w:ind w:left="720"/>
      </w:pPr>
      <w:r>
        <w:rPr>
          <w:lang w:val="id_ID" w:bidi="id_ID"/>
        </w:rPr>
      </w:r>
      <w:r>
        <w:rPr>
          <w:lang w:val="id_ID" w:bidi="id_ID"/>
        </w:rPr>
        <w:t>membawa pesan Tuhan kepada orang-orang</w:t>
      </w:r>
    </w:p>
    <w:p>
      <w:pPr>
        <w:pStyle w:val="ListNumber"/>
        <w:spacing w:line="240" w:lineRule="auto"/>
        <w:ind w:left="720"/>
      </w:pPr>
      <w:r>
        <w:rPr>
          <w:lang w:val="id_ID" w:bidi="id_ID"/>
        </w:rPr>
      </w:r>
      <w:r>
        <w:rPr>
          <w:lang w:val="id_ID" w:bidi="id_ID"/>
        </w:rPr>
        <w:t>tahu bahwa pekerjaannya yang paling penting adalah membawa firman atau pesan Tuhan kepada orang-orang</w:t>
      </w:r>
    </w:p>
    <w:p>
      <w:pPr/>
      <w:r>
        <w:rPr>
          <w:lang w:val="id_ID" w:bidi="id_ID"/>
        </w:rPr>
      </w:r>
      <w:r>
        <w:rPr>
          <w:lang w:val="id_ID" w:bidi="id_ID"/>
        </w:rPr>
        <w:t xml:space="preserve">Berhenti di sini dan diskusikan dalam kelompok kata apa yang akan kalian gunakan untuk nabi. Untuk informasi lebih lanjut tentang </w:t>
      </w:r>
      <w:hyperlink r:id="rId18">
        <w:r>
          <w:rPr>
            <w:lang w:val="id_ID" w:bidi="id_ID"/>
          </w:rPr>
          <w:rPr>
            <w:color w:val="0000EE"/>
            <w:u w:val="single"/>
          </w:rPr>
          <w:t>nabi</w:t>
        </w:r>
      </w:hyperlink>
      <w:r>
        <w:rPr>
          <w:lang w:val="id_ID" w:bidi="id_ID"/>
        </w:rPr>
        <w:t>, lihat Glosarium Utama. Hentikan sejenak rekaman ini di sini.</w:t>
      </w:r>
    </w:p>
    <w:p>
      <w:pPr/>
      <w:r>
        <w:rPr>
          <w:lang w:val="id_ID" w:bidi="id_ID"/>
        </w:rPr>
      </w:r>
      <w:r>
        <w:rPr>
          <w:lang w:val="id_ID" w:bidi="id_ID"/>
        </w:rPr>
        <w:t xml:space="preserve">Yesaya mengatakan akan ada seorang yang datang seperti suara di </w:t>
      </w:r>
      <w:r>
        <w:rPr>
          <w:b/>
          <w:lang w:val="id_ID" w:bidi="id_ID"/>
        </w:rPr>
        <w:t>padang gurun</w:t>
      </w:r>
      <w:r>
        <w:rPr>
          <w:lang w:val="id_ID" w:bidi="id_ID"/>
        </w:rPr>
        <w:t>. "Padang gurun" sering digunakan di dalam kitab Markus dan mengacu kepada daratan di dekat Sungai Yordan yang tidak dihuni manusia dan sangat sedikit tumbuhannya. Dalam Alkitab, Tuhan sering bertemu dengan umat-Nya di tempat-tempat seperti ini. Kita melihat dalam cerita ini – Tuhan mengatakan bahwa Dia akan mengirim utusanNya ke padang gurun, Yohanes berkhotbah di padang gurun dan Yesus dikirim ke padang gurun untuk dicobai.</w:t>
      </w:r>
    </w:p>
    <w:p>
      <w:pPr/>
      <w:r>
        <w:rPr>
          <w:lang w:val="id_ID" w:bidi="id_ID"/>
        </w:rPr>
      </w:r>
      <w:r>
        <w:rPr>
          <w:lang w:val="id_ID" w:bidi="id_ID"/>
        </w:rPr>
        <w:t xml:space="preserve">Berhenti di sini dan lihatlah gambar gurun/padang gurun sebagai kelompok. Diskusikan kata apa yang akan kalian gunakan untuk padang gurun. Untuk informasi lebih lanjut tentang </w:t>
      </w:r>
      <w:hyperlink r:id="rId19">
        <w:r>
          <w:rPr>
            <w:lang w:val="id_ID" w:bidi="id_ID"/>
          </w:rPr>
          <w:rPr>
            <w:color w:val="0000EE"/>
            <w:u w:val="single"/>
          </w:rPr>
          <w:t>padang gurun</w:t>
        </w:r>
      </w:hyperlink>
      <w:r>
        <w:rPr>
          <w:lang w:val="id_ID" w:bidi="id_ID"/>
        </w:rPr>
        <w:t>, lihat Glosarium Utama. Hentikan sejenak rekaman ini di sini.</w:t>
      </w:r>
    </w:p>
    <w:p>
      <w:pPr/>
      <w:r>
        <w:rPr>
          <w:lang w:val="id_ID" w:bidi="id_ID"/>
        </w:rPr>
      </w:r>
      <w:r>
        <w:rPr>
          <w:lang w:val="id_ID" w:bidi="id_ID"/>
        </w:rPr>
        <w:t xml:space="preserve">Suara itu akan memberi tahu orang-orang untuk mempersiapkan jalan bagi </w:t>
      </w:r>
      <w:r>
        <w:rPr>
          <w:b/>
          <w:lang w:val="id_ID" w:bidi="id_ID"/>
        </w:rPr>
        <w:t>Tuhan</w:t>
      </w:r>
      <w:r>
        <w:rPr>
          <w:lang w:val="id_ID" w:bidi="id_ID"/>
        </w:rPr>
        <w:t>. Tuhan adalah gelar kehormatan untuk tuan, dan dalam hal ini mengacu pada Tuhan sendiri.</w:t>
      </w:r>
    </w:p>
    <w:p>
      <w:pPr/>
      <w:r>
        <w:rPr>
          <w:lang w:val="id_ID" w:bidi="id_ID"/>
        </w:rPr>
      </w:r>
      <w:r>
        <w:rPr>
          <w:lang w:val="id_ID" w:bidi="id_ID"/>
        </w:rPr>
        <w:t xml:space="preserve">Berhenti di sini dan diskusikan dalam kelompok kata atau frasa apa yang akan kalian gunakan untuk Tuhan. Untuk informasi lebih lanjut tentang </w:t>
      </w:r>
      <w:hyperlink r:id="rId20">
        <w:r>
          <w:rPr>
            <w:lang w:val="id_ID" w:bidi="id_ID"/>
          </w:rPr>
          <w:rPr>
            <w:color w:val="0000EE"/>
            <w:u w:val="single"/>
          </w:rPr>
          <w:t>Tuhan</w:t>
        </w:r>
      </w:hyperlink>
      <w:r>
        <w:rPr>
          <w:lang w:val="id_ID" w:bidi="id_ID"/>
        </w:rPr>
        <w:t>, lihat Glosarium Utama. Hentikan sejenak rekaman ini di sini.</w:t>
      </w:r>
    </w:p>
    <w:p>
      <w:pPr/>
      <w:r>
        <w:rPr>
          <w:lang w:val="id_ID" w:bidi="id_ID"/>
        </w:rPr>
      </w:r>
      <w:r>
        <w:rPr>
          <w:lang w:val="id_ID" w:bidi="id_ID"/>
        </w:rPr>
        <w:t xml:space="preserve">Yohanes memberitakan tentang </w:t>
      </w:r>
      <w:r>
        <w:rPr>
          <w:b/>
          <w:lang w:val="id_ID" w:bidi="id_ID"/>
        </w:rPr>
        <w:t>baptisan</w:t>
      </w:r>
      <w:r>
        <w:rPr>
          <w:lang w:val="id_ID" w:bidi="id_ID"/>
        </w:rPr>
        <w:t xml:space="preserve"> pertobatan. Baptisan adalah pembasuhan air yang melambangkan penyucian dosa. Orang-orang Yahudi melakukan ini pada diri mereka untuk menunjukkan bahwa mereka bertobat dari dosa-dosa mereka. Dalam hal ini, Yohanes melakukannya kepada orang lain untuk menunjukkan ini. Pada bagian selanjutnya dalam Perjanjian Baru, baptisan adalah simbol penguburan dan kebangkitan Yesus, dan kematian kita terhadap kehidupan lama dan kehidupan baru yang kita miliki bersama Yesus. </w:t>
      </w:r>
      <w:r>
        <w:rPr>
          <w:b/>
          <w:lang w:val="id_ID" w:bidi="id_ID"/>
        </w:rPr>
        <w:t>Pertobatan</w:t>
      </w:r>
      <w:r>
        <w:rPr>
          <w:lang w:val="id_ID" w:bidi="id_ID"/>
        </w:rPr>
        <w:t xml:space="preserve"> berarti berbalik dari dosa-dosamu dan berbalik kepada Tuhan, dan mulai menjalani kehidupan yang baru dengan mengikuti jalan Tuhan. Yohanes dengan jelas mengatakan bahwa pertobatan menuntun ke cara hidup yang baru.</w:t>
      </w:r>
    </w:p>
    <w:p>
      <w:pPr/>
      <w:r>
        <w:rPr>
          <w:lang w:val="id_ID" w:bidi="id_ID"/>
        </w:rPr>
      </w:r>
      <w:r>
        <w:rPr>
          <w:lang w:val="id_ID" w:bidi="id_ID"/>
        </w:rPr>
        <w:t xml:space="preserve">Berhenti di sini dan diskusikan dalam kelompok kata atau frasa apa yang akan kalian gunakan untuk baptisan dan pertobatan. Carilah </w:t>
      </w:r>
      <w:hyperlink r:id="rId21">
        <w:r>
          <w:rPr>
            <w:lang w:val="id_ID" w:bidi="id_ID"/>
          </w:rPr>
          <w:rPr>
            <w:color w:val="0000EE"/>
            <w:u w:val="single"/>
          </w:rPr>
          <w:t>baptisan</w:t>
        </w:r>
      </w:hyperlink>
      <w:r>
        <w:rPr>
          <w:lang w:val="id_ID" w:bidi="id_ID"/>
        </w:rPr>
        <w:t xml:space="preserve"> dan </w:t>
      </w:r>
      <w:hyperlink r:id="rId22">
        <w:r>
          <w:rPr>
            <w:lang w:val="id_ID" w:bidi="id_ID"/>
          </w:rPr>
          <w:rPr>
            <w:color w:val="0000EE"/>
            <w:u w:val="single"/>
          </w:rPr>
          <w:t>pertobatan</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Yohanes mengatakan bahwa baptisannya menunjukkan </w:t>
      </w:r>
      <w:r>
        <w:rPr>
          <w:b/>
          <w:lang w:val="id_ID" w:bidi="id_ID"/>
        </w:rPr>
        <w:t>pengampunan</w:t>
      </w:r>
      <w:r>
        <w:rPr>
          <w:lang w:val="id_ID" w:bidi="id_ID"/>
        </w:rPr>
        <w:t xml:space="preserve"> Tuhan atas </w:t>
      </w:r>
      <w:r>
        <w:rPr>
          <w:b/>
          <w:lang w:val="id_ID" w:bidi="id_ID"/>
        </w:rPr>
        <w:t>dosa</w:t>
      </w:r>
      <w:r>
        <w:rPr>
          <w:lang w:val="id_ID" w:bidi="id_ID"/>
        </w:rPr>
        <w:t xml:space="preserve">. </w:t>
      </w:r>
      <w:hyperlink r:id="rId23">
        <w:r>
          <w:rPr>
            <w:lang w:val="id_ID" w:bidi="id_ID"/>
          </w:rPr>
          <w:rPr>
            <w:color w:val="0000EE"/>
            <w:u w:val="single"/>
          </w:rPr>
          <w:t>Pengampunan</w:t>
        </w:r>
      </w:hyperlink>
      <w:r>
        <w:rPr>
          <w:lang w:val="id_ID" w:bidi="id_ID"/>
        </w:rPr>
        <w:t xml:space="preserve"> melibatkan dua orang, di mana yang satu telah berbuat salah kepada yang lain. Dalam pengampunan, orang yang diperlakukan dengan salah mengesampingkan haknya dan tidak menghukum lawannya seperti seharusnya. Dia tidak membalas dendam. Jika lawannya bertobat dari perilakunya dan menerima pengampunan itu, maka hubungan mereka dipulihkan dan rasa bersalah itu hilang. Di dalam Tuhan, pengampunan tersedia bagi semua orang yang berhenti berbuat jahat dan berbalik kepada Tuhan. Selanjutnya Tuhan memulihkan hubunganNya dengan mereka. Berikut adalah beberapa cara dalam Perjanjian Baru yang menggambarkan "pengampunan." Bahasa Anda mungkin memiliki cara yang mirip untuk menggambarkan pengampunan. Jika demikian, Anda dapat menggunakannya untuk membuat sebuah kata yang memberikan gambaran kepada pendengar.</w:t>
      </w:r>
    </w:p>
    <w:p>
      <w:pPr>
        <w:pStyle w:val="ListBullet"/>
        <w:spacing w:line="240" w:lineRule="auto"/>
        <w:ind w:left="720"/>
      </w:pPr>
      <w:r>
        <w:rPr>
          <w:lang w:val="id_ID" w:bidi="id_ID"/>
        </w:rPr>
      </w:r>
      <w:r>
        <w:rPr>
          <w:lang w:val="id_ID" w:bidi="id_ID"/>
        </w:rPr>
        <w:t>menghapus dosa orang</w:t>
      </w:r>
    </w:p>
    <w:p>
      <w:pPr>
        <w:pStyle w:val="ListBullet"/>
        <w:spacing w:line="240" w:lineRule="auto"/>
        <w:ind w:left="720"/>
      </w:pPr>
      <w:r>
        <w:rPr>
          <w:lang w:val="id_ID" w:bidi="id_ID"/>
        </w:rPr>
      </w:r>
      <w:r>
        <w:rPr>
          <w:lang w:val="id_ID" w:bidi="id_ID"/>
        </w:rPr>
        <w:t>mengangkat dosa orang</w:t>
      </w:r>
    </w:p>
    <w:p>
      <w:pPr>
        <w:pStyle w:val="ListBullet"/>
        <w:spacing w:line="240" w:lineRule="auto"/>
        <w:ind w:left="720"/>
      </w:pPr>
      <w:r>
        <w:rPr>
          <w:lang w:val="id_ID" w:bidi="id_ID"/>
        </w:rPr>
      </w:r>
      <w:r>
        <w:rPr>
          <w:lang w:val="id_ID" w:bidi="id_ID"/>
        </w:rPr>
        <w:t>melepaskan, membebaskan</w:t>
      </w:r>
    </w:p>
    <w:p>
      <w:pPr>
        <w:pStyle w:val="ListBullet"/>
        <w:spacing w:line="240" w:lineRule="auto"/>
        <w:ind w:left="720"/>
      </w:pPr>
      <w:r>
        <w:rPr>
          <w:lang w:val="id_ID" w:bidi="id_ID"/>
        </w:rPr>
      </w:r>
      <w:r>
        <w:rPr>
          <w:lang w:val="id_ID" w:bidi="id_ID"/>
        </w:rPr>
        <w:t>membuang</w:t>
      </w:r>
    </w:p>
    <w:p>
      <w:pPr>
        <w:pStyle w:val="ListBullet"/>
        <w:spacing w:line="240" w:lineRule="auto"/>
        <w:ind w:left="720"/>
      </w:pPr>
      <w:r>
        <w:rPr>
          <w:lang w:val="id_ID" w:bidi="id_ID"/>
        </w:rPr>
      </w:r>
      <w:r>
        <w:rPr>
          <w:lang w:val="id_ID" w:bidi="id_ID"/>
        </w:rPr>
        <w:t>menutupi</w:t>
      </w:r>
    </w:p>
    <w:p>
      <w:pPr>
        <w:pStyle w:val="ListBullet"/>
        <w:spacing w:line="240" w:lineRule="auto"/>
        <w:ind w:left="720"/>
      </w:pPr>
      <w:r>
        <w:rPr>
          <w:lang w:val="id_ID" w:bidi="id_ID"/>
        </w:rPr>
      </w:r>
      <w:r>
        <w:rPr>
          <w:lang w:val="id_ID" w:bidi="id_ID"/>
        </w:rPr>
        <w:t>melewati</w:t>
      </w:r>
    </w:p>
    <w:p>
      <w:pPr>
        <w:pStyle w:val="ListBullet"/>
        <w:spacing w:line="240" w:lineRule="auto"/>
        <w:ind w:left="720"/>
      </w:pPr>
      <w:r>
        <w:rPr>
          <w:lang w:val="id_ID" w:bidi="id_ID"/>
        </w:rPr>
      </w:r>
      <w:r>
        <w:rPr>
          <w:lang w:val="id_ID" w:bidi="id_ID"/>
        </w:rPr>
        <w:t>mengambil</w:t>
      </w:r>
    </w:p>
    <w:p>
      <w:pPr>
        <w:pStyle w:val="ListBullet"/>
        <w:spacing w:line="240" w:lineRule="auto"/>
        <w:ind w:left="720"/>
      </w:pPr>
      <w:r>
        <w:rPr>
          <w:lang w:val="id_ID" w:bidi="id_ID"/>
        </w:rPr>
      </w:r>
      <w:r>
        <w:rPr>
          <w:lang w:val="id_ID" w:bidi="id_ID"/>
        </w:rPr>
        <w:t>membalikkan badan ke</w:t>
      </w:r>
    </w:p>
    <w:p>
      <w:pPr/>
      <w:r>
        <w:rPr>
          <w:lang w:val="id_ID" w:bidi="id_ID"/>
        </w:rPr>
      </w:r>
      <w:r>
        <w:rPr>
          <w:lang w:val="id_ID" w:bidi="id_ID"/>
        </w:rPr>
        <w:t>Alat Pengajaran: Pada satu bahasa di Afrika Barat, ketika Tuhan mengampuni seseorang, Dia "memotong" dosa mereka sepenuhnya sehingga dosa itu tidak lagi ada. Mintalah tim penerjemah untuk membuat gerakan atau memerankan adegan di mana seseorang mengampuni orang lain. Perhatikan tindakan mereka yang menunjukkan pengampunan. Mintalah penerjemah untuk menjelaskan emosi setiap tokoh dalam adegan itu.</w:t>
      </w:r>
    </w:p>
    <w:p>
      <w:pPr/>
      <w:r>
        <w:rPr>
          <w:lang w:val="id_ID" w:bidi="id_ID"/>
        </w:rPr>
      </w:r>
      <w:r>
        <w:rPr>
          <w:b/>
          <w:lang w:val="id_ID" w:bidi="id_ID"/>
        </w:rPr>
        <w:t>Dosa</w:t>
      </w:r>
      <w:r>
        <w:rPr>
          <w:lang w:val="id_ID" w:bidi="id_ID"/>
        </w:rPr>
        <w:t xml:space="preserve"> artinya tindakan tidak taat kepada Tuhan. Pastikan bahwa kata yang Anda gunakan di sini tidak berarti bahwa seseorang gagal melakukan tindakan keagamaan seperti doa ritual atau mengikuti aturan agama tertentu.</w:t>
      </w:r>
    </w:p>
    <w:p>
      <w:pPr/>
      <w:r>
        <w:rPr>
          <w:lang w:val="id_ID" w:bidi="id_ID"/>
        </w:rPr>
      </w:r>
      <w:r>
        <w:rPr>
          <w:lang w:val="id_ID" w:bidi="id_ID"/>
        </w:rPr>
        <w:t xml:space="preserve">Berhenti di sini dan diskusikan dalam kelompok kata atau frasa apa yang akan kalian gunakan untuk dosa. Carilah kata </w:t>
      </w:r>
      <w:hyperlink r:id="rId24">
        <w:r>
          <w:rPr>
            <w:lang w:val="id_ID" w:bidi="id_ID"/>
          </w:rPr>
          <w:rPr>
            <w:color w:val="0000EE"/>
            <w:u w:val="single"/>
          </w:rPr>
          <w:t>dosa</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Yohanes berkata bahwa orang yang akan datang itu akan membaptis orang dengan </w:t>
      </w:r>
      <w:r>
        <w:rPr>
          <w:b/>
          <w:lang w:val="id_ID" w:bidi="id_ID"/>
        </w:rPr>
        <w:t>Roh Kudus</w:t>
      </w:r>
      <w:r>
        <w:rPr>
          <w:lang w:val="id_ID" w:bidi="id_ID"/>
        </w:rPr>
        <w:t xml:space="preserve"> Tuhan. Roh Kudus adalah Roh Tuhan yang Dia berikan kepada orang-orang untuk memperlengkapi mereka dengan hadirat, hikmat, wewenang, dan kuasaNya. Dalam Perjanjian Lama, kata Ibrani untuk roh dapat memiliki arti fisik yaitu "angin" atau "napas." Kata itu juga bisa berarti "kuasa" atau "wewenang" yang Tuhan berikan kepada seseorang untuk melakukan hal-hal yang luar biasa. Tuhan memberi orang berbagai karunia ketika Roh Tuhan masuk ke dalam (atau di atas) seseorang. Tuhan memberikan RohNya kepada raja-raja ketika Dia mengurapi mereka untuk menjadi raja termasuk hikmat dan kuasa khusus dari Tuhan. Roh Tuhan memperlengkapi orang untuk melakukan sesuatu. Misalnya, orang itu mungkin diminta untuk membawa pesan dari Tuhan kepada orang lain.</w:t>
      </w:r>
    </w:p>
    <w:p>
      <w:pPr/>
      <w:r>
        <w:rPr>
          <w:lang w:val="id_ID" w:bidi="id_ID"/>
        </w:rPr>
      </w:r>
      <w:r>
        <w:rPr>
          <w:lang w:val="id_ID" w:bidi="id_ID"/>
        </w:rPr>
        <w:t xml:space="preserve">Dalam Perjanjian Baru konsep </w:t>
      </w:r>
      <w:r>
        <w:rPr>
          <w:b/>
          <w:lang w:val="id_ID" w:bidi="id_ID"/>
        </w:rPr>
        <w:t>kudus</w:t>
      </w:r>
      <w:r>
        <w:rPr>
          <w:lang w:val="id_ID" w:bidi="id_ID"/>
        </w:rPr>
        <w:t xml:space="preserve"> mengacu kepada orang atau benda-benda milik Tuhan, yang dipersembahkan kepada Dia, atau seperti Dia.</w:t>
      </w:r>
    </w:p>
    <w:p>
      <w:pPr/>
      <w:r>
        <w:rPr>
          <w:lang w:val="id_ID" w:bidi="id_ID"/>
        </w:rPr>
      </w:r>
      <w:r>
        <w:rPr>
          <w:lang w:val="id_ID" w:bidi="id_ID"/>
        </w:rPr>
        <w:t xml:space="preserve">Jika istilah </w:t>
      </w:r>
      <w:r>
        <w:rPr>
          <w:b/>
          <w:lang w:val="id_ID" w:bidi="id_ID"/>
        </w:rPr>
        <w:t>Roh</w:t>
      </w:r>
      <w:r>
        <w:rPr>
          <w:lang w:val="id_ID" w:bidi="id_ID"/>
        </w:rPr>
        <w:t xml:space="preserve"> sulit diterjemahkan, atau jika gagasan tentang </w:t>
      </w:r>
      <w:r>
        <w:rPr>
          <w:b/>
          <w:lang w:val="id_ID" w:bidi="id_ID"/>
        </w:rPr>
        <w:t>Roh Tuhan</w:t>
      </w:r>
      <w:r>
        <w:rPr>
          <w:lang w:val="id_ID" w:bidi="id_ID"/>
        </w:rPr>
        <w:t xml:space="preserve"> membuat orang berpikir bahwa ada lebih dari satu Tuhan, Anda mungkin perlu menerjemahkan istilah itu dengan mengacu pada apa yang Roh itu lakukan atau yang disediakan Roh itu. Contoh salah satu cara untuk menerjemahkan kata "Roh Tuhan" adalah "kuasa Tuhan."</w:t>
      </w:r>
    </w:p>
    <w:p>
      <w:pPr/>
      <w:r>
        <w:rPr>
          <w:lang w:val="id_ID" w:bidi="id_ID"/>
        </w:rPr>
      </w:r>
      <w:r>
        <w:rPr>
          <w:lang w:val="id_ID" w:bidi="id_ID"/>
        </w:rPr>
        <w:t xml:space="preserve">Berhenti di sini dan diskusikan dalam kelompok kata atau frasa apa yang akan kalian gunakan untuk Roh Kudus. Carilah </w:t>
      </w:r>
      <w:hyperlink r:id="rId25">
        <w:r>
          <w:rPr>
            <w:lang w:val="id_ID" w:bidi="id_ID"/>
          </w:rPr>
          <w:rPr>
            <w:color w:val="0000EE"/>
            <w:u w:val="single"/>
          </w:rPr>
          <w:t>Roh Kudus</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Ketika "surga dikoyakkan," maka kata yang sama digunakan untuk </w:t>
      </w:r>
      <w:r>
        <w:rPr>
          <w:b/>
          <w:lang w:val="id_ID" w:bidi="id_ID"/>
        </w:rPr>
        <w:t>mengkoyak</w:t>
      </w:r>
      <w:r>
        <w:rPr>
          <w:lang w:val="id_ID" w:bidi="id_ID"/>
        </w:rPr>
        <w:t xml:space="preserve"> sama seperti yang digunakan untuk mengkoyak sepotong kain. Hal ini menunjukkan bahwa tempat tinggal Tuhan dibukakan kepada bumi dengan cara yang nyaris penuh kekerasan. Tuhan dapat dijangkau kembali setelah ratusan tahun berdiam diri. Jika Anda perlu mengatakan bahwa langit dibukakan dan bukan surga dibukakan, Anda bisa </w:t>
      </w:r>
    </w:p>
    <w:p>
      <w:pPr/>
      <w:r>
        <w:rPr>
          <w:lang w:val="id_ID" w:bidi="id_ID"/>
        </w:rPr>
      </w:r>
      <w:r>
        <w:rPr>
          <w:lang w:val="id_ID" w:bidi="id_ID"/>
        </w:rPr>
        <w:t xml:space="preserve">Suara dari </w:t>
      </w:r>
      <w:r>
        <w:rPr>
          <w:b/>
          <w:lang w:val="id_ID" w:bidi="id_ID"/>
        </w:rPr>
        <w:t>surga</w:t>
      </w:r>
      <w:r>
        <w:rPr>
          <w:lang w:val="id_ID" w:bidi="id_ID"/>
        </w:rPr>
        <w:t xml:space="preserve"> itu benar-benar Tuhan. Orang Yahudi sering tidak menyebut nama Tuhan, jadi mereka sering mengganti nama Tuhan dengan "surga". Suara itu pasti berasal dari tempat tinggal Tuhan.</w:t>
      </w:r>
    </w:p>
    <w:p>
      <w:pPr/>
      <w:r>
        <w:rPr>
          <w:lang w:val="id_ID" w:bidi="id_ID"/>
        </w:rPr>
      </w:r>
      <w:r>
        <w:rPr>
          <w:lang w:val="id_ID" w:bidi="id_ID"/>
        </w:rPr>
        <w:t xml:space="preserve">Berhenti di sini dan diskusikan dalam kelompok kata atau frasa apa yang akan kalian gunakan untuk surga. Carilah </w:t>
      </w:r>
      <w:hyperlink r:id="rId26">
        <w:r>
          <w:rPr>
            <w:lang w:val="id_ID" w:bidi="id_ID"/>
          </w:rPr>
          <w:rPr>
            <w:color w:val="0000EE"/>
            <w:u w:val="single"/>
          </w:rPr>
          <w:t>surga</w:t>
        </w:r>
      </w:hyperlink>
      <w:r>
        <w:rPr>
          <w:lang w:val="id_ID" w:bidi="id_ID"/>
        </w:rPr>
        <w:t xml:space="preserve"> di Glosarium Utama untuk informasi lebih lanjut. Hentikan sejenak rekaman ini di sini.</w:t>
      </w:r>
    </w:p>
    <w:p>
      <w:pPr/>
      <w:r>
        <w:rPr>
          <w:lang w:val="id_ID" w:bidi="id_ID"/>
        </w:rPr>
      </w:r>
      <w:r>
        <w:rPr>
          <w:b/>
          <w:lang w:val="id_ID" w:bidi="id_ID"/>
        </w:rPr>
        <w:t>Iblis</w:t>
      </w:r>
      <w:r>
        <w:rPr>
          <w:lang w:val="id_ID" w:bidi="id_ID"/>
        </w:rPr>
        <w:t xml:space="preserve"> mencobai Yesus. </w:t>
      </w:r>
      <w:r>
        <w:rPr>
          <w:b/>
          <w:lang w:val="id_ID" w:bidi="id_ID"/>
        </w:rPr>
        <w:t>Dicobai</w:t>
      </w:r>
      <w:r>
        <w:rPr>
          <w:lang w:val="id_ID" w:bidi="id_ID"/>
        </w:rPr>
        <w:t xml:space="preserve"> sebenarnya berarti "menguji." Iblis mengacu pada makhluk roh yang diciptakan Tuhan, pemimpin dari makhluk roh jahat yang memutuskan untuk memberontak melawan Tuhan. Anda mungkin perlu menggambarkan nama Iblis sebagai "pemimpin roh-roh jahat" jika Iblis tidak dikenal oleh pendengar Anda.</w:t>
      </w:r>
    </w:p>
    <w:p>
      <w:pPr/>
      <w:r>
        <w:rPr>
          <w:lang w:val="id_ID" w:bidi="id_ID"/>
        </w:rPr>
      </w:r>
      <w:r>
        <w:rPr>
          <w:lang w:val="id_ID" w:bidi="id_ID"/>
        </w:rPr>
        <w:t xml:space="preserve">Berhenti di sini dan diskusikan dalam kelompok kata atau frasa apa yang akan kalian gunakan untuk "Iblis". Carilah </w:t>
      </w:r>
      <w:hyperlink r:id="rId27">
        <w:r>
          <w:rPr>
            <w:lang w:val="id_ID" w:bidi="id_ID"/>
          </w:rPr>
          <w:rPr>
            <w:color w:val="0000EE"/>
            <w:u w:val="single"/>
          </w:rPr>
          <w:t>Iblis</w:t>
        </w:r>
      </w:hyperlink>
      <w:r>
        <w:rPr>
          <w:lang w:val="id_ID" w:bidi="id_ID"/>
        </w:rPr>
        <w:t xml:space="preserve"> di Glosarium Utama untuk informasi lebih lanjut. Hentikan sejenak rekaman ini di sini.</w:t>
      </w:r>
    </w:p>
    <w:p>
      <w:pPr/>
      <w:r>
        <w:rPr>
          <w:lang w:val="id_ID" w:bidi="id_ID"/>
        </w:rPr>
      </w:r>
      <w:r>
        <w:rPr>
          <w:b/>
          <w:lang w:val="id_ID" w:bidi="id_ID"/>
        </w:rPr>
        <w:t>Malaikat</w:t>
      </w:r>
      <w:r>
        <w:rPr>
          <w:lang w:val="id_ID" w:bidi="id_ID"/>
        </w:rPr>
        <w:t>-malaikat datang dan melayani Yesus. Malaikat adalah makhluk roh gaib, yang adalah utusan Tuhan. Malaikat menampakkan diri kepada manusia dalam bentuk manusia, mereka lebih rendah dari Yesus, dan mereka sering datang dengan pesan tertentu atau melakukan tugas tertentu. Jika tidak ada kata untuk malaikat yang dapat dimengerti oleh orang tidak percaya, Anda dapat menerjemahkannya sebagai utusan dari Tuhan, atau duta besar Tuhan. Namun, berhati-hatilah karena nabi juga memiliki arti yang sama. Anda mungkin perlu memasukkan utusan roh dari Tuhan dalam deskripsi ini.</w:t>
      </w:r>
    </w:p>
    <w:p>
      <w:pPr/>
      <w:r>
        <w:rPr>
          <w:lang w:val="id_ID" w:bidi="id_ID"/>
        </w:rPr>
      </w:r>
      <w:r>
        <w:rPr>
          <w:lang w:val="id_ID" w:bidi="id_ID"/>
        </w:rPr>
        <w:t xml:space="preserve">Berhenti di sini dan diskusikan dalam kelompok kata atau frasa apa yang akan kalian gunakan untuk malaikat. Carilah </w:t>
      </w:r>
      <w:hyperlink r:id="rId28">
        <w:r>
          <w:rPr>
            <w:lang w:val="id_ID" w:bidi="id_ID"/>
          </w:rPr>
          <w:rPr>
            <w:color w:val="0000EE"/>
            <w:u w:val="single"/>
          </w:rPr>
          <w:t>malaikat</w:t>
        </w:r>
      </w:hyperlink>
      <w:r>
        <w:rPr>
          <w:lang w:val="id_ID" w:bidi="id_ID"/>
        </w:rPr>
        <w:t xml:space="preserve"> di Glosarium Utama untuk informasi lebih lanjut. Hentikan sejenak rekaman ini di sini.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sesi ini, ceritakan kembali perikop ini sebagai kelompok, dalam bahasa Anda sendiri.</w:t>
      </w:r>
    </w:p>
    <w:p>
      <w:pPr/>
      <w:r>
        <w:rPr>
          <w:lang w:val="id_ID" w:bidi="id_ID"/>
        </w:rPr>
      </w:r>
      <w:r>
        <w:rPr>
          <w:lang w:val="id_ID" w:bidi="id_ID"/>
        </w:rPr>
        <w:t>Pertama-tama, seluruh kelompok harus berlatih menceritakan perikop ini dalam bahasa sendiri. Ingatlah untuk menyertakan hal-hal yang kamu putuskan pada langkah sebelumnya, seperti kronologi, kata, kalimat, emosi, atau apa pun yang sudah kamu diskusikan.</w:t>
      </w:r>
    </w:p>
    <w:p>
      <w:pPr/>
      <w:r>
        <w:rPr>
          <w:lang w:val="id_ID" w:bidi="id_ID"/>
        </w:rPr>
      </w:r>
      <w:r>
        <w:rPr>
          <w:lang w:val="id_ID" w:bidi="id_ID"/>
        </w:rPr>
        <w:t>Satu anggota kelompok harus menceritakan beberapa kalimat dari perikop ini dan berhenti. Anggota kelompok yang lain harus menceritakan bagian selanjutnya dari perikop ini dan berhenti sejenak. Lakukan ini sampai kelompok telah menceritakan kembali seluruh perikop ini. Dalam langkah ini anggota kelompok dapat mengoreksi satu sama lain.</w:t>
      </w:r>
    </w:p>
    <w:p>
      <w:pPr/>
      <w:r>
        <w:rPr>
          <w:lang w:val="id_ID" w:bidi="id_ID"/>
        </w:rPr>
      </w:r>
      <w:r>
        <w:rPr>
          <w:lang w:val="id_ID" w:bidi="id_ID"/>
        </w:rPr>
        <w:t>Hentikan sejenak rekaman ini di sini.</w:t>
      </w:r>
    </w:p>
    <w:p>
      <w:pPr/>
      <w:r>
        <w:rPr>
          <w:lang w:val="id_ID" w:bidi="id_ID"/>
        </w:rPr>
      </w:r>
      <w:r>
        <w:rPr>
          <w:lang w:val="id_ID" w:bidi="id_ID"/>
        </w:rPr>
        <w:t>Selanjutnya, setiap anggota kelompok harus menceritakan seluruh perikop tanpa gangguan setidaknya satu kali. Seorang anggota kelompok dapat menggunakan benda apa pun, gerakan-gerakan, atau papan cerita untuk membantu mereka mengingat perikop ini.</w:t>
      </w:r>
    </w:p>
    <w:p>
      <w:pPr/>
      <w:r>
        <w:rPr>
          <w:lang w:val="id_ID" w:bidi="id_ID"/>
        </w:rPr>
      </w:r>
      <w:r>
        <w:rPr>
          <w:lang w:val="id_ID" w:bidi="id_ID"/>
        </w:rPr>
        <w:t>Hentikan sejenak rekaman ini di sini.</w:t>
      </w:r>
    </w:p>
    <w:p>
      <w:pPr/>
      <w:r>
        <w:rPr>
          <w:lang w:val="id_ID" w:bidi="id_ID"/>
        </w:rPr>
      </w:r>
      <w:r>
        <w:rPr>
          <w:lang w:val="id_ID" w:bidi="id_ID"/>
        </w:rPr>
        <w:t>Selanjutnya, kelompok dapat memutuskan versi perikop mana yang paling Anda sukai. Anda dapat memutuskan jika menyukai cara bercerita seorang anggota untuk suatu adegan tetapi menyukai cara bercerita anggota yang lain untuk adegan yang lain.</w:t>
      </w:r>
    </w:p>
    <w:p>
      <w:pPr/>
      <w:r>
        <w:rPr>
          <w:lang w:val="id_ID" w:bidi="id_ID"/>
        </w:rPr>
      </w:r>
      <w:r>
        <w:rPr>
          <w:lang w:val="id_ID" w:bidi="id_ID"/>
        </w:rPr>
        <w:t>Hentikan sejenak rekaman ini di sini.</w:t>
      </w:r>
    </w:p>
    <w:p>
      <w:pPr/>
      <w:r>
        <w:rPr>
          <w:lang w:val="id_ID" w:bidi="id_ID"/>
        </w:rPr>
      </w:r>
      <w:r>
        <w:rPr>
          <w:lang w:val="id_ID" w:bidi="id_ID"/>
        </w:rPr>
        <w:t>Akhirnya, kelompok dapat menyusun versi terakhir dari perikop ini yang disetujui semua orang. Setiap anggota kelompok harus berlatih menceritakan versi terakhir dari perikop ini.</w:t>
      </w:r>
      <w:r>
        <w:rPr>
          <w:lang w:val="id_ID" w:bidi="id_ID"/>
        </w:rPr>
      </w:r>
      <w:r>
        <w:rPr>
          <w:lang w:val="id_ID" w:bidi="id_ID"/>
        </w:rPr>
      </w:r>
    </w:p>
    <w:p>
      <w:pPr/>
      <w:r>
        <w:rPr>
          <w:lang w:val="id_ID" w:bidi="id_ID"/>
        </w:rPr>
      </w:r>
    </w:p>
    <w:p>
      <w:pPr>
        <w:pStyle w:val="Heading2"/>
      </w:pPr>
      <w:r>
        <w:rPr>
          <w:lang w:val="id_ID" w:bidi="id_ID"/>
        </w:rPr>
        <w:t>Markus 1:1–13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9">
        <w:r>
          <w:rPr>
            <w:lang w:val="id_ID" w:bidi="id_ID"/>
          </w:rPr>
          <w:rPr>
            <w:color w:val="0000EE"/>
            <w:u w:val="single"/>
          </w:rPr>
          <w:t>Dengar dan Renungkan</w:t>
        </w:r>
      </w:hyperlink>
      <w:r>
        <w:rPr>
          <w:lang w:val="id_ID" w:bidi="id_ID"/>
        </w:rPr>
        <w:t xml:space="preserve"> (810 KB)</w:t>
      </w:r>
      <w:r>
        <w:rPr>
          <w:lang w:val="id_ID" w:bidi="id_ID"/>
        </w:rPr>
      </w:r>
    </w:p>
    <w:p>
      <w:pPr>
        <w:pStyle w:val="ListBullet"/>
        <w:spacing w:line="240" w:lineRule="auto"/>
        <w:ind w:left="720"/>
      </w:pPr>
      <w:r>
        <w:rPr>
          <w:lang w:val="id_ID" w:bidi="id_ID"/>
        </w:rPr>
      </w:r>
      <w:hyperlink r:id="rId30">
        <w:r>
          <w:rPr>
            <w:lang w:val="id_ID" w:bidi="id_ID"/>
          </w:rPr>
          <w:rPr>
            <w:color w:val="0000EE"/>
            <w:u w:val="single"/>
          </w:rPr>
          <w:t>Menyiapkan Panggung</w:t>
        </w:r>
      </w:hyperlink>
      <w:r>
        <w:rPr>
          <w:lang w:val="id_ID" w:bidi="id_ID"/>
        </w:rPr>
        <w:t xml:space="preserve"> (6.1 MB)</w:t>
      </w:r>
      <w:r>
        <w:rPr>
          <w:lang w:val="id_ID" w:bidi="id_ID"/>
        </w:rPr>
      </w:r>
    </w:p>
    <w:p>
      <w:pPr>
        <w:pStyle w:val="ListBullet"/>
        <w:spacing w:line="240" w:lineRule="auto"/>
        <w:ind w:left="720"/>
      </w:pPr>
      <w:r>
        <w:rPr>
          <w:lang w:val="id_ID" w:bidi="id_ID"/>
        </w:rPr>
      </w:r>
      <w:hyperlink r:id="rId31">
        <w:r>
          <w:rPr>
            <w:lang w:val="id_ID" w:bidi="id_ID"/>
          </w:rPr>
          <w:rPr>
            <w:color w:val="0000EE"/>
            <w:u w:val="single"/>
          </w:rPr>
          <w:t>Menjelaskan Adegan</w:t>
        </w:r>
      </w:hyperlink>
      <w:r>
        <w:rPr>
          <w:lang w:val="id_ID" w:bidi="id_ID"/>
        </w:rPr>
        <w:t xml:space="preserve"> (5.3 MB)</w:t>
      </w:r>
      <w:r>
        <w:rPr>
          <w:lang w:val="id_ID" w:bidi="id_ID"/>
        </w:rPr>
      </w:r>
    </w:p>
    <w:p>
      <w:pPr>
        <w:pStyle w:val="ListBullet"/>
        <w:spacing w:line="240" w:lineRule="auto"/>
        <w:ind w:left="720"/>
      </w:pPr>
      <w:r>
        <w:rPr>
          <w:lang w:val="id_ID" w:bidi="id_ID"/>
        </w:rPr>
      </w:r>
      <w:hyperlink r:id="rId32">
        <w:r>
          <w:rPr>
            <w:lang w:val="id_ID" w:bidi="id_ID"/>
          </w:rPr>
          <w:rPr>
            <w:color w:val="0000EE"/>
            <w:u w:val="single"/>
          </w:rPr>
          <w:t>Memperagakan Bacaan</w:t>
        </w:r>
      </w:hyperlink>
      <w:r>
        <w:rPr>
          <w:lang w:val="id_ID" w:bidi="id_ID"/>
        </w:rPr>
        <w:t xml:space="preserve"> (4.5 MB)</w:t>
      </w:r>
      <w:r>
        <w:rPr>
          <w:lang w:val="id_ID" w:bidi="id_ID"/>
        </w:rPr>
      </w:r>
    </w:p>
    <w:p>
      <w:pPr>
        <w:pStyle w:val="ListBullet"/>
        <w:spacing w:line="240" w:lineRule="auto"/>
        <w:ind w:left="720"/>
      </w:pPr>
      <w:r>
        <w:rPr>
          <w:lang w:val="id_ID" w:bidi="id_ID"/>
        </w:rPr>
      </w:r>
      <w:hyperlink r:id="rId33">
        <w:r>
          <w:rPr>
            <w:lang w:val="id_ID" w:bidi="id_ID"/>
          </w:rPr>
          <w:rPr>
            <w:color w:val="0000EE"/>
            <w:u w:val="single"/>
          </w:rPr>
          <w:t>Melengkapi yang Kurang</w:t>
        </w:r>
      </w:hyperlink>
      <w:r>
        <w:rPr>
          <w:lang w:val="id_ID" w:bidi="id_ID"/>
        </w:rPr>
        <w:t xml:space="preserve"> (8.6 MB)</w:t>
      </w:r>
      <w:r>
        <w:rPr>
          <w:lang w:val="id_ID" w:bidi="id_ID"/>
        </w:rPr>
      </w:r>
    </w:p>
    <w:p>
      <w:pPr>
        <w:pStyle w:val="ListBullet"/>
        <w:spacing w:line="240" w:lineRule="auto"/>
        <w:ind w:left="720"/>
      </w:pPr>
      <w:r>
        <w:rPr>
          <w:lang w:val="id_ID" w:bidi="id_ID"/>
        </w:rPr>
      </w:r>
      <w:hyperlink r:id="rId34">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1:14–20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1:14–20 dan resapilah dalam hati anda.</w:t>
      </w:r>
    </w:p>
    <w:p>
      <w:pPr/>
      <w:r>
        <w:rPr>
          <w:lang w:val="id_ID" w:bidi="id_ID"/>
        </w:rPr>
      </w:r>
      <w:r>
        <w:rPr>
          <w:lang w:val="id_ID" w:bidi="id_ID"/>
        </w:rPr>
        <w:t>Dengarkan versi audio dari Markus 1:14–20 tiga kali dalam tiga terjemahan yang berbeda jika memungkinkan. Kemudian sebagai kelompok diskusikanlah pertanyaan-pertanyaan berikut ini:</w:t>
      </w:r>
    </w:p>
    <w:p>
      <w:pPr>
        <w:pStyle w:val="ListNumber"/>
        <w:numPr>
          <w:ilvl w:val="0"/>
          <w:numId w:val="16"/>
        </w:numPr>
        <w:spacing w:line="240" w:lineRule="auto"/>
        <w:ind w:left="720"/>
      </w:pPr>
      <w:r>
        <w:rPr>
          <w:lang w:val="id_ID" w:bidi="id_ID"/>
        </w:rPr>
      </w:r>
      <w:r>
        <w:rPr>
          <w:lang w:val="id_ID" w:bidi="id_ID"/>
        </w:rPr>
        <w:t>Apa yang kamu sukai dalam perikop ini?</w:t>
      </w:r>
    </w:p>
    <w:p>
      <w:pPr>
        <w:pStyle w:val="ListNumber"/>
        <w:spacing w:line="240" w:lineRule="auto"/>
        <w:ind w:left="720"/>
      </w:pPr>
      <w:r>
        <w:rPr>
          <w:lang w:val="id_ID" w:bidi="id_ID"/>
        </w:rPr>
      </w:r>
      <w:r>
        <w:rPr>
          <w:lang w:val="id_ID" w:bidi="id_ID"/>
        </w:rPr>
        <w:t>Apa yang kamu tidak sukai atau tidak mengerti dalam perikop ini?</w:t>
      </w:r>
    </w:p>
    <w:p>
      <w:pPr>
        <w:pStyle w:val="ListNumber"/>
        <w:spacing w:line="240" w:lineRule="auto"/>
        <w:ind w:left="720"/>
      </w:pPr>
      <w:r>
        <w:rPr>
          <w:lang w:val="id_ID" w:bidi="id_ID"/>
        </w:rPr>
      </w:r>
      <w:r>
        <w:rPr>
          <w:lang w:val="id_ID" w:bidi="id_ID"/>
        </w:rPr>
        <w:t>Apa yang perikop ini ceritakan kepada kita tentang Yesus?</w:t>
      </w:r>
    </w:p>
    <w:p>
      <w:pPr>
        <w:pStyle w:val="ListNumber"/>
        <w:spacing w:line="240" w:lineRule="auto"/>
        <w:ind w:left="720"/>
      </w:pPr>
      <w:r>
        <w:rPr>
          <w:lang w:val="id_ID" w:bidi="id_ID"/>
        </w:rPr>
      </w:r>
      <w:r>
        <w:rPr>
          <w:lang w:val="id_ID" w:bidi="id_ID"/>
        </w:rPr>
        <w:t>Apa yang perikop ini ceritakan kepada kita tentang manusia?</w:t>
      </w:r>
    </w:p>
    <w:p>
      <w:pPr>
        <w:pStyle w:val="ListNumber"/>
        <w:spacing w:line="240" w:lineRule="auto"/>
        <w:ind w:left="720"/>
      </w:pPr>
      <w:r>
        <w:rPr>
          <w:lang w:val="id_ID" w:bidi="id_ID"/>
        </w:rPr>
      </w:r>
      <w:r>
        <w:rPr>
          <w:lang w:val="id_ID" w:bidi="id_ID"/>
        </w:rPr>
        <w:t>Bagaimana perikop ini mempengaruhi kehidupan kita sehari-hari?</w:t>
      </w:r>
    </w:p>
    <w:p>
      <w:pPr>
        <w:pStyle w:val="ListNumber"/>
        <w:spacing w:line="240" w:lineRule="auto"/>
        <w:ind w:left="720"/>
      </w:pPr>
      <w:r>
        <w:rPr>
          <w:lang w:val="id_ID" w:bidi="id_ID"/>
        </w:rPr>
      </w:r>
      <w:r>
        <w:rPr>
          <w:lang w:val="id_ID" w:bidi="id_ID"/>
        </w:rPr>
        <w:t>Siapa yang kamu kenal yang perlu mendengarkan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1:14–20 dalam terjemahan yang paling mudah dimengerti.</w:t>
      </w:r>
    </w:p>
    <w:p>
      <w:pPr/>
      <w:r>
        <w:rPr>
          <w:lang w:val="id_ID" w:bidi="id_ID"/>
        </w:rPr>
      </w:r>
      <w:r>
        <w:rPr>
          <w:lang w:val="id_ID" w:bidi="id_ID"/>
        </w:rPr>
        <w:t xml:space="preserve">Dalam perikop terakhir Markus memperkenalkan kita ke awal pelayanan Yesus. Tuhan menggenapi nubuatan Yesaya dalam Perjanjian Lama. Yesus berjalan ke Galilea dan Yohanes membaptis Yesus. Segera setelah Yohanes membaptis Yesus, Roh Kudus membawa Yesus ke padang gurun, di mana Iblis mencobai Yesus setelah Dia berpuasa selama 40 hari. Markus sekarang benar-benar memisahkan Yohanes dan Yesus. Setelah beberapa waktu berlalu, pihak berwenang menangkap Yohanes dan memasukkannya ke dalam penjara. Meskipun Markus tidak memberitahukan di sini siapa yang menangkap Yohanes atau mengapa mereka menangkapnya, kita kemudian mengetahui dari Markus bahwa Herodes Antipaslah yang menangkap Yohanes. Herodes Antipas adalah putra raja Herodes yang dulu mencoba membunuh Yesus ketika Dia masih bayi. Setelah Yohanes ditangkap, Yesus pergi ke Galilea. Yesus sekarang menjadi fokus dari cerita ini. </w:t>
      </w:r>
    </w:p>
    <w:p>
      <w:pPr/>
      <w:r>
        <w:rPr>
          <w:lang w:val="id_ID" w:bidi="id_ID"/>
        </w:rPr>
      </w:r>
      <w:r>
        <w:rPr>
          <w:lang w:val="id_ID" w:bidi="id_ID"/>
        </w:rPr>
        <w:t>Markus sampaikan bahwa Yesus lagi ada di Galilea dan memberitakan kabar baik, bahwa kerajaan Tuhan sudah dekat. Pada zaman Yesus orang percaya bahwa suatu hari Tuhan akan memerintah seluruh dunia melalui umat-Nya Israel. Tetapi dalam kitab Markus, Yesus sudah datang, dan Dia memberitakan kerajaan yang berbeda. Kerajaan Tuhan bukan berarti suatu tempat atau daratan yang Dia perintah, tapi artinya Tuhan memerintah di dalam hati kita. Kita mengalami Kerajaan Tuhan saat ini juga ketika kita mendengarkan dan mentaati Tuhan dengan mengikut Yesus.</w:t>
      </w:r>
    </w:p>
    <w:p>
      <w:pPr/>
      <w:r>
        <w:rPr>
          <w:lang w:val="id_ID" w:bidi="id_ID"/>
        </w:rPr>
      </w:r>
      <w:r>
        <w:rPr>
          <w:lang w:val="id_ID" w:bidi="id_ID"/>
        </w:rPr>
        <w:t>Pesan dari Yesus itu sifatnya segera. Yesus bilang bahwa "waktunya sudah tiba," yang artinya semua nubuatan dalam Perjanjian Lama tentang Kerajaan Tuhan dan tentang seorang Juruselamat yang dijanjikan Tuhan sudah mulai terjadi saat ini, karena Yesus, sang Juruselamat yang dijanjikan itu, telah datang untuk memulai pelayanan-Nya. "Waktu ini" berarti bahwa Tuhan telah secara khusus menetapkan waktu ini bagi kerajaan-Nya. Ini adalah saat yang tepat bagi orang-orang untuk menanggapi Yesus karena mereka bisa langsung mendengar dariNya.</w:t>
      </w:r>
    </w:p>
    <w:p>
      <w:pPr/>
      <w:r>
        <w:rPr>
          <w:lang w:val="id_ID" w:bidi="id_ID"/>
        </w:rPr>
      </w:r>
      <w:r>
        <w:rPr>
          <w:lang w:val="id_ID" w:bidi="id_ID"/>
        </w:rPr>
        <w:t>Pesan Yesus itu sederhana. Orang harus bertobat dan meninggalkan ketidaktaatan, berbalik kepada Tuhan dan percaya kepada Injil, atau kabar baik bahwa Kerajaan Tuhan telah benar-benar datang. Markus berbicara banyak tentang memiliki iman kepada Yesus. Memiliki iman berarti mempercayai seseorang, dalam hal ini, mempercayai Yesus dan ini ditunjukkan dengan menaati dan mengikut Yesus.</w:t>
      </w:r>
    </w:p>
    <w:p>
      <w:pPr/>
      <w:r>
        <w:rPr>
          <w:lang w:val="id_ID" w:bidi="id_ID"/>
        </w:rPr>
      </w:r>
      <w:r>
        <w:rPr>
          <w:lang w:val="id_ID" w:bidi="id_ID"/>
        </w:rPr>
        <w:t>Ketika Yesus memulai pelayananNya, ia fokus pada hal yang sangat penting yaitu memilih orang-orang pertama yang akan mengikutiNya dengan erat. Markus memberi tahu bahwa Yesus mengundang murid-murid pertamaNya untuk mengikutinya. Seorang murid adalah orang yang mengikuti seorang guru agama dan belajar tentang Tuhan, iman, dan kehidupan darinya. Murid-murid Yesus, atau pengikut terdekatNya, mengikuti Yesus selama sebagian besar pelayananNya di masyarakat, bepergian bersamaNya ke mana-mana, belajar dariNya, dan kadang-kadang dikirim olehNya untuk memberitakan kabar baik tentang Kerajaan Tuhan dan menyembuhkan orang sakit.</w:t>
      </w:r>
    </w:p>
    <w:p>
      <w:pPr/>
      <w:r>
        <w:rPr>
          <w:lang w:val="id_ID" w:bidi="id_ID"/>
        </w:rPr>
      </w:r>
      <w:r>
        <w:rPr>
          <w:lang w:val="id_ID" w:bidi="id_ID"/>
        </w:rPr>
        <w:t>Yesus sedang berjalan di sepanjang tepi Danau Galilea ketika Dia mengundang Simon dan saudaranya Andreas untuk menjadi murid-muridNya. Danau Galilea adalah danau air tawar. Danau ini panjangnya 21 kilometer dan lebarnya 10 kilometer.</w:t>
      </w:r>
    </w:p>
    <w:p>
      <w:pPr/>
      <w:r>
        <w:rPr>
          <w:lang w:val="id_ID" w:bidi="id_ID"/>
        </w:rPr>
      </w:r>
      <w:r>
        <w:rPr>
          <w:lang w:val="id_ID" w:bidi="id_ID"/>
        </w:rPr>
        <w:t>Berhenti di sini dan lihatlah peta daerah Galilea dan gambar Danau Galilea sebagai sebuah kelompok. Hentikan sejenak rekaman ini di sini.</w:t>
      </w:r>
    </w:p>
    <w:p>
      <w:pPr/>
      <w:r>
        <w:rPr>
          <w:lang w:val="id_ID" w:bidi="id_ID"/>
        </w:rPr>
      </w:r>
      <w:r>
        <w:rPr>
          <w:lang w:val="id_ID" w:bidi="id_ID"/>
        </w:rPr>
        <w:t>Simon dan Andreas adalah nelayan. Pekerjaan mereka adalah pergi ke danau dan menggunakan jala untuk menangkap ikan untuk dijual. Jala mereka kemungkinan terbuat dari tali atau benang yang diikat orang untuk membentuk lingkaran yang lebarnya sekitar 7 meter. Beberapa jala biasanya dikasih pemberat di pinggirannya supaya dapat tenggelam dengan cepat. Orang-orang mungkin menggunakan jenis jala ini sambil berdiri di air dangkal di sepanjang pantai dan melemparkannya lebih jauh ke dalam danau.</w:t>
      </w:r>
    </w:p>
    <w:p>
      <w:pPr/>
      <w:r>
        <w:rPr>
          <w:lang w:val="id_ID" w:bidi="id_ID"/>
        </w:rPr>
      </w:r>
      <w:r>
        <w:rPr>
          <w:lang w:val="id_ID" w:bidi="id_ID"/>
        </w:rPr>
        <w:t>Berhenti di sini dan lihatlah gambar jala sebagai sebuah kelompok. Hentikan sejenak rekaman ini di sini.</w:t>
      </w:r>
    </w:p>
    <w:p>
      <w:pPr/>
      <w:r>
        <w:rPr>
          <w:lang w:val="id_ID" w:bidi="id_ID"/>
        </w:rPr>
      </w:r>
      <w:r>
        <w:rPr>
          <w:lang w:val="id_ID" w:bidi="id_ID"/>
        </w:rPr>
        <w:t>Yesus bilang ke Simon dan Andreas untuk mengikutiNya dan Dia bilang akan mengirim mereka untuk menjadi penjala manusia. Dalam Perjanjian Lama, nabi Yeremia berbicara tentang orang "menjala" manusia, atau membawa mereka kepada Tuhan agar Tuhan menghakimi mereka. Namun, Yesus berbicara tentang "menjala manusia," atau membawa orang-orang kepada Yesus, untuk menyelamatkan mereka dan membantu mereka mengerti bagaimana masuk ke dalam Kerajaan Tuhan.</w:t>
      </w:r>
    </w:p>
    <w:p>
      <w:pPr/>
      <w:r>
        <w:rPr>
          <w:lang w:val="id_ID" w:bidi="id_ID"/>
        </w:rPr>
      </w:r>
      <w:r>
        <w:rPr>
          <w:lang w:val="id_ID" w:bidi="id_ID"/>
        </w:rPr>
        <w:t>Markus memberi tahu bahwa Yesus berjalan lebih jauh lagi di sepanjang tepi Danau Galilea di mana ia melihat Yakobus dan Yohanes, anak-anak Zebedeus, di dalam perahu dan sedang membersihkan dan memperbaiki jala mereka. Jala mereka kemungkinan lebih panjang daripada yang digunakan Simon dan Andreas, karena orang melemparkan jala ini dari perahu. Perahu adalah kendaraan yang digunakan untuk melintasi danau atau laut atau dipakai untuk memancing. Orang-orang menggunakan dayung yang terikat ke perahu atau dayung lepas untuk mengerakkan perahu Perahu-perahu ini juga kadang-kadang menggunakan layar, atau potongan-potongan besar kain, yang mengandalkan angin untuk menggerakkan mereka.</w:t>
      </w:r>
    </w:p>
    <w:p>
      <w:pPr/>
      <w:r>
        <w:rPr>
          <w:lang w:val="id_ID" w:bidi="id_ID"/>
        </w:rPr>
      </w:r>
      <w:r>
        <w:rPr>
          <w:lang w:val="id_ID" w:bidi="id_ID"/>
        </w:rPr>
        <w:t>Berhenti di sini dan lihatlah gambar sebuah perahu dengan dayung sebagai sebuah kelompok. Hentikan sejenak rekaman ini di sini.</w:t>
      </w:r>
    </w:p>
    <w:p>
      <w:pPr/>
      <w:r>
        <w:rPr>
          <w:lang w:val="id_ID" w:bidi="id_ID"/>
        </w:rPr>
      </w:r>
      <w:r>
        <w:rPr>
          <w:lang w:val="id_ID" w:bidi="id_ID"/>
        </w:rPr>
        <w:t>Yesus mengundang Yohanes dan Andreas untuk menjadi murid-muridNya dan mereka segera menjawab Yesus. Yohanes dan Andreas meninggalkan ayah mereka Zebedeus di dalam perahu bersama orang-orang upahan. Nelayan kadang-kadang membayar orang untuk bekerja di hari itu atau pada waktu tertentu untuk membantu mereka. Orang-orang ini bukanlah budak. Pemilik perahu membayar mereka untuk pekerjaan mereka.</w:t>
      </w:r>
    </w:p>
    <w:p>
      <w:pPr/>
      <w:r>
        <w:rPr>
          <w:lang w:val="id_ID" w:bidi="id_ID"/>
        </w:rPr>
      </w:r>
      <w:r>
        <w:rPr>
          <w:lang w:val="id_ID" w:bidi="id_ID"/>
        </w:rPr>
        <w:t>Ketika Yesus memanggil orang-orang, Ia mengharapkan mereka untuk segera menanggapi dan sepenuhnya berkomitmen kepada-Nya, bahkan saat keadaannya sulit. Yakobus dan Yohanes meninggalkan segalanya — keluarga mereka dan pekerjaan mereka — untuk mengikuti Yesus. Ketika orang mengikuti Yesus, mereka menanggapi panggilanNya, menerima otoritasNya, dan meniruNya. Yesus memerintahkan ini, dan orang-orang melakukannya.</w:t>
      </w:r>
    </w:p>
    <w:p>
      <w:pPr/>
      <w:r>
        <w:rPr>
          <w:lang w:val="id_ID" w:bidi="id_ID"/>
        </w:rPr>
      </w:r>
      <w:r>
        <w:rPr>
          <w:lang w:val="id_ID" w:bidi="id_ID"/>
        </w:rPr>
        <w:t>Berhenti di sini dan diskusikan pertanyaan ini dalam kelompok: Apa yang dilakukan orang-orang dalam budaya Anda ketika mereka memutuskan untuk mengikuti seorang guru atau pemimpin yang dihormati? Bagaimana kehidupan mereka berubah?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1:14–20 dalam terjemahan yang paling mudah dimengerti.</w:t>
      </w:r>
    </w:p>
    <w:p>
      <w:pPr/>
      <w:r>
        <w:rPr>
          <w:lang w:val="id_ID" w:bidi="id_ID"/>
        </w:rPr>
      </w:r>
      <w:r>
        <w:rPr>
          <w:lang w:val="id_ID" w:bidi="id_ID"/>
        </w:rPr>
        <w:t>Dalam langkah ini kelompok akan menjelaskan adegan-adegan karakter tokoh dan latar belakang bacaan ini. Kemudian kelompok akan memerankan bacaan ini.</w:t>
      </w:r>
    </w:p>
    <w:p>
      <w:pPr/>
      <w:r>
        <w:rPr>
          <w:lang w:val="id_ID" w:bidi="id_ID"/>
        </w:rPr>
      </w:r>
      <w:r>
        <w:rPr>
          <w:lang w:val="id_ID" w:bidi="id_ID"/>
        </w:rPr>
        <w:t>Bacaan ini memiliki 2 adegan.</w:t>
      </w:r>
    </w:p>
    <w:p>
      <w:pPr/>
      <w:r>
        <w:rPr>
          <w:lang w:val="id_ID" w:bidi="id_ID"/>
        </w:rPr>
      </w:r>
      <w:r>
        <w:rPr>
          <w:b/>
          <w:lang w:val="id_ID" w:bidi="id_ID"/>
        </w:rPr>
        <w:t>Dalam adegan pertama:</w:t>
      </w:r>
      <w:r>
        <w:rPr>
          <w:lang w:val="id_ID" w:bidi="id_ID"/>
        </w:rPr>
        <w:t xml:space="preserve"> Pihak berwenang menangkap Yohanes dan memenjarakannya. Yesus pergi ke Galilea dan di sana Ia memulai pelayananNya dan memberitakan tentang kedatangan Kerajaan Tuhan.</w:t>
      </w:r>
    </w:p>
    <w:p>
      <w:pPr/>
      <w:r>
        <w:rPr>
          <w:lang w:val="id_ID" w:bidi="id_ID"/>
        </w:rPr>
      </w:r>
      <w:r>
        <w:rPr>
          <w:b/>
          <w:lang w:val="id_ID" w:bidi="id_ID"/>
        </w:rPr>
        <w:t>Dalam adegan kedua:</w:t>
      </w:r>
      <w:r>
        <w:rPr>
          <w:lang w:val="id_ID" w:bidi="id_ID"/>
        </w:rPr>
        <w:t xml:space="preserve"> Yesus berjalan di sepanjang pantai Danau Galilea dan memanggil murid-muridNya yang pertama, yang meninggalkan jala mereka dan mengikuti Dia.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Yohanes (yang ditangkap)</w:t>
      </w:r>
    </w:p>
    <w:p>
      <w:pPr>
        <w:pStyle w:val="ListBullet"/>
        <w:spacing w:line="240" w:lineRule="auto"/>
        <w:ind w:left="720"/>
      </w:pPr>
      <w:r>
        <w:rPr>
          <w:lang w:val="id_ID" w:bidi="id_ID"/>
        </w:rPr>
      </w:r>
      <w:r>
        <w:rPr>
          <w:lang w:val="id_ID" w:bidi="id_ID"/>
        </w:rPr>
        <w:t>Seseorang yang menangkap Yohanes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mendengarkan khotbah Yesus</w:t>
      </w:r>
    </w:p>
    <w:p>
      <w:pPr>
        <w:pStyle w:val="ListBullet"/>
        <w:spacing w:line="240" w:lineRule="auto"/>
        <w:ind w:left="720"/>
      </w:pPr>
      <w:r>
        <w:rPr>
          <w:lang w:val="id_ID" w:bidi="id_ID"/>
        </w:rPr>
      </w:r>
      <w:r>
        <w:rPr>
          <w:lang w:val="id_ID" w:bidi="id_ID"/>
        </w:rPr>
        <w:t>Simon dan saudaranya Andreas</w:t>
      </w:r>
    </w:p>
    <w:p>
      <w:pPr>
        <w:pStyle w:val="ListBullet"/>
        <w:spacing w:line="240" w:lineRule="auto"/>
        <w:ind w:left="720"/>
      </w:pPr>
      <w:r>
        <w:rPr>
          <w:lang w:val="id_ID" w:bidi="id_ID"/>
        </w:rPr>
      </w:r>
      <w:r>
        <w:rPr>
          <w:lang w:val="id_ID" w:bidi="id_ID"/>
        </w:rPr>
        <w:t>Yakobus dan saudaranya Yohanes</w:t>
      </w:r>
    </w:p>
    <w:p>
      <w:pPr>
        <w:pStyle w:val="ListBullet"/>
        <w:spacing w:line="240" w:lineRule="auto"/>
        <w:ind w:left="720"/>
      </w:pPr>
      <w:r>
        <w:rPr>
          <w:lang w:val="id_ID" w:bidi="id_ID"/>
        </w:rPr>
      </w:r>
      <w:r>
        <w:rPr>
          <w:lang w:val="id_ID" w:bidi="id_ID"/>
        </w:rPr>
        <w:t>Zebedeus, ayah Yakobus dan Yohanes</w:t>
      </w:r>
    </w:p>
    <w:p>
      <w:pPr>
        <w:pStyle w:val="ListBullet"/>
        <w:spacing w:line="240" w:lineRule="auto"/>
        <w:ind w:left="720"/>
      </w:pPr>
      <w:r>
        <w:rPr>
          <w:lang w:val="id_ID" w:bidi="id_ID"/>
        </w:rPr>
      </w:r>
      <w:r>
        <w:rPr>
          <w:lang w:val="id_ID" w:bidi="id_ID"/>
        </w:rPr>
        <w:t>Orang-orang upahan di dalam perahu yang bersama Zebedeus</w:t>
      </w:r>
    </w:p>
    <w:p>
      <w:pPr/>
      <w:r>
        <w:rPr>
          <w:lang w:val="id_ID" w:bidi="id_ID"/>
        </w:rPr>
      </w:r>
      <w:r>
        <w:rPr>
          <w:lang w:val="id_ID" w:bidi="id_ID"/>
        </w:rPr>
        <w:t>Sebagai kelompok, perhatikan dengan baik latar cerita perikop ini.</w:t>
      </w:r>
    </w:p>
    <w:p>
      <w:pPr/>
      <w:r>
        <w:rPr>
          <w:lang w:val="id_ID" w:bidi="id_ID"/>
        </w:rPr>
      </w:r>
      <w:r>
        <w:rPr>
          <w:lang w:val="id_ID" w:bidi="id_ID"/>
        </w:rPr>
        <w:t>Kita tidak diberi tahu berapa banyak waktu yang berlalu dari waktu penangkapan Yohanes sampai Yesus kembali ke Galilea. Kisah ini dimulai dengan sebuah frasa yang menunjukkan bahwa pada waktu setelah Yohanes ditangkap, Yesus kembali ke Galilea.</w:t>
      </w:r>
    </w:p>
    <w:p>
      <w:pPr/>
      <w:r>
        <w:rPr>
          <w:lang w:val="id_ID" w:bidi="id_ID"/>
        </w:rPr>
      </w:r>
      <w:r>
        <w:rPr>
          <w:lang w:val="id_ID" w:bidi="id_ID"/>
        </w:rPr>
        <w:t>Yesus memberitakan tentang kedatangan Kerajaan Tuhan. Memberitakan berarti memberi tahu orang sesuatu yang penting di depan umum. Yesus pasti melakukan perjalanan dari satu tempat ke tempat yang lain di Galilea sambil memberitakan kabar baik ini. Penting untuk diingat bahwa Kerajaan Tuhan tidak berarti Dia memerintah atas suatu tempat atau sebidang tanah, tetapi Tuhan berkuasa di dalam hati dan pikiran kita. Yesus adalah Raja yang dijanjikan, dan kehadiranNya ada di antara orang-orang. Dialah Raja yang mereka nantikan.</w:t>
      </w:r>
    </w:p>
    <w:p>
      <w:pPr/>
      <w:r>
        <w:rPr>
          <w:lang w:val="id_ID" w:bidi="id_ID"/>
        </w:rPr>
      </w:r>
      <w:r>
        <w:rPr>
          <w:lang w:val="id_ID" w:bidi="id_ID"/>
        </w:rPr>
        <w:t>Yesus memerintahkan orang untuk bertobat dan percaya kepada Injil. Inilah saatnya untuk bertindak. Orang-orang sekarang mempunyai pilihan untuk menerima apa yang dikatakan Yesus kepada mereka dan percaya kepada Dia atau menolak pesanNya.</w:t>
      </w:r>
    </w:p>
    <w:p>
      <w:pPr/>
      <w:r>
        <w:rPr>
          <w:lang w:val="id_ID" w:bidi="id_ID"/>
        </w:rPr>
      </w:r>
      <w:r>
        <w:rPr>
          <w:lang w:val="id_ID" w:bidi="id_ID"/>
        </w:rPr>
        <w:t>Simon, Andreas, Yakobus, dan Yohanes, semuanya adalah nelayan. Simon dan Andreas mungkin sedang di dalam perahu mereka atau berdiri di air di sepanjang pantai Danau Galilea, melemparkan jala mereka, yang berarti melemparkan jala mereka ke dalam air untuk menangkap ikan. Yesus memanggil Simon dan Andreas terlebih dahulu, jadi kita dapat berasumsi bahwa mereka bersama Yesus ketika Ia berjalan lebih jauh di sepanjang pantai dan memanggil Yakobus dan Yohanes. Yakobus dan Yohanes sedang bersama ayah mereka Zebedeus dan orang-orang upahan yang di dalam perahu mereka. Markus tidak memberi tahu ada berapa banyak pria upahan, tetapi perahu itu kemungkinan besar bisa memuat empat hingga lima belas orang. Markus juga tidak memberi tahu apakah ada orang lain di sana pada waktu itu, tetapi ada banyak kota dan desa nelayan di daerah itu sehingga bisa saja ada orang lain yang bekerja dan menangkap ikan.</w:t>
      </w:r>
    </w:p>
    <w:p>
      <w:pPr/>
      <w:r>
        <w:rPr>
          <w:lang w:val="id_ID" w:bidi="id_ID"/>
        </w:rPr>
      </w:r>
      <w:r>
        <w:rPr>
          <w:lang w:val="id_ID" w:bidi="id_ID"/>
        </w:rPr>
        <w:t>Berhenti di sini jika akan membantu kelompok untuk melihat kembali bersama-sama gambar Danau Galilea, perahu dengan dayung dan jala. Hentikan sejenak rekaman ini di sini.</w:t>
      </w:r>
    </w:p>
    <w:p>
      <w:pPr/>
      <w:r>
        <w:rPr>
          <w:lang w:val="id_ID" w:bidi="id_ID"/>
        </w:rPr>
      </w:r>
      <w:r>
        <w:rPr>
          <w:lang w:val="id_ID" w:bidi="id_ID"/>
        </w:rPr>
        <w:t>Simon, Andreas, Yohanes, dan Yakobus, semuanya segera bertindak ketika mereka diundang oleh Yesus untuk mengikuti Dia. Mereka meninggalkan segalanya dan menaati Dia. Sekali lagi, kita melihat di sini bahwa Yesus ingin orang bertindak. Waktunya telah tiba untuk mengambil keputusan, untuk berbalik dari cara kita yang lama, dan mengikuti Tuhan dengan taat.</w:t>
      </w:r>
    </w:p>
    <w:p>
      <w:pPr/>
      <w:r>
        <w:rPr>
          <w:lang w:val="id_ID" w:bidi="id_ID"/>
        </w:rPr>
      </w:r>
      <w:r>
        <w:rPr>
          <w:lang w:val="id_ID" w:bidi="id_ID"/>
        </w:rPr>
        <w:t>Sekarang, kelompok harus membuat papan cerita, atau memakai bahan-bahan untuk memperlihatkan perikop bacaan ini dan aksi didalamnya.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rekaman dari Markus 1:14–20 dalam terjemahan yang paling mudah dimengerti.</w:t>
      </w:r>
    </w:p>
    <w:p>
      <w:pPr/>
      <w:r>
        <w:rPr>
          <w:lang w:val="id_ID" w:bidi="id_ID"/>
        </w:rPr>
      </w:r>
      <w:r>
        <w:rPr>
          <w:lang w:val="id_ID" w:bidi="id_ID"/>
        </w:rPr>
        <w:t>Dalam langkah ini, kelompok akan memerankan bacaan ini.</w:t>
      </w:r>
    </w:p>
    <w:p>
      <w:pPr/>
      <w:r>
        <w:rPr>
          <w:lang w:val="id_ID" w:bidi="id_ID"/>
        </w:rPr>
      </w:r>
      <w:r>
        <w:rPr>
          <w:lang w:val="id_ID" w:bidi="id_ID"/>
        </w:rPr>
        <w:t>Kisah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Yohanes (yang ditangkap)</w:t>
      </w:r>
    </w:p>
    <w:p>
      <w:pPr>
        <w:pStyle w:val="ListBullet"/>
        <w:spacing w:line="240" w:lineRule="auto"/>
        <w:ind w:left="720"/>
      </w:pPr>
      <w:r>
        <w:rPr>
          <w:lang w:val="id_ID" w:bidi="id_ID"/>
        </w:rPr>
      </w:r>
      <w:r>
        <w:rPr>
          <w:lang w:val="id_ID" w:bidi="id_ID"/>
        </w:rPr>
        <w:t>Seseorang yang menangkap Yohanes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mendengarkan khotbah Yesus</w:t>
      </w:r>
    </w:p>
    <w:p>
      <w:pPr>
        <w:pStyle w:val="ListBullet"/>
        <w:spacing w:line="240" w:lineRule="auto"/>
        <w:ind w:left="720"/>
      </w:pPr>
      <w:r>
        <w:rPr>
          <w:lang w:val="id_ID" w:bidi="id_ID"/>
        </w:rPr>
      </w:r>
      <w:r>
        <w:rPr>
          <w:lang w:val="id_ID" w:bidi="id_ID"/>
        </w:rPr>
        <w:t xml:space="preserve">Simon dan Andreas, saudaranya </w:t>
      </w:r>
    </w:p>
    <w:p>
      <w:pPr>
        <w:pStyle w:val="ListBullet"/>
        <w:spacing w:line="240" w:lineRule="auto"/>
        <w:ind w:left="720"/>
      </w:pPr>
      <w:r>
        <w:rPr>
          <w:lang w:val="id_ID" w:bidi="id_ID"/>
        </w:rPr>
      </w:r>
      <w:r>
        <w:rPr>
          <w:lang w:val="id_ID" w:bidi="id_ID"/>
        </w:rPr>
        <w:t xml:space="preserve">Yakobus dan Yohanes, saudaranya </w:t>
      </w:r>
    </w:p>
    <w:p>
      <w:pPr>
        <w:pStyle w:val="ListBullet"/>
        <w:spacing w:line="240" w:lineRule="auto"/>
        <w:ind w:left="720"/>
      </w:pPr>
      <w:r>
        <w:rPr>
          <w:lang w:val="id_ID" w:bidi="id_ID"/>
        </w:rPr>
      </w:r>
      <w:r>
        <w:rPr>
          <w:lang w:val="id_ID" w:bidi="id_ID"/>
        </w:rPr>
        <w:t>Zebedeus, ayah Yakobus dan Yohanes</w:t>
      </w:r>
    </w:p>
    <w:p>
      <w:pPr>
        <w:pStyle w:val="ListBullet"/>
        <w:spacing w:line="240" w:lineRule="auto"/>
        <w:ind w:left="720"/>
      </w:pPr>
      <w:r>
        <w:rPr>
          <w:lang w:val="id_ID" w:bidi="id_ID"/>
        </w:rPr>
      </w:r>
      <w:r>
        <w:rPr>
          <w:lang w:val="id_ID" w:bidi="id_ID"/>
        </w:rPr>
        <w:t>Orang-orang upahan di dalam perahu yang bersama Zebedeus</w:t>
      </w:r>
    </w:p>
    <w:p>
      <w:pPr/>
      <w:r>
        <w:rPr>
          <w:lang w:val="id_ID" w:bidi="id_ID"/>
        </w:rPr>
      </w:r>
      <w:r>
        <w:rPr>
          <w:lang w:val="id_ID" w:bidi="id_ID"/>
        </w:rPr>
        <w:t>Dalam kelompok, perankan bacaan itu dua kali. Anda harus memerankan bacaan ini dalam bahasa Anda sendiri.</w:t>
      </w:r>
    </w:p>
    <w:p>
      <w:pPr/>
      <w:r>
        <w:rPr>
          <w:lang w:val="id_ID" w:bidi="id_ID"/>
        </w:rPr>
      </w:r>
      <w:r>
        <w:rPr>
          <w:lang w:val="id_ID" w:bidi="id_ID"/>
        </w:rPr>
        <w:t>Pertama, perankan kisah itu tanpa berhenti. Perhatikan dialog, alur cerita, dan kronologi kisah ini. Pastikan supaya kamu tidak melewatkan bagian peran yang sulit atau penting dari kisah ini. Bantu satu sama lain untuk mengingat setiap bagian dari kisah ini.</w:t>
      </w:r>
    </w:p>
    <w:p>
      <w:pPr/>
      <w:r>
        <w:rPr>
          <w:lang w:val="id_ID" w:bidi="id_ID"/>
        </w:rPr>
      </w:r>
      <w:r>
        <w:rPr>
          <w:lang w:val="id_ID" w:bidi="id_ID"/>
        </w:rPr>
        <w:t>Hentikan rekaman ini di sini dan perankan bacaan itu.</w:t>
      </w:r>
    </w:p>
    <w:p>
      <w:pPr/>
      <w:r>
        <w:rPr>
          <w:lang w:val="id_ID" w:bidi="id_ID"/>
        </w:rPr>
      </w:r>
      <w:r>
        <w:rPr>
          <w:lang w:val="id_ID" w:bidi="id_ID"/>
        </w:rPr>
        <w:t>Kelompok ini harus memerankan bacaan ini untuk kedua kalinya. Pada titik tertentu dalam drama, hentikan sebentar adegan dan tanyakan kepada orang yang memerankan karakter itu "Apa yang Anda rasakan atau pikirkan?" Orang yang memerankan karakter itu harus menjawab apa yang mereka rasakan atau pikirkan jika mereka adalah karakter itu. Kemudian putar ulang drama ini.</w:t>
      </w:r>
    </w:p>
    <w:p>
      <w:pPr/>
      <w:r>
        <w:rPr>
          <w:lang w:val="id_ID" w:bidi="id_ID"/>
        </w:rPr>
      </w:r>
      <w:r>
        <w:rPr>
          <w:lang w:val="id_ID" w:bidi="id_ID"/>
        </w:rPr>
        <w:t>Hentikan rekaman ini di sini dan perankan bacaan itu untuk kedua kalinya.</w:t>
      </w:r>
    </w:p>
    <w:p>
      <w:pPr/>
      <w:r>
        <w:rPr>
          <w:lang w:val="id_ID" w:bidi="id_ID"/>
        </w:rPr>
      </w:r>
      <w:r>
        <w:rPr>
          <w:lang w:val="id_ID" w:bidi="id_ID"/>
        </w:rPr>
        <w:t>Berikut ini adalah contoh dari drama ini dan kemungkinan tanggapannya.</w:t>
      </w:r>
    </w:p>
    <w:p>
      <w:pPr/>
      <w:r>
        <w:rPr>
          <w:lang w:val="id_ID" w:bidi="id_ID"/>
        </w:rPr>
      </w:r>
      <w:r>
        <w:rPr>
          <w:lang w:val="id_ID" w:bidi="id_ID"/>
        </w:rPr>
        <w:t>Dalam kisah ini, Yesus pergi ke Galilea dan mulai memberitakan setelah Yohanes ditangkap.</w:t>
      </w:r>
    </w:p>
    <w:p>
      <w:pPr/>
      <w:r>
        <w:rPr>
          <w:lang w:val="id_ID" w:bidi="id_ID"/>
        </w:rPr>
      </w:r>
      <w:r>
        <w:rPr>
          <w:lang w:val="id_ID" w:bidi="id_ID"/>
        </w:rPr>
        <w:t>Hentikan sejenak drama. Tanyakan kepada orang yang memerankan Yesus, "Apa yang kamu rasakan atau pikirkan?" Orang itu mungkin menjawab dengan, "Ia sedih, Yohanes adalah saudara sepupunya" atau "Yesus tahu ini adalah awal dari pelayananNya ketika Ia mulai memberitakan tentang kerajaan Tuhan." Lanjutkan drama.</w:t>
      </w:r>
    </w:p>
    <w:p>
      <w:pPr/>
      <w:r>
        <w:rPr>
          <w:lang w:val="id_ID" w:bidi="id_ID"/>
        </w:rPr>
      </w:r>
      <w:r>
        <w:rPr>
          <w:lang w:val="id_ID" w:bidi="id_ID"/>
        </w:rPr>
        <w:t>Perankan Yesus yang memanggil Simon dan Andreas dan berkata, "Mari, ikutlah Aku, dan Aku akan menunjukkan kepadamu cara menjala orang."</w:t>
      </w:r>
    </w:p>
    <w:p>
      <w:pPr/>
      <w:r>
        <w:rPr>
          <w:lang w:val="id_ID" w:bidi="id_ID"/>
        </w:rPr>
      </w:r>
      <w:r>
        <w:rPr>
          <w:lang w:val="id_ID" w:bidi="id_ID"/>
        </w:rPr>
        <w:t>Hentikan sejenak drama. Tanyakan kepada orang-orang yang memerankan Simon dan Andreas, "Apa yang kamu rasakan atau pikirkan?" Mereka mungkin menjawab, "Mereka hanya tahu bahwa mereka perlu mengikutiNya," atau "Mereka merasa harus meninggalkan jala mereka dan mengikutiNya saat itu juga," atau "Bersemangat, karena Dia yang kita nantikan akhirnya tiba." Lanjutkan drama.</w:t>
      </w:r>
    </w:p>
    <w:p>
      <w:pPr/>
      <w:r>
        <w:rPr>
          <w:lang w:val="id_ID" w:bidi="id_ID"/>
        </w:rPr>
      </w:r>
      <w:r>
        <w:rPr>
          <w:lang w:val="id_ID" w:bidi="id_ID"/>
        </w:rPr>
        <w:t>Perankan Yesus, Simon dan Andreas yang berjalan di sepanjang tepi pantai menuju Yakobus dan Yohanes. Yesus memanggil Yakobus dan Yohanes untuk mengikutiNya, mereka segera meninggalkan ayah mereka, perahu dan jala mereka dan orang-orang upahan mereka.</w:t>
      </w:r>
    </w:p>
    <w:p>
      <w:pPr/>
      <w:r>
        <w:rPr>
          <w:lang w:val="id_ID" w:bidi="id_ID"/>
        </w:rPr>
      </w:r>
      <w:r>
        <w:rPr>
          <w:lang w:val="id_ID" w:bidi="id_ID"/>
        </w:rPr>
        <w:t>Hentikan sejenak drama. Tanyakan kepada orang-orang yang memerankan Zebedeus dan orang-orang upahan, "Apa yang kamu rasakan atau pikirkan?" Mereka mungkin menjawab, "Saya bingung, siapa pria ini dan apa yang sedang terjadi?" atau "Mengapa Yakobus dan Yohanes pergi begitu saja?" atau "Mengapa kita tidak dipanggil?" atau "Bersemangat untuk mereka," atau "Bersukacita karena melihat mereka mengikuti Yesus."</w:t>
      </w:r>
    </w:p>
    <w:p>
      <w:pPr/>
      <w:r>
        <w:rPr>
          <w:lang w:val="id_ID" w:bidi="id_ID"/>
        </w:rPr>
      </w:r>
      <w:r>
        <w:rPr>
          <w:lang w:val="id_ID" w:bidi="id_ID"/>
        </w:rPr>
        <w:t>Di akhir cerita, tanyakan kepada kelompok, "Jika kamu seorang nelayan, dan kamu sedang melakukan pekerjaanmu, dan Yesus menghampiri dan memintamu untuk mengikutiNya, apa tanggapanmu? Bagaimana perasaanmu?"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1:14–20 dalam terjemahan yang paling mudah dimengerti.</w:t>
      </w:r>
    </w:p>
    <w:p>
      <w:pPr/>
      <w:r>
        <w:rPr>
          <w:lang w:val="id_ID" w:bidi="id_ID"/>
        </w:rPr>
      </w:r>
      <w:r>
        <w:rPr>
          <w:lang w:val="id_ID" w:bidi="id_ID"/>
        </w:rPr>
        <w:t>Pada langkah ini, kelompok akan membahas istilah dan kata kunci dalam bacaan ini.</w:t>
      </w:r>
    </w:p>
    <w:p>
      <w:pPr/>
      <w:r>
        <w:rPr>
          <w:lang w:val="id_ID" w:bidi="id_ID"/>
        </w:rPr>
      </w:r>
      <w:r>
        <w:rPr>
          <w:lang w:val="id_ID" w:bidi="id_ID"/>
        </w:rPr>
        <w:t xml:space="preserve">Yesus </w:t>
      </w:r>
      <w:r>
        <w:rPr>
          <w:b/>
          <w:lang w:val="id_ID" w:bidi="id_ID"/>
        </w:rPr>
        <w:t>masuk</w:t>
      </w:r>
      <w:r>
        <w:rPr>
          <w:lang w:val="id_ID" w:bidi="id_ID"/>
        </w:rPr>
        <w:t xml:space="preserve"> atau </w:t>
      </w:r>
      <w:r>
        <w:rPr>
          <w:b/>
          <w:lang w:val="id_ID" w:bidi="id_ID"/>
        </w:rPr>
        <w:t>datang ke</w:t>
      </w:r>
      <w:r>
        <w:rPr>
          <w:lang w:val="id_ID" w:bidi="id_ID"/>
        </w:rPr>
        <w:t xml:space="preserve"> Galilea. Gunakan kata aksi untuk mendatangi atau menuju suatu tempat, kata yang paling wajar dalam bahasa Anda.</w:t>
      </w:r>
    </w:p>
    <w:p>
      <w:pPr/>
      <w:r>
        <w:rPr>
          <w:lang w:val="id_ID" w:bidi="id_ID"/>
        </w:rPr>
      </w:r>
      <w:r>
        <w:rPr>
          <w:lang w:val="id_ID" w:bidi="id_ID"/>
        </w:rPr>
        <w:t xml:space="preserve">Yesus sedang berjalan di sepanjang pantai </w:t>
      </w:r>
      <w:hyperlink r:id="rId35">
        <w:r>
          <w:rPr>
            <w:lang w:val="id_ID" w:bidi="id_ID"/>
          </w:rPr>
          <w:rPr>
            <w:color w:val="0000EE"/>
            <w:u w:val="single"/>
          </w:rPr>
          <w:t>Danau Galilea</w:t>
        </w:r>
      </w:hyperlink>
      <w:r>
        <w:rPr>
          <w:lang w:val="id_ID" w:bidi="id_ID"/>
        </w:rPr>
        <w:t xml:space="preserve"> dalam kisah ini. Danau ini panjangnya sekitar 21 kilometer dan lebarnya 10 kilometer. Titik yang paling dalam adalah 67 meter. Banyak orang menggunakan Danau Galilea untuk menangkap ikan dan mencari nafkah. </w:t>
      </w:r>
      <w:hyperlink r:id="rId36">
        <w:r>
          <w:rPr>
            <w:lang w:val="id_ID" w:bidi="id_ID"/>
          </w:rPr>
          <w:rPr>
            <w:color w:val="0000EE"/>
            <w:u w:val="single"/>
          </w:rPr>
          <w:t>Galilea</w:t>
        </w:r>
      </w:hyperlink>
      <w:r>
        <w:rPr>
          <w:lang w:val="id_ID" w:bidi="id_ID"/>
        </w:rPr>
        <w:t xml:space="preserve"> adalah daerah di sekitar Laut atau Danau Galilea.</w:t>
      </w:r>
    </w:p>
    <w:p>
      <w:pPr/>
      <w:r>
        <w:rPr>
          <w:lang w:val="id_ID" w:bidi="id_ID"/>
        </w:rPr>
      </w:r>
      <w:r>
        <w:rPr>
          <w:lang w:val="id_ID" w:bidi="id_ID"/>
        </w:rPr>
        <w:t>Berhenti di sini dan lihatlah gambar danau dan peta Galilea jika kalian belum melakukannya dalam kelompok. Diskusikan kata apa yang akan digunakan untuk menyebut kumpulan air ini. Hentikan sejenak rekaman ini di sini.</w:t>
      </w:r>
    </w:p>
    <w:p>
      <w:pPr/>
      <w:r>
        <w:rPr>
          <w:lang w:val="id_ID" w:bidi="id_ID"/>
        </w:rPr>
      </w:r>
      <w:r>
        <w:rPr>
          <w:lang w:val="id_ID" w:bidi="id_ID"/>
        </w:rPr>
        <w:t xml:space="preserve">Yesus mengatakan bahwa </w:t>
      </w:r>
      <w:r>
        <w:rPr>
          <w:b/>
          <w:lang w:val="id_ID" w:bidi="id_ID"/>
        </w:rPr>
        <w:t>kerajaan Tuhan</w:t>
      </w:r>
      <w:r>
        <w:rPr>
          <w:lang w:val="id_ID" w:bidi="id_ID"/>
        </w:rPr>
        <w:t xml:space="preserve"> sudah dekat. Kerajaan adalah tempat di mana seorang raja memerintah sekelompok orang. Dalam Perjanjian Lama, kerajaan Tuhan adalah umatNya, Israel. Tetapi orang Israel selalu tidak taat kepada Tuhan. Sekarang, Kerajaan Tuhan tidak mengacu pada suatu tempat, tetapi kepada semua orang yang mengikutiNya. Kita tahu bahwa semua orang masih tidak menaati Tuhan, dan KerajaanNya belum sempurna. Tetapi saat ini Yesus juga datang untuk membawa sebagian dari Kerajaan Tuhan. Kerajaan Tuhan sekarang adalah orang-orang yang mengikuti Yesus sebagai raja, menolong satu sama lain, dan menyebarkan kasih Yesus kepada orang lain. Nanti Tuhan akan menyempurnakan kerajaanNya. Tuhan akan datang, menghakimi orang jahat, dan dunia akan menjadi sempurna. Tuhan akan memerintah atas umatNya dengan sempurna, tidak akan ada lagi penderitaan atau kejahatan, dan semua orang akan menaatiNya. Ketika Yesus berbicara tentang Kerajaan Tuhan, orang tidak mengerti hal itu, jadi mereka merasa itu suatu misteri bagi mereka. Mereka perlu benar-benar mendengarkan Yesus untuk memahami apa yang Ia katakan.</w:t>
      </w:r>
    </w:p>
    <w:p>
      <w:pPr/>
      <w:r>
        <w:rPr>
          <w:lang w:val="id_ID" w:bidi="id_ID"/>
        </w:rPr>
      </w:r>
      <w:r>
        <w:rPr>
          <w:lang w:val="id_ID" w:bidi="id_ID"/>
        </w:rPr>
        <w:t>Kita mengalami Kerajaan Tuhan sekarang ketika kita mendengarkan dan taat kepada Tuhan dengan mengikut Yesus.</w:t>
      </w:r>
    </w:p>
    <w:p>
      <w:pPr/>
      <w:r>
        <w:rPr>
          <w:lang w:val="id_ID" w:bidi="id_ID"/>
        </w:rPr>
      </w:r>
      <w:r>
        <w:rPr>
          <w:lang w:val="id_ID" w:bidi="id_ID"/>
        </w:rPr>
        <w:t xml:space="preserve">Berhenti di sini dan diskusikan dalam kelompok kata atau frasa apa yang akan kalian gunakan untuk Kerajaan Tuhan. Carilah </w:t>
      </w:r>
      <w:hyperlink r:id="rId37">
        <w:r>
          <w:rPr>
            <w:lang w:val="id_ID" w:bidi="id_ID"/>
          </w:rPr>
          <w:rPr>
            <w:color w:val="0000EE"/>
            <w:u w:val="single"/>
          </w:rPr>
          <w:t>Kerajaan Tuhan</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Yesus memerintahkan kita untuk </w:t>
      </w:r>
      <w:r>
        <w:rPr>
          <w:b/>
          <w:lang w:val="id_ID" w:bidi="id_ID"/>
        </w:rPr>
        <w:t>bertobat</w:t>
      </w:r>
      <w:r>
        <w:rPr>
          <w:lang w:val="id_ID" w:bidi="id_ID"/>
        </w:rPr>
        <w:t xml:space="preserve"> dari dosa kita dan </w:t>
      </w:r>
      <w:r>
        <w:rPr>
          <w:b/>
          <w:lang w:val="id_ID" w:bidi="id_ID"/>
        </w:rPr>
        <w:t>percaya</w:t>
      </w:r>
      <w:r>
        <w:rPr>
          <w:lang w:val="id_ID" w:bidi="id_ID"/>
        </w:rPr>
        <w:t xml:space="preserve"> kepada kabar baik. Bertobat berarti berbalik dari dosa dan kembali kepada Tuhan, dan mulai menjalani kehidupan yang baru dengan mengikuti jalan Tuhan. Gunakan kata atau frasa yang sama untuk bertobat seperti yang Anda gunakan dalam perikop sebelumnya, dan ingat bahwa </w:t>
      </w:r>
      <w:hyperlink r:id="rId22">
        <w:r>
          <w:rPr>
            <w:lang w:val="id_ID" w:bidi="id_ID"/>
          </w:rPr>
          <w:rPr>
            <w:color w:val="0000EE"/>
            <w:u w:val="single"/>
          </w:rPr>
          <w:t>bertobat</w:t>
        </w:r>
      </w:hyperlink>
      <w:r>
        <w:rPr>
          <w:lang w:val="id_ID" w:bidi="id_ID"/>
        </w:rPr>
        <w:t xml:space="preserve"> ada di Glosarium Utama.</w:t>
      </w:r>
    </w:p>
    <w:p>
      <w:pPr/>
      <w:r>
        <w:rPr>
          <w:lang w:val="id_ID" w:bidi="id_ID"/>
        </w:rPr>
      </w:r>
      <w:r>
        <w:rPr>
          <w:b/>
          <w:lang w:val="id_ID" w:bidi="id_ID"/>
        </w:rPr>
        <w:t>Percaya</w:t>
      </w:r>
      <w:r>
        <w:rPr>
          <w:lang w:val="id_ID" w:bidi="id_ID"/>
        </w:rPr>
        <w:t xml:space="preserve"> itu seperti iman yang melibatkan emosi, menjadi kuat dalam sesuatu, membuat hati kita lurus dan tidak ragu.</w:t>
      </w:r>
    </w:p>
    <w:p>
      <w:pPr/>
      <w:r>
        <w:rPr>
          <w:lang w:val="id_ID" w:bidi="id_ID"/>
        </w:rPr>
      </w:r>
      <w:r>
        <w:rPr>
          <w:lang w:val="id_ID" w:bidi="id_ID"/>
        </w:rPr>
        <w:t>Beberapa bahasa hanya memiliki satu kata untuk percaya dan taat. Percaya menggambarkan reaksi orang terhadap janji Tuhan. Ini adalah tentang menaruh iman atau kepercayaan Anda kepada Tuhan.</w:t>
      </w:r>
    </w:p>
    <w:p>
      <w:pPr/>
      <w:r>
        <w:rPr>
          <w:lang w:val="id_ID" w:bidi="id_ID"/>
        </w:rPr>
      </w:r>
      <w:r>
        <w:rPr>
          <w:lang w:val="id_ID" w:bidi="id_ID"/>
        </w:rPr>
        <w:t>Alat mengajar: Mintalah seorang relawan sebelum kegiatan dimulai untuk membantu Anda pada bagian ini. Taruh kursi di tengah ruangan dan tanyakan kepada relawan, "Apakah Anda percaya bahwa kursi ini ada? Apakah Anda percaya bahwa ini kursi? Apakah Anda percaya kursi ini cukup kuat untuk menahan beban Anda?" Relawan seharusnya bilang "ya" untuk semua pertanyaan ini. Lalu tanyakan, "Saya tahu Anda lelah, jadi silakan duduk di kursi ini." Relawan harus menolak duduk di kursi. Ulangi beberapa kali, dan tanyakan mengapa relawan tidak duduk di kursi meskipun dia tahu kursi itu ada dan bilang bahwa mereka percaya kursi itu cukup kuat untuk menahan beban mereka. Jelaskan kepada kelompok bahwa ini adalah contoh tentang iman. Jika orang itu tidak mau duduk di kursi, mereka benar-benar tidak beriman pada kursi ini.</w:t>
      </w:r>
    </w:p>
    <w:p>
      <w:pPr/>
      <w:r>
        <w:rPr>
          <w:lang w:val="id_ID" w:bidi="id_ID"/>
        </w:rPr>
      </w:r>
      <w:r>
        <w:rPr>
          <w:lang w:val="id_ID" w:bidi="id_ID"/>
        </w:rPr>
        <w:t xml:space="preserve">Berhenti di sini dan lakukan aktivitas ini. Diskusikan dalam kelompok kata atau frasa apa yang akan kalian gunakan untuk kata percaya. Carilah kata </w:t>
      </w:r>
      <w:hyperlink r:id="rId38">
        <w:r>
          <w:rPr>
            <w:lang w:val="id_ID" w:bidi="id_ID"/>
          </w:rPr>
          <w:rPr>
            <w:color w:val="0000EE"/>
            <w:u w:val="single"/>
          </w:rPr>
          <w:t>percaya</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Yesus menyampaikan kepada orang-orang tentang </w:t>
      </w:r>
      <w:hyperlink r:id="rId13">
        <w:r>
          <w:rPr>
            <w:lang w:val="id_ID" w:bidi="id_ID"/>
          </w:rPr>
          <w:rPr>
            <w:color w:val="0000EE"/>
            <w:u w:val="single"/>
          </w:rPr>
          <w:t>Injil</w:t>
        </w:r>
      </w:hyperlink>
      <w:r>
        <w:rPr>
          <w:lang w:val="id_ID" w:bidi="id_ID"/>
        </w:rPr>
        <w:t xml:space="preserve">, atau </w:t>
      </w:r>
      <w:hyperlink r:id="rId39">
        <w:r>
          <w:rPr>
            <w:lang w:val="id_ID" w:bidi="id_ID"/>
          </w:rPr>
          <w:rPr>
            <w:color w:val="0000EE"/>
            <w:u w:val="single"/>
          </w:rPr>
          <w:t>kabar baik</w:t>
        </w:r>
      </w:hyperlink>
      <w:r>
        <w:rPr>
          <w:lang w:val="id_ID" w:bidi="id_ID"/>
        </w:rPr>
        <w:t>. Sebelum Yesus mati dan dibangkitkan, para murid dan Yesus mengajarkan kabar baik dari kerajaan Tuhan. Ini artinya bahwa mereka mengajarkan tentang saat, di mana Tuhan datang untuk memerintah. Tuhan akan datang untuk memerintah atas umatNya melalui Yesus. Ini adalah kabar baik! Nanti, kabar baik itu akan mencakup kisah yang lebih lengkap tentang kematian, penguburan, dan kebangkitan Yesus. Gunakan kata atau frasa yang sama untuk kabar baik atau Injil seperti yang Anda gunakan dalam bacaan sebelumnya.</w:t>
      </w:r>
    </w:p>
    <w:p>
      <w:pPr/>
      <w:r>
        <w:rPr>
          <w:lang w:val="id_ID" w:bidi="id_ID"/>
        </w:rPr>
      </w:r>
      <w:r>
        <w:rPr>
          <w:lang w:val="id_ID" w:bidi="id_ID"/>
        </w:rPr>
        <w:t xml:space="preserve">Yesus memanggil </w:t>
      </w:r>
      <w:r>
        <w:rPr>
          <w:b/>
          <w:lang w:val="id_ID" w:bidi="id_ID"/>
        </w:rPr>
        <w:t>Simon</w:t>
      </w:r>
      <w:r>
        <w:rPr>
          <w:lang w:val="id_ID" w:bidi="id_ID"/>
        </w:rPr>
        <w:t xml:space="preserve"> dan Andreas untuk menjadi murid-muridNya. Simon di sini adalah orang yang sama dengan Simon Petrus, salah satu murid Yesus di kemudian hari. Andreas digambarkan sebagai saudara Simon. Simon mungkin lebih tua, jadi letakkan nama kedua saudara itu dalam urutan yang sesuai dengan kebudayaan Anda ketika sedang berbicara tentang dua saudara laki-laki.</w:t>
      </w:r>
    </w:p>
    <w:p>
      <w:pPr/>
      <w:r>
        <w:rPr>
          <w:lang w:val="id_ID" w:bidi="id_ID"/>
        </w:rPr>
      </w:r>
      <w:r>
        <w:rPr>
          <w:lang w:val="id_ID" w:bidi="id_ID"/>
        </w:rPr>
        <w:t xml:space="preserve">Simon dan Andreas adalah nelayan. </w:t>
      </w:r>
      <w:r>
        <w:rPr>
          <w:b/>
          <w:lang w:val="id_ID" w:bidi="id_ID"/>
        </w:rPr>
        <w:t>Nelayan</w:t>
      </w:r>
      <w:r>
        <w:rPr>
          <w:lang w:val="id_ID" w:bidi="id_ID"/>
        </w:rPr>
        <w:t xml:space="preserve"> adalah orang-orang yang menangkap ikan untuk menghasilkan uang. Simon dan Andreas melemparkan </w:t>
      </w:r>
      <w:r>
        <w:rPr>
          <w:b/>
          <w:lang w:val="id_ID" w:bidi="id_ID"/>
        </w:rPr>
        <w:t>jala</w:t>
      </w:r>
      <w:r>
        <w:rPr>
          <w:lang w:val="id_ID" w:bidi="id_ID"/>
        </w:rPr>
        <w:t xml:space="preserve"> mereka ketika Yesus memanggil mereka. Orang-orang membuat jala dari tali atau benang yang mereka ikat untuk membentuk lingkaran dan dililit ke lengan mereka. Orang-orang melemparkan jala dengan gerakan tangan melingkar. Beberapa jala biasanya dikasih pemberat di pinggirannya supaya dapat tenggelam dengan cepat.</w:t>
      </w:r>
    </w:p>
    <w:p>
      <w:pPr/>
      <w:r>
        <w:rPr>
          <w:lang w:val="id_ID" w:bidi="id_ID"/>
        </w:rPr>
      </w:r>
      <w:r>
        <w:rPr>
          <w:lang w:val="id_ID" w:bidi="id_ID"/>
        </w:rPr>
        <w:t>Berhenti di sini dan lihatlah gambar jala sebagai sebuah kelompok. Diskusikan kata apa yang akan kalian gunakan untuk jala. Hentikan sejenak rekaman ini di sini.</w:t>
      </w:r>
    </w:p>
    <w:p>
      <w:pPr/>
      <w:r>
        <w:rPr>
          <w:lang w:val="id_ID" w:bidi="id_ID"/>
        </w:rPr>
      </w:r>
      <w:r>
        <w:rPr>
          <w:lang w:val="id_ID" w:bidi="id_ID"/>
        </w:rPr>
        <w:t xml:space="preserve">Nelayan akan menggunakan </w:t>
      </w:r>
      <w:hyperlink r:id="rId40">
        <w:r>
          <w:rPr>
            <w:lang w:val="id_ID" w:bidi="id_ID"/>
          </w:rPr>
          <w:rPr>
            <w:color w:val="0000EE"/>
            <w:u w:val="single"/>
          </w:rPr>
          <w:t>perahu</w:t>
        </w:r>
      </w:hyperlink>
      <w:r>
        <w:rPr>
          <w:lang w:val="id_ID" w:bidi="id_ID"/>
        </w:rPr>
        <w:t xml:space="preserve"> sebagai cara untuk menyeberangi air. Perahu nelayan itu panjangnya sekitar 8 meter dan lebarnya 2 1/2 meter. Perahu itu dalamnya sekitar 1 1/4 meter. Perahu sebesar itu bisa dengan mudah memuat tiga belas orang.</w:t>
      </w:r>
    </w:p>
    <w:p>
      <w:pPr/>
      <w:r>
        <w:rPr>
          <w:lang w:val="id_ID" w:bidi="id_ID"/>
        </w:rPr>
      </w:r>
      <w:r>
        <w:rPr>
          <w:lang w:val="id_ID" w:bidi="id_ID"/>
        </w:rPr>
        <w:t xml:space="preserve">Berhenti di sini dan tunjukkan kepada penerjemah Anda foto perahu dan pilih cara untuk menunjukkan ukuran perahu, mungkin dengan menggambar ukuran perahu di tanah dengan tongkat dan meminta orang untuk masuk ke dalam garis yang digambar. Diskusikan kata apa yang akan kalian gunakan untuk </w:t>
      </w:r>
      <w:r>
        <w:rPr>
          <w:b/>
          <w:lang w:val="id_ID" w:bidi="id_ID"/>
        </w:rPr>
        <w:t>perahu</w:t>
      </w:r>
      <w:r>
        <w:rPr>
          <w:lang w:val="id_ID" w:bidi="id_ID"/>
        </w:rPr>
        <w:t>. Hentikan sejenak rekaman ini di sini.</w:t>
      </w:r>
    </w:p>
    <w:p>
      <w:pPr/>
      <w:r>
        <w:rPr>
          <w:lang w:val="id_ID" w:bidi="id_ID"/>
        </w:rPr>
      </w:r>
      <w:r>
        <w:rPr>
          <w:lang w:val="id_ID" w:bidi="id_ID"/>
        </w:rPr>
        <w:t xml:space="preserve">Murid-murid dalam perikop ini dipanggil untuk menjadi </w:t>
      </w:r>
      <w:r>
        <w:rPr>
          <w:b/>
          <w:lang w:val="id_ID" w:bidi="id_ID"/>
        </w:rPr>
        <w:t>Penjala manusia</w:t>
      </w:r>
      <w:r>
        <w:rPr>
          <w:lang w:val="id_ID" w:bidi="id_ID"/>
        </w:rPr>
        <w:t>. Ini berarti mereka adalah nelayan yang menjala manusia, bukan ikan. Hati-hati agar kata yang Anda akan gunakan untuk "menjala" atau "memancing" bukan kata yang buruk. Kamu bisa mengatakan bahwa kamu akan menjala manusia seolah-olah kamu menangkap ikan. Menjadi penjala manusia berarti membawa orang-orang kepada Yesus, untuk menyelamatkan mereka dan membuat mereka mengerti tentang bagaimana masuk ke dalam Kerajaan Tuhan.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bacaan dalam terjemahan yang paling mudah dimengerti.</w:t>
      </w:r>
    </w:p>
    <w:p>
      <w:pPr/>
      <w:r>
        <w:rPr>
          <w:lang w:val="id_ID" w:bidi="id_ID"/>
        </w:rPr>
      </w:r>
      <w:r>
        <w:rPr>
          <w:lang w:val="id_ID" w:bidi="id_ID"/>
        </w:rPr>
        <w:t>Dalam sesi ini, ceritakan kembali bacaan ini dalam kelompok, dalam bahasa Anda sendiri.</w:t>
      </w:r>
    </w:p>
    <w:p>
      <w:pPr/>
      <w:r>
        <w:rPr>
          <w:lang w:val="id_ID" w:bidi="id_ID"/>
        </w:rPr>
      </w:r>
      <w:r>
        <w:rPr>
          <w:lang w:val="id_ID" w:bidi="id_ID"/>
        </w:rPr>
        <w:t>Pertama, seluruh kelompok harus berlatih menceritakan bacaan ini dalam bahasamu sendiri. Ingatlah untuk menyertakan hal-hal yang Anda putuskan pada langkah sebelumnya, seperti kronologi, kata, frasa, emosi, atau apa pun yang Anda diskusikan.</w:t>
      </w:r>
    </w:p>
    <w:p>
      <w:pPr/>
      <w:r>
        <w:rPr>
          <w:lang w:val="id_ID" w:bidi="id_ID"/>
        </w:rPr>
      </w:r>
      <w:r>
        <w:rPr>
          <w:lang w:val="id_ID" w:bidi="id_ID"/>
        </w:rPr>
        <w:t>Satu anggota kelompok harus menceritakan beberapa kalimat dari bacaan ini dan berhenti. Anggota kelompok yang lain harus menceritakan bagian dari bacaan selanjutnya dan berhenti. Lakukan ini sampai kelompok telah menceritakan kembali seluruh bacaan itu. Dalam langkah ini anggota kelompok dapat saling mengoreksi Simak audio di sini.</w:t>
      </w:r>
    </w:p>
    <w:p>
      <w:pPr/>
      <w:r>
        <w:rPr>
          <w:lang w:val="id_ID" w:bidi="id_ID"/>
        </w:rPr>
      </w:r>
      <w:r>
        <w:rPr>
          <w:lang w:val="id_ID" w:bidi="id_ID"/>
        </w:rPr>
        <w:t>Selanjutnya, setiap anggota kelompok harus menceritakan seluruh bacaan itu tanpa gangguan setidaknya satu kali. Seorang anggota kelompok dapat menggunakan benda, gerakan, atau papan cerita secara acak untuk membantu mereka mengingat bacaan ini. Simak audio di sini.</w:t>
      </w:r>
    </w:p>
    <w:p>
      <w:pPr/>
      <w:r>
        <w:rPr>
          <w:lang w:val="id_ID" w:bidi="id_ID"/>
        </w:rPr>
      </w:r>
      <w:r>
        <w:rPr>
          <w:lang w:val="id_ID" w:bidi="id_ID"/>
        </w:rPr>
        <w:t>Selanjutnya, kelompok dapat memutuskan versi bacaan mana yang paling Anda sukai. Kamu dapat memutuskan bahwa kamu menyukai cara satu anggota kelompok menceritakan satu adegan tetapi kamu menyukai cara anggota kelompok yang berbeda menceritakan adegan lain. Hentikan rekaman ini di sini.</w:t>
      </w:r>
    </w:p>
    <w:p>
      <w:pPr/>
      <w:r>
        <w:rPr>
          <w:lang w:val="id_ID" w:bidi="id_ID"/>
        </w:rPr>
      </w:r>
      <w:r>
        <w:rPr>
          <w:lang w:val="id_ID" w:bidi="id_ID"/>
        </w:rPr>
        <w:t>Akhirnya, kelompok dapat menyusun versi terakhir dari bacaan ini yang disetujui semua orang. Setiap anggota kelompok harus berlatih menceritakan versi terakhir dari bacaan ini.</w:t>
      </w:r>
      <w:r>
        <w:rPr>
          <w:lang w:val="id_ID" w:bidi="id_ID"/>
        </w:rPr>
      </w:r>
      <w:r>
        <w:rPr>
          <w:lang w:val="id_ID" w:bidi="id_ID"/>
        </w:rPr>
      </w:r>
    </w:p>
    <w:p>
      <w:pPr/>
      <w:r>
        <w:rPr>
          <w:lang w:val="id_ID" w:bidi="id_ID"/>
        </w:rPr>
      </w:r>
    </w:p>
    <w:p>
      <w:pPr>
        <w:pStyle w:val="Heading2"/>
      </w:pPr>
      <w:r>
        <w:rPr>
          <w:lang w:val="id_ID" w:bidi="id_ID"/>
        </w:rPr>
        <w:t>Markus 1:14–20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1">
        <w:r>
          <w:rPr>
            <w:lang w:val="id_ID" w:bidi="id_ID"/>
          </w:rPr>
          <w:rPr>
            <w:color w:val="0000EE"/>
            <w:u w:val="single"/>
          </w:rPr>
          <w:t>Dengar dan Renungkan</w:t>
        </w:r>
      </w:hyperlink>
      <w:r>
        <w:rPr>
          <w:lang w:val="id_ID" w:bidi="id_ID"/>
        </w:rPr>
        <w:t xml:space="preserve"> (1.0 MB)</w:t>
      </w:r>
      <w:r>
        <w:rPr>
          <w:lang w:val="id_ID" w:bidi="id_ID"/>
        </w:rPr>
      </w:r>
    </w:p>
    <w:p>
      <w:pPr>
        <w:pStyle w:val="ListBullet"/>
        <w:spacing w:line="240" w:lineRule="auto"/>
        <w:ind w:left="720"/>
      </w:pPr>
      <w:r>
        <w:rPr>
          <w:lang w:val="id_ID" w:bidi="id_ID"/>
        </w:rPr>
      </w:r>
      <w:hyperlink r:id="rId42">
        <w:r>
          <w:rPr>
            <w:lang w:val="id_ID" w:bidi="id_ID"/>
          </w:rPr>
          <w:rPr>
            <w:color w:val="0000EE"/>
            <w:u w:val="single"/>
          </w:rPr>
          <w:t>Menyiapkan Panggung</w:t>
        </w:r>
      </w:hyperlink>
      <w:r>
        <w:rPr>
          <w:lang w:val="id_ID" w:bidi="id_ID"/>
        </w:rPr>
        <w:t xml:space="preserve"> (6.9 MB)</w:t>
      </w:r>
      <w:r>
        <w:rPr>
          <w:lang w:val="id_ID" w:bidi="id_ID"/>
        </w:rPr>
      </w:r>
    </w:p>
    <w:p>
      <w:pPr>
        <w:pStyle w:val="ListBullet"/>
        <w:spacing w:line="240" w:lineRule="auto"/>
        <w:ind w:left="720"/>
      </w:pPr>
      <w:r>
        <w:rPr>
          <w:lang w:val="id_ID" w:bidi="id_ID"/>
        </w:rPr>
      </w:r>
      <w:hyperlink r:id="rId43">
        <w:r>
          <w:rPr>
            <w:lang w:val="id_ID" w:bidi="id_ID"/>
          </w:rPr>
          <w:rPr>
            <w:color w:val="0000EE"/>
            <w:u w:val="single"/>
          </w:rPr>
          <w:t>Menjelaskan Adegan</w:t>
        </w:r>
      </w:hyperlink>
      <w:r>
        <w:rPr>
          <w:lang w:val="id_ID" w:bidi="id_ID"/>
        </w:rPr>
        <w:t xml:space="preserve"> (3.7 MB)</w:t>
      </w:r>
      <w:r>
        <w:rPr>
          <w:lang w:val="id_ID" w:bidi="id_ID"/>
        </w:rPr>
      </w:r>
    </w:p>
    <w:p>
      <w:pPr>
        <w:pStyle w:val="ListBullet"/>
        <w:spacing w:line="240" w:lineRule="auto"/>
        <w:ind w:left="720"/>
      </w:pPr>
      <w:r>
        <w:rPr>
          <w:lang w:val="id_ID" w:bidi="id_ID"/>
        </w:rPr>
      </w:r>
      <w:hyperlink r:id="rId44">
        <w:r>
          <w:rPr>
            <w:lang w:val="id_ID" w:bidi="id_ID"/>
          </w:rPr>
          <w:rPr>
            <w:color w:val="0000EE"/>
            <w:u w:val="single"/>
          </w:rPr>
          <w:t>Memperagakan Bacaan</w:t>
        </w:r>
      </w:hyperlink>
      <w:r>
        <w:rPr>
          <w:lang w:val="id_ID" w:bidi="id_ID"/>
        </w:rPr>
        <w:t xml:space="preserve"> (3.8 MB)</w:t>
      </w:r>
      <w:r>
        <w:rPr>
          <w:lang w:val="id_ID" w:bidi="id_ID"/>
        </w:rPr>
      </w:r>
    </w:p>
    <w:p>
      <w:pPr>
        <w:pStyle w:val="ListBullet"/>
        <w:spacing w:line="240" w:lineRule="auto"/>
        <w:ind w:left="720"/>
      </w:pPr>
      <w:r>
        <w:rPr>
          <w:lang w:val="id_ID" w:bidi="id_ID"/>
        </w:rPr>
      </w:r>
      <w:hyperlink r:id="rId45">
        <w:r>
          <w:rPr>
            <w:lang w:val="id_ID" w:bidi="id_ID"/>
          </w:rPr>
          <w:rPr>
            <w:color w:val="0000EE"/>
            <w:u w:val="single"/>
          </w:rPr>
          <w:t>Melengkapi yang Kurang</w:t>
        </w:r>
      </w:hyperlink>
      <w:r>
        <w:rPr>
          <w:lang w:val="id_ID" w:bidi="id_ID"/>
        </w:rPr>
        <w:t xml:space="preserve"> (7.4 MB)</w:t>
      </w:r>
      <w:r>
        <w:rPr>
          <w:lang w:val="id_ID" w:bidi="id_ID"/>
        </w:rPr>
      </w:r>
    </w:p>
    <w:p>
      <w:pPr>
        <w:pStyle w:val="ListBullet"/>
        <w:spacing w:line="240" w:lineRule="auto"/>
        <w:ind w:left="720"/>
      </w:pPr>
      <w:r>
        <w:rPr>
          <w:lang w:val="id_ID" w:bidi="id_ID"/>
        </w:rPr>
      </w:r>
      <w:hyperlink r:id="rId46">
        <w:r>
          <w:rPr>
            <w:lang w:val="id_ID" w:bidi="id_ID"/>
          </w:rPr>
          <w:rPr>
            <w:color w:val="0000EE"/>
            <w:u w:val="single"/>
          </w:rPr>
          <w:t>Menyampaikan Firman Tuhan</w:t>
        </w:r>
      </w:hyperlink>
      <w:r>
        <w:rPr>
          <w:lang w:val="id_ID" w:bidi="id_ID"/>
        </w:rPr>
        <w:t xml:space="preserve"> (1.9 MB)</w:t>
      </w:r>
      <w:r>
        <w:rPr>
          <w:lang w:val="id_ID" w:bidi="id_ID"/>
        </w:rPr>
      </w:r>
      <w:r>
        <w:rPr>
          <w:lang w:val="id_ID" w:bidi="id_ID"/>
        </w:rPr>
      </w:r>
      <w:r>
        <w:rPr>
          <w:lang w:val="id_ID" w:bidi="id_ID"/>
        </w:rPr>
      </w:r>
    </w:p>
    <w:p>
      <w:pPr/>
      <w:r>
        <w:rPr>
          <w:lang w:val="id_ID" w:bidi="id_ID"/>
        </w:rPr>
      </w:r>
    </w:p>
    <w:p>
      <w:pPr>
        <w:pStyle w:val="Heading2"/>
      </w:pPr>
      <w:r>
        <w:rPr>
          <w:lang w:val="id_ID" w:bidi="id_ID"/>
        </w:rPr>
        <w:t>Markus 1:21–28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1:21–28 dan simpanlah dalam hati Anda.</w:t>
      </w:r>
    </w:p>
    <w:p>
      <w:pPr/>
      <w:r>
        <w:rPr>
          <w:lang w:val="id_ID" w:bidi="id_ID"/>
        </w:rPr>
      </w:r>
      <w:r>
        <w:rPr>
          <w:lang w:val="id_ID" w:bidi="id_ID"/>
        </w:rPr>
        <w:t>Dengarkan versi rekaman dari Markus 1:21–28 tiga kali dalam tiga terjemahan yang berbeda jika memungkinkan. Kemudian sebagai kelompok diskusikanlah pertanyaan-pertanyaan berikut ini:</w:t>
      </w:r>
    </w:p>
    <w:p>
      <w:pPr>
        <w:pStyle w:val="ListNumber"/>
        <w:numPr>
          <w:ilvl w:val="0"/>
          <w:numId w:val="17"/>
        </w:numPr>
        <w:spacing w:line="240" w:lineRule="auto"/>
        <w:ind w:left="720"/>
      </w:pPr>
      <w:r>
        <w:rPr>
          <w:lang w:val="id_ID" w:bidi="id_ID"/>
        </w:rPr>
      </w:r>
      <w:r>
        <w:rPr>
          <w:lang w:val="id_ID" w:bidi="id_ID"/>
        </w:rPr>
        <w:t>Apa yang kamu sukai dalam perikop ini?</w:t>
      </w:r>
    </w:p>
    <w:p>
      <w:pPr>
        <w:pStyle w:val="ListNumber"/>
        <w:spacing w:line="240" w:lineRule="auto"/>
        <w:ind w:left="720"/>
      </w:pPr>
      <w:r>
        <w:rPr>
          <w:lang w:val="id_ID" w:bidi="id_ID"/>
        </w:rPr>
      </w:r>
      <w:r>
        <w:rPr>
          <w:lang w:val="id_ID" w:bidi="id_ID"/>
        </w:rPr>
        <w:t>Apa yang kamu tidak sukai atau tidak mengerti dalam perikop ini?</w:t>
      </w:r>
    </w:p>
    <w:p>
      <w:pPr>
        <w:pStyle w:val="ListNumber"/>
        <w:spacing w:line="240" w:lineRule="auto"/>
        <w:ind w:left="720"/>
      </w:pPr>
      <w:r>
        <w:rPr>
          <w:lang w:val="id_ID" w:bidi="id_ID"/>
        </w:rPr>
      </w:r>
      <w:r>
        <w:rPr>
          <w:lang w:val="id_ID" w:bidi="id_ID"/>
        </w:rPr>
        <w:t>Apa yang perikop bacaan ini ceritakan kepada kita tentang Yesus?</w:t>
      </w:r>
    </w:p>
    <w:p>
      <w:pPr>
        <w:pStyle w:val="ListNumber"/>
        <w:spacing w:line="240" w:lineRule="auto"/>
        <w:ind w:left="720"/>
      </w:pPr>
      <w:r>
        <w:rPr>
          <w:lang w:val="id_ID" w:bidi="id_ID"/>
        </w:rPr>
      </w:r>
      <w:r>
        <w:rPr>
          <w:lang w:val="id_ID" w:bidi="id_ID"/>
        </w:rPr>
        <w:t>Apa yang perikop ini ceritakan kepada kita tentang manusia?</w:t>
      </w:r>
    </w:p>
    <w:p>
      <w:pPr>
        <w:pStyle w:val="ListNumber"/>
        <w:spacing w:line="240" w:lineRule="auto"/>
        <w:ind w:left="720"/>
      </w:pPr>
      <w:r>
        <w:rPr>
          <w:lang w:val="id_ID" w:bidi="id_ID"/>
        </w:rPr>
      </w:r>
      <w:r>
        <w:rPr>
          <w:lang w:val="id_ID" w:bidi="id_ID"/>
        </w:rPr>
        <w:t>Bagaimana perikop ini mempengaruhi kehidupan kita sehari-hari?</w:t>
      </w:r>
    </w:p>
    <w:p>
      <w:pPr>
        <w:pStyle w:val="ListNumber"/>
        <w:spacing w:line="240" w:lineRule="auto"/>
        <w:ind w:left="720"/>
      </w:pPr>
      <w:r>
        <w:rPr>
          <w:lang w:val="id_ID" w:bidi="id_ID"/>
        </w:rPr>
      </w:r>
      <w:r>
        <w:rPr>
          <w:lang w:val="id_ID" w:bidi="id_ID"/>
        </w:rPr>
        <w:t>Siapa yang kamu kenal yang perlu mendengarkan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rekaman dari Markus 1:21–28 dalam terjemahan yang paling mudah dimengerti.</w:t>
      </w:r>
    </w:p>
    <w:p>
      <w:pPr/>
      <w:r>
        <w:rPr>
          <w:lang w:val="id_ID" w:bidi="id_ID"/>
        </w:rPr>
      </w:r>
      <w:r>
        <w:rPr>
          <w:lang w:val="id_ID" w:bidi="id_ID"/>
        </w:rPr>
        <w:t>Yesus memanggil keempat murid pertamanya untuk mengikuti Dia—mereka adalah para nelayan, yaitu Simon, Andreas, Yakobus, dan Yohanes. Yesus dan keempat muridnya telah pergi ke desa Kapernaum, yang terletak di sebelah Danau Galilea. Kapernaum adalah kota penting di jalan utama antara Mesir dan Damaskus. Kota itu menjadi markas besar Yesus selama pelayanannya di daerah Galilea. Kemungkinan keempat murid itu tinggal di Kapernaum.</w:t>
      </w:r>
    </w:p>
    <w:p>
      <w:pPr/>
      <w:r>
        <w:rPr>
          <w:lang w:val="id_ID" w:bidi="id_ID"/>
        </w:rPr>
      </w:r>
      <w:r>
        <w:rPr>
          <w:lang w:val="id_ID" w:bidi="id_ID"/>
        </w:rPr>
        <w:t>Berhenti di sini dan tunjukkan kepada tim penerjemah Anda peta Danau Galilea yang menunjukkan Kapernaum, Mesir, dan Damaskus.</w:t>
      </w:r>
    </w:p>
    <w:p>
      <w:pPr/>
      <w:r>
        <w:rPr>
          <w:lang w:val="id_ID" w:bidi="id_ID"/>
        </w:rPr>
      </w:r>
      <w:r>
        <w:rPr>
          <w:lang w:val="id_ID" w:bidi="id_ID"/>
        </w:rPr>
        <w:t>Pada hari Sabat berikutnya, Yesus pergi ke sinagoge dan mulai mengajarkan pesan Tuhan kepada orang-orang di sana. Hari Sabat adalah hari istirahat dan ibadah bagi orang Yahudi—hari yang harus dijaga kudus atau istimewa dengan tidak melakukan pekerjaan apa pun. Sabat bagi orang Yahudi dimulai pada saat matahari terbenam pada hari Jumat dan berlangsung sampai matahari terbenam pada hari Sabtu. Adalah hal yang normal bagi orang-orang untuk berkumpul di sinagoge untuk mendengarkan pengajaran pada hari Sabat. Sinagoge adalah tempat ibadah di kota itu. Itu adalah tempat pertemuan di mana orang-orang berkumpul untuk berdoa dan di mana mereka mendengar serta membahas Firman Tuhan dengan guru agama yang dihormati. Orang-orang juga berkumpul di sinagoge untuk membahas masalah-masalah penting tentang hukum dan politik.</w:t>
      </w:r>
    </w:p>
    <w:p>
      <w:pPr/>
      <w:r>
        <w:rPr>
          <w:lang w:val="id_ID" w:bidi="id_ID"/>
        </w:rPr>
      </w:r>
      <w:r>
        <w:rPr>
          <w:lang w:val="id_ID" w:bidi="id_ID"/>
        </w:rPr>
        <w:t>Berhentilah di sini dan lihatlah foto sebuah sinagoge. Diskusikan pertanyaan ini didalam kelompok: Didalam kebudayaan kamu, seperti apa jadwal mingguan kamu untuk istirahat dan bekerja? Bagaimana kamu beristirahat? Di mana orang-orang berkumpul untuk membahas masalah-masalah penting? Hentikan sejenak rekaman di sini.</w:t>
      </w:r>
    </w:p>
    <w:p>
      <w:pPr/>
      <w:r>
        <w:rPr>
          <w:lang w:val="id_ID" w:bidi="id_ID"/>
        </w:rPr>
      </w:r>
      <w:r>
        <w:rPr>
          <w:lang w:val="id_ID" w:bidi="id_ID"/>
        </w:rPr>
        <w:t>Seseorang mengundang Yesus untuk mengajar di sinagoge. Hal ini mengatakan kepada kita bahwa orang-orang sudah mengenal Yesus dan menghormati dia. Markus tidak mengatakan kepada kita apa yang Yesus ajarkan pada hari itu, tetapi kita tahu bahwa ajaran Yesus itu tidak biasa. Orang-orang "takjub" dengan cara Yesus mengajar. Biasanya, guru-guru agama berbicara tentang apa yang dikatakan hukum agama dan nabi-nabi tentang suatu hal. Dalam kasus ini Yesus tampaknya berbicara dari otoritasNya sendiri — Yesus berbicara seperti Ia punya kuasa dan hak untuk bilang kepada orang apa yang harus mereka lakukan, dan orang-orang tidak menyangka itu. Yesus kemungkinan besar sedang berbicara tentang Kerajaan Tuhan yang ada di sini saat ini dan bilang kepada orang-orang apa yang harus mereka lakukan untuk menjadi bagian dari Kerajaan Tuhan.</w:t>
      </w:r>
    </w:p>
    <w:p>
      <w:pPr/>
      <w:r>
        <w:rPr>
          <w:lang w:val="id_ID" w:bidi="id_ID"/>
        </w:rPr>
      </w:r>
      <w:r>
        <w:rPr>
          <w:lang w:val="id_ID" w:bidi="id_ID"/>
        </w:rPr>
        <w:t>Di sini diberitahukan bahwa "tiba-tiba" seorang pria yang kerasukan roh jahat berteriak. Roh jahat, yang sering disebut sebagai setan atau roh najis, adalah makhluk roh yang melayani Iblis sebagai bawahannya, di bawah kekuasaan Iblis. Makhluk roh ini punya kuasa untuk menindas manusia, bahkan mengendalikan pikiran dan tindakan mereka, serta berbicara melalui mereka. Kita tidak tahu apakah pria yang kerasukan itu berada di sinagoge selama Yesus mengajar atau ia masuk setelah Yesus selesai mengajar. Yang mengagetkan adalah orang ini mau datang ke sinagoge, karena orang yang kerasukan roh jahat tidak diizinkan untuk beribadah di sinagoge. Setan itu berbicara melalui pria itu. Bahasa yang dipakai setan itu sama seperti yang diperkirakan oleh orang Yahudi— setan-setan biasanya bilang hal-hal seperti "Kamu tidak ada urusan dengan kami!" Setan itu kemungkinan besar berbicara mewakili roh-roh jahat lainnya ketika dia bilang "kami". Setan itu sangat keras ketika berbicara dengan Yesus—ini menunjukkan bahwa dia ketakutan karena dia tahu siapa Yesus itu dan bahwa Yesus memiliki wewenang untuk memerintah dia dan menghancurkannya. Menghancurkan di sini berarti merusak, bukan membunuh.</w:t>
      </w:r>
    </w:p>
    <w:p>
      <w:pPr/>
      <w:r>
        <w:rPr>
          <w:lang w:val="id_ID" w:bidi="id_ID"/>
        </w:rPr>
      </w:r>
      <w:r>
        <w:rPr>
          <w:lang w:val="id_ID" w:bidi="id_ID"/>
        </w:rPr>
        <w:t>Setan itu memanggil Yesus dengan namaNya—Yesus orang Nazaret. Ini berarti Yesus berasal dari kota Nazaret. Pada masa itu, orang-orang biasa dikenal dengan nama dan kampung halaman mereka sebagai cara untuk menandai mereka. Dalam adat Yahudi, orang percaya bahwa sewaktu Anda menyebut nama seseorang, Anda memiliki kendali atas mereka. Setan ini tidak berhasil menemukan cara untuk mengendalikan Yesus karena dia tahu bahwa Yesus memiliki kuasa sejati. Kemudian setan itu menyebut Yesus sebagai "Yang Kudus dari Tuhan." Kemungkinan besar setan itu tahu bahwa Yesus memiliki Roh Kudus Tuhan. Nama ini menunjukkan bahwa setan itu tahu bahwa Yesus itu ilahi — ia adalah Tuhan.</w:t>
      </w:r>
    </w:p>
    <w:p>
      <w:pPr/>
      <w:r>
        <w:rPr>
          <w:lang w:val="id_ID" w:bidi="id_ID"/>
        </w:rPr>
      </w:r>
      <w:r>
        <w:rPr>
          <w:lang w:val="id_ID" w:bidi="id_ID"/>
        </w:rPr>
        <w:t>Berhenti di sini dan diskusikan pertanyaan ini dalam kelompok: Bagaimana Anda menggunakan nama dalam budaya Anda? Apa arti sebuah nama? Kapan Anda memanggil orang dengan namanya? Hentikan sejenak rekaman ini di sini.</w:t>
      </w:r>
    </w:p>
    <w:p>
      <w:pPr/>
      <w:r>
        <w:rPr>
          <w:lang w:val="id_ID" w:bidi="id_ID"/>
        </w:rPr>
      </w:r>
      <w:r>
        <w:rPr>
          <w:lang w:val="id_ID" w:bidi="id_ID"/>
        </w:rPr>
        <w:t>Yesus memerintahkan roh jahat itu "Diamlah dan keluar dari orang itu!" Yesus menuntut agar roh jahat itu meninggalkan pria itu dan berhenti mengendalikannya. Biasanya, seorang guru agama melakukan ritual atau upacara untuk mengusir roh jahat. Namun, Yesus hanya perlu berkata-kata, dan setan itupun keluar dari pria itu. Hal ini sekali lagi menunjukkan wibawa Yesus. Saat roh jahat itu keluar dari pria itu, dia membuat pria itu gemetar seperti mengalami kejang-kejang. Roh jahat itu pun berteriak dengan keras. Markus suka menampilkan tema ini dalam kisahnya, dan ia sering menunjukkan kepada kita pertandingan antara Yesus sebagai yang baik dan Iblis sebagai yang jahat.</w:t>
      </w:r>
    </w:p>
    <w:p>
      <w:pPr/>
      <w:r>
        <w:rPr>
          <w:lang w:val="id_ID" w:bidi="id_ID"/>
        </w:rPr>
      </w:r>
      <w:r>
        <w:rPr>
          <w:lang w:val="id_ID" w:bidi="id_ID"/>
        </w:rPr>
        <w:t>Berhenti di sini dan diskusikan pertanyaan ini dalam kelompok: Dalam kebudayaan Anda, bagaimana orang menangani orang yang kerasukan roh jahat? Apa saja yang dilakukan orang-orang yang kerasukan roh jahat? Bagaimana mereka disembuhkan dari masalah ini? Hentikan sejenak rekaman di sini.</w:t>
      </w:r>
    </w:p>
    <w:p>
      <w:pPr/>
      <w:r>
        <w:rPr>
          <w:lang w:val="id_ID" w:bidi="id_ID"/>
        </w:rPr>
      </w:r>
      <w:r>
        <w:rPr>
          <w:lang w:val="id_ID" w:bidi="id_ID"/>
        </w:rPr>
        <w:t>Sekali lagi, orang-orang di sinagoge takjub kepada Yesus. Mereka dapat melihat bahwa Yesus memiliki kuasa yang besar. Orang-orang mulai membahas apa yang telah terjadi. Orang-orang belum sepenuhnya mengerti siapa Yesus itu, tetapi mereka dapat melihat bahwa Yesus bukan saja mengajar dengan wewenang dan kuasa dalam perkataanNya, tetapi menunjukkannya melalui tindakanNya. Dalam hal ini Ia membebaskan seseorang.</w:t>
      </w:r>
    </w:p>
    <w:p>
      <w:pPr/>
      <w:r>
        <w:rPr>
          <w:lang w:val="id_ID" w:bidi="id_ID"/>
        </w:rPr>
      </w:r>
      <w:r>
        <w:rPr>
          <w:lang w:val="id_ID" w:bidi="id_ID"/>
        </w:rPr>
        <w:t>Markus selalu menunjukkan hasil dari mukjizat. Dalam hal ini, berita tentang Yesus dan mukjizatNya menyebar ke seluruh daerah itu.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rekaman dari Markus 1:21–28 dalam terjemahan yang paling mudah dimengerti.</w:t>
      </w:r>
    </w:p>
    <w:p>
      <w:pPr/>
      <w:r>
        <w:rPr>
          <w:lang w:val="id_ID" w:bidi="id_ID"/>
        </w:rPr>
      </w:r>
      <w:r>
        <w:rPr>
          <w:lang w:val="id_ID" w:bidi="id_ID"/>
        </w:rPr>
        <w:t>Dalam langkah ini kelompok akan menjelaskan adegan-adegan karakter tokoh dan latar belakang bacaan ini. Kemudian kelompok akan memerankan bacaan ini.</w:t>
      </w:r>
    </w:p>
    <w:p>
      <w:pPr/>
      <w:r>
        <w:rPr>
          <w:lang w:val="id_ID" w:bidi="id_ID"/>
        </w:rPr>
      </w:r>
      <w:r>
        <w:rPr>
          <w:lang w:val="id_ID" w:bidi="id_ID"/>
        </w:rPr>
        <w:t>Bacaan ini memiliki 3 adegan.</w:t>
      </w:r>
    </w:p>
    <w:p>
      <w:pPr/>
      <w:r>
        <w:rPr>
          <w:lang w:val="id_ID" w:bidi="id_ID"/>
        </w:rPr>
      </w:r>
      <w:r>
        <w:rPr>
          <w:b/>
          <w:lang w:val="id_ID" w:bidi="id_ID"/>
        </w:rPr>
        <w:t>Dalam adegan pertama:</w:t>
      </w:r>
      <w:r>
        <w:rPr>
          <w:lang w:val="id_ID" w:bidi="id_ID"/>
        </w:rPr>
        <w:t xml:space="preserve"> Yesus dan keempat muridNya, para nelayan yang baru saja Dia panggil untuk mengikuti Dia, sekarang berada di kota Kapernaum. Hari ini adalah hari Sabat, jadi Yesus pergi ke sinagoge, rumah doa orang Yahudi, dan mengajar disana. Orang-orang takjub akan pengajaranNya.</w:t>
      </w:r>
    </w:p>
    <w:p>
      <w:pPr/>
      <w:r>
        <w:rPr>
          <w:lang w:val="id_ID" w:bidi="id_ID"/>
        </w:rPr>
      </w:r>
      <w:r>
        <w:rPr>
          <w:b/>
          <w:lang w:val="id_ID" w:bidi="id_ID"/>
        </w:rPr>
        <w:t>Dalam adegan kedua:</w:t>
      </w:r>
      <w:r>
        <w:rPr>
          <w:lang w:val="id_ID" w:bidi="id_ID"/>
        </w:rPr>
        <w:t xml:space="preserve"> Seorang pria yang kerasukan roh jahat tiba-tiba muncul. Yesus menegur roh jahat itu dan memerintahkan agar roh itu meninggalkan pria itu. Mendengar hal ini roh jahat itu menjerit, menyebabkan pria itu kejang-kejang, dan keluar dari pria itu.</w:t>
      </w:r>
    </w:p>
    <w:p>
      <w:pPr/>
      <w:r>
        <w:rPr>
          <w:lang w:val="id_ID" w:bidi="id_ID"/>
        </w:rPr>
      </w:r>
      <w:r>
        <w:rPr>
          <w:b/>
          <w:lang w:val="id_ID" w:bidi="id_ID"/>
        </w:rPr>
        <w:t>Dalam adegan ketiga:</w:t>
      </w:r>
      <w:r>
        <w:rPr>
          <w:lang w:val="id_ID" w:bidi="id_ID"/>
        </w:rPr>
        <w:t xml:space="preserve"> Para penonton takjub. Merekapun mulai membahas apa yang telah terjadi dan wewenang Yesus. Berita tentang Yesus menyebar dengan cepat ke seluruh wilayah Galilea.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Keempat teman/murid Yesus—Simon, Andreas, Yakobus, dan Yohanes</w:t>
      </w:r>
    </w:p>
    <w:p>
      <w:pPr>
        <w:pStyle w:val="ListBullet"/>
        <w:spacing w:line="240" w:lineRule="auto"/>
        <w:ind w:left="720"/>
      </w:pPr>
      <w:r>
        <w:rPr>
          <w:lang w:val="id_ID" w:bidi="id_ID"/>
        </w:rPr>
      </w:r>
      <w:r>
        <w:rPr>
          <w:lang w:val="id_ID" w:bidi="id_ID"/>
        </w:rPr>
        <w:t>Orang-orang di sinagoge, termasuk penduduk setempat dan para pemimpin agama</w:t>
      </w:r>
    </w:p>
    <w:p>
      <w:pPr>
        <w:pStyle w:val="ListBullet"/>
        <w:spacing w:line="240" w:lineRule="auto"/>
        <w:ind w:left="720"/>
      </w:pPr>
      <w:r>
        <w:rPr>
          <w:lang w:val="id_ID" w:bidi="id_ID"/>
        </w:rPr>
      </w:r>
      <w:r>
        <w:rPr>
          <w:lang w:val="id_ID" w:bidi="id_ID"/>
        </w:rPr>
        <w:t>Pria yang kerasukan roh jahat</w:t>
      </w:r>
    </w:p>
    <w:p>
      <w:pPr>
        <w:pStyle w:val="ListBullet"/>
        <w:spacing w:line="240" w:lineRule="auto"/>
        <w:ind w:left="720"/>
      </w:pPr>
      <w:r>
        <w:rPr>
          <w:lang w:val="id_ID" w:bidi="id_ID"/>
        </w:rPr>
      </w:r>
      <w:r>
        <w:rPr>
          <w:lang w:val="id_ID" w:bidi="id_ID"/>
        </w:rPr>
        <w:t>Orang-orang di luar sinagoge (orang-orang di dalam sinagoge menyebarkan berita itu kepada orang-orang di seluruh wilayah)</w:t>
      </w:r>
    </w:p>
    <w:p>
      <w:pPr>
        <w:pStyle w:val="ListBullet"/>
        <w:spacing w:line="240" w:lineRule="auto"/>
        <w:ind w:left="720"/>
      </w:pPr>
      <w:r>
        <w:rPr>
          <w:lang w:val="id_ID" w:bidi="id_ID"/>
        </w:rPr>
      </w:r>
      <w:r>
        <w:rPr>
          <w:lang w:val="id_ID" w:bidi="id_ID"/>
        </w:rPr>
        <w:t>Roh jahat</w:t>
      </w:r>
    </w:p>
    <w:p>
      <w:pPr/>
      <w:r>
        <w:rPr>
          <w:lang w:val="id_ID" w:bidi="id_ID"/>
        </w:rPr>
      </w:r>
      <w:r>
        <w:rPr>
          <w:lang w:val="id_ID" w:bidi="id_ID"/>
        </w:rPr>
        <w:t>Di dalam kelompok, perhatikan dengan baik bagian-bagian dari latar cerita perikop.</w:t>
      </w:r>
    </w:p>
    <w:p>
      <w:pPr/>
      <w:r>
        <w:rPr>
          <w:lang w:val="id_ID" w:bidi="id_ID"/>
        </w:rPr>
      </w:r>
      <w:r>
        <w:rPr>
          <w:lang w:val="id_ID" w:bidi="id_ID"/>
        </w:rPr>
        <w:t>Minta kelompok memikirkan situasi dalam adegan ini. Kita sekarang berada dalam situasi yang berbeda — yaitu di kota Kapernaum, di dalam sebuah sinagoge, pada hari Sabat. Kapernaum adalah sebuah kota kecil di pantai utara Danau Galilea. Kurang dari 2000 orang tinggal di Kapernaum. Kemungkinan besar di sinilah Simon, Andreas, Yakobus, dan Yohanes tinggal. Setiap komunitas Yahudi memiliki sebuah sinagoge. Sinagoge adalah tempat pertemuan di mana orang-orang berkumpul untuk mendengarkan ajaran agama dan beribadah Sinagoge juga merupakan tempat berkumpul untuk membahas masalah-masalah penting tentang hukum dan politik.</w:t>
      </w:r>
    </w:p>
    <w:p>
      <w:pPr/>
      <w:r>
        <w:rPr>
          <w:lang w:val="id_ID" w:bidi="id_ID"/>
        </w:rPr>
      </w:r>
      <w:r>
        <w:rPr>
          <w:lang w:val="id_ID" w:bidi="id_ID"/>
        </w:rPr>
        <w:t>Kisah ini terjadi pada hari Sabat Yahudi, yaitu hari ketika orang Yahudi berhenti bekerja dan beristirahat serta berkumpul di sinagoge untuk belajar dan beribadah. Yesus kemungkinan diundang untuk mengajar di sinagoge. Hal ini menunjukkan bahwa Yesus sudah dikenal dan dihormati. Yesus kemungkinan sedang mengajar sambil duduk. Kita tidak tahu apa yang Yesus ajarkan tetapi kita tahu bahwa orang-orang takjub akan cara Yesus mengajar. Yesus mengajar dengan wewenang. Cara mengajarNya berbeda dengan guru lain. Para guru-guru agama sering mengutip para ahli lain dan berbicara tentang apa yang dikatakan hukum agama dan yang dikatakan nabi-nabi tentang suatu hal. Yesus berbicara dengan wewenangNya sendiri. Artinya Ia tidak berbicara sebagai seseorang yang membawa pesan dari orang lain. Yesus mengajarkan sesuatu yang baru sebagai seseorang yang memiliki hak untuk menyatakan kebenaran.</w:t>
      </w:r>
    </w:p>
    <w:p>
      <w:pPr/>
      <w:r>
        <w:rPr>
          <w:lang w:val="id_ID" w:bidi="id_ID"/>
        </w:rPr>
      </w:r>
      <w:r>
        <w:rPr>
          <w:lang w:val="id_ID" w:bidi="id_ID"/>
        </w:rPr>
        <w:t>Berhenti di sini dan lihatlah gambar sebuah sinagoge sebagai kelompok, baik di luar maupun di dalam sinagoge. Hentikan sejenak rekaman ini di sini.</w:t>
      </w:r>
    </w:p>
    <w:p>
      <w:pPr/>
      <w:r>
        <w:rPr>
          <w:lang w:val="id_ID" w:bidi="id_ID"/>
        </w:rPr>
      </w:r>
      <w:r>
        <w:rPr>
          <w:lang w:val="id_ID" w:bidi="id_ID"/>
        </w:rPr>
        <w:t>Dalam adegan berikutnya tiba-tiba muncul pria yang kerasukan roh jahat. Roh-roh jahat terkadang dikenal sebagai roh najis atau setan. Roh-roh jahat adalah makhluk roh yang melayani Iblis dan dapat mengendalikan tindakan dan pikiran seseorang. Kita tidak diberitahu berapa lama pria yang kerasukan setan itu ada dalam sinagoge. Bisa jadi ia sudah di sana waktu Yesus mengajar, atau bisa jadi ia tiba waktu Yesus selesai mengajar. Pasti mengejutkan bagaimana dia bisa sampai ada di sinagoge. Roh jahat itu langsung mengenali Yesus—ia memanggil Yesus dengan nama dan kemudian menyebut Dia sebagai "Yang Kudus dari Tuhan." Roh jahat itulah yang berbicara ketika ia mengenali siapa Yesus. Pastikan bahwa terjemahan Anda menunjukkan bahwa roh jahat itu yang sedang berbicara. Jelaslah bahwa pria itu kerasukan roh jahat dan bukan hanya sakit. Roh-roh jahat memiliki pengetahuan gaib yang bukan dari dunia ini. Ia tahu siapa Yesus sebenarnya meskipun orang - orang di dalam kerumunan itu belum sepenuhnya memahami siapa Yesus. Yesus itu ilahi. Ia adalah Tuhan dan memiliki kuasa untuk menghancurkan roh jahat itu.</w:t>
      </w:r>
    </w:p>
    <w:p>
      <w:pPr/>
      <w:r>
        <w:rPr>
          <w:lang w:val="id_ID" w:bidi="id_ID"/>
        </w:rPr>
      </w:r>
      <w:r>
        <w:rPr>
          <w:lang w:val="id_ID" w:bidi="id_ID"/>
        </w:rPr>
        <w:t>Yesus menunjukkan wewenang dan kuasaNya ketika ia memerintahkan roh jahat itu untuk diam dan meninggalkan pria itu. Para pemimpin Yahudi biasanya harus melakukan banyak upacara untuk mengusir roh-roh setan. Sebaliknya, Yesus menyuruh setan itu pergi cukup dengan kata-kataNya. Kita tidak diberi tahu ke mana roh jahat itu pergi ketika ia meninggalkan pria itu. Ketika setan itu meninggalkan pria itu, setan itu membuat pria itu kejang dan menjerit atau berteriak Kejang-kejang berarti bergetar dengan keras. Karena setan adalah roh, mereka tidak memiliki tubuh fisik, jadi kita tidak dapat melihat setan itu meninggalkan pria itu. Namun, sangat jelas bagi orang banyak pria itu sudah bebas dari setan karena perilakunya yang berbeda. Sekali lagi, orang-orang di sinagoge sangat takjub dengan cara Yesus yang melakukan sesuatu dengan berbeda—dengan wewenang dan kuasa!</w:t>
      </w:r>
    </w:p>
    <w:p>
      <w:pPr/>
      <w:r>
        <w:rPr>
          <w:lang w:val="id_ID" w:bidi="id_ID"/>
        </w:rPr>
      </w:r>
      <w:r>
        <w:rPr>
          <w:lang w:val="id_ID" w:bidi="id_ID"/>
        </w:rPr>
        <w:t>Ini adalah pertama kalinya kita melihat Yesus memerintahkan roh untuk meninggalkan orang dalam kitab Markus, meskipun Yesus telah bertemu dengan Iblis di padang gurun ketika Iblis mengujiNya Kita melihat tema penting ini di seluruh buku Markus, di mana Yesus dan Iblis berlawanan.</w:t>
      </w:r>
    </w:p>
    <w:p>
      <w:pPr/>
      <w:r>
        <w:rPr>
          <w:lang w:val="id_ID" w:bidi="id_ID"/>
        </w:rPr>
      </w:r>
      <w:r>
        <w:rPr>
          <w:lang w:val="id_ID" w:bidi="id_ID"/>
        </w:rPr>
        <w:t>Dalam adegan terakhir ada penonton—semua orang yang berada di sinagoge pada saat itu. Mereka mulai membahas apa yang terjadi dengan orang - orang di luar sinagoge, dan berita ini menyebar ke seluruh wilayah Galilea (yang merupakan wilayah di sekitar kota Kapernaum).</w:t>
      </w:r>
    </w:p>
    <w:p>
      <w:pPr/>
      <w:r>
        <w:rPr>
          <w:lang w:val="id_ID" w:bidi="id_ID"/>
        </w:rPr>
      </w:r>
      <w:r>
        <w:rPr>
          <w:lang w:val="id_ID" w:bidi="id_ID"/>
        </w:rPr>
        <w:t>Berhenti di sini dan lihatlah peta Galilea dan daerah sekitarnya secara berkelompok. Hentikan sejenak rekaman ini di sini.</w:t>
      </w:r>
    </w:p>
    <w:p>
      <w:pPr/>
      <w:r>
        <w:rPr>
          <w:lang w:val="id_ID" w:bidi="id_ID"/>
        </w:rPr>
      </w:r>
      <w:r>
        <w:rPr>
          <w:lang w:val="id_ID" w:bidi="id_ID"/>
        </w:rPr>
        <w:t>Sekarang, kelompok harus membuat papan cerita, atau memakai bahan-bahan untuk memperlihatkan perikop bacaan ini dan aksi didalamnya.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rekaman dari Markus 1:21–28 dalam terjemahan yang paling mudah dimengerti.</w:t>
      </w:r>
    </w:p>
    <w:p>
      <w:pPr/>
      <w:r>
        <w:rPr>
          <w:lang w:val="id_ID" w:bidi="id_ID"/>
        </w:rPr>
      </w:r>
      <w:r>
        <w:rPr>
          <w:lang w:val="id_ID" w:bidi="id_ID"/>
        </w:rPr>
        <w:t>Dalam langkah ini, kelompok akan mendramakan bacaan ini.</w:t>
      </w:r>
    </w:p>
    <w:p>
      <w:pPr/>
      <w:r>
        <w:rPr>
          <w:lang w:val="id_ID" w:bidi="id_ID"/>
        </w:rPr>
      </w:r>
      <w:r>
        <w:rPr>
          <w:lang w:val="id_ID" w:bidi="id_ID"/>
        </w:rPr>
        <w:t>Kisah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Keempat teman/murid Yesus—Simon, Andreas, Yakobus, dan Yohanes</w:t>
      </w:r>
    </w:p>
    <w:p>
      <w:pPr>
        <w:pStyle w:val="ListBullet"/>
        <w:spacing w:line="240" w:lineRule="auto"/>
        <w:ind w:left="720"/>
      </w:pPr>
      <w:r>
        <w:rPr>
          <w:lang w:val="id_ID" w:bidi="id_ID"/>
        </w:rPr>
      </w:r>
      <w:r>
        <w:rPr>
          <w:lang w:val="id_ID" w:bidi="id_ID"/>
        </w:rPr>
        <w:t>Orang - orang di sinagoge, termasuk penduduk setempat dan para pemimpin agama</w:t>
      </w:r>
    </w:p>
    <w:p>
      <w:pPr>
        <w:pStyle w:val="ListBullet"/>
        <w:spacing w:line="240" w:lineRule="auto"/>
        <w:ind w:left="720"/>
      </w:pPr>
      <w:r>
        <w:rPr>
          <w:lang w:val="id_ID" w:bidi="id_ID"/>
        </w:rPr>
      </w:r>
      <w:r>
        <w:rPr>
          <w:lang w:val="id_ID" w:bidi="id_ID"/>
        </w:rPr>
        <w:t>Pria yang kerasukan roh jahat</w:t>
      </w:r>
    </w:p>
    <w:p>
      <w:pPr>
        <w:pStyle w:val="ListBullet"/>
        <w:spacing w:line="240" w:lineRule="auto"/>
        <w:ind w:left="720"/>
      </w:pPr>
      <w:r>
        <w:rPr>
          <w:lang w:val="id_ID" w:bidi="id_ID"/>
        </w:rPr>
      </w:r>
      <w:r>
        <w:rPr>
          <w:lang w:val="id_ID" w:bidi="id_ID"/>
        </w:rPr>
        <w:t>Orang - orang di luar sinagoge (orang - orang di dalam sinagoge menyebarkan berita itu kepada orang - orang di seluruh wilayah)</w:t>
      </w:r>
    </w:p>
    <w:p>
      <w:pPr>
        <w:pStyle w:val="ListBullet"/>
        <w:spacing w:line="240" w:lineRule="auto"/>
        <w:ind w:left="720"/>
      </w:pPr>
      <w:r>
        <w:rPr>
          <w:lang w:val="id_ID" w:bidi="id_ID"/>
        </w:rPr>
      </w:r>
      <w:r>
        <w:rPr>
          <w:lang w:val="id_ID" w:bidi="id_ID"/>
        </w:rPr>
        <w:t>Roh jahat itu</w:t>
      </w:r>
    </w:p>
    <w:p>
      <w:pPr/>
      <w:r>
        <w:rPr>
          <w:lang w:val="id_ID" w:bidi="id_ID"/>
        </w:rPr>
      </w:r>
      <w:r>
        <w:rPr>
          <w:lang w:val="id_ID" w:bidi="id_ID"/>
        </w:rPr>
        <w:t>Dalam kelompok, perankan bacaan itu dua kali. Anda harus memerankan bacaan ini dalam bahasa Anda sendiri.</w:t>
      </w:r>
    </w:p>
    <w:p>
      <w:pPr/>
      <w:r>
        <w:rPr>
          <w:lang w:val="id_ID" w:bidi="id_ID"/>
        </w:rPr>
      </w:r>
      <w:r>
        <w:rPr>
          <w:lang w:val="id_ID" w:bidi="id_ID"/>
        </w:rPr>
        <w:t>Pertama, perankan kisah itu tanpa berhenti. Perhatikan dialog, alur cerita, dan kronologi kisah ini. Pastikan supaya tidak melewatkan bagian yang sulit atau penting dari kisah ini. Bantulah satu sama lain untuk mengingat setiap bagian dari kisah ini.</w:t>
      </w:r>
    </w:p>
    <w:p>
      <w:pPr/>
      <w:r>
        <w:rPr>
          <w:lang w:val="id_ID" w:bidi="id_ID"/>
        </w:rPr>
      </w:r>
      <w:r>
        <w:rPr>
          <w:lang w:val="id_ID" w:bidi="id_ID"/>
        </w:rPr>
        <w:t>Hentikan rekaman ini di sini dan perankan bacaan itu.</w:t>
      </w:r>
    </w:p>
    <w:p>
      <w:pPr/>
      <w:r>
        <w:rPr>
          <w:lang w:val="id_ID" w:bidi="id_ID"/>
        </w:rPr>
      </w:r>
      <w:r>
        <w:rPr>
          <w:lang w:val="id_ID" w:bidi="id_ID"/>
        </w:rPr>
        <w:t>Kelompok ini harus memerankan bacaan ini untuk kedua kalinya. Pada bagian-bagian tertentu dalam drama, hentikan sebentar adegan dan tanyakan kepada orang yang memerankan tokoh itu "Apa yang Anda rasakan atau pikirkan?" Orang yang memerankan tokoh itu harus menjawab apa yang mereka rasakan atau pikirkan sebagai tokoh itu. Kemudian ulangi lagi drama ini.</w:t>
      </w:r>
    </w:p>
    <w:p>
      <w:pPr/>
      <w:r>
        <w:rPr>
          <w:lang w:val="id_ID" w:bidi="id_ID"/>
        </w:rPr>
      </w:r>
      <w:r>
        <w:rPr>
          <w:lang w:val="id_ID" w:bidi="id_ID"/>
        </w:rPr>
        <w:t>Hentikan rekaman ini di sini dan perankan bacaan itu untuk kedua kalinya.</w:t>
      </w:r>
    </w:p>
    <w:p>
      <w:pPr/>
      <w:r>
        <w:rPr>
          <w:lang w:val="id_ID" w:bidi="id_ID"/>
        </w:rPr>
      </w:r>
      <w:r>
        <w:rPr>
          <w:lang w:val="id_ID" w:bidi="id_ID"/>
        </w:rPr>
        <w:t>Berikut ini adalah contoh dari drama ini dan kemungkinan tanggapannya.</w:t>
      </w:r>
    </w:p>
    <w:p>
      <w:pPr/>
      <w:r>
        <w:rPr>
          <w:lang w:val="id_ID" w:bidi="id_ID"/>
        </w:rPr>
      </w:r>
      <w:r>
        <w:rPr>
          <w:lang w:val="id_ID" w:bidi="id_ID"/>
        </w:rPr>
        <w:t>Perankan Yesus di sinagoge bersama para muridnya dan kerumunan orang. Yesus sedang mengajar. Orang banyak sangat terkesan dengan otoritas Yesus dalam mengajar.</w:t>
      </w:r>
    </w:p>
    <w:p>
      <w:pPr/>
      <w:r>
        <w:rPr>
          <w:lang w:val="id_ID" w:bidi="id_ID"/>
        </w:rPr>
      </w:r>
      <w:r>
        <w:rPr>
          <w:lang w:val="id_ID" w:bidi="id_ID"/>
        </w:rPr>
        <w:t>Hentikan sejenak drama. Tanyakan kepada orang-orang yang memerankan keempat murid Yesus, Simon, Andreas, Yakobus dan Yohanes, "apa yang kamu pikirkan atau rasakan?" Anda mungkin mendengar hal-hal seperti, "Kebingungan," "Iman mereka bertumbuh," atau "Mereka sedang belajar dan memahami lebih banyak tentang siapakah Yesus." Lanjutkan drama.</w:t>
      </w:r>
    </w:p>
    <w:p>
      <w:pPr/>
      <w:r>
        <w:rPr>
          <w:lang w:val="id_ID" w:bidi="id_ID"/>
        </w:rPr>
      </w:r>
      <w:r>
        <w:rPr>
          <w:lang w:val="id_ID" w:bidi="id_ID"/>
        </w:rPr>
        <w:t>Pria yang kerasukan roh jahat tiba. Pastikan untuk memerankan kisah itu sedemikian rupa sehingga kedatangannya tiba-tiba dan mengejutkan. Pria yang kerasukan itu berteriak kepada Yesus, menanyakan kepadaNya mengapa Ia ada di sini, dan memanggilnya "Yang Kudus dari Tuhan." Yesus memerintahkan roh jahat itu untuk meninggalkan pria itu. Roh jahat itu pergi, menyebabkan pria itu kejang-kejang dan menjerit.</w:t>
      </w:r>
    </w:p>
    <w:p>
      <w:pPr/>
      <w:r>
        <w:rPr>
          <w:lang w:val="id_ID" w:bidi="id_ID"/>
        </w:rPr>
      </w:r>
      <w:r>
        <w:rPr>
          <w:lang w:val="id_ID" w:bidi="id_ID"/>
        </w:rPr>
        <w:t>Hentikan sejenak drama. Tanyakan kepada orang yang memerankan Yesus apa yang ia rasakan saat ini. Anda mungkin mendengar hal-hal seperti, "Aku sedang merasakan perlawanan Iblis terhadap pelayananKu," atau "Aku merasa yakin dan berkuasa sehingga Aku dapat mengusir setan ini." Sekarang tanyakan kepada orang yang memerankan pria yang kerasukan roh jahat bagaimana perasaannya. Anda mungkin mendengar hal-hal seperti, "Bebas," "Lega," "Sukacita," atau "Akhirnya, damai," Lanjutkan drama.</w:t>
      </w:r>
    </w:p>
    <w:p>
      <w:pPr/>
      <w:r>
        <w:rPr>
          <w:lang w:val="id_ID" w:bidi="id_ID"/>
        </w:rPr>
      </w:r>
      <w:r>
        <w:rPr>
          <w:lang w:val="id_ID" w:bidi="id_ID"/>
        </w:rPr>
        <w:t>Perankan orang banyak yang takjub akan kuasa dan otoritas Yesus. Mereka sedang mendiskusikan apa yang telah terjadi. Kemudian orang banyak itu pergi dan memberi tahu orang-orang di daerah-daerah di sekitar Galilea tentang Yesus.</w:t>
      </w:r>
    </w:p>
    <w:p>
      <w:pPr/>
      <w:r>
        <w:rPr>
          <w:lang w:val="id_ID" w:bidi="id_ID"/>
        </w:rPr>
      </w:r>
      <w:r>
        <w:rPr>
          <w:lang w:val="id_ID" w:bidi="id_ID"/>
        </w:rPr>
        <w:t>Hentikan sejenak drama. Tanyakan kepada mereka yang memerankan kerumunan orang, "Apa yang kamu pikirkan pada titik ini? Anda belum pernah mendengar otoritas seperti itu dalam mengajar dan sekarang Anda melihat otoritas Yesus dalam mengusir setan. Bagaimana perasaan Anda? Apakah ini masuk akal?" Anda mungkin mendengar hal-hal seperti, "Aku ingin sekali memberi tahu orang lain tentang apa yang kulihat," atau "Aku tidak yakin apa artinya ini, siapa pria ini dan bagaimana ia memiliki otoritas seperti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rekaman dari Markus 1:21–28 dalam terjemahan yang paling mudah dimengerti.</w:t>
      </w:r>
    </w:p>
    <w:p>
      <w:pPr/>
      <w:r>
        <w:rPr>
          <w:lang w:val="id_ID" w:bidi="id_ID"/>
        </w:rPr>
      </w:r>
      <w:r>
        <w:rPr>
          <w:lang w:val="id_ID" w:bidi="id_ID"/>
        </w:rPr>
        <w:t>Pada langkah ini, kelompok akan membahas istilah dan kata kunci dalam bacaan ini.</w:t>
      </w:r>
    </w:p>
    <w:p>
      <w:pPr/>
      <w:r>
        <w:rPr>
          <w:lang w:val="id_ID" w:bidi="id_ID"/>
        </w:rPr>
      </w:r>
      <w:r>
        <w:rPr>
          <w:lang w:val="id_ID" w:bidi="id_ID"/>
        </w:rPr>
        <w:t xml:space="preserve">Yesus dan murid - muridNya sekarang berada di </w:t>
      </w:r>
      <w:hyperlink r:id="rId47">
        <w:r>
          <w:rPr>
            <w:lang w:val="id_ID" w:bidi="id_ID"/>
          </w:rPr>
          <w:rPr>
            <w:color w:val="0000EE"/>
            <w:u w:val="single"/>
          </w:rPr>
          <w:t>Kapernaum</w:t>
        </w:r>
      </w:hyperlink>
      <w:r>
        <w:rPr>
          <w:lang w:val="id_ID" w:bidi="id_ID"/>
        </w:rPr>
        <w:t xml:space="preserve">. </w:t>
      </w:r>
      <w:r>
        <w:rPr>
          <w:b/>
          <w:lang w:val="id_ID" w:bidi="id_ID"/>
        </w:rPr>
        <w:t>Kapernaum</w:t>
      </w:r>
      <w:r>
        <w:rPr>
          <w:lang w:val="id_ID" w:bidi="id_ID"/>
        </w:rPr>
        <w:t xml:space="preserve"> adalah kota utama di jalur Mesir ke Damaskus yang adalah kota besar lainnya. Kota itu adalah pusat penangkapan ikan dan perdagangan. Kota itu juga penting bagi pemerintah Romawi yang menjajah mereka untuk memungut pajak. Yesus mengawali sebagian besar pelayananNya di kota ini. Sebagian besar muridnya adalah nelayan dari kota ini.</w:t>
      </w:r>
    </w:p>
    <w:p>
      <w:pPr/>
      <w:r>
        <w:rPr>
          <w:lang w:val="id_ID" w:bidi="id_ID"/>
        </w:rPr>
      </w:r>
      <w:r>
        <w:rPr>
          <w:lang w:val="id_ID" w:bidi="id_ID"/>
        </w:rPr>
        <w:t>Berhenti di sini dan tunjukkan kepada tim penerjemahmu peta Laut Galilea yang menunjukkan Kapernaum, Mesir, dan Damaskus.</w:t>
      </w:r>
    </w:p>
    <w:p>
      <w:pPr/>
      <w:r>
        <w:rPr>
          <w:lang w:val="id_ID" w:bidi="id_ID"/>
        </w:rPr>
      </w:r>
      <w:r>
        <w:rPr>
          <w:lang w:val="id_ID" w:bidi="id_ID"/>
        </w:rPr>
        <w:t xml:space="preserve">Orang Yahudi memelihara hari </w:t>
      </w:r>
      <w:r>
        <w:rPr>
          <w:b/>
          <w:lang w:val="id_ID" w:bidi="id_ID"/>
        </w:rPr>
        <w:t>Sabat</w:t>
      </w:r>
      <w:r>
        <w:rPr>
          <w:lang w:val="id_ID" w:bidi="id_ID"/>
        </w:rPr>
        <w:t xml:space="preserve"> sebagai hari istirahat dan hari beribadah sejak Tuhan memberi perintah kepada mereka dahulu kala. Hari ini dianggap sebagai hari ketujuh dalam minggu itu. Pada zaman Yesus, ada aturan khusus yang ketat mengenai pekerjaan apa yang dapat dan tidak dapat dilakukan pada hari ini. Sabat itu juga hari orang pergi ke sinagoge untuk beribadah.</w:t>
      </w:r>
    </w:p>
    <w:p>
      <w:pPr/>
      <w:r>
        <w:rPr>
          <w:lang w:val="id_ID" w:bidi="id_ID"/>
        </w:rPr>
      </w:r>
      <w:r>
        <w:rPr>
          <w:lang w:val="id_ID" w:bidi="id_ID"/>
        </w:rPr>
        <w:t xml:space="preserve">Berhenti di sini dan diskusikan dalam kelompok kata atau frasa apa yang akan digunakan untuk hari Sabat. Carilah </w:t>
      </w:r>
      <w:hyperlink r:id="rId48">
        <w:r>
          <w:rPr>
            <w:lang w:val="id_ID" w:bidi="id_ID"/>
          </w:rPr>
          <w:rPr>
            <w:color w:val="0000EE"/>
            <w:u w:val="single"/>
          </w:rPr>
          <w:t>sabat</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Yesus mengajar di sinagoge di Kapernaum. </w:t>
      </w:r>
      <w:r>
        <w:rPr>
          <w:b/>
          <w:lang w:val="id_ID" w:bidi="id_ID"/>
        </w:rPr>
        <w:t>Sinagoge</w:t>
      </w:r>
      <w:r>
        <w:rPr>
          <w:lang w:val="id_ID" w:bidi="id_ID"/>
        </w:rPr>
        <w:t xml:space="preserve"> adalah tempat ibadat orang Yahudi di mana orang - orang di desa - desa dapat bertemu selain di bait utama di Yerusalem. Orang - orang tidak mempersembahkan korban di sinagoge. Orang-orang ini adalah jemaat Yahudi setempat yang berkumpul pada hari Sabat dan hari-hari raya khusus untuk berdoa, membaca Kitab Suci, mendengarkan pengajaran, dan kadang-kadang mengatasi perselisihan di masyarakat.</w:t>
      </w:r>
    </w:p>
    <w:p>
      <w:pPr/>
      <w:r>
        <w:rPr>
          <w:lang w:val="id_ID" w:bidi="id_ID"/>
        </w:rPr>
      </w:r>
      <w:r>
        <w:rPr>
          <w:lang w:val="id_ID" w:bidi="id_ID"/>
        </w:rPr>
        <w:t xml:space="preserve">Berhenti di sini dan lakukan kegiatan ini: Kumpulkan beberapa batu dengan ukuran yang berbeda-beda, tetapi ambil satu batu yang jauh lebih besar daripada yang lain. Tempatkan batu besar itu di tempat yang sedikit lebih tinggi daripada batu-batu yang lebih kecil, dan gunakan kata untuk menggambarkan ini sewaktu Anda membahas apa yang orang lakukan di bait suci dibandingkan dengan apa yang dilakukan di sinagoge. Carilah </w:t>
      </w:r>
      <w:hyperlink r:id="rId49">
        <w:r>
          <w:rPr>
            <w:lang w:val="id_ID" w:bidi="id_ID"/>
          </w:rPr>
          <w:rPr>
            <w:color w:val="0000EE"/>
            <w:u w:val="single"/>
          </w:rPr>
          <w:t>sinagoge</w:t>
        </w:r>
      </w:hyperlink>
      <w:r>
        <w:rPr>
          <w:lang w:val="id_ID" w:bidi="id_ID"/>
        </w:rPr>
        <w:t xml:space="preserve"> di Glosarium Utama untuk informasi lebih lanjut. Diskusikan dalam kelompok kata apa yang akan digunakan untuk sinagoge, atau gunakan kata yang sama yang telah digunakan dalam perikop lainnya. Hentikan sejenak rekaman ini di sini.</w:t>
      </w:r>
    </w:p>
    <w:p>
      <w:pPr/>
      <w:r>
        <w:rPr>
          <w:lang w:val="id_ID" w:bidi="id_ID"/>
        </w:rPr>
      </w:r>
      <w:r>
        <w:rPr>
          <w:lang w:val="id_ID" w:bidi="id_ID"/>
        </w:rPr>
        <w:t xml:space="preserve">Markus memberi tahu kita bahwa orang-orang di sinagoge </w:t>
      </w:r>
      <w:r>
        <w:rPr>
          <w:b/>
          <w:lang w:val="id_ID" w:bidi="id_ID"/>
        </w:rPr>
        <w:t>takjub akan pengajaranNya</w:t>
      </w:r>
      <w:r>
        <w:rPr>
          <w:lang w:val="id_ID" w:bidi="id_ID"/>
        </w:rPr>
        <w:t xml:space="preserve">. Dengan kata lain, mereka takjub akan </w:t>
      </w:r>
      <w:r>
        <w:rPr>
          <w:i/>
          <w:lang w:val="id_ID" w:bidi="id_ID"/>
        </w:rPr>
        <w:t>cara</w:t>
      </w:r>
      <w:r>
        <w:rPr>
          <w:lang w:val="id_ID" w:bidi="id_ID"/>
        </w:rPr>
        <w:t xml:space="preserve"> Yesus mengajar karena Ia mengajar seperti seseorang yang memiliki wewenang.</w:t>
      </w:r>
    </w:p>
    <w:p>
      <w:pPr/>
      <w:r>
        <w:rPr>
          <w:lang w:val="id_ID" w:bidi="id_ID"/>
        </w:rPr>
      </w:r>
      <w:r>
        <w:rPr>
          <w:b/>
          <w:lang w:val="id_ID" w:bidi="id_ID"/>
        </w:rPr>
        <w:t>Wewenang</w:t>
      </w:r>
      <w:r>
        <w:rPr>
          <w:lang w:val="id_ID" w:bidi="id_ID"/>
        </w:rPr>
        <w:t xml:space="preserve"> berarti memiliki kuasa, atau hak untuk menyuruh orang melakukan sesuatu. Carilah arti </w:t>
      </w:r>
      <w:hyperlink r:id="rId50">
        <w:r>
          <w:rPr>
            <w:lang w:val="id_ID" w:bidi="id_ID"/>
          </w:rPr>
          <w:rPr>
            <w:color w:val="0000EE"/>
            <w:u w:val="single"/>
          </w:rPr>
          <w:t>wewenang</w:t>
        </w:r>
      </w:hyperlink>
      <w:r>
        <w:rPr>
          <w:lang w:val="id_ID" w:bidi="id_ID"/>
        </w:rPr>
        <w:t xml:space="preserve"> di Glosarium Utama untuk informasi lebih lanjut.</w:t>
      </w:r>
    </w:p>
    <w:p>
      <w:pPr/>
      <w:r>
        <w:rPr>
          <w:lang w:val="id_ID" w:bidi="id_ID"/>
        </w:rPr>
      </w:r>
      <w:r>
        <w:rPr>
          <w:lang w:val="id_ID" w:bidi="id_ID"/>
        </w:rPr>
        <w:t xml:space="preserve">Cara Yesus mengajar berbeda dengan para guru agama lainnya. </w:t>
      </w:r>
      <w:r>
        <w:rPr>
          <w:b/>
          <w:lang w:val="id_ID" w:bidi="id_ID"/>
        </w:rPr>
        <w:t>Guru-guru agama</w:t>
      </w:r>
      <w:r>
        <w:rPr>
          <w:lang w:val="id_ID" w:bidi="id_ID"/>
        </w:rPr>
        <w:t xml:space="preserve"> kadang-kadang diterjemahkan sebagai ahli Taurat atau orang yang menulis hukum: Mereka adalah orang terpelajar dan ahli tentang penafsiran hukum dari Kitab Suci. Penafsiran ini tidak dituliskan tetapi dihafal dan diajarkan secara lisan oleh para guru.</w:t>
      </w:r>
    </w:p>
    <w:p>
      <w:pPr/>
      <w:r>
        <w:rPr>
          <w:lang w:val="id_ID" w:bidi="id_ID"/>
        </w:rPr>
      </w:r>
      <w:r>
        <w:rPr>
          <w:lang w:val="id_ID" w:bidi="id_ID"/>
        </w:rPr>
        <w:t xml:space="preserve">Berhenti di sini dan diskusikan kata atau frasa apa yang akan digunakan untuk "guru agama." Carilah </w:t>
      </w:r>
      <w:hyperlink r:id="rId51">
        <w:r>
          <w:rPr>
            <w:lang w:val="id_ID" w:bidi="id_ID"/>
          </w:rPr>
          <w:rPr>
            <w:color w:val="0000EE"/>
            <w:u w:val="single"/>
          </w:rPr>
          <w:t>guru agama</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Tiba-tiba ada seorang pria yang kerasukan </w:t>
      </w:r>
      <w:r>
        <w:rPr>
          <w:b/>
          <w:lang w:val="id_ID" w:bidi="id_ID"/>
        </w:rPr>
        <w:t>roh jahat/najis</w:t>
      </w:r>
      <w:r>
        <w:rPr>
          <w:lang w:val="id_ID" w:bidi="id_ID"/>
        </w:rPr>
        <w:t xml:space="preserve"> di sana. Dalam bacaan ini dalam bahasa Yunani asli sebenarnya roh itu adalah roh yang "najis". Najis mengacu pada sesuatu yang tidak layak untuk melayani Tuhan. Semua roh jahat adalah "najis" karena mereka tidak layak untuk melayani Tuhan. "Roh jahat" mengacu pada makhluk roh yang melayani Iblis sebagai suruhannya dan berada di bawah wewenangnya. Makhluk roh ini memiliki kuasa untuk menindas manusia dan bahkan mengendalikan dia. Inilah yang kita lihat terjadi pada pria ini dalam kisah ini. Kita tahu dari Alkitab bahwa roh-roh jahat dulunya diciptakan oleh Tuhan, tapi memilih untuk tidak menaati Dia. Beberapa bahasa tidak memiliki istilah yang dapat mengekspresikan hal itu secara memadai. "Roh jahat" di bahasa lain mungkin merujuk kepada roh orang mati yang "menghantui" orang. Cobalah untuk memilih kata yang mengacu pada suatu roh yang mandiri, jahat dan menentang Tuhan. Jika ada, dapat juga gunakan kata netral untuk roh yang mandiri dan menambahkan kata sifat seperti roh dari Iblis, atau roh jahat.</w:t>
      </w:r>
    </w:p>
    <w:p>
      <w:pPr/>
      <w:r>
        <w:rPr>
          <w:lang w:val="id_ID" w:bidi="id_ID"/>
        </w:rPr>
      </w:r>
      <w:r>
        <w:rPr>
          <w:lang w:val="id_ID" w:bidi="id_ID"/>
        </w:rPr>
        <w:t xml:space="preserve">Berhenti di sini dan diskusikan dalam kelompok kata atau frasa apa yang akan digunakan untuk roh najis atau jahat. Carilah </w:t>
      </w:r>
      <w:hyperlink r:id="rId52">
        <w:r>
          <w:rPr>
            <w:lang w:val="id_ID" w:bidi="id_ID"/>
          </w:rPr>
          <w:rPr>
            <w:color w:val="0000EE"/>
            <w:u w:val="single"/>
          </w:rPr>
          <w:t>roh jahat</w:t>
        </w:r>
      </w:hyperlink>
      <w:r>
        <w:rPr>
          <w:lang w:val="id_ID" w:bidi="id_ID"/>
        </w:rPr>
        <w:t>/</w:t>
      </w:r>
      <w:hyperlink r:id="rId53">
        <w:r>
          <w:rPr>
            <w:lang w:val="id_ID" w:bidi="id_ID"/>
          </w:rPr>
          <w:rPr>
            <w:color w:val="0000EE"/>
            <w:u w:val="single"/>
          </w:rPr>
          <w:t>roh najis</w:t>
        </w:r>
      </w:hyperlink>
      <w:r>
        <w:rPr>
          <w:lang w:val="id_ID" w:bidi="id_ID"/>
        </w:rPr>
        <w:t xml:space="preserve"> di Glosarium Utama untuk informasi lebih lanjut. Hentikan sejenak rekaman ini di sini.</w:t>
      </w:r>
    </w:p>
    <w:p>
      <w:pPr/>
      <w:r>
        <w:rPr>
          <w:lang w:val="id_ID" w:bidi="id_ID"/>
        </w:rPr>
      </w:r>
      <w:r>
        <w:rPr>
          <w:lang w:val="id_ID" w:bidi="id_ID"/>
        </w:rPr>
        <w:t xml:space="preserve">Roh jahat itu menggunakan nama </w:t>
      </w:r>
      <w:r>
        <w:rPr>
          <w:b/>
          <w:lang w:val="id_ID" w:bidi="id_ID"/>
        </w:rPr>
        <w:t>Yesus orang Nazaret</w:t>
      </w:r>
      <w:r>
        <w:rPr>
          <w:lang w:val="id_ID" w:bidi="id_ID"/>
        </w:rPr>
        <w:t xml:space="preserve"> ketika ia berbicara kepada Yesus. </w:t>
      </w:r>
      <w:hyperlink r:id="rId54">
        <w:r>
          <w:rPr>
            <w:lang w:val="id_ID" w:bidi="id_ID"/>
          </w:rPr>
          <w:rPr>
            <w:color w:val="0000EE"/>
            <w:u w:val="single"/>
          </w:rPr>
          <w:t>Nazaret</w:t>
        </w:r>
      </w:hyperlink>
      <w:r>
        <w:rPr>
          <w:lang w:val="id_ID" w:bidi="id_ID"/>
        </w:rPr>
        <w:t xml:space="preserve"> adalah kota tempat Yesus dibesarkan, di bagian lain dari daerah Galilea. Roh jahat itu menggunakan nama untuk Yesus yang menunjukkan bahwa ia tahu siapa Dia dan dari mana Dia berasal. Roh jahat itu berharap untuk mendapatkan kendali atau kuasa atas Yesus dengan menggunakan namaNya.</w:t>
      </w:r>
    </w:p>
    <w:p>
      <w:pPr/>
      <w:r>
        <w:rPr>
          <w:lang w:val="id_ID" w:bidi="id_ID"/>
        </w:rPr>
      </w:r>
      <w:r>
        <w:rPr>
          <w:lang w:val="id_ID" w:bidi="id_ID"/>
        </w:rPr>
        <w:t>Berhenti di sini dan tunjukkan kepada tim penerjemah Anda peta Galilea yang menunjukkan Nazaret.</w:t>
      </w:r>
    </w:p>
    <w:p>
      <w:pPr/>
      <w:r>
        <w:rPr>
          <w:lang w:val="id_ID" w:bidi="id_ID"/>
        </w:rPr>
      </w:r>
      <w:r>
        <w:rPr>
          <w:lang w:val="id_ID" w:bidi="id_ID"/>
        </w:rPr>
        <w:t xml:space="preserve">Roh jahat itu juga menyebut Yesus sebagai </w:t>
      </w:r>
      <w:r>
        <w:rPr>
          <w:b/>
          <w:lang w:val="id_ID" w:bidi="id_ID"/>
        </w:rPr>
        <w:t>Yang Kudus dari Tuhan</w:t>
      </w:r>
      <w:r>
        <w:rPr>
          <w:lang w:val="id_ID" w:bidi="id_ID"/>
        </w:rPr>
        <w:t>. Gelar ini biasanya mengacu pada Tuhan sendiri dan menyiratkan bahwa Yesus memiliki hubungan khusus dengan Tuhan dan memiliki Roh Tuhan.</w:t>
      </w:r>
    </w:p>
    <w:p>
      <w:pPr/>
      <w:r>
        <w:rPr>
          <w:lang w:val="id_ID" w:bidi="id_ID"/>
        </w:rPr>
      </w:r>
      <w:r>
        <w:rPr>
          <w:lang w:val="id_ID" w:bidi="id_ID"/>
        </w:rPr>
        <w:t xml:space="preserve">Berhenti di sini dan diskusikan dalam kelompok kata atau frasa apa yang akan digunakan untuk Yang Kudus dari Tuhan. Jika perlu, carilah </w:t>
      </w:r>
      <w:hyperlink r:id="rId55">
        <w:r>
          <w:rPr>
            <w:lang w:val="id_ID" w:bidi="id_ID"/>
          </w:rPr>
          <w:rPr>
            <w:color w:val="0000EE"/>
            <w:u w:val="single"/>
          </w:rPr>
          <w:t>kudus</w:t>
        </w:r>
      </w:hyperlink>
      <w:r>
        <w:rPr>
          <w:lang w:val="id_ID" w:bidi="id_ID"/>
        </w:rPr>
        <w:t xml:space="preserve"> di Glosarium Utama. Hentikan sejenak rekaman ini di sini.</w:t>
      </w:r>
    </w:p>
    <w:p>
      <w:pPr/>
      <w:r>
        <w:rPr>
          <w:lang w:val="id_ID" w:bidi="id_ID"/>
        </w:rPr>
      </w:r>
      <w:r>
        <w:rPr>
          <w:lang w:val="id_ID" w:bidi="id_ID"/>
        </w:rPr>
        <w:t xml:space="preserve">Kapernaum berada di sisi </w:t>
      </w:r>
      <w:hyperlink r:id="rId35">
        <w:r>
          <w:rPr>
            <w:lang w:val="id_ID" w:bidi="id_ID"/>
          </w:rPr>
          <w:rPr>
            <w:color w:val="0000EE"/>
            <w:u w:val="single"/>
          </w:rPr>
          <w:t>Laut Galilea</w:t>
        </w:r>
      </w:hyperlink>
      <w:r>
        <w:rPr>
          <w:lang w:val="id_ID" w:bidi="id_ID"/>
        </w:rPr>
        <w:t xml:space="preserve"> dan di wilayah </w:t>
      </w:r>
      <w:hyperlink r:id="rId36">
        <w:r>
          <w:rPr>
            <w:lang w:val="id_ID" w:bidi="id_ID"/>
          </w:rPr>
          <w:rPr>
            <w:color w:val="0000EE"/>
            <w:u w:val="single"/>
          </w:rPr>
          <w:t>Galilea</w:t>
        </w:r>
      </w:hyperlink>
      <w:r>
        <w:rPr>
          <w:lang w:val="id_ID" w:bidi="id_ID"/>
        </w:rPr>
        <w:t>. Danau, atau laut, memiliki panjang sekitar 21 kilometer dan lebar 10 kilometer. Titik yang paling dalam adalah 67 meter. Banyak orang ke Laut Galilea untuk menangkap ikan dan mencari nafkah.</w:t>
      </w:r>
    </w:p>
    <w:p>
      <w:pPr/>
      <w:r>
        <w:rPr>
          <w:lang w:val="id_ID" w:bidi="id_ID"/>
        </w:rPr>
      </w:r>
      <w:r>
        <w:rPr>
          <w:lang w:val="id_ID" w:bidi="id_ID"/>
        </w:rPr>
        <w:t>Berhenti di sini dan tunjukkan kepada tim penerjemah Anda peta dan foto danau jika Anda belum melakukannya. Diskusikan kata apa yang akan Anda gunakan untuk kumpulan air ini.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bacaan dalam terjemahan yang paling mudah dimengerti.</w:t>
      </w:r>
    </w:p>
    <w:p>
      <w:pPr/>
      <w:r>
        <w:rPr>
          <w:lang w:val="id_ID" w:bidi="id_ID"/>
        </w:rPr>
      </w:r>
      <w:r>
        <w:rPr>
          <w:lang w:val="id_ID" w:bidi="id_ID"/>
        </w:rPr>
        <w:t>Dalam sesi ini, ceritakan kembali bacaan ini dalam kelompok, dalam bahasa Anda sendiri.</w:t>
      </w:r>
    </w:p>
    <w:p>
      <w:pPr/>
      <w:r>
        <w:rPr>
          <w:lang w:val="id_ID" w:bidi="id_ID"/>
        </w:rPr>
      </w:r>
      <w:r>
        <w:rPr>
          <w:lang w:val="id_ID" w:bidi="id_ID"/>
        </w:rPr>
        <w:t>Pertama, seluruh kelompok harus berlatih menceritakan bacaan ini dalam bahasa sendiri. Ingatlah untuk menyertakan hal-hal yang sudah diputuskan pada langkah sebelumnya, seperti kronologi, kata, frasa, emosi, atau apa pun yang sudah didiskusikan.</w:t>
      </w:r>
    </w:p>
    <w:p>
      <w:pPr/>
      <w:r>
        <w:rPr>
          <w:lang w:val="id_ID" w:bidi="id_ID"/>
        </w:rPr>
      </w:r>
      <w:r>
        <w:rPr>
          <w:lang w:val="id_ID" w:bidi="id_ID"/>
        </w:rPr>
        <w:t>Seorang anggota kelompok harus menceritakan beberapa kalimat dari bacaan ini dan berhenti. Seorang anggota lain harus menceritakan bagian dari bacaan selanjutnya dan berhenti. Lakukan ini sampai kelompok telah menceritakan kembali seluruh bacaan itu. Dalam langkah ini anggota kelompok dapat saling mengoreksi Hentikan rekaman ini di sini.</w:t>
      </w:r>
    </w:p>
    <w:p>
      <w:pPr/>
      <w:r>
        <w:rPr>
          <w:lang w:val="id_ID" w:bidi="id_ID"/>
        </w:rPr>
      </w:r>
      <w:r>
        <w:rPr>
          <w:lang w:val="id_ID" w:bidi="id_ID"/>
        </w:rPr>
        <w:t>Selanjutnya, setiap anggota kelompok harus menceritakan seluruh bacaan itu tanpa gangguan setidaknya satu kali. Seorang anggota kelompok dapat menggunakan benda apapun, gerakan-gerakan, atau papan cerita membantu mereka mengingat bacaan ini. Hentikan rekaman ini di sini.</w:t>
      </w:r>
    </w:p>
    <w:p>
      <w:pPr/>
      <w:r>
        <w:rPr>
          <w:lang w:val="id_ID" w:bidi="id_ID"/>
        </w:rPr>
      </w:r>
      <w:r>
        <w:rPr>
          <w:lang w:val="id_ID" w:bidi="id_ID"/>
        </w:rPr>
        <w:t>Selanjutnya, kelompok dapat memutuskan versi bacaan mana yang paling disukai. Anda dapat memutuskan jika menyukai cara seorang anggota kelompok menceritakan satu adegan, tetapi menyukai cara anggota yang lain menceritakan adegan yang lain. Hentikan rekaman ini di sini.</w:t>
      </w:r>
    </w:p>
    <w:p>
      <w:pPr/>
      <w:r>
        <w:rPr>
          <w:lang w:val="id_ID" w:bidi="id_ID"/>
        </w:rPr>
      </w:r>
      <w:r>
        <w:rPr>
          <w:lang w:val="id_ID" w:bidi="id_ID"/>
        </w:rPr>
        <w:t>Akhirnya, kelompok dapat menyusun versi terakhir dari bacaan ini yang disetujui oleh semua anggota kelompok. Setiap anggota kelompok harus berlatih menceritakan versi terakhir dari bacaan ini.</w:t>
      </w:r>
      <w:r>
        <w:rPr>
          <w:lang w:val="id_ID" w:bidi="id_ID"/>
        </w:rPr>
      </w:r>
      <w:r>
        <w:rPr>
          <w:lang w:val="id_ID" w:bidi="id_ID"/>
        </w:rPr>
      </w:r>
    </w:p>
    <w:p>
      <w:pPr/>
      <w:r>
        <w:rPr>
          <w:lang w:val="id_ID" w:bidi="id_ID"/>
        </w:rPr>
      </w:r>
    </w:p>
    <w:p>
      <w:pPr>
        <w:pStyle w:val="Heading2"/>
      </w:pPr>
      <w:r>
        <w:rPr>
          <w:lang w:val="id_ID" w:bidi="id_ID"/>
        </w:rPr>
        <w:t>Markus 1:21–28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6">
        <w:r>
          <w:rPr>
            <w:lang w:val="id_ID" w:bidi="id_ID"/>
          </w:rPr>
          <w:rPr>
            <w:color w:val="0000EE"/>
            <w:u w:val="single"/>
          </w:rPr>
          <w:t>Dengar dan Renungkan</w:t>
        </w:r>
      </w:hyperlink>
      <w:r>
        <w:rPr>
          <w:lang w:val="id_ID" w:bidi="id_ID"/>
        </w:rPr>
        <w:t xml:space="preserve"> (803 KB)</w:t>
      </w:r>
      <w:r>
        <w:rPr>
          <w:lang w:val="id_ID" w:bidi="id_ID"/>
        </w:rPr>
      </w:r>
    </w:p>
    <w:p>
      <w:pPr>
        <w:pStyle w:val="ListBullet"/>
        <w:spacing w:line="240" w:lineRule="auto"/>
        <w:ind w:left="720"/>
      </w:pPr>
      <w:r>
        <w:rPr>
          <w:lang w:val="id_ID" w:bidi="id_ID"/>
        </w:rPr>
      </w:r>
      <w:hyperlink r:id="rId57">
        <w:r>
          <w:rPr>
            <w:lang w:val="id_ID" w:bidi="id_ID"/>
          </w:rPr>
          <w:rPr>
            <w:color w:val="0000EE"/>
            <w:u w:val="single"/>
          </w:rPr>
          <w:t>Menyiapkan Panggung</w:t>
        </w:r>
      </w:hyperlink>
      <w:r>
        <w:rPr>
          <w:lang w:val="id_ID" w:bidi="id_ID"/>
        </w:rPr>
        <w:t xml:space="preserve"> (5.5 MB)</w:t>
      </w:r>
      <w:r>
        <w:rPr>
          <w:lang w:val="id_ID" w:bidi="id_ID"/>
        </w:rPr>
      </w:r>
    </w:p>
    <w:p>
      <w:pPr>
        <w:pStyle w:val="ListBullet"/>
        <w:spacing w:line="240" w:lineRule="auto"/>
        <w:ind w:left="720"/>
      </w:pPr>
      <w:r>
        <w:rPr>
          <w:lang w:val="id_ID" w:bidi="id_ID"/>
        </w:rPr>
      </w:r>
      <w:hyperlink r:id="rId58">
        <w:r>
          <w:rPr>
            <w:lang w:val="id_ID" w:bidi="id_ID"/>
          </w:rPr>
          <w:rPr>
            <w:color w:val="0000EE"/>
            <w:u w:val="single"/>
          </w:rPr>
          <w:t>Menjelaskan Adegan</w:t>
        </w:r>
      </w:hyperlink>
      <w:r>
        <w:rPr>
          <w:lang w:val="id_ID" w:bidi="id_ID"/>
        </w:rPr>
        <w:t xml:space="preserve"> (5.5 MB)</w:t>
      </w:r>
      <w:r>
        <w:rPr>
          <w:lang w:val="id_ID" w:bidi="id_ID"/>
        </w:rPr>
      </w:r>
    </w:p>
    <w:p>
      <w:pPr>
        <w:pStyle w:val="ListBullet"/>
        <w:spacing w:line="240" w:lineRule="auto"/>
        <w:ind w:left="720"/>
      </w:pPr>
      <w:r>
        <w:rPr>
          <w:lang w:val="id_ID" w:bidi="id_ID"/>
        </w:rPr>
      </w:r>
      <w:hyperlink r:id="rId59">
        <w:r>
          <w:rPr>
            <w:lang w:val="id_ID" w:bidi="id_ID"/>
          </w:rPr>
          <w:rPr>
            <w:color w:val="0000EE"/>
            <w:u w:val="single"/>
          </w:rPr>
          <w:t>Memperagakan Bacaan</w:t>
        </w:r>
      </w:hyperlink>
      <w:r>
        <w:rPr>
          <w:lang w:val="id_ID" w:bidi="id_ID"/>
        </w:rPr>
        <w:t xml:space="preserve"> (3.3 MB)</w:t>
      </w:r>
      <w:r>
        <w:rPr>
          <w:lang w:val="id_ID" w:bidi="id_ID"/>
        </w:rPr>
      </w:r>
    </w:p>
    <w:p>
      <w:pPr>
        <w:pStyle w:val="ListBullet"/>
        <w:spacing w:line="240" w:lineRule="auto"/>
        <w:ind w:left="720"/>
      </w:pPr>
      <w:r>
        <w:rPr>
          <w:lang w:val="id_ID" w:bidi="id_ID"/>
        </w:rPr>
      </w:r>
      <w:hyperlink r:id="rId60">
        <w:r>
          <w:rPr>
            <w:lang w:val="id_ID" w:bidi="id_ID"/>
          </w:rPr>
          <w:rPr>
            <w:color w:val="0000EE"/>
            <w:u w:val="single"/>
          </w:rPr>
          <w:t>Melengkapi yang Kurang</w:t>
        </w:r>
      </w:hyperlink>
      <w:r>
        <w:rPr>
          <w:lang w:val="id_ID" w:bidi="id_ID"/>
        </w:rPr>
        <w:t xml:space="preserve"> (5.0 MB)</w:t>
      </w:r>
      <w:r>
        <w:rPr>
          <w:lang w:val="id_ID" w:bidi="id_ID"/>
        </w:rPr>
      </w:r>
    </w:p>
    <w:p>
      <w:pPr>
        <w:pStyle w:val="ListBullet"/>
        <w:spacing w:line="240" w:lineRule="auto"/>
        <w:ind w:left="720"/>
      </w:pPr>
      <w:r>
        <w:rPr>
          <w:lang w:val="id_ID" w:bidi="id_ID"/>
        </w:rPr>
      </w:r>
      <w:hyperlink r:id="rId61">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1:29–34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1:29–34 dan resapilah dalam hati kamu.</w:t>
      </w:r>
    </w:p>
    <w:p>
      <w:pPr/>
      <w:r>
        <w:rPr>
          <w:lang w:val="id_ID" w:bidi="id_ID"/>
        </w:rPr>
      </w:r>
      <w:r>
        <w:rPr>
          <w:lang w:val="id_ID" w:bidi="id_ID"/>
        </w:rPr>
        <w:t>Dengarkan versi rekaman dari Markus 1:29–34 sebanyak tiga kali dalam tiga terjemahan yang berbeda jika memungkinkan. Kemudian sebagai kelompok diskusikanlah pertanyaan-pertanyaan berikut ini:</w:t>
      </w:r>
    </w:p>
    <w:p>
      <w:pPr>
        <w:pStyle w:val="ListNumber"/>
        <w:numPr>
          <w:ilvl w:val="0"/>
          <w:numId w:val="18"/>
        </w:numPr>
        <w:spacing w:line="240" w:lineRule="auto"/>
        <w:ind w:left="720"/>
      </w:pPr>
      <w:r>
        <w:rPr>
          <w:lang w:val="id_ID" w:bidi="id_ID"/>
        </w:rPr>
      </w:r>
      <w:r>
        <w:rPr>
          <w:lang w:val="id_ID" w:bidi="id_ID"/>
        </w:rPr>
        <w:t>Apa yang kamu sukai dalam perikop ini?</w:t>
      </w:r>
    </w:p>
    <w:p>
      <w:pPr>
        <w:pStyle w:val="ListNumber"/>
        <w:spacing w:line="240" w:lineRule="auto"/>
        <w:ind w:left="720"/>
      </w:pPr>
      <w:r>
        <w:rPr>
          <w:lang w:val="id_ID" w:bidi="id_ID"/>
        </w:rPr>
      </w:r>
      <w:r>
        <w:rPr>
          <w:lang w:val="id_ID" w:bidi="id_ID"/>
        </w:rPr>
        <w:t>Apa yang kamu tidak sukai atau tidak mengerti dalam perikop ini?</w:t>
      </w:r>
    </w:p>
    <w:p>
      <w:pPr>
        <w:pStyle w:val="ListNumber"/>
        <w:spacing w:line="240" w:lineRule="auto"/>
        <w:ind w:left="720"/>
      </w:pPr>
      <w:r>
        <w:rPr>
          <w:lang w:val="id_ID" w:bidi="id_ID"/>
        </w:rPr>
      </w:r>
      <w:r>
        <w:rPr>
          <w:lang w:val="id_ID" w:bidi="id_ID"/>
        </w:rPr>
        <w:t>Apa yang perikop ini ceritakan kepada kita tentang Yesus?</w:t>
      </w:r>
    </w:p>
    <w:p>
      <w:pPr>
        <w:pStyle w:val="ListNumber"/>
        <w:spacing w:line="240" w:lineRule="auto"/>
        <w:ind w:left="720"/>
      </w:pPr>
      <w:r>
        <w:rPr>
          <w:lang w:val="id_ID" w:bidi="id_ID"/>
        </w:rPr>
      </w:r>
      <w:r>
        <w:rPr>
          <w:lang w:val="id_ID" w:bidi="id_ID"/>
        </w:rPr>
        <w:t>Apa yang perikop ini ceritakan kepada kita tentang manusia?</w:t>
      </w:r>
    </w:p>
    <w:p>
      <w:pPr>
        <w:pStyle w:val="ListNumber"/>
        <w:spacing w:line="240" w:lineRule="auto"/>
        <w:ind w:left="720"/>
      </w:pPr>
      <w:r>
        <w:rPr>
          <w:lang w:val="id_ID" w:bidi="id_ID"/>
        </w:rPr>
      </w:r>
      <w:r>
        <w:rPr>
          <w:lang w:val="id_ID" w:bidi="id_ID"/>
        </w:rPr>
        <w:t>Bagaimana perikop ini mempengaruhi kehidupan kita sehari-hari?</w:t>
      </w:r>
    </w:p>
    <w:p>
      <w:pPr>
        <w:pStyle w:val="ListNumber"/>
        <w:spacing w:line="240" w:lineRule="auto"/>
        <w:ind w:left="720"/>
      </w:pPr>
      <w:r>
        <w:rPr>
          <w:lang w:val="id_ID" w:bidi="id_ID"/>
        </w:rPr>
      </w:r>
      <w:r>
        <w:rPr>
          <w:lang w:val="id_ID" w:bidi="id_ID"/>
        </w:rPr>
        <w:t>Siapa yang kamu kenal yang perlu mendengarkan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rekaman dari bacaan Markus 1:29–34 dalam terjemahan yang paling mudah dimengerti.</w:t>
      </w:r>
    </w:p>
    <w:p>
      <w:pPr/>
      <w:r>
        <w:rPr>
          <w:lang w:val="id_ID" w:bidi="id_ID"/>
        </w:rPr>
      </w:r>
      <w:r>
        <w:rPr>
          <w:lang w:val="id_ID" w:bidi="id_ID"/>
        </w:rPr>
        <w:t>Yesus dan keempat muridNya baru saja dari sinagoge di Kapernaum. Yesus telah mengajar dengan kuasa. Yesus memerintahkan setan yang merasuki seorang pria untuk meninggalkannya dan berhenti mengendalikannya. Orang banyak takjub akan ajaran dan tindakan Yesus, mereka menyebarkan berita tentang Yesus dan mukjizat-Nya di seluruh daerah. Bacaan berikutnya terjadi di rumah Simon dan Andreas, dua murid Yesus. Yesus menyembuhkan banyak orang dan memerintahkan lebih banyak setan untuk pergi.</w:t>
      </w:r>
    </w:p>
    <w:p>
      <w:pPr/>
      <w:r>
        <w:rPr>
          <w:lang w:val="id_ID" w:bidi="id_ID"/>
        </w:rPr>
      </w:r>
      <w:r>
        <w:rPr>
          <w:lang w:val="id_ID" w:bidi="id_ID"/>
        </w:rPr>
        <w:t xml:space="preserve">Markus memberitahukan bahwa segera setelah Yesus dan keempat muridNya meninggalkan sinagoge mereka pergi ke rumah Simon dan Andreas. Ini adalah peristiwa berikutnya yang terjadi setelah Yesus menyembuhkan pria yang kerasukan setan di sinagoge. Yesus dan keempat muridNya segera meninggalkan sinagoge, sebelum berita tentang Yesus tersebar di seluruh daerah. Rumah Simon berada di Kapernaum. Rumahnya kemungkinan dekat dengan sinagoge. Simon dan Andreas tinggal di rumah bersama istri Simon dan ibu mertua Simon, ibu istrinya, yang sakit karena demam. Yakobus dan Yohanes ada bersama mereka. Kita melihat bahwa ketika Yesus meminta kita untuk mengikuti Dia, Ia meminta kita untuk sepenuhnya mempercayai Dia Yakobus dan Yohanes meninggalkan usaha mereka, ayah mereka, dan pelayan mereka dan mengikuti Yesus. Sekarang Markus memberitahukan bahwa Simon tinggal bersama istrinya dan mertuanya Simon memiliki keluarga tetapi taat terhadap panggilan Yesus untuk mengikuti Dia, bahkan ketika dia tidak tahu mau ke mana atau apa yang akan terjadi </w:t>
      </w:r>
    </w:p>
    <w:p>
      <w:pPr/>
      <w:r>
        <w:rPr>
          <w:lang w:val="id_ID" w:bidi="id_ID"/>
        </w:rPr>
      </w:r>
      <w:r>
        <w:rPr>
          <w:lang w:val="id_ID" w:bidi="id_ID"/>
        </w:rPr>
        <w:t>Ketika Yesus dan keempat muridNya tiba di rumah Simon dan Andreas, orang-orang di rumah itu memberi tahu Yesus bahwa ibu mertua Simon sakit karena demam. Kita tidak tahu apa jenis demam yang diderita ibu mertua Simon atau berapa lama ia mengidapnya, ia hanya terbaring sakit di tempat tidur. Yesus pergi kepadanya dan memegang tangannya. Kita tidak tahu tangan mana yang Yesus pegang, tetapi kita tahu Yesus memegang tangannya, membantunya untuk duduk atau berdiri dari posisinya yang berbaring, dan ia kembali sembuh. Kesembuhan dari Yesus itu sempurna. Ia segera bangun, tanpa rasa lelah, dan melayani mereka. Ia mungkin memasak makan malam untuk mereka.</w:t>
      </w:r>
    </w:p>
    <w:p>
      <w:pPr/>
      <w:r>
        <w:rPr>
          <w:lang w:val="id_ID" w:bidi="id_ID"/>
        </w:rPr>
      </w:r>
      <w:r>
        <w:rPr>
          <w:lang w:val="id_ID" w:bidi="id_ID"/>
        </w:rPr>
        <w:t xml:space="preserve">Pada hari yang sama, setelah matahari terbenam, banyak orang yang tinggal di Kapernaum datang membawa orang sakit kepada Yesus. Selama hari Sabat, hari untuk beristirahat, orang tidak diizinkan untuk bekerja, dan ini termasuk mengangkut orang sakit di atas tikar. Namun, hari Sabat berakhir pada saat matahari terbenam, sehingga orang dapat membawa orang sakit ke Yesus setelah itu. Mereka telah dengar tentang pengajaran dan penyembuhan yang Yesus lakukan di sinagoge pada hari itu dan mereka ingin supaya Dia menyembuhkan mereka juga. </w:t>
      </w:r>
    </w:p>
    <w:p>
      <w:pPr/>
      <w:r>
        <w:rPr>
          <w:lang w:val="id_ID" w:bidi="id_ID"/>
        </w:rPr>
      </w:r>
      <w:r>
        <w:rPr>
          <w:lang w:val="id_ID" w:bidi="id_ID"/>
        </w:rPr>
        <w:t xml:space="preserve">Markus memberi tahu kita bahwa "seluruh kota" berkumpul di pintu. "Seluruh kota" mungkin berlebihan atau dengan kata lain, </w:t>
      </w:r>
      <w:r>
        <w:rPr>
          <w:i/>
          <w:lang w:val="id_ID" w:bidi="id_ID"/>
        </w:rPr>
        <w:t>tampaknya</w:t>
      </w:r>
      <w:r>
        <w:rPr>
          <w:lang w:val="id_ID" w:bidi="id_ID"/>
        </w:rPr>
        <w:t xml:space="preserve"> semua orang di kota itu datang. Yesus menyembuhkan banyak orang dari penyakit dan memerintahkan banyak setan untuk pergi dan berhenti mengendalikan orang. Setiap orang memiliki penyakit yang berbeda, tetapi orang yang sakit digambarkan secara berbeda dengan mereka yang kerasukan setan. Bacaan ini mengatakan "orang sakit </w:t>
      </w:r>
      <w:r>
        <w:rPr>
          <w:i/>
          <w:lang w:val="id_ID" w:bidi="id_ID"/>
        </w:rPr>
        <w:t>dan</w:t>
      </w:r>
      <w:r>
        <w:rPr>
          <w:lang w:val="id_ID" w:bidi="id_ID"/>
        </w:rPr>
        <w:t xml:space="preserve"> kerasukan." setan Seseorang yang kerasukan mungkin menunjukkan banyak tanda bahwa mereka kerasukan setan dan tidak hanya sakit secara fisik atau mental.</w:t>
      </w:r>
    </w:p>
    <w:p>
      <w:pPr/>
      <w:r>
        <w:rPr>
          <w:lang w:val="id_ID" w:bidi="id_ID"/>
        </w:rPr>
      </w:r>
      <w:r>
        <w:rPr>
          <w:lang w:val="id_ID" w:bidi="id_ID"/>
        </w:rPr>
        <w:t>Berhenti di sini dan diskusikan pertanyaan ini dalam kelompok: Dalam budayamu, bagaimana orang yang sakit secara fisik berbeda dari orang yang kerasukan roh jahat? Bagaimanakah mereka bertingkah laku dan bagaimana orang lain memperlakukan mereka? Dalam bacaan ini, ada perbedaan yang jelas antara mereka yang sakit secara fisik dan mereka yang kerasukan roh jahat. Hentikan sejenak rekaman ini di sini.</w:t>
      </w:r>
    </w:p>
    <w:p>
      <w:pPr/>
      <w:r>
        <w:rPr>
          <w:lang w:val="id_ID" w:bidi="id_ID"/>
        </w:rPr>
      </w:r>
      <w:r>
        <w:rPr>
          <w:lang w:val="id_ID" w:bidi="id_ID"/>
        </w:rPr>
        <w:t xml:space="preserve">Ketika Yesus mengusir setan, Ia bilang ke setan-setan untuk tidak mengatakan siapa Dia. Yesus belum siap orang-orang mengetahui bahwa ia adalah Anak Tuhan, tetapi setan yang ia usir pada hari itu menyebut Yesus sebagai "Yang Kudus dari Tuhan." Yesus perlu memastikan setan-setan ini diam sehingga orang-orang tidak mulai menyadari siapa Dia dan mencoba membuat Dia melakukan hal-hal yang belum waktunya Dia lakukan. Orang-orang hanya memikirkan mukjizat yang dapat Ia lakukan untuk mereka dan bukan siapa Dia. Melakukan mukjizat bukanlah alasan utama Ia telah datang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rekaman dari bacaan Markus 1:29–34 dalam terjemahan yang paling mudah dimengerti.</w:t>
      </w:r>
    </w:p>
    <w:p>
      <w:pPr/>
      <w:r>
        <w:rPr>
          <w:lang w:val="id_ID" w:bidi="id_ID"/>
        </w:rPr>
      </w:r>
      <w:r>
        <w:rPr>
          <w:lang w:val="id_ID" w:bidi="id_ID"/>
        </w:rPr>
        <w:t>Dalam langkah ini kelompok akan menjelaskan adegan-adegan, tokoh dan latar belakang bacaan ini. Kemudian kelompok akan memerankan bacaan ini.</w:t>
      </w:r>
    </w:p>
    <w:p>
      <w:pPr/>
      <w:r>
        <w:rPr>
          <w:lang w:val="id_ID" w:bidi="id_ID"/>
        </w:rPr>
      </w:r>
      <w:r>
        <w:rPr>
          <w:lang w:val="id_ID" w:bidi="id_ID"/>
        </w:rPr>
        <w:t>Bacaan ini memiliki 2 adegan.</w:t>
      </w:r>
    </w:p>
    <w:p>
      <w:pPr/>
      <w:r>
        <w:rPr>
          <w:lang w:val="id_ID" w:bidi="id_ID"/>
        </w:rPr>
      </w:r>
      <w:r>
        <w:rPr>
          <w:b/>
          <w:lang w:val="id_ID" w:bidi="id_ID"/>
        </w:rPr>
        <w:t>Dalam adegan pertama:</w:t>
      </w:r>
      <w:r>
        <w:rPr>
          <w:lang w:val="id_ID" w:bidi="id_ID"/>
        </w:rPr>
        <w:t xml:space="preserve"> Yesus pergi bersama keempat muridNya ke rumah Simon dan Andreas, dan menyembuhkan ibu mertua Simon.</w:t>
      </w:r>
    </w:p>
    <w:p>
      <w:pPr/>
      <w:r>
        <w:rPr>
          <w:lang w:val="id_ID" w:bidi="id_ID"/>
        </w:rPr>
      </w:r>
      <w:r>
        <w:rPr>
          <w:b/>
          <w:lang w:val="id_ID" w:bidi="id_ID"/>
        </w:rPr>
        <w:t>Dalam adegan kedua:</w:t>
      </w:r>
      <w:r>
        <w:rPr>
          <w:lang w:val="id_ID" w:bidi="id_ID"/>
        </w:rPr>
        <w:t xml:space="preserve"> Kerumunan orang mulai membawa orang sakit dan kerasukan setan kepada Yesus. Yesus menyembuhkan orang sakit. Yesus memerintahkan para setan untuk diam dan mengusir mereka dari orang-orang.</w:t>
      </w:r>
    </w:p>
    <w:p>
      <w:pPr/>
      <w:r>
        <w:rPr>
          <w:lang w:val="id_ID" w:bidi="id_ID"/>
        </w:rPr>
      </w:r>
      <w:r>
        <w:rPr>
          <w:lang w:val="id_ID" w:bidi="id_ID"/>
        </w:rPr>
        <w:t>Tokoh-tokoh dalam bacaan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Andreas, Yakobus, dan Yohanes</w:t>
      </w:r>
    </w:p>
    <w:p>
      <w:pPr>
        <w:pStyle w:val="ListBullet"/>
        <w:spacing w:line="240" w:lineRule="auto"/>
        <w:ind w:left="720"/>
      </w:pPr>
      <w:r>
        <w:rPr>
          <w:lang w:val="id_ID" w:bidi="id_ID"/>
        </w:rPr>
      </w:r>
      <w:r>
        <w:rPr>
          <w:lang w:val="id_ID" w:bidi="id_ID"/>
        </w:rPr>
        <w:t>Ibu mertua Simon</w:t>
      </w:r>
    </w:p>
    <w:p>
      <w:pPr>
        <w:pStyle w:val="ListBullet"/>
        <w:spacing w:line="240" w:lineRule="auto"/>
        <w:ind w:left="720"/>
      </w:pPr>
      <w:r>
        <w:rPr>
          <w:lang w:val="id_ID" w:bidi="id_ID"/>
        </w:rPr>
      </w:r>
      <w:r>
        <w:rPr>
          <w:lang w:val="id_ID" w:bidi="id_ID"/>
        </w:rPr>
        <w:t>Banyak orang sakit dan kerasukan setan (yang datang kepada Yesus setelah matahari terbenam)</w:t>
      </w:r>
    </w:p>
    <w:p>
      <w:pPr>
        <w:pStyle w:val="ListBullet"/>
        <w:spacing w:line="240" w:lineRule="auto"/>
        <w:ind w:left="720"/>
      </w:pPr>
      <w:r>
        <w:rPr>
          <w:lang w:val="id_ID" w:bidi="id_ID"/>
        </w:rPr>
      </w:r>
      <w:r>
        <w:rPr>
          <w:lang w:val="id_ID" w:bidi="id_ID"/>
        </w:rPr>
        <w:t>Orang banyak (yang berkumpul untuk melihat Yesus)</w:t>
      </w:r>
    </w:p>
    <w:p>
      <w:pPr>
        <w:pStyle w:val="ListBullet"/>
        <w:spacing w:line="240" w:lineRule="auto"/>
        <w:ind w:left="720"/>
      </w:pPr>
      <w:r>
        <w:rPr>
          <w:lang w:val="id_ID" w:bidi="id_ID"/>
        </w:rPr>
      </w:r>
      <w:r>
        <w:rPr>
          <w:lang w:val="id_ID" w:bidi="id_ID"/>
        </w:rPr>
        <w:t>Setan (yang Yesus tidak izinkan berbicara)</w:t>
      </w:r>
    </w:p>
    <w:p>
      <w:pPr/>
      <w:r>
        <w:rPr>
          <w:lang w:val="id_ID" w:bidi="id_ID"/>
        </w:rPr>
      </w:r>
      <w:r>
        <w:rPr>
          <w:lang w:val="id_ID" w:bidi="id_ID"/>
        </w:rPr>
        <w:t>Di dalam kelompok, perhatikan dengan baik pada bagian-bagian pengaturan bacaan ini:</w:t>
      </w:r>
    </w:p>
    <w:p>
      <w:pPr/>
      <w:r>
        <w:rPr>
          <w:lang w:val="id_ID" w:bidi="id_ID"/>
        </w:rPr>
      </w:r>
      <w:r>
        <w:rPr>
          <w:lang w:val="id_ID" w:bidi="id_ID"/>
        </w:rPr>
        <w:t>Nama Yesus tidak pernah disebutkan dalam bahasa asli dari kisah ini, tetapi kita tahu Ia pergi bersama keempat murid itu ke rumah Simon dan Andreas, segera setelah mereka meninggalkan sinagoge. Cara lain untuk mengatakan "segera setelah" atau "segera" adalah "langsung." Rumah Simon dan Andreas, kemungkinan besar dekat dengan sinagoge, karena Kapernaum adalah kota kecil dengan kurang dari 2000 orang yang tinggal di kota itu. Kita tahu bahwa Simon tinggal di rumah itu bersama saudaranya Andreas, istri Simon, dan ibu istri Simon. Adalah hal biasa bagi generasi keluarga yang berbeda untuk tinggal bersama di rumah yang sama. Yakobus dan Yohanes ada bersama mereka tetapi mereka tidak tinggal di rumah yang sama dengan Simon dan Andreas.</w:t>
      </w:r>
    </w:p>
    <w:p>
      <w:pPr/>
      <w:r>
        <w:rPr>
          <w:lang w:val="id_ID" w:bidi="id_ID"/>
        </w:rPr>
      </w:r>
      <w:r>
        <w:rPr>
          <w:lang w:val="id_ID" w:bidi="id_ID"/>
        </w:rPr>
        <w:t>Hentikan sejenak rekaman ini dan diskusikan dalam kelompok: Seperti apa rumah tangga yang khas dalam budaya atau daerah Anda? Anggota keluarga mana yang tinggal bersama? Di banyak tempat dalam Alkitab, kita melihat orang saling mengundang satu sama lain ke rumah mereka. Bagaimana Anda menunjukkan keramahan dalam budaya Anda?</w:t>
      </w:r>
    </w:p>
    <w:p>
      <w:pPr/>
      <w:r>
        <w:rPr>
          <w:lang w:val="id_ID" w:bidi="id_ID"/>
        </w:rPr>
      </w:r>
      <w:r>
        <w:rPr>
          <w:lang w:val="id_ID" w:bidi="id_ID"/>
        </w:rPr>
        <w:t>Kita tidak tahu mengapa Yesus dan 4 muridnya pergi ke rumah Simon dan Andreas. Mungkin saja Simon ingin meminta Yesus untuk menyembuhkan mertuanya, setelah berada bersama Yesus ketika Ia menyembuhkan pria yang kerasukan setan pada hari itu. Kita tahu bahwa Yesus langsung diberi tahu tentang ibu mertua Simon yang sakit karena demam. Dalam kisah itu, Markus mengatakan bahwa ketika mereka tiba di rumah Simon dan Andreas, mereka memberi tahu Yesus "tentang ibu mertua." Ini berarti mereka memberi tahu Yesus bahwa ibu mertua sakit. "Tentang ibu mertua" itu tidak jelas, tetapi mereka pasti telah memberi tahu Yesus bahwa ia sakit, karena Yesus masuk untuk menyembuhkan dia. Yesus memegang tangan ibu mertua Simon dan membantunya bangkit (untuk duduk atau berdiri) dari posisi berbaring. Ia langsung sembuh. Ibu mertua Simon benar-benar sehat dan mulai melayani — kemungkinan besar menyiapkan makanan untuk Yesus dan keempat muridNya. Frasa "ia melayani mereka," tidak menjelaskan apa yang ia lakukan; namun, ia kemungkinan besar membuat makan malam untuk mereka karena itu akan menjadi kegiatannya yang normal pada hari itu. Penyembuhan Yesus itu ajaib. Ia tidak menggunakan obat-obatan; ia menyembuhkan dengan kuasa Roh Tuhan.</w:t>
      </w:r>
    </w:p>
    <w:p>
      <w:pPr/>
      <w:r>
        <w:rPr>
          <w:lang w:val="id_ID" w:bidi="id_ID"/>
        </w:rPr>
      </w:r>
      <w:r>
        <w:rPr>
          <w:lang w:val="id_ID" w:bidi="id_ID"/>
        </w:rPr>
        <w:t>Adegan berikutnya terjadi setelah matahari terbenam—malam itu ketika hari Sabat atau hari istirahat, telah berakhir. Orang-orang di Kapernaum telah mendengar berita tentang apa yang terjadi di sinagoge pada hari itu dan mereka ingin Yesus menyembuhkan mereka. Selama hari Sabat orang tidak diizinkan untuk bekerja, termasuk membawa orang sakit di atas tikar. Orang-orang harus menunggu sampai hari Sabat berakhir untuk membawa orang sakit dan yang kerasukan setan kepada Yesus. Kerumunan orang tiba dan kemungkinan besar berkumpul di depan rumah Simon dan Andreas. Kita tahu bahwa orang-orang telah diberi tahu tentang apa yang telah Yesus lakukan di sinagoge, tetapi mereka belum tahu siapa Yesus sebenarnya—Anak Tuhan. Mungkin mereka ada di sana untuk melihat apakah apa yang mereka dengar itu benar, mungkin beberapa hanya ingin tahu tentang siapa pria ini, mungkin yang lain memiliki iman sejati bahwa mereka akan sembuh. Yesus adalah guru yang dihormati dan dikenal. Ada banyak orang; tampaknya seolah-olah seluruh kota telah datang ke rumah Simon. Hal ini mungkin sedikit membuat mereka yang berada di dalam rumah kebingungan dan mungkin sedikit menakutkan.</w:t>
      </w:r>
    </w:p>
    <w:p>
      <w:pPr/>
      <w:r>
        <w:rPr>
          <w:lang w:val="id_ID" w:bidi="id_ID"/>
        </w:rPr>
      </w:r>
      <w:r>
        <w:rPr>
          <w:lang w:val="id_ID" w:bidi="id_ID"/>
        </w:rPr>
        <w:t>Yesus menyembuhkan orang. Mereka datang kepada Dia dengan berbagai jenis penyakit. Beberapa orang yang datang kepada Yesus sakit karena penyakit dan beberapa kerasukan roh jahat. Roh jahat tidak berdaya di hadapan Yesus. Ia memerintahkan mereka untuk diam dan meninggalkan orang yang mereka rasuki sama seperti yang Yesus lakukan di sinagoge. Yesus tahu bahwa roh-roh jahat tahu siapa dia, "Yang Kudus dari Tuhan." Yesus tidak ingin orang banyak mengetahui hal ini karena ini belum waktu yang tepat dalam pelayanannya, jadi Yesus tidak mengizinkan setan untuk berbicara.</w:t>
      </w:r>
    </w:p>
    <w:p>
      <w:pPr/>
      <w:r>
        <w:rPr>
          <w:lang w:val="id_ID" w:bidi="id_ID"/>
        </w:rPr>
      </w:r>
      <w:r>
        <w:rPr>
          <w:lang w:val="id_ID" w:bidi="id_ID"/>
        </w:rPr>
        <w:t>Sekarang, kelompok harus membuat papan cerita, atau memakai bahan-bahan untuk menggambarkan bacaan ini dan tindakan-tindakan yang ada di 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rekaman dari bacaan Markus 1:29–34 dalam terjemahan yang paling mudah dimengerti.</w:t>
      </w:r>
    </w:p>
    <w:p>
      <w:pPr/>
      <w:r>
        <w:rPr>
          <w:lang w:val="id_ID" w:bidi="id_ID"/>
        </w:rPr>
      </w:r>
      <w:r>
        <w:rPr>
          <w:lang w:val="id_ID" w:bidi="id_ID"/>
        </w:rPr>
        <w:t>Dalam langkah ini, kelompok akan mendramakan bacaan ini.</w:t>
      </w:r>
    </w:p>
    <w:p>
      <w:pPr/>
      <w:r>
        <w:rPr>
          <w:lang w:val="id_ID" w:bidi="id_ID"/>
        </w:rPr>
      </w:r>
      <w:r>
        <w:rPr>
          <w:lang w:val="id_ID" w:bidi="id_ID"/>
        </w:rPr>
        <w:t>Kisah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Andreas, Yakobus, dan Yohanes</w:t>
      </w:r>
    </w:p>
    <w:p>
      <w:pPr>
        <w:pStyle w:val="ListBullet"/>
        <w:spacing w:line="240" w:lineRule="auto"/>
        <w:ind w:left="720"/>
      </w:pPr>
      <w:r>
        <w:rPr>
          <w:lang w:val="id_ID" w:bidi="id_ID"/>
        </w:rPr>
      </w:r>
      <w:r>
        <w:rPr>
          <w:lang w:val="id_ID" w:bidi="id_ID"/>
        </w:rPr>
        <w:t>Ibu mertua Simon</w:t>
      </w:r>
    </w:p>
    <w:p>
      <w:pPr>
        <w:pStyle w:val="ListBullet"/>
        <w:spacing w:line="240" w:lineRule="auto"/>
        <w:ind w:left="720"/>
      </w:pPr>
      <w:r>
        <w:rPr>
          <w:lang w:val="id_ID" w:bidi="id_ID"/>
        </w:rPr>
      </w:r>
      <w:r>
        <w:rPr>
          <w:lang w:val="id_ID" w:bidi="id_ID"/>
        </w:rPr>
        <w:t>Banyak orang sakit dan kerasukan setan (yang datang kepada Yesus setelah matahari terbenam)</w:t>
      </w:r>
    </w:p>
    <w:p>
      <w:pPr>
        <w:pStyle w:val="ListBullet"/>
        <w:spacing w:line="240" w:lineRule="auto"/>
        <w:ind w:left="720"/>
      </w:pPr>
      <w:r>
        <w:rPr>
          <w:lang w:val="id_ID" w:bidi="id_ID"/>
        </w:rPr>
      </w:r>
      <w:r>
        <w:rPr>
          <w:lang w:val="id_ID" w:bidi="id_ID"/>
        </w:rPr>
        <w:t>Seluruh kota (yang berkumpul untuk melihat Yesus)</w:t>
      </w:r>
    </w:p>
    <w:p>
      <w:pPr>
        <w:pStyle w:val="ListBullet"/>
        <w:spacing w:line="240" w:lineRule="auto"/>
        <w:ind w:left="720"/>
      </w:pPr>
      <w:r>
        <w:rPr>
          <w:lang w:val="id_ID" w:bidi="id_ID"/>
        </w:rPr>
      </w:r>
      <w:r>
        <w:rPr>
          <w:lang w:val="id_ID" w:bidi="id_ID"/>
        </w:rPr>
        <w:t>Setan (yang Yesus tidak izinkan berbicara)</w:t>
      </w:r>
    </w:p>
    <w:p>
      <w:pPr/>
      <w:r>
        <w:rPr>
          <w:lang w:val="id_ID" w:bidi="id_ID"/>
        </w:rPr>
      </w:r>
      <w:r>
        <w:rPr>
          <w:lang w:val="id_ID" w:bidi="id_ID"/>
        </w:rPr>
        <w:t>Dalam kelompok, perankan bacaan itu dua kali. Anda harus memerankan bacaan ini dalam bahasa Anda sendiri.</w:t>
      </w:r>
    </w:p>
    <w:p>
      <w:pPr/>
      <w:r>
        <w:rPr>
          <w:lang w:val="id_ID" w:bidi="id_ID"/>
        </w:rPr>
      </w:r>
      <w:r>
        <w:rPr>
          <w:lang w:val="id_ID" w:bidi="id_ID"/>
        </w:rPr>
        <w:t>Pertama, perankan kisah itu tanpa berhenti. Perhatikan dialog, alur cerita, dan kronologi kisah ini. Pastikan supaya kamu tidak melewatkan bagian peran yang sulit atau penting dari kisah ini. Bantu satu sama lain untuk mengingat setiap bagian dari kisah ini.</w:t>
      </w:r>
    </w:p>
    <w:p>
      <w:pPr/>
      <w:r>
        <w:rPr>
          <w:lang w:val="id_ID" w:bidi="id_ID"/>
        </w:rPr>
      </w:r>
      <w:r>
        <w:rPr>
          <w:lang w:val="id_ID" w:bidi="id_ID"/>
        </w:rPr>
        <w:t>Hentikan rekaman ini di sini dan perankan bacaan itu.</w:t>
      </w:r>
    </w:p>
    <w:p>
      <w:pPr/>
      <w:r>
        <w:rPr>
          <w:lang w:val="id_ID" w:bidi="id_ID"/>
        </w:rPr>
      </w:r>
      <w:r>
        <w:rPr>
          <w:lang w:val="id_ID" w:bidi="id_ID"/>
        </w:rPr>
        <w:t>Kelompok ini harus memerankan bacaan ini untuk kedua kalinya. Pada bagian-bagian tertentu dalam drama, hentikan adegan sebentar dan tanyakan kepada orang yang memerankan tokoh itu "Apa yang Anda rasakan atau pikirkan?" Orang yang memerankan karakter itu harus menjawab apa yang mereka rasakan atau pikirkan jika mereka adalah karakter itu. Kemudian putar ulang drama ini.</w:t>
      </w:r>
    </w:p>
    <w:p>
      <w:pPr/>
      <w:r>
        <w:rPr>
          <w:lang w:val="id_ID" w:bidi="id_ID"/>
        </w:rPr>
      </w:r>
      <w:r>
        <w:rPr>
          <w:lang w:val="id_ID" w:bidi="id_ID"/>
        </w:rPr>
        <w:t>Hentikan rekaman ini di sini dan perankan bacaan itu untuk kedua kalinya.</w:t>
      </w:r>
    </w:p>
    <w:p>
      <w:pPr/>
      <w:r>
        <w:rPr>
          <w:lang w:val="id_ID" w:bidi="id_ID"/>
        </w:rPr>
      </w:r>
      <w:r>
        <w:rPr>
          <w:lang w:val="id_ID" w:bidi="id_ID"/>
        </w:rPr>
        <w:t>Berikut ini adalah contoh dari drama ini dan kemungkinan tanggapannya.</w:t>
      </w:r>
    </w:p>
    <w:p>
      <w:pPr/>
      <w:r>
        <w:rPr>
          <w:lang w:val="id_ID" w:bidi="id_ID"/>
        </w:rPr>
      </w:r>
      <w:r>
        <w:rPr>
          <w:lang w:val="id_ID" w:bidi="id_ID"/>
        </w:rPr>
        <w:t>Yesus pergi bersama Simon dan Andreas, ke rumah mereka. Ibu mertua Simon berbaring di tempat tidur karena demam. Yesus memegang tangan ibu mertua Simon, membantu dia duduk, dan demamnya hilang. Kemudian ibu mertua Simon menyiapkan makanan untuk mereka.</w:t>
      </w:r>
    </w:p>
    <w:p>
      <w:pPr/>
      <w:r>
        <w:rPr>
          <w:lang w:val="id_ID" w:bidi="id_ID"/>
        </w:rPr>
      </w:r>
      <w:r>
        <w:rPr>
          <w:lang w:val="id_ID" w:bidi="id_ID"/>
        </w:rPr>
        <w:t>Hentikan sejenak drama. Tanyakan kepada orang yang memerankan ibu mertua Simon bagaimana perasaannya pada saat ini. Anda mungkin mendengar hal-hal seperti, "Bersyukur." "Berterima kasih," atau "Sehat dan siap melayani." Sekarang tanyakan kepada orang yang memerankan murid,-murid "Apa yang Anda pikirkan atau rasakan?" Kamu mungkin mendengar hal-hal seperti, "Kami mengimani Yesus dapat menyembuhkan dia," "Kaget melihat begitu cepat ia sembuh dan melayani kami." Lanjutkan drama.</w:t>
      </w:r>
    </w:p>
    <w:p>
      <w:pPr/>
      <w:r>
        <w:rPr>
          <w:lang w:val="id_ID" w:bidi="id_ID"/>
        </w:rPr>
      </w:r>
      <w:r>
        <w:rPr>
          <w:lang w:val="id_ID" w:bidi="id_ID"/>
        </w:rPr>
        <w:t>Dalam adegan kedua, banyak orang datang yang sakit dan kerasukan setan. Yesus menyembuhkan banyak orang dan mengusir banyak setan. Setan-setan tahu siapa Yesus, tetapi Dia tidak mengizinkan mereka berbicara.</w:t>
      </w:r>
    </w:p>
    <w:p>
      <w:pPr/>
      <w:r>
        <w:rPr>
          <w:lang w:val="id_ID" w:bidi="id_ID"/>
        </w:rPr>
      </w:r>
      <w:r>
        <w:rPr>
          <w:lang w:val="id_ID" w:bidi="id_ID"/>
        </w:rPr>
        <w:t>Hentikan sejenak drama. Tanyakan kepada orang-orang yang memerankan setan-setan, "Menurut kalian, siapakah Yesus itu?" Anda mungkin mendengar hal-hal seperti, "Anak Tuhan," "Mesias," "Dia yang memiliki semua kuasa," atau "Tuhan." Sekarang tanyakan kepada orang yang memerankan Yesus, "Mengapa Anda tidak ingin mereka berbicara?" Anda mungkin mendengar hal-hal seperti, "Belum waktunya bagi Saya untuk dikenal," "Saya tidak ingin setan mengumumkan siapa saya," atau "Saya yang akan menentukan kapan saya dikenal."</w:t>
      </w:r>
    </w:p>
    <w:p>
      <w:pPr/>
      <w:r>
        <w:rPr>
          <w:lang w:val="id_ID" w:bidi="id_ID"/>
        </w:rPr>
      </w:r>
      <w:r>
        <w:rPr>
          <w:lang w:val="id_ID" w:bidi="id_ID"/>
        </w:rPr>
        <w:t>Sekarang tanyakan kepada orang yang memerankan kerumunan orang banyak "Apa yang kamu pikirkan atau rasakan?" Anda mungkin mendengar hal-hal seperti, "Saya tidak percaya apa yang saya lihat," "Bagaimana Dia melakukan ini?" "Lega melihat teman dan keluarga saya sembuh."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rekaman dari bacaan Markus 1:29–34 dalam terjemahan yang paling mudah dimengerti.</w:t>
      </w:r>
    </w:p>
    <w:p>
      <w:pPr/>
      <w:r>
        <w:rPr>
          <w:lang w:val="id_ID" w:bidi="id_ID"/>
        </w:rPr>
      </w:r>
      <w:r>
        <w:rPr>
          <w:lang w:val="id_ID" w:bidi="id_ID"/>
        </w:rPr>
        <w:t>Pada langkah ini, kelompok akan membahas istilah dan kata kunci dalam bacaan ini.</w:t>
      </w:r>
    </w:p>
    <w:p>
      <w:pPr/>
      <w:r>
        <w:rPr>
          <w:lang w:val="id_ID" w:bidi="id_ID"/>
        </w:rPr>
      </w:r>
      <w:r>
        <w:rPr>
          <w:lang w:val="id_ID" w:bidi="id_ID"/>
        </w:rPr>
        <w:t xml:space="preserve">Yesus dan murid-muridNya datang langsung dari </w:t>
      </w:r>
      <w:hyperlink r:id="rId49">
        <w:r>
          <w:rPr>
            <w:lang w:val="id_ID" w:bidi="id_ID"/>
          </w:rPr>
          <w:rPr>
            <w:color w:val="0000EE"/>
            <w:u w:val="single"/>
          </w:rPr>
          <w:t>sinagoge</w:t>
        </w:r>
      </w:hyperlink>
      <w:r>
        <w:rPr>
          <w:lang w:val="id_ID" w:bidi="id_ID"/>
        </w:rPr>
        <w:t xml:space="preserve"> ke rumah Simon dan Andreas. </w:t>
      </w:r>
      <w:r>
        <w:rPr>
          <w:b/>
          <w:lang w:val="id_ID" w:bidi="id_ID"/>
        </w:rPr>
        <w:t>Sinagoge</w:t>
      </w:r>
      <w:r>
        <w:rPr>
          <w:lang w:val="id_ID" w:bidi="id_ID"/>
        </w:rPr>
        <w:t xml:space="preserve"> adalah tempat ibadat orang Yahudi di mana orang - orang di desa - desa dapat bertemu selain di bait utama di Yerusalem. Orang - orang tidak mempersembahkan korban di sinagoge. Di sinagoge jemaat Yahudi setempat berkumpul pada hari Sabat, atau hari istirahat keagamaan, dan hari-hari raya khusus untuk berdoa, membaca Kitab Suci, mendengar pengajaran, dan kadang-kadang menyelesaikan masalah dan perselisihan di masyarakat. Gunakan kata atau frasa yang sama untuk sinagoge seperti yang digunakan dalam perikop sebelumnya.</w:t>
      </w:r>
    </w:p>
    <w:p>
      <w:pPr/>
      <w:r>
        <w:rPr>
          <w:lang w:val="id_ID" w:bidi="id_ID"/>
        </w:rPr>
      </w:r>
      <w:r>
        <w:rPr>
          <w:lang w:val="id_ID" w:bidi="id_ID"/>
        </w:rPr>
        <w:t xml:space="preserve">Wanita yang Yesus sembuhkan adalah </w:t>
      </w:r>
      <w:r>
        <w:rPr>
          <w:b/>
          <w:lang w:val="id_ID" w:bidi="id_ID"/>
        </w:rPr>
        <w:t>ibu istri Simon</w:t>
      </w:r>
      <w:r>
        <w:rPr>
          <w:lang w:val="id_ID" w:bidi="id_ID"/>
        </w:rPr>
        <w:t xml:space="preserve"> (ibu mertua). Gunakan frasa paling alami dalam bahasa Anda untuk hubungan ini.</w:t>
      </w:r>
    </w:p>
    <w:p>
      <w:pPr/>
      <w:r>
        <w:rPr>
          <w:lang w:val="id_ID" w:bidi="id_ID"/>
        </w:rPr>
      </w:r>
      <w:r>
        <w:rPr>
          <w:lang w:val="id_ID" w:bidi="id_ID"/>
        </w:rPr>
        <w:t xml:space="preserve">Pada zaman itu ketika orang </w:t>
      </w:r>
      <w:r>
        <w:rPr>
          <w:b/>
          <w:lang w:val="id_ID" w:bidi="id_ID"/>
        </w:rPr>
        <w:t>sakit karena demam</w:t>
      </w:r>
      <w:r>
        <w:rPr>
          <w:lang w:val="id_ID" w:bidi="id_ID"/>
        </w:rPr>
        <w:t>, orang mungkin tidak tahu apa penyakitnya. Mengalami demam bisa berarti segala jenis penyakit. Kisah ini tidak jelas menggambarkan jenis demamnya atau berapa lama ia demam.</w:t>
      </w:r>
    </w:p>
    <w:p>
      <w:pPr/>
      <w:r>
        <w:rPr>
          <w:lang w:val="id_ID" w:bidi="id_ID"/>
        </w:rPr>
      </w:r>
      <w:r>
        <w:rPr>
          <w:lang w:val="id_ID" w:bidi="id_ID"/>
        </w:rPr>
        <w:t xml:space="preserve">Beberapa orang yang datang kepada Yesus untuk disembuhkan adalah yang </w:t>
      </w:r>
      <w:r>
        <w:rPr>
          <w:b/>
          <w:lang w:val="id_ID" w:bidi="id_ID"/>
        </w:rPr>
        <w:t>kerasukan</w:t>
      </w:r>
      <w:r>
        <w:rPr>
          <w:lang w:val="id_ID" w:bidi="id_ID"/>
        </w:rPr>
        <w:t xml:space="preserve"> </w:t>
      </w:r>
      <w:hyperlink r:id="rId62">
        <w:r>
          <w:rPr>
            <w:lang w:val="id_ID" w:bidi="id_ID"/>
          </w:rPr>
          <w:rPr>
            <w:color w:val="0000EE"/>
            <w:u w:val="single"/>
          </w:rPr>
          <w:t>setan</w:t>
        </w:r>
      </w:hyperlink>
      <w:r>
        <w:rPr>
          <w:lang w:val="id_ID" w:bidi="id_ID"/>
        </w:rPr>
        <w:t xml:space="preserve"> atau </w:t>
      </w:r>
      <w:hyperlink r:id="rId53">
        <w:r>
          <w:rPr>
            <w:lang w:val="id_ID" w:bidi="id_ID"/>
          </w:rPr>
          <w:rPr>
            <w:color w:val="0000EE"/>
            <w:u w:val="single"/>
          </w:rPr>
          <w:t>roh najis</w:t>
        </w:r>
      </w:hyperlink>
      <w:r>
        <w:rPr>
          <w:lang w:val="id_ID" w:bidi="id_ID"/>
        </w:rPr>
        <w:t xml:space="preserve">/jahat. Setan-setan memilih untuk merasuki seseorang karena ingin menghancurkan orang itu dan hubungan mereka di masyarakat. Ketika setan-setan merasuki seseorang, mereka mengendalikan tindakan orang itu. </w:t>
      </w:r>
      <w:r>
        <w:rPr>
          <w:b/>
          <w:lang w:val="id_ID" w:bidi="id_ID"/>
        </w:rPr>
        <w:t>Setan</w:t>
      </w:r>
      <w:r>
        <w:rPr>
          <w:lang w:val="id_ID" w:bidi="id_ID"/>
        </w:rPr>
        <w:t xml:space="preserve"> adalah istilah yang digunakan secara bergantian dengan </w:t>
      </w:r>
      <w:r>
        <w:rPr>
          <w:b/>
          <w:lang w:val="id_ID" w:bidi="id_ID"/>
        </w:rPr>
        <w:t>roh jahat/najis</w:t>
      </w:r>
      <w:r>
        <w:rPr>
          <w:lang w:val="id_ID" w:bidi="id_ID"/>
        </w:rPr>
        <w:t xml:space="preserve">. Gunakan kata atau frasa yang sama untuk setan/roh jahat seperti yang digunakan dalam perikop sebelumnya. Untuk informasi lebih lanjut tentang </w:t>
      </w:r>
      <w:hyperlink r:id="rId52">
        <w:r>
          <w:rPr>
            <w:lang w:val="id_ID" w:bidi="id_ID"/>
          </w:rPr>
          <w:rPr>
            <w:color w:val="0000EE"/>
            <w:u w:val="single"/>
          </w:rPr>
          <w:t>roh jahat</w:t>
        </w:r>
      </w:hyperlink>
      <w:r>
        <w:rPr>
          <w:lang w:val="id_ID" w:bidi="id_ID"/>
        </w:rPr>
        <w:t>, lihat Glosarium Utama.</w:t>
      </w:r>
    </w:p>
    <w:p>
      <w:pPr/>
      <w:r>
        <w:rPr>
          <w:lang w:val="id_ID" w:bidi="id_ID"/>
        </w:rPr>
      </w:r>
      <w:r>
        <w:rPr>
          <w:lang w:val="id_ID" w:bidi="id_ID"/>
        </w:rPr>
        <w:t>Berhenti di sini dan diskusikan dengan tim penerjemah Anda: Dalam budaya Anda apa yang dilakukan orang yang kerasukan setan?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bacaan dalam terjemahan yang paling mudah dimengerti.</w:t>
      </w:r>
    </w:p>
    <w:p>
      <w:pPr/>
      <w:r>
        <w:rPr>
          <w:lang w:val="id_ID" w:bidi="id_ID"/>
        </w:rPr>
      </w:r>
      <w:r>
        <w:rPr>
          <w:lang w:val="id_ID" w:bidi="id_ID"/>
        </w:rPr>
        <w:t>Dalam sesi ini, ceritakan kembali bacaan ini dalam kelompok, dalam bahasa Anda sendiri.</w:t>
      </w:r>
    </w:p>
    <w:p>
      <w:pPr/>
      <w:r>
        <w:rPr>
          <w:lang w:val="id_ID" w:bidi="id_ID"/>
        </w:rPr>
      </w:r>
      <w:r>
        <w:rPr>
          <w:lang w:val="id_ID" w:bidi="id_ID"/>
        </w:rPr>
        <w:t>Pertama, seluruh kelompok harus berlatih menceritakan bacaan ini dalam bahasamu sendiri. Ingatlah untuk mengikut sertakan hal-hal yang kamu putuskan pada langkah sebelumnya, seperti kronologi, kata, frasa, emosi, atau apa pun yang kamu diskusikan.</w:t>
      </w:r>
    </w:p>
    <w:p>
      <w:pPr/>
      <w:r>
        <w:rPr>
          <w:lang w:val="id_ID" w:bidi="id_ID"/>
        </w:rPr>
      </w:r>
      <w:r>
        <w:rPr>
          <w:lang w:val="id_ID" w:bidi="id_ID"/>
        </w:rPr>
        <w:t>Satu anggota kelompok harus menceritakan beberapa kalimat dari bacaan ini dan berhenti. Anggota kelompok yang lain harus menceritakan bagian dari bacaan selanjutnya dan berhenti. Lakukan ini sampai kelompok telah menceritakan kembali seluruh bacaan itu. Dalam langkah ini anggota kelompok dapat saling mengoreksi Simak rekaman di sini.</w:t>
      </w:r>
    </w:p>
    <w:p>
      <w:pPr/>
      <w:r>
        <w:rPr>
          <w:lang w:val="id_ID" w:bidi="id_ID"/>
        </w:rPr>
      </w:r>
      <w:r>
        <w:rPr>
          <w:lang w:val="id_ID" w:bidi="id_ID"/>
        </w:rPr>
        <w:t>Selanjutnya, setiap anggota kelompok harus menceritakan seluruh bacaan itu tanpa gangguan setidaknya satu kali. Seorang dari anggota kelompok dapat menggunakan benda, gerakan, atau papan cerita secara acak untuk membantu mereka mengingat bacaan ini. Simak rekaman di sini.</w:t>
      </w:r>
    </w:p>
    <w:p>
      <w:pPr/>
      <w:r>
        <w:rPr>
          <w:lang w:val="id_ID" w:bidi="id_ID"/>
        </w:rPr>
      </w:r>
      <w:r>
        <w:rPr>
          <w:lang w:val="id_ID" w:bidi="id_ID"/>
        </w:rPr>
        <w:t>Selanjutnya, kelompok dapat memutuskan versi bacaan mana yang paling Anda sukai. Kamu dapat memutuskan bahwa kamu menyukai cara anggota kelompok yang satu menceritakan satu adegan tetapi kamu menyukai cara anggota kelompok yang berbeda menceritakan adegan lain. Simak rekaman di sini.</w:t>
      </w:r>
    </w:p>
    <w:p>
      <w:pPr/>
      <w:r>
        <w:rPr>
          <w:lang w:val="id_ID" w:bidi="id_ID"/>
        </w:rPr>
      </w:r>
      <w:r>
        <w:rPr>
          <w:lang w:val="id_ID" w:bidi="id_ID"/>
        </w:rPr>
        <w:t>Akhirnya, kelompok dapat menyusun versi terakhir dari bacaan ini yang disetujui semua orang. Setiap anggota kelompok harus berlatih menceritakan versi terakhir dari bacaan ini.</w:t>
      </w:r>
      <w:r>
        <w:rPr>
          <w:lang w:val="id_ID" w:bidi="id_ID"/>
        </w:rPr>
      </w:r>
      <w:r>
        <w:rPr>
          <w:lang w:val="id_ID" w:bidi="id_ID"/>
        </w:rPr>
      </w:r>
    </w:p>
    <w:p>
      <w:pPr/>
      <w:r>
        <w:rPr>
          <w:lang w:val="id_ID" w:bidi="id_ID"/>
        </w:rPr>
      </w:r>
    </w:p>
    <w:p>
      <w:pPr>
        <w:pStyle w:val="Heading2"/>
      </w:pPr>
      <w:r>
        <w:rPr>
          <w:lang w:val="id_ID" w:bidi="id_ID"/>
        </w:rPr>
        <w:t>Markus 1:29–34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63">
        <w:r>
          <w:rPr>
            <w:lang w:val="id_ID" w:bidi="id_ID"/>
          </w:rPr>
          <w:rPr>
            <w:color w:val="0000EE"/>
            <w:u w:val="single"/>
          </w:rPr>
          <w:t>Dengar dan Renungkan</w:t>
        </w:r>
      </w:hyperlink>
      <w:r>
        <w:rPr>
          <w:lang w:val="id_ID" w:bidi="id_ID"/>
        </w:rPr>
        <w:t xml:space="preserve"> (547 KB)</w:t>
      </w:r>
      <w:r>
        <w:rPr>
          <w:lang w:val="id_ID" w:bidi="id_ID"/>
        </w:rPr>
      </w:r>
    </w:p>
    <w:p>
      <w:pPr>
        <w:pStyle w:val="ListBullet"/>
        <w:spacing w:line="240" w:lineRule="auto"/>
        <w:ind w:left="720"/>
      </w:pPr>
      <w:r>
        <w:rPr>
          <w:lang w:val="id_ID" w:bidi="id_ID"/>
        </w:rPr>
      </w:r>
      <w:hyperlink r:id="rId64">
        <w:r>
          <w:rPr>
            <w:lang w:val="id_ID" w:bidi="id_ID"/>
          </w:rPr>
          <w:rPr>
            <w:color w:val="0000EE"/>
            <w:u w:val="single"/>
          </w:rPr>
          <w:t>Menyiapkan Panggung</w:t>
        </w:r>
      </w:hyperlink>
      <w:r>
        <w:rPr>
          <w:lang w:val="id_ID" w:bidi="id_ID"/>
        </w:rPr>
        <w:t xml:space="preserve"> (2.9 MB)</w:t>
      </w:r>
      <w:r>
        <w:rPr>
          <w:lang w:val="id_ID" w:bidi="id_ID"/>
        </w:rPr>
      </w:r>
    </w:p>
    <w:p>
      <w:pPr>
        <w:pStyle w:val="ListBullet"/>
        <w:spacing w:line="240" w:lineRule="auto"/>
        <w:ind w:left="720"/>
      </w:pPr>
      <w:r>
        <w:rPr>
          <w:lang w:val="id_ID" w:bidi="id_ID"/>
        </w:rPr>
      </w:r>
      <w:hyperlink r:id="rId65">
        <w:r>
          <w:rPr>
            <w:lang w:val="id_ID" w:bidi="id_ID"/>
          </w:rPr>
          <w:rPr>
            <w:color w:val="0000EE"/>
            <w:u w:val="single"/>
          </w:rPr>
          <w:t>Menjelaskan Adegan</w:t>
        </w:r>
      </w:hyperlink>
      <w:r>
        <w:rPr>
          <w:lang w:val="id_ID" w:bidi="id_ID"/>
        </w:rPr>
        <w:t xml:space="preserve"> (3.4 MB)</w:t>
      </w:r>
      <w:r>
        <w:rPr>
          <w:lang w:val="id_ID" w:bidi="id_ID"/>
        </w:rPr>
      </w:r>
    </w:p>
    <w:p>
      <w:pPr>
        <w:pStyle w:val="ListBullet"/>
        <w:spacing w:line="240" w:lineRule="auto"/>
        <w:ind w:left="720"/>
      </w:pPr>
      <w:r>
        <w:rPr>
          <w:lang w:val="id_ID" w:bidi="id_ID"/>
        </w:rPr>
      </w:r>
      <w:hyperlink r:id="rId66">
        <w:r>
          <w:rPr>
            <w:lang w:val="id_ID" w:bidi="id_ID"/>
          </w:rPr>
          <w:rPr>
            <w:color w:val="0000EE"/>
            <w:u w:val="single"/>
          </w:rPr>
          <w:t>Memperagakan Bacaan</w:t>
        </w:r>
      </w:hyperlink>
      <w:r>
        <w:rPr>
          <w:lang w:val="id_ID" w:bidi="id_ID"/>
        </w:rPr>
        <w:t xml:space="preserve"> (2.2 MB)</w:t>
      </w:r>
      <w:r>
        <w:rPr>
          <w:lang w:val="id_ID" w:bidi="id_ID"/>
        </w:rPr>
      </w:r>
    </w:p>
    <w:p>
      <w:pPr>
        <w:pStyle w:val="ListBullet"/>
        <w:spacing w:line="240" w:lineRule="auto"/>
        <w:ind w:left="720"/>
      </w:pPr>
      <w:r>
        <w:rPr>
          <w:lang w:val="id_ID" w:bidi="id_ID"/>
        </w:rPr>
      </w:r>
      <w:hyperlink r:id="rId67">
        <w:r>
          <w:rPr>
            <w:lang w:val="id_ID" w:bidi="id_ID"/>
          </w:rPr>
          <w:rPr>
            <w:color w:val="0000EE"/>
            <w:u w:val="single"/>
          </w:rPr>
          <w:t>Melengkapi yang Kurang</w:t>
        </w:r>
      </w:hyperlink>
      <w:r>
        <w:rPr>
          <w:lang w:val="id_ID" w:bidi="id_ID"/>
        </w:rPr>
        <w:t xml:space="preserve"> (1.3 MB)</w:t>
      </w:r>
      <w:r>
        <w:rPr>
          <w:lang w:val="id_ID" w:bidi="id_ID"/>
        </w:rPr>
      </w:r>
    </w:p>
    <w:p>
      <w:pPr>
        <w:pStyle w:val="ListBullet"/>
        <w:spacing w:line="240" w:lineRule="auto"/>
        <w:ind w:left="720"/>
      </w:pPr>
      <w:r>
        <w:rPr>
          <w:lang w:val="id_ID" w:bidi="id_ID"/>
        </w:rPr>
      </w:r>
      <w:hyperlink r:id="rId68">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Markus 1:35–39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1:35–39 dan resapilah dalam hati Anda.</w:t>
      </w:r>
    </w:p>
    <w:p>
      <w:pPr/>
      <w:r>
        <w:rPr>
          <w:lang w:val="id_ID" w:bidi="id_ID"/>
        </w:rPr>
      </w:r>
      <w:r>
        <w:rPr>
          <w:lang w:val="id_ID" w:bidi="id_ID"/>
        </w:rPr>
        <w:t>Dengarkan versi rekaman dari Markus 1:35–39 sebanyak tiga kali dalam tiga terjemahan yang berbeda jika memungkinkan. Kemudian sebagai kelompok diskusikanlah pertanyaan-pertanyaan berikut ini:</w:t>
      </w:r>
    </w:p>
    <w:p>
      <w:pPr>
        <w:pStyle w:val="ListNumber"/>
        <w:numPr>
          <w:ilvl w:val="0"/>
          <w:numId w:val="19"/>
        </w:numPr>
        <w:spacing w:line="240" w:lineRule="auto"/>
        <w:ind w:left="720"/>
      </w:pPr>
      <w:r>
        <w:rPr>
          <w:lang w:val="id_ID" w:bidi="id_ID"/>
        </w:rPr>
      </w:r>
      <w:r>
        <w:rPr>
          <w:lang w:val="id_ID" w:bidi="id_ID"/>
        </w:rPr>
        <w:t>Apa yang kamu sukai dalam perikop ini?</w:t>
      </w:r>
    </w:p>
    <w:p>
      <w:pPr>
        <w:pStyle w:val="ListNumber"/>
        <w:spacing w:line="240" w:lineRule="auto"/>
        <w:ind w:left="720"/>
      </w:pPr>
      <w:r>
        <w:rPr>
          <w:lang w:val="id_ID" w:bidi="id_ID"/>
        </w:rPr>
      </w:r>
      <w:r>
        <w:rPr>
          <w:lang w:val="id_ID" w:bidi="id_ID"/>
        </w:rPr>
        <w:t>Apa yang kamu tidak suka atau tidak mengerti dalam perikop ini</w:t>
      </w:r>
    </w:p>
    <w:p>
      <w:pPr>
        <w:pStyle w:val="ListNumber"/>
        <w:spacing w:line="240" w:lineRule="auto"/>
        <w:ind w:left="720"/>
      </w:pPr>
      <w:r>
        <w:rPr>
          <w:lang w:val="id_ID" w:bidi="id_ID"/>
        </w:rPr>
      </w:r>
      <w:r>
        <w:rPr>
          <w:lang w:val="id_ID" w:bidi="id_ID"/>
        </w:rPr>
        <w:t>Apa yang perikop ini ceritakan kepada kita tentang Yesus?</w:t>
      </w:r>
    </w:p>
    <w:p>
      <w:pPr>
        <w:pStyle w:val="ListNumber"/>
        <w:spacing w:line="240" w:lineRule="auto"/>
        <w:ind w:left="720"/>
      </w:pPr>
      <w:r>
        <w:rPr>
          <w:lang w:val="id_ID" w:bidi="id_ID"/>
        </w:rPr>
      </w:r>
      <w:r>
        <w:rPr>
          <w:lang w:val="id_ID" w:bidi="id_ID"/>
        </w:rPr>
        <w:t>Apa yang perikop ini ceritakan kepada kita tentang manusia?</w:t>
      </w:r>
    </w:p>
    <w:p>
      <w:pPr>
        <w:pStyle w:val="ListNumber"/>
        <w:spacing w:line="240" w:lineRule="auto"/>
        <w:ind w:left="720"/>
      </w:pPr>
      <w:r>
        <w:rPr>
          <w:lang w:val="id_ID" w:bidi="id_ID"/>
        </w:rPr>
      </w:r>
      <w:r>
        <w:rPr>
          <w:lang w:val="id_ID" w:bidi="id_ID"/>
        </w:rPr>
        <w:t>Bagaimana perikop ini mempengaruhi kehidupan kita sehari-hari?</w:t>
      </w:r>
    </w:p>
    <w:p>
      <w:pPr>
        <w:pStyle w:val="ListNumber"/>
        <w:spacing w:line="240" w:lineRule="auto"/>
        <w:ind w:left="720"/>
      </w:pPr>
      <w:r>
        <w:rPr>
          <w:lang w:val="id_ID" w:bidi="id_ID"/>
        </w:rPr>
      </w:r>
      <w:r>
        <w:rPr>
          <w:lang w:val="id_ID" w:bidi="id_ID"/>
        </w:rPr>
        <w:t>Siapa yang kamu kenal yang perlu mendengarkan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rekaman dari bacaan Markus 1:35–39 dalam terjemahan yang paling mudah dimengerti.</w:t>
      </w:r>
    </w:p>
    <w:p>
      <w:pPr/>
      <w:r>
        <w:rPr>
          <w:lang w:val="id_ID" w:bidi="id_ID"/>
        </w:rPr>
      </w:r>
      <w:r>
        <w:rPr>
          <w:lang w:val="id_ID" w:bidi="id_ID"/>
        </w:rPr>
        <w:t>Kisah ini terjadi tepat setelah Yesus menyembuhkan ibu mertua Simon dan banyak lainnya pada malam yang sama di Kapernaum. Keesokan paginya, pagi-pagi sekali sebelum matahari terbit, Yesus bangun dan pergi ke tempat di mana ia dapat berdoa sendirian. Beberapa versi Markus menggunakan frasa "tempat tandus" atau "tempat sunyi" untuk menggambarkan ke mana Yesus pergi, tetapi tidak ada padang gurun atau padang pasir di Kapernaum. Tempat itu tidak seperti tempat Yesus pergi ketika ia dicobai oleh Iblis. Daerah sekitar Kapernaum itu sangat padat penduduknya. Tempat Yesus pergi kemungkinan besar berada di luar kota dan merupakan tempat yang terpencil, tempat di mana Yesus benar-benar dapat sendirian. Yesus pergi ke suatu tempat jauh dari kerumunan di mana ia dapat beristirahat dan berbicara kepada Tuhan dalam doa. Di dua bagian lain dalam kitab Markus, Yesus melakukan mukjizat dan berkhotbah, lalu pergi pada malam hari ke tempat yang jauh dari orang untuk berdoa dan sendirian.</w:t>
      </w:r>
    </w:p>
    <w:p>
      <w:pPr/>
      <w:r>
        <w:rPr>
          <w:lang w:val="id_ID" w:bidi="id_ID"/>
        </w:rPr>
      </w:r>
      <w:r>
        <w:rPr>
          <w:lang w:val="id_ID" w:bidi="id_ID"/>
        </w:rPr>
        <w:t>Berhenti di sini dan lihatlah peta daerah Galilea yang mencakup Kapernaum.</w:t>
      </w:r>
    </w:p>
    <w:p>
      <w:pPr/>
      <w:r>
        <w:rPr>
          <w:lang w:val="id_ID" w:bidi="id_ID"/>
        </w:rPr>
      </w:r>
      <w:r>
        <w:rPr>
          <w:lang w:val="id_ID" w:bidi="id_ID"/>
        </w:rPr>
        <w:t>Yesus pergi ke suatu tempat sendirian untuk berdoa mengingatkan kita pada saat Yesus dipanggil ke padang gurun untuk dicobai oleh Iblis pada awal pelayanan Yesus. Mungkin Yesus perlu berdoa sendirian untuk diingatkan oleh Tuhan BapaNya, bahwa Dia tidak datang untuk menjadi raja terkenal tetapi untuk memenuhi rencana Tuhan bagi Dia, untuk memberitakan kabar baik tentang Kerajaan Tuhan. Tuhan menguatkan dan mendukung Yesus pada waktu Dia berada di padang gurun dan Ia menguatkan Yesus lagi sekarang, hanya kali ini dalam doa.</w:t>
      </w:r>
    </w:p>
    <w:p>
      <w:pPr/>
      <w:r>
        <w:rPr>
          <w:lang w:val="id_ID" w:bidi="id_ID"/>
        </w:rPr>
      </w:r>
      <w:r>
        <w:rPr>
          <w:lang w:val="id_ID" w:bidi="id_ID"/>
        </w:rPr>
        <w:t>Berhenti di sini dan diskusikan pertanyaan ini dalam kelompok: Bagaimana orang berdoa dalam budayamu? Kapan orang berdoa? Biasanya orang berdoa untuk apa? Hentikan rekaman ini di sini.</w:t>
      </w:r>
    </w:p>
    <w:p>
      <w:pPr/>
      <w:r>
        <w:rPr>
          <w:lang w:val="id_ID" w:bidi="id_ID"/>
        </w:rPr>
      </w:r>
      <w:r>
        <w:rPr>
          <w:lang w:val="id_ID" w:bidi="id_ID"/>
        </w:rPr>
        <w:t>Kemudian, Simon dan yang lainnya (kemungkinan Andreas, Yakobus, dan Yohanes) pergi mencari Yesus. Mereka bangun dan tidak menemukan Yesus dan mereka pergi mencari Dia. "Mencari" menunjukkan bahwa mereka mencari dengan kuatir, mereka tidak senang dengan tindakan Yesus dan kaget bahwa Yesus tidak ada di sana. Ketika Simon dan yang lainnya menemukan Yesus, mereka memberi tahu dia, "Semua orang mencari Engkau." "Semua orang mencari kamu" tidak berarti setiap orang di kota itu mencari Yesus, tetapi hal itu menunjukkan bahwa banyak penduduk kota itu berusaha mencari Yesus, kemungkinan untuk disembuhkan. Simon dan murid lainnya ingin Yesus kembali kepada orang banyak dan melakukan lebih banyak mukjizat. Mereka salah mengerti tentang alasan Yesus datang. Mereka tidak mengerti bahwa Yesus tidak ingin menjadi tabib dan pemimpin terkenal. Kesembuhan dan mukjizat yang Yesus lakukan menunjukkan kepada orang sebagian sifat kerajaan Tuhan, tetapi itu bukan tujuan utama Yesus.</w:t>
      </w:r>
    </w:p>
    <w:p>
      <w:pPr/>
      <w:r>
        <w:rPr>
          <w:lang w:val="id_ID" w:bidi="id_ID"/>
        </w:rPr>
      </w:r>
      <w:r>
        <w:rPr>
          <w:lang w:val="id_ID" w:bidi="id_ID"/>
        </w:rPr>
        <w:t>Yesus menanggapi Simon dan yang lainnya dengan memberi tahu mereka bahwa inilah saatnya untuk pergi ke desa terdekat lainnya untuk berkhotbah. Yesus mengatakan itulah sebabnya Ia datang ke bumi. Meskipun tidak jelas dalam kisah ini, catatan Lukas tentang kisah ini memberi tahu kita bahwa Yesus datang untuk memberi orang informasi yang mereka butuhkan untuk membuat keputusan supaya menjadi bagian dari Kerajaan Tuhan.</w:t>
      </w:r>
    </w:p>
    <w:p>
      <w:pPr/>
      <w:r>
        <w:rPr>
          <w:lang w:val="id_ID" w:bidi="id_ID"/>
        </w:rPr>
      </w:r>
      <w:r>
        <w:rPr>
          <w:lang w:val="id_ID" w:bidi="id_ID"/>
        </w:rPr>
        <w:t>Yesus dan murid-muridNya melakukan perjalanan ke seluruh wilayah Galilea, daerah di sisi barat Danau Galilea, penduduknya sangat padat dengan ukuran kota-kota menengah di mana orang menangkap ikan dan bercocok tanam di tanah subur di daerah itu. Ketika mereka bepergian, Yesus menggunakan sinagoge sebagai tempat untuk bertemu orang-orang di desa. Ia berkhotbah dan memerintahkan setan-setan untuk meninggalkan orang-orang Meskipun Ia mungkin menyembuhkan orang-orang secara fisik, mengusir setan lebih menunjukkan bagaimana Ia memulihkan orang secara menyeluruh supaya dapat hidup dan bebas sepenuhnya seperti yang Tuhan inginkan bagi kita di dalam Dia. Kita kembali melihat tema yang sama tentang konflik Yesus dengan Iblis di sini dan bagaimana Yesus memiliki kuasa atas Iblis dan pengikutnya-pengikutnya.</w:t>
      </w:r>
    </w:p>
    <w:p>
      <w:pPr/>
      <w:r>
        <w:rPr>
          <w:lang w:val="id_ID" w:bidi="id_ID"/>
        </w:rPr>
      </w:r>
      <w:r>
        <w:rPr>
          <w:lang w:val="id_ID" w:bidi="id_ID"/>
        </w:rPr>
        <w:t>Dalam kisah ini, Yesus menetapkan bahwa Dialah yang berkuasa atas tindakan-Nya sendiri bukan orang banyak di sekitar Dia atau murid-muridNya.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rekaman dari bacaan Markus 1:35–39 dalam terjemahan yang paling mudah dimengerti.</w:t>
      </w:r>
    </w:p>
    <w:p>
      <w:pPr/>
      <w:r>
        <w:rPr>
          <w:lang w:val="id_ID" w:bidi="id_ID"/>
        </w:rPr>
      </w:r>
      <w:r>
        <w:rPr>
          <w:lang w:val="id_ID" w:bidi="id_ID"/>
        </w:rPr>
        <w:t>Dalam langkah ini kelompok akan menjelaskan adegan-adegan karakter tokoh dan latar belakang bacaan ini. Kemudian kelompok akan memerankan bacaan ini.</w:t>
      </w:r>
    </w:p>
    <w:p>
      <w:pPr/>
      <w:r>
        <w:rPr>
          <w:lang w:val="id_ID" w:bidi="id_ID"/>
        </w:rPr>
      </w:r>
      <w:r>
        <w:rPr>
          <w:lang w:val="id_ID" w:bidi="id_ID"/>
        </w:rPr>
        <w:t>Bacaan ini memiliki 3 adegan.</w:t>
      </w:r>
    </w:p>
    <w:p>
      <w:pPr/>
      <w:r>
        <w:rPr>
          <w:lang w:val="id_ID" w:bidi="id_ID"/>
        </w:rPr>
      </w:r>
      <w:r>
        <w:rPr>
          <w:b/>
          <w:lang w:val="id_ID" w:bidi="id_ID"/>
        </w:rPr>
        <w:t>Dalam adegan pertama:</w:t>
      </w:r>
      <w:r>
        <w:rPr>
          <w:lang w:val="id_ID" w:bidi="id_ID"/>
        </w:rPr>
        <w:t xml:space="preserve"> Yesus bangun pagi-pagi sekali ketika masih gelap dan pergi ke tempat untuk berdoa sendirian.</w:t>
      </w:r>
    </w:p>
    <w:p>
      <w:pPr/>
      <w:r>
        <w:rPr>
          <w:lang w:val="id_ID" w:bidi="id_ID"/>
        </w:rPr>
      </w:r>
      <w:r>
        <w:rPr>
          <w:b/>
          <w:lang w:val="id_ID" w:bidi="id_ID"/>
        </w:rPr>
        <w:t>Kemudian,</w:t>
      </w:r>
      <w:r>
        <w:rPr>
          <w:lang w:val="id_ID" w:bidi="id_ID"/>
        </w:rPr>
        <w:t xml:space="preserve"> Simon dan yang lainnya (kemungkinan Andreas, Yakobus, dan Yohanes) pergi mencari Yesus. Ketika mereka menemukan Yesus, mereka memberi tahu Dia ada banyak orang yang mencari Dia. Yesus memberi tahu para murid bahwa inilah saatnya untuk pergi ke desa lain untuk berkhotbah. Itulah sebabnya Ia ada di sini.</w:t>
      </w:r>
    </w:p>
    <w:p>
      <w:pPr/>
      <w:r>
        <w:rPr>
          <w:lang w:val="id_ID" w:bidi="id_ID"/>
        </w:rPr>
      </w:r>
      <w:r>
        <w:rPr>
          <w:b/>
          <w:lang w:val="id_ID" w:bidi="id_ID"/>
        </w:rPr>
        <w:t>Dalam adegan ketiga:</w:t>
      </w:r>
      <w:r>
        <w:rPr>
          <w:lang w:val="id_ID" w:bidi="id_ID"/>
        </w:rPr>
        <w:t xml:space="preserve"> Yesus dan murid-muridNya melakukan perjalanan ke seluruh wilayah Galilea. Yesus berkhotbah di sinagoge-sinagoge dan mengusir setan-setan.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dan yang lainnya/rekan-rekan (kemungkinan Andreas, Yakobus, dan Yohanes)</w:t>
      </w:r>
    </w:p>
    <w:p>
      <w:pPr>
        <w:pStyle w:val="ListBullet"/>
        <w:spacing w:line="240" w:lineRule="auto"/>
        <w:ind w:left="720"/>
      </w:pPr>
      <w:r>
        <w:rPr>
          <w:lang w:val="id_ID" w:bidi="id_ID"/>
        </w:rPr>
      </w:r>
      <w:r>
        <w:rPr>
          <w:lang w:val="id_ID" w:bidi="id_ID"/>
        </w:rPr>
        <w:t>Orang-orang di rumah itu mencari Yesus</w:t>
      </w:r>
    </w:p>
    <w:p>
      <w:pPr>
        <w:pStyle w:val="ListBullet"/>
        <w:spacing w:line="240" w:lineRule="auto"/>
        <w:ind w:left="720"/>
      </w:pPr>
      <w:r>
        <w:rPr>
          <w:lang w:val="id_ID" w:bidi="id_ID"/>
        </w:rPr>
      </w:r>
      <w:r>
        <w:rPr>
          <w:lang w:val="id_ID" w:bidi="id_ID"/>
        </w:rPr>
        <w:t>Orang-orang di sinagoge-sinagoge</w:t>
      </w:r>
    </w:p>
    <w:p>
      <w:pPr/>
      <w:r>
        <w:rPr>
          <w:lang w:val="id_ID" w:bidi="id_ID"/>
        </w:rPr>
      </w:r>
      <w:r>
        <w:rPr>
          <w:lang w:val="id_ID" w:bidi="id_ID"/>
        </w:rPr>
        <w:t>Di dalam kelompok, perhatikan dengan baik pada bagian-bagian pengaturan perikop ini:</w:t>
      </w:r>
    </w:p>
    <w:p>
      <w:pPr/>
      <w:r>
        <w:rPr>
          <w:lang w:val="id_ID" w:bidi="id_ID"/>
        </w:rPr>
      </w:r>
      <w:r>
        <w:rPr>
          <w:lang w:val="id_ID" w:bidi="id_ID"/>
        </w:rPr>
        <w:t>Yesus bangun pagi-pagi sekali untuk pergi dan berdoa di suatu tempat sendirian. Di luar masih gelap. Ingat, kerumunan orang banyak telah berkumpul di sekitar rumah Simon dan Andreas, pada malam sebelumnya dan Yesus menyembuhkan orang sakit dan yang kerasukan setan. Kita tidak diberi tahu berapa lama kerumunan itu bersama Yesus pada malam itu, tetapi kita tahu bahwa kemungkinan besar waktu itu Yesus sangat sibuk. Yesus kemungkinan lelah secara fisik. Meskipun Yesus mungkin merasa lelah, tapi menghabiskan waktu sendirian berbicara dengan Tuhan adalah prioritas Yesus. Waktu sendirian untuk berdoa itu penting bagi Yesus. Kita melihat di dua bagian lain dalam kitab Markus ketika Yesus pergi untuk berdoa sendirian setelah memberitakan dan menyembuhkan. Inilah waktu untuk beristirahat dan berbicara dengan Tuhan; Tuhan menguatkan dan mendukung Yesus. Yesus menunjukkan kepada kita di sini bahwa doa adalah prioritas bagi Dia dan harus menjadi prioritas dalam kehidupan kita, bahkan ketika merasa sulit untuk menemukan waktu. Tuhan ingin kita menghabiskan waktu bersama Dia.</w:t>
      </w:r>
    </w:p>
    <w:p>
      <w:pPr/>
      <w:r>
        <w:rPr>
          <w:lang w:val="id_ID" w:bidi="id_ID"/>
        </w:rPr>
      </w:r>
      <w:r>
        <w:rPr>
          <w:lang w:val="id_ID" w:bidi="id_ID"/>
        </w:rPr>
        <w:t>Berhenti di sini dan diskusikan pertanyaan ini dalam kelompok: Ketika Anda sangat sibuk, bagaimana Anda meluangkan waktu untuk hal-hal yang penting? Apa prioritas Anda? Hentikan sejenak rekaman ini di sini.</w:t>
      </w:r>
    </w:p>
    <w:p>
      <w:pPr/>
      <w:r>
        <w:rPr>
          <w:lang w:val="id_ID" w:bidi="id_ID"/>
        </w:rPr>
      </w:r>
      <w:r>
        <w:rPr>
          <w:lang w:val="id_ID" w:bidi="id_ID"/>
        </w:rPr>
        <w:t>Dalam adegan kedua, Simon dan yang lainnya pergi mencari Yesus. Meskipun kita tidak diberi tahu siapa yang "lainnya", kemungkinan besar Markus mengartikannya di sini Andreas, Yakobus, dan Yohanes Mereka bangun dan menemukan Yesus sudah tidak ada di rumah. Orang-orang di kota itu sedang ada di rumah itu untuk mencari Yesus, kemungkinan besar supaya Ia menyembuhkan mereka setelah berita mukjizat Yesus terus menyebar. Simon dan yang lainnya tampaknya kuatir. Mereka mungkin tidak tahu apa yang harus dikatakan kepada semua orang yang berkumpul itu. Mereka tidak ingin mengecewakan mereka. Mereka mungkin kuatir tentang Yesus; mereka tidak tahu ke mana Ia pergi. Atau mereka mungkin terkejut karena Yesus telah meninggalkan rumah itu ketika ada begitu banyak kehebohan di kota itu tentang apa yang telah Ia lakukan. Bagi mereka tampaknya seolah-olah Yesus kehilangan kesempatan untuk menunjukkan kuasa penyembuhanNya kepada lebih banyak orang.</w:t>
      </w:r>
    </w:p>
    <w:p>
      <w:pPr/>
      <w:r>
        <w:rPr>
          <w:lang w:val="id_ID" w:bidi="id_ID"/>
        </w:rPr>
      </w:r>
      <w:r>
        <w:rPr>
          <w:lang w:val="id_ID" w:bidi="id_ID"/>
        </w:rPr>
        <w:t>Ketika para murid akhirnya menemukan Yesus, mereka memberi tahu Yesus bahwa semua orang mencari Dia. Mereka kemungkinan merasa frustrasi terhadap Yesus. Namun, Yesus kembali menunjukkan apa prioritas-Nya di sini. Prioritas Yesus adalah berdoa dan memberitakan. Yesus tidak datang untuk menjadi terkenal dan melakukan mukjizat saja. Ia tidak kembali ke Kapernaum, kepada orang banyak yang mencari Dia. Yesus memberi tahu para murid bahwa mereka harus pindah ke desa lain, sehingga Yesus dapat memberitakan kepada mereka juga, karena inilah alasannya Dia datang.</w:t>
      </w:r>
    </w:p>
    <w:p>
      <w:pPr/>
      <w:r>
        <w:rPr>
          <w:lang w:val="id_ID" w:bidi="id_ID"/>
        </w:rPr>
      </w:r>
      <w:r>
        <w:rPr>
          <w:lang w:val="id_ID" w:bidi="id_ID"/>
        </w:rPr>
        <w:t>Yesus dan murid-muridnya pergi ke seluruh wilayah Galilea. Yesus berkhotbah di sinagoge-sinagoge. Yesus tidak dilatih sebagai guru agama resmi, seperti guru agama lainnya. Namun, orang telah mendengar Dia mengajar. Ia dihormati, dan para pemimpin agama mengizinkan dia untuk berkhotbah di sinagoge-sinagoge dan mengusir setan.</w:t>
      </w:r>
    </w:p>
    <w:p>
      <w:pPr/>
      <w:r>
        <w:rPr>
          <w:lang w:val="id_ID" w:bidi="id_ID"/>
        </w:rPr>
      </w:r>
      <w:r>
        <w:rPr>
          <w:lang w:val="id_ID" w:bidi="id_ID"/>
        </w:rPr>
        <w:t>Sekarang, kelompok harus membuat papan cerita, atau memakai benda-benda untuk menggambarkan bacaan ini dan tindakan-tindakan yang ada di 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rekaman dari bacaan Markus 1:35–39 dalam terjemahan yang paling mudah dimengerti.</w:t>
      </w:r>
    </w:p>
    <w:p>
      <w:pPr/>
      <w:r>
        <w:rPr>
          <w:lang w:val="id_ID" w:bidi="id_ID"/>
        </w:rPr>
      </w:r>
      <w:r>
        <w:rPr>
          <w:lang w:val="id_ID" w:bidi="id_ID"/>
        </w:rPr>
        <w:t>Dalam langkah ini, kelompok akan mendramakan bacaan ini.</w:t>
      </w:r>
    </w:p>
    <w:p>
      <w:pPr/>
      <w:r>
        <w:rPr>
          <w:lang w:val="id_ID" w:bidi="id_ID"/>
        </w:rPr>
      </w:r>
      <w:r>
        <w:rPr>
          <w:lang w:val="id_ID" w:bidi="id_ID"/>
        </w:rPr>
        <w:t>Kisah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Simon dan yang lainnya/rekan-rekan (kemungkinan Andreas, Yakobus, dan Yohanes)</w:t>
      </w:r>
    </w:p>
    <w:p>
      <w:pPr>
        <w:pStyle w:val="ListBullet"/>
        <w:spacing w:line="240" w:lineRule="auto"/>
        <w:ind w:left="720"/>
      </w:pPr>
      <w:r>
        <w:rPr>
          <w:lang w:val="id_ID" w:bidi="id_ID"/>
        </w:rPr>
      </w:r>
      <w:r>
        <w:rPr>
          <w:lang w:val="id_ID" w:bidi="id_ID"/>
        </w:rPr>
        <w:t>Orang-orang di rumah itu mencari Yesus</w:t>
      </w:r>
    </w:p>
    <w:p>
      <w:pPr>
        <w:pStyle w:val="ListBullet"/>
        <w:spacing w:line="240" w:lineRule="auto"/>
        <w:ind w:left="720"/>
      </w:pPr>
      <w:r>
        <w:rPr>
          <w:lang w:val="id_ID" w:bidi="id_ID"/>
        </w:rPr>
      </w:r>
      <w:r>
        <w:rPr>
          <w:lang w:val="id_ID" w:bidi="id_ID"/>
        </w:rPr>
        <w:t>Orang-orang di sinagoge-sinagoge</w:t>
      </w:r>
    </w:p>
    <w:p>
      <w:pPr/>
      <w:r>
        <w:rPr>
          <w:lang w:val="id_ID" w:bidi="id_ID"/>
        </w:rPr>
      </w:r>
      <w:r>
        <w:rPr>
          <w:lang w:val="id_ID" w:bidi="id_ID"/>
        </w:rPr>
        <w:t>Dalam kelompok, perankan bacaan itu dua kali. Kamu harus memerankan bacaan ini dalam bahasa kamu sendiri.</w:t>
      </w:r>
    </w:p>
    <w:p>
      <w:pPr/>
      <w:r>
        <w:rPr>
          <w:lang w:val="id_ID" w:bidi="id_ID"/>
        </w:rPr>
      </w:r>
      <w:r>
        <w:rPr>
          <w:lang w:val="id_ID" w:bidi="id_ID"/>
        </w:rPr>
        <w:t>Pertama, perankan kisah itu tanpa berhenti. Perhatikan dialog, alur cerita, dan kronologi kisah ini. Pastikan supaya kamu tidak melewatkan bagian peran yang sulit atau penting dari kisah ini. Bantu satu sama lain untuk mengingat setiap bagian dari kisah ini.</w:t>
      </w:r>
    </w:p>
    <w:p>
      <w:pPr/>
      <w:r>
        <w:rPr>
          <w:lang w:val="id_ID" w:bidi="id_ID"/>
        </w:rPr>
      </w:r>
      <w:r>
        <w:rPr>
          <w:lang w:val="id_ID" w:bidi="id_ID"/>
        </w:rPr>
        <w:t>Hentikan sementara rekaman ini di sini dan perankan bacaan itu.</w:t>
      </w:r>
    </w:p>
    <w:p>
      <w:pPr/>
      <w:r>
        <w:rPr>
          <w:lang w:val="id_ID" w:bidi="id_ID"/>
        </w:rPr>
      </w:r>
      <w:r>
        <w:rPr>
          <w:lang w:val="id_ID" w:bidi="id_ID"/>
        </w:rPr>
        <w:t>Kelompok ini harus memerankan bacaan ini untuk kedua kalinya. Pada bagian-bagian tertentu dalam drama, hentikan adegan sebentar dan tanyakan kepada orang yang memerankan karakter itu "Apa yang kamu rasakan atau pikirkan?" Orang yang memerankan karakter itu harus menjawab apa yang mereka rasakan atau pikirkan jika mereka adalah karakter itu. Kemudian putar ulang drama ini.</w:t>
      </w:r>
    </w:p>
    <w:p>
      <w:pPr/>
      <w:r>
        <w:rPr>
          <w:lang w:val="id_ID" w:bidi="id_ID"/>
        </w:rPr>
      </w:r>
      <w:r>
        <w:rPr>
          <w:lang w:val="id_ID" w:bidi="id_ID"/>
        </w:rPr>
        <w:t>Hentikan rekaman ini di sini dan perankan bacaan itu untuk kedua kalinya.</w:t>
      </w:r>
    </w:p>
    <w:p>
      <w:pPr/>
      <w:r>
        <w:rPr>
          <w:lang w:val="id_ID" w:bidi="id_ID"/>
        </w:rPr>
      </w:r>
      <w:r>
        <w:rPr>
          <w:lang w:val="id_ID" w:bidi="id_ID"/>
        </w:rPr>
        <w:t>Berikut ini adalah contoh dari drama ini dan kemungkinan tanggapannya.</w:t>
      </w:r>
    </w:p>
    <w:p>
      <w:pPr/>
      <w:r>
        <w:rPr>
          <w:lang w:val="id_ID" w:bidi="id_ID"/>
        </w:rPr>
      </w:r>
      <w:r>
        <w:rPr>
          <w:lang w:val="id_ID" w:bidi="id_ID"/>
        </w:rPr>
        <w:t>Perankan Yesus berjalan keluar ke tempat yang sunyi sendirian. Ia menghabiskan waktu berbicara dengan Tuhan dalam doa.</w:t>
      </w:r>
    </w:p>
    <w:p>
      <w:pPr/>
      <w:r>
        <w:rPr>
          <w:lang w:val="id_ID" w:bidi="id_ID"/>
        </w:rPr>
      </w:r>
      <w:r>
        <w:rPr>
          <w:lang w:val="id_ID" w:bidi="id_ID"/>
        </w:rPr>
        <w:t>Hentikan sejenak drama. Tanyakan kepada orang yang memerankan Yesus, "Apa yang kamu rasakan atau pikirkan?" Orang itu mungkin menjawab hal-hal seperti, "Lelah. Saya perlu waktu untuk menjauh dari orang banyak," atau "Dikuatkan," atau "Sangat senang memiliki waktu ini sendirian dengan Tuhan," atau "Kembali disegarkan dan fokus untuk melanjutkan pelayanan saya." Lanjutkan drama.</w:t>
      </w:r>
    </w:p>
    <w:p>
      <w:pPr/>
      <w:r>
        <w:rPr>
          <w:lang w:val="id_ID" w:bidi="id_ID"/>
        </w:rPr>
      </w:r>
      <w:r>
        <w:rPr>
          <w:lang w:val="id_ID" w:bidi="id_ID"/>
        </w:rPr>
        <w:t>Perankan murid-murid yang mencari Yesus. Mereka bangun dan Yesus telah pergi. Kerumunan orang banyak sudah mulai mencari Yesus. Murid-murid menemukan Yesus dan memberi tahu Dia bahwa semua orang mencari Dia.</w:t>
      </w:r>
    </w:p>
    <w:p>
      <w:pPr/>
      <w:r>
        <w:rPr>
          <w:lang w:val="id_ID" w:bidi="id_ID"/>
        </w:rPr>
      </w:r>
      <w:r>
        <w:rPr>
          <w:lang w:val="id_ID" w:bidi="id_ID"/>
        </w:rPr>
        <w:t>Hentikan sejenak drama. Sekarang tanyakan kepada orang-orang yang memerankan murid-murid "Apa yang kamu pikirkan atau rasakan?" Kamu mungkin mendengar jawaban seperti "Bingung, mengapa Yesus meninggalkan rumah itu?" atau "Berharap Yesus akan datang kembali dan menyembuhkan lebih banyak orang." Lanjutkan drama.</w:t>
      </w:r>
    </w:p>
    <w:p>
      <w:pPr/>
      <w:r>
        <w:rPr>
          <w:lang w:val="id_ID" w:bidi="id_ID"/>
        </w:rPr>
      </w:r>
      <w:r>
        <w:rPr>
          <w:lang w:val="id_ID" w:bidi="id_ID"/>
        </w:rPr>
        <w:t>Yesus menanggapi para murid dengan mengatakan, "Kita harus pergi ke kota lain dan memberitakan kepada mereka juga. Itulah sebabnya Aku datang."</w:t>
      </w:r>
    </w:p>
    <w:p>
      <w:pPr/>
      <w:r>
        <w:rPr>
          <w:lang w:val="id_ID" w:bidi="id_ID"/>
        </w:rPr>
      </w:r>
      <w:r>
        <w:rPr>
          <w:lang w:val="id_ID" w:bidi="id_ID"/>
        </w:rPr>
        <w:t>Hentikan sejenak drama. Tanyakan kepada orang-orang yang memerankan para murid apa yang mereka pikirkan tentang maksud Yesus ketika Ia mengatakan ini. Tanyakan kepada mereka mengapa Yesus datang pada titik ini. Lanjutkan drama.</w:t>
      </w:r>
    </w:p>
    <w:p>
      <w:pPr/>
      <w:r>
        <w:rPr>
          <w:lang w:val="id_ID" w:bidi="id_ID"/>
        </w:rPr>
      </w:r>
      <w:r>
        <w:rPr>
          <w:lang w:val="id_ID" w:bidi="id_ID"/>
        </w:rPr>
        <w:t>Akhirnya, perankan Yesus dan murid-muridNya melakukan perjalanan ke seluruh Galilea. Yesus berkhotbah di sinagoge-sinagoge dan memerintahkan setan-setan untuk meninggalkan orang yang kerasukan.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rekaman dari bacaan Markus 1:35–39 dalam terjemahan yang paling mudah dimengerti.</w:t>
      </w:r>
    </w:p>
    <w:p>
      <w:pPr/>
      <w:r>
        <w:rPr>
          <w:lang w:val="id_ID" w:bidi="id_ID"/>
        </w:rPr>
      </w:r>
      <w:r>
        <w:rPr>
          <w:lang w:val="id_ID" w:bidi="id_ID"/>
        </w:rPr>
        <w:t>Pada langkah ini, kelompok akan membahas istilah dan kata kunci dalam bacaan ini.</w:t>
      </w:r>
    </w:p>
    <w:p>
      <w:pPr/>
      <w:r>
        <w:rPr>
          <w:lang w:val="id_ID" w:bidi="id_ID"/>
        </w:rPr>
      </w:r>
      <w:r>
        <w:rPr>
          <w:lang w:val="id_ID" w:bidi="id_ID"/>
        </w:rPr>
        <w:t xml:space="preserve">Kisah ini dimulai dengan Yesus pergi ke tempat sunyi untuk berdoa. </w:t>
      </w:r>
      <w:r>
        <w:rPr>
          <w:b/>
          <w:lang w:val="id_ID" w:bidi="id_ID"/>
        </w:rPr>
        <w:t>Tempat sunyi</w:t>
      </w:r>
      <w:r>
        <w:rPr>
          <w:lang w:val="id_ID" w:bidi="id_ID"/>
        </w:rPr>
        <w:t xml:space="preserve"> adalah kata yang sama yang digunakan untuk tempat Yohanes tinggal, dan tempat Yesus pergi untuk dicobai. Tidak ada padang gurun sungguhan di dekat </w:t>
      </w:r>
      <w:hyperlink r:id="rId47">
        <w:r>
          <w:rPr>
            <w:lang w:val="id_ID" w:bidi="id_ID"/>
          </w:rPr>
          <w:rPr>
            <w:color w:val="0000EE"/>
            <w:u w:val="single"/>
          </w:rPr>
          <w:t>Kapernaum</w:t>
        </w:r>
      </w:hyperlink>
      <w:r>
        <w:rPr>
          <w:lang w:val="id_ID" w:bidi="id_ID"/>
        </w:rPr>
        <w:t xml:space="preserve">—ini adalah cara lain untuk mengatakan Yesus pergi untuk mencari tempat di mana Ia dapat sendirian berbicara dengan Tuhan. Kata </w:t>
      </w:r>
      <w:r>
        <w:rPr>
          <w:b/>
          <w:lang w:val="id_ID" w:bidi="id_ID"/>
        </w:rPr>
        <w:t>berdoa</w:t>
      </w:r>
      <w:r>
        <w:rPr>
          <w:lang w:val="id_ID" w:bidi="id_ID"/>
        </w:rPr>
        <w:t xml:space="preserve"> menunjukkan doa selama jangka waktu yang panjang. Dalam arti yang paling luas, doa adalah berbicara dengan Tuhan. Cobalah untuk tidak menggunakan istilah yang berarti hanya untuk menghafal kata-kata.</w:t>
      </w:r>
    </w:p>
    <w:p>
      <w:pPr/>
      <w:r>
        <w:rPr>
          <w:lang w:val="id_ID" w:bidi="id_ID"/>
        </w:rPr>
      </w:r>
      <w:r>
        <w:rPr>
          <w:lang w:val="id_ID" w:bidi="id_ID"/>
        </w:rPr>
        <w:t xml:space="preserve">Berhenti di sini dan diskusikan dalam kelompok kata atau frasa apa yang akan digunakan untuk "berdoa". Untuk informasi lebih lanjut tentang </w:t>
      </w:r>
      <w:hyperlink r:id="rId69">
        <w:r>
          <w:rPr>
            <w:lang w:val="id_ID" w:bidi="id_ID"/>
          </w:rPr>
          <w:rPr>
            <w:color w:val="0000EE"/>
            <w:u w:val="single"/>
          </w:rPr>
          <w:t>doa/berdoa</w:t>
        </w:r>
      </w:hyperlink>
      <w:r>
        <w:rPr>
          <w:lang w:val="id_ID" w:bidi="id_ID"/>
        </w:rPr>
        <w:t>, lihat Glosarium Utama. Hentikan sebentar rekaman di sini.</w:t>
      </w:r>
    </w:p>
    <w:p>
      <w:pPr/>
      <w:r>
        <w:rPr>
          <w:lang w:val="id_ID" w:bidi="id_ID"/>
        </w:rPr>
      </w:r>
      <w:r>
        <w:rPr>
          <w:lang w:val="id_ID" w:bidi="id_ID"/>
        </w:rPr>
        <w:t xml:space="preserve">Simon dan </w:t>
      </w:r>
      <w:r>
        <w:rPr>
          <w:b/>
          <w:lang w:val="id_ID" w:bidi="id_ID"/>
        </w:rPr>
        <w:t>yang lainnya</w:t>
      </w:r>
      <w:r>
        <w:rPr>
          <w:lang w:val="id_ID" w:bidi="id_ID"/>
        </w:rPr>
        <w:t xml:space="preserve"> atau Simon dan </w:t>
      </w:r>
      <w:r>
        <w:rPr>
          <w:b/>
          <w:lang w:val="id_ID" w:bidi="id_ID"/>
        </w:rPr>
        <w:t>rekan-rekan</w:t>
      </w:r>
      <w:r>
        <w:rPr>
          <w:lang w:val="id_ID" w:bidi="id_ID"/>
        </w:rPr>
        <w:t>nya pergi mencari Yesus. "Orang lain" atau "rekan-rekan" di sini kemungkinan besar adalah Andreas, Yakobus, dan Yohanes.</w:t>
      </w:r>
    </w:p>
    <w:p>
      <w:pPr/>
      <w:r>
        <w:rPr>
          <w:lang w:val="id_ID" w:bidi="id_ID"/>
        </w:rPr>
      </w:r>
      <w:r>
        <w:rPr>
          <w:lang w:val="id_ID" w:bidi="id_ID"/>
        </w:rPr>
        <w:t xml:space="preserve">Yesus dan murid-murid pergi ke kota/desa lain di wilayah Galilea untuk memberitakan. </w:t>
      </w:r>
      <w:r>
        <w:rPr>
          <w:b/>
          <w:lang w:val="id_ID" w:bidi="id_ID"/>
        </w:rPr>
        <w:t>Kota/desa</w:t>
      </w:r>
      <w:r>
        <w:rPr>
          <w:lang w:val="id_ID" w:bidi="id_ID"/>
        </w:rPr>
        <w:t xml:space="preserve"> mengacu pada kota-kota seperti desa yang memiliki pertanian besar yang ukurannya sebesar kota kecil (setidaknya 15.000 orang) tetapi masih terasa seperti desa. </w:t>
      </w:r>
      <w:hyperlink r:id="rId36">
        <w:r>
          <w:rPr>
            <w:lang w:val="id_ID" w:bidi="id_ID"/>
          </w:rPr>
          <w:rPr>
            <w:color w:val="0000EE"/>
            <w:u w:val="single"/>
          </w:rPr>
          <w:t>Galilea</w:t>
        </w:r>
      </w:hyperlink>
      <w:r>
        <w:rPr>
          <w:lang w:val="id_ID" w:bidi="id_ID"/>
        </w:rPr>
        <w:t xml:space="preserve"> adalah daerah di sekitar sisi barat </w:t>
      </w:r>
      <w:hyperlink r:id="rId35">
        <w:r>
          <w:rPr>
            <w:lang w:val="id_ID" w:bidi="id_ID"/>
          </w:rPr>
          <w:rPr>
            <w:color w:val="0000EE"/>
            <w:u w:val="single"/>
          </w:rPr>
          <w:t>Danau Galilea</w:t>
        </w:r>
      </w:hyperlink>
      <w:r>
        <w:rPr>
          <w:lang w:val="id_ID" w:bidi="id_ID"/>
        </w:rPr>
        <w:t>, yang sangat padat penduduknya dan memiliki kota-kota berukuran menengah, di mana orang menangkap ikan dan bercocok tanam di tanah yang subur di daerah itu.</w:t>
      </w:r>
    </w:p>
    <w:p>
      <w:pPr/>
      <w:r>
        <w:rPr>
          <w:lang w:val="id_ID" w:bidi="id_ID"/>
        </w:rPr>
      </w:r>
      <w:r>
        <w:rPr>
          <w:lang w:val="id_ID" w:bidi="id_ID"/>
        </w:rPr>
        <w:t>Berhenti di sini dan lihatlah peta Galilea secara berkelompok. Hentikan sebentar rekaman di sini.</w:t>
      </w:r>
    </w:p>
    <w:p>
      <w:pPr/>
      <w:r>
        <w:rPr>
          <w:lang w:val="id_ID" w:bidi="id_ID"/>
        </w:rPr>
      </w:r>
      <w:r>
        <w:rPr>
          <w:lang w:val="id_ID" w:bidi="id_ID"/>
        </w:rPr>
        <w:t xml:space="preserve">Yesus berkhotbah di </w:t>
      </w:r>
      <w:r>
        <w:rPr>
          <w:b/>
          <w:lang w:val="id_ID" w:bidi="id_ID"/>
        </w:rPr>
        <w:t>sinagoge-sinagoge</w:t>
      </w:r>
      <w:r>
        <w:rPr>
          <w:lang w:val="id_ID" w:bidi="id_ID"/>
        </w:rPr>
        <w:t xml:space="preserve">. Ingat, sinagoge adalah tempat ibadat orang Yahudi di mana orang-orang di desa dapat bertemu selain di bait utama di Yerusalem. Gunakan kata yang sama untuk sinagoge seperti yang digunakan dalam perikop sebelumnya, dan ingat bahwa </w:t>
      </w:r>
      <w:hyperlink r:id="rId49">
        <w:r>
          <w:rPr>
            <w:lang w:val="id_ID" w:bidi="id_ID"/>
          </w:rPr>
          <w:rPr>
            <w:color w:val="0000EE"/>
            <w:u w:val="single"/>
          </w:rPr>
          <w:t>sinagoge</w:t>
        </w:r>
      </w:hyperlink>
      <w:r>
        <w:rPr>
          <w:lang w:val="id_ID" w:bidi="id_ID"/>
        </w:rPr>
        <w:t xml:space="preserve"> ada di Glosarium Utama.</w:t>
      </w:r>
    </w:p>
    <w:p>
      <w:pPr/>
      <w:r>
        <w:rPr>
          <w:lang w:val="id_ID" w:bidi="id_ID"/>
        </w:rPr>
      </w:r>
      <w:r>
        <w:rPr>
          <w:lang w:val="id_ID" w:bidi="id_ID"/>
        </w:rPr>
        <w:t xml:space="preserve">Yesus mengusir </w:t>
      </w:r>
      <w:r>
        <w:rPr>
          <w:b/>
          <w:lang w:val="id_ID" w:bidi="id_ID"/>
        </w:rPr>
        <w:t>setan-setan</w:t>
      </w:r>
      <w:r>
        <w:rPr>
          <w:lang w:val="id_ID" w:bidi="id_ID"/>
        </w:rPr>
        <w:t xml:space="preserve">. Ia membuat </w:t>
      </w:r>
      <w:hyperlink r:id="rId62">
        <w:r>
          <w:rPr>
            <w:lang w:val="id_ID" w:bidi="id_ID"/>
          </w:rPr>
          <w:rPr>
            <w:color w:val="0000EE"/>
            <w:u w:val="single"/>
          </w:rPr>
          <w:t>setan-setan</w:t>
        </w:r>
      </w:hyperlink>
      <w:r>
        <w:rPr>
          <w:lang w:val="id_ID" w:bidi="id_ID"/>
        </w:rPr>
        <w:t xml:space="preserve"> meninggalkan orang dan berhenti mengendalikan mereka. Kata "setan-setan" digunakan secara bergantian dengan kata roh najis atau roh jahat. Gunakan kata atau frasa yang sama untuk setan atau roh jahat seperti yang digunakan dalam perikop lainnya. Untuk informasi lebih lanjut tentang </w:t>
      </w:r>
      <w:hyperlink r:id="rId52">
        <w:r>
          <w:rPr>
            <w:lang w:val="id_ID" w:bidi="id_ID"/>
          </w:rPr>
          <w:rPr>
            <w:color w:val="0000EE"/>
            <w:u w:val="single"/>
          </w:rPr>
          <w:t>roh jahat</w:t>
        </w:r>
      </w:hyperlink>
      <w:r>
        <w:rPr>
          <w:lang w:val="id_ID" w:bidi="id_ID"/>
        </w:rPr>
        <w:t>, lihat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sesi ini, ceritakan kembali perikop ini sebagai kelompok, dalam bahasa Anda sendiri.</w:t>
      </w:r>
    </w:p>
    <w:p>
      <w:pPr/>
      <w:r>
        <w:rPr>
          <w:lang w:val="id_ID" w:bidi="id_ID"/>
        </w:rPr>
      </w:r>
      <w:r>
        <w:rPr>
          <w:lang w:val="id_ID" w:bidi="id_ID"/>
        </w:rPr>
        <w:t>Pertama-tama, seluruh kelompok harus berlatih menceritakan perikop ini dalam bahasamu sendiri. Ingatlah untuk menyertakan hal-hal yang kamu putuskan pada langkah sebelumnya, seperti kronologi, kata, kalimat, emosi, atau apa pun yang sudah kamu diskusikan.</w:t>
      </w:r>
    </w:p>
    <w:p>
      <w:pPr/>
      <w:r>
        <w:rPr>
          <w:lang w:val="id_ID" w:bidi="id_ID"/>
        </w:rPr>
      </w:r>
      <w:r>
        <w:rPr>
          <w:lang w:val="id_ID" w:bidi="id_ID"/>
        </w:rPr>
        <w:t>Satu anggota kelompok harus menceritakan beberapa kalimat dari perikop ini dan berhenti. Anggota kelompok yang lain harus menceritakan bagian selanjutnya dari perikop ini dan berhenti. Lakukan ini sampai kelompok telah menceritakan kembali seluruh perikop ini. Dalam langkah ini anggota kelompok dapat saling mengoreksi Hentikan rekaman ini di sini.</w:t>
      </w:r>
    </w:p>
    <w:p>
      <w:pPr/>
      <w:r>
        <w:rPr>
          <w:lang w:val="id_ID" w:bidi="id_ID"/>
        </w:rPr>
      </w:r>
      <w:r>
        <w:rPr>
          <w:lang w:val="id_ID" w:bidi="id_ID"/>
        </w:rPr>
        <w:t>Selanjutnya, setiap anggota kelompok harus menceritakan seluruh perikop tanpa gangguan setidaknya satu kali. Seorang anggota kelompok dapat menggunakan benda, gerakan, atau papan cerita untuk membantu mereka mengingat perikop ini. Hentikan rekaman ini di sini.</w:t>
      </w:r>
    </w:p>
    <w:p>
      <w:pPr/>
      <w:r>
        <w:rPr>
          <w:lang w:val="id_ID" w:bidi="id_ID"/>
        </w:rPr>
      </w:r>
      <w:r>
        <w:rPr>
          <w:lang w:val="id_ID" w:bidi="id_ID"/>
        </w:rPr>
        <w:t>Selanjutnya, kelompok dapat memutuskan versi perikop mana yang paling Anda sukai. Kamu dapat memutuskan bahwa kamu menyukai cara satu anggota kelompok menceritakan satu adegan tetapi kamu menyukai cara anggota kelompok yang berbeda menceritakan adegan lain. Hentikan rekaman ini di sini.</w:t>
      </w:r>
    </w:p>
    <w:p>
      <w:pPr/>
      <w:r>
        <w:rPr>
          <w:lang w:val="id_ID" w:bidi="id_ID"/>
        </w:rPr>
      </w:r>
      <w:r>
        <w:rPr>
          <w:lang w:val="id_ID" w:bidi="id_ID"/>
        </w:rPr>
        <w:t>Akhirnya, kelompok dapat menyusun versi terakhir dari perikop ini yang disetujui semua orang. Setiap anggota kelompok harus berlatih menceritakan versi terakhir dari perikop ini.</w:t>
      </w:r>
      <w:r>
        <w:rPr>
          <w:lang w:val="id_ID" w:bidi="id_ID"/>
        </w:rPr>
      </w:r>
      <w:r>
        <w:rPr>
          <w:lang w:val="id_ID" w:bidi="id_ID"/>
        </w:rPr>
      </w:r>
    </w:p>
    <w:p>
      <w:pPr/>
      <w:r>
        <w:rPr>
          <w:lang w:val="id_ID" w:bidi="id_ID"/>
        </w:rPr>
      </w:r>
    </w:p>
    <w:p>
      <w:pPr>
        <w:pStyle w:val="Heading2"/>
      </w:pPr>
      <w:r>
        <w:rPr>
          <w:lang w:val="id_ID" w:bidi="id_ID"/>
        </w:rPr>
        <w:t>Markus 1:35–39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70">
        <w:r>
          <w:rPr>
            <w:lang w:val="id_ID" w:bidi="id_ID"/>
          </w:rPr>
          <w:rPr>
            <w:color w:val="0000EE"/>
            <w:u w:val="single"/>
          </w:rPr>
          <w:t>Dengar dan Renungkan</w:t>
        </w:r>
      </w:hyperlink>
      <w:r>
        <w:rPr>
          <w:lang w:val="id_ID" w:bidi="id_ID"/>
        </w:rPr>
        <w:t xml:space="preserve"> (828 KB)</w:t>
      </w:r>
      <w:r>
        <w:rPr>
          <w:lang w:val="id_ID" w:bidi="id_ID"/>
        </w:rPr>
      </w:r>
    </w:p>
    <w:p>
      <w:pPr>
        <w:pStyle w:val="ListBullet"/>
        <w:spacing w:line="240" w:lineRule="auto"/>
        <w:ind w:left="720"/>
      </w:pPr>
      <w:r>
        <w:rPr>
          <w:lang w:val="id_ID" w:bidi="id_ID"/>
        </w:rPr>
      </w:r>
      <w:hyperlink r:id="rId71">
        <w:r>
          <w:rPr>
            <w:lang w:val="id_ID" w:bidi="id_ID"/>
          </w:rPr>
          <w:rPr>
            <w:color w:val="0000EE"/>
            <w:u w:val="single"/>
          </w:rPr>
          <w:t>Menyiapkan Panggung</w:t>
        </w:r>
      </w:hyperlink>
      <w:r>
        <w:rPr>
          <w:lang w:val="id_ID" w:bidi="id_ID"/>
        </w:rPr>
        <w:t xml:space="preserve"> (4.1 MB)</w:t>
      </w:r>
      <w:r>
        <w:rPr>
          <w:lang w:val="id_ID" w:bidi="id_ID"/>
        </w:rPr>
      </w:r>
    </w:p>
    <w:p>
      <w:pPr>
        <w:pStyle w:val="ListBullet"/>
        <w:spacing w:line="240" w:lineRule="auto"/>
        <w:ind w:left="720"/>
      </w:pPr>
      <w:r>
        <w:rPr>
          <w:lang w:val="id_ID" w:bidi="id_ID"/>
        </w:rPr>
      </w:r>
      <w:hyperlink r:id="rId72">
        <w:r>
          <w:rPr>
            <w:lang w:val="id_ID" w:bidi="id_ID"/>
          </w:rPr>
          <w:rPr>
            <w:color w:val="0000EE"/>
            <w:u w:val="single"/>
          </w:rPr>
          <w:t>Menjelaskan Adegan</w:t>
        </w:r>
      </w:hyperlink>
      <w:r>
        <w:rPr>
          <w:lang w:val="id_ID" w:bidi="id_ID"/>
        </w:rPr>
        <w:t xml:space="preserve"> (4.1 MB)</w:t>
      </w:r>
      <w:r>
        <w:rPr>
          <w:lang w:val="id_ID" w:bidi="id_ID"/>
        </w:rPr>
      </w:r>
    </w:p>
    <w:p>
      <w:pPr>
        <w:pStyle w:val="ListBullet"/>
        <w:spacing w:line="240" w:lineRule="auto"/>
        <w:ind w:left="720"/>
      </w:pPr>
      <w:r>
        <w:rPr>
          <w:lang w:val="id_ID" w:bidi="id_ID"/>
        </w:rPr>
      </w:r>
      <w:hyperlink r:id="rId73">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74">
        <w:r>
          <w:rPr>
            <w:lang w:val="id_ID" w:bidi="id_ID"/>
          </w:rPr>
          <w:rPr>
            <w:color w:val="0000EE"/>
            <w:u w:val="single"/>
          </w:rPr>
          <w:t>Melengkapi yang Kurang</w:t>
        </w:r>
      </w:hyperlink>
      <w:r>
        <w:rPr>
          <w:lang w:val="id_ID" w:bidi="id_ID"/>
        </w:rPr>
        <w:t xml:space="preserve"> (2.3 MB)</w:t>
      </w:r>
      <w:r>
        <w:rPr>
          <w:lang w:val="id_ID" w:bidi="id_ID"/>
        </w:rPr>
      </w:r>
    </w:p>
    <w:p>
      <w:pPr>
        <w:pStyle w:val="ListBullet"/>
        <w:spacing w:line="240" w:lineRule="auto"/>
        <w:ind w:left="720"/>
      </w:pPr>
      <w:r>
        <w:rPr>
          <w:lang w:val="id_ID" w:bidi="id_ID"/>
        </w:rPr>
      </w:r>
      <w:hyperlink r:id="rId75">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1:40–45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bagian ini, dengarkan Markus 1:40–45 dan renungkan di dalam hati.</w:t>
      </w:r>
    </w:p>
    <w:p>
      <w:pPr/>
      <w:r>
        <w:rPr>
          <w:lang w:val="id_ID" w:bidi="id_ID"/>
        </w:rPr>
      </w:r>
      <w:r>
        <w:rPr>
          <w:lang w:val="id_ID" w:bidi="id_ID"/>
        </w:rPr>
        <w:t>Dengarkan rekaman dari Markus 1:40–45 sebanyak tiga kali, dalam tiga versi terjemahan yang berbeda kalau bisa. Kemudian diskusikan pertanyaan-pertanyaan berikut ini di dalam kelompok:</w:t>
      </w:r>
    </w:p>
    <w:p>
      <w:pPr>
        <w:pStyle w:val="ListNumber"/>
        <w:numPr>
          <w:ilvl w:val="0"/>
          <w:numId w:val="20"/>
        </w:numPr>
        <w:spacing w:line="240" w:lineRule="auto"/>
        <w:ind w:left="720"/>
      </w:pPr>
      <w:r>
        <w:rPr>
          <w:lang w:val="id_ID" w:bidi="id_ID"/>
        </w:rPr>
      </w:r>
      <w:r>
        <w:rPr>
          <w:lang w:val="id_ID" w:bidi="id_ID"/>
        </w:rPr>
        <w:t>Apa yang kamu sukai dari perikop ini?</w:t>
      </w:r>
    </w:p>
    <w:p>
      <w:pPr>
        <w:pStyle w:val="ListNumber"/>
        <w:spacing w:line="240" w:lineRule="auto"/>
        <w:ind w:left="720"/>
      </w:pPr>
      <w:r>
        <w:rPr>
          <w:lang w:val="id_ID" w:bidi="id_ID"/>
        </w:rPr>
      </w:r>
      <w:r>
        <w:rPr>
          <w:lang w:val="id_ID" w:bidi="id_ID"/>
        </w:rPr>
        <w:t>Apa yang kamu tidak suka atau tidak mengerti dari perikop ini?</w:t>
      </w:r>
    </w:p>
    <w:p>
      <w:pPr>
        <w:pStyle w:val="ListNumber"/>
        <w:spacing w:line="240" w:lineRule="auto"/>
        <w:ind w:left="720"/>
      </w:pPr>
      <w:r>
        <w:rPr>
          <w:lang w:val="id_ID" w:bidi="id_ID"/>
        </w:rPr>
      </w:r>
      <w:r>
        <w:rPr>
          <w:lang w:val="id_ID" w:bidi="id_ID"/>
        </w:rPr>
        <w:t>Apa yang perikop ini jelaskan tentang Yesus?</w:t>
      </w:r>
    </w:p>
    <w:p>
      <w:pPr>
        <w:pStyle w:val="ListNumber"/>
        <w:spacing w:line="240" w:lineRule="auto"/>
        <w:ind w:left="720"/>
      </w:pPr>
      <w:r>
        <w:rPr>
          <w:lang w:val="id_ID" w:bidi="id_ID"/>
        </w:rPr>
      </w:r>
      <w:r>
        <w:rPr>
          <w:lang w:val="id_ID" w:bidi="id_ID"/>
        </w:rPr>
        <w:t>Apa yang perikop ini jelaskan tentang orang-orang?</w:t>
      </w:r>
    </w:p>
    <w:p>
      <w:pPr>
        <w:pStyle w:val="ListNumber"/>
        <w:spacing w:line="240" w:lineRule="auto"/>
        <w:ind w:left="720"/>
      </w:pPr>
      <w:r>
        <w:rPr>
          <w:lang w:val="id_ID" w:bidi="id_ID"/>
        </w:rPr>
      </w:r>
      <w:r>
        <w:rPr>
          <w:lang w:val="id_ID" w:bidi="id_ID"/>
        </w:rPr>
        <w:t>Bagaimana perikop ini mempengaruhi kehidupan sehari-hari kita?</w:t>
      </w:r>
    </w:p>
    <w:p>
      <w:pPr>
        <w:pStyle w:val="ListNumber"/>
        <w:spacing w:line="240" w:lineRule="auto"/>
        <w:ind w:left="720"/>
      </w:pPr>
      <w:r>
        <w:rPr>
          <w:lang w:val="id_ID" w:bidi="id_ID"/>
        </w:rPr>
      </w:r>
      <w:r>
        <w:rPr>
          <w:lang w:val="id_ID" w:bidi="id_ID"/>
        </w:rPr>
        <w:t>Siapa yang kamu kenal yang perlu mendengar tentang cerita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rekaman Markus 1:40–45 dalam bentuk terjemahan yang paling mudah dimengerti.</w:t>
      </w:r>
    </w:p>
    <w:p>
      <w:pPr/>
      <w:r>
        <w:rPr>
          <w:lang w:val="id_ID" w:bidi="id_ID"/>
        </w:rPr>
      </w:r>
      <w:r>
        <w:rPr>
          <w:lang w:val="id_ID" w:bidi="id_ID"/>
        </w:rPr>
        <w:t>Yesus dan para murid-Nya melakukan perjalanan ke seluruh wilayah Galilea. Yesus telah berkhotbah di sinagoge-sinagoge dan memerintahkan roh-roh jahat untuk keluar dari orang-orang. Kabar tentang mukjizat-mukjizat Yesus terus menyebar. Markus sekarang memperkenalkan seorang pria yang mengidap penyakit kulit yang serius, yaitu kusta. Dia mungkin pernah melihat atau mendengar tentang kuasa Yesus yang menyembuhkan dan telah datang untuk memohon kepada Yesus untuk menyembuhkan-Nya.</w:t>
      </w:r>
    </w:p>
    <w:p>
      <w:pPr/>
      <w:r>
        <w:rPr>
          <w:lang w:val="id_ID" w:bidi="id_ID"/>
        </w:rPr>
      </w:r>
      <w:r>
        <w:rPr>
          <w:lang w:val="id_ID" w:bidi="id_ID"/>
        </w:rPr>
        <w:t>Kusta mungkin mengacu pada berbagai jenis penyakit kulit. Orang banyak takut kepada orang-orang yang menderita kusta dan mengusir mereka keluar dari masyarakat. Orang-orang yang mengidap kusta dianggap tidak bersih atau najis atau tidak pantas untuk hidup dan bekerja di dalam masyarakat. Orang-orang percaya bahwa kusta itu disebarkan dengan menyentuh orang kusta. Dalam Perjanjian Lama, Musa menyatakan dalam hukum bahwa orang-orang kusta harus memakai pakaian yang sobek-sobek, tidak menyisir rambut mereka, dan berteriak "najis, najis," sepanjang hari. Orang kusta hidup sendirian di luar masyarakat. Siapapun yang menyentuh penderita kusta dianggap tidak bersih atau najis juga, sehingga orang-orang selalu menjauh dari mereka. Orang kusta bisa pergi ke sinagoge jika ada layar yang membatasi mereka dengan jemaat. Orang kusta dapat sembuh dari penyakitnya, tetapi dia harus pergi ke imam untuk dinyatakan "bersih" lagi dan dapat hidup seperti biasa di masyarakat.</w:t>
      </w:r>
    </w:p>
    <w:p>
      <w:pPr/>
      <w:r>
        <w:rPr>
          <w:lang w:val="id_ID" w:bidi="id_ID"/>
        </w:rPr>
      </w:r>
      <w:r>
        <w:rPr>
          <w:lang w:val="id_ID" w:bidi="id_ID"/>
        </w:rPr>
        <w:t>Berhenti di sini dan diskusikan dalam kelompok: Apakah ada penyakit dalam budaya Anda yang membuat orang dipisahkan dari masyarakat, atau tidak dapat menyembah Tuhan? Apa yang harus mereka lakukan untuk menunjukkan bahwa mereka dipisahkan? Bagaimana orang lain memperlakukan mereka? Bagaimana mereka dapat masuk kembali ke dalam masyarakat? Hentikan sebentar rekaman di sini.</w:t>
      </w:r>
    </w:p>
    <w:p>
      <w:pPr/>
      <w:r>
        <w:rPr>
          <w:lang w:val="id_ID" w:bidi="id_ID"/>
        </w:rPr>
      </w:r>
      <w:r>
        <w:rPr>
          <w:lang w:val="id_ID" w:bidi="id_ID"/>
        </w:rPr>
        <w:t>Orang kusta dalam kisah ini pergi kepada Yesus, berlutut dan memohon kepada Yesus untuk menyembuhkan dirinya. Orang itu menunjukkan rasa hormat yang besar kepada Yesus ketika dia berlutut. Dia sangat ingin disembuhkan dan tidak mau lagi menjadi orang buangan. Orang kusta itu memohon kepada Yesus, "Jika Engkau mau, Engkau dapat mentahirkan aku." Orang kusta sudah sangat menderita, baik secara fisik dan emosional. Menjadi orang buangan adalah hidup yang menyedihkan dan kesepian. Orang kusta tidak hanya fokus pada kesembuhan tubuh, tetapi menjadi "bersih" atau "tahir" kembali supaya dia dapat kembali masuk ke masyarakat. Meskipun orang kusta itu putus asa dan memohon kepada Yesus, pertanyaannya tetap sopan dan penuh hormat. Dia bertanya apakah Yesus "mau." Orang kusta itu tahu bahwa Yesus memiliki kuasa untuk menyembuhkannya, tetapi dia tidak tahu apakah Yesus mau melakukannya. Orang-orang tidak menunjukkan belas kasihan kepada orang-orang kusta, jadi ia tidak tahu apakah Yesus akan menolongnya. Namun, Yesus "tergerak oleh belas kasihan," atau perasaan yang meluap. Dia sangat peduli kepada pria ini dan atas penderitaannya.</w:t>
      </w:r>
    </w:p>
    <w:p>
      <w:pPr/>
      <w:r>
        <w:rPr>
          <w:lang w:val="id_ID" w:bidi="id_ID"/>
        </w:rPr>
      </w:r>
      <w:r>
        <w:rPr>
          <w:lang w:val="id_ID" w:bidi="id_ID"/>
        </w:rPr>
        <w:t xml:space="preserve">Berhenti di sini dan diskusikan dalam kelompok: Ceritakan kisah tentang seseorang yang merasakan belas kasihan, atau kasih, dan frustrasi pada saat yang sama. Bagaimana Anda menggambarkan perasaan-perasaan ini? Hentikan sebentar rekaman di sini. </w:t>
      </w:r>
    </w:p>
    <w:p>
      <w:pPr/>
      <w:r>
        <w:rPr>
          <w:lang w:val="id_ID" w:bidi="id_ID"/>
        </w:rPr>
      </w:r>
      <w:r>
        <w:rPr>
          <w:lang w:val="id_ID" w:bidi="id_ID"/>
        </w:rPr>
        <w:t>Yesus benar-benar menyentuh pria itu, meskipun ini melanggar hukum Yahudi. Pria itu tidak terbiasa disentuh oleh orang-orang dalam keadaannya yang tidak bersih atau najis. Yesus tidak keberatan melanggar aturan agama --Yesus berpikir hukum kasih lebih penting daripada hukum agama.</w:t>
      </w:r>
    </w:p>
    <w:p>
      <w:pPr/>
      <w:r>
        <w:rPr>
          <w:lang w:val="id_ID" w:bidi="id_ID"/>
        </w:rPr>
      </w:r>
      <w:r>
        <w:rPr>
          <w:lang w:val="id_ID" w:bidi="id_ID"/>
        </w:rPr>
        <w:t>Orang kusta itu langsung sembuh dan tahir. Namun, dalam Hukum Yahudi, para imamlah yang memiliki wewenang untuk menyatakan bahwa orang yang najis sudah menjadi tahir kembali lalu mengizinkan mereka kembali ke masyarakat. Yesus memberikan perintah yang tegas kepada pria itu untuk menunjukkan dirinya kepada imam. Ketika Yesus menunjukkan belas kasih dan ketika Yesus memberi pria itu peringatan keras ada perasaan yang mendalam yang mirip dengan kemarahan dan frustrasi terhadap kejahatan yang menyebabkan pria itu sakit. Yesus mungkin frustrasi juga karena Ia tahu pria itu tidak akan menaati perintah-Nya untuk tidak bercerita.</w:t>
      </w:r>
    </w:p>
    <w:p>
      <w:pPr/>
      <w:r>
        <w:rPr>
          <w:lang w:val="id_ID" w:bidi="id_ID"/>
        </w:rPr>
      </w:r>
      <w:r>
        <w:rPr>
          <w:lang w:val="id_ID" w:bidi="id_ID"/>
        </w:rPr>
        <w:t>Yesus memerintahkan pria itu dengan sangat keras supaya tidak menceritakan kepada siapa pun apa yang telah terjadi. Sebaliknya, Yesus mengatakan kepada pria itu untuk pergi kepada imam untuk menerima upacara dan mempersembahkan korban yang akan membuatnya "tahir." Imam itu kemungkinan ada di bait suci di Yerusalem. Para imam Yahudi mempersembahkan korban kepada Tuhan untuk mewakili orang banyak. Para imam adalah perwakilan Tuhan kepada umat-Nya dan perwakilan umat-Nya kepada Tuhan. Para imam jugalah yang memeriksa orang-orang dan memutuskan apakah mereka dapat dibersihkan kembali. Sekali lagi, di dalam Perjanjian Lama diceritakan bahwa Tuhan memberikan hukum kepada Musa, yang mencakup perintah-perintah tentang apa yang harus dilakukan seseorang setelah dia sembuh dari kusta. Pria itu harus pergi ke bait suci di Yerusalem untuk menunjukkan dirinya kepada imam dan membawa korban, sesuai dengan perintah yang tertulis dalam hukum Musa ketika seseorang sembuh dari kusta. Korban adalah persembahan yang orang-orang berikan kepada Tuhan sebagai bentuk ucapan syukur. Korban bagi orang yang sembuh dari kusta mencakup korban binatang-binatang tertentu termasuk bulir-bulir (mungkin gandum atau jelai) dan minyak.</w:t>
      </w:r>
    </w:p>
    <w:p>
      <w:pPr/>
      <w:r>
        <w:rPr>
          <w:lang w:val="id_ID" w:bidi="id_ID"/>
        </w:rPr>
      </w:r>
      <w:r>
        <w:rPr>
          <w:lang w:val="id_ID" w:bidi="id_ID"/>
        </w:rPr>
        <w:t>Hentikan sebentar rekaman di sini dan perhatikan gambar bait suci di Yerusalem dan bulir-bulir gandum. Bahas dalam kelompok pertanyaan-pertanyaan berikut: Apa yang kamu lakukan saat bersyukur kepada Tuhan?</w:t>
      </w:r>
    </w:p>
    <w:p>
      <w:pPr/>
      <w:r>
        <w:rPr>
          <w:lang w:val="id_ID" w:bidi="id_ID"/>
        </w:rPr>
      </w:r>
      <w:r>
        <w:rPr>
          <w:lang w:val="id_ID" w:bidi="id_ID"/>
        </w:rPr>
        <w:t>Yesus meminta pria itu untuk menunjukkan dirinya kepada seorang imam dan mematuhi aturan supaya menjadi "kesaksian" atau bukti bagi orang banyak. Mungkin itu adalah bukti atas kesembuhan pria itu, atau bukti bahwa Yesus mengikuti hukum agama Yahudi, atau bukti bahwa Yesus datang untuk menyembuhkan, termasuk menyembuhkan orang kusta. Yesus peduli kepada semua orang, bahkan mereka yang terbuang. Yesus yang menyembuhkan orang kusta adalah bukti yang lebih kuat bagi para pemimpin agama tentang otoritas Yesus atas alam.</w:t>
      </w:r>
    </w:p>
    <w:p>
      <w:pPr/>
      <w:r>
        <w:rPr>
          <w:lang w:val="id_ID" w:bidi="id_ID"/>
        </w:rPr>
      </w:r>
      <w:r>
        <w:rPr>
          <w:lang w:val="id_ID" w:bidi="id_ID"/>
        </w:rPr>
        <w:t>Masalahnya pria itu tidak menaati Yesus. Dia pergi dan bercerita kepada semua orang apa yang Yesus telah lakukan. Ini membuat kesulitan besar bagi Yesus karena Dia tidak bisa lagi dengan mudah masuk ke kota-kota. Markus tidak mengatakan mengapa pria itu tidak menaati Yesus. Mungkin pria itu sangat senang dan bersemangat atas kesembuhannya sehingga dia hanya ingin berbagi cerita kepada semua orang - kemungkinan dia tidak mengerti mengapa dia diperintahkan untuk tidak menceritakan kepada siapa pun. Pria itu baru saja melihat mukjizat, belas kasihan dan kasih Yesus tetapi dia masih tidak menaati Yesus pada saat itu. Yesus meminta kita untuk menaati-Nya, tetapi Dia tidak memaksa kita. Karena pria itu menceritakan kesembuhannya kepada semua orang, maka pelayanan Yesus menjadi terbatas.</w:t>
      </w:r>
    </w:p>
    <w:p>
      <w:pPr/>
      <w:r>
        <w:rPr>
          <w:lang w:val="id_ID" w:bidi="id_ID"/>
        </w:rPr>
      </w:r>
      <w:r>
        <w:rPr>
          <w:lang w:val="id_ID" w:bidi="id_ID"/>
        </w:rPr>
        <w:t>Hentikan sebentar rekaman di sini dan diskusikan dalam kelompok pertanyaan berikut: Mengapa seseorang tidak menaati Yesus? Kadang-kadang kita mungkin tidak mengerti mengapa Tuhan meminta kita untuk melakukan hal-hal tertentu. Kadang-kadang mungkin terasa terlalu berat. Dapatkah Anda membayangkan saat Anda meminta seseorang untuk melakukan atau tidak melakukan sesuatu dan mereka mengabaikan Anda? Apa akibatnya mereka tidak mendengarkan?</w:t>
      </w:r>
    </w:p>
    <w:p>
      <w:pPr/>
      <w:r>
        <w:rPr>
          <w:lang w:val="id_ID" w:bidi="id_ID"/>
        </w:rPr>
      </w:r>
      <w:r>
        <w:rPr>
          <w:lang w:val="id_ID" w:bidi="id_ID"/>
        </w:rPr>
        <w:t>Setiap kali Yesus pergi ke kota, ada kerumunan orang banyak yang datang minta disembuhkan oleh Yesus. Yesus harus tinggal di tempat-tempat yang sedikit orangnya atau bahkan tidak ada orang sama sekali. Bahkan di tempat-tempat yang tidak ada orangnya, orang banyak masih datang untuk mencari Yesus supaya Dia dapat menyembuhkan mereka. Di seluruh kitab Markus kita diberitahu tentang saat-saat lain Yesus melakukan mukjizat dan mengatakan kepada orang-orang untuk tidak menceritakan mukjizat itu kepada siapa pun. Dalam kisah kita yang terakhir Yesus bilang bahwa Dia datang untuk memberitakan dan mengundang orang-orang masuk ke dalam Kerajaan Tuhan. Dia tidak ingin orang-orang hanya memusatkan perhatian pada apa yang dapat Dia langsung lakukan untuk mereka, yaitu dengan menyembuhkan mereka. Sebaliknya, Dia ingin orang-orang mendengarkan ajaran-Nya dan menaatinya.</w:t>
      </w:r>
    </w:p>
    <w:p>
      <w:pPr/>
      <w:r>
        <w:rPr>
          <w:lang w:val="id_ID" w:bidi="id_ID"/>
        </w:rPr>
      </w:r>
      <w:r>
        <w:rPr>
          <w:lang w:val="id_ID" w:bidi="id_ID"/>
        </w:rPr>
        <w:t>Yesus mundur dari kerumunan orang banyak adalah bagian akhir dari pelayanan Yesus. Kita beralih ke serangkaian kisah tentang kontroversi dalam pelayanan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rekaman Markus 1:40–45 dalam bentuk terjemahan yang paling mudah dimengerti.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Seorang pria sakit kusta datang dan berlutut di depan Yesus sambil memohon untuk disembuhkan. Dia berkata, "Kalau Engkau mau, Engkau dapat mentahirkan aku."</w:t>
      </w:r>
    </w:p>
    <w:p>
      <w:pPr/>
      <w:r>
        <w:rPr>
          <w:lang w:val="id_ID" w:bidi="id_ID"/>
        </w:rPr>
      </w:r>
      <w:r>
        <w:rPr>
          <w:lang w:val="id_ID" w:bidi="id_ID"/>
        </w:rPr>
        <w:t>Yesus tergerak oleh belas kasihan, dan menyentuh pria yang sakit kusta. Yesus berkata, "Aku mau, jadilah engkau tahir." Penyakit kusta itu langsung lenyap, dan pria itu menjadi tahir. Yesus menyuruh pria itu pergi sambil berkata, “Jangan beritahu siapapun tentang hal ini. Pergilah kepada imam, biarkan dia memeriksamu dan bawalah persembahan yang diperintahkan oleh hukum Musa. Ini akan menjadi kesaksian bahwa kamu telah ditahirkan.”</w:t>
      </w:r>
    </w:p>
    <w:p>
      <w:pPr/>
      <w:r>
        <w:rPr>
          <w:lang w:val="id_ID" w:bidi="id_ID"/>
        </w:rPr>
      </w:r>
      <w:r>
        <w:rPr>
          <w:b/>
          <w:lang w:val="id_ID" w:bidi="id_ID"/>
        </w:rPr>
        <w:t>Dalam adegan kedua:</w:t>
      </w:r>
      <w:r>
        <w:rPr>
          <w:lang w:val="id_ID" w:bidi="id_ID"/>
        </w:rPr>
        <w:t xml:space="preserve"> Pria itu pergi, tetapi bukannya melakukan apa yang dikatakan Yesus, dia malah menceritakan kepada semua orang apa yang terjadi. Akibatnya, kerumunan orang banyak segera mengelilingi Yesus sampai Dia tidak dapat memasuki kota secara terbuka dan harus tinggal di tempat-tempat yang terpencil. Meskipun demikian, orang-orang dari mana-mana terus mendatangiNya.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Pria yang sakit kusta</w:t>
      </w:r>
    </w:p>
    <w:p>
      <w:pPr>
        <w:pStyle w:val="ListBullet"/>
        <w:spacing w:line="240" w:lineRule="auto"/>
        <w:ind w:left="720"/>
      </w:pPr>
      <w:r>
        <w:rPr>
          <w:lang w:val="id_ID" w:bidi="id_ID"/>
        </w:rPr>
      </w:r>
      <w:r>
        <w:rPr>
          <w:lang w:val="id_ID" w:bidi="id_ID"/>
        </w:rPr>
        <w:t>Pengiring Jesus</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Dalam adegan pertama, Yesus sedang bepergian bersama para murid-Nya di wilayah Galilea. Markus tidak mengatakan dengan tepat di mana Yesus berada ketika orang kusta itu mendekati-Nya, tetapi adegan itu pasti terjadi di luar kota karena seorang kusta tidak akan ada di jalanan kota.</w:t>
      </w:r>
    </w:p>
    <w:p>
      <w:pPr/>
      <w:r>
        <w:rPr>
          <w:lang w:val="id_ID" w:bidi="id_ID"/>
        </w:rPr>
      </w:r>
      <w:r>
        <w:rPr>
          <w:lang w:val="id_ID" w:bidi="id_ID"/>
        </w:rPr>
        <w:t>Yesus mungkin sedang bersama pengiringNya. Mereka mungkin ketakutan ketika melihat orang kusta mendekat. Mereka tidak ingin orang kusta itu di dekat mereka supaya mereka tidak tertular penyakit kulit itu dan menjadi najis. Orang kusta itu mungkin sudah terbiasa dengan reaksi orang-orang terhadap-Nya dan mungkin takut untuk mendekati Yesus atau takut Yesus akan mengusirnya-tetapi dia sangat ingin disembuhkan. Markus tidak mengatakan bagaimana orang kusta itu tahu tentang kuasa Yesus yang dapat menyembuhkan, tetapi kabar tentang penyembuhan Yesus telah menyebar ke seluruh wilayah itu. Orang kusta itu datang kepada-Nya dan berlutut sebagai bentuk penghormatan. Dia memohon Yesus untuk menolongnya. Yesus menyentuh pria itu dan menyembuhkannya. Pengiring Yesus mungkin terkejut melihat Yesus menyentuh pria yang terkena penyakit menular seperti itu.</w:t>
      </w:r>
    </w:p>
    <w:p>
      <w:pPr/>
      <w:r>
        <w:rPr>
          <w:lang w:val="id_ID" w:bidi="id_ID"/>
        </w:rPr>
      </w:r>
      <w:r>
        <w:rPr>
          <w:lang w:val="id_ID" w:bidi="id_ID"/>
        </w:rPr>
        <w:t>Yesus tergerak oleh belas kasihan. Dia tidak peduli diriNya menjadi "najis" karena menyentuh pria itu. Dia sangat peduli dengan penderitaan orang kusta itu. Yesus menyentuh orang kusta itu dan orang kusta itu langsung sembuh dan menjadi tahir. Yesus sedang melakukan hal yang baru di sini. Dia menunjukkan bahwa kasih-Nya adalah untuk semua orang, termasuk orang-orang yang terbuang. Kasih Yesus lebih penting daripada hukum Yahudi, tetapi Dia masih mengharuskan pria itu untuk taat kepada hukum Yahudi dan perlihatkan dirinya kepada imam di Bait Suci di Yerusalem. Yesus berbicara dengan tegas kepada pria itu untuk "jangan katakan apa pun kepada siapa pun, tetapi pergilah, tunjukkan dirimu kepada imam."</w:t>
      </w:r>
    </w:p>
    <w:p>
      <w:pPr/>
      <w:r>
        <w:rPr>
          <w:lang w:val="id_ID" w:bidi="id_ID"/>
        </w:rPr>
      </w:r>
      <w:r>
        <w:rPr>
          <w:lang w:val="id_ID" w:bidi="id_ID"/>
        </w:rPr>
        <w:t>Dalam adegan kedua, pria itu pergi dan tidak menaati Yesus-dia mengatakan kepada semua orang apa yang telah terjadi. Kita tidak tahu berapa lama perjalanan orang itu untuk sampai ke Bait Suci di Yerusalem. Dia mungkin berada di luar kota di wilayah Galilea, jadi dia mungkin perlu setidaknya 2 hari untuk pergi ke Yerusalem. Kita tidak tahu berapa banyak orang yang dia ceritakan di sepanjang jalan atau apakah dia akhirnya benar-benar pergi ke Bait Suci.</w:t>
      </w:r>
    </w:p>
    <w:p>
      <w:pPr/>
      <w:r>
        <w:rPr>
          <w:lang w:val="id_ID" w:bidi="id_ID"/>
        </w:rPr>
      </w:r>
      <w:r>
        <w:rPr>
          <w:lang w:val="id_ID" w:bidi="id_ID"/>
        </w:rPr>
        <w:t>Karena pria itu bercerita kepada banyak orang tentang apa yang dilakukan Yesus, Yesus tidak dapat lagi memasuki kota-kota tanpa kerumunan orang banyak datang kepada-Nya minta disembuhkan. Dia tidak dapat lagi berjalan dengan bebas di tempat umum dan mengajar di sinagoge. Perhatian orang-orang tertuju pada kuasa Yesus untuk menyembuhkan bukan kepada pengajaran-Nya. Yesus sekarang harus tinggal di luar kota, di mana ada sedikit orang atau tidak ada orang sama sekali. Bahkan di tempat-tempat terpencil ini, orang-orang terus mendatangi Yesus.</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rekaman Markus 1:40–45 dalam bentuk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Kisah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Pria yang sakit kusta</w:t>
      </w:r>
    </w:p>
    <w:p>
      <w:pPr>
        <w:pStyle w:val="ListBullet"/>
        <w:spacing w:line="240" w:lineRule="auto"/>
        <w:ind w:left="720"/>
      </w:pPr>
      <w:r>
        <w:rPr>
          <w:lang w:val="id_ID" w:bidi="id_ID"/>
        </w:rPr>
      </w:r>
      <w:r>
        <w:rPr>
          <w:lang w:val="id_ID" w:bidi="id_ID"/>
        </w:rPr>
        <w:t>Pengiring Yesus</w:t>
      </w:r>
    </w:p>
    <w:p>
      <w:pPr>
        <w:pStyle w:val="ListBullet"/>
        <w:spacing w:line="240" w:lineRule="auto"/>
        <w:ind w:left="720"/>
      </w:pPr>
      <w:r>
        <w:rPr>
          <w:lang w:val="id_ID" w:bidi="id_ID"/>
        </w:rPr>
      </w:r>
      <w:r>
        <w:rPr>
          <w:lang w:val="id_ID" w:bidi="id_ID"/>
        </w:rPr>
        <w:t>Kerumunan orang banyak</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mengulang kembali drama itu.</w:t>
      </w:r>
    </w:p>
    <w:p>
      <w:pPr/>
      <w:r>
        <w:rPr>
          <w:lang w:val="id_ID" w:bidi="id_ID"/>
        </w:rPr>
      </w:r>
      <w:r>
        <w:rPr>
          <w:lang w:val="id_ID" w:bidi="id_ID"/>
        </w:rPr>
        <w:t>Hentikan sejenak audio di sini dan peragakan perikop ini kedua kalinya.</w:t>
      </w:r>
    </w:p>
    <w:p>
      <w:pPr/>
      <w:r>
        <w:rPr>
          <w:lang w:val="id_ID" w:bidi="id_ID"/>
        </w:rPr>
      </w:r>
      <w:r>
        <w:rPr>
          <w:lang w:val="id_ID" w:bidi="id_ID"/>
        </w:rPr>
        <w:t xml:space="preserve">Berikut ini adalah contoh sebuah drama dan tanggapan pemain. </w:t>
      </w:r>
    </w:p>
    <w:p>
      <w:pPr/>
      <w:r>
        <w:rPr>
          <w:lang w:val="id_ID" w:bidi="id_ID"/>
        </w:rPr>
      </w:r>
      <w:r>
        <w:rPr>
          <w:lang w:val="id_ID" w:bidi="id_ID"/>
        </w:rPr>
        <w:t>Perankan pria kusta yang datang dan berlutut di depan Yesus, sambil memohon untuk disembuhkan.</w:t>
      </w:r>
    </w:p>
    <w:p>
      <w:pPr/>
      <w:r>
        <w:rPr>
          <w:lang w:val="id_ID" w:bidi="id_ID"/>
        </w:rPr>
      </w:r>
      <w:r>
        <w:rPr>
          <w:lang w:val="id_ID" w:bidi="id_ID"/>
        </w:rPr>
        <w:t>Hentikan sejenak dramanya. Tanyakan kepada orang yang memainkan orang kusta bagaimana perasaannya. Anda mungkin mendengar, "Saya putus asa," "Saya orang terbuang," atau "Saya melihat Yesus sebagai kesempatan saya untuk sembuh dan kembali ke masyarakat." Sekarang tanyakan kepada pengiring Yesus bagaimana perasaan mereka. Anda mungkin mendengar, “Kami sedikit segan melihat pria dengan penyakit menular ada di dekat kita.” Lanjutkan dramanya.</w:t>
      </w:r>
    </w:p>
    <w:p>
      <w:pPr/>
      <w:r>
        <w:rPr>
          <w:lang w:val="id_ID" w:bidi="id_ID"/>
        </w:rPr>
      </w:r>
      <w:r>
        <w:rPr>
          <w:lang w:val="id_ID" w:bidi="id_ID"/>
        </w:rPr>
        <w:t>Perankan Yesus yang tergerak oleh belas kasihan. Dia mengulurkan tangan dan menyentuh pria itu.</w:t>
      </w:r>
    </w:p>
    <w:p>
      <w:pPr/>
      <w:r>
        <w:rPr>
          <w:lang w:val="id_ID" w:bidi="id_ID"/>
        </w:rPr>
      </w:r>
      <w:r>
        <w:rPr>
          <w:lang w:val="id_ID" w:bidi="id_ID"/>
        </w:rPr>
        <w:t>Hentikan sejenak dramanya. Tanyakan kepada orang yang memainkan Yesus bagaimana perasaannya. Anda mungkin mendengar, "Belas kasihan,", "Kasih" atau "Keinginan untuk menyembuhkan pria ini," atau "Rasa marah dan frustrasi yang mendalam karena ada begitu banyak penyakit di dunia ini." Tanyakan kepada orang-orang yang memainkan pengiring Yesus bagaimana perasaan mereka. Anda mungkin mendengar, "Terkejut melihat Yesus mau menyentuh pria dengan penyakit ini." Tanyakan kepada orang yang memainkan pria kusta bagaimana perasaannya. Anda mungkin mendengar, "Ini mungkin pertama kalinya saya disentuh setelah waktu yang begitu lama," atau "Saya merasakan kasih dan belas kasihan Yesus," atau "Lega-Yesus tidak menolak saya." Lanjutkan dramanya.</w:t>
      </w:r>
    </w:p>
    <w:p>
      <w:pPr/>
      <w:r>
        <w:rPr>
          <w:lang w:val="id_ID" w:bidi="id_ID"/>
        </w:rPr>
      </w:r>
      <w:r>
        <w:rPr>
          <w:lang w:val="id_ID" w:bidi="id_ID"/>
        </w:rPr>
        <w:t>Penyakit kusta itu langsung sembuh, dan Yesus berkata kepada pria itu, "Jangan katakan kepada siapa pun tentang hal ini. Kamu harus pergi ke imam, biarkan dia memeriksamu, dan bawalah persembahan yang diwajibkan. Hal ini akan menjadi kesaksian bagi orang banyak bahwa kamu telah disembuhkan." Tapi orang itu pergi dan menceritakan kepada semua orang apa yang terjadi.</w:t>
      </w:r>
    </w:p>
    <w:p>
      <w:pPr/>
      <w:r>
        <w:rPr>
          <w:lang w:val="id_ID" w:bidi="id_ID"/>
        </w:rPr>
      </w:r>
      <w:r>
        <w:rPr>
          <w:lang w:val="id_ID" w:bidi="id_ID"/>
        </w:rPr>
        <w:t>Hentikan sejenak dramanya. Tanyakan kepada yang memainkan orang yang telah sembuh, "Mengapa kamu pergi dan menceritakan kepada semua orang apa yang terjadi?" Anda mungkin mendengar, “Saya sangat senang dan ingin orang lain tahu tentang Yesus,” atau “Saya ingin orang tahu bahwa saya sudah sembuh dan tahir.” Lanjutkan dramanya.</w:t>
      </w:r>
    </w:p>
    <w:p>
      <w:pPr/>
      <w:r>
        <w:rPr>
          <w:lang w:val="id_ID" w:bidi="id_ID"/>
        </w:rPr>
      </w:r>
      <w:r>
        <w:rPr>
          <w:lang w:val="id_ID" w:bidi="id_ID"/>
        </w:rPr>
        <w:t>Yesus tidak dapat pergi kemanapun tanpa kerumunan orang banyak mengelilingiNya. Dia harus tinggal di tempat-tempat yang terpencil, tetapi orang-orang dari mana-mana tetap datang kepada-Nya. Pada akhir drama, tanyakan kepada kelompok, “Mengapa Yesus menyuruh pria itu untuk tidak memberitahu siapa pun?”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rekaman Markus 1:40–45 dalam bentuk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Seorang pria kusta mendekati Yesus. </w:t>
      </w:r>
      <w:r>
        <w:rPr>
          <w:b/>
          <w:lang w:val="id_ID" w:bidi="id_ID"/>
        </w:rPr>
        <w:t>Kusta</w:t>
      </w:r>
      <w:r>
        <w:rPr>
          <w:lang w:val="id_ID" w:bidi="id_ID"/>
        </w:rPr>
        <w:t xml:space="preserve"> dalam Alkitab dapat merujuk kepada salah satu jenis penyakit kulit. Penyakit ini membuat seseorang "najis," atau "tidak bersih" atau tidak dapat tinggal di masyarakat. Penderita penyakit kusta hanya bisa beribadah di sinagoge di balik layar, dan siapa pun yang menyentuh orang kusta akan menjadi najis juga. Hukum Perjanjian Lama mengatakan bahwa orang kusta harus memakai pakaian yang sobek-sobek, tidak menyisir rambut mereka, dan berteriak '"najis" di depan umum ketika mereka pergi ke mana-mana.</w:t>
      </w:r>
    </w:p>
    <w:p>
      <w:pPr/>
      <w:r>
        <w:rPr>
          <w:lang w:val="id_ID" w:bidi="id_ID"/>
        </w:rPr>
      </w:r>
      <w:r>
        <w:rPr>
          <w:lang w:val="id_ID" w:bidi="id_ID"/>
        </w:rPr>
        <w:t xml:space="preserve">Berhenti di sini dan diskusikan istilah apa yang akan digunakan untuk kusta. Untuk informasi lebih lanjut tentang </w:t>
      </w:r>
      <w:hyperlink r:id="rId76">
        <w:r>
          <w:rPr>
            <w:lang w:val="id_ID" w:bidi="id_ID"/>
          </w:rPr>
          <w:rPr>
            <w:color w:val="0000EE"/>
            <w:u w:val="single"/>
          </w:rPr>
          <w:t>kusta</w:t>
        </w:r>
      </w:hyperlink>
      <w:r>
        <w:rPr>
          <w:lang w:val="id_ID" w:bidi="id_ID"/>
        </w:rPr>
        <w:t xml:space="preserve">, lihat Daftar Kata Utama, dan gunakan istilah yang sama di sini seperti yang telah digunakan dalam perikop lain. Hentikan sebentar rekaman suara ini di sini. </w:t>
      </w:r>
    </w:p>
    <w:p>
      <w:pPr/>
      <w:r>
        <w:rPr>
          <w:lang w:val="id_ID" w:bidi="id_ID"/>
        </w:rPr>
      </w:r>
      <w:r>
        <w:rPr>
          <w:lang w:val="id_ID" w:bidi="id_ID"/>
        </w:rPr>
        <w:t xml:space="preserve">Pria itu memohon kepada Yesus untuk menjadikannya </w:t>
      </w:r>
      <w:r>
        <w:rPr>
          <w:b/>
          <w:lang w:val="id_ID" w:bidi="id_ID"/>
        </w:rPr>
        <w:t>tahir</w:t>
      </w:r>
      <w:r>
        <w:rPr>
          <w:lang w:val="id_ID" w:bidi="id_ID"/>
        </w:rPr>
        <w:t>, lalu Yesus membuatnya tahir. Kata yang sama digunakan di sini ketika orang itu meminta untuk ditahirkan dan ketika Yesus menyembuhkannya. Penyakit jasmani pria itu membuatnya tidak layak untuk hidup di masyarakat, menurut hukum agama Yahudi. Artinya ketika Yesus menyembuhkan dia secara jasmani, Dia juga membuat pria itu menjadi bersih kembali setelah dia pergi ke imam untuk melakukan upacara keagamaan. Beberapa terjemahan menggabungkan dua konsep itu dan mengatakan "Kalau Engkau mau, Engkau dapat menyembuhkan saya dan membuat saya tahir."</w:t>
      </w:r>
    </w:p>
    <w:p>
      <w:pPr/>
      <w:r>
        <w:rPr>
          <w:lang w:val="id_ID" w:bidi="id_ID"/>
        </w:rPr>
      </w:r>
      <w:r>
        <w:rPr>
          <w:lang w:val="id_ID" w:bidi="id_ID"/>
        </w:rPr>
        <w:t xml:space="preserve">Kondisi </w:t>
      </w:r>
      <w:r>
        <w:rPr>
          <w:b/>
          <w:lang w:val="id_ID" w:bidi="id_ID"/>
        </w:rPr>
        <w:t>tahir</w:t>
      </w:r>
      <w:r>
        <w:rPr>
          <w:lang w:val="id_ID" w:bidi="id_ID"/>
        </w:rPr>
        <w:t xml:space="preserve"> atau </w:t>
      </w:r>
      <w:r>
        <w:rPr>
          <w:b/>
          <w:lang w:val="id_ID" w:bidi="id_ID"/>
        </w:rPr>
        <w:t>najis</w:t>
      </w:r>
      <w:r>
        <w:rPr>
          <w:lang w:val="id_ID" w:bidi="id_ID"/>
        </w:rPr>
        <w:t xml:space="preserve"> mengacu pada keadaan di mana seseorang layak untuk melayani Tuhan, atau memiliki beberapa sifat yang membuat mereka tidak layak untuk melayani Tuhan pada saat ini. Orang-orang dapat menjadi najis atau tahir kembali melalui tindakan dan kondisi kesehatan mereka.</w:t>
      </w:r>
    </w:p>
    <w:p>
      <w:pPr/>
      <w:r>
        <w:rPr>
          <w:lang w:val="id_ID" w:bidi="id_ID"/>
        </w:rPr>
      </w:r>
      <w:r>
        <w:rPr>
          <w:lang w:val="id_ID" w:bidi="id_ID"/>
        </w:rPr>
        <w:t xml:space="preserve">Hentikan sebentar rekaman di sini dan diskusikan kata atau frasa apa yang akan digunakan untuk tahir. Jika Anda telah menerjemahkan istilah ini di kitab lain dari Alkitab, gunakan istilah yang sama di sini. Untuk keterangan lebih lanjut tentang </w:t>
      </w:r>
      <w:hyperlink r:id="rId77">
        <w:r>
          <w:rPr>
            <w:lang w:val="id_ID" w:bidi="id_ID"/>
          </w:rPr>
          <w:rPr>
            <w:color w:val="0000EE"/>
            <w:u w:val="single"/>
          </w:rPr>
          <w:t>tahir/najis</w:t>
        </w:r>
      </w:hyperlink>
      <w:r>
        <w:rPr>
          <w:lang w:val="id_ID" w:bidi="id_ID"/>
        </w:rPr>
        <w:t>, lihat Daftar Kata Utama.</w:t>
      </w:r>
    </w:p>
    <w:p>
      <w:pPr/>
      <w:r>
        <w:rPr>
          <w:lang w:val="id_ID" w:bidi="id_ID"/>
        </w:rPr>
      </w:r>
      <w:r>
        <w:rPr>
          <w:lang w:val="id_ID" w:bidi="id_ID"/>
        </w:rPr>
        <w:t xml:space="preserve">Yesus tergerak oleh </w:t>
      </w:r>
      <w:r>
        <w:rPr>
          <w:b/>
          <w:lang w:val="id_ID" w:bidi="id_ID"/>
        </w:rPr>
        <w:t>belas kasihan</w:t>
      </w:r>
      <w:r>
        <w:rPr>
          <w:lang w:val="id_ID" w:bidi="id_ID"/>
        </w:rPr>
        <w:t xml:space="preserve"> ketika orang kusta itu memohon disembuhkan. Ada banyak terjemahan dari kata "belas kasihan" yang berarti menunjukkan kebaikan, belas kasihan, atau berkenan kepada orang lain. Meskipun beberapa versi asli dari Alkitab menggunakan istilah "marah," bisa jadi istilah di sini berarti perasaan yang mendalam. Jika Anda harus memilih emosi yang mana, istilah yang Anda pakai untuk belas kasihan atau kebaikan adalah pilihan yang terbaik di sini. Jika Anda memiliki istilah untuk perasaan yang mendalam yang dapat mencakup belas kasihan dan frustrasi, Anda dapat menggunakannya di sini.</w:t>
      </w:r>
    </w:p>
    <w:p>
      <w:pPr/>
      <w:r>
        <w:rPr>
          <w:lang w:val="id_ID" w:bidi="id_ID"/>
        </w:rPr>
      </w:r>
      <w:r>
        <w:rPr>
          <w:lang w:val="id_ID" w:bidi="id_ID"/>
        </w:rPr>
        <w:t xml:space="preserve">Berhenti di sini dan diskusikan dalam kelompok istilah apa yang akan digunakan untuk "belas kasihan" atau "perasaan yang mendalam." Ingatlah bahwa kata </w:t>
      </w:r>
      <w:hyperlink r:id="rId78">
        <w:r>
          <w:rPr>
            <w:lang w:val="id_ID" w:bidi="id_ID"/>
          </w:rPr>
          <w:rPr>
            <w:color w:val="0000EE"/>
            <w:u w:val="single"/>
          </w:rPr>
          <w:t>belas kasihan</w:t>
        </w:r>
      </w:hyperlink>
      <w:r>
        <w:rPr>
          <w:lang w:val="id_ID" w:bidi="id_ID"/>
        </w:rPr>
        <w:t xml:space="preserve"> ada dalam Daftar Kata Utama. Hentikan sebentar rekaman di sini. </w:t>
      </w:r>
    </w:p>
    <w:p>
      <w:pPr/>
      <w:r>
        <w:rPr>
          <w:lang w:val="id_ID" w:bidi="id_ID"/>
        </w:rPr>
      </w:r>
      <w:r>
        <w:rPr>
          <w:lang w:val="id_ID" w:bidi="id_ID"/>
        </w:rPr>
        <w:t xml:space="preserve">Yesus menyuruh pria itu menunjukkan dirinya kepada </w:t>
      </w:r>
      <w:r>
        <w:rPr>
          <w:b/>
          <w:lang w:val="id_ID" w:bidi="id_ID"/>
        </w:rPr>
        <w:t>imam</w:t>
      </w:r>
      <w:r>
        <w:rPr>
          <w:lang w:val="id_ID" w:bidi="id_ID"/>
        </w:rPr>
        <w:t>. Para imam dalam agama Yahudi adalah orang-orang yang menghubungkan umat dengan Tuhan dengan menjalankan upacara korban bagi mereka, mendidik umat, dan merawat bait Tuhan. Para imam adalah perwakilan Tuhan bagi umatNya dan perwakilan umat kepada Tuhan. Para imam jugalah yang memeriksa umat dan memutuskan apakah mereka dapat ditahirkan kembali.</w:t>
      </w:r>
    </w:p>
    <w:p>
      <w:pPr/>
      <w:r>
        <w:rPr>
          <w:lang w:val="id_ID" w:bidi="id_ID"/>
        </w:rPr>
      </w:r>
      <w:r>
        <w:rPr>
          <w:lang w:val="id_ID" w:bidi="id_ID"/>
        </w:rPr>
        <w:t xml:space="preserve">Berhenti di sini dan bicarakan dalam kelompok istilah apa yang akan digunakan untuk imam. Jika Anda telah menerjemahkan istilah ini di kitab lain dari Alkitab, gunakan istilah yang sama di sini. Untuk keterangan lebih lanjut tentang </w:t>
      </w:r>
      <w:hyperlink r:id="rId79">
        <w:r>
          <w:rPr>
            <w:lang w:val="id_ID" w:bidi="id_ID"/>
          </w:rPr>
          <w:rPr>
            <w:color w:val="0000EE"/>
            <w:u w:val="single"/>
          </w:rPr>
          <w:t>imam</w:t>
        </w:r>
      </w:hyperlink>
      <w:r>
        <w:rPr>
          <w:lang w:val="id_ID" w:bidi="id_ID"/>
        </w:rPr>
        <w:t xml:space="preserve">, lihat Daftar Kata Utama. Hentikan sebentar rekaman di sini. </w:t>
      </w:r>
    </w:p>
    <w:p>
      <w:pPr/>
      <w:r>
        <w:rPr>
          <w:lang w:val="id_ID" w:bidi="id_ID"/>
        </w:rPr>
      </w:r>
      <w:r>
        <w:rPr>
          <w:lang w:val="id_ID" w:bidi="id_ID"/>
        </w:rPr>
        <w:t xml:space="preserve">Ketika seorang kusta disembuhkan, mereka harus mengikuti perintah-perintah dalam hukum agama Yahudi. Ini termasuk memberikan </w:t>
      </w:r>
      <w:r>
        <w:rPr>
          <w:b/>
          <w:lang w:val="id_ID" w:bidi="id_ID"/>
        </w:rPr>
        <w:t>persembahan</w:t>
      </w:r>
      <w:r>
        <w:rPr>
          <w:lang w:val="id_ID" w:bidi="id_ID"/>
        </w:rPr>
        <w:t xml:space="preserve"> atau </w:t>
      </w:r>
      <w:r>
        <w:rPr>
          <w:b/>
          <w:lang w:val="id_ID" w:bidi="id_ID"/>
        </w:rPr>
        <w:t>korban</w:t>
      </w:r>
      <w:r>
        <w:rPr>
          <w:lang w:val="id_ID" w:bidi="id_ID"/>
        </w:rPr>
        <w:t>. Persembahan atau korban adalah sesuatu yang dipersembahkan kepada Tuhan. Bisa berupa korban darah yang berarti membunuh dan membakar binatang, atau korban tanpa darah (seperti dupa atau biji-bijian yang diberikan sebagai persembahan). Korban binatang adalah kebiasaan umum dalam Perjanjian Lama. Umat yang menyembah akan membunuh dan membakar binatang sebagai persembahan kepada Tuhan untuk menunjukkan dia sepenuhnya mengabdi kepada Tuhan, dan dengan membunuh binatang itu dosa-dosanya akan dihapus atau diampuni atau seorang menjadi bersih kembali.</w:t>
      </w:r>
    </w:p>
    <w:p>
      <w:pPr/>
      <w:r>
        <w:rPr>
          <w:lang w:val="id_ID" w:bidi="id_ID"/>
        </w:rPr>
      </w:r>
      <w:r>
        <w:rPr>
          <w:lang w:val="id_ID" w:bidi="id_ID"/>
        </w:rPr>
        <w:t xml:space="preserve">Berhenti di sini dan bicarakan dalam kelompok kata apa yang akan dipakai untuk korban. Untuk keterangan lebih lanjut tentang </w:t>
      </w:r>
      <w:hyperlink r:id="rId80">
        <w:r>
          <w:rPr>
            <w:lang w:val="id_ID" w:bidi="id_ID"/>
          </w:rPr>
          <w:rPr>
            <w:color w:val="0000EE"/>
            <w:u w:val="single"/>
          </w:rPr>
          <w:t>korban</w:t>
        </w:r>
      </w:hyperlink>
      <w:r>
        <w:rPr>
          <w:lang w:val="id_ID" w:bidi="id_ID"/>
        </w:rPr>
        <w:t xml:space="preserve">, lihat Daftar Kata Utama. Hentikan sebentar rekaman di sini. </w:t>
      </w:r>
    </w:p>
    <w:p>
      <w:pPr/>
      <w:r>
        <w:rPr>
          <w:lang w:val="id_ID" w:bidi="id_ID"/>
        </w:rPr>
      </w:r>
      <w:r>
        <w:rPr>
          <w:lang w:val="id_ID" w:bidi="id_ID"/>
        </w:rPr>
        <w:t xml:space="preserve">Kitab-kitab dalam Perjanjian Lama yang menjelaskan hukum-hukum yang diberikan Tuhan kepada Musa untuk umat-Nya orang Israel disebut </w:t>
      </w:r>
      <w:hyperlink r:id="rId81">
        <w:r>
          <w:rPr>
            <w:lang w:val="id_ID" w:bidi="id_ID"/>
          </w:rPr>
          <w:rPr>
            <w:color w:val="0000EE"/>
            <w:u w:val="single"/>
          </w:rPr>
          <w:t>hukum Musa</w:t>
        </w:r>
      </w:hyperlink>
      <w:r>
        <w:rPr>
          <w:lang w:val="id_ID" w:bidi="id_ID"/>
        </w:rPr>
        <w:t>. Hukum tertentu tentang ketahiran berasal dari Kitab Imamat.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ayat-ayat ini dalam versi terjemahan yang paling mudah dimengerti.</w:t>
      </w:r>
    </w:p>
    <w:p>
      <w:pPr/>
      <w:r>
        <w:rPr>
          <w:lang w:val="id_ID" w:bidi="id_ID"/>
        </w:rPr>
      </w:r>
      <w:r>
        <w:rPr>
          <w:lang w:val="id_ID" w:bidi="id_ID"/>
        </w:rPr>
        <w:t>Dalam sesi ini, ceritakan kembali ayat-ayat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ayat-ayat itu dan berhenti sebentar. Seorang anggota lain harus menceritakan bagian selanjutnya dari ayat-ayat tersebut dan berhenti sebentar. Lakukan hal ini sampai kelompok itu telah menceritakan kembali semua ayat-ayat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ayat-ayat tersebut tanpa gangguan setidaknya satu kali. Seorang anggota kelompok dapat menggunakan benda apa saja, gerakan, atau papan cerita untuk membantu mereka mengingat bagian ayat-ayat Alkitab tersebut. Hentikan sebentar rekaman ini di sini. </w:t>
      </w:r>
    </w:p>
    <w:p>
      <w:pPr/>
      <w:r>
        <w:rPr>
          <w:lang w:val="id_ID" w:bidi="id_ID"/>
        </w:rPr>
      </w:r>
      <w:r>
        <w:rPr>
          <w:lang w:val="id_ID" w:bidi="id_ID"/>
        </w:rPr>
        <w:t xml:space="preserve">Selanjutnya, kelompok dapat memutuskan versi mana dari ayat-ayat tersebut yang paling disukai. Anda mungkin memutuskan untuk menyukai cara bercerita salah satu anggota kelompok untuk suatu adegan, tetapi menyukai cara bercerita anggota lain untuk adegan lainnya. 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ayat-ayat tersebut.</w:t>
      </w:r>
      <w:r>
        <w:rPr>
          <w:lang w:val="id_ID" w:bidi="id_ID"/>
        </w:rPr>
      </w:r>
      <w:r>
        <w:rPr>
          <w:lang w:val="id_ID" w:bidi="id_ID"/>
        </w:rPr>
      </w:r>
    </w:p>
    <w:p>
      <w:pPr/>
      <w:r>
        <w:rPr>
          <w:lang w:val="id_ID" w:bidi="id_ID"/>
        </w:rPr>
      </w:r>
    </w:p>
    <w:p>
      <w:pPr>
        <w:pStyle w:val="Heading2"/>
      </w:pPr>
      <w:r>
        <w:rPr>
          <w:lang w:val="id_ID" w:bidi="id_ID"/>
        </w:rPr>
        <w:t>Markus 1:40–45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82">
        <w:r>
          <w:rPr>
            <w:lang w:val="id_ID" w:bidi="id_ID"/>
          </w:rPr>
          <w:rPr>
            <w:color w:val="0000EE"/>
            <w:u w:val="single"/>
          </w:rPr>
          <w:t>Dengar dan Renungkan</w:t>
        </w:r>
      </w:hyperlink>
      <w:r>
        <w:rPr>
          <w:lang w:val="id_ID" w:bidi="id_ID"/>
        </w:rPr>
        <w:t xml:space="preserve"> (949 KB)</w:t>
      </w:r>
      <w:r>
        <w:rPr>
          <w:lang w:val="id_ID" w:bidi="id_ID"/>
        </w:rPr>
      </w:r>
    </w:p>
    <w:p>
      <w:pPr>
        <w:pStyle w:val="ListBullet"/>
        <w:spacing w:line="240" w:lineRule="auto"/>
        <w:ind w:left="720"/>
      </w:pPr>
      <w:r>
        <w:rPr>
          <w:lang w:val="id_ID" w:bidi="id_ID"/>
        </w:rPr>
      </w:r>
      <w:hyperlink r:id="rId83">
        <w:r>
          <w:rPr>
            <w:lang w:val="id_ID" w:bidi="id_ID"/>
          </w:rPr>
          <w:rPr>
            <w:color w:val="0000EE"/>
            <w:u w:val="single"/>
          </w:rPr>
          <w:t>Menyiapkan Panggung</w:t>
        </w:r>
      </w:hyperlink>
      <w:r>
        <w:rPr>
          <w:lang w:val="id_ID" w:bidi="id_ID"/>
        </w:rPr>
        <w:t xml:space="preserve"> (4.6 MB)</w:t>
      </w:r>
      <w:r>
        <w:rPr>
          <w:lang w:val="id_ID" w:bidi="id_ID"/>
        </w:rPr>
      </w:r>
    </w:p>
    <w:p>
      <w:pPr>
        <w:pStyle w:val="ListBullet"/>
        <w:spacing w:line="240" w:lineRule="auto"/>
        <w:ind w:left="720"/>
      </w:pPr>
      <w:r>
        <w:rPr>
          <w:lang w:val="id_ID" w:bidi="id_ID"/>
        </w:rPr>
      </w:r>
      <w:hyperlink r:id="rId84">
        <w:r>
          <w:rPr>
            <w:lang w:val="id_ID" w:bidi="id_ID"/>
          </w:rPr>
          <w:rPr>
            <w:color w:val="0000EE"/>
            <w:u w:val="single"/>
          </w:rPr>
          <w:t>Menjelaskan Adegan</w:t>
        </w:r>
      </w:hyperlink>
      <w:r>
        <w:rPr>
          <w:lang w:val="id_ID" w:bidi="id_ID"/>
        </w:rPr>
        <w:t xml:space="preserve"> (4.5 MB)</w:t>
      </w:r>
      <w:r>
        <w:rPr>
          <w:lang w:val="id_ID" w:bidi="id_ID"/>
        </w:rPr>
      </w:r>
    </w:p>
    <w:p>
      <w:pPr>
        <w:pStyle w:val="ListBullet"/>
        <w:spacing w:line="240" w:lineRule="auto"/>
        <w:ind w:left="720"/>
      </w:pPr>
      <w:r>
        <w:rPr>
          <w:lang w:val="id_ID" w:bidi="id_ID"/>
        </w:rPr>
      </w:r>
      <w:hyperlink r:id="rId85">
        <w:r>
          <w:rPr>
            <w:lang w:val="id_ID" w:bidi="id_ID"/>
          </w:rPr>
          <w:rPr>
            <w:color w:val="0000EE"/>
            <w:u w:val="single"/>
          </w:rPr>
          <w:t>Memperagakan Bacaan</w:t>
        </w:r>
      </w:hyperlink>
      <w:r>
        <w:rPr>
          <w:lang w:val="id_ID" w:bidi="id_ID"/>
        </w:rPr>
        <w:t xml:space="preserve"> (3.9 MB)</w:t>
      </w:r>
      <w:r>
        <w:rPr>
          <w:lang w:val="id_ID" w:bidi="id_ID"/>
        </w:rPr>
      </w:r>
    </w:p>
    <w:p>
      <w:pPr>
        <w:pStyle w:val="ListBullet"/>
        <w:spacing w:line="240" w:lineRule="auto"/>
        <w:ind w:left="720"/>
      </w:pPr>
      <w:r>
        <w:rPr>
          <w:lang w:val="id_ID" w:bidi="id_ID"/>
        </w:rPr>
      </w:r>
      <w:hyperlink r:id="rId86">
        <w:r>
          <w:rPr>
            <w:lang w:val="id_ID" w:bidi="id_ID"/>
          </w:rPr>
          <w:rPr>
            <w:color w:val="0000EE"/>
            <w:u w:val="single"/>
          </w:rPr>
          <w:t>Melengkapi yang Kurang</w:t>
        </w:r>
      </w:hyperlink>
      <w:r>
        <w:rPr>
          <w:lang w:val="id_ID" w:bidi="id_ID"/>
        </w:rPr>
        <w:t xml:space="preserve"> (4.8 MB)</w:t>
      </w:r>
      <w:r>
        <w:rPr>
          <w:lang w:val="id_ID" w:bidi="id_ID"/>
        </w:rPr>
      </w:r>
    </w:p>
    <w:p>
      <w:pPr>
        <w:pStyle w:val="ListBullet"/>
        <w:spacing w:line="240" w:lineRule="auto"/>
        <w:ind w:left="720"/>
      </w:pPr>
      <w:r>
        <w:rPr>
          <w:lang w:val="id_ID" w:bidi="id_ID"/>
        </w:rPr>
      </w:r>
      <w:hyperlink r:id="rId87">
        <w:r>
          <w:rPr>
            <w:lang w:val="id_ID" w:bidi="id_ID"/>
          </w:rPr>
          <w:rPr>
            <w:color w:val="0000EE"/>
            <w:u w:val="single"/>
          </w:rPr>
          <w:t>Menyampaikan Firman Tuhan</w:t>
        </w:r>
      </w:hyperlink>
      <w:r>
        <w:rPr>
          <w:lang w:val="id_ID" w:bidi="id_ID"/>
        </w:rPr>
        <w:t xml:space="preserve"> (2.0 MB)</w:t>
      </w:r>
      <w:r>
        <w:rPr>
          <w:lang w:val="id_ID" w:bidi="id_ID"/>
        </w:rPr>
      </w:r>
      <w:r>
        <w:rPr>
          <w:lang w:val="id_ID" w:bidi="id_ID"/>
        </w:rPr>
      </w:r>
      <w:r>
        <w:rPr>
          <w:lang w:val="id_ID" w:bidi="id_ID"/>
        </w:rPr>
      </w:r>
    </w:p>
    <w:p>
      <w:pPr/>
      <w:r>
        <w:rPr>
          <w:lang w:val="id_ID" w:bidi="id_ID"/>
        </w:rPr>
      </w:r>
    </w:p>
    <w:p>
      <w:pPr>
        <w:pStyle w:val="Heading2"/>
      </w:pPr>
      <w:r>
        <w:rPr>
          <w:lang w:val="id_ID" w:bidi="id_ID"/>
        </w:rPr>
        <w:t>Markus 2:1–12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2:1–12 dan renungkan dalam hati.</w:t>
      </w:r>
    </w:p>
    <w:p>
      <w:pPr/>
      <w:r>
        <w:rPr>
          <w:lang w:val="id_ID" w:bidi="id_ID"/>
        </w:rPr>
      </w:r>
      <w:r>
        <w:rPr>
          <w:lang w:val="id_ID" w:bidi="id_ID"/>
        </w:rPr>
        <w:t>Dengarkan rekaman dari Markus 2:1–12 sebanyak tiga kali, dalam tiga versi terjemahan yang berbeda kalau bisa. Kemudian diskusikan pertanyaan-pertanyaan berikut ini di dalam kelompok:</w:t>
      </w:r>
    </w:p>
    <w:p>
      <w:pPr>
        <w:pStyle w:val="ListNumber"/>
        <w:numPr>
          <w:ilvl w:val="0"/>
          <w:numId w:val="21"/>
        </w:numPr>
        <w:spacing w:line="240" w:lineRule="auto"/>
        <w:ind w:left="720"/>
      </w:pPr>
      <w:r>
        <w:rPr>
          <w:lang w:val="id_ID" w:bidi="id_ID"/>
        </w:rPr>
      </w:r>
      <w:r>
        <w:rPr>
          <w:lang w:val="id_ID" w:bidi="id_ID"/>
        </w:rPr>
        <w:t>Apa yang kamu sukai dalam perikop ini?</w:t>
      </w:r>
    </w:p>
    <w:p>
      <w:pPr>
        <w:pStyle w:val="ListNumber"/>
        <w:spacing w:line="240" w:lineRule="auto"/>
        <w:ind w:left="720"/>
      </w:pPr>
      <w:r>
        <w:rPr>
          <w:lang w:val="id_ID" w:bidi="id_ID"/>
        </w:rPr>
      </w:r>
      <w:r>
        <w:rPr>
          <w:lang w:val="id_ID" w:bidi="id_ID"/>
        </w:rPr>
        <w:t>Apa yang kamu tidak suka atau tidak mengerti dalam perikop ini?</w:t>
      </w:r>
    </w:p>
    <w:p>
      <w:pPr>
        <w:pStyle w:val="ListNumber"/>
        <w:spacing w:line="240" w:lineRule="auto"/>
        <w:ind w:left="720"/>
      </w:pPr>
      <w:r>
        <w:rPr>
          <w:lang w:val="id_ID" w:bidi="id_ID"/>
        </w:rPr>
      </w:r>
      <w:r>
        <w:rPr>
          <w:lang w:val="id_ID" w:bidi="id_ID"/>
        </w:rPr>
        <w:t>Apa yang perikop ini jelaskan tentang Allah atau Yesus?</w:t>
      </w:r>
    </w:p>
    <w:p>
      <w:pPr>
        <w:pStyle w:val="ListNumber"/>
        <w:spacing w:line="240" w:lineRule="auto"/>
        <w:ind w:left="720"/>
      </w:pPr>
      <w:r>
        <w:rPr>
          <w:lang w:val="id_ID" w:bidi="id_ID"/>
        </w:rPr>
      </w:r>
      <w:r>
        <w:rPr>
          <w:lang w:val="id_ID" w:bidi="id_ID"/>
        </w:rPr>
        <w:t>Apa yang perikop ini jelaskan tentang orang-orang?</w:t>
      </w:r>
    </w:p>
    <w:p>
      <w:pPr>
        <w:pStyle w:val="ListNumber"/>
        <w:spacing w:line="240" w:lineRule="auto"/>
        <w:ind w:left="720"/>
      </w:pPr>
      <w:r>
        <w:rPr>
          <w:lang w:val="id_ID" w:bidi="id_ID"/>
        </w:rPr>
      </w:r>
      <w:r>
        <w:rPr>
          <w:lang w:val="id_ID" w:bidi="id_ID"/>
        </w:rPr>
        <w:t>Bagaimana perikop ini mempengaruhi kehidupan sehari-hari kita?</w:t>
      </w:r>
    </w:p>
    <w:p>
      <w:pPr>
        <w:pStyle w:val="ListNumber"/>
        <w:spacing w:line="240" w:lineRule="auto"/>
        <w:ind w:left="720"/>
      </w:pPr>
      <w:r>
        <w:rPr>
          <w:lang w:val="id_ID" w:bidi="id_ID"/>
        </w:rPr>
      </w:r>
      <w:r>
        <w:rPr>
          <w:lang w:val="id_ID" w:bidi="id_ID"/>
        </w:rPr>
        <w:t>Siapa yang kamu kenal yang perlu mendengar tentang cerita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rekaman Markus 2:1–12 dalam versi terjemahan yang paling mudah dimengerti.</w:t>
      </w:r>
    </w:p>
    <w:p>
      <w:pPr/>
      <w:r>
        <w:rPr>
          <w:lang w:val="id_ID" w:bidi="id_ID"/>
        </w:rPr>
      </w:r>
      <w:r>
        <w:rPr>
          <w:lang w:val="id_ID" w:bidi="id_ID"/>
        </w:rPr>
        <w:t>Kisah ini dimulai pada bagian dalam Markus tentang perselisihan di Galilea antara Yesus dan para pemimpin agama. Kisah-kisah ini mulai menciptakan masalah yang akhirnya mengarah pada penangkapan dan kematian Yesus. Tema utama kisah ini adalah Yesus memiliki otoritas untuk mengampuni dosa di bumi karena Dia adalah Anak Manusia, atau pribadi yang Tuhan sudah berikan segala kuasa dan otoritas.</w:t>
      </w:r>
    </w:p>
    <w:p>
      <w:pPr/>
      <w:r>
        <w:rPr>
          <w:lang w:val="id_ID" w:bidi="id_ID"/>
        </w:rPr>
      </w:r>
      <w:r>
        <w:rPr>
          <w:lang w:val="id_ID" w:bidi="id_ID"/>
        </w:rPr>
        <w:t>Yesus harus kembali ke padang gurun setelah si orang kusta mengatakan kepada semua orang bahwa dia telah disembuhkan oleh Yesus. Setelah sekian lama, Yesus kembali ke kota Kapernaum dan orang-orang mendengar bahwa Ia telah kembali. Dia mungkin tinggal di rumah Petrus dan Andreas, tetapi kita tidak tahu secara pasti.</w:t>
      </w:r>
    </w:p>
    <w:p>
      <w:pPr/>
      <w:r>
        <w:rPr>
          <w:lang w:val="id_ID" w:bidi="id_ID"/>
        </w:rPr>
      </w:r>
      <w:r>
        <w:rPr>
          <w:lang w:val="id_ID" w:bidi="id_ID"/>
        </w:rPr>
        <w:t xml:space="preserve">Berhenti di sini dan tunjukkan kepada tim peta Laut Galilea yang mencakup Kapernaum. Hentikan sebentar rekaman di sini. </w:t>
      </w:r>
    </w:p>
    <w:p>
      <w:pPr/>
      <w:r>
        <w:rPr>
          <w:lang w:val="id_ID" w:bidi="id_ID"/>
        </w:rPr>
      </w:r>
      <w:r>
        <w:rPr>
          <w:lang w:val="id_ID" w:bidi="id_ID"/>
        </w:rPr>
        <w:t>Ketika orang-orang mendengar Yesus ada di Kapernaum, mereka datang ke rumah tempat Dia tinggal. Ada begitu banyak orang yang datang sehingga tidak ada tempat di dalam rumah atau di luar rumah. Yesus sedang menyampaikan "Firman" kepada orang-orang di dalam rumah. Firman adalah pesan dari Tuhan bahwa Kerajaan Tuhan akan segera dimulai. Orang-orang perlu bertobat, atau berpaling dari dosa-dosa mereka, dan percaya kepada Tuhan. Ada beberapa orang yang punya seorang teman yang tidak bisa berjalan. Mereka ingin membawa teman mereka itu kepada Yesus, tetapi mereka tidak bisa masuk ke dalam rumah. Rumahnya begitu penuh sampai empat orang teman dari pria yang lumpuh itu harus membawanya di atas tikar sampai ke atas atap. Atap rumah-rumah di sana itu datar dan memiliki tangga di luar rumah yang menuju ke atap. Orang sering tidur di atap rumah pada malam yang panas. Atapnya biasanya terbuat dari dahan pohon dan dilapisi lumpur. Sebagian atap rumah itu dapat dibongkar dengan mudah supaya mereka dapat menurunkan teman mereka yang di atas tikar dengan tali ke dalam rumah. Markus mengatakan bahwa mereka menggali atap, sehingga bisa jadi atapnya terbuat dari lumpur kering dan dahan pohon. Orang-orang menggali lubang itu, lalu menyingkirkan bahan bongkaran itu supaya tidak jatuh menimpa orang.</w:t>
      </w:r>
    </w:p>
    <w:p>
      <w:pPr/>
      <w:r>
        <w:rPr>
          <w:lang w:val="id_ID" w:bidi="id_ID"/>
        </w:rPr>
      </w:r>
      <w:r>
        <w:rPr>
          <w:lang w:val="id_ID" w:bidi="id_ID"/>
        </w:rPr>
        <w:t xml:space="preserve">Berhenti di sini dan tunjukkan kepada tim Anda gambar rumah-rumah yang umum di wilayah Galilea pada waktu itu. Tunjukkan kepada tim Anda gambar tikar sebagai alas tidur orang Yahudi. Diskusikan dengan tim Anda: Bagaimana orang-orang membangun rumah-rumah dalam budaya Anda? Apa cara yang tidak biasa atau mengejutkan bagi orang untuk masuk ke rumah Anda? Hentikan sebentar rekaman di sini. </w:t>
      </w:r>
    </w:p>
    <w:p>
      <w:pPr/>
      <w:r>
        <w:rPr>
          <w:lang w:val="id_ID" w:bidi="id_ID"/>
        </w:rPr>
      </w:r>
      <w:r>
        <w:rPr>
          <w:lang w:val="id_ID" w:bidi="id_ID"/>
        </w:rPr>
        <w:t>Yesus melihat pria itu dan iman atau keyakinan teman-temannya bahwa Yesus dapat menyembuhkan teman mereka. Yesus menyebut pria itu "anak-Ku" sebagai istilah kasih sayang dan cinta. Ini tidak ada hubungannya dengan usia pria itu. Yesus pun langsung berkata bahwa dosa pria itu telah diampuni. Kita mungkin bertanya-tanya mengapa Yesus berbicara tentang dosa, atau ketidaktaatan kepada Tuhan, padahal orang itu datang supaya tubuhnya disembuhkan. Namun, pada masa Yesus, orang-orang percaya bahwa penyakit sering kali merupakan akibat dari dosa atau kurangnya iman dalam hidup mereka. Orang-orang percaya bahwa jika Tuhan telah mengampuni dosa-dosamu, maka Dia menyembuhkanmu sebagai bukti bahwa Tuhan telah mengampunimu. Meskipun Yesus tidak mengatakan bahwa Ia mengampuni suatu dosa tertentu dari orang itu, tapi memang benar bahwa pada umumnya penyakit dan kematian adalah akibat dari sifat manusia yang berdosa. Karena itu, hal terpenting yang dapat Yesus lakukan adalah mengampuni dosa seseorang. Yesus tidak mengatakan secara khusus siapa yang mengampuni dosa-dosa itu. Ini bukan hal yang aneh—banyak orang Yahudi pada masa itu berbicara sedemikian rupa sehingga mereka tidak perlu menggunakan nama Tuhan. Semua orang tahu bahwa Tuhan yang mengampuni dosa-dosa mereka.</w:t>
      </w:r>
    </w:p>
    <w:p>
      <w:pPr/>
      <w:r>
        <w:rPr>
          <w:lang w:val="id_ID" w:bidi="id_ID"/>
        </w:rPr>
      </w:r>
      <w:r>
        <w:rPr>
          <w:lang w:val="id_ID" w:bidi="id_ID"/>
        </w:rPr>
        <w:t xml:space="preserve">Berhenti dan diskusikan dalam kelompok kata-kata "dosamu sudah diampuni." Dalam bahasamu, apakah perlu mengatakan siapa yang mengampuni dosa? Jika demikian, Anda mungkin perlu mengatakan "Yesus berkata, "Nak, Tuhan mengampuni dosa-dosamu." Hentikan sebentar rekaman di sini. </w:t>
      </w:r>
    </w:p>
    <w:p>
      <w:pPr/>
      <w:r>
        <w:rPr>
          <w:lang w:val="id_ID" w:bidi="id_ID"/>
        </w:rPr>
      </w:r>
      <w:r>
        <w:rPr>
          <w:lang w:val="id_ID" w:bidi="id_ID"/>
        </w:rPr>
        <w:t>Namun, ada satu masalah. Para pengajar hukum Taurat orang Yahudi menafsir hukum Tuhan, jadi mereka tahu, bahwa menurut Kitab Suci Yahudi, hanya Tuhan yang dapat mengampuni dosa. Para nabi atau utusan Tuhan dapat menyatakan bahwa Tuhan telah mengampuni dosa, seperti ketika nabi Natan berkata kepada Raja Daud bahwa dosanya telah diampuni. Para ahli Taurat sedang memikirkan ini--mereka sedang 'mempertimbangkan di dalam hati mereka' karena orang Yahudi percaya bahwa proses berpikir terjadi di dalam hati. Para pengajar hukum Taurat sangat tersinggung karena sepertinya Yesus sendiri yang mengampuni dosa orang itu. Mereka percaya bahwa Yesus menghujat atau menghina Tuhan. Sejak saat itu, para pemimpin agama mulai menuduh Yesus menghina Tuhan. Ini adalah salah satu alasan mengapa mereka ingin Yesus dibunuh dengan meyakinkan pemerintah untuk menghukum mati Dia.</w:t>
      </w:r>
    </w:p>
    <w:p>
      <w:pPr/>
      <w:r>
        <w:rPr>
          <w:lang w:val="id_ID" w:bidi="id_ID"/>
        </w:rPr>
      </w:r>
      <w:r>
        <w:rPr>
          <w:lang w:val="id_ID" w:bidi="id_ID"/>
        </w:rPr>
        <w:t>Tetapi Yesus tahu dalam roh-Nya, atau menyadari apa yang dipikirkan para pengajar hukum Taurat itu. Yesus suka menggunakan pertanyaan untuk menghadapi orang-orang yang mengkritik-Nya. Jadi Yesus bertanya, "Mengapa kamu memikirkan hal-hal ini? Mana yang lebih mudah: berkata kepada orang yang lumpuh ini, ‘Dosa-dosamu sudah diampuni,’ atau mengatakan, ‘Bangun, angkatlah tikarmu dan berjalan?’ Tetapi ketahuilah bahwa Anak Manusia memiliki kuasa di bumi untuk mengampuni dosa." Yesus tidak menantikan jawaban dari para pengajar hukum Taurat atas pertanyaan-Nya. Yesus ingin menunjukkan bahwa mengampuni lebih penting dan lebih sulit daripada menyembuhkan.</w:t>
      </w:r>
    </w:p>
    <w:p>
      <w:pPr/>
      <w:r>
        <w:rPr>
          <w:lang w:val="id_ID" w:bidi="id_ID"/>
        </w:rPr>
      </w:r>
      <w:r>
        <w:rPr>
          <w:lang w:val="id_ID" w:bidi="id_ID"/>
        </w:rPr>
        <w:t xml:space="preserve">Berhenti dan diskusikan dengan tim Anda. Bagaimana Anda menghadapi atau menegur orang lain dalam bahasa Anda? Hentikan sebentar rekaman di sini. </w:t>
      </w:r>
    </w:p>
    <w:p>
      <w:pPr/>
      <w:r>
        <w:rPr>
          <w:lang w:val="id_ID" w:bidi="id_ID"/>
        </w:rPr>
      </w:r>
      <w:r>
        <w:rPr>
          <w:lang w:val="id_ID" w:bidi="id_ID"/>
        </w:rPr>
        <w:t>Yesus tampaknya menyebut diri-Nya sebagai "Anak Manusia." "Anak Manusia" adalah orang yang kepadanya Tuhan memberikan semua otoritas dan kuasa seperti dalam tulisan nabi Daniel. Artinya, Yesus bilang bahwa Ia memiliki kuasa dari Tuhan untuk mengampuni dosa. Oleh karena itu, gelar "Anak Manusia" ini mengacu pada sisi Yesus yang manusia dan unik, yaitu Dia sepenuhnya Tuhan dan sepenuhnya manusia. Markus suka membahas setiap kali Yesus menyebut dirinya sebagai Anak Manusia, yaitu takdir Yesus untuk menderita dan mati, seperti manusia. Tetapi pada saat yang sama, Anak Manusia itu lebih daripada manusia, dan akan dibangkitkan dari kematian.</w:t>
      </w:r>
    </w:p>
    <w:p>
      <w:pPr/>
      <w:r>
        <w:rPr>
          <w:lang w:val="id_ID" w:bidi="id_ID"/>
        </w:rPr>
      </w:r>
      <w:r>
        <w:rPr>
          <w:lang w:val="id_ID" w:bidi="id_ID"/>
        </w:rPr>
        <w:t>Bagian dari kisah ini sulit dimengerti. Mungkin saja ketika Yesus menyebut dirinya Anak Manusia itu sebenarnya Markus sebagai pengarang mengatakan kepada para pembaca kitab Markus yang Kristen bahwa mereka harus menyadari bahwa Yesus memiliki kuasa untuk mengampuni dosa. Mungkin Markus pada dasarnya mengatakan kepada para pendengarnya, "Ketahuilah ini—Anak Manusia memiliki kuasa untuk mengampuni dosa." Ini mungkin salah satu cara untuk menerjemahkan kalimat yang sulit ini. Tidak jelas apakah Yesus benar-benar mengatakan dengan suara keras pada titik ini bahwa Ia adalah Anak Manusia yang memiliki kuasa untuk mengampuni dosa atau apakah Markus yang mengatakan kepada para pendengarnya informasi tambahan bahwa Yesus adalah Anak Manusia. Tetapi orang-orang di rumah itu sudah pasti melihat Yesus memiliki kuasa ketika Ia menyembuhkan orang itu.</w:t>
      </w:r>
    </w:p>
    <w:p>
      <w:pPr/>
      <w:r>
        <w:rPr>
          <w:lang w:val="id_ID" w:bidi="id_ID"/>
        </w:rPr>
      </w:r>
      <w:r>
        <w:rPr>
          <w:lang w:val="id_ID" w:bidi="id_ID"/>
        </w:rPr>
        <w:t>Markus sekali lagi berbicara tentang kesembuhan sekejap dan reaksi orang banyak atas itu, sama seperti yang biasa dia lakukan dalam kisah-kisah mujizat ini. Orang banyak itu takjub, artinya orang-orang senang dan kaget pria itu sembuh. Mereka memuliakan atau memuji Tuhan.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rekaman Markus 2:1–12 dalam versi terjemahan yang paling mudah dimengerti.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Cerita ini memiliki tiga adegan.</w:t>
      </w:r>
    </w:p>
    <w:p>
      <w:pPr/>
      <w:r>
        <w:rPr>
          <w:lang w:val="id_ID" w:bidi="id_ID"/>
        </w:rPr>
      </w:r>
      <w:r>
        <w:rPr>
          <w:b/>
          <w:lang w:val="id_ID" w:bidi="id_ID"/>
        </w:rPr>
        <w:t>Dalam adegan pertama:</w:t>
      </w:r>
      <w:r>
        <w:rPr>
          <w:lang w:val="id_ID" w:bidi="id_ID"/>
        </w:rPr>
        <w:t xml:space="preserve"> Yesus kembali ke Kapernaum. Dia mengajar di rumah, dan ada banyak orang yang datang kepada-Nya. Beberapa pria membawa teman mereka yang lumpuh kepada Yesus, tetapi mereka tidak dapat masuk ke rumah menembus orang banyak. Jadi keempat orang itu naik ke atap rumah dan menggali lubang di atap.</w:t>
      </w:r>
    </w:p>
    <w:p>
      <w:pPr/>
      <w:r>
        <w:rPr>
          <w:lang w:val="id_ID" w:bidi="id_ID"/>
        </w:rPr>
      </w:r>
      <w:r>
        <w:rPr>
          <w:b/>
          <w:lang w:val="id_ID" w:bidi="id_ID"/>
        </w:rPr>
        <w:t>Dalam adegan kedua:</w:t>
      </w:r>
      <w:r>
        <w:rPr>
          <w:lang w:val="id_ID" w:bidi="id_ID"/>
        </w:rPr>
        <w:t xml:space="preserve"> Teman-teman itu menurunkan pria lumpuh itu ke tengah kerumunan, di hadapan Yesus. Yesus yang melihat iman mereka berkata kepada pria lumpuh itu, dosa-dosanya sudah diampuni. Para pemimpin agama mengkritik Yesus di dalam hati mereka, tetapi Yesus tahu apa yang mereka pikirkan. Yesus berkata, "Mengapa kamu menanyakan ini? Apakah lebih mudah untuk mengatakan, 'Dosa-dosamu sudah diampuni' atau 'Bangun, angkat tikarmu, dan berjalan?' Aku akan membuktikan kepadamu bahwa Anak Manusia memiliki kuasa di bumi untuk mengampuni dosa.”</w:t>
      </w:r>
    </w:p>
    <w:p>
      <w:pPr/>
      <w:r>
        <w:rPr>
          <w:lang w:val="id_ID" w:bidi="id_ID"/>
        </w:rPr>
      </w:r>
      <w:r>
        <w:rPr>
          <w:b/>
          <w:lang w:val="id_ID" w:bidi="id_ID"/>
        </w:rPr>
        <w:t>Dalam adegan ketiga:</w:t>
      </w:r>
      <w:r>
        <w:rPr>
          <w:lang w:val="id_ID" w:bidi="id_ID"/>
        </w:rPr>
        <w:t xml:space="preserve"> Yesus berpaling kepada pria lumpuh itu dan berkata, “Berdirilah, angkatlah tikarmu, dan pulanglah.” Pria itu melompat, meraih tikarnya, dan berjalan keluar menembus orang banyak. Kerumunan orang itu takjub dan memuji Tuhan.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Empat pria (teman dari pria lumpuh)</w:t>
      </w:r>
    </w:p>
    <w:p>
      <w:pPr>
        <w:pStyle w:val="ListBullet"/>
        <w:spacing w:line="240" w:lineRule="auto"/>
        <w:ind w:left="720"/>
      </w:pPr>
      <w:r>
        <w:rPr>
          <w:lang w:val="id_ID" w:bidi="id_ID"/>
        </w:rPr>
      </w:r>
      <w:r>
        <w:rPr>
          <w:lang w:val="id_ID" w:bidi="id_ID"/>
        </w:rPr>
        <w:t>Seorang pria lumpuh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Pengajar hukum agama</w:t>
      </w:r>
    </w:p>
    <w:p>
      <w:pPr>
        <w:pStyle w:val="ListBullet"/>
        <w:spacing w:line="240" w:lineRule="auto"/>
        <w:ind w:left="720"/>
      </w:pPr>
      <w:r>
        <w:rPr>
          <w:lang w:val="id_ID" w:bidi="id_ID"/>
        </w:rPr>
      </w:r>
      <w:r>
        <w:rPr>
          <w:lang w:val="id_ID" w:bidi="id_ID"/>
        </w:rPr>
        <w:t>Kerumunan besar orang banyak yang memenuhi seluruh rumah</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Kisah ini terjadi di sebuah rumah di Kapernaum. Rumah itu seharusnya cukup kecil, tetapi penuh dengan orang-orang yang mendengarkan ajaran Yesus.</w:t>
      </w:r>
    </w:p>
    <w:p>
      <w:pPr/>
      <w:r>
        <w:rPr>
          <w:lang w:val="id_ID" w:bidi="id_ID"/>
        </w:rPr>
      </w:r>
      <w:r>
        <w:rPr>
          <w:lang w:val="id_ID" w:bidi="id_ID"/>
        </w:rPr>
        <w:t>Para pengajar hukum Taurat mungkin duduk di tempat terhormat di rumah itu.</w:t>
      </w:r>
    </w:p>
    <w:p>
      <w:pPr/>
      <w:r>
        <w:rPr>
          <w:lang w:val="id_ID" w:bidi="id_ID"/>
        </w:rPr>
      </w:r>
      <w:r>
        <w:rPr>
          <w:lang w:val="id_ID" w:bidi="id_ID"/>
        </w:rPr>
        <w:t>Rumah itu memiliki tangga yang naik ke atap datar yang terbuat dari lumpur dan jerami.</w:t>
      </w:r>
    </w:p>
    <w:p>
      <w:pPr/>
      <w:r>
        <w:rPr>
          <w:lang w:val="id_ID" w:bidi="id_ID"/>
        </w:rPr>
      </w:r>
      <w:r>
        <w:rPr>
          <w:lang w:val="id_ID" w:bidi="id_ID"/>
        </w:rPr>
        <w:t>Berhenti di sini dan pastikan tim menggambar atau bagaimana caranya menunjukkan rumah ini memiliki atap datar, lumpur dan jerami, dan karena itu mudah bagi teman-teman itu untuk menggali lubang di atap.</w:t>
      </w:r>
    </w:p>
    <w:p>
      <w:pPr/>
      <w:r>
        <w:rPr>
          <w:lang w:val="id_ID" w:bidi="id_ID"/>
        </w:rPr>
      </w:r>
      <w:r>
        <w:rPr>
          <w:lang w:val="id_ID" w:bidi="id_ID"/>
        </w:rPr>
        <w:t>Keempat teman itu kemungkinan mengangkat pria lumpuh itu di atas tempat tidurnya, yang kemungkinan adalah tikar. Keempat teman itu mungkin menurunkannya di atas tikar ini, masing-masing memegang setiap sudut, sambil menggunakan tali.</w:t>
      </w:r>
    </w:p>
    <w:p>
      <w:pPr/>
      <w:r>
        <w:rPr>
          <w:lang w:val="id_ID" w:bidi="id_ID"/>
        </w:rPr>
      </w:r>
      <w:r>
        <w:rPr>
          <w:lang w:val="id_ID" w:bidi="id_ID"/>
        </w:rPr>
        <w:t>Yesus berbicara kepada pria itu dengan kasih sayang dan menyebutnya "Nak." Dia kemudian mengatakan kepada pria itu bahwa dosa-dosanya diampuni. Para pengajar hukum Taurat terkejut, karena sepertinya Yesus sendirilah yang telah mengampuni dosa orang itu! Mereka memikirkan hal-hal ini, tetapi tidak mengatakannya dengan suara keras. Para pengajar ini berpikir, "Yesus sedang menghujat Tuhan! Hanya Tuhan yang dapat mengampuni dosa.” Tetapi Yesus tahu apa yang mereka pikirkan dan Dia bertanya kepada mereka pertanyaan ini dengan suara keras, "Mengapa kamu menanyakan ini di dalam hatimu?" bukan karena Yesus mengharapkan jawaban, tetapi karena Dia menegur para pemimpin agama dan mau agar orang-orang berpikir dengan hati-hati tentang otoritasNya.</w:t>
      </w:r>
    </w:p>
    <w:p>
      <w:pPr/>
      <w:r>
        <w:rPr>
          <w:lang w:val="id_ID" w:bidi="id_ID"/>
        </w:rPr>
      </w:r>
      <w:r>
        <w:rPr>
          <w:lang w:val="id_ID" w:bidi="id_ID"/>
        </w:rPr>
        <w:t>Kemudian Yesus mengajukan pertanyaan lain dan tidak mengharapkan jawaban. Dia bertanya mana yang lebih mudah, menyembuhkan seseorang atau mengampuni dosa-dosa mereka? Yesus berpikir bahwa menyembuhkan seseorang itu lebih mudah. Untuk membuktikan bahwa Dia memiliki otoritas untuk mengampuni dosa, Yesus memerintahkan pria itu untuk bangun dan berjalan. Kemudian Yesus mungkin berkata, "Aku akan membuktikan bahwa Anak Manusia memiliki kuasa di bumi untuk mengampuni dosa." Ketika Yesus mengatakan Anak Manusia, Dia mengacu kepada diri-Nya sebagai orang yang kepadanya Tuhan telah memberikan segala kuasa dan otoritas.</w:t>
      </w:r>
    </w:p>
    <w:p>
      <w:pPr/>
      <w:r>
        <w:rPr>
          <w:lang w:val="id_ID" w:bidi="id_ID"/>
        </w:rPr>
      </w:r>
      <w:r>
        <w:rPr>
          <w:lang w:val="id_ID" w:bidi="id_ID"/>
        </w:rPr>
        <w:t>Dalam adegan ketiga, Yesus sekarang fokus pada pria lumpuh itu. Dia bilang, "Aku berkata kepadamu ..." yang berarti Dia berbicara langsung kepada pria itu dan Dia ingin pria lumpuh itu mendengarkan-Nya. Yesus memerintahkan pria itu untuk melakukan tiga hal: bangun, angkat tikarnya, dan pulang. Markus bertindak cepat dengan mengatakan, "Orang itu pun segera bangun!" Semua orang yang melihat ini takjub. Mereka memuji Tuhan. Mereka bilang, bahwa mereka belum pernah melihat yang seperti ini.</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rekaman Markus 2:1–12 dalam versi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Cerita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Empat pria (teman dari pria lumpuh)</w:t>
      </w:r>
    </w:p>
    <w:p>
      <w:pPr>
        <w:pStyle w:val="ListBullet"/>
        <w:spacing w:line="240" w:lineRule="auto"/>
        <w:ind w:left="720"/>
      </w:pPr>
      <w:r>
        <w:rPr>
          <w:lang w:val="id_ID" w:bidi="id_ID"/>
        </w:rPr>
      </w:r>
      <w:r>
        <w:rPr>
          <w:lang w:val="id_ID" w:bidi="id_ID"/>
        </w:rPr>
        <w:t>Seorang pria lumpuh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Kerumunan orang banyak yang memenuhi seluruh rumah</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sebuah drama dan tanggapan dari pemainnya. </w:t>
      </w:r>
    </w:p>
    <w:p>
      <w:pPr/>
      <w:r>
        <w:rPr>
          <w:lang w:val="id_ID" w:bidi="id_ID"/>
        </w:rPr>
      </w:r>
      <w:r>
        <w:rPr>
          <w:lang w:val="id_ID" w:bidi="id_ID"/>
        </w:rPr>
        <w:t>Perankan Yesus mengajar di sebuah rumah yang penuh dengan orang-orang. Tidak ada ruang sedikit pun untuk orang lain di rumah itu. Perankan empat pria yang membawa teman mereka yang lumpuh di atas tikar kepada Yesus. Mereka melihat kerumunan besar orang dan mencoba untuk masuk ke rumah. Saat tim memerankan kisah ini, pastikan keempat pria yang membawa teman mereka yang lumpuh itu kepada Yesus menunjukkan bahwa mereka tidak dapat mencapai Yesus selain dengan naik ke atap datar, membuat lubang di atap, dan menurunkan pria lumpuh itu.</w:t>
      </w:r>
    </w:p>
    <w:p>
      <w:pPr/>
      <w:r>
        <w:rPr>
          <w:lang w:val="id_ID" w:bidi="id_ID"/>
        </w:rPr>
      </w:r>
      <w:r>
        <w:rPr>
          <w:lang w:val="id_ID" w:bidi="id_ID"/>
        </w:rPr>
        <w:t>Hentikan sebentar dramanya. Tanyakan kepada para pemain yang memerankan keempat teman itu, "Bagaimana perasaan kalian?" Anda mungkin mendengar kata-kata seperti, “Merasa frustasi,” “Putus asa,” atau “Kami bersedia melakukan apa pun yang diperlukan supaya teman kami sembuh.” Lanjutkan dramanya.</w:t>
      </w:r>
    </w:p>
    <w:p>
      <w:pPr/>
      <w:r>
        <w:rPr>
          <w:lang w:val="id_ID" w:bidi="id_ID"/>
        </w:rPr>
      </w:r>
      <w:r>
        <w:rPr>
          <w:lang w:val="id_ID" w:bidi="id_ID"/>
        </w:rPr>
        <w:t>Teman-teman itu naik ke atap, membuat lubang, dan mulai menurunkan pria lumpuh itu melalui lubang. Yesus melihat iman dari teman-teman itu dan berkata kepada pria lumpuh itu, "Dosa-dosamu sudah diampuni."</w:t>
      </w:r>
    </w:p>
    <w:p>
      <w:pPr/>
      <w:r>
        <w:rPr>
          <w:lang w:val="id_ID" w:bidi="id_ID"/>
        </w:rPr>
      </w:r>
      <w:r>
        <w:rPr>
          <w:lang w:val="id_ID" w:bidi="id_ID"/>
        </w:rPr>
        <w:t>Hentikan sebentar dramanya. Tanyakan kepada orang yang memerankan Yesus, "Apa yang kamu rasakan atau pikirkan?" Orang itu mungkin menjawab, "Teman-teman pria ini memiliki iman yang besar," "Saya ingin para pemimpin agama mendengar tanggapan saya kepadanya," atau "Pria itu pasti memiliki iman supaya bisa diturunkan di depan saya." Lanjutkan dramanya.</w:t>
      </w:r>
    </w:p>
    <w:p>
      <w:pPr/>
      <w:r>
        <w:rPr>
          <w:lang w:val="id_ID" w:bidi="id_ID"/>
        </w:rPr>
      </w:r>
      <w:r>
        <w:rPr>
          <w:lang w:val="id_ID" w:bidi="id_ID"/>
        </w:rPr>
        <w:t>Para pemimpin agama bertanya pada diri sendiri, “Apa yang Yesus katakan? Ini menghujat Tuhan! Hanya Tuhan yang dapat mengampuni dosa.” Yesus langsung tahu apa yang mereka pikirkan, jadi sambil melihat mereka Dia berkata, “Mengapa kamu mempertanyakan ini di dalam hatimu? Apakah lebih mudah mengatakan kepada pria lumpuh itu, ’Dosamu sudah diampuni’ atau ’Berdiri, angkat tikarmu, dan berjalanlah’?”</w:t>
      </w:r>
    </w:p>
    <w:p>
      <w:pPr/>
      <w:r>
        <w:rPr>
          <w:lang w:val="id_ID" w:bidi="id_ID"/>
        </w:rPr>
      </w:r>
      <w:r>
        <w:rPr>
          <w:lang w:val="id_ID" w:bidi="id_ID"/>
        </w:rPr>
        <w:t>Hentikan sebentar dramanya. Tanyakan kepada orang yang memerankan Yesus, "Apa yang kamu rasakan atau pikirkan?" Orang itu mungkin menjawab, "Saya akan membuat suatu pernyataan. Saya akan menunjukkan bahwa saya tidak sekedar berkata-kata, tetapi Akulah Tuhan sendiri.” atau "Bukan saja saya dapat mengatakan, 'Dosa-dosamu sudah diampuni,' tetapi saya juga dapat menyembuhkan," atau "Saya sangat senang dapat sepenuhnya menyembuhkan orang ini!" Tanyakan kepada orang yang memerankan pemimpin agama, "Apa yang kamu sedang rasakan atau pikirkan?" Orang itu mungkin menjawab, "Kaget. Bagaimana Yesus tahu apa yang saya pikirkan?" atau "Marah. Apakah Yesus menyatakan sebagai Juruselamat yang Dijanjikan?" atau "Marah sekali. Siapa Yesus itu yang bisa mengoreksi kita?" Lanjutkan dramanya.</w:t>
      </w:r>
    </w:p>
    <w:p>
      <w:pPr/>
      <w:r>
        <w:rPr>
          <w:lang w:val="id_ID" w:bidi="id_ID"/>
        </w:rPr>
      </w:r>
      <w:r>
        <w:rPr>
          <w:lang w:val="id_ID" w:bidi="id_ID"/>
        </w:rPr>
        <w:t>Yesus berkata, “Aku akan membuktikan kepadamu bahwa Anak Manusia memiliki kuasa di bumi untuk mengampuni dosa.” Kemudian Yesus berpaling kepada pria lumpuh itu dan berkata, “Berdirilah, angkatlah tikarmu, dan pulanglah.” Pria itu bangun, mengangkat tikarnya, dan pulang. Kerumunan orang banyak itu pulang dengan takjub sambil memuji Tuhan.</w:t>
      </w:r>
    </w:p>
    <w:p>
      <w:pPr/>
      <w:r>
        <w:rPr>
          <w:lang w:val="id_ID" w:bidi="id_ID"/>
        </w:rPr>
      </w:r>
      <w:r>
        <w:rPr>
          <w:lang w:val="id_ID" w:bidi="id_ID"/>
        </w:rPr>
        <w:t>Hentikan sebentar dramanya. Tanyakan kepada orang yang memerankan kerumunan orang, "Apa yang kamu rasakan atau pikirkan?" Orang tersebut mungkin menjawab seperti, "Kaget. Yesus membuktikan bahwa Dia memiliki otoritas dari Tuhan," "Jadi penasaran. Saya bertanya-tanya apa yang dipikirkan para pemimpin agama tentang Yesus yang menyebut diri-Nya Anak Manusia?" atau "Bertanya-tanya apakah Yesus mungkin adalah mesias yang kita tunggu-tunggu atau bukan."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rekaman Markus 2:1–12 dalam versi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Yesus mengajarkan </w:t>
      </w:r>
      <w:r>
        <w:rPr>
          <w:b/>
          <w:lang w:val="id_ID" w:bidi="id_ID"/>
        </w:rPr>
        <w:t>Firman Tuhan</w:t>
      </w:r>
      <w:r>
        <w:rPr>
          <w:lang w:val="id_ID" w:bidi="id_ID"/>
        </w:rPr>
        <w:t xml:space="preserve"> di suatu rumah di </w:t>
      </w:r>
      <w:hyperlink r:id="rId88">
        <w:r>
          <w:rPr>
            <w:lang w:val="id_ID" w:bidi="id_ID"/>
          </w:rPr>
          <w:rPr>
            <w:color w:val="0000EE"/>
            <w:u w:val="single"/>
          </w:rPr>
          <w:t>Kapernaum</w:t>
        </w:r>
      </w:hyperlink>
      <w:r>
        <w:rPr>
          <w:lang w:val="id_ID" w:bidi="id_ID"/>
        </w:rPr>
        <w:t>. Firman Tuhan mengacu pada pesan dari kabar baik bahwa Kerajaan Tuhan akan segera dimulai.</w:t>
      </w:r>
    </w:p>
    <w:p>
      <w:pPr/>
      <w:r>
        <w:rPr>
          <w:lang w:val="id_ID" w:bidi="id_ID"/>
        </w:rPr>
      </w:r>
      <w:r>
        <w:rPr>
          <w:lang w:val="id_ID" w:bidi="id_ID"/>
        </w:rPr>
        <w:t xml:space="preserve">Berhenti di sini dan bicarakan dalam kelompok kata atau sebutan apa yang akan digunakan untuk "firman". Carilah kata </w:t>
      </w:r>
      <w:hyperlink r:id="rId89">
        <w:r>
          <w:rPr>
            <w:lang w:val="id_ID" w:bidi="id_ID"/>
          </w:rPr>
          <w:rPr>
            <w:color w:val="0000EE"/>
            <w:u w:val="single"/>
          </w:rPr>
          <w:t>firman</w:t>
        </w:r>
      </w:hyperlink>
      <w:r>
        <w:rPr>
          <w:lang w:val="id_ID" w:bidi="id_ID"/>
        </w:rPr>
        <w:t xml:space="preserve"> di Daftar Kata Utama untuk informasi lebih lanjut. Hentikan sebentar rekaman di sini. </w:t>
      </w:r>
    </w:p>
    <w:p>
      <w:pPr/>
      <w:r>
        <w:rPr>
          <w:lang w:val="id_ID" w:bidi="id_ID"/>
        </w:rPr>
      </w:r>
      <w:r>
        <w:rPr>
          <w:lang w:val="id_ID" w:bidi="id_ID"/>
        </w:rPr>
        <w:t xml:space="preserve">Ketika Yesus sedang mengajar di dalam rumah, empat teman menggotong </w:t>
      </w:r>
      <w:r>
        <w:rPr>
          <w:b/>
          <w:lang w:val="id_ID" w:bidi="id_ID"/>
        </w:rPr>
        <w:t>seorang pria lumpuh di atas tikar</w:t>
      </w:r>
      <w:r>
        <w:rPr>
          <w:lang w:val="id_ID" w:bidi="id_ID"/>
        </w:rPr>
        <w:t xml:space="preserve"> ke rumah itu supaya Yesus dapat menyembuhkannya. Seorang pria terbaring di atas tikar karena sakit yang menyebabkannya tidak dapat bergerak. Kitab Suci biasanya memberitahukan kita jika seseorang memiliki penyakit bawaan sejak lahir. Karena keadaan itu tidak disebutkan di sini, pria ini mungkin mengidap penyakit ini setelah lahir. Namun, dia mungkin sekian lama telah menderita penyakit itu. Tikar itu mungkin sebuah tandu yang bisa digulung dan dibawa orang.</w:t>
      </w:r>
    </w:p>
    <w:p>
      <w:pPr/>
      <w:r>
        <w:rPr>
          <w:lang w:val="id_ID" w:bidi="id_ID"/>
        </w:rPr>
      </w:r>
      <w:r>
        <w:rPr>
          <w:lang w:val="id_ID" w:bidi="id_ID"/>
        </w:rPr>
        <w:t xml:space="preserve">Orang-orang itu membuat lubang di atap dan menurunkan teman mereka di hadapan Yesus. Yesus melihat </w:t>
      </w:r>
      <w:r>
        <w:rPr>
          <w:b/>
          <w:lang w:val="id_ID" w:bidi="id_ID"/>
        </w:rPr>
        <w:t>iman</w:t>
      </w:r>
      <w:r>
        <w:rPr>
          <w:lang w:val="id_ID" w:bidi="id_ID"/>
        </w:rPr>
        <w:t xml:space="preserve"> mereka, atau keyakinan mereka akan kemampuan Yesus untuk menyembuhkan pria itu. "Mereka" mungkin termasuk orang sakit itu sendiri serta teman-temannya. Iman menggambarkan respon orang-orang terhadap janji Tuhan. Orang-orang yang mempunyai iman kepada seseorang akan setuju dengan orang itu. Namun, mereka bukan saja setuju. Mereka percaya atau yakin kepada orang itu. Dalam beberapa perikop, Anda mungkin perlu menjelaskan siapa orang yang dipercaya, contohnya, "Yesus melihat bahwa mereka percaya kepada-Nya."</w:t>
      </w:r>
    </w:p>
    <w:p>
      <w:pPr/>
      <w:r>
        <w:rPr>
          <w:lang w:val="id_ID" w:bidi="id_ID"/>
        </w:rPr>
      </w:r>
      <w:r>
        <w:rPr>
          <w:lang w:val="id_ID" w:bidi="id_ID"/>
        </w:rPr>
        <w:t>Berhenti di sini dan lakukan kegiatan ini bersama-sama: Sebelum waktu kelompok Anda dimulai, mintalah seorang untuk membantu Anda dalam kegiatan ini. Taruh kursi di tengah ruangan dan tanyakan orang yang membantu Anda, “Apakah Anda percaya bahwa kursi ini ada? Apakah Anda percaya bahwa ini adalah kursi? Apakah Anda percaya kursi ini cukup kuat untuk menopang Anda?” Orang itu harus mengatakan “ya” untuk semua pertanyaan ini. Lalu tanyakan, “Saya tahu Anda lelah, silakan duduk di kursi ini.” Orang itu seharusnya menolak duduk di kursi. Tanyakan lagi, "Mengapa Anda tidak mau duduk di kursi ini? Anda dapat melihatnya. Anda sepakat bahwa kursi ini cukup kuat untuk menopang Anda." Orang itu harus kembali menolak duduk di kursi. Jelaskan kepada kelompok bahwa ini adalah contoh dari iman. Jika orang itu tidak mau duduk di kursi, mereka benar-benar tidak "memiliki iman" terhadap kursi itu.</w:t>
      </w:r>
    </w:p>
    <w:p>
      <w:pPr/>
      <w:r>
        <w:rPr>
          <w:lang w:val="id_ID" w:bidi="id_ID"/>
        </w:rPr>
      </w:r>
      <w:r>
        <w:rPr>
          <w:lang w:val="id_ID" w:bidi="id_ID"/>
        </w:rPr>
        <w:t xml:space="preserve">Berhenti di sini dan bahas dalam kelompok kata atau frasa apa yang akan digunakan untuk </w:t>
      </w:r>
      <w:r>
        <w:rPr>
          <w:b/>
          <w:lang w:val="id_ID" w:bidi="id_ID"/>
        </w:rPr>
        <w:t>iman</w:t>
      </w:r>
      <w:r>
        <w:rPr>
          <w:lang w:val="id_ID" w:bidi="id_ID"/>
        </w:rPr>
        <w:t xml:space="preserve">. Carilah kata </w:t>
      </w:r>
      <w:hyperlink r:id="rId90">
        <w:r>
          <w:rPr>
            <w:lang w:val="id_ID" w:bidi="id_ID"/>
          </w:rPr>
          <w:rPr>
            <w:color w:val="0000EE"/>
            <w:u w:val="single"/>
          </w:rPr>
          <w:t>iman</w:t>
        </w:r>
      </w:hyperlink>
      <w:r>
        <w:rPr>
          <w:lang w:val="id_ID" w:bidi="id_ID"/>
        </w:rPr>
        <w:t xml:space="preserve"> di Daftar Kata Utama untuk informasi lebih lanjut. Hentikan sebentar rekaman di sini. </w:t>
      </w:r>
    </w:p>
    <w:p>
      <w:pPr/>
      <w:r>
        <w:rPr>
          <w:lang w:val="id_ID" w:bidi="id_ID"/>
        </w:rPr>
      </w:r>
      <w:r>
        <w:rPr>
          <w:lang w:val="id_ID" w:bidi="id_ID"/>
        </w:rPr>
        <w:t xml:space="preserve">Yesus melihat kepada pria lumpuh itu dan memanggilnya </w:t>
      </w:r>
      <w:r>
        <w:rPr>
          <w:b/>
          <w:lang w:val="id_ID" w:bidi="id_ID"/>
        </w:rPr>
        <w:t>anak-Ku</w:t>
      </w:r>
      <w:r>
        <w:rPr>
          <w:lang w:val="id_ID" w:bidi="id_ID"/>
        </w:rPr>
        <w:t xml:space="preserve"> atau </w:t>
      </w:r>
      <w:r>
        <w:rPr>
          <w:b/>
          <w:lang w:val="id_ID" w:bidi="id_ID"/>
        </w:rPr>
        <w:t>putra-Ku</w:t>
      </w:r>
      <w:r>
        <w:rPr>
          <w:lang w:val="id_ID" w:bidi="id_ID"/>
        </w:rPr>
        <w:t>. Istilah ini tidak menjelaskan apa usia pria itu masih muda, tetapi menunjukkan kasih sayang dan cinta. Pria itu bukan anak kandung Yesus, jadi Anda tidak boleh menggunakan kata yang hanya berarti anak kandung. Karena itu adalah istilah kasih sayang, Anda mungkin harus menggunakan istilah yang lebih luas dari kasih sayang seperti "sahabatku."</w:t>
      </w:r>
    </w:p>
    <w:p>
      <w:pPr/>
      <w:r>
        <w:rPr>
          <w:lang w:val="id_ID" w:bidi="id_ID"/>
        </w:rPr>
      </w:r>
      <w:r>
        <w:rPr>
          <w:lang w:val="id_ID" w:bidi="id_ID"/>
        </w:rPr>
        <w:t xml:space="preserve">Yesus mengatakan kepada pria itu, </w:t>
      </w:r>
      <w:r>
        <w:rPr>
          <w:b/>
          <w:lang w:val="id_ID" w:bidi="id_ID"/>
        </w:rPr>
        <w:t>"dosa-dosamu sudah diampuni</w:t>
      </w:r>
      <w:r>
        <w:rPr>
          <w:lang w:val="id_ID" w:bidi="id_ID"/>
        </w:rPr>
        <w:t>." Biasanya Yesus tidak berkata "Aku mengampuni dosa-dosamu." Jika bahasa Anda tidak menggunakan kalimat pasif, Anda mungkin perlu mengatakan siapa yang mengampuni dosa --- misalnya "Semoga Tuhan mengampuni dosamu." Dosa mengacu kepada sebuah tindakan ketidakpatuhan kepada Tuhan. Pastikan bahwa kata yang Anda gunakan di sini tidak berarti bahwa seseorang telah gagal melakukan tindakan keagamaan seperti berdoa atau mengikuti suatu aturan agama. Jika Tuhan mengampuni seseorang, hubungan mereka dipulihkan dan rasa bersalah mereka dihapuskan.</w:t>
      </w:r>
    </w:p>
    <w:p>
      <w:pPr/>
      <w:r>
        <w:rPr>
          <w:lang w:val="id_ID" w:bidi="id_ID"/>
        </w:rPr>
      </w:r>
      <w:r>
        <w:rPr>
          <w:lang w:val="id_ID" w:bidi="id_ID"/>
        </w:rPr>
        <w:t xml:space="preserve">Berhenti di sini dan bicarakan dalam kelompok kata atau sebutan apa yang akan Anda pakai untuk </w:t>
      </w:r>
      <w:hyperlink r:id="rId24">
        <w:r>
          <w:rPr>
            <w:lang w:val="id_ID" w:bidi="id_ID"/>
          </w:rPr>
          <w:rPr>
            <w:color w:val="0000EE"/>
            <w:u w:val="single"/>
          </w:rPr>
          <w:t>dosa</w:t>
        </w:r>
      </w:hyperlink>
      <w:r>
        <w:rPr>
          <w:lang w:val="id_ID" w:bidi="id_ID"/>
        </w:rPr>
        <w:t xml:space="preserve"> dan </w:t>
      </w:r>
      <w:hyperlink r:id="rId23">
        <w:r>
          <w:rPr>
            <w:lang w:val="id_ID" w:bidi="id_ID"/>
          </w:rPr>
          <w:rPr>
            <w:color w:val="0000EE"/>
            <w:u w:val="single"/>
          </w:rPr>
          <w:t>mengampuni</w:t>
        </w:r>
      </w:hyperlink>
      <w:r>
        <w:rPr>
          <w:lang w:val="id_ID" w:bidi="id_ID"/>
        </w:rPr>
        <w:t xml:space="preserve">. Terjemahkan kata-kata ini dengan cara yang sama Anda menerjemahkan sebelumnya. Carilah kedua istilah itu di Daftar Kata Utama untuk keterangan lebih lanjut. Hentikan sebentar rekaman di sini. </w:t>
      </w:r>
    </w:p>
    <w:p>
      <w:pPr/>
      <w:r>
        <w:rPr>
          <w:lang w:val="id_ID" w:bidi="id_ID"/>
        </w:rPr>
      </w:r>
      <w:r>
        <w:rPr>
          <w:lang w:val="id_ID" w:bidi="id_ID"/>
        </w:rPr>
        <w:t xml:space="preserve">Para </w:t>
      </w:r>
      <w:r>
        <w:rPr>
          <w:b/>
          <w:lang w:val="id_ID" w:bidi="id_ID"/>
        </w:rPr>
        <w:t>pengajar hukum agama</w:t>
      </w:r>
      <w:r>
        <w:rPr>
          <w:lang w:val="id_ID" w:bidi="id_ID"/>
        </w:rPr>
        <w:t xml:space="preserve"> pun mendengarkan Yesus mengajar. Kadang-kadang para pengajar Taurat adalah ahli Taurat atau orang-orang yang menulis hukum. Mereka adalah sarjana dan ahli dalam menafsir hukum dari Kitab Suci. Tafsiran-tafsiran tersebut tidak dituliskan, tetapi dihafal dan diajarkan secara lisan oleh para ahli Taurat.</w:t>
      </w:r>
    </w:p>
    <w:p>
      <w:pPr/>
      <w:r>
        <w:rPr>
          <w:lang w:val="id_ID" w:bidi="id_ID"/>
        </w:rPr>
      </w:r>
      <w:r>
        <w:rPr>
          <w:lang w:val="id_ID" w:bidi="id_ID"/>
        </w:rPr>
        <w:t xml:space="preserve">Berhenti di sini dan bahas dalam kelompok kata atau gabungan kata apa yang akan digunakan untuk </w:t>
      </w:r>
      <w:r>
        <w:rPr>
          <w:b/>
          <w:lang w:val="id_ID" w:bidi="id_ID"/>
        </w:rPr>
        <w:t>pengajar hukum Taurat</w:t>
      </w:r>
      <w:r>
        <w:rPr>
          <w:lang w:val="id_ID" w:bidi="id_ID"/>
        </w:rPr>
        <w:t xml:space="preserve">. Carilah </w:t>
      </w:r>
      <w:hyperlink r:id="rId51">
        <w:r>
          <w:rPr>
            <w:lang w:val="id_ID" w:bidi="id_ID"/>
          </w:rPr>
          <w:rPr>
            <w:color w:val="0000EE"/>
            <w:u w:val="single"/>
          </w:rPr>
          <w:t>pengajar hukum Taurat</w:t>
        </w:r>
      </w:hyperlink>
      <w:r>
        <w:rPr>
          <w:lang w:val="id_ID" w:bidi="id_ID"/>
        </w:rPr>
        <w:t xml:space="preserve"> di Daftar Kata Utama untuk keterangan lebih lanjut. Hentikan sebentar rekaman di sini. </w:t>
      </w:r>
    </w:p>
    <w:p>
      <w:pPr/>
      <w:r>
        <w:rPr>
          <w:lang w:val="id_ID" w:bidi="id_ID"/>
        </w:rPr>
      </w:r>
      <w:r>
        <w:rPr>
          <w:lang w:val="id_ID" w:bidi="id_ID"/>
        </w:rPr>
        <w:t xml:space="preserve">Para pemimpin agama berpikir bahwa ketika Yesus mengatakan dosa pria itu sudah diampuni, itu adalah </w:t>
      </w:r>
      <w:r>
        <w:rPr>
          <w:b/>
          <w:lang w:val="id_ID" w:bidi="id_ID"/>
        </w:rPr>
        <w:t>penghujatan.</w:t>
      </w:r>
      <w:r>
        <w:rPr>
          <w:lang w:val="id_ID" w:bidi="id_ID"/>
        </w:rPr>
        <w:t xml:space="preserve"> Penghujatan berarti menyinggung atau menghina Tuhan melalui perkataanmu. Menurut hukum Tuhan, tindakan itu berakibat hukuman mati.</w:t>
      </w:r>
    </w:p>
    <w:p>
      <w:pPr/>
      <w:r>
        <w:rPr>
          <w:lang w:val="id_ID" w:bidi="id_ID"/>
        </w:rPr>
      </w:r>
      <w:r>
        <w:rPr>
          <w:lang w:val="id_ID" w:bidi="id_ID"/>
        </w:rPr>
        <w:t xml:space="preserve">Berhenti di sini dan bahas dalam kelompok kata atau gabungan kata apa yang akan digunakan untuk </w:t>
      </w:r>
      <w:r>
        <w:rPr>
          <w:b/>
          <w:lang w:val="id_ID" w:bidi="id_ID"/>
        </w:rPr>
        <w:t>penghujatan</w:t>
      </w:r>
      <w:r>
        <w:rPr>
          <w:lang w:val="id_ID" w:bidi="id_ID"/>
        </w:rPr>
        <w:t xml:space="preserve">. Carilah </w:t>
      </w:r>
      <w:hyperlink r:id="rId91">
        <w:r>
          <w:rPr>
            <w:lang w:val="id_ID" w:bidi="id_ID"/>
          </w:rPr>
          <w:rPr>
            <w:color w:val="0000EE"/>
            <w:u w:val="single"/>
          </w:rPr>
          <w:t>penghujatan</w:t>
        </w:r>
      </w:hyperlink>
      <w:r>
        <w:rPr>
          <w:lang w:val="id_ID" w:bidi="id_ID"/>
        </w:rPr>
        <w:t xml:space="preserve"> di Daftar Kata Utama untuk keterangan lebih lanjut. Hentikan sebentar rekaman di sini. </w:t>
      </w:r>
    </w:p>
    <w:p>
      <w:pPr/>
      <w:r>
        <w:rPr>
          <w:lang w:val="id_ID" w:bidi="id_ID"/>
        </w:rPr>
      </w:r>
      <w:r>
        <w:rPr>
          <w:lang w:val="id_ID" w:bidi="id_ID"/>
        </w:rPr>
        <w:t>Yesus tahu apa yang mereka pikirkan dalam roh-Nya, dalam pikiran-Nya. Jangan membuat seolah-olah Yesus sedang menggunakan kuasa gaib.</w:t>
      </w:r>
    </w:p>
    <w:p>
      <w:pPr/>
      <w:r>
        <w:rPr>
          <w:lang w:val="id_ID" w:bidi="id_ID"/>
        </w:rPr>
      </w:r>
      <w:r>
        <w:rPr>
          <w:lang w:val="id_ID" w:bidi="id_ID"/>
        </w:rPr>
        <w:t xml:space="preserve">Yesus mengatakan bahwa Dia akan membuktikan bahwa </w:t>
      </w:r>
      <w:r>
        <w:rPr>
          <w:b/>
          <w:lang w:val="id_ID" w:bidi="id_ID"/>
        </w:rPr>
        <w:t>Anak Manusia</w:t>
      </w:r>
      <w:r>
        <w:rPr>
          <w:lang w:val="id_ID" w:bidi="id_ID"/>
        </w:rPr>
        <w:t xml:space="preserve"> memiliki </w:t>
      </w:r>
      <w:r>
        <w:rPr>
          <w:b/>
          <w:lang w:val="id_ID" w:bidi="id_ID"/>
        </w:rPr>
        <w:t>kuasa</w:t>
      </w:r>
      <w:r>
        <w:rPr>
          <w:lang w:val="id_ID" w:bidi="id_ID"/>
        </w:rPr>
        <w:t xml:space="preserve"> untuk mengampuni dosa. Dalam Perjanjian Lama kata-kata "anak manusia" ini hanya berarti seorang manusia. Yesus paling suka menyebut diri-Nya sendiri dengan istilah ini. "Anak Manusia" adalah orang yang kepadanya Tuhan memberikan semua otoritas dan kuasa seperti dalam tulisan nabi Daniel. Yesus mungkin menyukai istilah ini karena gelar ini bisa mengacu pada manusia biasa atau makhluk adikodrati seperti yang tertulis di Daniel 7. Istilah "Anak Manusia" memaksa orang untuk memutuskan apakah Yesus adalah manusia atau Tuhan. Anak Manusia adalah gelar yang orang Yahudi kadang-kadang kaitkan dengan Mesias, atau Juruselamat yang Dijanjikan yang Tuhan utus untuk membantu mereka.</w:t>
      </w:r>
    </w:p>
    <w:p>
      <w:pPr/>
      <w:r>
        <w:rPr>
          <w:lang w:val="id_ID" w:bidi="id_ID"/>
        </w:rPr>
      </w:r>
      <w:r>
        <w:rPr>
          <w:lang w:val="id_ID" w:bidi="id_ID"/>
        </w:rPr>
        <w:t>Tetapi istilah itu juga menghindari urusan politik yang terkait dengan gelar Mesias atau Kristus — pribadi yang menurut orang-orang akan menjadi raja yang menyelamatkan mereka semua dari penguasa yang menindas.</w:t>
      </w:r>
    </w:p>
    <w:p>
      <w:pPr/>
      <w:r>
        <w:rPr>
          <w:lang w:val="id_ID" w:bidi="id_ID"/>
        </w:rPr>
      </w:r>
      <w:r>
        <w:rPr>
          <w:lang w:val="id_ID" w:bidi="id_ID"/>
        </w:rPr>
        <w:t xml:space="preserve">Berhenti di sini dan bahas dalam kelompok kata atau sebutan apa yang akan digunakan untuk </w:t>
      </w:r>
      <w:r>
        <w:rPr>
          <w:b/>
          <w:lang w:val="id_ID" w:bidi="id_ID"/>
        </w:rPr>
        <w:t>Anak Manusia</w:t>
      </w:r>
      <w:r>
        <w:rPr>
          <w:lang w:val="id_ID" w:bidi="id_ID"/>
        </w:rPr>
        <w:t xml:space="preserve">. Carilah kata </w:t>
      </w:r>
      <w:hyperlink r:id="rId92">
        <w:r>
          <w:rPr>
            <w:lang w:val="id_ID" w:bidi="id_ID"/>
          </w:rPr>
          <w:rPr>
            <w:color w:val="0000EE"/>
            <w:u w:val="single"/>
          </w:rPr>
          <w:t>Anak Manusia</w:t>
        </w:r>
      </w:hyperlink>
      <w:r>
        <w:rPr>
          <w:lang w:val="id_ID" w:bidi="id_ID"/>
        </w:rPr>
        <w:t xml:space="preserve"> di Daftar Kata Utama untuk keterangan lebih lanjut. Hentikan sebentar rekaman di sini. </w:t>
      </w:r>
    </w:p>
    <w:p>
      <w:pPr/>
      <w:r>
        <w:rPr>
          <w:lang w:val="id_ID" w:bidi="id_ID"/>
        </w:rPr>
      </w:r>
      <w:hyperlink r:id="rId50">
        <w:r>
          <w:rPr>
            <w:lang w:val="id_ID" w:bidi="id_ID"/>
          </w:rPr>
          <w:rPr>
            <w:color w:val="0000EE"/>
            <w:u w:val="single"/>
          </w:rPr>
          <w:t>Otoritas</w:t>
        </w:r>
      </w:hyperlink>
      <w:r>
        <w:rPr>
          <w:lang w:val="id_ID" w:bidi="id_ID"/>
        </w:rPr>
        <w:t xml:space="preserve"> adalah hak yang diberikan kepada seseorang untuk bertindak. Ini berbeda dari kuasa karena adalah kemampuan seseorang dalam diri mereka sendiri untuk melakukan sesuatu. </w:t>
      </w:r>
    </w:p>
    <w:p>
      <w:pPr/>
      <w:r>
        <w:rPr>
          <w:lang w:val="id_ID" w:bidi="id_ID"/>
        </w:rPr>
      </w:r>
      <w:r>
        <w:rPr>
          <w:lang w:val="id_ID" w:bidi="id_ID"/>
        </w:rPr>
        <w:t xml:space="preserve">Setelah Yesus menyembuhkan pria itu, orang-orang </w:t>
      </w:r>
      <w:r>
        <w:rPr>
          <w:b/>
          <w:lang w:val="id_ID" w:bidi="id_ID"/>
        </w:rPr>
        <w:t>memuliakan Tuhan</w:t>
      </w:r>
      <w:r>
        <w:rPr>
          <w:lang w:val="id_ID" w:bidi="id_ID"/>
        </w:rPr>
        <w:t xml:space="preserve">. Artinya mereka memuji Tuhan, atau mengatakan betapa baiknya Dia. Untuk keterangan lebih lanjut, kata </w:t>
      </w:r>
      <w:hyperlink r:id="rId93">
        <w:r>
          <w:rPr>
            <w:lang w:val="id_ID" w:bidi="id_ID"/>
          </w:rPr>
          <w:rPr>
            <w:color w:val="0000EE"/>
            <w:u w:val="single"/>
          </w:rPr>
          <w:t>memuliakan</w:t>
        </w:r>
      </w:hyperlink>
      <w:r>
        <w:rPr>
          <w:lang w:val="id_ID" w:bidi="id_ID"/>
        </w:rPr>
        <w:t xml:space="preserve"> ada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satu versi rekaman dari perikop ini dalam terjemahan yang paling mudah dimengerti.</w:t>
      </w:r>
    </w:p>
    <w:p>
      <w:pPr/>
      <w:r>
        <w:rPr>
          <w:lang w:val="id_ID" w:bidi="id_ID"/>
        </w:rPr>
      </w:r>
      <w:r>
        <w:rPr>
          <w:lang w:val="id_ID" w:bidi="id_ID"/>
        </w:rPr>
        <w:t>Dalam bagian ini, ceritakan kembali perikop ini, sebagai satu kelompok, dalam bahasa Anda sendiri.</w:t>
      </w:r>
    </w:p>
    <w:p>
      <w:pPr/>
      <w:r>
        <w:rPr>
          <w:lang w:val="id_ID" w:bidi="id_ID"/>
        </w:rPr>
      </w:r>
      <w:r>
        <w:rPr>
          <w:lang w:val="id_ID" w:bidi="id_ID"/>
        </w:rPr>
        <w:t>Pertama, semua anggota kelompok harus berlatih menceritakan perikop ini dalam bahasa mereka sendiri. Ingatlah untuk memasukkan hal-hal yang sudah diputuskan dalam langkah-langkah sebelumnya, seperti kronologi, kata, frasa, emosi, atau apa pun yang Anda telah diskusikan.</w:t>
      </w:r>
    </w:p>
    <w:p>
      <w:pPr/>
      <w:r>
        <w:rPr>
          <w:lang w:val="id_ID" w:bidi="id_ID"/>
        </w:rPr>
      </w:r>
      <w:r>
        <w:rPr>
          <w:lang w:val="id_ID" w:bidi="id_ID"/>
        </w:rPr>
        <w:t xml:space="preserve">Salah satu anggota kelompok harus menyampaikan beberapa kalimat dari perikop itu dan berhenti sebentar. Anggota kelompok yang lain harus menceritakan bagian selanjutnya dari perikop itu dan berhenti sebentar. Lakukan ini sampai kelompok itu telah menceritakan kembali seluruh perikop. Setiap anggota kelompok dapat saling mengoreksi dalam tahap ini. Hentikan sebentar rekaman di sini. </w:t>
      </w:r>
    </w:p>
    <w:p>
      <w:pPr/>
      <w:r>
        <w:rPr>
          <w:lang w:val="id_ID" w:bidi="id_ID"/>
        </w:rPr>
      </w:r>
      <w:r>
        <w:rPr>
          <w:lang w:val="id_ID" w:bidi="id_ID"/>
        </w:rPr>
        <w:t xml:space="preserve">Selanjutnya, setiap anggota kelompok harus menceritakan seluruh perikop tanpa gangguan setidaknya satu kali. Seorang anggota kelompok dapat menggunakan benda apa saja, gerakan, atau papan cerita untuk membantu mereka mengingat perikop tersebut. Hentikan sebentar rekaman di sini. </w:t>
      </w:r>
    </w:p>
    <w:p>
      <w:pPr/>
      <w:r>
        <w:rPr>
          <w:lang w:val="id_ID" w:bidi="id_ID"/>
        </w:rPr>
      </w:r>
      <w:r>
        <w:rPr>
          <w:lang w:val="id_ID" w:bidi="id_ID"/>
        </w:rPr>
        <w:t xml:space="preserve">Selanjutnya, kelompok dapat memutuskan versi mana yang paling disukai dari perikop itu. Anda mungkin menyukai cara bercerita satu anggota kelompok untuk suatu adegan, tetapi menyukai cara bercerita anggota yang lain untuk adegan yang lain. Hentikan sebentar rekaman di sini. </w:t>
      </w:r>
    </w:p>
    <w:p>
      <w:pPr/>
      <w:r>
        <w:rPr>
          <w:lang w:val="id_ID" w:bidi="id_ID"/>
        </w:rPr>
      </w:r>
      <w:r>
        <w:rPr>
          <w:lang w:val="id_ID" w:bidi="id_ID"/>
        </w:rPr>
        <w:t xml:space="preserve">Akhirnya, kelompok dapat menyusun versi akhir yang disetujui oleh semua anggota kelompok untuk perikop itu. Setiap anggota kelompok harus berlatih menceritakan versi akhir dari perikop itu. </w:t>
      </w:r>
      <w:r>
        <w:rPr>
          <w:lang w:val="id_ID" w:bidi="id_ID"/>
        </w:rPr>
      </w:r>
      <w:r>
        <w:rPr>
          <w:lang w:val="id_ID" w:bidi="id_ID"/>
        </w:rPr>
      </w:r>
    </w:p>
    <w:p>
      <w:pPr/>
      <w:r>
        <w:rPr>
          <w:lang w:val="id_ID" w:bidi="id_ID"/>
        </w:rPr>
      </w:r>
    </w:p>
    <w:p>
      <w:pPr>
        <w:pStyle w:val="Heading2"/>
      </w:pPr>
      <w:r>
        <w:rPr>
          <w:lang w:val="id_ID" w:bidi="id_ID"/>
        </w:rPr>
        <w:t>Markus 2:1–12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94">
        <w:r>
          <w:rPr>
            <w:lang w:val="id_ID" w:bidi="id_ID"/>
          </w:rPr>
          <w:rPr>
            <w:color w:val="0000EE"/>
            <w:u w:val="single"/>
          </w:rPr>
          <w:t>Dengar dan Renungkan</w:t>
        </w:r>
      </w:hyperlink>
      <w:r>
        <w:rPr>
          <w:lang w:val="id_ID" w:bidi="id_ID"/>
        </w:rPr>
        <w:t xml:space="preserve"> (672 KB)</w:t>
      </w:r>
      <w:r>
        <w:rPr>
          <w:lang w:val="id_ID" w:bidi="id_ID"/>
        </w:rPr>
      </w:r>
    </w:p>
    <w:p>
      <w:pPr>
        <w:pStyle w:val="ListBullet"/>
        <w:spacing w:line="240" w:lineRule="auto"/>
        <w:ind w:left="720"/>
      </w:pPr>
      <w:r>
        <w:rPr>
          <w:lang w:val="id_ID" w:bidi="id_ID"/>
        </w:rPr>
      </w:r>
      <w:hyperlink r:id="rId95">
        <w:r>
          <w:rPr>
            <w:lang w:val="id_ID" w:bidi="id_ID"/>
          </w:rPr>
          <w:rPr>
            <w:color w:val="0000EE"/>
            <w:u w:val="single"/>
          </w:rPr>
          <w:t>Menyiapkan Panggung</w:t>
        </w:r>
      </w:hyperlink>
      <w:r>
        <w:rPr>
          <w:lang w:val="id_ID" w:bidi="id_ID"/>
        </w:rPr>
        <w:t xml:space="preserve"> (6.2 MB)</w:t>
      </w:r>
      <w:r>
        <w:rPr>
          <w:lang w:val="id_ID" w:bidi="id_ID"/>
        </w:rPr>
      </w:r>
    </w:p>
    <w:p>
      <w:pPr>
        <w:pStyle w:val="ListBullet"/>
        <w:spacing w:line="240" w:lineRule="auto"/>
        <w:ind w:left="720"/>
      </w:pPr>
      <w:r>
        <w:rPr>
          <w:lang w:val="id_ID" w:bidi="id_ID"/>
        </w:rPr>
      </w:r>
      <w:hyperlink r:id="rId96">
        <w:r>
          <w:rPr>
            <w:lang w:val="id_ID" w:bidi="id_ID"/>
          </w:rPr>
          <w:rPr>
            <w:color w:val="0000EE"/>
            <w:u w:val="single"/>
          </w:rPr>
          <w:t>Menjelaskan Adegan</w:t>
        </w:r>
      </w:hyperlink>
      <w:r>
        <w:rPr>
          <w:lang w:val="id_ID" w:bidi="id_ID"/>
        </w:rPr>
        <w:t xml:space="preserve"> (3.6 MB)</w:t>
      </w:r>
      <w:r>
        <w:rPr>
          <w:lang w:val="id_ID" w:bidi="id_ID"/>
        </w:rPr>
      </w:r>
    </w:p>
    <w:p>
      <w:pPr>
        <w:pStyle w:val="ListBullet"/>
        <w:spacing w:line="240" w:lineRule="auto"/>
        <w:ind w:left="720"/>
      </w:pPr>
      <w:r>
        <w:rPr>
          <w:lang w:val="id_ID" w:bidi="id_ID"/>
        </w:rPr>
      </w:r>
      <w:hyperlink r:id="rId97">
        <w:r>
          <w:rPr>
            <w:lang w:val="id_ID" w:bidi="id_ID"/>
          </w:rPr>
          <w:rPr>
            <w:color w:val="0000EE"/>
            <w:u w:val="single"/>
          </w:rPr>
          <w:t>Memperagakan Bacaan</w:t>
        </w:r>
      </w:hyperlink>
      <w:r>
        <w:rPr>
          <w:lang w:val="id_ID" w:bidi="id_ID"/>
        </w:rPr>
        <w:t xml:space="preserve"> (3.7 MB)</w:t>
      </w:r>
      <w:r>
        <w:rPr>
          <w:lang w:val="id_ID" w:bidi="id_ID"/>
        </w:rPr>
      </w:r>
    </w:p>
    <w:p>
      <w:pPr>
        <w:pStyle w:val="ListBullet"/>
        <w:spacing w:line="240" w:lineRule="auto"/>
        <w:ind w:left="720"/>
      </w:pPr>
      <w:r>
        <w:rPr>
          <w:lang w:val="id_ID" w:bidi="id_ID"/>
        </w:rPr>
      </w:r>
      <w:hyperlink r:id="rId98">
        <w:r>
          <w:rPr>
            <w:lang w:val="id_ID" w:bidi="id_ID"/>
          </w:rPr>
          <w:rPr>
            <w:color w:val="0000EE"/>
            <w:u w:val="single"/>
          </w:rPr>
          <w:t>Melengkapi yang Kurang</w:t>
        </w:r>
      </w:hyperlink>
      <w:r>
        <w:rPr>
          <w:lang w:val="id_ID" w:bidi="id_ID"/>
        </w:rPr>
        <w:t xml:space="preserve"> (5.4 MB)</w:t>
      </w:r>
      <w:r>
        <w:rPr>
          <w:lang w:val="id_ID" w:bidi="id_ID"/>
        </w:rPr>
      </w:r>
    </w:p>
    <w:p>
      <w:pPr>
        <w:pStyle w:val="ListBullet"/>
        <w:spacing w:line="240" w:lineRule="auto"/>
        <w:ind w:left="720"/>
      </w:pPr>
      <w:r>
        <w:rPr>
          <w:lang w:val="id_ID" w:bidi="id_ID"/>
        </w:rPr>
      </w:r>
      <w:hyperlink r:id="rId99">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Markus 2:13–17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2:13–17 dan renungkan dalam hati.</w:t>
      </w:r>
    </w:p>
    <w:p>
      <w:pPr/>
      <w:r>
        <w:rPr>
          <w:lang w:val="id_ID" w:bidi="id_ID"/>
        </w:rPr>
      </w:r>
      <w:r>
        <w:rPr>
          <w:lang w:val="id_ID" w:bidi="id_ID"/>
        </w:rPr>
        <w:t>Dengarkan rekaman Markus 2:13–17 sebanyak tiga kali, dalam tiga versi terjemahan yang berbeda jika memungkinkan Kemudian diskusikan pertanyaan-pertanyaan berikut di dalam kelompok:</w:t>
      </w:r>
    </w:p>
    <w:p>
      <w:pPr>
        <w:pStyle w:val="ListNumber"/>
        <w:numPr>
          <w:ilvl w:val="0"/>
          <w:numId w:val="22"/>
        </w:numPr>
        <w:spacing w:line="240" w:lineRule="auto"/>
        <w:ind w:left="720"/>
      </w:pPr>
      <w:r>
        <w:rPr>
          <w:lang w:val="id_ID" w:bidi="id_ID"/>
        </w:rPr>
      </w:r>
      <w:r>
        <w:rPr>
          <w:lang w:val="id_ID" w:bidi="id_ID"/>
        </w:rPr>
        <w:t>Apa yang kamu sukai dari perikop ini?</w:t>
      </w:r>
    </w:p>
    <w:p>
      <w:pPr>
        <w:pStyle w:val="ListNumber"/>
        <w:spacing w:line="240" w:lineRule="auto"/>
        <w:ind w:left="720"/>
      </w:pPr>
      <w:r>
        <w:rPr>
          <w:lang w:val="id_ID" w:bidi="id_ID"/>
        </w:rPr>
      </w:r>
      <w:r>
        <w:rPr>
          <w:lang w:val="id_ID" w:bidi="id_ID"/>
        </w:rPr>
        <w:t>Apa yang kamu tidak suka atau tidak mengerti dari perikop ini?</w:t>
      </w:r>
    </w:p>
    <w:p>
      <w:pPr>
        <w:pStyle w:val="ListNumber"/>
        <w:spacing w:line="240" w:lineRule="auto"/>
        <w:ind w:left="720"/>
      </w:pPr>
      <w:r>
        <w:rPr>
          <w:lang w:val="id_ID" w:bidi="id_ID"/>
        </w:rPr>
      </w:r>
      <w:r>
        <w:rPr>
          <w:lang w:val="id_ID" w:bidi="id_ID"/>
        </w:rPr>
        <w:t>Apa yang perikop ini jelaskan tentang Allah atau Yesus?</w:t>
      </w:r>
    </w:p>
    <w:p>
      <w:pPr>
        <w:pStyle w:val="ListNumber"/>
        <w:spacing w:line="240" w:lineRule="auto"/>
        <w:ind w:left="720"/>
      </w:pPr>
      <w:r>
        <w:rPr>
          <w:lang w:val="id_ID" w:bidi="id_ID"/>
        </w:rPr>
      </w:r>
      <w:r>
        <w:rPr>
          <w:lang w:val="id_ID" w:bidi="id_ID"/>
        </w:rPr>
        <w:t>Apa yang perikop ini jelaskan tentang orang-orang?</w:t>
      </w:r>
    </w:p>
    <w:p>
      <w:pPr>
        <w:pStyle w:val="ListNumber"/>
        <w:spacing w:line="240" w:lineRule="auto"/>
        <w:ind w:left="720"/>
      </w:pPr>
      <w:r>
        <w:rPr>
          <w:lang w:val="id_ID" w:bidi="id_ID"/>
        </w:rPr>
      </w:r>
      <w:r>
        <w:rPr>
          <w:lang w:val="id_ID" w:bidi="id_ID"/>
        </w:rPr>
        <w:t xml:space="preserve">Bagaimana perikop ini mempengaruhi kehidupan sehari-hari kita? </w:t>
      </w:r>
    </w:p>
    <w:p>
      <w:pPr>
        <w:pStyle w:val="ListNumber"/>
        <w:spacing w:line="240" w:lineRule="auto"/>
        <w:ind w:left="720"/>
      </w:pPr>
      <w:r>
        <w:rPr>
          <w:lang w:val="id_ID" w:bidi="id_ID"/>
        </w:rPr>
      </w:r>
      <w:r>
        <w:rPr>
          <w:lang w:val="id_ID" w:bidi="id_ID"/>
        </w:rPr>
        <w:t>Siapa yang kamu kenal yang perlu mendengar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satu versi rekaman dari Markus 2:13–17 dalam terjemahan yang paling mudah dimengerti.</w:t>
      </w:r>
    </w:p>
    <w:p>
      <w:pPr/>
      <w:r>
        <w:rPr>
          <w:lang w:val="id_ID" w:bidi="id_ID"/>
        </w:rPr>
      </w:r>
      <w:r>
        <w:rPr>
          <w:lang w:val="id_ID" w:bidi="id_ID"/>
        </w:rPr>
        <w:t>Dalam kisah sebelumnya Yesus melakukan mukjizat, atau tindakan yang hanya Tuhan dapat lakukan. Sekarang, Ia sekali lagi pergi ke padang gurun (di tepi Danau Galilea), tetapi orang-orang terus datang kepadaNya. Yesus berada di Kapernaum ketika Dia makan bersama Lewi dan para pemungut cukai lainnya. Ini adalah pola dalam kitab Markus - bolak-balik dari padang gurun ke kota-kota di mana Yesus melakukan mukjizat.</w:t>
      </w:r>
    </w:p>
    <w:p>
      <w:pPr/>
      <w:r>
        <w:rPr>
          <w:lang w:val="id_ID" w:bidi="id_ID"/>
        </w:rPr>
      </w:r>
      <w:r>
        <w:rPr>
          <w:lang w:val="id_ID" w:bidi="id_ID"/>
        </w:rPr>
        <w:t>Yesus pergi ke Danau Galilea setelah menyembuhkan seorang pria lumpuh di Kapernaum. Kapernaum ada di sisi Laut Galilea, danau yang sangat besar, sehingga Yesus memutuskan untuk meninggalkan rumah itu dan pergi ke pantai. Tetapi kerumunan orang banyak mengikuti Dia ke sana dan Yesus terus mengajar mereka dan berbicara kepada mereka tentang Kerajaan Tuhan.</w:t>
      </w:r>
    </w:p>
    <w:p>
      <w:pPr/>
      <w:r>
        <w:rPr>
          <w:lang w:val="id_ID" w:bidi="id_ID"/>
        </w:rPr>
      </w:r>
      <w:r>
        <w:rPr>
          <w:lang w:val="id_ID" w:bidi="id_ID"/>
        </w:rPr>
        <w:t xml:space="preserve">Berhenti di sini dan lihatlah bersama-sama dalam kelompok peta Kapernaum dan hubungannya dengan Danau Galilea. Hentikan sebentar rekaman di sini. </w:t>
      </w:r>
    </w:p>
    <w:p>
      <w:pPr/>
      <w:r>
        <w:rPr>
          <w:lang w:val="id_ID" w:bidi="id_ID"/>
        </w:rPr>
      </w:r>
      <w:r>
        <w:rPr>
          <w:lang w:val="id_ID" w:bidi="id_ID"/>
        </w:rPr>
        <w:t>Orang-orang Romawi telah menaklukkan orang-orang Yahudi dan memaksa mereka untuk membayar pajak, atau uang, kepada pemerintahan Romawi. Orang-orang Romawi mempekerjakan orang-orang Yahudi untuk bekerja sebagai pemungut cukai. Tidak ada yang menyukai pemungut cukai karena mereka biasanya tidak jujur dan mengambil lebih besar daripada bagiannya dari masyarakat. Akibatnya, mereka dianggap sebagai orang buangan dari masyarakat—mereka tidak bisa lagi menjadi hakim atau saksi di pengadilan, mereka tidak bisa lagi beribadah di sinagoge bersama orang lain, dan mereka dianggap sebagai aib bagi keluarga mereka. Ketika orang-orang berbicara tentang pemungut cukai mereka menyamakan mereka dengan pembunuh dan perampok.</w:t>
      </w:r>
    </w:p>
    <w:p>
      <w:pPr/>
      <w:r>
        <w:rPr>
          <w:lang w:val="id_ID" w:bidi="id_ID"/>
        </w:rPr>
      </w:r>
      <w:r>
        <w:rPr>
          <w:lang w:val="id_ID" w:bidi="id_ID"/>
        </w:rPr>
        <w:t>Orang-orang Romawi memilih Lewi untuk bekerja sebagai pemungut cukai Yahudi--artinya dia mungkin mengambil uang dari para pedagang dan nelayan Yahudi yang menjual produk mereka di pasar Kapernaum. Kapernaum adalah kota yang penting karena berada di jalur di mana orang-orang datang dari wilayah lain ke kota ini.</w:t>
      </w:r>
    </w:p>
    <w:p>
      <w:pPr/>
      <w:r>
        <w:rPr>
          <w:lang w:val="id_ID" w:bidi="id_ID"/>
        </w:rPr>
      </w:r>
      <w:r>
        <w:rPr>
          <w:lang w:val="id_ID" w:bidi="id_ID"/>
        </w:rPr>
        <w:t xml:space="preserve">Berhenti di sini dan bicarakan pertanyaan ini dalam kelompok: Siapa yang dianggap sebagai orang buangan dalam masyarakat Anda? Apa saja yang dilakukan orang buangan? Hentikan sebentar rekaman di sini. </w:t>
      </w:r>
    </w:p>
    <w:p>
      <w:pPr/>
      <w:r>
        <w:rPr>
          <w:lang w:val="id_ID" w:bidi="id_ID"/>
        </w:rPr>
      </w:r>
      <w:r>
        <w:rPr>
          <w:lang w:val="id_ID" w:bidi="id_ID"/>
        </w:rPr>
        <w:t>Ketika Yesus sedang berjalan, baik di sepanjang pantai atau ketika kembali ke Kapernaum, Dia melihat Lewi, anak Alfeus, duduk di loket miliknya sambil mengumpulkan pajak. Loketnya mungkin sebuah meja kecil di tempat yang teduh, di mana Lewi mengumpulkan pajak dari orang-orang. Kitab Matius mengatakan bahwa orang ini adalah Matius, tetapi baik di Kitab Lukas dan Markus, dia disebut Lewi. Yesus mengundang Lewi untuk menjadi murid-Nya. Seorang murid adalah orang yang mengikuti guru mereka ke mana pun dia pergi. Para murid mendengarkan ajaran guru mereka, mengamati perbuatannya, dan belajar darinya. Saat itu juga, Lewi bangun dan mengikuti Yesus. Kapernaum tidak begitu besar, jadi Lewi pasti cukup dikenal orang. Bisa jadi para nelayan sudah mengikuti Yesus dan Yesus sendiri sudah mengenal satu sama lain dan Lewi.</w:t>
      </w:r>
    </w:p>
    <w:p>
      <w:pPr/>
      <w:r>
        <w:rPr>
          <w:lang w:val="id_ID" w:bidi="id_ID"/>
        </w:rPr>
      </w:r>
      <w:r>
        <w:rPr>
          <w:lang w:val="id_ID" w:bidi="id_ID"/>
        </w:rPr>
        <w:t xml:space="preserve">Lewi segera mengikuti Yesus. Kemudian, Lewi mengundang pemungut cukai lain dan orang-orang berdosa lainnya untuk makan bersama. Teksnya tidak menyebutkan dengan jelas di rumah mana mereka makan - apakah rumah Yesus atau rumah Lewi - tetapi yang jelas Yesuslah yang memimpin perjamuan ini. Dalam terjemahan Anda, Anda bisa membiarkan rumahnya tidak jelas. Yang sangat mengejutkan adalah Yesus mau makan dengan orang-orang seperti ini, karena pada saat itu orang-orang sudah menganggap-Nya sebagai guru hukum agama yang terhormat. Orang-orang di perjamuan ini bukanlah orang-orang yang akan diundang makan oleh para guru. Namun, banyak dari mereka telah menjadi pengikut Yesus. Dalam kebiasaan orang Yahudi pada saat itu, makan bersama adalah satu tanda yang paling penting dalam pertemanan. </w:t>
      </w:r>
    </w:p>
    <w:p>
      <w:pPr/>
      <w:r>
        <w:rPr>
          <w:lang w:val="id_ID" w:bidi="id_ID"/>
        </w:rPr>
      </w:r>
      <w:r>
        <w:rPr>
          <w:lang w:val="id_ID" w:bidi="id_ID"/>
        </w:rPr>
        <w:t>Orang-orang Yahudi memandang rendah orang-orang yang tidak membasuh diri secara keagamaan dan menurut aturan sebelum makan dan mereka disebut "orang-orang berdosa." Yesus sedang makan bersama dua kelompok - pemungut cukai dan orang berdosa - orang-orang yang terbuang dari masyarakat.</w:t>
      </w:r>
    </w:p>
    <w:p>
      <w:pPr/>
      <w:r>
        <w:rPr>
          <w:lang w:val="id_ID" w:bidi="id_ID"/>
        </w:rPr>
      </w:r>
      <w:r>
        <w:rPr>
          <w:lang w:val="id_ID" w:bidi="id_ID"/>
        </w:rPr>
        <w:t xml:space="preserve">Berhenti di sini dan bicarakan pertanyaan ini dalam kelompok: Apa arti makan bersama dalam budaya Anda? Pentingkah makan bersama? Apakah ada aturan tentang siapa yang boleh makan bersama? Saat Anda makan bersama, apakah ada hal-hal khusus yang dilakukan untuk mengadakan jamuan penting --contohnya apa makanannya atau posisi duduk? Hentikan sebentar rekaman di sini. </w:t>
      </w:r>
    </w:p>
    <w:p>
      <w:pPr/>
      <w:r>
        <w:rPr>
          <w:lang w:val="id_ID" w:bidi="id_ID"/>
        </w:rPr>
      </w:r>
      <w:r>
        <w:rPr>
          <w:lang w:val="id_ID" w:bidi="id_ID"/>
        </w:rPr>
        <w:t>Yang terjadi di sini adalah para tamu "bersandar," atau berbaring, di sekitar meja. Begitulah cara orang Yahudi makan di jamuan makan resmi. Yang penting adalah mereka berkumpul di meja untuk makan bersama.</w:t>
      </w:r>
    </w:p>
    <w:p>
      <w:pPr/>
      <w:r>
        <w:rPr>
          <w:lang w:val="id_ID" w:bidi="id_ID"/>
        </w:rPr>
      </w:r>
      <w:r>
        <w:rPr>
          <w:lang w:val="id_ID" w:bidi="id_ID"/>
        </w:rPr>
        <w:t xml:space="preserve">Berhenti di sini dan lihatlah gambar tempat makan khas orang Yahudi, di mana ada meja rendah dan orang-orang duduk di atas bantal di sekeliling meja makan. Hentikan sebentar rekaman di sini. </w:t>
      </w:r>
    </w:p>
    <w:p>
      <w:pPr/>
      <w:r>
        <w:rPr>
          <w:lang w:val="id_ID" w:bidi="id_ID"/>
        </w:rPr>
      </w:r>
      <w:r>
        <w:rPr>
          <w:lang w:val="id_ID" w:bidi="id_ID"/>
        </w:rPr>
        <w:t>Para ahli Taurat atau guru dari kelompok pemimpin agama yang disebut orang Farisi senang mengikuti hukum tertulis dan lisan dalam Kitab Suci. Mereka dikenal sebagai orang yang suka ''terpisah" dari para pendosa, sehingga tindakan Yesus membuat mereka sangat tersinggung. Orang-orang Farisi mencela Yesus dengan bertanya kepada murid-murid-Nya tanpa mengharapkan jawaban mereka, "Mengapa Dia makan bersama pemungut cukai dan orang-orang berdosa?" Orang-orang Farisi ingin agar orang-orang melihat betapa salahnya Yesus karena makan dengan orang yang mereka tidak anggap pantas.</w:t>
      </w:r>
    </w:p>
    <w:p>
      <w:pPr/>
      <w:r>
        <w:rPr>
          <w:lang w:val="id_ID" w:bidi="id_ID"/>
        </w:rPr>
      </w:r>
      <w:r>
        <w:rPr>
          <w:lang w:val="id_ID" w:bidi="id_ID"/>
        </w:rPr>
        <w:t xml:space="preserve">Yesus menanggapi mereka dengan pepatah tradisional atau kata-kata yang berhikmat yang pasti dikenali semua orang. Yesus menyamakan orang-orang sehat dengan orang-orang yang berpikir diri mereka benar atau memiliki hubungan yang benar dengan Tuhan. Orang-orang yang menganggap diri mereka benar berpikir mereka tidak perlu bantuan. Tapi, orang-orang yang sakit, atau orang-orang yang terbuang dalam masyarakat, mengerti bahwa mereka membutuhkan seorang dokter, atau bantuan Yesus, agar bisa dijadikan orang benar. Mereka yang berpikir diri mereka benar tidak mengerti mengapa Yesus datang, dan mereka tidak ingin berubah. Yesus mengatakan bahwa Dia ingin makan bersama orang berdosa karena mereka </w:t>
      </w:r>
      <w:r>
        <w:rPr>
          <w:i/>
          <w:lang w:val="id_ID" w:bidi="id_ID"/>
        </w:rPr>
        <w:t>ingin</w:t>
      </w:r>
      <w:r>
        <w:rPr>
          <w:lang w:val="id_ID" w:bidi="id_ID"/>
        </w:rPr>
        <w:t xml:space="preserve"> berubah.</w:t>
      </w:r>
    </w:p>
    <w:p>
      <w:pPr/>
      <w:r>
        <w:rPr>
          <w:lang w:val="id_ID" w:bidi="id_ID"/>
        </w:rPr>
      </w:r>
      <w:r>
        <w:rPr>
          <w:lang w:val="id_ID" w:bidi="id_ID"/>
        </w:rPr>
        <w:t>Perikop berikutnya berbicara tentang Yesus dan kebiasaan para murid-Nya yang makan dalam keadaan tidak bersih menurut aturan atau secara keagamaan. Markus menaruh kisah ini di sini, yaitu bagian dari kisahnya yang lebih besar tentang Yesus, karena kisah ini memperkenalkan siapa orang-orang dan orang-orang yang tidak bersih secara keagamaan.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satu versi rekaman dari Markus 2:13–17 dalam terjemahan yang paling mudah dimengerti.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Yesus baru saja menyembuhkan seorang pria lumpuh di Kapernaum. Ia meninggalkan rumah itu dan mulai berjalan ke Danau Galilea yang tidak jauh, tetapi banyak orang mengikuti-Nya. Yesus sedang mengajar orang-orang ketika Dia melihat Lewi sedang memungut pajak. Yesus mengundang Lewi untuk mengikuti-Nya dan Lewi segera mengikuti Yesus.</w:t>
      </w:r>
    </w:p>
    <w:p>
      <w:pPr/>
      <w:r>
        <w:rPr>
          <w:lang w:val="id_ID" w:bidi="id_ID"/>
        </w:rPr>
      </w:r>
      <w:r>
        <w:rPr>
          <w:b/>
          <w:lang w:val="id_ID" w:bidi="id_ID"/>
        </w:rPr>
        <w:t>Dalam adegan kedua:</w:t>
      </w:r>
      <w:r>
        <w:rPr>
          <w:lang w:val="id_ID" w:bidi="id_ID"/>
        </w:rPr>
        <w:t xml:space="preserve"> Menjelang malam, Lewi mengundang Yesus dan murid-muridNya ke rumahnya untuk makan malam. Lewi telah mengundang para pemungut pajak lain dan orang-orang lain yang dianggap berdosa. Para pemimpin agama melihat ini dan bertanya kepada murid-murid Yesus, “Mengapa Dia makan dengan orang-orang seperti ini?” Yesus mendengar itu dan menanggapinya dengan peribahasa.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Pemungut pajak lain di rumah Lewi.</w:t>
      </w:r>
    </w:p>
    <w:p>
      <w:pPr>
        <w:pStyle w:val="ListBullet"/>
        <w:spacing w:line="240" w:lineRule="auto"/>
        <w:ind w:left="720"/>
      </w:pPr>
      <w:r>
        <w:rPr>
          <w:lang w:val="id_ID" w:bidi="id_ID"/>
        </w:rPr>
      </w:r>
      <w:r>
        <w:rPr>
          <w:lang w:val="id_ID" w:bidi="id_ID"/>
        </w:rPr>
        <w:t>Orang-orang berdosa lainnya di rumah Lewi</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Kisah ini dimulai dengan kata-kata "sekali lagi" untuk menunjukkan bahwa Yesus sedang melakukan perbuatan yang telah Dia lakukan sebelumnya. Pastikan untuk menunjukkan Yesus sedang berjalan melalui Kapernaum dan memanggil Lewi di dekat pantai danau besar. Akan ada kerumunan orang banyak yang mengikuti Yesus saat Ia mengajar mereka sepanjang perjalanan.</w:t>
      </w:r>
    </w:p>
    <w:p>
      <w:pPr/>
      <w:r>
        <w:rPr>
          <w:lang w:val="id_ID" w:bidi="id_ID"/>
        </w:rPr>
      </w:r>
      <w:r>
        <w:rPr>
          <w:lang w:val="id_ID" w:bidi="id_ID"/>
        </w:rPr>
        <w:t>Pastikan untuk menunjukkan Lewi sedang mengumpulkan uang di loket pajaknya. Orang-orang Yahudi tidak menyukai Lewi karena ia adalah orang yang terbuang.</w:t>
      </w:r>
    </w:p>
    <w:p>
      <w:pPr/>
      <w:r>
        <w:rPr>
          <w:lang w:val="id_ID" w:bidi="id_ID"/>
        </w:rPr>
      </w:r>
      <w:r>
        <w:rPr>
          <w:lang w:val="id_ID" w:bidi="id_ID"/>
        </w:rPr>
        <w:t>Penting untuk diingat bahwa dengan mengundang Lewi untuk mengikuti-Nya, Yesus sedang meminta Lewi untuk menjadi murid-Nya. Ini berarti Lewi harus meninggalkan pekerjaannya sebagai pemungut pajak dan pergi bersama Yesus setiap hari, belajar dari pengajaran dan perbuatan-Nya. Lewi segera bangun dan meninggalkan loket pajaknya. Pastikan Anda menunjukkan bahwa Lewi segera menjawab Yesus.</w:t>
      </w:r>
    </w:p>
    <w:p>
      <w:pPr/>
      <w:r>
        <w:rPr>
          <w:lang w:val="id_ID" w:bidi="id_ID"/>
        </w:rPr>
      </w:r>
      <w:r>
        <w:rPr>
          <w:lang w:val="id_ID" w:bidi="id_ID"/>
        </w:rPr>
        <w:t>Pastikan untuk menunjukkan Yesus sedang makan bersama para murid-Nya dan pemungut pajak lainnya di rumah Lewi pada malam hari. Rumah itu kemungkinan rumah yang bagus. Semua orang mungkin sedang bersandar, atau berbaring, di sekitar meja.</w:t>
      </w:r>
    </w:p>
    <w:p>
      <w:pPr/>
      <w:r>
        <w:rPr>
          <w:lang w:val="id_ID" w:bidi="id_ID"/>
        </w:rPr>
      </w:r>
      <w:r>
        <w:rPr>
          <w:lang w:val="id_ID" w:bidi="id_ID"/>
        </w:rPr>
        <w:t>Ketika para pemimpin agama bertanya kepada murid-murid Yesus tentang mengapa Yesus makan dengan orang-orang berdosa, pastikan untuk menunjukkan ini sebagai sebuah teguran keras. Mereka bertanya, "Mengapa Dia makan bersama pemungut pajak dan orang-orang berdosa?" Mereka tidak ingin para murid Yesus benar-benar menjawab, tetapi mau menunjukkan kepada orang-orang bahwa perbuatan Yesus itu salah.</w:t>
      </w:r>
    </w:p>
    <w:p>
      <w:pPr/>
      <w:r>
        <w:rPr>
          <w:lang w:val="id_ID" w:bidi="id_ID"/>
        </w:rPr>
      </w:r>
      <w:r>
        <w:rPr>
          <w:lang w:val="id_ID" w:bidi="id_ID"/>
        </w:rPr>
        <w:t>Penting untuk diingat bahwa orang-orang Farisi tidak ada pada saat makan bersama itu karena mereka menganggap makan dengan orang-orang berdosa itu memalukan. Sebaliknya, mereka bertanya kepada murid-murid Yesus di kemudian hari, setelah mereka makan di rumah Lewi.</w:t>
      </w:r>
    </w:p>
    <w:p>
      <w:pPr/>
      <w:r>
        <w:rPr>
          <w:lang w:val="id_ID" w:bidi="id_ID"/>
        </w:rPr>
      </w:r>
      <w:r>
        <w:rPr>
          <w:lang w:val="id_ID" w:bidi="id_ID"/>
        </w:rPr>
        <w:t xml:space="preserve">Entah bagaimana Yesus mendengar apa yang dikatakan orang-orang Farisi kepada murid-murid-Nya. Yesus menjawab dengan satu peribahasa tradisional, atau kata-kata bijak. Kata-kata bijak itu terdiri dari dua bagian. Pada bagian pertama, Yesus membuat perbedaan bahwa orang-orang sehat </w:t>
      </w:r>
      <w:r>
        <w:rPr>
          <w:i/>
          <w:lang w:val="id_ID" w:bidi="id_ID"/>
        </w:rPr>
        <w:t>tidak</w:t>
      </w:r>
      <w:r>
        <w:rPr>
          <w:lang w:val="id_ID" w:bidi="id_ID"/>
        </w:rPr>
        <w:t xml:space="preserve"> membutuhkan dokter dan orang-orang sakitlah yang </w:t>
      </w:r>
      <w:r>
        <w:rPr>
          <w:i/>
          <w:lang w:val="id_ID" w:bidi="id_ID"/>
        </w:rPr>
        <w:t>membutuhkan</w:t>
      </w:r>
      <w:r>
        <w:rPr>
          <w:lang w:val="id_ID" w:bidi="id_ID"/>
        </w:rPr>
        <w:t xml:space="preserve"> dokter. Pada bagian kedua, dengan cara yang sama, Yesus mengatakan bahwa Dia </w:t>
      </w:r>
      <w:r>
        <w:rPr>
          <w:i/>
          <w:lang w:val="id_ID" w:bidi="id_ID"/>
        </w:rPr>
        <w:t>tidak</w:t>
      </w:r>
      <w:r>
        <w:rPr>
          <w:lang w:val="id_ID" w:bidi="id_ID"/>
        </w:rPr>
        <w:t xml:space="preserve"> datang untuk orang-orang yang menganggap diri mereka benar, tetapi Dia </w:t>
      </w:r>
      <w:r>
        <w:rPr>
          <w:i/>
          <w:lang w:val="id_ID" w:bidi="id_ID"/>
        </w:rPr>
        <w:t>datang</w:t>
      </w:r>
      <w:r>
        <w:rPr>
          <w:lang w:val="id_ID" w:bidi="id_ID"/>
        </w:rPr>
        <w:t xml:space="preserve"> untuk orang-orang berdosa. Dalam peribahasa ini, Yesus juga membandingkan kenyataan bahwa orang-orang sehat tidak membutuhkan dokter dengan kenyataan orang-orang yang menganggap diri mereka benar tidak membutuhkan Yesus. Namun, sama seperti orang-orang sakit </w:t>
      </w:r>
      <w:r>
        <w:rPr>
          <w:i/>
          <w:lang w:val="id_ID" w:bidi="id_ID"/>
        </w:rPr>
        <w:t>membutuhkan</w:t>
      </w:r>
      <w:r>
        <w:rPr>
          <w:lang w:val="id_ID" w:bidi="id_ID"/>
        </w:rPr>
        <w:t xml:space="preserve"> dokter, orang-orang berdosa juga membutuhkan Yesus.</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satu versi rekaman dari Markus 2:13–17 dalam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Kisah ini memiliki dua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Lewi (seorang pemungut pajak di dalam loket pemungutan pajak)</w:t>
      </w:r>
    </w:p>
    <w:p>
      <w:pPr>
        <w:pStyle w:val="ListBullet"/>
        <w:spacing w:line="240" w:lineRule="auto"/>
        <w:ind w:left="720"/>
      </w:pPr>
      <w:r>
        <w:rPr>
          <w:lang w:val="id_ID" w:bidi="id_ID"/>
        </w:rPr>
      </w:r>
      <w:r>
        <w:rPr>
          <w:lang w:val="id_ID" w:bidi="id_ID"/>
        </w:rPr>
        <w:t>Pemungut pajak lainnya</w:t>
      </w:r>
    </w:p>
    <w:p>
      <w:pPr>
        <w:pStyle w:val="ListBullet"/>
        <w:spacing w:line="240" w:lineRule="auto"/>
        <w:ind w:left="720"/>
      </w:pPr>
      <w:r>
        <w:rPr>
          <w:lang w:val="id_ID" w:bidi="id_ID"/>
        </w:rPr>
      </w:r>
      <w:r>
        <w:rPr>
          <w:lang w:val="id_ID" w:bidi="id_ID"/>
        </w:rPr>
        <w:t>Orang lain yang dianggap orang berdosa</w:t>
      </w:r>
    </w:p>
    <w:p>
      <w:pPr>
        <w:pStyle w:val="ListBullet"/>
        <w:spacing w:line="240" w:lineRule="auto"/>
        <w:ind w:left="720"/>
      </w:pPr>
      <w:r>
        <w:rPr>
          <w:lang w:val="id_ID" w:bidi="id_ID"/>
        </w:rPr>
      </w:r>
      <w:r>
        <w:rPr>
          <w:lang w:val="id_ID" w:bidi="id_ID"/>
        </w:rPr>
        <w:t>Para pemimpin agama</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sebentar rekaman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Perankan Yesus yang berjalan melalui Kapernaum. Kerumunan orang banyak mengikuti-Nya. Yesus melihat Lewi di loket pajaknya dan berkata, "Ikutilah Aku dan jadilah murid-Ku." Lewi segera bangun dan mengikuti Yesus.</w:t>
      </w:r>
    </w:p>
    <w:p>
      <w:pPr/>
      <w:r>
        <w:rPr>
          <w:lang w:val="id_ID" w:bidi="id_ID"/>
        </w:rPr>
      </w:r>
      <w:r>
        <w:rPr>
          <w:lang w:val="id_ID" w:bidi="id_ID"/>
        </w:rPr>
        <w:t>Hentikan sebentar dramanya. Tanyakan kepada orang yang memerankan Lewi, "Apa yang sedang kamu rasakan atau pikirkan?" Orang itu mungkin menjawab hal-hal seperti, "Ada keinginan yang kuat untuk mengikut Yesus," atau "Saya penuh harapan. Dia benar-benar melihat saya," atau "Saya merasa diterima. Dia ingin saya mengikuti-Nya meskipun saya adalah orang yang terbuang." Lanjutkan dramanya.</w:t>
      </w:r>
    </w:p>
    <w:p>
      <w:pPr/>
      <w:r>
        <w:rPr>
          <w:lang w:val="id_ID" w:bidi="id_ID"/>
        </w:rPr>
      </w:r>
      <w:r>
        <w:rPr>
          <w:lang w:val="id_ID" w:bidi="id_ID"/>
        </w:rPr>
        <w:t>Beberapa waktu kemudian Yesus dan murid-murid-Nya pergi ke rumah Lewi. Sekarang kejadiannya ada di rumah Levi. Yesus dan murid-murid-Nya makan bersama Lewi, pemungut pajak lainnya, dan orang-orang terbuang lainnya. Perankan para pemimpin agama yang melihat kejadian ini. Beberapa waktu kemudian, mereka bertanya kepada murid-murid Yesus, "Mengapa Yesus makan bersama orang-orang berdosa?"</w:t>
      </w:r>
    </w:p>
    <w:p>
      <w:pPr/>
      <w:r>
        <w:rPr>
          <w:lang w:val="id_ID" w:bidi="id_ID"/>
        </w:rPr>
      </w:r>
      <w:r>
        <w:rPr>
          <w:lang w:val="id_ID" w:bidi="id_ID"/>
        </w:rPr>
        <w:t>Hentikan sebentar dramanya. Tanyakan kepada orang yang memerankan pemimpin agama, "Apa yang kamu rasakan atau pikirkan?" Orang itu mungkin menjawab hal-hal seperti "Para pemimpin agama yang dihormati tidak boleh bergaul dengan orang-orang berdosa," atau "Kami telah melihat Yesus menyembuhkan orang lumpuh itu. Sekarang Dia bukan saja bilang Dia mengampuni orang-orang berdosa, tetapi Dia juga makan bersama orang-orang berdosa, yang adalah penghujatan," atau "Kami melihat dari luar dan cemburu Yesus tidak bersama kami." Lanjutkan dramanya.</w:t>
      </w:r>
    </w:p>
    <w:p>
      <w:pPr/>
      <w:r>
        <w:rPr>
          <w:lang w:val="id_ID" w:bidi="id_ID"/>
        </w:rPr>
      </w:r>
      <w:r>
        <w:rPr>
          <w:lang w:val="id_ID" w:bidi="id_ID"/>
        </w:rPr>
        <w:t>Perankan Yesus yang mendengar para pemimpin agama berbicara kepada murid-murid-Nya. Yesus mengatakan kepada mereka, "Orang-orang sehat tidak membutuhkan dokter. Orang sakitlah yang membutuhkan dokter. Aku datang bukan untuk memanggil mereka yang berpikir bahwa mereka benar, tetapi mereka yang tahu bahwa mereka adalah orang berdosa.”</w:t>
      </w:r>
    </w:p>
    <w:p>
      <w:pPr/>
      <w:r>
        <w:rPr>
          <w:lang w:val="id_ID" w:bidi="id_ID"/>
        </w:rPr>
      </w:r>
      <w:r>
        <w:rPr>
          <w:lang w:val="id_ID" w:bidi="id_ID"/>
        </w:rPr>
        <w:t>Hentikan sebentar dramanya. Tanyakan kepada orang yang memerankan Yesus, "Apa yang kamu rasakan atau pikirkan?" Orang itu mungkin menjawab, "Mereka pikir mereka tahu hukum Bapa-Ku, tetapi mereka tidak tahu hati-Nya," atau "Mereka terlalu sombong untuk menerima bahwa mereka juga butuh pertolongan," atau "Sabar. Saya tahu nanti akan ada lebih banyak konflik."</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satu versi rekaman dari Markus 2:13–17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Ketika Yesus berjalan di </w:t>
      </w:r>
      <w:hyperlink r:id="rId47">
        <w:r>
          <w:rPr>
            <w:lang w:val="id_ID" w:bidi="id_ID"/>
          </w:rPr>
          <w:rPr>
            <w:color w:val="0000EE"/>
            <w:u w:val="single"/>
          </w:rPr>
          <w:t>Kapernaum</w:t>
        </w:r>
      </w:hyperlink>
      <w:r>
        <w:rPr>
          <w:lang w:val="id_ID" w:bidi="id_ID"/>
        </w:rPr>
        <w:t xml:space="preserve">, Dia melihat Lewi bekerja sebagai </w:t>
      </w:r>
      <w:r>
        <w:rPr>
          <w:b/>
          <w:lang w:val="id_ID" w:bidi="id_ID"/>
        </w:rPr>
        <w:t>pemungut pajak</w:t>
      </w:r>
      <w:r>
        <w:rPr>
          <w:lang w:val="id_ID" w:bidi="id_ID"/>
        </w:rPr>
        <w:t>. Pemungut pajak adalah orang Yahudi yang bekerja untuk pemerintah Romawi sejak orang Romawi menaklukkan orang Yahudi. Orang Romawi memaksa orang Yahudi untuk membayar pajak kepada Roma. Orang Yahudi membenci pemungut pajak karena mereka bekerja untuk orang Romawi. Pemungut pajak juga dikenal suka mengumpulkan uang lebih daripada yang seharusnya dan menjadi kaya karena itu.</w:t>
      </w:r>
    </w:p>
    <w:p>
      <w:pPr/>
      <w:r>
        <w:rPr>
          <w:lang w:val="id_ID" w:bidi="id_ID"/>
        </w:rPr>
      </w:r>
      <w:r>
        <w:rPr>
          <w:lang w:val="id_ID" w:bidi="id_ID"/>
        </w:rPr>
        <w:t xml:space="preserve">Yesus memanggil Lewi untuk menjadi </w:t>
      </w:r>
      <w:r>
        <w:rPr>
          <w:b/>
          <w:lang w:val="id_ID" w:bidi="id_ID"/>
        </w:rPr>
        <w:t>murid</w:t>
      </w:r>
      <w:r>
        <w:rPr>
          <w:lang w:val="id_ID" w:bidi="id_ID"/>
        </w:rPr>
        <w:t xml:space="preserve">-Nya atau pengikut-Nya yang paling dekat. "Pengikut" Yesus yang "terdekat" berada bersama-Nya selama sebagian besar pelayanan-Nya di depan umum, bepergian bersama-Nya ke mana-mana, belajar dari-Nya, dan kadang-kadang diutus oleh-Nya untuk memberitakan kabar baik Kerajaan Tuhan dan menyembuhkan orang sakit. Jika bahasa Anda memiliki satu istilah yang dipahami untuk pengikut-pengikut setia seorang guru, Anda bisa menggunakan istilah tersebut di sini. </w:t>
      </w:r>
    </w:p>
    <w:p>
      <w:pPr/>
      <w:r>
        <w:rPr>
          <w:lang w:val="id_ID" w:bidi="id_ID"/>
        </w:rPr>
      </w:r>
      <w:r>
        <w:rPr>
          <w:lang w:val="id_ID" w:bidi="id_ID"/>
        </w:rPr>
        <w:t xml:space="preserve">Berhenti di sini dan bahas dalam kelompok kata atau sebutan apa yang akan digunakan untuk </w:t>
      </w:r>
      <w:r>
        <w:rPr>
          <w:b/>
          <w:lang w:val="id_ID" w:bidi="id_ID"/>
        </w:rPr>
        <w:t>murid</w:t>
      </w:r>
      <w:r>
        <w:rPr>
          <w:lang w:val="id_ID" w:bidi="id_ID"/>
        </w:rPr>
        <w:t xml:space="preserve">. Carilah kata </w:t>
      </w:r>
      <w:hyperlink r:id="rId100">
        <w:r>
          <w:rPr>
            <w:lang w:val="id_ID" w:bidi="id_ID"/>
          </w:rPr>
          <w:rPr>
            <w:color w:val="0000EE"/>
            <w:u w:val="single"/>
          </w:rPr>
          <w:t>murid</w:t>
        </w:r>
      </w:hyperlink>
      <w:r>
        <w:rPr>
          <w:lang w:val="id_ID" w:bidi="id_ID"/>
        </w:rPr>
        <w:t xml:space="preserve"> di Daftar Kata Utama untuk informasi lebih lanjut. Hentikan sebentar rekaman di sini. </w:t>
      </w:r>
    </w:p>
    <w:p>
      <w:pPr/>
      <w:r>
        <w:rPr>
          <w:lang w:val="id_ID" w:bidi="id_ID"/>
        </w:rPr>
      </w:r>
      <w:r>
        <w:rPr>
          <w:lang w:val="id_ID" w:bidi="id_ID"/>
        </w:rPr>
        <w:t xml:space="preserve">Beberapa waktu kemudian, Yesus pergi ke rumah Lewi dan makan bersama pemungut pajak dan </w:t>
      </w:r>
      <w:r>
        <w:rPr>
          <w:b/>
          <w:lang w:val="id_ID" w:bidi="id_ID"/>
        </w:rPr>
        <w:t>orang-orang berdosa</w:t>
      </w:r>
      <w:r>
        <w:rPr>
          <w:lang w:val="id_ID" w:bidi="id_ID"/>
        </w:rPr>
        <w:t xml:space="preserve">. Kata orang berdosa digunakan dengan cara yang tidak biasa di sini. Di sini maksudnya adalah orang yang terus menerus melanggar aturan agama tentang membersihkan diri sebelum makan. Untuk informasi lebih lanjut tentang </w:t>
      </w:r>
      <w:hyperlink r:id="rId24">
        <w:r>
          <w:rPr>
            <w:lang w:val="id_ID" w:bidi="id_ID"/>
          </w:rPr>
          <w:rPr>
            <w:color w:val="0000EE"/>
            <w:u w:val="single"/>
          </w:rPr>
          <w:t>dosa</w:t>
        </w:r>
      </w:hyperlink>
      <w:r>
        <w:rPr>
          <w:lang w:val="id_ID" w:bidi="id_ID"/>
        </w:rPr>
        <w:t>, lihat Daftar Kata Utama.</w:t>
      </w:r>
    </w:p>
    <w:p>
      <w:pPr/>
      <w:r>
        <w:rPr>
          <w:lang w:val="id_ID" w:bidi="id_ID"/>
        </w:rPr>
      </w:r>
      <w:r>
        <w:rPr>
          <w:lang w:val="id_ID" w:bidi="id_ID"/>
        </w:rPr>
        <w:t xml:space="preserve">Para </w:t>
      </w:r>
      <w:r>
        <w:rPr>
          <w:b/>
          <w:lang w:val="id_ID" w:bidi="id_ID"/>
        </w:rPr>
        <w:t>guru hukum Taurat</w:t>
      </w:r>
      <w:r>
        <w:rPr>
          <w:lang w:val="id_ID" w:bidi="id_ID"/>
        </w:rPr>
        <w:t xml:space="preserve"> atau </w:t>
      </w:r>
      <w:r>
        <w:rPr>
          <w:b/>
          <w:lang w:val="id_ID" w:bidi="id_ID"/>
        </w:rPr>
        <w:t>ahli Taurat</w:t>
      </w:r>
      <w:r>
        <w:rPr>
          <w:lang w:val="id_ID" w:bidi="id_ID"/>
        </w:rPr>
        <w:t xml:space="preserve"> yang adalah </w:t>
      </w:r>
      <w:r>
        <w:rPr>
          <w:b/>
          <w:lang w:val="id_ID" w:bidi="id_ID"/>
        </w:rPr>
        <w:t>orang-orang Farisi</w:t>
      </w:r>
      <w:r>
        <w:rPr>
          <w:lang w:val="id_ID" w:bidi="id_ID"/>
        </w:rPr>
        <w:t xml:space="preserve"> bertanya kepada murid-murid Yesus. Tidak jelas apakah orang-orang Farisi dalam kisah ini mengikuti Yesus atau tidak, tetapi mereka mengatakan kepada murid-murid Yesus bahwa mereka pikir Yesus makan bersama orang-orang berdosa adalah salah. Nama "Farisi" berarti "untuk dipisahkan." Orang-orang Farisi dianggap sebagai orang yang sangat berpengaruh dan benar. Mereka adalah teladan yang baik bagi masyarakat karena mereka setia pada hukum Tuhan. Mereka mengetahui tradisi dan hukum agama baik yang tertulis maupun lisan. Beberapa orang Farisi juga adalah </w:t>
      </w:r>
      <w:r>
        <w:rPr>
          <w:b/>
          <w:lang w:val="id_ID" w:bidi="id_ID"/>
        </w:rPr>
        <w:t>guru-guru hukum Tuhan</w:t>
      </w:r>
      <w:r>
        <w:rPr>
          <w:lang w:val="id_ID" w:bidi="id_ID"/>
        </w:rPr>
        <w:t>, dan merekalah yang dibicarakan dalam kisah ini. Istilah Farisi adalah nama dari pemimpin agama semacam ini.</w:t>
      </w:r>
    </w:p>
    <w:p>
      <w:pPr/>
      <w:r>
        <w:rPr>
          <w:lang w:val="id_ID" w:bidi="id_ID"/>
        </w:rPr>
      </w:r>
      <w:r>
        <w:rPr>
          <w:lang w:val="id_ID" w:bidi="id_ID"/>
        </w:rPr>
        <w:t xml:space="preserve">Berhenti di sini dan bicarakan dalam kelompok bagaimana Anda akan menerjemahkan </w:t>
      </w:r>
      <w:r>
        <w:rPr>
          <w:b/>
          <w:lang w:val="id_ID" w:bidi="id_ID"/>
        </w:rPr>
        <w:t>guru-guru hukum Taurat yang adalah orang-orang Farisi</w:t>
      </w:r>
      <w:r>
        <w:rPr>
          <w:lang w:val="id_ID" w:bidi="id_ID"/>
        </w:rPr>
        <w:t xml:space="preserve">. Untuk informasi lebih lanjut tentang </w:t>
      </w:r>
      <w:hyperlink r:id="rId101">
        <w:r>
          <w:rPr>
            <w:lang w:val="id_ID" w:bidi="id_ID"/>
          </w:rPr>
          <w:rPr>
            <w:color w:val="0000EE"/>
            <w:u w:val="single"/>
          </w:rPr>
          <w:t>Farisi</w:t>
        </w:r>
      </w:hyperlink>
      <w:r>
        <w:rPr>
          <w:lang w:val="id_ID" w:bidi="id_ID"/>
        </w:rPr>
        <w:t xml:space="preserve"> dan </w:t>
      </w:r>
      <w:hyperlink r:id="rId51">
        <w:r>
          <w:rPr>
            <w:lang w:val="id_ID" w:bidi="id_ID"/>
          </w:rPr>
          <w:rPr>
            <w:color w:val="0000EE"/>
            <w:u w:val="single"/>
          </w:rPr>
          <w:t>guru-guru hukum Taurat</w:t>
        </w:r>
      </w:hyperlink>
      <w:r>
        <w:rPr>
          <w:lang w:val="id_ID" w:bidi="id_ID"/>
        </w:rPr>
        <w:t xml:space="preserve">, lihat Daftar Kata Utama. Hentikan sebentar rekaman di sini. </w:t>
      </w:r>
    </w:p>
    <w:p>
      <w:pPr/>
      <w:r>
        <w:rPr>
          <w:lang w:val="id_ID" w:bidi="id_ID"/>
        </w:rPr>
      </w:r>
      <w:r>
        <w:rPr>
          <w:lang w:val="id_ID" w:bidi="id_ID"/>
        </w:rPr>
        <w:t xml:space="preserve">Yesus menggunakan kata-kata bijak untuk membandingkan orang-orang sehat dengan orang-orang yang menganggap diri mereka </w:t>
      </w:r>
      <w:hyperlink r:id="rId102">
        <w:r>
          <w:rPr>
            <w:lang w:val="id_ID" w:bidi="id_ID"/>
          </w:rPr>
          <w:rPr>
            <w:color w:val="0000EE"/>
            <w:u w:val="single"/>
          </w:rPr>
          <w:t>benar</w:t>
        </w:r>
      </w:hyperlink>
      <w:r>
        <w:rPr>
          <w:lang w:val="id_ID" w:bidi="id_ID"/>
        </w:rPr>
        <w:t>. Pemikiran tentang "kebenaran" dalam Perjanjian Lama adalah berdasarkan hubungan Tuhan dan manusia, atau antar manusia. Kebenaran mengacu pada kekudusan, sikap yang benar, dan tidak adanya rasa bersalah. Anda harus menggambarkan konsep "kebenaran" dengan cara yang sama di seluruh terjemahan Anda. Misalnya, Anda dapat menggambarkan "kebenaran" sebagai "hubungan yang benar dengan Tuhan." Anda mungkin juga menggambarkannya dalam istilah hukum sebagai "tidak bercela/tidak bersalah." Cara lain untuk menggambarkan konsep ini adalah:</w:t>
      </w:r>
    </w:p>
    <w:p>
      <w:pPr>
        <w:pStyle w:val="ListBullet"/>
        <w:spacing w:line="240" w:lineRule="auto"/>
        <w:ind w:left="720"/>
      </w:pPr>
      <w:r>
        <w:rPr>
          <w:lang w:val="id_ID" w:bidi="id_ID"/>
        </w:rPr>
      </w:r>
      <w:r>
        <w:rPr>
          <w:lang w:val="id_ID" w:bidi="id_ID"/>
        </w:rPr>
        <w:t>benar di hadapan Tuhan</w:t>
      </w:r>
    </w:p>
    <w:p>
      <w:pPr>
        <w:pStyle w:val="ListBullet"/>
        <w:spacing w:line="240" w:lineRule="auto"/>
        <w:ind w:left="720"/>
      </w:pPr>
      <w:r>
        <w:rPr>
          <w:lang w:val="id_ID" w:bidi="id_ID"/>
        </w:rPr>
      </w:r>
      <w:r>
        <w:rPr>
          <w:lang w:val="id_ID" w:bidi="id_ID"/>
        </w:rPr>
        <w:t>memiliki sikap yang benar dengan Tuhan</w:t>
      </w:r>
    </w:p>
    <w:p>
      <w:pPr>
        <w:pStyle w:val="ListBullet"/>
        <w:spacing w:line="240" w:lineRule="auto"/>
        <w:ind w:left="720"/>
      </w:pPr>
      <w:r>
        <w:rPr>
          <w:lang w:val="id_ID" w:bidi="id_ID"/>
        </w:rPr>
      </w:r>
      <w:r>
        <w:rPr>
          <w:lang w:val="id_ID" w:bidi="id_ID"/>
        </w:rPr>
        <w:t>diterima oleh Tuhan</w:t>
      </w:r>
    </w:p>
    <w:p>
      <w:pPr/>
      <w:r>
        <w:rPr>
          <w:lang w:val="id_ID" w:bidi="id_ID"/>
        </w:rPr>
      </w:r>
      <w:r>
        <w:rPr>
          <w:lang w:val="id_ID" w:bidi="id_ID"/>
        </w:rPr>
        <w:t>Pendengar Anda mungkin juga memiliki kata-kata khusus yang menggambarkan konsep kebenaran, seperti "memiliki hati yang lurus, bersikap jujur, bersikap tidak bercela/tidak bersalah, berjalan di jalan Tuhan," dll. Perhatikan hal-hal ini ketika Anda memilih kata yang sesuai untuk kisah Anda.</w:t>
      </w:r>
    </w:p>
    <w:p>
      <w:pPr/>
      <w:r>
        <w:rPr>
          <w:lang w:val="id_ID" w:bidi="id_ID"/>
        </w:rPr>
      </w:r>
      <w:r>
        <w:rPr>
          <w:lang w:val="id_ID" w:bidi="id_ID"/>
        </w:rPr>
        <w:t>Ingatlah bahwa dalam Alkitab, orang tidak pernah dapat menjadi benar karena usahanya sendiri, atau dengan melakukan hal-hal yang baik, meskipun begitulah pengertian banyak orang. Namun, Yesus menyatakan dengan jelas bahwa kebenaran kita seharusnya lebih baik daripada kebenaran para pemimpin agama yang mengikuti semua hukum Tuhan. Artinya konsep kebenaran itu lebih dari sekadar melakukan perbuatan baik. Istilah atau sebutan Anda untuk "kebenaran" tidak boleh berdasarkan pada melakukan pekerjaan baik.</w:t>
      </w:r>
    </w:p>
    <w:p>
      <w:pPr/>
      <w:r>
        <w:rPr>
          <w:lang w:val="id_ID" w:bidi="id_ID"/>
        </w:rPr>
      </w:r>
      <w:r>
        <w:rPr>
          <w:lang w:val="id_ID" w:bidi="id_ID"/>
        </w:rPr>
        <w:t xml:space="preserve">Berhenti di sini dan bicarakan bersama bagaimana Anda akan menerjemahkan </w:t>
      </w:r>
      <w:r>
        <w:rPr>
          <w:b/>
          <w:lang w:val="id_ID" w:bidi="id_ID"/>
        </w:rPr>
        <w:t>kebenaran</w:t>
      </w:r>
      <w:r>
        <w:rPr>
          <w:lang w:val="id_ID" w:bidi="id_ID"/>
        </w:rPr>
        <w:t xml:space="preserve">. Karena istilah utama ini begitu penting, luangkan waktu untuk menerjemahkan kata ini. Anda mungkin menemukan semacam perbandingan yang sesuai dalam budaya Anda untuk istilah ini. Misalnya, Anda dapat menggunakan perbandingan tentang sesuatu yang rusak sehingga tidak dapat digunakan. Setelah benda itu rusak, maka tidak tidak ada cara untuk memperbaikinya sehingga menjadi utuh dengan sempurna seperti semula. Mungkin ini bisa berupa periuk tanah liat, labu, atau busur dan anak panah. Mungkin bisa berupa panah yang bengkok, yang tidak dapat lagi mengenai sasaran. Kebenaran adalah konsep bahwa Tuhan memulihkan hal-hal yang tidak dapat dipulihkan. Dia tidak hanya memperbaiki barang itu, tetapi membuatnya berguna kembali untuk tujuannya, seolah-olah barang itu tidak pernah rusak. Anda juga bisa meminta para peserta untuk berpasangan dan "menunjukkan" arti "kebenaran" dengan melakukan pantomim atau gerak gerik. Kelompok dapat membahas apa yang mereka lihat dan menentukan apakah tindakan itu menunjukkan konsep itu dengan tepat. Jika demikian, Anda dapat menggunakan tindakan tersebut untuk membantu menemukan cara yang cocok untuk menjelaskan arti "kebenaran." Hentikan sebentar rekaman di sini.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memasukkan hal-hal yang sudah diputuskan dalam langkah sebelumnya, seperti kronologi, kata, sebutan, emosi, atau apa pun yang sudah diskusikan.</w:t>
      </w:r>
    </w:p>
    <w:p>
      <w:pPr/>
      <w:r>
        <w:rPr>
          <w:lang w:val="id_ID" w:bidi="id_ID"/>
        </w:rPr>
      </w:r>
      <w:r>
        <w:rPr>
          <w:lang w:val="id_ID" w:bidi="id_ID"/>
        </w:rPr>
        <w:t xml:space="preserve">Satu anggota kelompok harus mengucapkan beberapa kalimat dari perikop itu dan berhenti sebentar. Anggota kelompok lain harus menceritakan bagian selanjutnya dari perikop itu dan berhenti sebentar. Lakukan ini sampai kelompok itu menceritakan kembali seluruh perikop tersebut. Anggota-anggota kelompok dapat saling mengoreksi dalam tahap ini. Hentikan sebentar rekaman di sini. </w:t>
      </w:r>
    </w:p>
    <w:p>
      <w:pPr/>
      <w:r>
        <w:rPr>
          <w:lang w:val="id_ID" w:bidi="id_ID"/>
        </w:rPr>
      </w:r>
      <w:r>
        <w:rPr>
          <w:lang w:val="id_ID" w:bidi="id_ID"/>
        </w:rPr>
        <w:t xml:space="preserve">Selanjutnya, setiap anggota kelompok harus menceritakan seluruh perikop itu tanpa gangguan setidaknya satu kali. Seorang anggota kelompok dapat menggunakan benda yang ada, gerakan, atau papan cerita untuk membantu mereka mengingat perikop itu. Hentikan sebentar rekaman di sini. </w:t>
      </w:r>
    </w:p>
    <w:p>
      <w:pPr/>
      <w:r>
        <w:rPr>
          <w:lang w:val="id_ID" w:bidi="id_ID"/>
        </w:rPr>
      </w:r>
      <w:r>
        <w:rPr>
          <w:lang w:val="id_ID" w:bidi="id_ID"/>
        </w:rPr>
        <w:t xml:space="preserve">Selanjutnya, kelompok dapat memutuskan cara bercerita yang mana dari perikop itu yang paling disukai. Anda mungkin memutuskan untuk menyukai cara satu anggota dalam menceritakan satu adegan, tetapi Anda menyukai cara anggota yang lain dalam menceritakan adegan lain. Hentikan sebentar rekaman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itu.</w:t>
      </w:r>
      <w:r>
        <w:rPr>
          <w:lang w:val="id_ID" w:bidi="id_ID"/>
        </w:rPr>
      </w:r>
      <w:r>
        <w:rPr>
          <w:lang w:val="id_ID" w:bidi="id_ID"/>
        </w:rPr>
      </w:r>
    </w:p>
    <w:p>
      <w:pPr/>
      <w:r>
        <w:rPr>
          <w:lang w:val="id_ID" w:bidi="id_ID"/>
        </w:rPr>
      </w:r>
    </w:p>
    <w:p>
      <w:pPr>
        <w:pStyle w:val="Heading2"/>
      </w:pPr>
      <w:r>
        <w:rPr>
          <w:lang w:val="id_ID" w:bidi="id_ID"/>
        </w:rPr>
        <w:t>Markus 2:13–17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03">
        <w:r>
          <w:rPr>
            <w:lang w:val="id_ID" w:bidi="id_ID"/>
          </w:rPr>
          <w:rPr>
            <w:color w:val="0000EE"/>
            <w:u w:val="single"/>
          </w:rPr>
          <w:t>Dengar dan Renungkan</w:t>
        </w:r>
      </w:hyperlink>
      <w:r>
        <w:rPr>
          <w:lang w:val="id_ID" w:bidi="id_ID"/>
        </w:rPr>
        <w:t xml:space="preserve"> (478 KB)</w:t>
      </w:r>
      <w:r>
        <w:rPr>
          <w:lang w:val="id_ID" w:bidi="id_ID"/>
        </w:rPr>
      </w:r>
    </w:p>
    <w:p>
      <w:pPr>
        <w:pStyle w:val="ListBullet"/>
        <w:spacing w:line="240" w:lineRule="auto"/>
        <w:ind w:left="720"/>
      </w:pPr>
      <w:r>
        <w:rPr>
          <w:lang w:val="id_ID" w:bidi="id_ID"/>
        </w:rPr>
      </w:r>
      <w:hyperlink r:id="rId104">
        <w:r>
          <w:rPr>
            <w:lang w:val="id_ID" w:bidi="id_ID"/>
          </w:rPr>
          <w:rPr>
            <w:color w:val="0000EE"/>
            <w:u w:val="single"/>
          </w:rPr>
          <w:t>Menyiapkan Panggung</w:t>
        </w:r>
      </w:hyperlink>
      <w:r>
        <w:rPr>
          <w:lang w:val="id_ID" w:bidi="id_ID"/>
        </w:rPr>
        <w:t xml:space="preserve"> (3.9 MB)</w:t>
      </w:r>
      <w:r>
        <w:rPr>
          <w:lang w:val="id_ID" w:bidi="id_ID"/>
        </w:rPr>
      </w:r>
    </w:p>
    <w:p>
      <w:pPr>
        <w:pStyle w:val="ListBullet"/>
        <w:spacing w:line="240" w:lineRule="auto"/>
        <w:ind w:left="720"/>
      </w:pPr>
      <w:r>
        <w:rPr>
          <w:lang w:val="id_ID" w:bidi="id_ID"/>
        </w:rPr>
      </w:r>
      <w:hyperlink r:id="rId105">
        <w:r>
          <w:rPr>
            <w:lang w:val="id_ID" w:bidi="id_ID"/>
          </w:rPr>
          <w:rPr>
            <w:color w:val="0000EE"/>
            <w:u w:val="single"/>
          </w:rPr>
          <w:t>Menjelaskan Adegan</w:t>
        </w:r>
      </w:hyperlink>
      <w:r>
        <w:rPr>
          <w:lang w:val="id_ID" w:bidi="id_ID"/>
        </w:rPr>
        <w:t xml:space="preserve"> (2.8 MB)</w:t>
      </w:r>
      <w:r>
        <w:rPr>
          <w:lang w:val="id_ID" w:bidi="id_ID"/>
        </w:rPr>
      </w:r>
    </w:p>
    <w:p>
      <w:pPr>
        <w:pStyle w:val="ListBullet"/>
        <w:spacing w:line="240" w:lineRule="auto"/>
        <w:ind w:left="720"/>
      </w:pPr>
      <w:r>
        <w:rPr>
          <w:lang w:val="id_ID" w:bidi="id_ID"/>
        </w:rPr>
      </w:r>
      <w:hyperlink r:id="rId106">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107">
        <w:r>
          <w:rPr>
            <w:lang w:val="id_ID" w:bidi="id_ID"/>
          </w:rPr>
          <w:rPr>
            <w:color w:val="0000EE"/>
            <w:u w:val="single"/>
          </w:rPr>
          <w:t>Melengkapi yang Kurang</w:t>
        </w:r>
      </w:hyperlink>
      <w:r>
        <w:rPr>
          <w:lang w:val="id_ID" w:bidi="id_ID"/>
        </w:rPr>
        <w:t xml:space="preserve"> (5.2 MB)</w:t>
      </w:r>
      <w:r>
        <w:rPr>
          <w:lang w:val="id_ID" w:bidi="id_ID"/>
        </w:rPr>
      </w:r>
    </w:p>
    <w:p>
      <w:pPr>
        <w:pStyle w:val="ListBullet"/>
        <w:spacing w:line="240" w:lineRule="auto"/>
        <w:ind w:left="720"/>
      </w:pPr>
      <w:r>
        <w:rPr>
          <w:lang w:val="id_ID" w:bidi="id_ID"/>
        </w:rPr>
      </w:r>
      <w:hyperlink r:id="rId108">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Markus 2:18–22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2:18–22 dan renungkan dalam hati Anda.</w:t>
      </w:r>
    </w:p>
    <w:p>
      <w:pPr/>
      <w:r>
        <w:rPr>
          <w:lang w:val="id_ID" w:bidi="id_ID"/>
        </w:rPr>
      </w:r>
      <w:r>
        <w:rPr>
          <w:lang w:val="id_ID" w:bidi="id_ID"/>
        </w:rPr>
        <w:t>Dengarkan rekaman dari Markus 2:18–22 sebanyak tiga kali, dalam tiga versi terjemahan yang berbeda kalau bisa. Kemudian diskusikan pertanyaan-pertanyaan berikut di dalam kelompok:</w:t>
      </w:r>
    </w:p>
    <w:p>
      <w:pPr>
        <w:pStyle w:val="ListNumber"/>
        <w:numPr>
          <w:ilvl w:val="0"/>
          <w:numId w:val="23"/>
        </w:numPr>
        <w:spacing w:line="240" w:lineRule="auto"/>
        <w:ind w:left="720"/>
      </w:pPr>
      <w:r>
        <w:rPr>
          <w:lang w:val="id_ID" w:bidi="id_ID"/>
        </w:rPr>
      </w:r>
      <w:r>
        <w:rPr>
          <w:lang w:val="id_ID" w:bidi="id_ID"/>
        </w:rPr>
        <w:t>Apa yang kamu sukai dari perikop ini?</w:t>
      </w:r>
    </w:p>
    <w:p>
      <w:pPr>
        <w:pStyle w:val="ListNumber"/>
        <w:spacing w:line="240" w:lineRule="auto"/>
        <w:ind w:left="720"/>
      </w:pPr>
      <w:r>
        <w:rPr>
          <w:lang w:val="id_ID" w:bidi="id_ID"/>
        </w:rPr>
      </w:r>
      <w:r>
        <w:rPr>
          <w:lang w:val="id_ID" w:bidi="id_ID"/>
        </w:rPr>
        <w:t>Apa yang kamu tidak sukai atau tidak mengerti?</w:t>
      </w:r>
    </w:p>
    <w:p>
      <w:pPr>
        <w:pStyle w:val="ListNumber"/>
        <w:spacing w:line="240" w:lineRule="auto"/>
        <w:ind w:left="720"/>
      </w:pPr>
      <w:r>
        <w:rPr>
          <w:lang w:val="id_ID" w:bidi="id_ID"/>
        </w:rPr>
      </w:r>
      <w:r>
        <w:rPr>
          <w:lang w:val="id_ID" w:bidi="id_ID"/>
        </w:rPr>
        <w:t>Apa yang dikatakan perikop ini tentang Tuhan atau Yesus?</w:t>
      </w:r>
    </w:p>
    <w:p>
      <w:pPr>
        <w:pStyle w:val="ListNumber"/>
        <w:spacing w:line="240" w:lineRule="auto"/>
        <w:ind w:left="720"/>
      </w:pPr>
      <w:r>
        <w:rPr>
          <w:lang w:val="id_ID" w:bidi="id_ID"/>
        </w:rPr>
      </w:r>
      <w:r>
        <w:rPr>
          <w:lang w:val="id_ID" w:bidi="id_ID"/>
        </w:rPr>
        <w:t>Apa yang perikop ini jelaskan tentang orang-orang?</w:t>
      </w:r>
    </w:p>
    <w:p>
      <w:pPr>
        <w:pStyle w:val="ListNumber"/>
        <w:spacing w:line="240" w:lineRule="auto"/>
        <w:ind w:left="720"/>
      </w:pPr>
      <w:r>
        <w:rPr>
          <w:lang w:val="id_ID" w:bidi="id_ID"/>
        </w:rPr>
      </w:r>
      <w:r>
        <w:rPr>
          <w:lang w:val="id_ID" w:bidi="id_ID"/>
        </w:rPr>
        <w:t xml:space="preserve">Bagaimana kisah ini memengaruhi kehidupan kita sehari-hari? </w:t>
      </w:r>
    </w:p>
    <w:p>
      <w:pPr>
        <w:pStyle w:val="ListNumber"/>
        <w:spacing w:line="240" w:lineRule="auto"/>
        <w:ind w:left="720"/>
      </w:pPr>
      <w:r>
        <w:rPr>
          <w:lang w:val="id_ID" w:bidi="id_ID"/>
        </w:rPr>
      </w:r>
      <w:r>
        <w:rPr>
          <w:lang w:val="id_ID" w:bidi="id_ID"/>
        </w:rPr>
        <w:t>Siapa yang kamu kenal yang perlu mendengar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rekaman Markus 2:18–22 dalam versi terjemahan yang paling mudah dimengerti.</w:t>
      </w:r>
    </w:p>
    <w:p>
      <w:pPr/>
      <w:r>
        <w:rPr>
          <w:lang w:val="id_ID" w:bidi="id_ID"/>
        </w:rPr>
      </w:r>
      <w:r>
        <w:rPr>
          <w:lang w:val="id_ID" w:bidi="id_ID"/>
        </w:rPr>
        <w:t>Kisah-kisah pendek pada bagian Markus mungkin tidak semuanya terjadi dalam urutan seperti yang kita dengarkan saat ini. Namun, Markus mengumpulkan kisah-kisah dan ajaran-ajaran yang serupa. Dalam kisah sebelumnya, Yesus makan bersama orang-orang berdosa, yang seolah-olah bertentangan dengan hukum agama. Dalam perikop ini, Yesus dan murid-murid-Nya kembali mengejutkan para pemimpin agama dengan tidak berpuasa. Puasa berarti tidak makan atau minum untuk menunjukkan kerendahan hati, perasaan sedih, atau meminta tolong kepada Tuhan. Yesus dan murid-murid-Nya menunjukkan bahwa mereka berbeda dan tidak mengikuti kebiasaan agama yang sama seperti yang dilakukan orang lain.</w:t>
      </w:r>
    </w:p>
    <w:p>
      <w:pPr/>
      <w:r>
        <w:rPr>
          <w:lang w:val="id_ID" w:bidi="id_ID"/>
        </w:rPr>
      </w:r>
      <w:r>
        <w:rPr>
          <w:lang w:val="id_ID" w:bidi="id_ID"/>
        </w:rPr>
        <w:t>Meskipun pada zaman Perjanjian Lama hanya ada satu hari yang disisihkan untuk berpuasa, yaitu pada Hari Pendamaian, pada zaman Yesus, berpuasa itu sifatnya lebih tradisional dan lebih sering dilakukan dalam budaya Yahudi. Orang-orang Farisi, atau para pemimpin agama, dan pengikut mereka, berpuasa dua hari seminggu. Murid-murid Yohanes, atau pengikutnya yang terdekat, mungkin berpuasa, karena mereka sedih atau karena mereka ingin menunjukkan kepada Tuhan bahwa mereka telah berpaling dari dosa-dosa mereka. Gagasan awal untuk berpuasa pada zaman Perjanjian Lama adalah untuk menunjukkan pertobatan, atau meminta kepada Tuhan untuk mengampuni dosa dan memperbaiki segala sesuatu. Orang-orang di zaman Yesus ingin menjadi lebih benar dan mendapatkan perkenanan Tuhan.</w:t>
      </w:r>
    </w:p>
    <w:p>
      <w:pPr/>
      <w:r>
        <w:rPr>
          <w:lang w:val="id_ID" w:bidi="id_ID"/>
        </w:rPr>
      </w:r>
      <w:r>
        <w:rPr>
          <w:lang w:val="id_ID" w:bidi="id_ID"/>
        </w:rPr>
        <w:t xml:space="preserve">Berhenti di sini dan diskusikan pertanyaan ini dalam kelompok: Hal-hal apa saja yang dilakukan orang-orang dalam budaya Anda untuk mencoba menjadi lebih benar atau mendapatkan perkenanan dari Tuhan? Hentikan sebentar audio ini di sini. </w:t>
      </w:r>
    </w:p>
    <w:p>
      <w:pPr/>
      <w:r>
        <w:rPr>
          <w:lang w:val="id_ID" w:bidi="id_ID"/>
        </w:rPr>
      </w:r>
      <w:r>
        <w:rPr>
          <w:lang w:val="id_ID" w:bidi="id_ID"/>
        </w:rPr>
        <w:t>Beberapa orang datang kepada Yesus dan bertanya, "Mengapa murid-murid-Mu tidak berpuasa seperti yang dilakukan murid-murid Yohanes dan orang-orang Farisi?" Pertanyaan itu tampaknya beralasan Jika Yesus adalah guru yang hebat, mengapa Ia tidak mengajarkan para pengikut-Nya untuk berpuasa seperti yang dilakukan semua pengikut dari guru-guru yang lain? Pada masa itu, guru-guru agama sering menjawab pertanyaan-pertanyaan seperti ini dengan pertanyaan lain untuk memperdebatkan topik itu. Yesus mengajukan pertanyaan dan kemudian menjawabnya sendiri: "Apakah para tamu pesta pernikahan berpuasa saat berpesta dengan mempelai pria? Tentu saja tidak. Mereka tidak dapat berpuasa ketika mempelai pria bersama mereka." Yesus membandingkan diri-Nya dengan seorang mempelai laki-laki, atau seorang yang akan menikah. Yesus mengingatkan orang-orang bahwa mempelai pria akan tersinggung jika para tamunya tidak bersukacita dengan-Nya pada hari pernikahan-Nya. Meskipun orang orang tidak akan mengira bahwa Ia berkata Dialah Mesias, atau Juruselamat yang dijanjikan, mereka terbiasa menggunakan ide pesta pernikahan sebagai bentuk sukacita yang akan dibawakan oleh Mesias. Di sini, Yesus menekankan bahwa murid-murid-Nya menemukan sukacita bersama guru mereka yang seperti mempelai pria, jadi mengapa mereka harus berpuasa? Namun, Yesus juga berbicara tentang suatu saat di masa depan ketika Dia meninggalkan mereka. Yesus mengatakan bahwa seseorang akan membawa Dia pergi dari murid-murid-Nya, atau Dia akan dipaksa untuk pergi. Ketika ini terjadi, Yesus mengatakan bahwa berpuasa akan menjadi tepat pada saat itu. Ketika Yesus mengatakan bahwa murid-murid-Nya akan berpuasa ketika Dia pergi, Dia tidak memberikan suatu perintah, tetapi suatu gambaran tentang apa yang akan terjadi di masa depan.</w:t>
      </w:r>
    </w:p>
    <w:p>
      <w:pPr/>
      <w:r>
        <w:rPr>
          <w:lang w:val="id_ID" w:bidi="id_ID"/>
        </w:rPr>
      </w:r>
      <w:r>
        <w:rPr>
          <w:lang w:val="id_ID" w:bidi="id_ID"/>
        </w:rPr>
        <w:t xml:space="preserve">Berhenti di sini dan diskusikan pertanyaan ini dalam kelompok: Apa yang terjadi di pesta atau upacara khusus dalam budaya Anda? Apakah orang-orang penuh sukacita? Hal-hal apa saja yang mereka lakukan untuk menunjukkan sukacita mereka pada suatu upacara khusus? Hentikan sebentar audio di sini. </w:t>
      </w:r>
    </w:p>
    <w:p>
      <w:pPr/>
      <w:r>
        <w:rPr>
          <w:lang w:val="id_ID" w:bidi="id_ID"/>
        </w:rPr>
      </w:r>
      <w:r>
        <w:rPr>
          <w:lang w:val="id_ID" w:bidi="id_ID"/>
        </w:rPr>
        <w:t>Ayat-ayat tentang pakaian lama dan baru dan kantong anggur yang lama dan baru mungkin berasal dari percakapan yang pernah Yesus lakukan secara terpisah. Tetapi ayat-ayat ini cocok di sini, karena membandingkan cara lama dan baru dalam melakukan sesuatu sejak Yesus datang. Pembicaraan sekarang bukan sekedar tentang berpuasa.</w:t>
      </w:r>
    </w:p>
    <w:p>
      <w:pPr/>
      <w:r>
        <w:rPr>
          <w:lang w:val="id_ID" w:bidi="id_ID"/>
        </w:rPr>
      </w:r>
      <w:r>
        <w:rPr>
          <w:lang w:val="id_ID" w:bidi="id_ID"/>
        </w:rPr>
        <w:t>Jika murid-murid Yesus berpuasa dan terus mengikuti cara lama, mereka akan seperti orang yang menambal kain baru di atas kain atau pakaian lama. Kekristenan atau cara baru Yesus adalah kain baru, dan Yudaisme adalah kain lama. Kain baru seperti kain yang belum susut atau belum dicuci. Semua orang tahu jika Anda menambal kain baru di atas kain lama dan kemudian mencucinya, maka kain tersebut akan menyusut secara tidak merata dan kain yang baru akan mencabik kain lama dan membuat pakaian itu rusak.</w:t>
      </w:r>
    </w:p>
    <w:p>
      <w:pPr/>
      <w:r>
        <w:rPr>
          <w:lang w:val="id_ID" w:bidi="id_ID"/>
        </w:rPr>
      </w:r>
      <w:r>
        <w:rPr>
          <w:lang w:val="id_ID" w:bidi="id_ID"/>
        </w:rPr>
        <w:t xml:space="preserve">Berhenti di sini dan diskusikan dalam kelompok: Mungkin akan membantu jika kita ambil waktu untuk menonton seorang penjahit menjahit dan menemukan kosakata yang tepat untuk perikop ini. Hentikan sebentar audio di sini. </w:t>
      </w:r>
    </w:p>
    <w:p>
      <w:pPr/>
      <w:r>
        <w:rPr>
          <w:lang w:val="id_ID" w:bidi="id_ID"/>
        </w:rPr>
      </w:r>
      <w:r>
        <w:rPr>
          <w:lang w:val="id_ID" w:bidi="id_ID"/>
        </w:rPr>
        <w:t>Yesus kemudian membandingkan pengajaran-Nya dengan anggur baru. Anggur baru adalah cairan anggur yang baru diperas dari buah anggur dan belum mengalami peragian. Tradisi Yudaisme seperti kulit binatang lama yang dijahit untuk membuat kantong anggur, atau wadah untuk menyimpan anggur. Semua orang tahu bahwa jika seseorang menuangkan anggur baru ke dalam kantong anggur lama, kulitnya akan pecah. Ini akan terjadi karena anggur meragi atau mengembang seiring waktu. Yesus mengatakan bahwa cara-Nya yang baru terlalu berbeda untuk masuk ke dalam tradisi lama orang-orang Yahudi. Yesus tidak mengatakan bahwa cara-cara lama itu salah, tetapi waktu untuk melakukan sesuatu dengan cara lama sudah berakhir.</w:t>
      </w:r>
    </w:p>
    <w:p>
      <w:pPr/>
      <w:r>
        <w:rPr>
          <w:lang w:val="id_ID" w:bidi="id_ID"/>
        </w:rPr>
      </w:r>
      <w:r>
        <w:rPr>
          <w:lang w:val="id_ID" w:bidi="id_ID"/>
        </w:rPr>
        <w:t xml:space="preserve">Berhenti di sini dan lihatlah gambar buah anggur dan kantong anggur dalam kelompok. Hentikan sebentar audio di sini.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rekaman Markus 2:18–22 dalam versi terjemahan yang paling mudah dimengerti.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satu adegan.</w:t>
      </w:r>
    </w:p>
    <w:p>
      <w:pPr/>
      <w:r>
        <w:rPr>
          <w:lang w:val="id_ID" w:bidi="id_ID"/>
        </w:rPr>
      </w:r>
      <w:r>
        <w:rPr>
          <w:b/>
          <w:lang w:val="id_ID" w:bidi="id_ID"/>
        </w:rPr>
        <w:t>Dalam adegan pertama:</w:t>
      </w:r>
      <w:r>
        <w:rPr>
          <w:lang w:val="id_ID" w:bidi="id_ID"/>
        </w:rPr>
        <w:t xml:space="preserve"> Murid-murid Yohanes dan orang-orang Farisi (pemimpin agama) telah berpuasa. Jadi, ada beberapa orang datang kepada Yesus dan bertanya, "Mengapa murid-murid-Mu tidak berpuasa seperti murid-murid Yohanes dan orang-orang Farisi?" Yesus menjawab mereka dengan tiga contoh.</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Murid-murid Yohanes</w:t>
      </w:r>
    </w:p>
    <w:p>
      <w:pPr>
        <w:pStyle w:val="ListBullet"/>
        <w:spacing w:line="240" w:lineRule="auto"/>
        <w:ind w:left="720"/>
      </w:pPr>
      <w:r>
        <w:rPr>
          <w:lang w:val="id_ID" w:bidi="id_ID"/>
        </w:rPr>
      </w:r>
      <w:r>
        <w:rPr>
          <w:lang w:val="id_ID" w:bidi="id_ID"/>
        </w:rPr>
        <w:t>Orang-orang Farisi (pemuka agama)</w:t>
      </w:r>
    </w:p>
    <w:p>
      <w:pPr>
        <w:pStyle w:val="ListBullet"/>
        <w:spacing w:line="240" w:lineRule="auto"/>
        <w:ind w:left="720"/>
      </w:pPr>
      <w:r>
        <w:rPr>
          <w:lang w:val="id_ID" w:bidi="id_ID"/>
        </w:rPr>
      </w:r>
      <w:r>
        <w:rPr>
          <w:lang w:val="id_ID" w:bidi="id_ID"/>
        </w:rPr>
        <w:t>Orang-orang yang mengajukan pertanyaan kepada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Tamu-tamu pesta pernikahan dengan mempelai pria</w:t>
      </w:r>
    </w:p>
    <w:p>
      <w:pPr>
        <w:pStyle w:val="ListBullet"/>
        <w:spacing w:line="240" w:lineRule="auto"/>
        <w:ind w:left="720"/>
      </w:pPr>
      <w:r>
        <w:rPr>
          <w:lang w:val="id_ID" w:bidi="id_ID"/>
        </w:rPr>
      </w:r>
      <w:r>
        <w:rPr>
          <w:lang w:val="id_ID" w:bidi="id_ID"/>
        </w:rPr>
        <w:t>Seseorang yang menambal pakaian lama</w:t>
      </w:r>
    </w:p>
    <w:p>
      <w:pPr>
        <w:pStyle w:val="ListBullet"/>
        <w:spacing w:line="240" w:lineRule="auto"/>
        <w:ind w:left="720"/>
      </w:pPr>
      <w:r>
        <w:rPr>
          <w:lang w:val="id_ID" w:bidi="id_ID"/>
        </w:rPr>
      </w:r>
      <w:r>
        <w:rPr>
          <w:lang w:val="id_ID" w:bidi="id_ID"/>
        </w:rPr>
        <w:t>Seseorang menaruh anggur baru ke kantong anggur</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Kisah ini dimulai pada satu titik ketika orang-orang sedang berpuasa. Kita tidak tahu berapa lama hal ini terjadi setelah kisah sebelumnya.</w:t>
      </w:r>
    </w:p>
    <w:p>
      <w:pPr/>
      <w:r>
        <w:rPr>
          <w:lang w:val="id_ID" w:bidi="id_ID"/>
        </w:rPr>
      </w:r>
      <w:r>
        <w:rPr>
          <w:lang w:val="id_ID" w:bidi="id_ID"/>
        </w:rPr>
        <w:t>Pastikan untuk memerankan pengikut-pengikut Yohanes dan pengikut-pengikut orang-orang Farisi yang berpuasa sebelum orang-orang datang untuk mengajukan pertanyaan kepada Yesus.</w:t>
      </w:r>
    </w:p>
    <w:p>
      <w:pPr/>
      <w:r>
        <w:rPr>
          <w:lang w:val="id_ID" w:bidi="id_ID"/>
        </w:rPr>
      </w:r>
      <w:r>
        <w:rPr>
          <w:lang w:val="id_ID" w:bidi="id_ID"/>
        </w:rPr>
        <w:t>Mintalah tim Anda membayangkan tiga contoh seperti yang Yesus katakan: Tamu dengan mempelai pria di pesta pernikahan, pakaian lama yang perlu ditambal dengan kain lama, dan kantong anggur baru dan lama.</w:t>
      </w:r>
    </w:p>
    <w:p>
      <w:pPr/>
      <w:r>
        <w:rPr>
          <w:lang w:val="id_ID" w:bidi="id_ID"/>
        </w:rPr>
      </w:r>
      <w:r>
        <w:rPr>
          <w:lang w:val="id_ID" w:bidi="id_ID"/>
        </w:rPr>
        <w:t>Pastikan untuk menunjukkan bahwa para tamu bersukacita dengan mempelai pria di pernikahannya.</w:t>
      </w:r>
    </w:p>
    <w:p>
      <w:pPr/>
      <w:r>
        <w:rPr>
          <w:lang w:val="id_ID" w:bidi="id_ID"/>
        </w:rPr>
      </w:r>
      <w:r>
        <w:rPr>
          <w:lang w:val="id_ID" w:bidi="id_ID"/>
        </w:rPr>
        <w:t>Ketika seorang aktor mencuci pakaian yang bertambal, tunjukkan bahwa pakaian itu rusak setelah dicuci.</w:t>
      </w:r>
    </w:p>
    <w:p>
      <w:pPr/>
      <w:r>
        <w:rPr>
          <w:lang w:val="id_ID" w:bidi="id_ID"/>
        </w:rPr>
      </w:r>
      <w:r>
        <w:rPr>
          <w:lang w:val="id_ID" w:bidi="id_ID"/>
        </w:rPr>
        <w:t>Pastikan untuk menunjukkan seseorang menuangkan anggur baru ke kantong anggur lama, lalu pergi dan datang kembali dan menemukan kantong anggur lama telah pecah dan semua anggur tumpah di lantai.</w:t>
      </w:r>
    </w:p>
    <w:p>
      <w:pPr/>
      <w:r>
        <w:rPr>
          <w:lang w:val="id_ID" w:bidi="id_ID"/>
        </w:rPr>
      </w:r>
      <w:r>
        <w:rPr>
          <w:lang w:val="id_ID" w:bidi="id_ID"/>
        </w:rPr>
        <w:t xml:space="preserve">Sekarang, kelompok membuat papan cerita, menggambar atau menggunakan barang-barang untuk memperagakan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rekaman Markus 2:18–22 dalam versi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Kisah ini memiliki satu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Murid-murid Yohanes</w:t>
      </w:r>
    </w:p>
    <w:p>
      <w:pPr>
        <w:pStyle w:val="ListBullet"/>
        <w:spacing w:line="240" w:lineRule="auto"/>
        <w:ind w:left="720"/>
      </w:pPr>
      <w:r>
        <w:rPr>
          <w:lang w:val="id_ID" w:bidi="id_ID"/>
        </w:rPr>
      </w:r>
      <w:r>
        <w:rPr>
          <w:lang w:val="id_ID" w:bidi="id_ID"/>
        </w:rPr>
        <w:t>Orang-orang Farisi (pemuka agama)</w:t>
      </w:r>
    </w:p>
    <w:p>
      <w:pPr>
        <w:pStyle w:val="ListBullet"/>
        <w:spacing w:line="240" w:lineRule="auto"/>
        <w:ind w:left="720"/>
      </w:pPr>
      <w:r>
        <w:rPr>
          <w:lang w:val="id_ID" w:bidi="id_ID"/>
        </w:rPr>
      </w:r>
      <w:r>
        <w:rPr>
          <w:lang w:val="id_ID" w:bidi="id_ID"/>
        </w:rPr>
        <w:t>Orang-orang yang mengajukan pertanyaan kepada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Tamu-tamu pesta pernikahan dengan mempelai pria</w:t>
      </w:r>
    </w:p>
    <w:p>
      <w:pPr>
        <w:pStyle w:val="ListBullet"/>
        <w:spacing w:line="240" w:lineRule="auto"/>
        <w:ind w:left="720"/>
      </w:pPr>
      <w:r>
        <w:rPr>
          <w:lang w:val="id_ID" w:bidi="id_ID"/>
        </w:rPr>
      </w:r>
      <w:r>
        <w:rPr>
          <w:lang w:val="id_ID" w:bidi="id_ID"/>
        </w:rPr>
        <w:t>Seseorang yang menambal pakaian lama</w:t>
      </w:r>
    </w:p>
    <w:p>
      <w:pPr>
        <w:pStyle w:val="ListBullet"/>
        <w:spacing w:line="240" w:lineRule="auto"/>
        <w:ind w:left="720"/>
      </w:pPr>
      <w:r>
        <w:rPr>
          <w:lang w:val="id_ID" w:bidi="id_ID"/>
        </w:rPr>
      </w:r>
      <w:r>
        <w:rPr>
          <w:lang w:val="id_ID" w:bidi="id_ID"/>
        </w:rPr>
        <w:t>Seseorang menaruh anggur baru ke kantong anggur</w:t>
      </w:r>
    </w:p>
    <w:p>
      <w:pPr/>
      <w:r>
        <w:rPr>
          <w:lang w:val="id_ID" w:bidi="id_ID"/>
        </w:rPr>
      </w:r>
      <w:r>
        <w:rPr>
          <w:lang w:val="id_ID" w:bidi="id_ID"/>
        </w:rPr>
        <w:t>Sebagai kelompok, peragakan kisah ini dua kali. Anda harus memperagakan perikop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sebentar rekaman di sini dan mulai peragakan perikop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rekaman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Perankan pengikut-pengikut Yohanes dan orang-orang Farisi yang sedang berpuasa. Kemudian, datanglah orang-orang dan mengajukan pertanyaan kepada Yesus. Yesus menjawab, "Apakah para tamu pesta pernikahan berpuasa saat berpesta dengan mempelai pria?"</w:t>
      </w:r>
    </w:p>
    <w:p>
      <w:pPr/>
      <w:r>
        <w:rPr>
          <w:lang w:val="id_ID" w:bidi="id_ID"/>
        </w:rPr>
      </w:r>
      <w:r>
        <w:rPr>
          <w:lang w:val="id_ID" w:bidi="id_ID"/>
        </w:rPr>
        <w:t>Hentikan sebentar dramanya. Tanyakan kepada orang yang memerankan tamu pernikahan, "Apa yang sedang Anda rasakan atau pikirkan?" Orang itu mungkin menjawab hal-hal seperti, "Saya sangat senang teman saya menikah!" atau "Saya bersukacita bisa hadir bersamanya," atau "Ini adalah waktu untuk merayakan." Lanjutkan dramanya.</w:t>
      </w:r>
    </w:p>
    <w:p>
      <w:pPr/>
      <w:r>
        <w:rPr>
          <w:lang w:val="id_ID" w:bidi="id_ID"/>
        </w:rPr>
      </w:r>
      <w:r>
        <w:rPr>
          <w:lang w:val="id_ID" w:bidi="id_ID"/>
        </w:rPr>
        <w:t>Perankan Yesus yang memberikan contoh kedua dari seseorang yang menambal pakaian lama dengan kain baru.</w:t>
      </w:r>
    </w:p>
    <w:p>
      <w:pPr/>
      <w:r>
        <w:rPr>
          <w:lang w:val="id_ID" w:bidi="id_ID"/>
        </w:rPr>
      </w:r>
      <w:r>
        <w:rPr>
          <w:lang w:val="id_ID" w:bidi="id_ID"/>
        </w:rPr>
        <w:t>Hentikan sebentar dramanya. Tanyakan kepada penonton yang mendengarkan Yesus, "Apa yang sedang Anda rasakan atau pikirkan?" Orang itu mungkin menjawab hal-hal seperti, "Tidak ada orang yang akan melakukan itu! Kain itu akan robek," atau "Itu hal yang bijaksana, apakah Yesus benar-benar berbicara tentang pakaian atau cara mengajarNya yang baru?" atau "Khawatir. Saya sudah membayangkan kain itu akan robek. Para pemimpin agama tidak setuju dengan Yesus." Lanjutkan dramanya.</w:t>
      </w:r>
    </w:p>
    <w:p>
      <w:pPr/>
      <w:r>
        <w:rPr>
          <w:lang w:val="id_ID" w:bidi="id_ID"/>
        </w:rPr>
      </w:r>
      <w:r>
        <w:rPr>
          <w:lang w:val="id_ID" w:bidi="id_ID"/>
        </w:rPr>
        <w:t>Akhirnya, perankan Yesus yang memberikan contoh tentang seorang yang menuang anggur baru ke dalam kantong anggur lama.</w:t>
      </w:r>
    </w:p>
    <w:p>
      <w:pPr/>
      <w:r>
        <w:rPr>
          <w:lang w:val="id_ID" w:bidi="id_ID"/>
        </w:rPr>
      </w:r>
      <w:r>
        <w:rPr>
          <w:lang w:val="id_ID" w:bidi="id_ID"/>
        </w:rPr>
        <w:t>Hentikan sebentar dramanya. Tanyakan kepada orang yang memerankan orang yang menuangkan anggur baru, "Apa yang sedang Anda rasakan atau pikirkan?" Orang itu mungkin menjawab hal-hal seperti "Malu. Saya seharusnya tahu kantong anggur itu akan pecah," atau "Saya tidak akan pernah melakukannya lagi!" atau "Sedih. Sekarang anggur jadi terbuang," atau "Takut. Apakah semua yang kita biasa lakukan akan berubah sekarang?"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rekaman Markus 2:18–22 dalam versi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Suatu kali, ketika </w:t>
      </w:r>
      <w:r>
        <w:rPr>
          <w:b/>
          <w:lang w:val="id_ID" w:bidi="id_ID"/>
        </w:rPr>
        <w:t>murid-murid</w:t>
      </w:r>
      <w:r>
        <w:rPr>
          <w:lang w:val="id_ID" w:bidi="id_ID"/>
        </w:rPr>
        <w:t xml:space="preserve"> Yohanes dan orang-orang Farisi sedang berpuasa, beberapa orang datang kepada Yesus dan bertanya, "Mengapa murid-murid-Mu tidak berpuasa seperti murid-murid Yohanes dan orang-orang Farisi?" Gunakan istilah yang sama untuk "murid-murid" yang telah digunakan di perikop-perikop sebelumnya. Murid-murid Yesus dan Yohanes adalah "pengikut-pengikut terdekat" yang bersama dengan guru mereka selama sebagian besar pelayanan mereka di masyarakat, bepergian bersama mereka ke mana-mana, belajar dari mereka, dan dalam kasus Yesus, kadang-kadang diutus oleh-Nya untuk memberitakan kabar baik. Jika bahasa tersebut memiliki istilah yang dipahami untuk pengikut setia seorang guru, Anda dapat menggunakan istilah itu di sini. Untuk informasi lebih lanjut tentang </w:t>
      </w:r>
      <w:hyperlink r:id="rId100">
        <w:r>
          <w:rPr>
            <w:lang w:val="id_ID" w:bidi="id_ID"/>
          </w:rPr>
          <w:rPr>
            <w:color w:val="0000EE"/>
            <w:u w:val="single"/>
          </w:rPr>
          <w:t>murid</w:t>
        </w:r>
      </w:hyperlink>
      <w:r>
        <w:rPr>
          <w:lang w:val="id_ID" w:bidi="id_ID"/>
        </w:rPr>
        <w:t>, lihat Daftar Kata Utama.</w:t>
      </w:r>
    </w:p>
    <w:p>
      <w:pPr/>
      <w:r>
        <w:rPr>
          <w:lang w:val="id_ID" w:bidi="id_ID"/>
        </w:rPr>
      </w:r>
      <w:r>
        <w:rPr>
          <w:lang w:val="id_ID" w:bidi="id_ID"/>
        </w:rPr>
        <w:t xml:space="preserve">Istilah </w:t>
      </w:r>
      <w:r>
        <w:rPr>
          <w:b/>
          <w:lang w:val="id_ID" w:bidi="id_ID"/>
        </w:rPr>
        <w:t>orang-orang Farisi</w:t>
      </w:r>
      <w:r>
        <w:rPr>
          <w:lang w:val="id_ID" w:bidi="id_ID"/>
        </w:rPr>
        <w:t xml:space="preserve"> adalah nama untuk satu jenis pemimpin agama. Gunakan istilah yang sama di sini seperti yang telah Anda pakai di perikop sebelumnya. Nama "Farisi" berarti "untuk dipisahkan." Orang-orang Farisi dianggap sebagai orang yang sangat berpengaruh dan benar. Mereka adalah teladan yang baik bagi masyarakat karena mereka setia pada hukum Tuhan. Mereka mengetahui tradisi dan hukum agama baik yang tertulis maupun lisan. Untuk informasi lebih lanjut tentang </w:t>
      </w:r>
      <w:hyperlink r:id="rId101">
        <w:r>
          <w:rPr>
            <w:lang w:val="id_ID" w:bidi="id_ID"/>
          </w:rPr>
          <w:rPr>
            <w:color w:val="0000EE"/>
            <w:u w:val="single"/>
          </w:rPr>
          <w:t>Farisi</w:t>
        </w:r>
      </w:hyperlink>
      <w:r>
        <w:rPr>
          <w:lang w:val="id_ID" w:bidi="id_ID"/>
        </w:rPr>
        <w:t>, lihat Daftar Kata Utama.</w:t>
      </w:r>
    </w:p>
    <w:p>
      <w:pPr/>
      <w:r>
        <w:rPr>
          <w:lang w:val="id_ID" w:bidi="id_ID"/>
        </w:rPr>
      </w:r>
      <w:r>
        <w:rPr>
          <w:lang w:val="id_ID" w:bidi="id_ID"/>
        </w:rPr>
        <w:t xml:space="preserve">Mereka bertanya kepada Yesus, "Mengapa murid-murid-Mu tidak </w:t>
      </w:r>
      <w:r>
        <w:rPr>
          <w:b/>
          <w:lang w:val="id_ID" w:bidi="id_ID"/>
        </w:rPr>
        <w:t>berpuasa</w:t>
      </w:r>
      <w:r>
        <w:rPr>
          <w:lang w:val="id_ID" w:bidi="id_ID"/>
        </w:rPr>
        <w:t>?" Dalam Perjanjian Lama, berpuasa hanya dilakukan pada Hari Pendamaian, untuk penyucian dari dosa dan penderitaan. Di sini, mungkin itu adalah tindakan pertobatan sambil menantikan saat Tuhan akan mengampuni dan menyelamatkan semua orang. Selama puasa orang tidak makan. Mungkin itu sebabnya Yesus menggunakan perumpamaan pesta atau pernikahan di sini. Pada zaman Yesus berpuasa telah menjadi tradisi. Orang-orang Farisi berpuasa dua kali seminggu. Murid-murid Yohanes mungkin berpuasa karena pemimpin mereka meninggal, mereka sedih, atau mereka ingin menunjukkan bahwa mereka bertobat dari dosa-dosa mereka.</w:t>
      </w:r>
    </w:p>
    <w:p>
      <w:pPr/>
      <w:r>
        <w:rPr>
          <w:lang w:val="id_ID" w:bidi="id_ID"/>
        </w:rPr>
      </w:r>
      <w:r>
        <w:rPr>
          <w:lang w:val="id_ID" w:bidi="id_ID"/>
        </w:rPr>
        <w:t xml:space="preserve">Puasa dalam Kitab Suci melibatkan semacam penghindaran dari makanan dengan alasan keagamaan yang dirancang untuk mendatangkan kebenaran yang lebih besar atau mendapatkan lebih banyak pahala atau perkenanan dari Allah. Karena alasan inilah ungkapan puasa dalam beberapa bahasa harus mencakup deskripsi tentang apa yang dimaksud dengan puasa. Untuk informasi lebih lanjut tentang </w:t>
      </w:r>
      <w:hyperlink r:id="rId109">
        <w:r>
          <w:rPr>
            <w:lang w:val="id_ID" w:bidi="id_ID"/>
          </w:rPr>
          <w:rPr>
            <w:color w:val="0000EE"/>
            <w:u w:val="single"/>
          </w:rPr>
          <w:t>berpuasa</w:t>
        </w:r>
      </w:hyperlink>
      <w:r>
        <w:rPr>
          <w:lang w:val="id_ID" w:bidi="id_ID"/>
        </w:rPr>
        <w:t>, lihat Daftar Kata Utama.</w:t>
      </w:r>
    </w:p>
    <w:p>
      <w:pPr/>
      <w:r>
        <w:rPr>
          <w:lang w:val="id_ID" w:bidi="id_ID"/>
        </w:rPr>
      </w:r>
      <w:r>
        <w:rPr>
          <w:lang w:val="id_ID" w:bidi="id_ID"/>
        </w:rPr>
        <w:t xml:space="preserve">Selanjutnya, Yesus berbicara tentang pakaian lama dan baru, lalu tentang kantong anggur tua dan baru. </w:t>
      </w:r>
      <w:r>
        <w:rPr>
          <w:b/>
          <w:lang w:val="id_ID" w:bidi="id_ID"/>
        </w:rPr>
        <w:t>Kantong anggur</w:t>
      </w:r>
      <w:r>
        <w:rPr>
          <w:lang w:val="id_ID" w:bidi="id_ID"/>
        </w:rPr>
        <w:t xml:space="preserve"> adalah kantong kulit yang digunakan untuk membawa anggur. Sebuah kantong tua menjadi rapuh dan kaku serta tidak dapat mengembang dengan anggur yang sedang meragi. Penting untuk dipahami bahwa minuman yang digunakan dalam kantong anggur ini adalah minuman yang meragi dan mengembang seiring waktu.</w:t>
      </w:r>
    </w:p>
    <w:p>
      <w:pPr/>
      <w:r>
        <w:rPr>
          <w:lang w:val="id_ID" w:bidi="id_ID"/>
        </w:rPr>
      </w:r>
      <w:r>
        <w:rPr>
          <w:lang w:val="id_ID" w:bidi="id_ID"/>
        </w:rPr>
        <w:t xml:space="preserve">Berhenti di sini dan lihatlah gambar minuman anggur dalam kelompok. Hentikan sebentar audio di sini.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itu, secara berkelompok, dalam bahasa sendiri.</w:t>
      </w:r>
    </w:p>
    <w:p>
      <w:pPr/>
      <w:r>
        <w:rPr>
          <w:lang w:val="id_ID" w:bidi="id_ID"/>
        </w:rPr>
      </w:r>
      <w:r>
        <w:rPr>
          <w:lang w:val="id_ID" w:bidi="id_ID"/>
        </w:rPr>
        <w:t>Pertama, seluruh kelompok harus berlatih menceritakan perikop itu dalam bahasa sendiri. Ingatlah untuk menyertakan hal-hal yang sudah ditentukan dalam tahap-tahap sebelumnya, seperti kronologi, kata, frasa, emosi, atau apa pun yang sudah dibahas.</w:t>
      </w:r>
    </w:p>
    <w:p>
      <w:pPr/>
      <w:r>
        <w:rPr>
          <w:lang w:val="id_ID" w:bidi="id_ID"/>
        </w:rPr>
      </w:r>
      <w:r>
        <w:rPr>
          <w:lang w:val="id_ID" w:bidi="id_ID"/>
        </w:rPr>
        <w:t xml:space="preserve">Satu anggota harus mengucapkan beberapa kalimat dari perikop itu dan berhenti sebentar. Anggota kelompok lain harus mengucapkan kalimat selanjutnya dari perikop itu tersebut dan berhenti sejenak. Lakukan tahap ini sampai semua anggota menceritakan kembali seluruh perikop tersebut. Setiap anggota kelompok dapat saling mengoreksi dalam tahap ini. Hentikan sejenak rekaman ini di sini. </w:t>
      </w:r>
    </w:p>
    <w:p>
      <w:pPr/>
      <w:r>
        <w:rPr>
          <w:lang w:val="id_ID" w:bidi="id_ID"/>
        </w:rPr>
      </w:r>
      <w:r>
        <w:rPr>
          <w:lang w:val="id_ID" w:bidi="id_ID"/>
        </w:rPr>
        <w:t xml:space="preserve">Selanjutnya, setiap anggota kelompok harus menceritakan seluruh perikop tersebut tanpa gangguan setidaknya satu kali. Seorang anggota dapat menggunakan objek, gerakan, atau papan cerita yang dipilih secara acak untuk membantu mereka mengingat perikop tersebut. Hentikan sejenak rekaman ini di sini. </w:t>
      </w:r>
    </w:p>
    <w:p>
      <w:pPr/>
      <w:r>
        <w:rPr>
          <w:lang w:val="id_ID" w:bidi="id_ID"/>
        </w:rPr>
      </w:r>
      <w:r>
        <w:rPr>
          <w:lang w:val="id_ID" w:bidi="id_ID"/>
        </w:rPr>
        <w:t xml:space="preserve">Selanjutnya, kelompok dapat memutuskan versi mana dari perikop tersebut yang paling disukai. Anda mungkin memutuskan untuk menyukai cara satu anggota dalam menceritakan satu adegan, tetapi menyukai cara anggota yang lain dalam menceritakan adegan lain. Hentikan sejenak rekaman ini di sini. </w:t>
      </w:r>
    </w:p>
    <w:p>
      <w:pPr/>
      <w:r>
        <w:rPr>
          <w:lang w:val="id_ID" w:bidi="id_ID"/>
        </w:rPr>
      </w:r>
      <w:r>
        <w:rPr>
          <w:lang w:val="id_ID" w:bidi="id_ID"/>
        </w:rPr>
        <w:t>Akhirnya, kelompok dapat menyusun versi akhir dari perikop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Markus 2:18–22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10">
        <w:r>
          <w:rPr>
            <w:lang w:val="id_ID" w:bidi="id_ID"/>
          </w:rPr>
          <w:rPr>
            <w:color w:val="0000EE"/>
            <w:u w:val="single"/>
          </w:rPr>
          <w:t>Dengar dan Renungkan</w:t>
        </w:r>
      </w:hyperlink>
      <w:r>
        <w:rPr>
          <w:lang w:val="id_ID" w:bidi="id_ID"/>
        </w:rPr>
        <w:t xml:space="preserve"> (604 KB)</w:t>
      </w:r>
      <w:r>
        <w:rPr>
          <w:lang w:val="id_ID" w:bidi="id_ID"/>
        </w:rPr>
      </w:r>
    </w:p>
    <w:p>
      <w:pPr>
        <w:pStyle w:val="ListBullet"/>
        <w:spacing w:line="240" w:lineRule="auto"/>
        <w:ind w:left="720"/>
      </w:pPr>
      <w:r>
        <w:rPr>
          <w:lang w:val="id_ID" w:bidi="id_ID"/>
        </w:rPr>
      </w:r>
      <w:hyperlink r:id="rId111">
        <w:r>
          <w:rPr>
            <w:lang w:val="id_ID" w:bidi="id_ID"/>
          </w:rPr>
          <w:rPr>
            <w:color w:val="0000EE"/>
            <w:u w:val="single"/>
          </w:rPr>
          <w:t>Menjelaskan Adegan</w:t>
        </w:r>
      </w:hyperlink>
      <w:r>
        <w:rPr>
          <w:lang w:val="id_ID" w:bidi="id_ID"/>
        </w:rPr>
        <w:t xml:space="preserve"> (1.8 MB)</w:t>
      </w:r>
      <w:r>
        <w:rPr>
          <w:lang w:val="id_ID" w:bidi="id_ID"/>
        </w:rPr>
      </w:r>
    </w:p>
    <w:p>
      <w:pPr>
        <w:pStyle w:val="ListBullet"/>
        <w:spacing w:line="240" w:lineRule="auto"/>
        <w:ind w:left="720"/>
      </w:pPr>
      <w:r>
        <w:rPr>
          <w:lang w:val="id_ID" w:bidi="id_ID"/>
        </w:rPr>
      </w:r>
      <w:hyperlink r:id="rId112">
        <w:r>
          <w:rPr>
            <w:lang w:val="id_ID" w:bidi="id_ID"/>
          </w:rPr>
          <w:rPr>
            <w:color w:val="0000EE"/>
            <w:u w:val="single"/>
          </w:rPr>
          <w:t>Memperagakan Bacaan</w:t>
        </w:r>
      </w:hyperlink>
      <w:r>
        <w:rPr>
          <w:lang w:val="id_ID" w:bidi="id_ID"/>
        </w:rPr>
        <w:t xml:space="preserve"> (2.6 MB)</w:t>
      </w:r>
      <w:r>
        <w:rPr>
          <w:lang w:val="id_ID" w:bidi="id_ID"/>
        </w:rPr>
      </w:r>
    </w:p>
    <w:p>
      <w:pPr>
        <w:pStyle w:val="ListBullet"/>
        <w:spacing w:line="240" w:lineRule="auto"/>
        <w:ind w:left="720"/>
      </w:pPr>
      <w:r>
        <w:rPr>
          <w:lang w:val="id_ID" w:bidi="id_ID"/>
        </w:rPr>
      </w:r>
      <w:hyperlink r:id="rId113">
        <w:r>
          <w:rPr>
            <w:lang w:val="id_ID" w:bidi="id_ID"/>
          </w:rPr>
          <w:rPr>
            <w:color w:val="0000EE"/>
            <w:u w:val="single"/>
          </w:rPr>
          <w:t>Melengkapi yang Kurang</w:t>
        </w:r>
      </w:hyperlink>
      <w:r>
        <w:rPr>
          <w:lang w:val="id_ID" w:bidi="id_ID"/>
        </w:rPr>
        <w:t xml:space="preserve"> (2.2 MB)</w:t>
      </w:r>
      <w:r>
        <w:rPr>
          <w:lang w:val="id_ID" w:bidi="id_ID"/>
        </w:rPr>
      </w:r>
      <w:r>
        <w:rPr>
          <w:lang w:val="id_ID" w:bidi="id_ID"/>
        </w:rPr>
      </w:r>
      <w:r>
        <w:rPr>
          <w:lang w:val="id_ID" w:bidi="id_ID"/>
        </w:rPr>
      </w:r>
    </w:p>
    <w:p>
      <w:pPr/>
      <w:r>
        <w:rPr>
          <w:lang w:val="id_ID" w:bidi="id_ID"/>
        </w:rPr>
      </w:r>
    </w:p>
    <w:p>
      <w:pPr>
        <w:pStyle w:val="Heading2"/>
      </w:pPr>
      <w:r>
        <w:rPr>
          <w:lang w:val="id_ID" w:bidi="id_ID"/>
        </w:rPr>
        <w:t>Markus 2:23–3:6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2:23–3:16 dan renungkan dalam hati Anda.</w:t>
      </w:r>
    </w:p>
    <w:p>
      <w:pPr/>
      <w:r>
        <w:rPr>
          <w:lang w:val="id_ID" w:bidi="id_ID"/>
        </w:rPr>
      </w:r>
      <w:r>
        <w:rPr>
          <w:lang w:val="id_ID" w:bidi="id_ID"/>
        </w:rPr>
        <w:t>Jika memungkinkan, dengarkan rekaman Markus 2:23–3:6 sebanyak tiga kali, dalam tiga versi terjemahan yang berbeda. Kemudian, sebagai kelompok, diskusikan pertanyaan-pertanyaan berikut:</w:t>
      </w:r>
    </w:p>
    <w:p>
      <w:pPr>
        <w:pStyle w:val="ListNumber"/>
        <w:numPr>
          <w:ilvl w:val="0"/>
          <w:numId w:val="24"/>
        </w:numPr>
        <w:spacing w:line="240" w:lineRule="auto"/>
        <w:ind w:left="720"/>
      </w:pPr>
      <w:r>
        <w:rPr>
          <w:lang w:val="id_ID" w:bidi="id_ID"/>
        </w:rPr>
      </w:r>
      <w:r>
        <w:rPr>
          <w:lang w:val="id_ID" w:bidi="id_ID"/>
        </w:rPr>
        <w:t>Apa yang Anda sukai dari kisah ini?</w:t>
      </w:r>
    </w:p>
    <w:p>
      <w:pPr>
        <w:pStyle w:val="ListNumber"/>
        <w:spacing w:line="240" w:lineRule="auto"/>
        <w:ind w:left="720"/>
      </w:pPr>
      <w:r>
        <w:rPr>
          <w:lang w:val="id_ID" w:bidi="id_ID"/>
        </w:rPr>
      </w:r>
      <w:r>
        <w:rPr>
          <w:lang w:val="id_ID" w:bidi="id_ID"/>
        </w:rPr>
        <w:t>Apa yang Anda tidak suka atau tidak mengerti dari kisah ini?</w:t>
      </w:r>
    </w:p>
    <w:p>
      <w:pPr>
        <w:pStyle w:val="ListNumber"/>
        <w:spacing w:line="240" w:lineRule="auto"/>
        <w:ind w:left="720"/>
      </w:pPr>
      <w:r>
        <w:rPr>
          <w:lang w:val="id_ID" w:bidi="id_ID"/>
        </w:rPr>
      </w:r>
      <w:r>
        <w:rPr>
          <w:lang w:val="id_ID" w:bidi="id_ID"/>
        </w:rPr>
        <w:t>Apa yang dikatakan kisah ini tentang Tuhan atau Yesus?</w:t>
      </w:r>
    </w:p>
    <w:p>
      <w:pPr>
        <w:pStyle w:val="ListNumber"/>
        <w:spacing w:line="240" w:lineRule="auto"/>
        <w:ind w:left="720"/>
      </w:pPr>
      <w:r>
        <w:rPr>
          <w:lang w:val="id_ID" w:bidi="id_ID"/>
        </w:rPr>
      </w:r>
      <w:r>
        <w:rPr>
          <w:lang w:val="id_ID" w:bidi="id_ID"/>
        </w:rPr>
        <w:t>Apa yang diceritakan kisah ini tentang orang banyak?</w:t>
      </w:r>
    </w:p>
    <w:p>
      <w:pPr>
        <w:pStyle w:val="ListNumber"/>
        <w:spacing w:line="240" w:lineRule="auto"/>
        <w:ind w:left="720"/>
      </w:pPr>
      <w:r>
        <w:rPr>
          <w:lang w:val="id_ID" w:bidi="id_ID"/>
        </w:rPr>
      </w:r>
      <w:r>
        <w:rPr>
          <w:lang w:val="id_ID" w:bidi="id_ID"/>
        </w:rPr>
        <w:t xml:space="preserve">Bagaimana kisah ini memengaruhi kehidupan kita sehari-hari? </w:t>
      </w:r>
    </w:p>
    <w:p>
      <w:pPr>
        <w:pStyle w:val="ListNumber"/>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rekaman dari Markus 2:23–3:6 dalam versi yang paling mudah dimengerti. </w:t>
      </w:r>
    </w:p>
    <w:p>
      <w:pPr/>
      <w:r>
        <w:rPr>
          <w:lang w:val="id_ID" w:bidi="id_ID"/>
        </w:rPr>
      </w:r>
      <w:r>
        <w:rPr>
          <w:lang w:val="id_ID" w:bidi="id_ID"/>
        </w:rPr>
        <w:t>Sekali lagi, Yesus dan murid-murid-Nya mengejutkan para pemimpin agama karena mereka sepertinya tidak selalu mengikuti tradisi agama atau hukum agama dari Musa. Murid-murid Yesus atau pengikut-Nya yang terdekat berjalan melalui ladang gandum dan mengumpulkan bulir gandum dengan tangan mereka. Hukum Musa mengizinkan mereka memetik bulir gandum dengan tangan mereka dari ladang orang asing jika mereka lapar. Tetapi, karena itu adalah hari Sabat, atau hari istirahat dan ibadah orang Yahudi, banyak orang berpikir mereka melanggar hukum Tuhan dengan bekerja.</w:t>
      </w:r>
    </w:p>
    <w:p>
      <w:pPr/>
      <w:r>
        <w:rPr>
          <w:lang w:val="id_ID" w:bidi="id_ID"/>
        </w:rPr>
      </w:r>
      <w:r>
        <w:rPr>
          <w:lang w:val="id_ID" w:bidi="id_ID"/>
        </w:rPr>
        <w:t xml:space="preserve">Berhenti di sini dan lihatlah sebuah gambar biji gandum dalam suatu kelompok. Hentikan sebentar rekaman di sini. </w:t>
      </w:r>
    </w:p>
    <w:p>
      <w:pPr/>
      <w:r>
        <w:rPr>
          <w:lang w:val="id_ID" w:bidi="id_ID"/>
        </w:rPr>
      </w:r>
      <w:r>
        <w:rPr>
          <w:lang w:val="id_ID" w:bidi="id_ID"/>
        </w:rPr>
        <w:t>Dalam budaya Yahudi ada aturan ketat tentang Sabat, hari untuk beristirahat. Orang-orang tidak diizinkan untuk bekerja dalam bentuk apa pun. Mereka bahkan tidak dibolehkan membantu orang sakit kecuali orang sakit itu akan mati tanpa bantuan mereka. Memanen makanan juga tidak diperbolehkan pada hari Sabat. Orang-orang Farisi, atau para pemimpin agama Yahudi, mendengar tentang apa yang dilakukan murid-murid Yesus dan langsung mendatangi Yesus. Mereka lakukan ini karena Yesus sebagai guru bertanggung jawab atas tindakan murid-murid-Nya. Mereka menanyakan mengapa para murid-Nya melakukan perbuatan yang melanggar hukum pada hari Sabat. Mereka bertanya bukan karena mereka menginginkan jawaban, tetapi untuk menegur Yesus karena mengizinkan murid-murid-Nya mengumpulkan dan makan gandum pada hari Sabat. Mereka juga menyatakan bahwa tindakan para murid telah melanggar hukum Tuhan.</w:t>
      </w:r>
    </w:p>
    <w:p>
      <w:pPr/>
      <w:r>
        <w:rPr>
          <w:lang w:val="id_ID" w:bidi="id_ID"/>
        </w:rPr>
      </w:r>
      <w:r>
        <w:rPr>
          <w:lang w:val="id_ID" w:bidi="id_ID"/>
        </w:rPr>
        <w:t xml:space="preserve">Berhenti di sini dan diskusikan dengan tim penerjemah Anda: Jelaskan hari libur atau hari istirahat keagamaan Anda. Apa saja aturan-aturan khusus untuk hari tersebut? Apakah ada hal-hal tertentu yang boleh atau tidak boleh Anda lakukan pada hari-hari khusus ini? Hentikan sebentar rekaman di sini. </w:t>
      </w:r>
    </w:p>
    <w:p>
      <w:pPr/>
      <w:r>
        <w:rPr>
          <w:lang w:val="id_ID" w:bidi="id_ID"/>
        </w:rPr>
      </w:r>
      <w:r>
        <w:rPr>
          <w:lang w:val="id_ID" w:bidi="id_ID"/>
        </w:rPr>
        <w:t>Yesus menanggapi para pemimpin agama dengan sebuah kisah. Yesus bertanya kepada para pemimpin agama apakah mereka belum pernah membaca kisah tentang Daud sebagai cara untuk menegur mereka. Yesus tahu orang-orang Farisi telah membaca kisah itu, tetapi tindakan mereka menunjukkan bahwa mereka mengabaikan kisah itu. Yesus mengingatkan mereka tentang leluhur mereka Daud ketika ia melarikan diri dari Raja Saul. Daud mengambil roti yang hanya boleh dimakan oleh para imam di Rumah Tuhan. Rumah Tuhan adalah tempat di mana Tuhan tinggal di antara umat-Nya. Pada waktu itu, Rumah Tuhan masih dalam bentuk kemah, bukan bangunan tetap berupa Bait Suci seperti pada zaman Yesus. Namun, bahkan sebelum orang-orang Yahudi membangun Bait Suci yang tetap, para imam melayani Tuhan dengan mempersembahkan korban untuk dosa-dosa orang-orang Yahudi. Imam besar adalah pemimpin semua imam Yahudi.</w:t>
      </w:r>
    </w:p>
    <w:p>
      <w:pPr/>
      <w:r>
        <w:rPr>
          <w:lang w:val="id_ID" w:bidi="id_ID"/>
        </w:rPr>
      </w:r>
      <w:r>
        <w:rPr>
          <w:lang w:val="id_ID" w:bidi="id_ID"/>
        </w:rPr>
        <w:t>Dalam kisah itu, Daud mengambil roti sajian atau roti yang disajikan para imam di hadapan Tuhan setiap minggu. Setiap hari Sabat, para imam mengganti roti itu dengan roti yang baru. Hanya para imam yang diizinkan untuk makan roti lama itu. Daud memberikan beberapa roti khusus ini kepada teman-temannya yang bersama dia karena mereka membutuhkan makanan dan kelaparan. Meskipun Daud mungkin tidak melakukan ini pada hari Sabat, apa yang dilakukan Daud mirip dengan apa yang dilakukan murid-murid Yesus. Tetapi Tuhan tidak pernah menyalahkan Daud atas perbuatannya. Yesus mengatakan bahwa Tuhan lebih peduli untuk menolong manusia daripada orang-orang yang mengikuti hukum-hukum agama dengan ketat.</w:t>
      </w:r>
    </w:p>
    <w:p>
      <w:pPr/>
      <w:r>
        <w:rPr>
          <w:lang w:val="id_ID" w:bidi="id_ID"/>
        </w:rPr>
      </w:r>
      <w:r>
        <w:rPr>
          <w:lang w:val="id_ID" w:bidi="id_ID"/>
        </w:rPr>
        <w:t>Yesus kemudian berubah dari bercerita menjadi berbicara langsung kepada orang-orang Farisi. Ketika Yesus mengatakan bahwa Tuhan membuat Sabat untuk memenuhi kebutuhan manusia, Dia mengatakan hal yang mengejutkan. Kemudian Yesus mengatakan hal lain yang lebih mengejutkan! Dia mengatakan, "Jadi... Anak Manusia adalah Tuhan, bahkan atas hari Sabat." Anak Manusia adalah gelar yang sering digunakan Yesus untuk diri-Nya sebagai pribadi yang telah diberikan Tuhan segala kuasa dan otoritas. Tuhan juga berarti tuan dan menunjukkan bahwa Yesus memiliki wewenang untuk memutuskan apa yang benar atau salah pada hari Sabat. Yesus mengatakan bahwa Dialah yang mengendalikan hal-hal yang dulu para pemimpin agama pikir ada di bawah kendali mereka.</w:t>
      </w:r>
    </w:p>
    <w:p>
      <w:pPr/>
      <w:r>
        <w:rPr>
          <w:lang w:val="id_ID" w:bidi="id_ID"/>
        </w:rPr>
      </w:r>
      <w:r>
        <w:rPr>
          <w:lang w:val="id_ID" w:bidi="id_ID"/>
        </w:rPr>
        <w:t xml:space="preserve">Bagian selanjutnya dari cerita ini </w:t>
      </w:r>
      <w:r>
        <w:rPr>
          <w:i/>
          <w:lang w:val="id_ID" w:bidi="id_ID"/>
        </w:rPr>
        <w:t>menunjukkan</w:t>
      </w:r>
      <w:r>
        <w:rPr>
          <w:lang w:val="id_ID" w:bidi="id_ID"/>
        </w:rPr>
        <w:t xml:space="preserve"> bahwa Yesus benar-benar Tuhan atas hari Sabat. Yesus ada di sinagoge, yang mungkin masih di Kapernaum, dan melihat seorang pria dengan tangan yang cacat, kemungkinan tangannya lumpuh. Sinagoge adalah tempat ibadah orang Yahudi.</w:t>
      </w:r>
    </w:p>
    <w:p>
      <w:pPr/>
      <w:r>
        <w:rPr>
          <w:lang w:val="id_ID" w:bidi="id_ID"/>
        </w:rPr>
      </w:r>
      <w:r>
        <w:rPr>
          <w:lang w:val="id_ID" w:bidi="id_ID"/>
        </w:rPr>
        <w:t xml:space="preserve">Berhenti di sini dan lihatlah gambar-gambar bagian luar dan bagian dalam dari sinagoge dalam kelompok. Hentikan sebentar rekaman di sini. </w:t>
      </w:r>
    </w:p>
    <w:p>
      <w:pPr/>
      <w:r>
        <w:rPr>
          <w:lang w:val="id_ID" w:bidi="id_ID"/>
        </w:rPr>
      </w:r>
      <w:r>
        <w:rPr>
          <w:lang w:val="id_ID" w:bidi="id_ID"/>
        </w:rPr>
        <w:t>Tetapi, kisah ini bukanlah tentang penyembuhan pria itu, melainkan tentang bagaimana menyembuhkan orang pada hari Sabat dianggap melanggar hukum agama menurut anggapan beberapa orang. Orang-orang di sinagoge sedang mengawasi Yesus - kata yang digunakan untuk mengawasi berarti mengawasi untuk menangkap seseorang melakukan perbuatan yang salah. Yesus meminta pria itu untuk berdiri di tengah sinagoge, supaya dapat dilihat oleh semua orang. Di sinagoge, orang-orang duduk melingkar, jadi pria ini mungkin "berdiri di tengah-tengah" orang yang sedang duduk.</w:t>
      </w:r>
    </w:p>
    <w:p>
      <w:pPr/>
      <w:r>
        <w:rPr>
          <w:lang w:val="id_ID" w:bidi="id_ID"/>
        </w:rPr>
      </w:r>
      <w:r>
        <w:rPr>
          <w:lang w:val="id_ID" w:bidi="id_ID"/>
        </w:rPr>
        <w:t>Sebelum Yesus menyembuhkan orang itu, Ia pertama-tama bertanya kepada orang-orang, "Apakah diperbolehkan pada hari Sabat untuk berbuat baik, atau untuk berbuat jahat; untuk menyelamatkan atau membunuh?" Pertanyaan semacam ini menantikan jawaban yang merupakan pernyataan resmi dari hukum agama. Jawaban yang benar dari hukum adalah hukum mengizinkan orang untuk berbuat baik dan menyelamatkan jiwa pada hari Sabat. Yesus percaya bahwa menyembuhkan pria ini adalah perbuatan baik. Orang-orang akan malu jika mengatakan bahwa itu bukan perbuatan baik, tetapi mereka tidak mau sepakat dengan Yesus, maka mereka memilih diam.</w:t>
      </w:r>
    </w:p>
    <w:p>
      <w:pPr/>
      <w:r>
        <w:rPr>
          <w:lang w:val="id_ID" w:bidi="id_ID"/>
        </w:rPr>
      </w:r>
      <w:r>
        <w:rPr>
          <w:lang w:val="id_ID" w:bidi="id_ID"/>
        </w:rPr>
        <w:t xml:space="preserve">Berhenti di sini dan diskusikan dengan tim penerjemah Anda: Di dalam budaya Anda, ketika seorang guru atau orang penting bertanya, bagaimana orang-orang menanggapinya? Apakah mereka memilih diam? Apakah ada cara khusus dan penuh hormat untuk memberi tanggapan? Hentikan sebentar rekaman di sini. </w:t>
      </w:r>
    </w:p>
    <w:p>
      <w:pPr/>
      <w:r>
        <w:rPr>
          <w:lang w:val="id_ID" w:bidi="id_ID"/>
        </w:rPr>
      </w:r>
      <w:r>
        <w:rPr>
          <w:lang w:val="id_ID" w:bidi="id_ID"/>
        </w:rPr>
        <w:t>Yesus marah dan sedih karena orang-orang begitu keras kepala dan masih tidak percaya bahwa Dialah yang memegang kendali atas hari Sabat. Tetapi orang-orang Farisi menyadari jika Yesus melanggar tradisi mereka tentang Sabat, mereka akan segera kehilangan kendali yang mereka punya atas orang-orang. Tentu saja, karena itulah mereka ingin membunuh Yesus, sebab Ia mengancam cara hidup mereka.</w:t>
      </w:r>
    </w:p>
    <w:p>
      <w:pPr/>
      <w:r>
        <w:rPr>
          <w:lang w:val="id_ID" w:bidi="id_ID"/>
        </w:rPr>
      </w:r>
      <w:r>
        <w:rPr>
          <w:lang w:val="id_ID" w:bidi="id_ID"/>
        </w:rPr>
        <w:t xml:space="preserve">Berhenti di sini dan diskusikan dengan tim penerjemah Anda: Hal-hal apa saja yang dilakukan orang-orang dalam budaya Anda yang membuat para pemimpin agama marah? Apa yang dilakukan para pemimpin agama ketika mereka marah? Diskusikan apa yang terjadi dalam agama tradisional dan dalam gereja Kristen. Hentikan sebentar rekaman di sini. </w:t>
      </w:r>
    </w:p>
    <w:p>
      <w:pPr/>
      <w:r>
        <w:rPr>
          <w:lang w:val="id_ID" w:bidi="id_ID"/>
        </w:rPr>
      </w:r>
      <w:r>
        <w:rPr>
          <w:lang w:val="id_ID" w:bidi="id_ID"/>
        </w:rPr>
        <w:t>Orang-orang Farisi pergi menemui orang-orang Herodes, atau para pendukung penguasa Galilea, yaitu Herodes Antipas. Orang-orang Herodes biasanya bermusuhan dengan orang Farisi, tetapi karena mereka berdua ingin Yesus mati, jadi mereka setuju untuk bertemu dengan orang Farisi. Hal ini sudah mulai menunjukkan tentang penderitaan Yesus di masa depan.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rekaman audio dari Markus 2:23–3:6 dalam versi yang paling mudah dimengerti.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enam adegan.</w:t>
      </w:r>
    </w:p>
    <w:p>
      <w:pPr/>
      <w:r>
        <w:rPr>
          <w:lang w:val="id_ID" w:bidi="id_ID"/>
        </w:rPr>
      </w:r>
      <w:r>
        <w:rPr>
          <w:b/>
          <w:lang w:val="id_ID" w:bidi="id_ID"/>
        </w:rPr>
        <w:t>Dalam adegan pertama:</w:t>
      </w:r>
      <w:r>
        <w:rPr>
          <w:lang w:val="id_ID" w:bidi="id_ID"/>
        </w:rPr>
        <w:t xml:space="preserve"> Pada hari Sabat, Yesus berjalan melalui ladang gandum dengan murid-murid-Nya. Murid-murid-Nya beristirahat dan makan bulir gandum. Ada orang Farisi di sana yang berkata kepada Yesus, "Lihat, mengapa Engkau melanggar hukum dengan memanen gandum?"</w:t>
      </w:r>
    </w:p>
    <w:p>
      <w:pPr/>
      <w:r>
        <w:rPr>
          <w:lang w:val="id_ID" w:bidi="id_ID"/>
        </w:rPr>
      </w:r>
      <w:r>
        <w:rPr>
          <w:b/>
          <w:lang w:val="id_ID" w:bidi="id_ID"/>
        </w:rPr>
        <w:t>Dalam adegan kedua:</w:t>
      </w:r>
      <w:r>
        <w:rPr>
          <w:lang w:val="id_ID" w:bidi="id_ID"/>
        </w:rPr>
        <w:t xml:space="preserve"> Yesus berbicara kepada orang-orang Farisi. Dia menceritakan kepada mereka kisah dari kitab suci tentang Daud. Daud makan roti kudus di Rumah Tuhan ketika ia dan teman-temannya sedang kesusahan dan kelaparan.</w:t>
      </w:r>
    </w:p>
    <w:p>
      <w:pPr/>
      <w:r>
        <w:rPr>
          <w:lang w:val="id_ID" w:bidi="id_ID"/>
        </w:rPr>
      </w:r>
      <w:r>
        <w:rPr>
          <w:b/>
          <w:lang w:val="id_ID" w:bidi="id_ID"/>
        </w:rPr>
        <w:t>Dalam adegan ketiga:</w:t>
      </w:r>
      <w:r>
        <w:rPr>
          <w:lang w:val="id_ID" w:bidi="id_ID"/>
        </w:rPr>
        <w:t xml:space="preserve"> Yesus menatap kepada orang-orang Farisi dan berkata, "Hari Sabat dibuat untuk manusia, bukan supaya manusia memenuhi ketentuan hari Sabat. Anak Manusia adalah Tuhan bahkan atas hari Sabat."</w:t>
      </w:r>
    </w:p>
    <w:p>
      <w:pPr/>
      <w:r>
        <w:rPr>
          <w:lang w:val="id_ID" w:bidi="id_ID"/>
        </w:rPr>
      </w:r>
      <w:r>
        <w:rPr>
          <w:b/>
          <w:lang w:val="id_ID" w:bidi="id_ID"/>
        </w:rPr>
        <w:t>Dalam adegan keempat:</w:t>
      </w:r>
      <w:r>
        <w:rPr>
          <w:lang w:val="id_ID" w:bidi="id_ID"/>
        </w:rPr>
        <w:t xml:space="preserve"> Di lain waktu, Yesus pergi ke sinagoge dan melihat ada seorang pria yang cacat tangannya. Karena hari itu adalah hari Sabat, semua orang mengamati Yesus, khususnya para orang Farisi, untuk melihat apakah Dia akan melakukan kesalahan.</w:t>
      </w:r>
    </w:p>
    <w:p>
      <w:pPr/>
      <w:r>
        <w:rPr>
          <w:lang w:val="id_ID" w:bidi="id_ID"/>
        </w:rPr>
      </w:r>
      <w:r>
        <w:rPr>
          <w:b/>
          <w:lang w:val="id_ID" w:bidi="id_ID"/>
        </w:rPr>
        <w:t>Dalam adegan kelima:</w:t>
      </w:r>
      <w:r>
        <w:rPr>
          <w:lang w:val="id_ID" w:bidi="id_ID"/>
        </w:rPr>
        <w:t xml:space="preserve"> Yesus berkata kepada orang yang tangannya cacat untuk berdiri di depan semua orang. Dia bertanya kepada orang-orang di sinagoge, “Apakah hukum agama mengizinkan kita untuk melakukan perbuatan baik pada hari Sabat, atau berbuat jahat? Apakah hukum Taurat mengizinkan kita untuk menyelamatkan jiwa atau menghancurkannya?" Orang-orang diam. Yesus menyembuhkan tangan orang itu.</w:t>
      </w:r>
    </w:p>
    <w:p>
      <w:pPr/>
      <w:r>
        <w:rPr>
          <w:lang w:val="id_ID" w:bidi="id_ID"/>
        </w:rPr>
      </w:r>
      <w:r>
        <w:rPr>
          <w:b/>
          <w:lang w:val="id_ID" w:bidi="id_ID"/>
        </w:rPr>
        <w:t>Dalam adegan keenam:</w:t>
      </w:r>
      <w:r>
        <w:rPr>
          <w:lang w:val="id_ID" w:bidi="id_ID"/>
        </w:rPr>
        <w:t xml:space="preserve"> Saat itu juga orang-orang Farisi pergi menemui para pendukung Herodes dan membuat rencana untuk membunuh Yesus.</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Rekan-rekan Daud</w:t>
      </w:r>
    </w:p>
    <w:p>
      <w:pPr>
        <w:pStyle w:val="ListBullet"/>
        <w:spacing w:line="240" w:lineRule="auto"/>
        <w:ind w:left="720"/>
      </w:pPr>
      <w:r>
        <w:rPr>
          <w:lang w:val="id_ID" w:bidi="id_ID"/>
        </w:rPr>
      </w:r>
      <w:r>
        <w:rPr>
          <w:lang w:val="id_ID" w:bidi="id_ID"/>
        </w:rPr>
        <w:t>Pria yang cacat tangannya</w:t>
      </w:r>
    </w:p>
    <w:p>
      <w:pPr>
        <w:pStyle w:val="ListBullet"/>
        <w:spacing w:line="240" w:lineRule="auto"/>
        <w:ind w:left="720"/>
      </w:pPr>
      <w:r>
        <w:rPr>
          <w:lang w:val="id_ID" w:bidi="id_ID"/>
        </w:rPr>
      </w:r>
      <w:r>
        <w:rPr>
          <w:lang w:val="id_ID" w:bidi="id_ID"/>
        </w:rPr>
        <w:t>Orang-orang di sinagoge</w:t>
      </w:r>
    </w:p>
    <w:p>
      <w:pPr>
        <w:pStyle w:val="ListBullet"/>
        <w:spacing w:line="240" w:lineRule="auto"/>
        <w:ind w:left="720"/>
      </w:pPr>
      <w:r>
        <w:rPr>
          <w:lang w:val="id_ID" w:bidi="id_ID"/>
        </w:rPr>
      </w:r>
      <w:r>
        <w:rPr>
          <w:lang w:val="id_ID" w:bidi="id_ID"/>
        </w:rPr>
        <w:t>Pendukung Herodes</w:t>
      </w:r>
    </w:p>
    <w:p>
      <w:pPr/>
      <w:r>
        <w:rPr>
          <w:lang w:val="id_ID" w:bidi="id_ID"/>
        </w:rPr>
      </w:r>
      <w:r>
        <w:rPr>
          <w:lang w:val="id_ID" w:bidi="id_ID"/>
        </w:rPr>
        <w:t xml:space="preserve">Sebagai kelompok, perhatikan bagian-bagian dari latar belakang perikop ini: </w:t>
      </w:r>
    </w:p>
    <w:p>
      <w:pPr/>
      <w:r>
        <w:rPr>
          <w:lang w:val="id_ID" w:bidi="id_ID"/>
        </w:rPr>
      </w:r>
      <w:r>
        <w:rPr>
          <w:lang w:val="id_ID" w:bidi="id_ID"/>
        </w:rPr>
        <w:t>Dalam adegan pertama, Yesus dan murid-murid-Nya pergi melalui ladang gandum, memetik bulir gandum untuk dimakan. Orang-orang Farisi melihat mereka lalu menghadapi Yesus sambil mengajukan pertanyaan. Mereka melakukan ini karena dalam budaya Yahudi, Yesus bertanggung jawab atas tindakan murid-murid-Nya. Orang-orang Farisi menganggap para murid Yesus bekerja pada hari Sabat, yang bertentangan dengan hukum Tuhan.</w:t>
      </w:r>
    </w:p>
    <w:p>
      <w:pPr/>
      <w:r>
        <w:rPr>
          <w:lang w:val="id_ID" w:bidi="id_ID"/>
        </w:rPr>
      </w:r>
      <w:r>
        <w:rPr>
          <w:lang w:val="id_ID" w:bidi="id_ID"/>
        </w:rPr>
        <w:t>Sebelum Yesus bercerita tentang Daud, Dia bertanya kepada orang-orang Farisi apakah mereka pernah membaca kisah itu, bukan karena Dia pikir mereka belum pernah, tetapi sebagai cara untuk menegur mereka.</w:t>
      </w:r>
    </w:p>
    <w:p>
      <w:pPr/>
      <w:r>
        <w:rPr>
          <w:lang w:val="id_ID" w:bidi="id_ID"/>
        </w:rPr>
      </w:r>
      <w:r>
        <w:rPr>
          <w:lang w:val="id_ID" w:bidi="id_ID"/>
        </w:rPr>
        <w:t>Dalam adegan ketiga, Yesus menyelesaikan kisah-Nya dan berbicara langsung kepada orang-orang Farisi. Bayangkan bahwa Yesus adalah Tuhan atas hari Sabat, dan orang-orang seharusnya beristirahat pada hari Sabat untuk diri mereka, bukan untuk hukum Sabat.</w:t>
      </w:r>
    </w:p>
    <w:p>
      <w:pPr/>
      <w:r>
        <w:rPr>
          <w:lang w:val="id_ID" w:bidi="id_ID"/>
        </w:rPr>
      </w:r>
      <w:r>
        <w:rPr>
          <w:lang w:val="id_ID" w:bidi="id_ID"/>
        </w:rPr>
        <w:t>Adegan keempat terjadi pada hari Sabat juga, tetapi di tempat yang berbeda. Bayangkan Yesus memasuki sebuah sinagoge, yaitu rumah ibadah orang Yahudi. Orang-orang Farisi ada di sana juga sambil mengawasi untuk melihat apakah Yesus akan melanggar hukum Tuhan. Yesus memanggil seorang pria yang cacat tangannya untuk berdiri di depan semua orang. Orang-orang di sinagoge mungkin sedang duduk di sepanjang dinding, dan Yesus memanggil orang itu ke depan, di tengah-tengah sehingga semua orang dapat melihatnya.</w:t>
      </w:r>
    </w:p>
    <w:p>
      <w:pPr/>
      <w:r>
        <w:rPr>
          <w:lang w:val="id_ID" w:bidi="id_ID"/>
        </w:rPr>
      </w:r>
      <w:r>
        <w:rPr>
          <w:lang w:val="id_ID" w:bidi="id_ID"/>
        </w:rPr>
        <w:t>Bayangkan dialog dalam adegan kelima. Yesus bertanya kepada orang-orang yang berkumpul di sinagoge, yang mungkin termasuk orang-orang Farisi, "Apakah hukum agama mengizinkan kita untuk berbuat baik atau jahat, untuk menyelamatkan jiwa atau membunuh?" tapi tidak ada seorangpun yang menjawabnya. Yesus melihat sekeliling dengan perasaan marah dan sedih, lalu berkata kepada pria itu, "Ulurkan tanganmu." Orang itu mengulurkan tangannya, dan dia langsung sembuh.</w:t>
      </w:r>
    </w:p>
    <w:p>
      <w:pPr/>
      <w:r>
        <w:rPr>
          <w:lang w:val="id_ID" w:bidi="id_ID"/>
        </w:rPr>
      </w:r>
      <w:r>
        <w:rPr>
          <w:lang w:val="id_ID" w:bidi="id_ID"/>
        </w:rPr>
        <w:t>Dalam adegan terakhir, bayangkan orang-orang Farisi meninggalkan sinagoge. Mereka bertemu dengan para pendukung Herodes dan mulai merencanakan cara membunuh Yesus.</w:t>
      </w:r>
    </w:p>
    <w:p>
      <w:pPr/>
      <w:r>
        <w:rPr>
          <w:lang w:val="id_ID" w:bidi="id_ID"/>
        </w:rPr>
      </w:r>
      <w:r>
        <w:rPr>
          <w:lang w:val="id_ID" w:bidi="id_ID"/>
        </w:rPr>
        <w:t xml:space="preserve">Sekarang, kelompok membuat papan cerita, menggambar atau menggunakan barang-barang untuk memperagakan perikop ini dan 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rekaman audio dari Markus 2:23–3:6 dalam versi yang paling mudah dimengerti. </w:t>
      </w:r>
    </w:p>
    <w:p>
      <w:pPr/>
      <w:r>
        <w:rPr>
          <w:lang w:val="id_ID" w:bidi="id_ID"/>
        </w:rPr>
      </w:r>
      <w:r>
        <w:rPr>
          <w:lang w:val="id_ID" w:bidi="id_ID"/>
        </w:rPr>
        <w:t>Pada langkah ini, kelompok akan memperagakan ayat ini.</w:t>
      </w:r>
    </w:p>
    <w:p>
      <w:pPr/>
      <w:r>
        <w:rPr>
          <w:lang w:val="id_ID" w:bidi="id_ID"/>
        </w:rPr>
      </w:r>
      <w:r>
        <w:rPr>
          <w:lang w:val="id_ID" w:bidi="id_ID"/>
        </w:rPr>
        <w:t>Kisah ini memiliki enam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Teman-teman Daud</w:t>
      </w:r>
    </w:p>
    <w:p>
      <w:pPr>
        <w:pStyle w:val="ListBullet"/>
        <w:spacing w:line="240" w:lineRule="auto"/>
        <w:ind w:left="720"/>
      </w:pPr>
      <w:r>
        <w:rPr>
          <w:lang w:val="id_ID" w:bidi="id_ID"/>
        </w:rPr>
      </w:r>
      <w:r>
        <w:rPr>
          <w:lang w:val="id_ID" w:bidi="id_ID"/>
        </w:rPr>
        <w:t>Pria yang cacat tangannya</w:t>
      </w:r>
    </w:p>
    <w:p>
      <w:pPr>
        <w:pStyle w:val="ListBullet"/>
        <w:spacing w:line="240" w:lineRule="auto"/>
        <w:ind w:left="720"/>
      </w:pPr>
      <w:r>
        <w:rPr>
          <w:lang w:val="id_ID" w:bidi="id_ID"/>
        </w:rPr>
      </w:r>
      <w:r>
        <w:rPr>
          <w:lang w:val="id_ID" w:bidi="id_ID"/>
        </w:rPr>
        <w:t>Orang-orang di sinagoge</w:t>
      </w:r>
    </w:p>
    <w:p>
      <w:pPr>
        <w:pStyle w:val="ListBullet"/>
        <w:spacing w:line="240" w:lineRule="auto"/>
        <w:ind w:left="720"/>
      </w:pPr>
      <w:r>
        <w:rPr>
          <w:lang w:val="id_ID" w:bidi="id_ID"/>
        </w:rPr>
      </w:r>
      <w:r>
        <w:rPr>
          <w:lang w:val="id_ID" w:bidi="id_ID"/>
        </w:rPr>
        <w:t>Pendukung Herodes</w:t>
      </w:r>
    </w:p>
    <w:p>
      <w:pPr/>
      <w:r>
        <w:rPr>
          <w:lang w:val="id_ID" w:bidi="id_ID"/>
        </w:rPr>
      </w:r>
      <w:r>
        <w:rPr>
          <w:lang w:val="id_ID" w:bidi="id_ID"/>
        </w:rPr>
        <w:t>Sebagai kelompok, peragakan ayat ini dua kali. Anda harus memperagakan perikop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sebentar audio di sini dan mulai peragakan perikop ini.</w:t>
      </w:r>
    </w:p>
    <w:p>
      <w:pPr/>
      <w:r>
        <w:rPr>
          <w:lang w:val="id_ID" w:bidi="id_ID"/>
        </w:rPr>
      </w:r>
      <w:r>
        <w:rPr>
          <w:lang w:val="id_ID" w:bidi="id_ID"/>
        </w:rPr>
        <w:t>Kelompok harus peragakan cerita ini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sebentar audio di sini dan peragakan perikop ini kedua kalinya.</w:t>
      </w:r>
    </w:p>
    <w:p>
      <w:pPr/>
      <w:r>
        <w:rPr>
          <w:lang w:val="id_ID" w:bidi="id_ID"/>
        </w:rPr>
      </w:r>
      <w:r>
        <w:rPr>
          <w:lang w:val="id_ID" w:bidi="id_ID"/>
        </w:rPr>
        <w:t xml:space="preserve">Berikut ini adalah contoh drama dan tanggapan dari pemainnya. </w:t>
      </w:r>
    </w:p>
    <w:p>
      <w:pPr/>
      <w:r>
        <w:rPr>
          <w:lang w:val="id_ID" w:bidi="id_ID"/>
        </w:rPr>
      </w:r>
      <w:r>
        <w:rPr>
          <w:lang w:val="id_ID" w:bidi="id_ID"/>
        </w:rPr>
        <w:t>Perankan Yesus dan murid-murid-Nya yang berjalan melalui ladang gandum. Ketika mereka berjalan, murid-murid itu beristirahat dan memakan bulir gandum. Orang-orang Farisi melihat ini dan bertanya kepada Yesus, "Mengapa murid-murid-Mu melanggar hukum dengan memanen gandum pada hari Sabat?"</w:t>
      </w:r>
    </w:p>
    <w:p>
      <w:pPr/>
      <w:r>
        <w:rPr>
          <w:lang w:val="id_ID" w:bidi="id_ID"/>
        </w:rPr>
      </w:r>
      <w:r>
        <w:rPr>
          <w:lang w:val="id_ID" w:bidi="id_ID"/>
        </w:rPr>
        <w:t>Hentikan sebentar dramanya. Tanyakan kepada yang memerankan orang-orang Farisi, "Apa yang sedang kamu rasakan atau pikirkan?" Orang itu mungkin menjawab seperti ini, "Kami selalu melihat Yesus melanggar hukum agama kami," atau "Kami kesal karena Yesus mendorong orang lain untuk melanggar hukum Tuhan," atau "Kami marah besar. Kita harus menghadapi Yesus soal perilaku-Nya." Lanjutkan dramanya.</w:t>
      </w:r>
    </w:p>
    <w:p>
      <w:pPr/>
      <w:r>
        <w:rPr>
          <w:lang w:val="id_ID" w:bidi="id_ID"/>
        </w:rPr>
      </w:r>
      <w:r>
        <w:rPr>
          <w:lang w:val="id_ID" w:bidi="id_ID"/>
        </w:rPr>
        <w:t>Perankan Yesus yang menceritakan kisah tentang Daud kepada orang-orang Farisi. Perankan kisah itu saat Yesus menceritakannya. Daud dan rekan-rekannya lapar, jadi mereka pergi ke rumah Tuhan dan melanggar hukum dengan makan roti yang hanya boleh dimakan oleh imam-imam.</w:t>
      </w:r>
    </w:p>
    <w:p>
      <w:pPr/>
      <w:r>
        <w:rPr>
          <w:lang w:val="id_ID" w:bidi="id_ID"/>
        </w:rPr>
      </w:r>
      <w:r>
        <w:rPr>
          <w:lang w:val="id_ID" w:bidi="id_ID"/>
        </w:rPr>
        <w:t>Hentikan sebentar dramanya. Tanyakan kepada orang yang memerankan Daud, "Apa yang sedang kamu rasakan atau pikirkan?" Orang itu mungkin menjawab, "Tuhan pasti ingin saya menyediakan makanan bagi teman-teman saya sementara kami lapar." atau "Pemeliharaan Tuhan bagi kita lebih penting daripada hukum-hukum agama," atau "Bersyukur. Tuhan selalu menyediakan pada saat aku membutuhkan." Lanjutkan dramanya.</w:t>
      </w:r>
    </w:p>
    <w:p>
      <w:pPr/>
      <w:r>
        <w:rPr>
          <w:lang w:val="id_ID" w:bidi="id_ID"/>
        </w:rPr>
      </w:r>
      <w:r>
        <w:rPr>
          <w:lang w:val="id_ID" w:bidi="id_ID"/>
        </w:rPr>
        <w:t>Perankan Yesus yang menanggapi orang-orang Farisi, dengan mengatakan bahwa hari Sabat dibuat untuk memenuhi kebutuhan manusia, bukan agar manusia memenuhi persyaratan hari Sabat. Yesus mengatakan, "Anak Manusia adalah Tuhan, bahkan atas hari Sabat."</w:t>
      </w:r>
    </w:p>
    <w:p>
      <w:pPr/>
      <w:r>
        <w:rPr>
          <w:lang w:val="id_ID" w:bidi="id_ID"/>
        </w:rPr>
      </w:r>
      <w:r>
        <w:rPr>
          <w:lang w:val="id_ID" w:bidi="id_ID"/>
        </w:rPr>
        <w:t>Hentikan sejenak dramanya. Tanyakan kepada orang yang memerankan murid-murid Yesus, "Apa yang kamu rasakan atau pikirkan?" Orang itu mungkin menjawab hal-hal seperti, "Yesus tidak seperti guru agama lainnya. Dia mengajar dengan wewenang," atau "Terkejut. Saya tidak pernah berpikir hari Sabat diciptakan untuk manusia," atau "Saya merasa terhormat menjadi murid dari orang yang memiliki semua otoritas." Lanjutkan dramanya.</w:t>
      </w:r>
    </w:p>
    <w:p>
      <w:pPr/>
      <w:r>
        <w:rPr>
          <w:lang w:val="id_ID" w:bidi="id_ID"/>
        </w:rPr>
      </w:r>
      <w:r>
        <w:rPr>
          <w:lang w:val="id_ID" w:bidi="id_ID"/>
        </w:rPr>
        <w:t>Perankan Yesus yang pergi ke sinagoge lagi dan melihat ada seorang pria yang cacat tangannya. Yesus memanggil orang itu untuk berdiri di depan semua orang, dan bertanya, "Apakah hukum agama mengizinkan kita untuk berbuat baik atau berbuat jahat pada hari Sabat? Apakah hari ini adalah hari untuk menyelamatkan jiwa atau membunuh?"</w:t>
      </w:r>
    </w:p>
    <w:p>
      <w:pPr/>
      <w:r>
        <w:rPr>
          <w:lang w:val="id_ID" w:bidi="id_ID"/>
        </w:rPr>
      </w:r>
      <w:r>
        <w:rPr>
          <w:lang w:val="id_ID" w:bidi="id_ID"/>
        </w:rPr>
        <w:t>Hentikan sejenak dramanya. Tanyakan kepada orang yang memerankan Yesus, "Apa yang kamu rasakan atau pikirkan?" Orang itu mungkin menjawab, "Saya mau kasih tahu satu hal penting tentang hari Sabat," "Saya ingin orang-orang memahami saya," atau "Saya marah karena orang-orang lebih peduli tentang hukum agama dan tradisi mereka daripada memperhatikan dan berbelas kasihan kepada orang lain." Lanjutkan dramanya.</w:t>
      </w:r>
    </w:p>
    <w:p>
      <w:pPr/>
      <w:r>
        <w:rPr>
          <w:lang w:val="id_ID" w:bidi="id_ID"/>
        </w:rPr>
      </w:r>
      <w:r>
        <w:rPr>
          <w:lang w:val="id_ID" w:bidi="id_ID"/>
        </w:rPr>
        <w:t>Perankan ketika tidak ada yang menjawab Yesus. Yesus melihat sekeliling, menjadi marah dan sangat sedih karena hati mereka yang keras.</w:t>
      </w:r>
    </w:p>
    <w:p>
      <w:pPr/>
      <w:r>
        <w:rPr>
          <w:lang w:val="id_ID" w:bidi="id_ID"/>
        </w:rPr>
      </w:r>
      <w:r>
        <w:rPr>
          <w:lang w:val="id_ID" w:bidi="id_ID"/>
        </w:rPr>
        <w:t>Hentikan sejenak dramanya. Tanyakan kepada orang yang memerankan orang-orang di sinagoge, "Apa yang sedang kalian rasakan atau pikirkan?" Orang itu mungkin menjawab, "Kami tahu Dia benar, jadi kami tidak mau menjawab-Nya," "Keras kepala. Kami tidak ingin menyerah kepada Yesus," atau "Kami malu." Tanyakan kepada orang yang memerankan Yesus, "Apa yang kamu rasakan atau pikirkan?" Orang itu mungkin menjawab, "Saya marah karena para pemimpin agama telah memutarbalikkan hukum-hukum Bapa-ku," "Saya sangat sedih karena mereka tidak memahami tujuan Bapa-ku untuk hari Sabat," atau "Saya merasa frustrasi karena orang-orang ini tidak mendengarkan saya." Lanjutkan dramanya.</w:t>
      </w:r>
    </w:p>
    <w:p>
      <w:pPr/>
      <w:r>
        <w:rPr>
          <w:lang w:val="id_ID" w:bidi="id_ID"/>
        </w:rPr>
      </w:r>
      <w:r>
        <w:rPr>
          <w:lang w:val="id_ID" w:bidi="id_ID"/>
        </w:rPr>
        <w:t>Perankan Yesus yang mengatakan kepada orang yang cacat tangan, "Ulurkan tanganmu." Orang itu mengulurkan tangannya, dan tangan itu sembuh. Saat itu juga, orang-orang Farisi pergi. Mereka bertemu dengan para pendukung Herodes untuk merencanakan bagaimana mereka dapat membunuh Yesus.</w:t>
      </w:r>
    </w:p>
    <w:p>
      <w:pPr/>
      <w:r>
        <w:rPr>
          <w:lang w:val="id_ID" w:bidi="id_ID"/>
        </w:rPr>
      </w:r>
      <w:r>
        <w:rPr>
          <w:lang w:val="id_ID" w:bidi="id_ID"/>
        </w:rPr>
        <w:t>Hentikan sebentar dramanya. Tanyakan kepada yang memerankan orang-orang Farisi, "Apa yang sedang kamu rasakan atau pikirkan?" Orang itu mungkin menjawab, "Marah, karena Yesus menyembuhkan pada hari Sabat," "Takut terhadap kuasa Yesus," "Kami pikir bahwa Yesus menghujat Tuhan," atau "Kami begitu marah sampai mau bunuh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Pada hari </w:t>
      </w:r>
      <w:r>
        <w:rPr>
          <w:b/>
          <w:lang w:val="id_ID" w:bidi="id_ID"/>
        </w:rPr>
        <w:t>Sabat</w:t>
      </w:r>
      <w:r>
        <w:rPr>
          <w:lang w:val="id_ID" w:bidi="id_ID"/>
        </w:rPr>
        <w:t xml:space="preserve">, Yesus dan murid-murid-Nya berjalan melalui ladang gandum ketika murid-murid-Nya memetik gandum dengan tangan mereka. Gunakan kata yang sama yang telah Anda gunakan dalam bagian-bagian sebelumnya untuk Sabat. Orang-orang Yahudi memelihara hari Sabat sebagai hari yang dikhususkan untuk beristirahat dan beribadah karena Tuhan telah memerintahkannya. Hari Sabat dianggap sebagai hari ke-7 dalam seminggu. Pada masa Yesus, ada aturan-aturan khusus yang ketat mengenai jenis pekerjaan yang boleh dan tidak boleh dilakukan pada hari ini. Hari Sabat juga adalah hari ketika orang-orang pergi ke sinagoge untuk beribadah. Untuk keterangan lebih lanjut tentang hari </w:t>
      </w:r>
      <w:hyperlink r:id="rId48">
        <w:r>
          <w:rPr>
            <w:lang w:val="id_ID" w:bidi="id_ID"/>
          </w:rPr>
          <w:rPr>
            <w:color w:val="0000EE"/>
            <w:u w:val="single"/>
          </w:rPr>
          <w:t>Sabat</w:t>
        </w:r>
      </w:hyperlink>
      <w:r>
        <w:rPr>
          <w:lang w:val="id_ID" w:bidi="id_ID"/>
        </w:rPr>
        <w:t>, lihat Daftar Kata Utama.</w:t>
      </w:r>
    </w:p>
    <w:p>
      <w:pPr/>
      <w:r>
        <w:rPr>
          <w:lang w:val="id_ID" w:bidi="id_ID"/>
        </w:rPr>
      </w:r>
      <w:r>
        <w:rPr>
          <w:lang w:val="id_ID" w:bidi="id_ID"/>
        </w:rPr>
        <w:t xml:space="preserve">Yesus sedang berjalan bersama </w:t>
      </w:r>
      <w:r>
        <w:rPr>
          <w:b/>
          <w:lang w:val="id_ID" w:bidi="id_ID"/>
        </w:rPr>
        <w:t>murid-murid</w:t>
      </w:r>
      <w:r>
        <w:rPr>
          <w:lang w:val="id_ID" w:bidi="id_ID"/>
        </w:rPr>
        <w:t xml:space="preserve">-Nya, atau pengikut-pengikut-Nya yang terdekat. Gunakan kata yang sama yang telah Anda gunakan dalam bagian-bagian sebelumnya untuk murid-murid. Pengikut terdekat Yesus berada di dekat-Nya selama sebagian besar pelayanan-Nya di dunia, bepergian bersama-Nya ke mana-mana, belajar dari-Nya, dan kadang-kadang diutus oleh-Nya untuk memberitakan Kabar Sukacita dan menyembuhkan orang sakit. Untuk informasi lebih lanjut tentang </w:t>
      </w:r>
      <w:hyperlink r:id="rId100">
        <w:r>
          <w:rPr>
            <w:lang w:val="id_ID" w:bidi="id_ID"/>
          </w:rPr>
          <w:rPr>
            <w:color w:val="0000EE"/>
            <w:u w:val="single"/>
          </w:rPr>
          <w:t>murid-murid</w:t>
        </w:r>
      </w:hyperlink>
      <w:r>
        <w:rPr>
          <w:lang w:val="id_ID" w:bidi="id_ID"/>
        </w:rPr>
        <w:t>, lihat Daftar Kata Utama.</w:t>
      </w:r>
    </w:p>
    <w:p>
      <w:pPr/>
      <w:r>
        <w:rPr>
          <w:lang w:val="id_ID" w:bidi="id_ID"/>
        </w:rPr>
      </w:r>
      <w:r>
        <w:rPr>
          <w:b/>
          <w:lang w:val="id_ID" w:bidi="id_ID"/>
        </w:rPr>
        <w:t>Orang-orang Farisi</w:t>
      </w:r>
      <w:r>
        <w:rPr>
          <w:lang w:val="id_ID" w:bidi="id_ID"/>
        </w:rPr>
        <w:t xml:space="preserve"> melihat murid-murid memetik gandum dan menegur Yesus tentang tindakan mereka. Gunakan kata yang sama yang Anda gunakan sebelumnya untuk orang-orang Farisi. Nama "Farisi" berarti "untuk dipisahkan." Orang-orang Farisi dianggap sebagai orang yang sangat berpengaruh dan benar. Mereka adalah teladan yang baik bagi masyarakat karena mereka setia pada hukum Tuhan. Mereka mengetahui tradisi dan hukum agama secara tertulis maupun lisan. Untuk informasi lebih lanjut tentang </w:t>
      </w:r>
      <w:hyperlink r:id="rId101">
        <w:r>
          <w:rPr>
            <w:lang w:val="id_ID" w:bidi="id_ID"/>
          </w:rPr>
          <w:rPr>
            <w:color w:val="0000EE"/>
            <w:u w:val="single"/>
          </w:rPr>
          <w:t>orang-orang Farisi</w:t>
        </w:r>
      </w:hyperlink>
      <w:r>
        <w:rPr>
          <w:lang w:val="id_ID" w:bidi="id_ID"/>
        </w:rPr>
        <w:t>, lihat Daftar Kata Utama.</w:t>
      </w:r>
    </w:p>
    <w:p>
      <w:pPr/>
      <w:r>
        <w:rPr>
          <w:lang w:val="id_ID" w:bidi="id_ID"/>
        </w:rPr>
      </w:r>
      <w:r>
        <w:rPr>
          <w:lang w:val="id_ID" w:bidi="id_ID"/>
        </w:rPr>
        <w:t xml:space="preserve">Yesus bertanya kepada mereka apakah mereka belum membaca kitab suci tentang </w:t>
      </w:r>
      <w:hyperlink r:id="rId114">
        <w:r>
          <w:rPr>
            <w:lang w:val="id_ID" w:bidi="id_ID"/>
          </w:rPr>
          <w:rPr>
            <w:color w:val="0000EE"/>
            <w:u w:val="single"/>
          </w:rPr>
          <w:t>Daud</w:t>
        </w:r>
      </w:hyperlink>
      <w:r>
        <w:rPr>
          <w:lang w:val="id_ID" w:bidi="id_ID"/>
        </w:rPr>
        <w:t xml:space="preserve"> makan roti suci. </w:t>
      </w:r>
      <w:r>
        <w:rPr>
          <w:b/>
          <w:lang w:val="id_ID" w:bidi="id_ID"/>
        </w:rPr>
        <w:t>Kitab Suci</w:t>
      </w:r>
      <w:r>
        <w:rPr>
          <w:lang w:val="id_ID" w:bidi="id_ID"/>
        </w:rPr>
        <w:t xml:space="preserve"> mengacu kepada tulisan-tulisan suci dari kelompok agama apa pun. Dalam hal ini, itu mengacu pada tulisan-tulisan suci Yahudi yang diilhamkan oleh Tuhan.</w:t>
      </w:r>
    </w:p>
    <w:p>
      <w:pPr/>
      <w:r>
        <w:rPr>
          <w:lang w:val="id_ID" w:bidi="id_ID"/>
        </w:rPr>
      </w:r>
      <w:r>
        <w:rPr>
          <w:lang w:val="id_ID" w:bidi="id_ID"/>
        </w:rPr>
        <w:t xml:space="preserve">Berhenti di sini dan bicarakan dalam kelompok kata atau sebutan apa yang akan Anda pakai untuk </w:t>
      </w:r>
      <w:r>
        <w:rPr>
          <w:b/>
          <w:lang w:val="id_ID" w:bidi="id_ID"/>
        </w:rPr>
        <w:t>Kitab Suci</w:t>
      </w:r>
      <w:r>
        <w:rPr>
          <w:lang w:val="id_ID" w:bidi="id_ID"/>
        </w:rPr>
        <w:t xml:space="preserve">. Ingatlah bahwa kata yang Anda gunakan tidak boleh mengacu pada tulisan suci agama tertentu. Kata itu harus kata yang umum. Carilah kata </w:t>
      </w:r>
      <w:hyperlink r:id="rId115">
        <w:r>
          <w:rPr>
            <w:lang w:val="id_ID" w:bidi="id_ID"/>
          </w:rPr>
          <w:rPr>
            <w:color w:val="0000EE"/>
            <w:u w:val="single"/>
          </w:rPr>
          <w:t>Kitab Suci</w:t>
        </w:r>
      </w:hyperlink>
      <w:r>
        <w:rPr>
          <w:lang w:val="id_ID" w:bidi="id_ID"/>
        </w:rPr>
        <w:t xml:space="preserve"> dalam Daftar Kata Utama untuk keterangan lebih lanjut. Hentikan sebentar rekaman ini di sini. </w:t>
      </w:r>
    </w:p>
    <w:p>
      <w:pPr/>
      <w:r>
        <w:rPr>
          <w:lang w:val="id_ID" w:bidi="id_ID"/>
        </w:rPr>
      </w:r>
      <w:r>
        <w:rPr>
          <w:lang w:val="id_ID" w:bidi="id_ID"/>
        </w:rPr>
        <w:t xml:space="preserve">Yesus berkata bahwa Daud menerima roti pada saat Abyatar bertindak sebagai </w:t>
      </w:r>
      <w:r>
        <w:rPr>
          <w:b/>
          <w:lang w:val="id_ID" w:bidi="id_ID"/>
        </w:rPr>
        <w:t>imam besar</w:t>
      </w:r>
      <w:r>
        <w:rPr>
          <w:lang w:val="id_ID" w:bidi="id_ID"/>
        </w:rPr>
        <w:t xml:space="preserve">. Kita tahu bahwa Abyatar bukan imam besar pada saat itu, tetapi pemerintahannya terjadi sekitar masa itu. Para imam dalam agama Yahudi adalah orang-orang yang menghubungkan umat dengan Tuhan dengan mempersembahkan korban kepada Tuhan bagi mereka, mendidik umat, dan mengurus Bait Suci. Para imam adalah perwakilan Tuhan bagi umatNya dan perwakilan umat kepada Tuhan. Imam besar adalah imam yang paling penting atau imam kepala. Untuk informasi lebih lanjut tentang </w:t>
      </w:r>
      <w:hyperlink r:id="rId79">
        <w:r>
          <w:rPr>
            <w:lang w:val="id_ID" w:bidi="id_ID"/>
          </w:rPr>
          <w:rPr>
            <w:color w:val="0000EE"/>
            <w:u w:val="single"/>
          </w:rPr>
          <w:t>imam</w:t>
        </w:r>
      </w:hyperlink>
      <w:r>
        <w:rPr>
          <w:lang w:val="id_ID" w:bidi="id_ID"/>
        </w:rPr>
        <w:t>, lihat Daftar Kata Utama, dan terjemahkan imam dengan cara yang sama seperti yang telah Anda lakukan sebelumnya.</w:t>
      </w:r>
    </w:p>
    <w:p>
      <w:pPr/>
      <w:r>
        <w:rPr>
          <w:lang w:val="id_ID" w:bidi="id_ID"/>
        </w:rPr>
      </w:r>
      <w:r>
        <w:rPr>
          <w:lang w:val="id_ID" w:bidi="id_ID"/>
        </w:rPr>
        <w:t xml:space="preserve">Daud mengambil roti dari </w:t>
      </w:r>
      <w:r>
        <w:rPr>
          <w:b/>
          <w:lang w:val="id_ID" w:bidi="id_ID"/>
        </w:rPr>
        <w:t>Rumah Tuhan</w:t>
      </w:r>
      <w:r>
        <w:rPr>
          <w:lang w:val="id_ID" w:bidi="id_ID"/>
        </w:rPr>
        <w:t xml:space="preserve">. Rumah Tuhan dapat merujuk kepada Bait Suci atau Kemah Suci, kemah yang digunakan orang-orang Yahudi sebelum mereka memiliki Bait Suci. Selama masa Daud, Rumah Tuhan bersama orang-orang Yahudi masih berada di Kemah Suci. Lebih baik menyatakan istilah ini secara langsung sebagai "Rumah Tuhan." Untuk informasi lebih lanjut, lihat </w:t>
      </w:r>
      <w:hyperlink r:id="rId116">
        <w:r>
          <w:rPr>
            <w:lang w:val="id_ID" w:bidi="id_ID"/>
          </w:rPr>
          <w:rPr>
            <w:color w:val="0000EE"/>
            <w:u w:val="single"/>
          </w:rPr>
          <w:t>Bait Suci</w:t>
        </w:r>
      </w:hyperlink>
      <w:r>
        <w:rPr>
          <w:lang w:val="id_ID" w:bidi="id_ID"/>
        </w:rPr>
        <w:t xml:space="preserve"> atau </w:t>
      </w:r>
      <w:hyperlink r:id="rId117">
        <w:r>
          <w:rPr>
            <w:lang w:val="id_ID" w:bidi="id_ID"/>
          </w:rPr>
          <w:rPr>
            <w:color w:val="0000EE"/>
            <w:u w:val="single"/>
          </w:rPr>
          <w:t>kemah suci</w:t>
        </w:r>
      </w:hyperlink>
      <w:r>
        <w:rPr>
          <w:lang w:val="id_ID" w:bidi="id_ID"/>
        </w:rPr>
        <w:t xml:space="preserve"> di Daftar Kata Utama.</w:t>
      </w:r>
    </w:p>
    <w:p>
      <w:pPr/>
      <w:r>
        <w:rPr>
          <w:lang w:val="id_ID" w:bidi="id_ID"/>
        </w:rPr>
      </w:r>
      <w:r>
        <w:rPr>
          <w:lang w:val="id_ID" w:bidi="id_ID"/>
        </w:rPr>
        <w:t xml:space="preserve">Yesus mengatakan </w:t>
      </w:r>
      <w:r>
        <w:rPr>
          <w:b/>
          <w:lang w:val="id_ID" w:bidi="id_ID"/>
        </w:rPr>
        <w:t>Anak Manusia</w:t>
      </w:r>
      <w:r>
        <w:rPr>
          <w:lang w:val="id_ID" w:bidi="id_ID"/>
        </w:rPr>
        <w:t xml:space="preserve"> adalah Tuhan atas hari Sabat. Dalam Perjanjian Lama kata-kata "anak manusia" ini hanya berarti seorang manusia. Yesus paling senang menggunakan istilah ini untuk berbicara tentang diri-Nya sendiri. "Anak Manusia", dalam Daniel pasal 7, adalah orang yang Tuhan berikan semua otoritas dan kuasa. Yesus mungkin menyukai istilah ini karena gelar tersebut bisa mengacu kepada manusia biasa atau kepada satu pribadi yang supernatural atau gaib. Istilah Anak Manusia memaksa orang-orang untuk memutuskan apakah Yesus adalah manusia atau Tuhan. Istilah itu juga menghindari istilah politik Mesias/Kristus - Orang yang rakyat ingin angkat menjadi raja Markus suka membahas setiap kali Yesus menyebut dirinya sebagai Anak Manusia, yaitu takdir Yesus untuk menderita dan mati, seperti manusia. Untuk informasi lebih lanjut tentang </w:t>
      </w:r>
      <w:hyperlink r:id="rId92">
        <w:r>
          <w:rPr>
            <w:lang w:val="id_ID" w:bidi="id_ID"/>
          </w:rPr>
          <w:rPr>
            <w:color w:val="0000EE"/>
            <w:u w:val="single"/>
          </w:rPr>
          <w:t>Anak Manusia</w:t>
        </w:r>
      </w:hyperlink>
      <w:r>
        <w:rPr>
          <w:lang w:val="id_ID" w:bidi="id_ID"/>
        </w:rPr>
        <w:t>, lihat Daftar Kata Utama. Terjemahkan Anak Manusia dengan cara yang sama seperti yang telah Anda lakukan sebelumnya.</w:t>
      </w:r>
    </w:p>
    <w:p>
      <w:pPr/>
      <w:r>
        <w:rPr>
          <w:lang w:val="id_ID" w:bidi="id_ID"/>
        </w:rPr>
      </w:r>
      <w:r>
        <w:rPr>
          <w:b/>
          <w:lang w:val="id_ID" w:bidi="id_ID"/>
        </w:rPr>
        <w:t>Tuhan</w:t>
      </w:r>
      <w:r>
        <w:rPr>
          <w:lang w:val="id_ID" w:bidi="id_ID"/>
        </w:rPr>
        <w:t xml:space="preserve"> atas hari Sabat berarti tuan atas hari Sabat. Yesus mengatakan bahwa Dia memiliki wewenang untuk memutuskan apa yang benar atau salah untuk dilakukan pada hari Sabat. Gunakan kata yang sama untuk Tuhan yang telah Anda gunakan dalam bagian-bagian sebelumnya. Untuk informasi lebih lanjut tentang </w:t>
      </w:r>
      <w:hyperlink r:id="rId20">
        <w:r>
          <w:rPr>
            <w:lang w:val="id_ID" w:bidi="id_ID"/>
          </w:rPr>
          <w:rPr>
            <w:color w:val="0000EE"/>
            <w:u w:val="single"/>
          </w:rPr>
          <w:t>Tuhan</w:t>
        </w:r>
      </w:hyperlink>
      <w:r>
        <w:rPr>
          <w:lang w:val="id_ID" w:bidi="id_ID"/>
        </w:rPr>
        <w:t>, lihat Daftar Kata Utama.</w:t>
      </w:r>
    </w:p>
    <w:p>
      <w:pPr/>
      <w:r>
        <w:rPr>
          <w:lang w:val="id_ID" w:bidi="id_ID"/>
        </w:rPr>
      </w:r>
      <w:r>
        <w:rPr>
          <w:lang w:val="id_ID" w:bidi="id_ID"/>
        </w:rPr>
        <w:t>Pada hari Sabat yang lain, Yesus memasuki sebuah</w:t>
      </w:r>
      <w:r>
        <w:rPr>
          <w:b/>
          <w:lang w:val="id_ID" w:bidi="id_ID"/>
        </w:rPr>
        <w:t>sinagoge</w:t>
      </w:r>
      <w:r>
        <w:rPr>
          <w:lang w:val="id_ID" w:bidi="id_ID"/>
        </w:rPr>
        <w:t xml:space="preserve">. Ini adalah tempat ibadah orang Yahudi. Gunakan kata yang sama yang telah Anda gunakan dalam bagian-bagian sebelumnya untuk sinagoge. Untuk informasi lebih lanjut tentang </w:t>
      </w:r>
      <w:hyperlink r:id="rId49">
        <w:r>
          <w:rPr>
            <w:lang w:val="id_ID" w:bidi="id_ID"/>
          </w:rPr>
          <w:rPr>
            <w:color w:val="0000EE"/>
            <w:u w:val="single"/>
          </w:rPr>
          <w:t>sinagoge</w:t>
        </w:r>
      </w:hyperlink>
      <w:r>
        <w:rPr>
          <w:lang w:val="id_ID" w:bidi="id_ID"/>
        </w:rPr>
        <w:t>, lihat Daftar Kata Utama.</w:t>
      </w:r>
    </w:p>
    <w:p>
      <w:pPr/>
      <w:r>
        <w:rPr>
          <w:lang w:val="id_ID" w:bidi="id_ID"/>
        </w:rPr>
      </w:r>
      <w:r>
        <w:rPr>
          <w:lang w:val="id_ID" w:bidi="id_ID"/>
        </w:rPr>
        <w:t xml:space="preserve">Markus mengatakan Yesus </w:t>
      </w:r>
      <w:r>
        <w:rPr>
          <w:b/>
          <w:lang w:val="id_ID" w:bidi="id_ID"/>
        </w:rPr>
        <w:t>berduka atas kekerasan hati mereka</w:t>
      </w:r>
      <w:r>
        <w:rPr>
          <w:lang w:val="id_ID" w:bidi="id_ID"/>
        </w:rPr>
        <w:t xml:space="preserve">. Orang-orang Yahudi menggunakan kata hati untuk merujuk kepada bagian dalam diri seseorang tempat perasaan dan keputusan terjadi. Ini menunjuk kepada pilihan orang-orang di situ untuk tidak mau melihat kebenaran yang Yesus katakan. Ini mengacu pada sikap keras kepala untuk tidak mau melihat atau mengikuti kebenaran. Kesedihan Yesus bukanlah seperti orang yang menangis karena kehilangan seseorang, tetapi perasaan yang sangat terganggu karena apa yang Dia lihat. Untuk informasi lebih lanjut tentang </w:t>
      </w:r>
      <w:hyperlink r:id="rId118">
        <w:r>
          <w:rPr>
            <w:lang w:val="id_ID" w:bidi="id_ID"/>
          </w:rPr>
          <w:rPr>
            <w:color w:val="0000EE"/>
            <w:u w:val="single"/>
          </w:rPr>
          <w:t>hati</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itu dalam bahasa Anda sendiri. Ingatlah untuk memasukkan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sebentar. Seorang anggota lain harus menceritakan bagian selanjutnya dari perikop tersebut dan berhenti sebentar. Lakukan hal ini sampai kelompok itu telah menceritakan kembali seluruh perikop tersebut. Dalam tahap ini seluruh anggota kelompok dapat saling mengoreksi. Hentikan sebentar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apa saja, gerakan, atau papan cerita untuk membantu mereka mengingat perikop tersebut. Hentikan sebentar rekaman ini di sini. </w:t>
      </w:r>
    </w:p>
    <w:p>
      <w:pPr/>
      <w:r>
        <w:rPr>
          <w:lang w:val="id_ID" w:bidi="id_ID"/>
        </w:rPr>
      </w:r>
      <w:r>
        <w:rPr>
          <w:lang w:val="id_ID" w:bidi="id_ID"/>
        </w:rPr>
        <w:t xml:space="preserve">Selanjutnya, kelompok dapat memutuskan versi mana dari perikop tersebut yang paling disukai. Anda mungkin memutuskan untuk menyukai cara bercerita salah satu anggota kelompok untuk suatu adegan, tetapi menyukai cara bercerita anggota lain untuk adegan lainnya. Hentikan sebentar rekaman ini di sini. </w:t>
      </w:r>
    </w:p>
    <w:p>
      <w:pPr/>
      <w:r>
        <w:rPr>
          <w:lang w:val="id_ID" w:bidi="id_ID"/>
        </w:rPr>
      </w:r>
      <w:r>
        <w:rPr>
          <w:lang w:val="id_ID" w:bidi="id_ID"/>
        </w:rPr>
        <w:t>Akhirnya, kelompok dapat menyusun versi akhir dari ayat-ayat itu yang disetujui oleh semua anggota kelompok. Setiap anggota kelompok harus berlatih menceritakan versi akhir dari ayat-ayat tersebut.</w:t>
      </w:r>
      <w:r>
        <w:rPr>
          <w:lang w:val="id_ID" w:bidi="id_ID"/>
        </w:rPr>
      </w:r>
      <w:r>
        <w:rPr>
          <w:lang w:val="id_ID" w:bidi="id_ID"/>
        </w:rPr>
      </w:r>
    </w:p>
    <w:p>
      <w:pPr/>
      <w:r>
        <w:rPr>
          <w:lang w:val="id_ID" w:bidi="id_ID"/>
        </w:rPr>
      </w:r>
    </w:p>
    <w:p>
      <w:pPr>
        <w:pStyle w:val="Heading2"/>
      </w:pPr>
      <w:r>
        <w:rPr>
          <w:lang w:val="id_ID" w:bidi="id_ID"/>
        </w:rPr>
        <w:t>Markus 2:23–3:6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19">
        <w:r>
          <w:rPr>
            <w:lang w:val="id_ID" w:bidi="id_ID"/>
          </w:rPr>
          <w:rPr>
            <w:color w:val="0000EE"/>
            <w:u w:val="single"/>
          </w:rPr>
          <w:t>Dengar dan Renungkan</w:t>
        </w:r>
      </w:hyperlink>
      <w:r>
        <w:rPr>
          <w:lang w:val="id_ID" w:bidi="id_ID"/>
        </w:rPr>
        <w:t xml:space="preserve"> (723 KB)</w:t>
      </w:r>
      <w:r>
        <w:rPr>
          <w:lang w:val="id_ID" w:bidi="id_ID"/>
        </w:rPr>
      </w:r>
    </w:p>
    <w:p>
      <w:pPr>
        <w:pStyle w:val="ListBullet"/>
        <w:spacing w:line="240" w:lineRule="auto"/>
        <w:ind w:left="720"/>
      </w:pPr>
      <w:r>
        <w:rPr>
          <w:lang w:val="id_ID" w:bidi="id_ID"/>
        </w:rPr>
      </w:r>
      <w:hyperlink r:id="rId120">
        <w:r>
          <w:rPr>
            <w:lang w:val="id_ID" w:bidi="id_ID"/>
          </w:rPr>
          <w:rPr>
            <w:color w:val="0000EE"/>
            <w:u w:val="single"/>
          </w:rPr>
          <w:t>Menyiapkan Panggung</w:t>
        </w:r>
      </w:hyperlink>
      <w:r>
        <w:rPr>
          <w:lang w:val="id_ID" w:bidi="id_ID"/>
        </w:rPr>
        <w:t xml:space="preserve"> (5.8 MB)</w:t>
      </w:r>
      <w:r>
        <w:rPr>
          <w:lang w:val="id_ID" w:bidi="id_ID"/>
        </w:rPr>
      </w:r>
    </w:p>
    <w:p>
      <w:pPr>
        <w:pStyle w:val="ListBullet"/>
        <w:spacing w:line="240" w:lineRule="auto"/>
        <w:ind w:left="720"/>
      </w:pPr>
      <w:r>
        <w:rPr>
          <w:lang w:val="id_ID" w:bidi="id_ID"/>
        </w:rPr>
      </w:r>
      <w:hyperlink r:id="rId121">
        <w:r>
          <w:rPr>
            <w:lang w:val="id_ID" w:bidi="id_ID"/>
          </w:rPr>
          <w:rPr>
            <w:color w:val="0000EE"/>
            <w:u w:val="single"/>
          </w:rPr>
          <w:t>Menjelaskan Adegan</w:t>
        </w:r>
      </w:hyperlink>
      <w:r>
        <w:rPr>
          <w:lang w:val="id_ID" w:bidi="id_ID"/>
        </w:rPr>
        <w:t xml:space="preserve"> (3.6 MB)</w:t>
      </w:r>
      <w:r>
        <w:rPr>
          <w:lang w:val="id_ID" w:bidi="id_ID"/>
        </w:rPr>
      </w:r>
    </w:p>
    <w:p>
      <w:pPr>
        <w:pStyle w:val="ListBullet"/>
        <w:spacing w:line="240" w:lineRule="auto"/>
        <w:ind w:left="720"/>
      </w:pPr>
      <w:r>
        <w:rPr>
          <w:lang w:val="id_ID" w:bidi="id_ID"/>
        </w:rPr>
      </w:r>
      <w:hyperlink r:id="rId122">
        <w:r>
          <w:rPr>
            <w:lang w:val="id_ID" w:bidi="id_ID"/>
          </w:rPr>
          <w:rPr>
            <w:color w:val="0000EE"/>
            <w:u w:val="single"/>
          </w:rPr>
          <w:t>Memperagakan Bacaan</w:t>
        </w:r>
      </w:hyperlink>
      <w:r>
        <w:rPr>
          <w:lang w:val="id_ID" w:bidi="id_ID"/>
        </w:rPr>
        <w:t xml:space="preserve"> (4.7 MB)</w:t>
      </w:r>
      <w:r>
        <w:rPr>
          <w:lang w:val="id_ID" w:bidi="id_ID"/>
        </w:rPr>
      </w:r>
    </w:p>
    <w:p>
      <w:pPr>
        <w:pStyle w:val="ListBullet"/>
        <w:spacing w:line="240" w:lineRule="auto"/>
        <w:ind w:left="720"/>
      </w:pPr>
      <w:r>
        <w:rPr>
          <w:lang w:val="id_ID" w:bidi="id_ID"/>
        </w:rPr>
      </w:r>
      <w:hyperlink r:id="rId123">
        <w:r>
          <w:rPr>
            <w:lang w:val="id_ID" w:bidi="id_ID"/>
          </w:rPr>
          <w:rPr>
            <w:color w:val="0000EE"/>
            <w:u w:val="single"/>
          </w:rPr>
          <w:t>Melengkapi yang Kurang</w:t>
        </w:r>
      </w:hyperlink>
      <w:r>
        <w:rPr>
          <w:lang w:val="id_ID" w:bidi="id_ID"/>
        </w:rPr>
        <w:t xml:space="preserve"> (4.9 MB)</w:t>
      </w:r>
      <w:r>
        <w:rPr>
          <w:lang w:val="id_ID" w:bidi="id_ID"/>
        </w:rPr>
      </w:r>
    </w:p>
    <w:p>
      <w:pPr>
        <w:pStyle w:val="ListBullet"/>
        <w:spacing w:line="240" w:lineRule="auto"/>
        <w:ind w:left="720"/>
      </w:pPr>
      <w:r>
        <w:rPr>
          <w:lang w:val="id_ID" w:bidi="id_ID"/>
        </w:rPr>
      </w:r>
      <w:hyperlink r:id="rId124">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3:7–12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3:7–12 dan renungkan dalam hati Anda.</w:t>
      </w:r>
    </w:p>
    <w:p>
      <w:pPr/>
      <w:r>
        <w:rPr>
          <w:lang w:val="id_ID" w:bidi="id_ID"/>
        </w:rPr>
      </w:r>
      <w:r>
        <w:rPr>
          <w:lang w:val="id_ID" w:bidi="id_ID"/>
        </w:rPr>
        <w:t>Dengarkan rekaman Markus 3:7–12 sebanyak tiga kali, dalam tiga versi terjemahan yang berbeda, Jika memungkinkan. Kemudian, dalam kelompok, bahas pertanyaan-pertanyaan berikut:</w:t>
      </w:r>
    </w:p>
    <w:p>
      <w:pPr>
        <w:pStyle w:val="ListNumber"/>
        <w:numPr>
          <w:ilvl w:val="0"/>
          <w:numId w:val="25"/>
        </w:numPr>
        <w:spacing w:line="240" w:lineRule="auto"/>
        <w:ind w:left="720"/>
      </w:pPr>
      <w:r>
        <w:rPr>
          <w:lang w:val="id_ID" w:bidi="id_ID"/>
        </w:rPr>
      </w:r>
      <w:r>
        <w:rPr>
          <w:lang w:val="id_ID" w:bidi="id_ID"/>
        </w:rPr>
        <w:t>Apa yang Anda sukai dari perikop ini?</w:t>
      </w:r>
    </w:p>
    <w:p>
      <w:pPr>
        <w:pStyle w:val="ListNumber"/>
        <w:spacing w:line="240" w:lineRule="auto"/>
        <w:ind w:left="720"/>
      </w:pPr>
      <w:r>
        <w:rPr>
          <w:lang w:val="id_ID" w:bidi="id_ID"/>
        </w:rPr>
      </w:r>
      <w:r>
        <w:rPr>
          <w:lang w:val="id_ID" w:bidi="id_ID"/>
        </w:rPr>
        <w:t>Apa yang Anda tidak sukai atau tidak mengerti dari perikop ini?</w:t>
      </w:r>
    </w:p>
    <w:p>
      <w:pPr>
        <w:pStyle w:val="ListNumber"/>
        <w:spacing w:line="240" w:lineRule="auto"/>
        <w:ind w:left="720"/>
      </w:pPr>
      <w:r>
        <w:rPr>
          <w:lang w:val="id_ID" w:bidi="id_ID"/>
        </w:rPr>
      </w:r>
      <w:r>
        <w:rPr>
          <w:lang w:val="id_ID" w:bidi="id_ID"/>
        </w:rPr>
        <w:t xml:space="preserve">Apa yang diceritakan perikop ini tentang Tuhan atau Yesus? </w:t>
      </w:r>
    </w:p>
    <w:p>
      <w:pPr>
        <w:pStyle w:val="ListNumber"/>
        <w:spacing w:line="240" w:lineRule="auto"/>
        <w:ind w:left="720"/>
      </w:pPr>
      <w:r>
        <w:rPr>
          <w:lang w:val="id_ID" w:bidi="id_ID"/>
        </w:rPr>
      </w:r>
      <w:r>
        <w:rPr>
          <w:lang w:val="id_ID" w:bidi="id_ID"/>
        </w:rPr>
        <w:t>Apa yang diceritakan perikop ini tentang orang-orang?</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yang kamu tahu,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rekaman Markus 3:7–12 dalam versi terjemahan yang paling mudah dimengerti. </w:t>
      </w:r>
    </w:p>
    <w:p>
      <w:pPr/>
      <w:r>
        <w:rPr>
          <w:lang w:val="id_ID" w:bidi="id_ID"/>
        </w:rPr>
      </w:r>
      <w:r>
        <w:rPr>
          <w:lang w:val="id_ID" w:bidi="id_ID"/>
        </w:rPr>
        <w:t>Dalam bagian ini, Markus menceritakan secara ringkas pelayanan Yesus di daerah Galilea. Puncak pelayanan Yesus di Galilea adalah ketika Dia mengutus 12 perwakilanNya yang Dia pilih di masa depan. Yesus akan menghadapi banyak penolakan karena mukjizat yang Dia lakukan yang menunjukkan kuasa-Nya. Ada dua tema dalam bacaan ini, semua orang telah mendengar tentang Yesus di seluruh daerah itu, dan Yesus memiliki kuasa atas roh-roh jahat.</w:t>
      </w:r>
    </w:p>
    <w:p>
      <w:pPr/>
      <w:r>
        <w:rPr>
          <w:lang w:val="id_ID" w:bidi="id_ID"/>
        </w:rPr>
      </w:r>
      <w:r>
        <w:rPr>
          <w:lang w:val="id_ID" w:bidi="id_ID"/>
        </w:rPr>
        <w:t>Dalam kisah sebelumnya Yesus baru ditolak lagi ketika para pemimpin agama menegur-Nya karena Dia menyembuhkan seorang pria pada hari istirahatnya orang Yahudi. Kita tidak tahu berapa lama waktu telah berlalu, tetapi beberapa lama kemudian, Yesus pergi ke tepi danau, atau Danau Galilea. Kerumunan orang banyak mengikuti-Nya. Danau Galilea panjangnya 21 kilometer dan lebarnya 13 kilometer. Itu adalah kumpulan air tawar besar, yang orang bisa lihat sampai ke seberangnya. Kerumunan orang datang dari seluruh negeri, mewakili dua wilayah utama: seluruh Israel (diwakili oleh Galilea, Yudea, dan Yerusalem), dan wilayah yang berbatasan dengan Israel, tempat orang-orang non-Yahudi tinggal.</w:t>
      </w:r>
    </w:p>
    <w:p>
      <w:pPr/>
      <w:r>
        <w:rPr>
          <w:lang w:val="id_ID" w:bidi="id_ID"/>
        </w:rPr>
      </w:r>
      <w:r>
        <w:rPr>
          <w:lang w:val="id_ID" w:bidi="id_ID"/>
        </w:rPr>
        <w:t>Galilea, Yudea, Idumea, "seberang Yordan," adalah semua wilayah daerah. Yerusalem, Tirus, dan Sidon adalah perkotaan. Jika perlu, Anda bisa menentukan jenis wilayah (daerah atau kota).</w:t>
      </w:r>
    </w:p>
    <w:p>
      <w:pPr/>
      <w:r>
        <w:rPr>
          <w:lang w:val="id_ID" w:bidi="id_ID"/>
        </w:rPr>
      </w:r>
      <w:r>
        <w:rPr>
          <w:lang w:val="id_ID" w:bidi="id_ID"/>
        </w:rPr>
        <w:t>Berhenti di sini dan lihatlah bersama-sama peta wilayah yang meliputi Galilea, Yudea, Yerusalem, Idumea, di sebelah timur Sungai Yordan, termasuk Tirus dan Sidon. Pada peta ini bisa dilihat luas wilayah dari mana orang banyak ini berasal.</w:t>
      </w:r>
    </w:p>
    <w:p>
      <w:pPr/>
      <w:r>
        <w:rPr>
          <w:lang w:val="id_ID" w:bidi="id_ID"/>
        </w:rPr>
      </w:r>
      <w:r>
        <w:rPr>
          <w:lang w:val="id_ID" w:bidi="id_ID"/>
        </w:rPr>
        <w:t xml:space="preserve">Diskusikan dalam kelompok anda bagaimana cara memperkenalkan nama wilayah daerah atau kota. Apakah mau disebut "daerah ..." atau "kota ..."? Bagaimana cara memperkenalkan nama-nama baru ini kepada pendengar? Hentikan sejenak rekaman ini di sini. </w:t>
      </w:r>
    </w:p>
    <w:p>
      <w:pPr/>
      <w:r>
        <w:rPr>
          <w:lang w:val="id_ID" w:bidi="id_ID"/>
        </w:rPr>
      </w:r>
      <w:r>
        <w:rPr>
          <w:lang w:val="id_ID" w:bidi="id_ID"/>
        </w:rPr>
        <w:t>Ada begitu banyak orang yang berusaha menyentuh Yesus supaya bisa disembuhkan sehingga mereka mulai menghimpit-Nya. Meskipun demikian, Yesus tetap menaruh belas kasihan dan menyembuhkan banyak orang. Yesus meminta murid-murid-Nya, atau pengikut-pengikut terdekat-Nya, untuk menyiapkan perahu dan taruh di dekat Dia supaya kalau diperlukan, bisa diduduki. Duduk di perahu, di tepi pantai akan memberi jarak antara Yesus dan kerumunan itu. Hal ini juga akan memungkinkan semua orang untuk melihat dan mendengar-Nya tanpa menghimpit-Nya. Perahu itu mungkin adalah sebuah perahu nelayan yang biasa digunakan orang di Danau Galilea. Perahu itu bisa menampung sekitar dua sampai lima belas orang.</w:t>
      </w:r>
    </w:p>
    <w:p>
      <w:pPr/>
      <w:r>
        <w:rPr>
          <w:lang w:val="id_ID" w:bidi="id_ID"/>
        </w:rPr>
      </w:r>
      <w:r>
        <w:rPr>
          <w:lang w:val="id_ID" w:bidi="id_ID"/>
        </w:rPr>
        <w:t xml:space="preserve">Berhenti di sini dan sama-sama lihat gambar perahu yang biasanya digunakan untuk menangkap ikan di Galilea. Hentikan sejenak rekaman ini di sini. </w:t>
      </w:r>
    </w:p>
    <w:p>
      <w:pPr/>
      <w:r>
        <w:rPr>
          <w:lang w:val="id_ID" w:bidi="id_ID"/>
        </w:rPr>
      </w:r>
      <w:r>
        <w:rPr>
          <w:lang w:val="id_ID" w:bidi="id_ID"/>
        </w:rPr>
        <w:t>Pada masa itu, beberapa orang mengira kalau kita bisa mengetahui nama dari seorang yang ilahi, maka kita bisa mengendalikannya. Orang-orang yang dirasuki oleh roh najis atau jahat, mencoba untuk mendapatkan otoritas dan kuasa atas Yesus dengan memanggil Dia "Anak Allah." Gelar 'Anak Allah' mengacu pada dua hal: bahwa Yesus adalah Allah, dan bahwa Ia memiliki hubungan yang sangat dekat dengan Allah Bapa Roh-roh jahat itu membuat orang yang mereka kuasai berlutut atau sujud di hadapan Yesus karena Dia memiliki otoritas atas mereka. Yesus menunjukkan otoritas-Nya atas roh-roh jahat dengan memerintahkan mereka untuk diam. Yesus tidak ingin roh-roh jahat itu menyatakan siapa diri-Nya. Sebaliknya, Dia ingin orang mengenali sendiri bahwa Dia adalah Anak Allah.</w:t>
      </w:r>
    </w:p>
    <w:p>
      <w:pPr/>
      <w:r>
        <w:rPr>
          <w:lang w:val="id_ID" w:bidi="id_ID"/>
        </w:rPr>
      </w:r>
      <w:r>
        <w:rPr>
          <w:lang w:val="id_ID" w:bidi="id_ID"/>
        </w:rPr>
        <w:t xml:space="preserve">Berhenti di sini dan bahas pertanyaan ini dalam kelompok: Bagaimana roh jahat bertindak dalam kebudayaan Anda? Bagaimana mereka berusaha untuk mengambil kendali atas Anda atau yang lain? Bagaimana Anda mengendalikan mereka? Apakah penting bagi mereka, atau bagi Anda, untuk mengetahui nama-nama roh atau orang lain? Mengapa hal itu penting atau mengapa tidak penting? Hentikan sejenak rekaman ini di sini.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rekaman terjemahan dari Markus 3:7–12 dalam versi yang paling mudah dimengerti.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Pada adegan pertama:</w:t>
      </w:r>
      <w:r>
        <w:rPr>
          <w:lang w:val="id_ID" w:bidi="id_ID"/>
        </w:rPr>
        <w:t xml:space="preserve"> Yesus turun ke danau bersama murid murid-Nya. Kerumunan orang banyak mengikuti-Nya.</w:t>
      </w:r>
    </w:p>
    <w:p>
      <w:pPr/>
      <w:r>
        <w:rPr>
          <w:lang w:val="id_ID" w:bidi="id_ID"/>
        </w:rPr>
      </w:r>
      <w:r>
        <w:rPr>
          <w:b/>
          <w:lang w:val="id_ID" w:bidi="id_ID"/>
        </w:rPr>
        <w:t>Pada adegan kedua:</w:t>
      </w:r>
      <w:r>
        <w:rPr>
          <w:lang w:val="id_ID" w:bidi="id_ID"/>
        </w:rPr>
        <w:t xml:space="preserve"> Yesus menyuruh para murid-Nya untuk menyiapkan perahu di tepi danau supaya kerumunan orang banyak itu tidak menghimpitnya.</w:t>
      </w:r>
    </w:p>
    <w:p>
      <w:pPr/>
      <w:r>
        <w:rPr>
          <w:lang w:val="id_ID" w:bidi="id_ID"/>
        </w:rPr>
      </w:r>
      <w:r>
        <w:rPr>
          <w:b/>
          <w:lang w:val="id_ID" w:bidi="id_ID"/>
        </w:rPr>
        <w:t>Pada adegan ketiga:</w:t>
      </w:r>
      <w:r>
        <w:rPr>
          <w:lang w:val="id_ID" w:bidi="id_ID"/>
        </w:rPr>
        <w:t xml:space="preserve"> Yesus telah menyembuhkan banyak orang sakit, sehingga mereka berusaha menyentuh-Nya. Yesus juga telah menyembuhkan orang orang yang kerasukan roh jahat. Ketika roh-roh jahat itu melihat Yesus, roh-roh jahat itu membantingkan orang-orang ke tanah di hadapan Yesus dan berteriak, "Engkau adalah Anak Allah." Yesus memerintahkan mereka untuk tidak memberitahu siapa dia.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Orang-orang sakit</w:t>
      </w:r>
    </w:p>
    <w:p>
      <w:pPr>
        <w:pStyle w:val="ListBullet"/>
        <w:spacing w:line="240" w:lineRule="auto"/>
        <w:ind w:left="720"/>
      </w:pPr>
      <w:r>
        <w:rPr>
          <w:lang w:val="id_ID" w:bidi="id_ID"/>
        </w:rPr>
      </w:r>
      <w:r>
        <w:rPr>
          <w:lang w:val="id_ID" w:bidi="id_ID"/>
        </w:rPr>
        <w:t>Orang-orang yang kerasukan roh jahat</w:t>
      </w:r>
    </w:p>
    <w:p>
      <w:pPr>
        <w:pStyle w:val="ListBullet"/>
        <w:spacing w:line="240" w:lineRule="auto"/>
        <w:ind w:left="720"/>
      </w:pPr>
      <w:r>
        <w:rPr>
          <w:lang w:val="id_ID" w:bidi="id_ID"/>
        </w:rPr>
      </w:r>
      <w:r>
        <w:rPr>
          <w:lang w:val="id_ID" w:bidi="id_ID"/>
        </w:rPr>
        <w:t>Roh-roh jahat</w:t>
      </w:r>
    </w:p>
    <w:p>
      <w:pPr/>
      <w:r>
        <w:rPr>
          <w:lang w:val="id_ID" w:bidi="id_ID"/>
        </w:rPr>
      </w:r>
      <w:r>
        <w:rPr>
          <w:lang w:val="id_ID" w:bidi="id_ID"/>
        </w:rPr>
        <w:t>Sebagai kelompok, perhatikan bagian-bagian dari latar belakang perikop ini.</w:t>
      </w:r>
    </w:p>
    <w:p>
      <w:pPr/>
      <w:r>
        <w:rPr>
          <w:lang w:val="id_ID" w:bidi="id_ID"/>
        </w:rPr>
      </w:r>
      <w:r>
        <w:rPr>
          <w:lang w:val="id_ID" w:bidi="id_ID"/>
        </w:rPr>
        <w:t>Kisah ini dimulai beberapa waktu setelah Yesus ditolak di sinagoge, tetapi kita tidak tahu berapa lama setelah itu. Penting untuk diingat bahwa kisah ini terjadi di tepi danau. Kerumunan orang banyak telah mendengar Yesus menyembuhkan orang sakit, jadi mereka mengikuti Yesus ke danau. Yesus menyuruh para murid-Nya menyiapkan perahu karena ada begitu banyak orang. Dengan demikian, Yesus dapat mengajar dari perahu sambil menjaga jarak antara diri-Nya dan orang banyak agar Dia tidak terhimpit oleh mereka.</w:t>
      </w:r>
    </w:p>
    <w:p>
      <w:pPr/>
      <w:r>
        <w:rPr>
          <w:lang w:val="id_ID" w:bidi="id_ID"/>
        </w:rPr>
      </w:r>
      <w:r>
        <w:rPr>
          <w:lang w:val="id_ID" w:bidi="id_ID"/>
        </w:rPr>
        <w:t>Kerumunan orang banyak yang mengelilingi Yesus terdiri dari orang-orang yang berasal dari berbagai tempat yang datang untuk melihat-Nya. Yesus menjadi semakin terkenal karena mukjizat yang Ia lakukan.</w:t>
      </w:r>
    </w:p>
    <w:p>
      <w:pPr/>
      <w:r>
        <w:rPr>
          <w:lang w:val="id_ID" w:bidi="id_ID"/>
        </w:rPr>
      </w:r>
      <w:r>
        <w:rPr>
          <w:lang w:val="id_ID" w:bidi="id_ID"/>
        </w:rPr>
        <w:t>Penting untuk diingat bahwa roh-roh jahatlah yang mengendalikan tindakan seseorang. Itulah sebabnya mereka membuat orang yang mereka kendalikan jatuh sambil berteriak siapa Yesus itu.</w:t>
      </w:r>
    </w:p>
    <w:p>
      <w:pPr/>
      <w:r>
        <w:rPr>
          <w:lang w:val="id_ID" w:bidi="id_ID"/>
        </w:rPr>
      </w:r>
      <w:r>
        <w:rPr>
          <w:lang w:val="id_ID" w:bidi="id_ID"/>
        </w:rPr>
        <w:t>Penting untuk diingat bahwa kerumunan orang banyak berdesak-desakan dan mereka mendorong dengan kuat satu sama lain, karena mereka sangat ingin disembuhkan.</w:t>
      </w:r>
    </w:p>
    <w:p>
      <w:pPr/>
      <w:r>
        <w:rPr>
          <w:lang w:val="id_ID" w:bidi="id_ID"/>
        </w:rPr>
      </w:r>
      <w:r>
        <w:rPr>
          <w:lang w:val="id_ID" w:bidi="id_ID"/>
        </w:rPr>
        <w:t>Sekarang, kelompok harus membuat papan cerita, menggambar, atau dengan menggunakan benda-benda untuk membayangkan perikop ini dan tindakan-tindakan yang ada di dalam cerita.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rekaman Markus 3:7–12 dalam versi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memiliki tiga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Orang-orang sakit</w:t>
      </w:r>
    </w:p>
    <w:p>
      <w:pPr>
        <w:pStyle w:val="ListBullet"/>
        <w:spacing w:line="240" w:lineRule="auto"/>
        <w:ind w:left="720"/>
      </w:pPr>
      <w:r>
        <w:rPr>
          <w:lang w:val="id_ID" w:bidi="id_ID"/>
        </w:rPr>
      </w:r>
      <w:r>
        <w:rPr>
          <w:lang w:val="id_ID" w:bidi="id_ID"/>
        </w:rPr>
        <w:t>Orang-orang yang kerasukan roh jahat</w:t>
      </w:r>
    </w:p>
    <w:p>
      <w:pPr>
        <w:pStyle w:val="ListBullet"/>
        <w:spacing w:line="240" w:lineRule="auto"/>
        <w:ind w:left="720"/>
      </w:pPr>
      <w:r>
        <w:rPr>
          <w:lang w:val="id_ID" w:bidi="id_ID"/>
        </w:rPr>
      </w:r>
      <w:r>
        <w:rPr>
          <w:lang w:val="id_ID" w:bidi="id_ID"/>
        </w:rPr>
        <w:t>Roh-roh jahat</w:t>
      </w:r>
    </w:p>
    <w:p>
      <w:pPr/>
      <w:r>
        <w:rPr>
          <w:lang w:val="id_ID" w:bidi="id_ID"/>
        </w:rPr>
      </w:r>
      <w:r>
        <w:rPr>
          <w:lang w:val="id_ID" w:bidi="id_ID"/>
        </w:rPr>
        <w:t>Sebagai kelompok, peragakan perikop ini dua kali. Anda harus memperagakan perikop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rekaman di sini dan mulai peragakan perikop ini.</w:t>
      </w:r>
    </w:p>
    <w:p>
      <w:pPr/>
      <w:r>
        <w:rPr>
          <w:lang w:val="id_ID" w:bidi="id_ID"/>
        </w:rPr>
      </w:r>
      <w:r>
        <w:rPr>
          <w:lang w:val="id_ID" w:bidi="id_ID"/>
        </w:rPr>
        <w:t>Kelompok harus peragakan cerita ini kedua kalinya. Pada bagian-bagian tertentu dalam drama, berhenti sejenak dan tanyakan kepada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rekaman di sini dan peragakan perikop ini kedua kalinya.</w:t>
      </w:r>
    </w:p>
    <w:p>
      <w:pPr/>
      <w:r>
        <w:rPr>
          <w:lang w:val="id_ID" w:bidi="id_ID"/>
        </w:rPr>
      </w:r>
      <w:r>
        <w:rPr>
          <w:lang w:val="id_ID" w:bidi="id_ID"/>
        </w:rPr>
        <w:t>Berikut ini adalah contoh dari drama dan kemungkinan tanggapannya.</w:t>
      </w:r>
    </w:p>
    <w:p>
      <w:pPr/>
      <w:r>
        <w:rPr>
          <w:lang w:val="id_ID" w:bidi="id_ID"/>
        </w:rPr>
      </w:r>
      <w:r>
        <w:rPr>
          <w:lang w:val="id_ID" w:bidi="id_ID"/>
        </w:rPr>
        <w:t>Peragakan kerumunan orang banyak yang mengikuti Yesus dan murid-murid-Nya ke tepi danau. Kabar tentang mukjizat Yesus telah tersebar luas dan banyak orang datang untuk melihat-Nya.</w:t>
      </w:r>
    </w:p>
    <w:p>
      <w:pPr/>
      <w:r>
        <w:rPr>
          <w:lang w:val="id_ID" w:bidi="id_ID"/>
        </w:rPr>
      </w:r>
      <w:r>
        <w:rPr>
          <w:lang w:val="id_ID" w:bidi="id_ID"/>
        </w:rPr>
        <w:t>Hentikan sejenak dramanya. Tanyakan kepada orang yang memerankan kerumunan orang, "Apa yang kamu rasakan atau pikirkan?" Orang tersebut mungkin menjawab seperti, "Putus asa. Saya harus datang kepada Yesus supaya bisa disembuhkan!" atau "Frustrasi. Ada terlalu banyak orang di sini. Saya tidak akan pernah bisa mencapai-Nya." atau "Penasaran. Siapakah orang yang memiliki kuasa atas roh-roh jahat ini?" Lanjutkan dramanya.</w:t>
      </w:r>
    </w:p>
    <w:p>
      <w:pPr/>
      <w:r>
        <w:rPr>
          <w:lang w:val="id_ID" w:bidi="id_ID"/>
        </w:rPr>
      </w:r>
      <w:r>
        <w:rPr>
          <w:lang w:val="id_ID" w:bidi="id_ID"/>
        </w:rPr>
        <w:t>Perankan Yesus yang menyuruh para murid-Nya untuk menyiapkan perahu sehingga kerumunan tidak menghimpit-Nya.</w:t>
      </w:r>
    </w:p>
    <w:p>
      <w:pPr/>
      <w:r>
        <w:rPr>
          <w:lang w:val="id_ID" w:bidi="id_ID"/>
        </w:rPr>
      </w:r>
      <w:r>
        <w:rPr>
          <w:lang w:val="id_ID" w:bidi="id_ID"/>
        </w:rPr>
        <w:t>Hentikan sejenak dramanya. Tanyakan kepada orang yang memerankan murid-murid Yesus, "Apa yang kamu rasakan atau pikirkan?" Orang tersebut mungkin menjawab, "Kami menemukan perahu dan membawanya agak menjauh dari pantai supaya jika Yesus perlu menjauh dari kerumunan Dia bisa langsung naik ke perahu dan mengajar," atau "Takut. Ini mulai berubah menjadi massa. Bagaimana jika Yesus terluka?" atau "Lelah. Kita sudah mengalami begitu banyak. Bagaimana caranya Yesus bisa terus bertahan?" Tanyakan kepada orang yang memerankan Yesus, "Apa yang kamu rasakan atau pikirkan?" Orang tersebut mungkin menjawab, "Belas kasihan. Saya akan menolong mereka," atau "Hancur hati-Ku. Begitu banyak orang yang putus asa dan butuh pertolongan," atau "Agak kewalahan." Lanjutkan dramanya.</w:t>
      </w:r>
    </w:p>
    <w:p>
      <w:pPr/>
      <w:r>
        <w:rPr>
          <w:lang w:val="id_ID" w:bidi="id_ID"/>
        </w:rPr>
      </w:r>
      <w:r>
        <w:rPr>
          <w:lang w:val="id_ID" w:bidi="id_ID"/>
        </w:rPr>
        <w:t>Perankan orang-orang sakit yang berdesak-desakan ke depan untuk menyentuh Yesus. Roh-roh jahat melihat Yesus, dan mereka membanting orang-orang yang dirasuki ke tanah di hadapan-Nya dan berteriak, "Engkau adalah Anak Tuhan."</w:t>
      </w:r>
    </w:p>
    <w:p>
      <w:pPr/>
      <w:r>
        <w:rPr>
          <w:lang w:val="id_ID" w:bidi="id_ID"/>
        </w:rPr>
      </w:r>
      <w:r>
        <w:rPr>
          <w:lang w:val="id_ID" w:bidi="id_ID"/>
        </w:rPr>
        <w:t>Hentikan sejenak dramanya. Tanyakan kepada orang yang memerankan roh-roh jahat, "Apa yang kamu rasakan atau pikirkan?" Orang tersebut mungkin menjawab, "Saya tahu siapa Dia! Saya harus berusaha menguasai-Nya," atau "Yesus terlalu kuat. Saya tidak bisa bertahan melawan kuasa-Nya," atau "Takut. Dia akan menyuruh aku pergi." Lanjutkan dramanya.</w:t>
      </w:r>
    </w:p>
    <w:p>
      <w:pPr/>
      <w:r>
        <w:rPr>
          <w:lang w:val="id_ID" w:bidi="id_ID"/>
        </w:rPr>
      </w:r>
      <w:r>
        <w:rPr>
          <w:lang w:val="id_ID" w:bidi="id_ID"/>
        </w:rPr>
        <w:t>Perankan Yesus yang dengan tegas memerintahkan roh-roh untuk tidak mengungkapkan siapa Dia.</w:t>
      </w:r>
    </w:p>
    <w:p>
      <w:pPr/>
      <w:r>
        <w:rPr>
          <w:lang w:val="id_ID" w:bidi="id_ID"/>
        </w:rPr>
      </w:r>
      <w:r>
        <w:rPr>
          <w:lang w:val="id_ID" w:bidi="id_ID"/>
        </w:rPr>
        <w:t>Hentikan sejenak dramanya. Tanyakan kepada orang yang memerankan Yesus, "Apa yang kamu rasakan atau pikirkan?" Orang tersebut mungkin menjawab, "Belum waktunya untuk mengungkapkan identitas Saya sebagai Anak Tuhan," "Belum waktunya. Pelayanan Saya baru dimulai," atau "Bukan roh-roh jahat yang akan mengungkapkan siapa diri Saya."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rekaman dari Markus 3:7–12 dalam versi yang paling mudah dimengerti. </w:t>
      </w:r>
    </w:p>
    <w:p>
      <w:pPr/>
      <w:r>
        <w:rPr>
          <w:lang w:val="id_ID" w:bidi="id_ID"/>
        </w:rPr>
      </w:r>
      <w:r>
        <w:rPr>
          <w:lang w:val="id_ID" w:bidi="id_ID"/>
        </w:rPr>
        <w:t>Pada langkah ini, kelompok akan membahas istilah dan kata kunci dalam bagian ini.</w:t>
      </w:r>
    </w:p>
    <w:p>
      <w:pPr/>
      <w:r>
        <w:rPr>
          <w:lang w:val="id_ID" w:bidi="id_ID"/>
        </w:rPr>
      </w:r>
      <w:r>
        <w:rPr>
          <w:lang w:val="id_ID" w:bidi="id_ID"/>
        </w:rPr>
        <w:t xml:space="preserve">Yesus berjalan bersama </w:t>
      </w:r>
      <w:r>
        <w:rPr>
          <w:b/>
          <w:lang w:val="id_ID" w:bidi="id_ID"/>
        </w:rPr>
        <w:t>murid murid</w:t>
      </w:r>
      <w:r>
        <w:rPr>
          <w:lang w:val="id_ID" w:bidi="id_ID"/>
        </w:rPr>
        <w:t xml:space="preserve">-Nya, atau pengikut terdekat-Nya, ke Danau Galilea. Gunakan istilah yang sama untuk murid-murid yang telah digunakan pada perikop sebelumnya. Pengikut terdekat Yesus berada di dekat-Nya selama sebagian besar pelayanan-Nya di dunia, bepergian bersama-Nya ke mana-mana, belajar dari-Nya, dan kadang-kadang diutus oleh-Nya untuk memberitakan Kabar Sukacita dan menyembuhkan orang sakit. Untuk informasi lebih lanjut tentang </w:t>
      </w:r>
      <w:hyperlink r:id="rId100">
        <w:r>
          <w:rPr>
            <w:lang w:val="id_ID" w:bidi="id_ID"/>
          </w:rPr>
          <w:rPr>
            <w:color w:val="0000EE"/>
            <w:u w:val="single"/>
          </w:rPr>
          <w:t>murid</w:t>
        </w:r>
      </w:hyperlink>
      <w:r>
        <w:rPr>
          <w:lang w:val="id_ID" w:bidi="id_ID"/>
        </w:rPr>
        <w:t>, lihat Glosarium Utama.</w:t>
      </w:r>
    </w:p>
    <w:p>
      <w:pPr/>
      <w:r>
        <w:rPr>
          <w:lang w:val="id_ID" w:bidi="id_ID"/>
        </w:rPr>
      </w:r>
      <w:r>
        <w:rPr>
          <w:lang w:val="id_ID" w:bidi="id_ID"/>
        </w:rPr>
        <w:t xml:space="preserve">Kerumunan besar orang mengikuti Yesus karena mereka mendengar, bahwa Dia telah mengadakan banyak </w:t>
      </w:r>
      <w:r>
        <w:rPr>
          <w:b/>
          <w:lang w:val="id_ID" w:bidi="id_ID"/>
        </w:rPr>
        <w:t>mukjizat</w:t>
      </w:r>
      <w:r>
        <w:rPr>
          <w:lang w:val="id_ID" w:bidi="id_ID"/>
        </w:rPr>
        <w:t xml:space="preserve">. Kata ini berarti tindakan penuh kuasa yang hanya bisa dilakukan oleh Tuhan, dan membawa banyak orang kagum akan Tuhan. Gunakan istilah yang sama untuk mukjizat yang telah digunakan pada perikop sebelumnya. Untuk informasi lebih lanjut tentang </w:t>
      </w:r>
      <w:hyperlink r:id="rId125">
        <w:r>
          <w:rPr>
            <w:lang w:val="id_ID" w:bidi="id_ID"/>
          </w:rPr>
          <w:rPr>
            <w:color w:val="0000EE"/>
            <w:u w:val="single"/>
          </w:rPr>
          <w:t>mukjizat</w:t>
        </w:r>
      </w:hyperlink>
      <w:r>
        <w:rPr>
          <w:lang w:val="id_ID" w:bidi="id_ID"/>
        </w:rPr>
        <w:t>, lihat Glosarium Utama.</w:t>
      </w:r>
    </w:p>
    <w:p>
      <w:pPr/>
      <w:r>
        <w:rPr>
          <w:lang w:val="id_ID" w:bidi="id_ID"/>
        </w:rPr>
      </w:r>
      <w:r>
        <w:rPr>
          <w:lang w:val="id_ID" w:bidi="id_ID"/>
        </w:rPr>
        <w:t xml:space="preserve">Yesus menyuruh murid-murid-Nya untuk memastikan </w:t>
      </w:r>
      <w:r>
        <w:rPr>
          <w:b/>
          <w:lang w:val="id_ID" w:bidi="id_ID"/>
        </w:rPr>
        <w:t>perahu</w:t>
      </w:r>
      <w:r>
        <w:rPr>
          <w:lang w:val="id_ID" w:bidi="id_ID"/>
        </w:rPr>
        <w:t xml:space="preserve"> ada di dekat-Nya ketika Dia sedang mengajar. </w:t>
      </w:r>
      <w:hyperlink r:id="rId40">
        <w:r>
          <w:rPr>
            <w:lang w:val="id_ID" w:bidi="id_ID"/>
          </w:rPr>
          <w:rPr>
            <w:color w:val="0000EE"/>
            <w:u w:val="single"/>
          </w:rPr>
          <w:t>Perahu</w:t>
        </w:r>
      </w:hyperlink>
      <w:r>
        <w:rPr>
          <w:lang w:val="id_ID" w:bidi="id_ID"/>
        </w:rPr>
        <w:t xml:space="preserve"> yang diminta Yesus panjangnya sekitar 8 meter dan lebarnya 2,5 meter. Kedalamannya sekitar 1 1/4 meter. Perahu sebesar itu bisa dengan mudah memuat tiga belas orang. </w:t>
      </w:r>
    </w:p>
    <w:p>
      <w:pPr/>
      <w:r>
        <w:rPr>
          <w:lang w:val="id_ID" w:bidi="id_ID"/>
        </w:rPr>
      </w:r>
      <w:r>
        <w:rPr>
          <w:lang w:val="id_ID" w:bidi="id_ID"/>
        </w:rPr>
        <w:t xml:space="preserve">Berhenti di sini dan lihatlah bersama-sama foto sebuah perahu. Pilihlah suatu cara untuk menunjukkan ukuran perahu tersebut, mungkin dengan menggambar panjang dan lebar perahu di tanah dengan sebuah tongkat dan meminta orang-orang untuk masuk ke dalam garis yang digambar. Hentikan sejenak rekaman disini </w:t>
      </w:r>
    </w:p>
    <w:p>
      <w:pPr/>
      <w:r>
        <w:rPr>
          <w:lang w:val="id_ID" w:bidi="id_ID"/>
        </w:rPr>
      </w:r>
      <w:r>
        <w:rPr>
          <w:b/>
          <w:lang w:val="id_ID" w:bidi="id_ID"/>
        </w:rPr>
        <w:t xml:space="preserve">Roh-roh jahat </w:t>
      </w:r>
      <w:r>
        <w:rPr>
          <w:lang w:val="id_ID" w:bidi="id_ID"/>
        </w:rPr>
        <w:t xml:space="preserve">atau </w:t>
      </w:r>
      <w:r>
        <w:rPr>
          <w:b/>
          <w:lang w:val="id_ID" w:bidi="id_ID"/>
        </w:rPr>
        <w:t>najis</w:t>
      </w:r>
      <w:r>
        <w:rPr>
          <w:lang w:val="id_ID" w:bidi="id_ID"/>
        </w:rPr>
        <w:t xml:space="preserve"> merasuki beberapa orang di kerumunan itu. Najis mengacu pada sesuatu yang tidak layak untuk melayani Tuhan. Semua roh jahat itu najis karena mereka tidak layak untuk melayani Tuhan. Roh jahat mengacu pada makhluk roh yang melayani Setan sebagai perwakilannya, dan mereka berada di bawah kuasanya. Makhluk roh ini memiliki kuasa untuk menindas dan bahkan mengambil alih manusia yang ia rasuki. Inilah yang kita lihat terjadi dalam kisah ini. Kita tahu dari Alkitab bahwa Tuhan menciptakan makhluk roh, tetapi beberapa roh memilih untuk tidak taat kepada-Nya sehingga menjadi najis atau jahat. Cobalah untuk memilih satu kata yang mengacu kepada suatu makhluk roh mandiri yang jahat dan menentang Tuhan. Jika tidak ada kata tersebut, Anda juga dapat menggunakan kata netral untuk suatu roh mandiri dan menambahkan penjelasan seperti roh dari Iblis, atau roh najis/jahat. </w:t>
      </w:r>
    </w:p>
    <w:p>
      <w:pPr/>
      <w:r>
        <w:rPr>
          <w:lang w:val="id_ID" w:bidi="id_ID"/>
        </w:rPr>
      </w:r>
      <w:r>
        <w:rPr>
          <w:lang w:val="id_ID" w:bidi="id_ID"/>
        </w:rPr>
        <w:t xml:space="preserve">Berhenti di sini dan bahas dalam kelompok kata atau frasa apa yang akan Anda gunakan untuk </w:t>
      </w:r>
      <w:r>
        <w:rPr>
          <w:b/>
          <w:lang w:val="id_ID" w:bidi="id_ID"/>
        </w:rPr>
        <w:t>roh jahat</w:t>
      </w:r>
      <w:r>
        <w:rPr>
          <w:lang w:val="id_ID" w:bidi="id_ID"/>
        </w:rPr>
        <w:t xml:space="preserve">. Carilah </w:t>
      </w:r>
      <w:hyperlink r:id="rId52">
        <w:r>
          <w:rPr>
            <w:lang w:val="id_ID" w:bidi="id_ID"/>
          </w:rPr>
          <w:rPr>
            <w:color w:val="0000EE"/>
            <w:u w:val="single"/>
          </w:rPr>
          <w:t>roh jahat</w:t>
        </w:r>
      </w:hyperlink>
      <w:r>
        <w:rPr>
          <w:lang w:val="id_ID" w:bidi="id_ID"/>
        </w:rPr>
        <w:t xml:space="preserve"> di Glosarium Utama untuk informasi lebih lanjut. Hentikan rekaman sejenak di sini. </w:t>
      </w:r>
    </w:p>
    <w:p>
      <w:pPr/>
      <w:r>
        <w:rPr>
          <w:lang w:val="id_ID" w:bidi="id_ID"/>
        </w:rPr>
      </w:r>
      <w:r>
        <w:rPr>
          <w:lang w:val="id_ID" w:bidi="id_ID"/>
        </w:rPr>
        <w:t xml:space="preserve">Roh-roh jahat itu membuat banyak orang jatuh dan berteriak bahwa Yesus adalah </w:t>
      </w:r>
      <w:r>
        <w:rPr>
          <w:b/>
          <w:lang w:val="id_ID" w:bidi="id_ID"/>
        </w:rPr>
        <w:t>Anak Tuhan</w:t>
      </w:r>
      <w:r>
        <w:rPr>
          <w:lang w:val="id_ID" w:bidi="id_ID"/>
        </w:rPr>
        <w:t>. Dalam konteks ini, Markus menggunakan istilah "Anak Tuhan" untuk menggambarkan hubungan Yesus yang unik dengan Tuhan Allah. Gelar "Anak Tuhan" mengungkapkan bahwa Yesus adalah Tuhan dan bahwa Yesus memiliki hubungan yang erat dengan Allah Bapa. Istilah ini menyiratkan bahwa Yesus adalah juruselamat yang diutus Tuhan seperti yang disampaikan oleh para nabi di Perjanjian Lama.</w:t>
      </w:r>
    </w:p>
    <w:p>
      <w:pPr/>
      <w:r>
        <w:rPr>
          <w:lang w:val="id_ID" w:bidi="id_ID"/>
        </w:rPr>
      </w:r>
      <w:r>
        <w:rPr>
          <w:lang w:val="id_ID" w:bidi="id_ID"/>
        </w:rPr>
        <w:t xml:space="preserve">Berhenti di sini dan bahas dalam kelompok kata atau frasa apa yang akan Anda gunakan untuk </w:t>
      </w:r>
      <w:r>
        <w:rPr>
          <w:b/>
          <w:lang w:val="id_ID" w:bidi="id_ID"/>
        </w:rPr>
        <w:t>Anak Tuhan</w:t>
      </w:r>
      <w:r>
        <w:rPr>
          <w:lang w:val="id_ID" w:bidi="id_ID"/>
        </w:rPr>
        <w:t xml:space="preserve">. Carilah </w:t>
      </w:r>
      <w:hyperlink r:id="rId17">
        <w:r>
          <w:rPr>
            <w:lang w:val="id_ID" w:bidi="id_ID"/>
          </w:rPr>
          <w:rPr>
            <w:color w:val="0000EE"/>
            <w:u w:val="single"/>
          </w:rPr>
          <w:t>Anak Tuhan</w:t>
        </w:r>
      </w:hyperlink>
      <w:r>
        <w:rPr>
          <w:lang w:val="id_ID" w:bidi="id_ID"/>
        </w:rPr>
        <w:t xml:space="preserve"> di Glosarium Utama untuk informasi lebih lanjut. Hentikan rekaman sejenak di sini.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dalam kelompok, didalam bahasa Anda sendiri.</w:t>
      </w:r>
    </w:p>
    <w:p>
      <w:pPr/>
      <w:r>
        <w:rPr>
          <w:lang w:val="id_ID" w:bidi="id_ID"/>
        </w:rPr>
      </w:r>
      <w:r>
        <w:rPr>
          <w:lang w:val="id_ID" w:bidi="id_ID"/>
        </w:rPr>
        <w:t>Pertama, seluruh kelompok harus berlatih menceritakan bagian ini dalam bahasa Anda sendiri. Ingatlah untuk memasukkan hal-hal yang sudah diputuskan pada langkah sebelumnya, seperti urutan waktu, kata, frasa, emosi, atau apa pun yang sudah dibahas.</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itu telah menceritakan kembali semua perikop tersebut. Setiap anggota kelompok dapat saling mengoreksi dalam tahap ini. Hentikan sejenak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apa saja, gerakan, atau papan cerita untuk membantu mereka mengingat perikop tersebut. Hentikan sejenak rekaman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Hentikan sejenak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Markus 3:7–12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26">
        <w:r>
          <w:rPr>
            <w:lang w:val="id_ID" w:bidi="id_ID"/>
          </w:rPr>
          <w:rPr>
            <w:color w:val="0000EE"/>
            <w:u w:val="single"/>
          </w:rPr>
          <w:t>Dengar dan Renungkan</w:t>
        </w:r>
      </w:hyperlink>
      <w:r>
        <w:rPr>
          <w:lang w:val="id_ID" w:bidi="id_ID"/>
        </w:rPr>
        <w:t xml:space="preserve"> (570 KB)</w:t>
      </w:r>
      <w:r>
        <w:rPr>
          <w:lang w:val="id_ID" w:bidi="id_ID"/>
        </w:rPr>
      </w:r>
    </w:p>
    <w:p>
      <w:pPr>
        <w:pStyle w:val="ListBullet"/>
        <w:spacing w:line="240" w:lineRule="auto"/>
        <w:ind w:left="720"/>
      </w:pPr>
      <w:r>
        <w:rPr>
          <w:lang w:val="id_ID" w:bidi="id_ID"/>
        </w:rPr>
      </w:r>
      <w:hyperlink r:id="rId127">
        <w:r>
          <w:rPr>
            <w:lang w:val="id_ID" w:bidi="id_ID"/>
          </w:rPr>
          <w:rPr>
            <w:color w:val="0000EE"/>
            <w:u w:val="single"/>
          </w:rPr>
          <w:t>Menyiapkan Panggung</w:t>
        </w:r>
      </w:hyperlink>
      <w:r>
        <w:rPr>
          <w:lang w:val="id_ID" w:bidi="id_ID"/>
        </w:rPr>
        <w:t xml:space="preserve"> (2.8 MB)</w:t>
      </w:r>
      <w:r>
        <w:rPr>
          <w:lang w:val="id_ID" w:bidi="id_ID"/>
        </w:rPr>
      </w:r>
    </w:p>
    <w:p>
      <w:pPr>
        <w:pStyle w:val="ListBullet"/>
        <w:spacing w:line="240" w:lineRule="auto"/>
        <w:ind w:left="720"/>
      </w:pPr>
      <w:r>
        <w:rPr>
          <w:lang w:val="id_ID" w:bidi="id_ID"/>
        </w:rPr>
      </w:r>
      <w:hyperlink r:id="rId128">
        <w:r>
          <w:rPr>
            <w:lang w:val="id_ID" w:bidi="id_ID"/>
          </w:rPr>
          <w:rPr>
            <w:color w:val="0000EE"/>
            <w:u w:val="single"/>
          </w:rPr>
          <w:t>Menjelaskan Adegan</w:t>
        </w:r>
      </w:hyperlink>
      <w:r>
        <w:rPr>
          <w:lang w:val="id_ID" w:bidi="id_ID"/>
        </w:rPr>
        <w:t xml:space="preserve"> (1.7 MB)</w:t>
      </w:r>
      <w:r>
        <w:rPr>
          <w:lang w:val="id_ID" w:bidi="id_ID"/>
        </w:rPr>
      </w:r>
    </w:p>
    <w:p>
      <w:pPr>
        <w:pStyle w:val="ListBullet"/>
        <w:spacing w:line="240" w:lineRule="auto"/>
        <w:ind w:left="720"/>
      </w:pPr>
      <w:r>
        <w:rPr>
          <w:lang w:val="id_ID" w:bidi="id_ID"/>
        </w:rPr>
      </w:r>
      <w:hyperlink r:id="rId129">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130">
        <w:r>
          <w:rPr>
            <w:lang w:val="id_ID" w:bidi="id_ID"/>
          </w:rPr>
          <w:rPr>
            <w:color w:val="0000EE"/>
            <w:u w:val="single"/>
          </w:rPr>
          <w:t>Melengkapi yang Kurang</w:t>
        </w:r>
      </w:hyperlink>
      <w:r>
        <w:rPr>
          <w:lang w:val="id_ID" w:bidi="id_ID"/>
        </w:rPr>
        <w:t xml:space="preserve"> (2.5 MB)</w:t>
      </w:r>
      <w:r>
        <w:rPr>
          <w:lang w:val="id_ID" w:bidi="id_ID"/>
        </w:rPr>
      </w:r>
    </w:p>
    <w:p>
      <w:pPr>
        <w:pStyle w:val="ListBullet"/>
        <w:spacing w:line="240" w:lineRule="auto"/>
        <w:ind w:left="720"/>
      </w:pPr>
      <w:r>
        <w:rPr>
          <w:lang w:val="id_ID" w:bidi="id_ID"/>
        </w:rPr>
      </w:r>
      <w:hyperlink r:id="rId131">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Markus 3:13–19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3:13–19 dan renungkan di dalam hati Anda.</w:t>
      </w:r>
    </w:p>
    <w:p>
      <w:pPr/>
      <w:r>
        <w:rPr>
          <w:lang w:val="id_ID" w:bidi="id_ID"/>
        </w:rPr>
      </w:r>
      <w:r>
        <w:rPr>
          <w:lang w:val="id_ID" w:bidi="id_ID"/>
        </w:rPr>
        <w:t>Jika memungkinkan, dengarkan rekaman Markus 3:13–19 sebanyak tiga kali, dalam tiga versi terjemahan yang berbeda. Kemudian, sebagai kelompok, bahas pertanyaan-pertanyaan berikut:</w:t>
      </w:r>
    </w:p>
    <w:p>
      <w:pPr>
        <w:pStyle w:val="ListNumber"/>
        <w:numPr>
          <w:ilvl w:val="0"/>
          <w:numId w:val="26"/>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Tuhan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rekaman dari Markus 3:13–19 dalam terjemahan yang paling mudah dimengerti. </w:t>
      </w:r>
    </w:p>
    <w:p>
      <w:pPr/>
      <w:r>
        <w:rPr>
          <w:lang w:val="id_ID" w:bidi="id_ID"/>
        </w:rPr>
      </w:r>
      <w:r>
        <w:rPr>
          <w:lang w:val="id_ID" w:bidi="id_ID"/>
        </w:rPr>
        <w:t>Dalam Markus, misi Yesus dengan para murid-Nya sangat penting. Pada awal Markus, kita melihat Yesus memanggil beberapa murid-Nya. Dalam perikop ini, Yesus menunjuk dua belas pengikut terdekat-Nya yang akan pergi ke mana-mana bersama Dia dan bekerja sama dengan-Nya. Kemudian, Yesus akan mengutus kedua belas pengikut-Nya dalam suatu misi untuk membagikan Kabar Baik yang telah di ajarkan-Nya. Kabar baik mengacu pada Tuhan yang datang untuk memerintah di dalam hati umat-Nya melalui Yesus. Setelah kebangkitan Yesus, kita melihat bahwa para murid ini pergi ke seluruh dunia.</w:t>
      </w:r>
    </w:p>
    <w:p>
      <w:pPr/>
      <w:r>
        <w:rPr>
          <w:lang w:val="id_ID" w:bidi="id_ID"/>
        </w:rPr>
      </w:r>
      <w:r>
        <w:rPr>
          <w:lang w:val="id_ID" w:bidi="id_ID"/>
        </w:rPr>
        <w:t>Kisah ini terjadi di lereng gunung. Dalam Alkitab, banyak wahyu dari Tuhan yang terjadi di gunung. Kemungkinan besar ini sebuah gunung atau bukit yang mengelilingi Danau Galilea.</w:t>
      </w:r>
    </w:p>
    <w:p>
      <w:pPr/>
      <w:r>
        <w:rPr>
          <w:lang w:val="id_ID" w:bidi="id_ID"/>
        </w:rPr>
      </w:r>
      <w:r>
        <w:rPr>
          <w:lang w:val="id_ID" w:bidi="id_ID"/>
        </w:rPr>
        <w:t>Berhenti di sini dan tunjukkan sebuah gambar perbukitan di sekitar Danau Galilea kepada kelompok Anda. Berhenti sejenak di sini.</w:t>
      </w:r>
    </w:p>
    <w:p>
      <w:pPr/>
      <w:r>
        <w:rPr>
          <w:lang w:val="id_ID" w:bidi="id_ID"/>
        </w:rPr>
      </w:r>
      <w:r>
        <w:rPr>
          <w:lang w:val="id_ID" w:bidi="id_ID"/>
        </w:rPr>
        <w:t>Kita tahu dari Injil Lukas bahwa Yesus menghabiskan sepanjang malam berdoa sebelum membuat keputusan penting ini. Yesus kemungkinan besar naik ke lereng gunung bersama sekelompok besar pengikut-Nya, meskipun Markus tidak tahu berapa banyak orang yang pergi bersama-Nya. Yesus memanggil 12 orang bersama-Nya dari kelompok besar para murid atau pengikut-Nya untuk naik ke gunung. Beberapa terjemahan Alkitab mencakup informasi bahwa Yesus secara resmi menyebut orang-orang ini "rasul" pada masa itu, tetapi beberapa terjemahan tidak menyertakan gelar "rasul." Terlepas dari apakah Anda menyertakan gelar "rasul," atau tidak, kita tahu dari petunjuk yang Yesus berikan kepada orang-orang ini bahwa Yesus menunjuk dan mengutus ke-12 orang ini sebagai wakil-Nya. Sejak saat ini dan seterusnya, Markus memberikan mereka gelar khusus, "Dua Belas." Angka 12 itu penting. Ada 12 suku Israel, umat pilihan Tuhan. Namun umat Tuhan, bangsa Israel, telah berpaling dari Tuhan. Yesus berusaha menunjukkan bahwa Dia akan mengembalikan umat Tuhan dan memakai mereka untuk melaksanakan misi-Nya ke seluruh dunia. Setelah kisah ini, kita melihat bahwa Yesus mulai mempersiapkan mereka untuk misi yang Dia miliki bagi mereka.</w:t>
      </w:r>
    </w:p>
    <w:p>
      <w:pPr/>
      <w:r>
        <w:rPr>
          <w:lang w:val="id_ID" w:bidi="id_ID"/>
        </w:rPr>
      </w:r>
      <w:r>
        <w:rPr>
          <w:lang w:val="id_ID" w:bidi="id_ID"/>
        </w:rPr>
        <w:t>Berhenti di sini dan bahas pertanyaan ini sebagai kelompok: Bagaimana para guru penting dalam masyarakat Anda memilih para murid khusus mereka? Apa yang dilakukan para murid itu? Berhenti sejenak di sini.</w:t>
      </w:r>
    </w:p>
    <w:p>
      <w:pPr/>
      <w:r>
        <w:rPr>
          <w:lang w:val="id_ID" w:bidi="id_ID"/>
        </w:rPr>
      </w:r>
      <w:r>
        <w:rPr>
          <w:lang w:val="id_ID" w:bidi="id_ID"/>
        </w:rPr>
        <w:t>Yesus memberikan ke-12 orang ini otoritas, atau hak, untuk mengajar dan memerintahkan setan atau roh jahat untuk melepaskan orang-orang yang mereka kuasai. Markus kemudian menyebutkan nama kedua belas orang yang dipilih Yesus untuk mengikuti-Nya. Anda mungkin perlu menyatakan dengan jelas bahwa ini adalah nama-nama kedua belas murid Yesus.</w:t>
      </w:r>
    </w:p>
    <w:p>
      <w:pPr/>
      <w:r>
        <w:rPr>
          <w:lang w:val="id_ID" w:bidi="id_ID"/>
        </w:rPr>
      </w:r>
      <w:r>
        <w:rPr>
          <w:lang w:val="id_ID" w:bidi="id_ID"/>
        </w:rPr>
        <w:t>Markus tidak memberi tahu kita mengapa Dia memberi Simon nama kedua Petrus, atau mengapa Dia memberikan Yakobus dan Yohanes nama anak-anak guruh. Kita juga tidak tahu mengapa Dia tidak menyebutkan Lewi, yang kisahnya kita dengar sebelumnya di dalam Markus. Kita tahu bahwa dalam Perjanjian Lama, memberikan nama keluarga, atau nama terakhir, dapat berarti Tuhan memberikan janji kepada orang itu, maupun memberi mereka tugas khusus. Petrus berarti "batu." Ini bisa jadi karena Petrus menjadi seorang pemimpin atau juru bicara dari kelompok ini. 'Anak-anak guruh' mungkin menggambarkan sifat manusia, seperti fakta bahwa mereka kadang-kadang berbicara dengan keras tentang suatu hal. Simon lain pun terpilih, Simon orang Zelot. Zelot kemungkinan besar mengacu pada seseorang yang berhasrat agar Israel terbebas dari kekuasaan Romawi. Markus menggambarkan Yudas Iskariot sebagai pengkhianat. Ini karena tiga tahun kemudian, Yudas Iskariot akan mengkhianati Yesus kepada musuh-musuhnya sehingga Yesus ditangkap.</w:t>
      </w:r>
    </w:p>
    <w:p>
      <w:pPr/>
      <w:r>
        <w:rPr>
          <w:lang w:val="id_ID" w:bidi="id_ID"/>
        </w:rPr>
      </w:r>
      <w:r>
        <w:rPr>
          <w:lang w:val="id_ID" w:bidi="id_ID"/>
        </w:rPr>
        <w:t>Berhenti di sini dan bahas pertanyaan ini sebagai kelompok: Bagaimana budaya Anda menggunakan nama? Siapakah yang memberi nama kepada manusia? Siapakah yang saling mengenal namanya? Apakah nama menggambarkan pribadi seseorang? Berhenti sejenak di sini.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Dengarkam rekaman terjemahan dari Markus 3:13–19 dalam terjemahan yang paling mudah dimengerti.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satu adegan.</w:t>
      </w:r>
    </w:p>
    <w:p>
      <w:pPr/>
      <w:r>
        <w:rPr>
          <w:lang w:val="id_ID" w:bidi="id_ID"/>
        </w:rPr>
      </w:r>
      <w:r>
        <w:rPr>
          <w:b/>
          <w:lang w:val="id_ID" w:bidi="id_ID"/>
        </w:rPr>
        <w:t>Dalam adegan pertama:</w:t>
      </w:r>
      <w:r>
        <w:rPr>
          <w:lang w:val="id_ID" w:bidi="id_ID"/>
        </w:rPr>
        <w:t xml:space="preserve"> Yesus naik ke atas gunung dan memanggil sekelompok pengikut-Nya untuk pergi bersama-Nya. Yesus memilih 12 murid-Nya untuk menjadi wakil-Nya dan memanggil nama - nama mereka Yesus mengutus mereka untuk memberitakan dan memberikan mereka otoritas untuk mengusir setan.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 yang dipanggil Yesus</w:t>
      </w:r>
    </w:p>
    <w:p>
      <w:pPr>
        <w:pStyle w:val="ListBullet"/>
        <w:spacing w:line="240" w:lineRule="auto"/>
        <w:ind w:left="720"/>
      </w:pPr>
      <w:r>
        <w:rPr>
          <w:lang w:val="id_ID" w:bidi="id_ID"/>
        </w:rPr>
      </w:r>
      <w:r>
        <w:rPr>
          <w:lang w:val="id_ID" w:bidi="id_ID"/>
        </w:rPr>
        <w:t>Lainnya yang dipanggil Yesus</w:t>
      </w:r>
    </w:p>
    <w:p>
      <w:pPr/>
      <w:r>
        <w:rPr>
          <w:lang w:val="id_ID" w:bidi="id_ID"/>
        </w:rPr>
      </w:r>
      <w:r>
        <w:rPr>
          <w:lang w:val="id_ID" w:bidi="id_ID"/>
        </w:rPr>
        <w:t>Sebagai kelompok, perhatikan bagian-bagian dari latar belakang perikop ini.</w:t>
      </w:r>
    </w:p>
    <w:p>
      <w:pPr/>
      <w:r>
        <w:rPr>
          <w:lang w:val="id_ID" w:bidi="id_ID"/>
        </w:rPr>
      </w:r>
      <w:r>
        <w:rPr>
          <w:lang w:val="id_ID" w:bidi="id_ID"/>
        </w:rPr>
        <w:t>Minta kelompok itu memperagakan Yesus di atas gunung bersama sekelompok murid-Nya. Kemungkinan ada banyak orang bersama Yesus di atas gunung. Yesus memanggil nama ke - 12 murid-Nya dari antara banyak orang dan memilih mereka untuk menjadi wakil-Nya.</w:t>
      </w:r>
    </w:p>
    <w:p>
      <w:pPr/>
      <w:r>
        <w:rPr>
          <w:lang w:val="id_ID" w:bidi="id_ID"/>
        </w:rPr>
      </w:r>
      <w:r>
        <w:rPr>
          <w:lang w:val="id_ID" w:bidi="id_ID"/>
        </w:rPr>
        <w:t>Penting untuk membayangkan ciri-ciri dari nama beberapa murid. Misalnya, yang berperan sebagai dua bersaudara Yakobus dan Yohanes dapat berpura-pura berbicara dengan suara keras ketika mereka mengajar.</w:t>
      </w:r>
    </w:p>
    <w:p>
      <w:pPr/>
      <w:r>
        <w:rPr>
          <w:lang w:val="id_ID" w:bidi="id_ID"/>
        </w:rPr>
      </w:r>
      <w:r>
        <w:rPr>
          <w:lang w:val="id_ID" w:bidi="id_ID"/>
        </w:rPr>
        <w:t>Pastikan untuk menampilkan ke 12 rasul dengan otoritas dari Yesus untuk mengajar di berbagai tempat dan untuk membebaskan orang-orang dari roh-roh jahat.</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rekaman terjemahan Markus 3:13–19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Keduabelas murid yang dipanggil Yesus</w:t>
      </w:r>
    </w:p>
    <w:p>
      <w:pPr>
        <w:pStyle w:val="ListBullet"/>
        <w:spacing w:line="240" w:lineRule="auto"/>
        <w:ind w:left="720"/>
      </w:pPr>
      <w:r>
        <w:rPr>
          <w:lang w:val="id_ID" w:bidi="id_ID"/>
        </w:rPr>
      </w:r>
      <w:r>
        <w:rPr>
          <w:lang w:val="id_ID" w:bidi="id_ID"/>
        </w:rPr>
        <w:t>Lainnya yang dipanggil Yesus</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rekaman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rekaman di sini dan peragakan perikop ini kedua kalinya.</w:t>
      </w:r>
    </w:p>
    <w:p>
      <w:pPr/>
      <w:r>
        <w:rPr>
          <w:lang w:val="id_ID" w:bidi="id_ID"/>
        </w:rPr>
      </w:r>
      <w:r>
        <w:rPr>
          <w:lang w:val="id_ID" w:bidi="id_ID"/>
        </w:rPr>
        <w:t>Berikut ini adalah contoh dari drama dan kemungkinan tanggapannya.</w:t>
      </w:r>
    </w:p>
    <w:p>
      <w:pPr/>
      <w:r>
        <w:rPr>
          <w:lang w:val="id_ID" w:bidi="id_ID"/>
        </w:rPr>
      </w:r>
      <w:r>
        <w:rPr>
          <w:lang w:val="id_ID" w:bidi="id_ID"/>
        </w:rPr>
        <w:t>Peragakan Yesus berjalan di lereng gunung. Yesus memanggil sekelompok murid-Nya untuk datang kepada-Nya. Yesus memilih 12 murid untuk menjadi rasul-Nya.</w:t>
      </w:r>
    </w:p>
    <w:p>
      <w:pPr/>
      <w:r>
        <w:rPr>
          <w:lang w:val="id_ID" w:bidi="id_ID"/>
        </w:rPr>
      </w:r>
      <w:r>
        <w:rPr>
          <w:lang w:val="id_ID" w:bidi="id_ID"/>
        </w:rPr>
        <w:t>Hentikan sejenak dramanya. Tanyakan kepada orang yang memerankan Petrus, "Apa yang kamu rasakan atau pikirkan?" Orang tersebut mungkin menjawab hal-hal seperti, "Rendah hati. Siapakah saya sehingga saya dipilih oleh Yesus?" atau "Bertekad. Saya ingin membuat Yesus bangga," atau "Masih banyak yang harus saya pelajari." Lanjutkan dramanya.</w:t>
      </w:r>
    </w:p>
    <w:p>
      <w:pPr/>
      <w:r>
        <w:rPr>
          <w:lang w:val="id_ID" w:bidi="id_ID"/>
        </w:rPr>
      </w:r>
      <w:r>
        <w:rPr>
          <w:lang w:val="id_ID" w:bidi="id_ID"/>
        </w:rPr>
        <w:t>Peragakan hal-hal yang Yesus berikan otoritas kepada para rasul untuk dilakukan: Mereka mengikuti Yesus ke mana pun Dia pergi, Yesus mengutus mereka untuk memberitakan, dan para rasul memiliki otoritas untuk mengusir setan.</w:t>
      </w:r>
    </w:p>
    <w:p>
      <w:pPr/>
      <w:r>
        <w:rPr>
          <w:lang w:val="id_ID" w:bidi="id_ID"/>
        </w:rPr>
      </w:r>
      <w:r>
        <w:rPr>
          <w:lang w:val="id_ID" w:bidi="id_ID"/>
        </w:rPr>
        <w:t>Hentikan sejenak dramanya. Tanyakan kepada orang yang memerankan salah satu murid-murid Yesus, "Apa yang kamu rasakan atau pikirkan?" Orang tersebut mungkin menjawab hal-hal seperti, "Kagum. Orang-orang benar-benar mendengarkan apa yang saya ajarkan," atau "terkagum - kagum. Setan-setan takut akan kuasa Tuhan di dalam saya," atau "Takut. Saya belum pernah melakukan hal seperti ini sebelumnya."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rekaman terjemahan Markus 3:13–19 dalam terjemahan yang paling mudah dimengerti.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berada di atas gunung bersama sekelompok </w:t>
      </w:r>
      <w:hyperlink r:id="rId100">
        <w:r>
          <w:rPr>
            <w:lang w:val="id_ID" w:bidi="id_ID"/>
          </w:rPr>
          <w:rPr>
            <w:color w:val="0000EE"/>
            <w:u w:val="single"/>
          </w:rPr>
          <w:t>murid</w:t>
        </w:r>
      </w:hyperlink>
      <w:r>
        <w:rPr>
          <w:lang w:val="id_ID" w:bidi="id_ID"/>
        </w:rPr>
        <w:t xml:space="preserve">-Nya. Yesus </w:t>
      </w:r>
      <w:r>
        <w:rPr>
          <w:b/>
          <w:lang w:val="id_ID" w:bidi="id_ID"/>
        </w:rPr>
        <w:t>menunjuk kedua belas murid</w:t>
      </w:r>
      <w:r>
        <w:rPr>
          <w:lang w:val="id_ID" w:bidi="id_ID"/>
        </w:rPr>
        <w:t>. Frasa ini menunjukkan bahwa Yesus menganggap penunjukan atau pemilihan kedua belas orang ini sangat penting. Yesus memberi mereka tugas untuk dilakukan, dan Dia memberi mereka nama yang menunjukkan sifat mereka atau pekerjaan penting yang Dia sediakan bagi mereka. Markus mengunakan "Dua Belas" sebagai sebuah gelar khusus untuk kelompok pria ini. Anda mungkin membutuhkan kata benda lain agar pendengar Anda memahami kalau kelompok ini adalah kelompok 'kedua belas pengikut.'</w:t>
      </w:r>
    </w:p>
    <w:p>
      <w:pPr/>
      <w:r>
        <w:rPr>
          <w:lang w:val="id_ID" w:bidi="id_ID"/>
        </w:rPr>
      </w:r>
      <w:r>
        <w:rPr>
          <w:lang w:val="id_ID" w:bidi="id_ID"/>
        </w:rPr>
        <w:t xml:space="preserve">Yesus memberikan "kedua belas murid" </w:t>
      </w:r>
      <w:r>
        <w:rPr>
          <w:b/>
          <w:lang w:val="id_ID" w:bidi="id_ID"/>
        </w:rPr>
        <w:t>otoritas</w:t>
      </w:r>
      <w:r>
        <w:rPr>
          <w:lang w:val="id_ID" w:bidi="id_ID"/>
        </w:rPr>
        <w:t xml:space="preserve"> untuk memberitakan dan mengusir setan. Otoritas mengacu pada hak yang diberikan kepada seseorang untuk bertindak. Para murid sekarang dapat bertindak atas nama Yesus. Gunakan kata dan frasa yang sama untuk otoritas seperti yang Anda gunakan pada perikop sebelumnya. Untuk informasi lebih lanjut tentang </w:t>
      </w:r>
      <w:hyperlink r:id="rId50">
        <w:r>
          <w:rPr>
            <w:lang w:val="id_ID" w:bidi="id_ID"/>
          </w:rPr>
          <w:rPr>
            <w:color w:val="0000EE"/>
            <w:u w:val="single"/>
          </w:rPr>
          <w:t>otoritas</w:t>
        </w:r>
      </w:hyperlink>
      <w:r>
        <w:rPr>
          <w:lang w:val="id_ID" w:bidi="id_ID"/>
        </w:rPr>
        <w:t>, lihat Glosarium Utama.</w:t>
      </w:r>
    </w:p>
    <w:p>
      <w:pPr/>
      <w:r>
        <w:rPr>
          <w:lang w:val="id_ID" w:bidi="id_ID"/>
        </w:rPr>
      </w:r>
      <w:r>
        <w:rPr>
          <w:lang w:val="id_ID" w:bidi="id_ID"/>
        </w:rPr>
        <w:t>Berhenti dan diskusikan dengan tim Anda: Anda mungkin ingin memberikan contoh dari kehidupan sehari-hari tim untuk menunjukkan apa yang dimaksud dengan otoritas. Mungkin berguna untuk menggunakan contoh dari kehidupan pemerintah lokal atau desa. Seorang pegawai pemerintah hanyalah manusia biasa. Ia tidak memiliki kekuasaan, bertindak sendiri, untuk menegakkan apa pun. Bahkan jika ia berusaha untuk menegakkan hukum, orang-orang mungkin akan mematuhi atau tidak mematuhinya. Namun, ketika pemerintah memberinya otoritas, dia mungkin baru bertindak untuk menegakkan hukum. Berhenti sejenak di sini.</w:t>
      </w:r>
    </w:p>
    <w:p>
      <w:pPr/>
      <w:r>
        <w:rPr>
          <w:lang w:val="id_ID" w:bidi="id_ID"/>
        </w:rPr>
      </w:r>
      <w:hyperlink r:id="rId52">
        <w:r>
          <w:rPr>
            <w:lang w:val="id_ID" w:bidi="id_ID"/>
          </w:rPr>
          <w:rPr>
            <w:color w:val="0000EE"/>
            <w:u w:val="single"/>
          </w:rPr>
          <w:t>Roh jahat</w:t>
        </w:r>
      </w:hyperlink>
      <w:r>
        <w:rPr>
          <w:lang w:val="id_ID" w:bidi="id_ID"/>
        </w:rPr>
        <w:t xml:space="preserve"> atau </w:t>
      </w:r>
      <w:r>
        <w:rPr>
          <w:b/>
          <w:lang w:val="id_ID" w:bidi="id_ID"/>
        </w:rPr>
        <w:t>setan</w:t>
      </w:r>
      <w:r>
        <w:rPr>
          <w:lang w:val="id_ID" w:bidi="id_ID"/>
        </w:rPr>
        <w:t xml:space="preserve"> mengacu pada makhluk roh yang melayani Iblis sebagai suruhannya, dan berada di bawah otoritasnya. Baik </w:t>
      </w:r>
      <w:hyperlink r:id="rId53">
        <w:r>
          <w:rPr>
            <w:lang w:val="id_ID" w:bidi="id_ID"/>
          </w:rPr>
          <w:rPr>
            <w:color w:val="0000EE"/>
            <w:u w:val="single"/>
          </w:rPr>
          <w:t>roh najis</w:t>
        </w:r>
      </w:hyperlink>
      <w:r>
        <w:rPr>
          <w:lang w:val="id_ID" w:bidi="id_ID"/>
        </w:rPr>
        <w:t xml:space="preserve"> maupun "setan-setan" digunakan secara bergantian dalam Perjanjian Baru. Makhluk-makhluk roh ini memiliki kuasa untuk menghimpit dan bahkan mengendalikan manusia yang ia rasuki. Inilah yang kita lihat terjadi pada banyak orang dalam kisah ini. Kita tahu dari Alkitab bahwa roh-roh jahat diciptakan oleh Tuhan dan memilih untuk tidak mematuhiNya, tetapi beberapa bahasa tidak memiliki istilah yang dapat menjelaskannya secara memadai. "Roh jahat" mereka mungkin mengacu pada roh orang mati yang "menghantui" orang-orang. Cobalah untuk memilih kata yang mengacu kepada suatu makhluk roh yang jahat dan menentang Tuhan. Jika ada, Anda juga dapat menggunakan kata netral untuk roh itu sendiri dan menambahkan penjelasan seperti roh dari setan, atau roh jahat. Gunakan kata dan frasa yang sama untuk setan seperti yang Anda gunakan pada perikop sebelumnya. Untuk informasi lebih lanjut tentang </w:t>
      </w:r>
      <w:hyperlink r:id="rId62">
        <w:r>
          <w:rPr>
            <w:lang w:val="id_ID" w:bidi="id_ID"/>
          </w:rPr>
          <w:rPr>
            <w:color w:val="0000EE"/>
            <w:u w:val="single"/>
          </w:rPr>
          <w:t>setan-setan</w:t>
        </w:r>
      </w:hyperlink>
      <w:r>
        <w:rPr>
          <w:lang w:val="id_ID" w:bidi="id_ID"/>
        </w:rPr>
        <w:t>, lihat Glosarium Utama.</w:t>
      </w:r>
    </w:p>
    <w:p>
      <w:pPr/>
      <w:r>
        <w:rPr>
          <w:lang w:val="id_ID" w:bidi="id_ID"/>
        </w:rPr>
      </w:r>
      <w:r>
        <w:rPr>
          <w:lang w:val="id_ID" w:bidi="id_ID"/>
        </w:rPr>
        <w:t xml:space="preserve">Yesus menyebut mereka </w:t>
      </w:r>
      <w:r>
        <w:rPr>
          <w:b/>
          <w:lang w:val="id_ID" w:bidi="id_ID"/>
        </w:rPr>
        <w:t>rasul-rasul-Nya</w:t>
      </w:r>
      <w:r>
        <w:rPr>
          <w:lang w:val="id_ID" w:bidi="id_ID"/>
        </w:rPr>
        <w:t>. Beberapa naskah tidak memiliki frasa ini--mungkin frasa ini berasal dari kisah yang sama dalam Lukas 6:13. Para rasul ditunjuk oleh Yesus sendiri sebagai perwakilan yang Dia pilih. Fungsi utama mereka adalah memberitakan Kabar Baik, menjadi para pendiri gereja, memegang otoritas rohani dalam gereja, dan menjadi saksi atas fakta bahwa Yesus telah dibangkitkan dari kematian. Jika bahasa Anda memiliki istilah yang diterima untuk "rasul" yang mudah dipahami oleh semua orang, Anda bisa menggunakan istilah itu di sini. Namun, jika pendengar Anda bukan dari gereja atau orang yang baru percaya, mereka mungkin memerlukan penjelasan lebih lanjut, dan istilah yang lain yang dapat membantu mereka. Beberapa saran antara lain:</w:t>
      </w:r>
    </w:p>
    <w:p>
      <w:pPr>
        <w:pStyle w:val="ListBullet"/>
        <w:spacing w:line="240" w:lineRule="auto"/>
        <w:ind w:left="720"/>
      </w:pPr>
      <w:r>
        <w:rPr>
          <w:lang w:val="id_ID" w:bidi="id_ID"/>
        </w:rPr>
      </w:r>
      <w:r>
        <w:rPr>
          <w:lang w:val="id_ID" w:bidi="id_ID"/>
        </w:rPr>
        <w:t>perwakilan Yesus Kristus</w:t>
      </w:r>
    </w:p>
    <w:p>
      <w:pPr>
        <w:pStyle w:val="ListBullet"/>
        <w:spacing w:line="240" w:lineRule="auto"/>
        <w:ind w:left="720"/>
      </w:pPr>
      <w:r>
        <w:rPr>
          <w:lang w:val="id_ID" w:bidi="id_ID"/>
        </w:rPr>
      </w:r>
      <w:r>
        <w:rPr>
          <w:lang w:val="id_ID" w:bidi="id_ID"/>
        </w:rPr>
        <w:t>para utusan (khusus) Yesus Kristus</w:t>
      </w:r>
    </w:p>
    <w:p>
      <w:pPr>
        <w:pStyle w:val="ListBullet"/>
        <w:spacing w:line="240" w:lineRule="auto"/>
        <w:ind w:left="720"/>
      </w:pPr>
      <w:r>
        <w:rPr>
          <w:lang w:val="id_ID" w:bidi="id_ID"/>
        </w:rPr>
      </w:r>
      <w:r>
        <w:rPr>
          <w:lang w:val="id_ID" w:bidi="id_ID"/>
        </w:rPr>
        <w:t>orang-orang yang diutus oleh Yesus Kristus</w:t>
      </w:r>
    </w:p>
    <w:p>
      <w:pPr/>
      <w:r>
        <w:rPr>
          <w:lang w:val="id_ID" w:bidi="id_ID"/>
        </w:rPr>
      </w:r>
      <w:r>
        <w:rPr>
          <w:lang w:val="id_ID" w:bidi="id_ID"/>
        </w:rPr>
        <w:t xml:space="preserve">Istilah apa pun yang Anda pilih harus menyiratkan bahwa orang-orang ini memegang posisi kepercayaan dan otoritas. Untuk informasi lebih lanjut tentang </w:t>
      </w:r>
      <w:hyperlink r:id="rId132">
        <w:r>
          <w:rPr>
            <w:lang w:val="id_ID" w:bidi="id_ID"/>
          </w:rPr>
          <w:rPr>
            <w:color w:val="0000EE"/>
            <w:u w:val="single"/>
          </w:rPr>
          <w:t>rasul</w:t>
        </w:r>
      </w:hyperlink>
      <w:r>
        <w:rPr>
          <w:lang w:val="id_ID" w:bidi="id_ID"/>
        </w:rPr>
        <w:t>, lihat Glosarium Utama.</w:t>
      </w:r>
    </w:p>
    <w:p>
      <w:pPr/>
      <w:r>
        <w:rPr>
          <w:lang w:val="id_ID" w:bidi="id_ID"/>
        </w:rPr>
      </w:r>
      <w:r>
        <w:rPr>
          <w:lang w:val="id_ID" w:bidi="id_ID"/>
        </w:rPr>
        <w:t xml:space="preserve">Markus mengatakan bahwa Yesus menyebut Yakobus dan Yohanes, </w:t>
      </w:r>
      <w:r>
        <w:rPr>
          <w:b/>
          <w:lang w:val="id_ID" w:bidi="id_ID"/>
        </w:rPr>
        <w:t>Anak-anak Guruh</w:t>
      </w:r>
      <w:r>
        <w:rPr>
          <w:lang w:val="id_ID" w:bidi="id_ID"/>
        </w:rPr>
        <w:t>. Ini adalah nama panggilan, atau nama lain, yang diberikan Yesus kepada saudara-saudara ini.</w:t>
      </w:r>
    </w:p>
    <w:p>
      <w:pPr/>
      <w:r>
        <w:rPr>
          <w:lang w:val="id_ID" w:bidi="id_ID"/>
        </w:rPr>
      </w:r>
      <w:r>
        <w:rPr>
          <w:lang w:val="id_ID" w:bidi="id_ID"/>
        </w:rPr>
        <w:t xml:space="preserve">Simon </w:t>
      </w:r>
      <w:r>
        <w:rPr>
          <w:b/>
          <w:lang w:val="id_ID" w:bidi="id_ID"/>
        </w:rPr>
        <w:t>orang Zelot</w:t>
      </w:r>
      <w:r>
        <w:rPr>
          <w:lang w:val="id_ID" w:bidi="id_ID"/>
        </w:rPr>
        <w:t xml:space="preserve"> juga adalah nama yang diberikan Yesus kepada Simon. Mungkin, ini berarti bahwa Simon sangat menaati hukum Tuhan yang diberikan melalui Musa dan berusaha mengikuti Tuhan dengan baik serta antusias. Hal ini juga bisa mengacu pada hasrat-Nya untuk melihat Israel terbebas dari kekuasaan Romawi.</w:t>
      </w:r>
    </w:p>
    <w:p>
      <w:pPr/>
      <w:r>
        <w:rPr>
          <w:lang w:val="id_ID" w:bidi="id_ID"/>
        </w:rPr>
      </w:r>
      <w:r>
        <w:rPr>
          <w:lang w:val="id_ID" w:bidi="id_ID"/>
        </w:rPr>
        <w:t xml:space="preserve">Nama </w:t>
      </w:r>
      <w:r>
        <w:rPr>
          <w:b/>
          <w:lang w:val="id_ID" w:bidi="id_ID"/>
        </w:rPr>
        <w:t>Yudas Iskariot</w:t>
      </w:r>
      <w:r>
        <w:rPr>
          <w:lang w:val="id_ID" w:bidi="id_ID"/>
        </w:rPr>
        <w:t xml:space="preserve"> berarti "Yudas dari desa Kariot."</w:t>
      </w:r>
    </w:p>
    <w:p>
      <w:pPr/>
      <w:r>
        <w:rPr>
          <w:lang w:val="id_ID" w:bidi="id_ID"/>
        </w:rPr>
      </w:r>
      <w:r>
        <w:rPr>
          <w:lang w:val="id_ID" w:bidi="id_ID"/>
        </w:rPr>
        <w:t>Berhenti dan diskusikan dalam kelompok bagaimana Anda akan berbicara tentang nama-nama ini dalam terjemahan Anda. Berhenti sejenak di sini.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bagian itu dalam bahasa Anda sendiri. Ingatlah untuk memasukkan hal-hal yang Anda putuskan dalam langkah sebelumnya, seperti kronologi, kata, frasa, emosi, atau apa pun yang Anda sudah diskusikan.</w:t>
      </w:r>
    </w:p>
    <w:p>
      <w:pPr/>
      <w:r>
        <w:rPr>
          <w:lang w:val="id_ID" w:bidi="id_ID"/>
        </w:rPr>
      </w:r>
      <w:r>
        <w:rPr>
          <w:lang w:val="id_ID" w:bidi="id_ID"/>
        </w:rPr>
        <w:t xml:space="preserve">Seorang anggota kelompok harus menyampaikan beberapa kalimat dari perikop itu dan berhenti sejenak. Anggota kelompok lain harus menceritakan bagian selanjutnya dari perikop itu dan berhenti sebentar. Lakukan ini sampai kelompok itu telah menceritakan kembali seluruh perikop tersebut. Masing-masing anggota kelompok dapat saling mengoreksi dalam tahap ini. Hentikan sejenak rekaman ini di sini. </w:t>
      </w:r>
    </w:p>
    <w:p>
      <w:pPr/>
      <w:r>
        <w:rPr>
          <w:lang w:val="id_ID" w:bidi="id_ID"/>
        </w:rPr>
      </w:r>
      <w:r>
        <w:rPr>
          <w:lang w:val="id_ID" w:bidi="id_ID"/>
        </w:rPr>
        <w:t xml:space="preserve">Selanjutnya, setiap anggota kelompok harus menceritakan seluruh perikop tersebut tanpa gangguan setidaknya satu kali. Setiap anggota kelompok dapat menggunakan benda apa saja, gerakan, atau papan cerita untuk membantu mereka mengingat perikop tersebut. Hentikan sejenak rekaman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Hentikan sejenak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Markus 3:20–35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3:20–35 dan renungkan di dalam hati Anda.</w:t>
      </w:r>
    </w:p>
    <w:p>
      <w:pPr/>
      <w:r>
        <w:rPr>
          <w:lang w:val="id_ID" w:bidi="id_ID"/>
        </w:rPr>
      </w:r>
      <w:r>
        <w:rPr>
          <w:lang w:val="id_ID" w:bidi="id_ID"/>
        </w:rPr>
        <w:t>Jika memungkinkan, dengarkan rekaman Markus 3:20–35 sebanyak tiga kali, dalam tiga versi terjemahan yang berbeda. Kemudian, sebagai kelompok, bahas pertanyaan-pertanyaan berikut:</w:t>
      </w:r>
    </w:p>
    <w:p>
      <w:pPr>
        <w:pStyle w:val="ListNumber"/>
        <w:numPr>
          <w:ilvl w:val="0"/>
          <w:numId w:val="27"/>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orang-orang?</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rekaman rekaman dari Markus 3:20–35 dalam versi yang paling mudah dimengerti. </w:t>
      </w:r>
    </w:p>
    <w:p>
      <w:pPr/>
      <w:r>
        <w:rPr>
          <w:lang w:val="id_ID" w:bidi="id_ID"/>
        </w:rPr>
      </w:r>
      <w:r>
        <w:rPr>
          <w:lang w:val="id_ID" w:bidi="id_ID"/>
        </w:rPr>
        <w:t>Kisah ini mungkin terjadi di rumah Simon dan Andreas di Kapernaum. Mungkin tidak terjadi tepat setelah Yesus menunjuk 12 murid-Nya, tetapi Markus menempatkannya di sini sebagai suatu pembelajaran tentang kontroversi yang berkembang yang disebabkan pelayanan Yesus. Keluarga Yesus ingin membawa-Nya pergi karena banyak orang mengira Dia gila. Para pemuka agama mengatakan bahwa Yesus bekerja dengan Setan. Para pemimpin agama dan keluarga Yesus berusaha untuk mencegah Yesus melanjutkan pekerjaan-Nya. Kisah ini menunjukkan bahwa kontroversi yang sesungguhnya adalah perang antara Yesus dengan Setan. Markus terkadang menempatkan kisah dalam kisah untuk memberikan perhatian pada pengajaran yang dia inginkan.</w:t>
      </w:r>
    </w:p>
    <w:p>
      <w:pPr/>
      <w:r>
        <w:rPr>
          <w:lang w:val="id_ID" w:bidi="id_ID"/>
        </w:rPr>
      </w:r>
      <w:r>
        <w:rPr>
          <w:lang w:val="id_ID" w:bidi="id_ID"/>
        </w:rPr>
        <w:t xml:space="preserve">Berhenti di sini dan diskusikan secara kelompok: Bagaimana Anda menggunakan sebuah kisah untuk memberikan suatu pembelajaran khusus? Pernahkah Anda menceritakan dua kisah atau lebih secara bersamaan untuk menunjukkan sesuatu? Hentikan sejenak rekaman ini di sini. </w:t>
      </w:r>
    </w:p>
    <w:p>
      <w:pPr/>
      <w:r>
        <w:rPr>
          <w:lang w:val="id_ID" w:bidi="id_ID"/>
        </w:rPr>
      </w:r>
      <w:r>
        <w:rPr>
          <w:lang w:val="id_ID" w:bidi="id_ID"/>
        </w:rPr>
        <w:t>Pada awal bagian ini, keluarga Yesus datang untuk berusaha membawa-Nya pergi, karena Dia begitu sibuk sehingga bahkan tidak sempat makan. Kita tidak yakin apakah keluarga Yesus atau orang lain dari kerumunan itu yang berkata, "Dia tidak masuk akal." "Dia tidak masuk akal" artinya seseorang hampir sepenuhnya gila, atau edan.</w:t>
      </w:r>
    </w:p>
    <w:p>
      <w:pPr/>
      <w:r>
        <w:rPr>
          <w:lang w:val="id_ID" w:bidi="id_ID"/>
        </w:rPr>
      </w:r>
      <w:r>
        <w:rPr>
          <w:lang w:val="id_ID" w:bidi="id_ID"/>
        </w:rPr>
        <w:t xml:space="preserve">Berhenti di sini dan diskusikan dengan kelompok: dalam budaya Anda, apa yang dilakukan pada orang-orang yang Anda kira gila atau edan? Hentikan sejenak rekaman ini di sini. </w:t>
      </w:r>
    </w:p>
    <w:p>
      <w:pPr/>
      <w:r>
        <w:rPr>
          <w:lang w:val="id_ID" w:bidi="id_ID"/>
        </w:rPr>
      </w:r>
      <w:r>
        <w:rPr>
          <w:lang w:val="id_ID" w:bidi="id_ID"/>
        </w:rPr>
        <w:t>Para perwakilan resmi ahli Taurat datang dari Yerusalem untuk mengamati Yesus karena ketenaran-Nya telah menyebar. Para guru agama ini menuduh Yesus dirasuki oleh Beelzebul Beelzebul kemungkinan adalah nama lain untuk pangeran setan, atau Setan. Beberapa terjemahan hanya menggunakan Setan di sini. Ketika Yesus menjawab, Dia menggunakan nama Setan dalam jawaban-Nya. Yesus mengatakan bahwa kerajaan yang terpecah belah akan runtuh. Suatu kerajaan adalah suatu wilayah yang diperintah oleh seorang raja. Maksud Yesus adalah jika kekuatan sebuah kerajaan terbagi antara dua pihak yang bermusuhan, maka kerajaan itu lemah dan akhirnya runtuh.</w:t>
      </w:r>
    </w:p>
    <w:p>
      <w:pPr/>
      <w:r>
        <w:rPr>
          <w:lang w:val="id_ID" w:bidi="id_ID"/>
        </w:rPr>
      </w:r>
      <w:r>
        <w:rPr>
          <w:lang w:val="id_ID" w:bidi="id_ID"/>
        </w:rPr>
        <w:t>Yesus menceritakan dengan kisah tentang seorang pria yang kuat. Dia mengatakan bahwa hanya seseorang yang lebih kuat yang dapat mengalahkan seorang pria yang kuat. Dia menyiratkan bahwa Dia lebih kuat daripada Setan. Ketika Yesus kemudian berbicara tentang Roh Kudus, Dia menyiratkan bahwa Dia dipenuhi Roh Kudus, dan Roh Kudus lebih kuat daripada Setan.</w:t>
      </w:r>
    </w:p>
    <w:p>
      <w:pPr/>
      <w:r>
        <w:rPr>
          <w:lang w:val="id_ID" w:bidi="id_ID"/>
        </w:rPr>
      </w:r>
      <w:r>
        <w:rPr>
          <w:lang w:val="id_ID" w:bidi="id_ID"/>
        </w:rPr>
        <w:t xml:space="preserve">Ketika para pemuka agama menuduh Yesus melakukan penistaan agama dan dirasuki oleh roh jahat, mereka mengatakan bahwa Yesus tidak memiliki Roh Kudus, ini adalah dosa tidak terampuni yang dimaksudkan oleh Yesus. Dosanya adalah menyebut Yesus, seseorang yang dipenuhi Roh Kudus, jahat alih-alih mengakui karya Allah dalam Yesus. Para pemuka agama "bersalah atas dosa kekal", mereka sepenuhnya menanggung konsekuensi dosa tersebut karena Tuhan tidak akan mengampuni dosa ini. Dosa ini bukan suatu tindakan sekali, Tuhan tidak mengampuni seseorang yang terus menerus mengatakan bahwa karya Roh Kudus itu jahat. </w:t>
      </w:r>
    </w:p>
    <w:p>
      <w:pPr/>
      <w:r>
        <w:rPr>
          <w:lang w:val="id_ID" w:bidi="id_ID"/>
        </w:rPr>
      </w:r>
      <w:r>
        <w:rPr>
          <w:lang w:val="id_ID" w:bidi="id_ID"/>
        </w:rPr>
        <w:t xml:space="preserve">Berhenti di sini dan diskusikan dalam kelompok: Dalam budaya Anda, apa hal terburuk yang dapat dilakukan seseorang terhadap Tuhan? Hentikan sejenak rekaman ini di sini. </w:t>
      </w:r>
    </w:p>
    <w:p>
      <w:pPr/>
      <w:r>
        <w:rPr>
          <w:lang w:val="id_ID" w:bidi="id_ID"/>
        </w:rPr>
      </w:r>
      <w:r>
        <w:rPr>
          <w:lang w:val="id_ID" w:bidi="id_ID"/>
        </w:rPr>
        <w:t>Di dalam kisah ini, kembali kita melihat keluarga Yesus di luar rumah menunggu untuk menemui-Nya dan membawa-Nya pergi. Kini Yesus dapat menggunakannya sebagai suatu pengajaran untuk menunjukkan kepada kita seperti apa keluarga Tuhan yang sejati, yaitu siapa pun yang melakukan kehendak Tuhan untuk dilakukan. Yesus tahu siapa ibu dan saudara-Nya, tetapi pertanyaan sebenarnya yang Dia tanyakan adalah, "Siapakah orang-orang yang disebut ibu-Ku dan saudara-saudara-Ku?" Kemudian Yesus menjawab pertanyaan ini dengan menjelaskan bahwa orang yang seperti keluarga-Nya adalah mereka yang melakukan apa yang Tuhan ingin mereka lakukan.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rekaman dari Markus 3:20–35 dalam versi yang paling mudah dimengerti. </w:t>
      </w:r>
    </w:p>
    <w:p>
      <w:pPr/>
      <w:r>
        <w:rPr>
          <w:lang w:val="id_ID" w:bidi="id_ID"/>
        </w:rPr>
      </w:r>
      <w:r>
        <w:rPr>
          <w:lang w:val="id_ID" w:bidi="id_ID"/>
        </w:rPr>
        <w:t>Pada langkah ini, kelompok akan menentukan adegan, tokoh, dan latar belakang dari perikop ini. Selanjutnya, kelompok akan menggambarkan perikop ini.</w:t>
      </w:r>
    </w:p>
    <w:p>
      <w:pPr/>
      <w:r>
        <w:rPr>
          <w:lang w:val="id_ID" w:bidi="id_ID"/>
        </w:rPr>
      </w:r>
      <w:r>
        <w:rPr>
          <w:lang w:val="id_ID" w:bidi="id_ID"/>
        </w:rPr>
        <w:t>Cerita ini memiliki tiga adegan.</w:t>
      </w:r>
    </w:p>
    <w:p>
      <w:pPr/>
      <w:r>
        <w:rPr>
          <w:lang w:val="id_ID" w:bidi="id_ID"/>
        </w:rPr>
      </w:r>
      <w:r>
        <w:rPr>
          <w:b/>
          <w:lang w:val="id_ID" w:bidi="id_ID"/>
        </w:rPr>
        <w:t>Di adegan pertama:</w:t>
      </w:r>
      <w:r>
        <w:rPr>
          <w:lang w:val="id_ID" w:bidi="id_ID"/>
        </w:rPr>
        <w:t xml:space="preserve"> Yesus berada di dalam rumah dan sekelompok orang telah berkumpul Keluarga-Nya mendengar apa yang terjadi, dan mereka datang untuk berusaha membawa Yesus pergi, kata-Nya, "Dia tidak masuk akal."</w:t>
      </w:r>
    </w:p>
    <w:p>
      <w:pPr/>
      <w:r>
        <w:rPr>
          <w:lang w:val="id_ID" w:bidi="id_ID"/>
        </w:rPr>
      </w:r>
      <w:r>
        <w:rPr>
          <w:b/>
          <w:lang w:val="id_ID" w:bidi="id_ID"/>
        </w:rPr>
        <w:t>Dalam adegan kedua:</w:t>
      </w:r>
      <w:r>
        <w:rPr>
          <w:lang w:val="id_ID" w:bidi="id_ID"/>
        </w:rPr>
        <w:t xml:space="preserve"> Para ahli Taurat datang dari Yerusalem, dan berkata, “Yesus kerasukan, karena itu Dia memiliki kuasa ini untuk mengusir setan.”</w:t>
      </w:r>
    </w:p>
    <w:p>
      <w:pPr/>
      <w:r>
        <w:rPr>
          <w:lang w:val="id_ID" w:bidi="id_ID"/>
        </w:rPr>
      </w:r>
      <w:r>
        <w:rPr>
          <w:lang w:val="id_ID" w:bidi="id_ID"/>
        </w:rPr>
        <w:t>Yesus menjawab, “Bagaimana Setan dapat mengusir Iblis? Suatu kerajaan yang terpecah oleh perang saudara akan runtuh. Satu-satunya cara kamu bisa mengusir seseorang adalah jika kamu kuat.” Dia menggambarkan hal ini dengan menjelaskan seseorang yang akan cukup kuat untuk memasuki rumah seorang pria kuat dan menjarah barang-barangnya. Ini hanya bisa dilakukan oleh seseorang yang lebih kuat daripada orang kuat tersebut, yang bisa mengikatnya untuk menjarah rumahnya.</w:t>
      </w:r>
    </w:p>
    <w:p>
      <w:pPr/>
      <w:r>
        <w:rPr>
          <w:lang w:val="id_ID" w:bidi="id_ID"/>
        </w:rPr>
      </w:r>
      <w:r>
        <w:rPr>
          <w:lang w:val="id_ID" w:bidi="id_ID"/>
        </w:rPr>
        <w:t>Yesus mengakhiri adegan ini dengan mengatakan, “Dosa dan penistaan agama bisa diampuni, tetapi siapa pun yang menistakan Roh Kudus tidak pernah bisa diampuni — ini adalah dosa dengan konsekuensi kekal.”</w:t>
      </w:r>
    </w:p>
    <w:p>
      <w:pPr/>
      <w:r>
        <w:rPr>
          <w:lang w:val="id_ID" w:bidi="id_ID"/>
        </w:rPr>
      </w:r>
      <w:r>
        <w:rPr>
          <w:b/>
          <w:lang w:val="id_ID" w:bidi="id_ID"/>
        </w:rPr>
        <w:t>Dalam adegan ketiga:</w:t>
      </w:r>
      <w:r>
        <w:rPr>
          <w:lang w:val="id_ID" w:bidi="id_ID"/>
        </w:rPr>
        <w:t xml:space="preserve"> Ibu dan saudara-saudara Yesus datang. Yesus memiliki setidaknya dua saudara (dan mungkin lebih). Mereka berdiri di luar rumah dan mengutus seseorang untuk memberi tahu Yesus agar keluar dan berbicara dengan mereka. Namun Yesus sedang mengajar, dan kerumunan mengelilingi-Nya. Yesus menjawab, “Siapakah ibu-Ku dan siapakah saudara-saudara-Ku? Inilah ibu-Ku dan saudara-Ku — siapa pun yang melakukan kehendak Tuhan adalah ibu-Ku dan saudaraku perempuan, dan saudara-Ku laki-laki."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Ibu Yesus</w:t>
      </w:r>
    </w:p>
    <w:p>
      <w:pPr>
        <w:pStyle w:val="ListBullet"/>
        <w:spacing w:line="240" w:lineRule="auto"/>
        <w:ind w:left="720"/>
      </w:pPr>
      <w:r>
        <w:rPr>
          <w:lang w:val="id_ID" w:bidi="id_ID"/>
        </w:rPr>
      </w:r>
      <w:r>
        <w:rPr>
          <w:lang w:val="id_ID" w:bidi="id_ID"/>
        </w:rPr>
        <w:t>Saudara-saudara laki-laki Yesus (Dia memiliki setidaknya dua, mungkin lebih)</w:t>
      </w:r>
    </w:p>
    <w:p>
      <w:pPr/>
      <w:r>
        <w:rPr>
          <w:lang w:val="id_ID" w:bidi="id_ID"/>
        </w:rPr>
      </w:r>
      <w:r>
        <w:rPr>
          <w:lang w:val="id_ID" w:bidi="id_ID"/>
        </w:rPr>
        <w:t>Sebagai kelompok, perhatikan bagian-bagian dari latar belakang perikop ini.</w:t>
      </w:r>
    </w:p>
    <w:p>
      <w:pPr/>
      <w:r>
        <w:rPr>
          <w:lang w:val="id_ID" w:bidi="id_ID"/>
        </w:rPr>
      </w:r>
      <w:r>
        <w:rPr>
          <w:lang w:val="id_ID" w:bidi="id_ID"/>
        </w:rPr>
        <w:t>Kisah ini dimulai dengan frasa "suatu saat." Kita tidak tahu berapa lama setelah Yesus memanggil murid-murid-Nya bahwa kisah ini terjadi.</w:t>
      </w:r>
    </w:p>
    <w:p>
      <w:pPr/>
      <w:r>
        <w:rPr>
          <w:lang w:val="id_ID" w:bidi="id_ID"/>
        </w:rPr>
      </w:r>
      <w:r>
        <w:rPr>
          <w:lang w:val="id_ID" w:bidi="id_ID"/>
        </w:rPr>
        <w:t>Perhatikan interaksi antara Yesus, para tokoh yang berbeda dalam kisah ini, dan jawaban Yesus kepada para tokoh tersebut.</w:t>
      </w:r>
    </w:p>
    <w:p>
      <w:pPr/>
      <w:r>
        <w:rPr>
          <w:lang w:val="id_ID" w:bidi="id_ID"/>
        </w:rPr>
      </w:r>
      <w:r>
        <w:rPr>
          <w:lang w:val="id_ID" w:bidi="id_ID"/>
        </w:rPr>
        <w:t>Dalam adegan pertama, Yesus berada di dalam rumah bersama murid-murid-Nya, dan banyak orang datang untuk berkumpul. Yesus dan murid-murid-Nya begitu sibuk sehingga mereka tidak punya waktu untuk makan. Keluarga-Nya berusaha untuk membawa-Nya pergi. Seseorang — kita tidak yakin siapa — mengatakan bahwa Yesus tidak masuk akal, atau gila.</w:t>
      </w:r>
    </w:p>
    <w:p>
      <w:pPr/>
      <w:r>
        <w:rPr>
          <w:lang w:val="id_ID" w:bidi="id_ID"/>
        </w:rPr>
      </w:r>
      <w:r>
        <w:rPr>
          <w:lang w:val="id_ID" w:bidi="id_ID"/>
        </w:rPr>
        <w:t xml:space="preserve">Dalam adegan kedua, Yesus menceritakan dua kisah, atau memberikan dua ilustrasi. Perhatikan dua contoh yang diberikan Yesus. Di satu kisah, Dia menggambarkan suatu Kerajaan yang terpecah-pecah, atau keluarga yang terpisah menjadi dua, untuk menggambarkan bagaimana seandainya Setan berontak melawan dirinya sendiri, ia tidak dapat bertahan. </w:t>
      </w:r>
    </w:p>
    <w:p>
      <w:pPr/>
      <w:r>
        <w:rPr>
          <w:lang w:val="id_ID" w:bidi="id_ID"/>
        </w:rPr>
      </w:r>
      <w:r>
        <w:rPr>
          <w:lang w:val="id_ID" w:bidi="id_ID"/>
        </w:rPr>
        <w:t>Dalam ilustrasi kedua, Yesus menjelaskan bahwa hanya seseorang yang lebih kuat daripada seorang pria yang kuat yang dapat masuk ke rumah pria yang kuat tersebut, mengikatnya, dan menjarah rumahnya. Yesus mengakhiri adegan ini dengan mengajarkan tentang penistaan Roh Kudus. Yesus memulai dengan frasa, "Aku berkata kepadamu, sesungguhnya," untuk menunjukkan bahwa apa yang akan Dia katakan adalah sangat penting. Yesus ingin orang-orang berhenti dan mendengarkan apa yang akan Dia katakan.</w:t>
      </w:r>
    </w:p>
    <w:p>
      <w:pPr/>
      <w:r>
        <w:rPr>
          <w:lang w:val="id_ID" w:bidi="id_ID"/>
        </w:rPr>
      </w:r>
      <w:r>
        <w:rPr>
          <w:lang w:val="id_ID" w:bidi="id_ID"/>
        </w:rPr>
        <w:t xml:space="preserve">Berhenti di sini dan diskusikan dalam kelompok: Dalam bahasa Anda, apakah ada frasa untuk mengambil perhatian orang-orang? Hentikan sejenak rekaman ini di sini. </w:t>
      </w:r>
    </w:p>
    <w:p>
      <w:pPr/>
      <w:r>
        <w:rPr>
          <w:lang w:val="id_ID" w:bidi="id_ID"/>
        </w:rPr>
      </w:r>
      <w:r>
        <w:rPr>
          <w:lang w:val="id_ID" w:bidi="id_ID"/>
        </w:rPr>
        <w:t>Yesus mengatakan bahwa semua dosa diampuni oleh Tuhan, tetapi Tuhan tidak akan mengampuni penistaan Roh Kudus. Anda mungkin perlu menyatakan bahwa Tuhan-lah yang mengampuni atau tidak mengampuni dosa.</w:t>
      </w:r>
    </w:p>
    <w:p>
      <w:pPr/>
      <w:r>
        <w:rPr>
          <w:lang w:val="id_ID" w:bidi="id_ID"/>
        </w:rPr>
      </w:r>
      <w:r>
        <w:rPr>
          <w:lang w:val="id_ID" w:bidi="id_ID"/>
        </w:rPr>
        <w:t>Dalam adegan ketiga, keluarga Yesus datang untuk berdiri di luar rumah di mana Yesus dan murid-murid-Nya berada. Kemungkinan mereka adalah ibu Yesus dan setidaknya dua saudara laki-laki-Nya. Keluarga Yesus mengirim pesan ke dalam rumah dan meminta Yesus keluar untuk berbicara dengan mereka. Ketika Yesus mendengar bahwa keluarga-Nya menanyakan-Nya, Dia mengajukan pertanyaan yang mana Dia tidak mengharapkan orang-orang menjawab. Dia bertanya, "Siapakah ibu dan saudara-saudara laki-laki-Ku?" Kemudian Dia melihat orang-orang yang duduk di sekitar-Nya dan Dia menjawab pertanyaan itu. Yesus berkata, “Inilah ibu-Ku dan saudara-saudara laki-laki-Ku! Orang-orang yang melakukan kehendak Tuhan adalah ibu-Ku dan saudara-Ku perempuan, dan saudara-Ku laki-laki."</w:t>
      </w:r>
    </w:p>
    <w:p>
      <w:pPr/>
      <w:r>
        <w:rPr>
          <w:lang w:val="id_ID" w:bidi="id_ID"/>
        </w:rPr>
      </w:r>
      <w:r>
        <w:rPr>
          <w:lang w:val="id_ID" w:bidi="id_ID"/>
        </w:rPr>
        <w:t xml:space="preserve">Sekarang, kelompok membuat papan cerita, menggambarkan atau menggunakan benda-benda untuk memperagakan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rekaman dari Markus 3:20–35 dalam versi yang paling mudah dimengerti. </w:t>
      </w:r>
    </w:p>
    <w:p>
      <w:pPr/>
      <w:r>
        <w:rPr>
          <w:lang w:val="id_ID" w:bidi="id_ID"/>
        </w:rPr>
      </w:r>
      <w:r>
        <w:rPr>
          <w:lang w:val="id_ID" w:bidi="id_ID"/>
        </w:rPr>
        <w:t>Pada langkah ini, kelompok akan memperagakan ayat ini.</w:t>
      </w:r>
    </w:p>
    <w:p>
      <w:pPr/>
      <w:r>
        <w:rPr>
          <w:lang w:val="id_ID" w:bidi="id_ID"/>
        </w:rPr>
      </w:r>
      <w:r>
        <w:rPr>
          <w:lang w:val="id_ID" w:bidi="id_ID"/>
        </w:rPr>
        <w:t>Cerita ini memiliki tiga adegan.</w:t>
      </w:r>
    </w:p>
    <w:p>
      <w:pPr/>
      <w:r>
        <w:rPr>
          <w:lang w:val="id_ID" w:bidi="id_ID"/>
        </w:rPr>
      </w:r>
      <w:r>
        <w:rPr>
          <w:lang w:val="id_ID" w:bidi="id_ID"/>
        </w:rPr>
        <w:t>Tokoh-tokoh dalam ayat ini adalah:</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pemimpin agama</w:t>
      </w:r>
    </w:p>
    <w:p>
      <w:pPr>
        <w:pStyle w:val="ListBullet"/>
        <w:spacing w:line="240" w:lineRule="auto"/>
        <w:ind w:left="720"/>
      </w:pPr>
      <w:r>
        <w:rPr>
          <w:lang w:val="id_ID" w:bidi="id_ID"/>
        </w:rPr>
      </w:r>
      <w:r>
        <w:rPr>
          <w:lang w:val="id_ID" w:bidi="id_ID"/>
        </w:rPr>
        <w:t>Ibu Yesus</w:t>
      </w:r>
    </w:p>
    <w:p>
      <w:pPr>
        <w:pStyle w:val="ListBullet"/>
        <w:spacing w:line="240" w:lineRule="auto"/>
        <w:ind w:left="720"/>
      </w:pPr>
      <w:r>
        <w:rPr>
          <w:lang w:val="id_ID" w:bidi="id_ID"/>
        </w:rPr>
      </w:r>
      <w:r>
        <w:rPr>
          <w:lang w:val="id_ID" w:bidi="id_ID"/>
        </w:rPr>
        <w:t>Saudara-saudara Yesus (Dia memiliki setidaknya dua, mungkin lebih)</w:t>
      </w:r>
    </w:p>
    <w:p>
      <w:pPr/>
      <w:r>
        <w:rPr>
          <w:lang w:val="id_ID" w:bidi="id_ID"/>
        </w:rPr>
      </w:r>
      <w:r>
        <w:rPr>
          <w:lang w:val="id_ID" w:bidi="id_ID"/>
        </w:rPr>
        <w:t>Sebagai kelompok, peragakan ayat ini dua kali. Anda harus peragakan ayat ini dalam bahasa Anda.</w:t>
      </w:r>
    </w:p>
    <w:p>
      <w:pPr/>
      <w:r>
        <w:rPr>
          <w:lang w:val="id_ID" w:bidi="id_ID"/>
        </w:rPr>
      </w:r>
      <w:r>
        <w:rPr>
          <w:lang w:val="id_ID" w:bidi="id_ID"/>
        </w:rPr>
        <w:t>Pertama, peragakan ayat ini tanpa berhenti. Perhatikan dialog, aliran cerita, alur cerita, dan urutan waktu dari ayat ini. Pastikan agar saat Anda memerankan ayat ini tidak ada bagian sulit atau penting yang terlewatkan. Bantulah satu sama lain untuk mengingat bagian-bagian dari ayat itu.</w:t>
      </w:r>
    </w:p>
    <w:p>
      <w:pPr/>
      <w:r>
        <w:rPr>
          <w:lang w:val="id_ID" w:bidi="id_ID"/>
        </w:rPr>
      </w:r>
      <w:r>
        <w:rPr>
          <w:lang w:val="id_ID" w:bidi="id_ID"/>
        </w:rPr>
        <w:t>Hentikan sejenak rekaman di sini dan mulai peragakan ayat ini.</w:t>
      </w:r>
    </w:p>
    <w:p>
      <w:pPr/>
      <w:r>
        <w:rPr>
          <w:lang w:val="id_ID" w:bidi="id_ID"/>
        </w:rPr>
      </w:r>
      <w:r>
        <w:rPr>
          <w:lang w:val="id_ID" w:bidi="id_ID"/>
        </w:rPr>
        <w:t>Kelompok harus peragakan cerita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rekaman di sini dan peragakan ayat ini kedua kalinya.</w:t>
      </w:r>
    </w:p>
    <w:p>
      <w:pPr/>
      <w:r>
        <w:rPr>
          <w:lang w:val="id_ID" w:bidi="id_ID"/>
        </w:rPr>
      </w:r>
      <w:r>
        <w:rPr>
          <w:lang w:val="id_ID" w:bidi="id_ID"/>
        </w:rPr>
        <w:t>Berikut ini adalah contoh dari drama dan kemungkinan tanggapannya.</w:t>
      </w:r>
    </w:p>
    <w:p>
      <w:pPr/>
      <w:r>
        <w:rPr>
          <w:lang w:val="id_ID" w:bidi="id_ID"/>
        </w:rPr>
      </w:r>
      <w:r>
        <w:rPr>
          <w:lang w:val="id_ID" w:bidi="id_ID"/>
        </w:rPr>
        <w:t>Peragakan saat Yesus di dalam rumah dan dalam kerumunan Keluarga Yesus mendengar apa yang terjadi dari kejauhan, mendekat, dan berkata, “Dia tidak masuk akal!”</w:t>
      </w:r>
    </w:p>
    <w:p>
      <w:pPr/>
      <w:r>
        <w:rPr>
          <w:lang w:val="id_ID" w:bidi="id_ID"/>
        </w:rPr>
      </w:r>
      <w:r>
        <w:rPr>
          <w:lang w:val="id_ID" w:bidi="id_ID"/>
        </w:rPr>
        <w:t>Hentikan sejenak dramanya. Tanyakan kepada orang yang memerankan Yesus, "Apa yang kamu rasakan atau pikirkan?" Orang tersebut mungkin menjawab "Kami tidak mengerti," atau "Yesus menyiratkan bahwa Dia adalah Tuhan! Hal itu akan membuatnya bermasalah dengan para pemimpin agama," atau "Saya telah tumbuh bersama Yesus. Saya tidak mengerti mengapa semua orang memberikannya begitu banyak perhatian." Lanjutkan dramanya.</w:t>
      </w:r>
    </w:p>
    <w:p>
      <w:pPr/>
      <w:r>
        <w:rPr>
          <w:lang w:val="id_ID" w:bidi="id_ID"/>
        </w:rPr>
      </w:r>
      <w:r>
        <w:rPr>
          <w:lang w:val="id_ID" w:bidi="id_ID"/>
        </w:rPr>
        <w:t>Peragakan para pemimpin agama yang tiba dan berkata, “Dia dirasuki oleh roh jahat, begitulah Dia memiliki kuasa untuk mengusir setan.” Yesus menjawab, “Bagaimana Setan dapat mengusir Iblis? Suatu kerajaan yang terpecah oleh perang saudara akan runtuh. Satu-satunya cara kamu bisa mengusir seseorang adalah jika kamu kuat.” Yesus memberikan contoh tentang seorang pria yang kuat.</w:t>
      </w:r>
    </w:p>
    <w:p>
      <w:pPr/>
      <w:r>
        <w:rPr>
          <w:lang w:val="id_ID" w:bidi="id_ID"/>
        </w:rPr>
      </w:r>
      <w:r>
        <w:rPr>
          <w:lang w:val="id_ID" w:bidi="id_ID"/>
        </w:rPr>
        <w:t>Yesus mengakhiri dengan mengatakan, “Aku mengatakan sebenarnya, semua dosa dan penistaan bisa diampuni, tetapi siapa pun yang menistakan Roh Kudus tidak pernah bisa diampuni. Itulah sebuah dosa dengan konsekuensi kekal.”</w:t>
      </w:r>
    </w:p>
    <w:p>
      <w:pPr/>
      <w:r>
        <w:rPr>
          <w:lang w:val="id_ID" w:bidi="id_ID"/>
        </w:rPr>
      </w:r>
      <w:r>
        <w:rPr>
          <w:lang w:val="id_ID" w:bidi="id_ID"/>
        </w:rPr>
        <w:t>Hentikan sejenak dramanya. Tanyakan kepada orang yang memerankan Yesus, "Apa yang kamu rasakan atau pikirkan?" Orang tersebut mungkin menjawab “Saya menjawab mereka bahwa saya dirasuki oleh roh jahat,” atau “Karena para pemimpin agama menuduh saya sebagai roh jahat, mereka menghujat Roh Kudus,” atau “Mereka menolak bahwa saya membawa berita tentang kerajaan Tuhan. Allah tidak akan mengampuni dosa itu." Lanjutkan dramanya.</w:t>
      </w:r>
    </w:p>
    <w:p>
      <w:pPr/>
      <w:r>
        <w:rPr>
          <w:lang w:val="id_ID" w:bidi="id_ID"/>
        </w:rPr>
      </w:r>
      <w:r>
        <w:rPr>
          <w:lang w:val="id_ID" w:bidi="id_ID"/>
        </w:rPr>
        <w:t>Ibu dan saudara-saudara Yesus datang untuk menemui-Nya dan mengutus seseorang untuk memberitahu-Nya agar datang dan berbicara dengan mereka. Yesus menjawab, “Siapakah ibu-Ku dan siapakah saudara-saudara-Ku? Inilah ibu-Ku dan saudara-Ku — siapa pun yang melakukan kehendak Allah adalah ibu-Ku dan saudaraku perempuan, dan saudara-Ku laki-laki."</w:t>
      </w:r>
    </w:p>
    <w:p>
      <w:pPr/>
      <w:r>
        <w:rPr>
          <w:lang w:val="id_ID" w:bidi="id_ID"/>
        </w:rPr>
      </w:r>
      <w:r>
        <w:rPr>
          <w:lang w:val="id_ID" w:bidi="id_ID"/>
        </w:rPr>
        <w:t>Hentikan sejenak dramanya. Tanyakan kepada orang yang memerankan Yesus, "Apa yang kamu rasakan atau pikirkan?" Anda mungkin mendengar hal-hal seperti, "Saya sekarang memasuki pelayanan dan panggilan saya," atau "Saya lebih terlibat dalam identitas sejatiku sebagai anak Tuhan, daripada hanya menjadi saudara atau putra yang tinggal di Nazaret."</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rekaman dari Markus 3:20–35 dalam versi yang paling mudah dimengerti.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Kerumunan orang mengikuti Yesus dan </w:t>
      </w:r>
      <w:r>
        <w:rPr>
          <w:b/>
          <w:lang w:val="id_ID" w:bidi="id_ID"/>
        </w:rPr>
        <w:t>murid-murid</w:t>
      </w:r>
      <w:r>
        <w:rPr>
          <w:lang w:val="id_ID" w:bidi="id_ID"/>
        </w:rPr>
        <w:t xml:space="preserve">-Nya, atau pengikut terdekat-Nya. Gunakan kata yang sama untuk murid-murid seperti yang telah Anda gunakan pada perikop sebelumnya. Untuk informasi lebih lanjut tentang </w:t>
      </w:r>
      <w:hyperlink r:id="rId100">
        <w:r>
          <w:rPr>
            <w:lang w:val="id_ID" w:bidi="id_ID"/>
          </w:rPr>
          <w:rPr>
            <w:color w:val="0000EE"/>
            <w:u w:val="single"/>
          </w:rPr>
          <w:t>murid</w:t>
        </w:r>
      </w:hyperlink>
      <w:r>
        <w:rPr>
          <w:lang w:val="id_ID" w:bidi="id_ID"/>
        </w:rPr>
        <w:t>, lihat Glosarium Utama.</w:t>
      </w:r>
    </w:p>
    <w:p>
      <w:pPr/>
      <w:r>
        <w:rPr>
          <w:lang w:val="id_ID" w:bidi="id_ID"/>
        </w:rPr>
      </w:r>
      <w:r>
        <w:rPr>
          <w:lang w:val="id_ID" w:bidi="id_ID"/>
        </w:rPr>
        <w:t xml:space="preserve">Tetapi para </w:t>
      </w:r>
      <w:r>
        <w:rPr>
          <w:b/>
          <w:lang w:val="id_ID" w:bidi="id_ID"/>
        </w:rPr>
        <w:t xml:space="preserve">ahli Taurat </w:t>
      </w:r>
      <w:r>
        <w:rPr>
          <w:lang w:val="id_ID" w:bidi="id_ID"/>
        </w:rPr>
        <w:t xml:space="preserve">datang dari Yerusalem dan mengkritik Yesus. Mereka adalah para ahli dalam penafsiran hukum Tuhan. Gunakan kata yang sama untuk para ahli Taurat yang Anda gunakan pada perikop sebelumnya. Untuk informasi lebih lanjut tentang para </w:t>
      </w:r>
      <w:hyperlink r:id="rId51">
        <w:r>
          <w:rPr>
            <w:lang w:val="id_ID" w:bidi="id_ID"/>
          </w:rPr>
          <w:rPr>
            <w:color w:val="0000EE"/>
            <w:u w:val="single"/>
          </w:rPr>
          <w:t>ahli Taurat</w:t>
        </w:r>
      </w:hyperlink>
      <w:r>
        <w:rPr>
          <w:lang w:val="id_ID" w:bidi="id_ID"/>
        </w:rPr>
        <w:t>, lihat Glosarium Utama.</w:t>
      </w:r>
    </w:p>
    <w:p>
      <w:pPr/>
      <w:r>
        <w:rPr>
          <w:lang w:val="id_ID" w:bidi="id_ID"/>
        </w:rPr>
      </w:r>
      <w:r>
        <w:rPr>
          <w:lang w:val="id_ID" w:bidi="id_ID"/>
        </w:rPr>
        <w:t xml:space="preserve">Para pemimpin agama mengatakan Yesus </w:t>
      </w:r>
      <w:r>
        <w:rPr>
          <w:b/>
          <w:lang w:val="id_ID" w:bidi="id_ID"/>
        </w:rPr>
        <w:t>kerasukan</w:t>
      </w:r>
      <w:r>
        <w:rPr>
          <w:lang w:val="id_ID" w:bidi="id_ID"/>
        </w:rPr>
        <w:t xml:space="preserve">. Setan-setan memilih untuk merasuki orang karena mereka ingin menghancurkan orang dan hubungan mereka di dalam komunitas. Ketika iblis merasuki orang, mereka mengontrol tindakan orang tersebut. Gunakan kata yang sama untuk merasuki seperti yang Anda gunakan pada perikop sebelumnya. Untuk informasi lebih lanjut tentang </w:t>
      </w:r>
      <w:hyperlink r:id="rId133">
        <w:r>
          <w:rPr>
            <w:lang w:val="id_ID" w:bidi="id_ID"/>
          </w:rPr>
          <w:rPr>
            <w:color w:val="0000EE"/>
            <w:u w:val="single"/>
          </w:rPr>
          <w:t>kerasukan</w:t>
        </w:r>
      </w:hyperlink>
      <w:r>
        <w:rPr>
          <w:lang w:val="id_ID" w:bidi="id_ID"/>
        </w:rPr>
        <w:t>, lihat Glosarium Utama.</w:t>
      </w:r>
    </w:p>
    <w:p>
      <w:pPr/>
      <w:r>
        <w:rPr>
          <w:lang w:val="id_ID" w:bidi="id_ID"/>
        </w:rPr>
      </w:r>
      <w:r>
        <w:rPr>
          <w:lang w:val="id_ID" w:bidi="id_ID"/>
        </w:rPr>
        <w:t xml:space="preserve">Para pemimpin agama mengira Yesus mendapatkan kuasa-Nya dari </w:t>
      </w:r>
      <w:r>
        <w:rPr>
          <w:b/>
          <w:lang w:val="id_ID" w:bidi="id_ID"/>
        </w:rPr>
        <w:t>Setan</w:t>
      </w:r>
      <w:r>
        <w:rPr>
          <w:lang w:val="id_ID" w:bidi="id_ID"/>
        </w:rPr>
        <w:t xml:space="preserve"> untuk mengusir </w:t>
      </w:r>
      <w:r>
        <w:rPr>
          <w:b/>
          <w:lang w:val="id_ID" w:bidi="id_ID"/>
        </w:rPr>
        <w:t>iblis-iblis</w:t>
      </w:r>
      <w:r>
        <w:rPr>
          <w:lang w:val="id_ID" w:bidi="id_ID"/>
        </w:rPr>
        <w:t xml:space="preserve">. Setan adalah nama makhluk roh, yang diciptakan Tuhan. Dia adalah pemimpin semua setan, atau makhluk roh jahat yang memutuskan untuk memberontak melawan Tuhan. Beberapa terjemahan telah menggunakan nama Setan untuk Beelzebul ketika para pemuka agama menggunakan nama itu. Gunakan kata atau frasa yang sama untuk Setan atau iblis seperti yang telah Anda gunakan pada perikop sebelumnya. Untuk informasi lebih lanjut tentang </w:t>
      </w:r>
      <w:hyperlink r:id="rId27">
        <w:r>
          <w:rPr>
            <w:lang w:val="id_ID" w:bidi="id_ID"/>
          </w:rPr>
          <w:rPr>
            <w:color w:val="0000EE"/>
            <w:u w:val="single"/>
          </w:rPr>
          <w:t>Setan</w:t>
        </w:r>
      </w:hyperlink>
      <w:r>
        <w:rPr>
          <w:lang w:val="id_ID" w:bidi="id_ID"/>
        </w:rPr>
        <w:t xml:space="preserve"> dan </w:t>
      </w:r>
      <w:hyperlink r:id="rId62">
        <w:r>
          <w:rPr>
            <w:lang w:val="id_ID" w:bidi="id_ID"/>
          </w:rPr>
          <w:rPr>
            <w:color w:val="0000EE"/>
            <w:u w:val="single"/>
          </w:rPr>
          <w:t>iblis</w:t>
        </w:r>
      </w:hyperlink>
      <w:r>
        <w:rPr>
          <w:lang w:val="id_ID" w:bidi="id_ID"/>
        </w:rPr>
        <w:t>, lihat Glosarium Utama.</w:t>
      </w:r>
    </w:p>
    <w:p>
      <w:pPr/>
      <w:r>
        <w:rPr>
          <w:lang w:val="id_ID" w:bidi="id_ID"/>
        </w:rPr>
      </w:r>
      <w:r>
        <w:rPr>
          <w:lang w:val="id_ID" w:bidi="id_ID"/>
        </w:rPr>
        <w:t xml:space="preserve">Berhenti di sini dan diskusikan dengan kelompok jika Anda akan menggunakan nama Beelzebul atau Setan. Hentikan sejenak rekaman ini di sini. </w:t>
      </w:r>
    </w:p>
    <w:p>
      <w:pPr/>
      <w:r>
        <w:rPr>
          <w:lang w:val="id_ID" w:bidi="id_ID"/>
        </w:rPr>
      </w:r>
      <w:r>
        <w:rPr>
          <w:lang w:val="id_ID" w:bidi="id_ID"/>
        </w:rPr>
        <w:t xml:space="preserve">Yesus mengatakan bahwa kerajaan yang terpecah belah akan runtuh. Di sini, </w:t>
      </w:r>
      <w:r>
        <w:rPr>
          <w:b/>
          <w:lang w:val="id_ID" w:bidi="id_ID"/>
        </w:rPr>
        <w:t>kerajaan</w:t>
      </w:r>
      <w:r>
        <w:rPr>
          <w:lang w:val="id_ID" w:bidi="id_ID"/>
        </w:rPr>
        <w:t xml:space="preserve"> yang dimaksud adalah kerajaan politik tempat seorang penguasa memerintah suatu wilayah negeri. Gunakan kata yang sama untuk kerajaan seperti yang Anda gunakan pada perikop sebelumnya. Untuk informasi lebih lanjut tentang </w:t>
      </w:r>
      <w:hyperlink r:id="rId134">
        <w:r>
          <w:rPr>
            <w:lang w:val="id_ID" w:bidi="id_ID"/>
          </w:rPr>
          <w:rPr>
            <w:color w:val="0000EE"/>
            <w:u w:val="single"/>
          </w:rPr>
          <w:t>kerajaan</w:t>
        </w:r>
      </w:hyperlink>
      <w:r>
        <w:rPr>
          <w:lang w:val="id_ID" w:bidi="id_ID"/>
        </w:rPr>
        <w:t>, lihat Glosarium Utama.</w:t>
      </w:r>
    </w:p>
    <w:p>
      <w:pPr/>
      <w:r>
        <w:rPr>
          <w:lang w:val="id_ID" w:bidi="id_ID"/>
        </w:rPr>
      </w:r>
      <w:r>
        <w:rPr>
          <w:lang w:val="id_ID" w:bidi="id_ID"/>
        </w:rPr>
        <w:t xml:space="preserve">Yesus mengatakan bahwa semua </w:t>
      </w:r>
      <w:r>
        <w:rPr>
          <w:b/>
          <w:lang w:val="id_ID" w:bidi="id_ID"/>
        </w:rPr>
        <w:t>dosa</w:t>
      </w:r>
      <w:r>
        <w:rPr>
          <w:lang w:val="id_ID" w:bidi="id_ID"/>
        </w:rPr>
        <w:t xml:space="preserve"> dan </w:t>
      </w:r>
      <w:r>
        <w:rPr>
          <w:b/>
          <w:lang w:val="id_ID" w:bidi="id_ID"/>
        </w:rPr>
        <w:t>penistaan</w:t>
      </w:r>
      <w:r>
        <w:rPr>
          <w:lang w:val="id_ID" w:bidi="id_ID"/>
        </w:rPr>
        <w:t xml:space="preserve"> dapat diampuni. Dosa mengacu kepada sebuah tindakan ketidakpatuhan kepada Tuhan. Pastikan bahwa kata yang Anda gunakan di sini tidak berarti bahwa seseorang telah gagal melakukan tindakan keagamaan seperti berdoa atau mengikuti suatu aturan agama. Gunakan kata yang sama untuk dosa seperti yang Anda gunakan pada perikop sebelumnya. Untuk informasi lebih lanjut tentang </w:t>
      </w:r>
      <w:hyperlink r:id="rId24">
        <w:r>
          <w:rPr>
            <w:lang w:val="id_ID" w:bidi="id_ID"/>
          </w:rPr>
          <w:rPr>
            <w:color w:val="0000EE"/>
            <w:u w:val="single"/>
          </w:rPr>
          <w:t>dosa</w:t>
        </w:r>
      </w:hyperlink>
      <w:r>
        <w:rPr>
          <w:lang w:val="id_ID" w:bidi="id_ID"/>
        </w:rPr>
        <w:t xml:space="preserve">, lihat Glosarium Utama. </w:t>
      </w:r>
      <w:r>
        <w:rPr>
          <w:b/>
          <w:lang w:val="id_ID" w:bidi="id_ID"/>
        </w:rPr>
        <w:t>Penistaan</w:t>
      </w:r>
      <w:r>
        <w:rPr>
          <w:lang w:val="id_ID" w:bidi="id_ID"/>
        </w:rPr>
        <w:t xml:space="preserve"> berarti mencemarkan Tuhan dan memperlakukan-Nya kurang agung daripada Dia.</w:t>
      </w:r>
    </w:p>
    <w:p>
      <w:pPr/>
      <w:r>
        <w:rPr>
          <w:lang w:val="id_ID" w:bidi="id_ID"/>
        </w:rPr>
      </w:r>
      <w:r>
        <w:rPr>
          <w:lang w:val="id_ID" w:bidi="id_ID"/>
        </w:rPr>
        <w:t xml:space="preserve">Berhenti di sini dan bahas dalam kelompok kata atau frasa apa yang akan Anda gunakan untuk </w:t>
      </w:r>
      <w:r>
        <w:rPr>
          <w:b/>
          <w:lang w:val="id_ID" w:bidi="id_ID"/>
        </w:rPr>
        <w:t>penistaan</w:t>
      </w:r>
      <w:r>
        <w:rPr>
          <w:lang w:val="id_ID" w:bidi="id_ID"/>
        </w:rPr>
        <w:t xml:space="preserve">. Carilah </w:t>
      </w:r>
      <w:hyperlink r:id="rId91">
        <w:r>
          <w:rPr>
            <w:lang w:val="id_ID" w:bidi="id_ID"/>
          </w:rPr>
          <w:rPr>
            <w:color w:val="0000EE"/>
            <w:u w:val="single"/>
          </w:rPr>
          <w:t>penistaan</w:t>
        </w:r>
      </w:hyperlink>
      <w:r>
        <w:rPr>
          <w:lang w:val="id_ID" w:bidi="id_ID"/>
        </w:rPr>
        <w:t xml:space="preserve"> di Glosarium Utama untuk informasi lebih lanjut. Hentikan sejenak rekaman ini di sini. </w:t>
      </w:r>
    </w:p>
    <w:p>
      <w:pPr/>
      <w:r>
        <w:rPr>
          <w:lang w:val="id_ID" w:bidi="id_ID"/>
        </w:rPr>
      </w:r>
      <w:r>
        <w:rPr>
          <w:b/>
          <w:lang w:val="id_ID" w:bidi="id_ID"/>
        </w:rPr>
        <w:t>Pengampunan</w:t>
      </w:r>
      <w:r>
        <w:rPr>
          <w:lang w:val="id_ID" w:bidi="id_ID"/>
        </w:rPr>
        <w:t xml:space="preserve"> melibatkan dua orang, salah satunya adalah orang yang telah melakukan kesalahan kepada yang lain. Dalam pengampunan, orang yang dianiaya mengesampingkan haknya dan tidak menghukum orang lain setimpal dengan kesalahannya. Dia tidak membalas dendam. Bersama Tuhan, pengampunan tersedia bagi semua orang yang berhenti melakukan kejahatan dan berpaling kepada Tuhan. Maka hubungan Tuhan dengan mereka dipulihkan. Gunakan kata yang sama untuk ampuni seperti yang Anda gunakan pada perikop sebelumnya. Untuk informasi lebih lanjut tentang </w:t>
      </w:r>
      <w:hyperlink r:id="rId23">
        <w:r>
          <w:rPr>
            <w:lang w:val="id_ID" w:bidi="id_ID"/>
          </w:rPr>
          <w:rPr>
            <w:color w:val="0000EE"/>
            <w:u w:val="single"/>
          </w:rPr>
          <w:t>ampuni</w:t>
        </w:r>
      </w:hyperlink>
      <w:r>
        <w:rPr>
          <w:lang w:val="id_ID" w:bidi="id_ID"/>
        </w:rPr>
        <w:t>, lihat Glosarium Utama.</w:t>
      </w:r>
    </w:p>
    <w:p>
      <w:pPr/>
      <w:r>
        <w:rPr>
          <w:lang w:val="id_ID" w:bidi="id_ID"/>
        </w:rPr>
      </w:r>
      <w:r>
        <w:rPr>
          <w:lang w:val="id_ID" w:bidi="id_ID"/>
        </w:rPr>
        <w:t xml:space="preserve">Yesus mengatakan bahwa siapa pun yang menghujat </w:t>
      </w:r>
      <w:r>
        <w:rPr>
          <w:b/>
          <w:lang w:val="id_ID" w:bidi="id_ID"/>
        </w:rPr>
        <w:t>Roh Kudus</w:t>
      </w:r>
      <w:r>
        <w:rPr>
          <w:lang w:val="id_ID" w:bidi="id_ID"/>
        </w:rPr>
        <w:t xml:space="preserve"> tidak akan diampuni. Roh Kudus mengacu pada Roh Tuhan. Roh Tuhan memperlengkapi orang untuk melakukan sesuatu. Orang yang dipenuhi oleh Roh Tuhan membawa pesan Tuhan kepada banyak orang atau kepada seseorang. Orang yang memiliki Roh Tuhan memiliki hikmat dan otoritas ilahi. Dalam Perjanjian Baru, konsep "kudus" mengacu kepada orang-orang atau hal-hal milik Tuhan, yang dipersembahkan kepada-Nya, atau serupa dengan-Nya. Hal ini membantu kita memahami mengapa berbicara melawan Roh Kudus akan menjadi dosa yang tidak dapat diampuni. Gunakan istilah yang sama untuk Roh Kudus di sini seperti yang Anda gunakan pada perikop sebelumnya. Untuk informasi lebih lanjut tentang </w:t>
      </w:r>
      <w:hyperlink r:id="rId25">
        <w:r>
          <w:rPr>
            <w:lang w:val="id_ID" w:bidi="id_ID"/>
          </w:rPr>
          <w:rPr>
            <w:color w:val="0000EE"/>
            <w:u w:val="single"/>
          </w:rPr>
          <w:t>Roh Kudus</w:t>
        </w:r>
      </w:hyperlink>
      <w:r>
        <w:rPr>
          <w:lang w:val="id_ID" w:bidi="id_ID"/>
        </w:rPr>
        <w:t>, lihat Glosarium Utama.</w:t>
      </w:r>
    </w:p>
    <w:p>
      <w:pPr/>
      <w:r>
        <w:rPr>
          <w:lang w:val="id_ID" w:bidi="id_ID"/>
        </w:rPr>
      </w:r>
      <w:r>
        <w:rPr>
          <w:lang w:val="id_ID" w:bidi="id_ID"/>
        </w:rPr>
        <w:t xml:space="preserve">Yesus mengatakan bahwa siapa pun yang melakukan kehendak-Nya adalah </w:t>
      </w:r>
      <w:r>
        <w:rPr>
          <w:b/>
          <w:lang w:val="id_ID" w:bidi="id_ID"/>
        </w:rPr>
        <w:t>saudara laki-laki dan perempuan-Nya</w:t>
      </w:r>
      <w:r>
        <w:rPr>
          <w:lang w:val="id_ID" w:bidi="id_ID"/>
        </w:rPr>
        <w:t>. Mungkin hanya ada satu istilah dalam bahasa Anda untuk "saudara kandung," atau "saudara laki-laki dan perempuan." Jika demikian, tidak masalah kalau hanya menggunakan satu istilah di sini.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didalam bahasa Anda sendiri.</w:t>
      </w:r>
    </w:p>
    <w:p>
      <w:pPr/>
      <w:r>
        <w:rPr>
          <w:lang w:val="id_ID" w:bidi="id_ID"/>
        </w:rPr>
      </w:r>
      <w:r>
        <w:rPr>
          <w:lang w:val="id_ID" w:bidi="id_ID"/>
        </w:rPr>
        <w:t>Pertama, seluruh kelompok harus berlatih menceritakan bagian itu didalam bahasa Anda sendiri. Ingatlah untuk memasukkan hal-hal yang Anda tentukan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Seorang anggota lain harus menceritakan bagian selanjutnya dari perikop itu dan berhenti sejenak. Lakukan ini sampai kelompok itu telah menceritakan kembali semua perikop tersebut. Anggota-anggota kelompok dapat saling mengoreksi dalam tahap ini. Hentikan sejenak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apa saja, gerakan, atau papan cerita untuk membantu mereka mengingat bagian perikop ayat-ayat Alkitab tersebut. Hentikan sejenak rekaman ini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Hentikan sejenak rekaman ini di sini. </w:t>
      </w:r>
    </w:p>
    <w:p>
      <w:pPr/>
      <w:r>
        <w:rPr>
          <w:lang w:val="id_ID" w:bidi="id_ID"/>
        </w:rPr>
      </w:r>
      <w:r>
        <w:rPr>
          <w:lang w:val="id_ID" w:bidi="id_ID"/>
        </w:rPr>
        <w:t>Akhirnya, kelompok dapat menyusun versi akhir dari perikop itu yang disetujui oleh semua anggota kelompok.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Markus 4:1–20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Markus 4:1–20 dan renungkan dalam hati Anda. Dengarkan teks sebanyak tiga kali (dalam tiga terjemahan yang berbeda, jika memungkinkan). Kemudian secara berkelompok bahaslah pertanyaan-pertanyaan berikut ini:</w:t>
      </w:r>
    </w:p>
    <w:p>
      <w:pPr>
        <w:pStyle w:val="ListNumber"/>
        <w:numPr>
          <w:ilvl w:val="0"/>
          <w:numId w:val="28"/>
        </w:numPr>
        <w:spacing w:line="240" w:lineRule="auto"/>
        <w:ind w:left="720"/>
      </w:pPr>
      <w:r>
        <w:rPr>
          <w:lang w:val="id_ID" w:bidi="id_ID"/>
        </w:rPr>
      </w:r>
      <w:r>
        <w:rPr>
          <w:lang w:val="id_ID" w:bidi="id_ID"/>
        </w:rPr>
        <w:t>Apa yang kamu sukai dalam kisah ini?</w:t>
      </w:r>
    </w:p>
    <w:p>
      <w:pPr>
        <w:pStyle w:val="ListNumber"/>
        <w:spacing w:line="240" w:lineRule="auto"/>
        <w:ind w:left="720"/>
      </w:pPr>
      <w:r>
        <w:rPr>
          <w:lang w:val="id_ID" w:bidi="id_ID"/>
        </w:rPr>
      </w:r>
      <w:r>
        <w:rPr>
          <w:lang w:val="id_ID" w:bidi="id_ID"/>
        </w:rPr>
        <w:t>Apakah yang tidak saudara sukai atau tidak pahami?</w:t>
      </w:r>
    </w:p>
    <w:p>
      <w:pPr>
        <w:pStyle w:val="ListNumber"/>
        <w:spacing w:line="240" w:lineRule="auto"/>
        <w:ind w:left="720"/>
      </w:pPr>
      <w:r>
        <w:rPr>
          <w:lang w:val="id_ID" w:bidi="id_ID"/>
        </w:rPr>
      </w:r>
      <w:r>
        <w:rPr>
          <w:lang w:val="id_ID" w:bidi="id_ID"/>
        </w:rPr>
        <w:t>Apakah yang dapat kita pelajari dari kisah ini tentang Allah atau Yesus?</w:t>
      </w:r>
    </w:p>
    <w:p>
      <w:pPr>
        <w:pStyle w:val="ListNumber"/>
        <w:spacing w:line="240" w:lineRule="auto"/>
        <w:ind w:left="720"/>
      </w:pPr>
      <w:r>
        <w:rPr>
          <w:lang w:val="id_ID" w:bidi="id_ID"/>
        </w:rPr>
      </w:r>
      <w:r>
        <w:rPr>
          <w:lang w:val="id_ID" w:bidi="id_ID"/>
        </w:rPr>
        <w:t>Apa yang kisah ini ceritakan kepada kita tentang orang-orang?</w:t>
      </w:r>
    </w:p>
    <w:p>
      <w:pPr>
        <w:pStyle w:val="ListNumber"/>
        <w:spacing w:line="240" w:lineRule="auto"/>
        <w:ind w:left="720"/>
      </w:pPr>
      <w:r>
        <w:rPr>
          <w:lang w:val="id_ID" w:bidi="id_ID"/>
        </w:rPr>
      </w:r>
      <w:r>
        <w:rPr>
          <w:lang w:val="id_ID" w:bidi="id_ID"/>
        </w:rPr>
        <w:t>Bagaimana kisah ini memengaruhi kehidupan sehari-hari kita?</w:t>
      </w:r>
    </w:p>
    <w:p>
      <w:pPr>
        <w:pStyle w:val="ListNumber"/>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sekali dalam versi yang paling mudah dimengerti.</w:t>
      </w:r>
    </w:p>
    <w:p>
      <w:pPr/>
      <w:r>
        <w:rPr>
          <w:lang w:val="id_ID" w:bidi="id_ID"/>
        </w:rPr>
      </w:r>
      <w:r>
        <w:rPr>
          <w:lang w:val="id_ID" w:bidi="id_ID"/>
        </w:rPr>
        <w:t>Dalam perikop sebelumnya di kitab Markus, Anda telah memiliki kisah-kisah tentang Yesus yang berjalan di samping Danau Galilea dan mengajar orang-orang. Yesus melakukan ini di dekat kota Kapernaum tempat Yesus tinggal. Begitu banyak orang berkumpul pada waktu pengajaran sebelumnya sehingga Yesus masuk ke dalam perahu yang terapung di air tepat di lepas pantai. Yesus berbicara atau mengajar sehingga orang-orang yang berdiri di pantai dapat melihat dan mendengar. Orang-orang dapat mendengar Yesus lebih jelas ketika Yesus berada di dalam perahu dan berada di atas air. Yesus melakukan hal yang sama dalam perikop ini. Perikop ini adalah kisah narasi. Yesus menceritakan kisah itu kepada kelompok besar dan kemudian menjelaskan kisah itu kepada kelompok kecil. Yesus mengutip dari nabi Yesaya selama penjelasan itu. Kutipan ini adalah puisi.</w:t>
      </w:r>
    </w:p>
    <w:p>
      <w:pPr/>
      <w:r>
        <w:rPr>
          <w:lang w:val="id_ID" w:bidi="id_ID"/>
        </w:rPr>
      </w:r>
      <w:r>
        <w:rPr>
          <w:lang w:val="id_ID" w:bidi="id_ID"/>
        </w:rPr>
        <w:t>Dalam perikop sebelumnya, kita diberi tahu bahwa Yesus mengajar orang-orang. Dalam perikop ini, kita mendengar kisah-kisah yang digunakan Yesus ketika Ia mengajar. Ini adalah yang pertama dari dua bagian pengajaran utama dalam Markus. Kisah ini dimulai dengan frasa, "Sekali lagi, Yesus mulai mengajar." Frasa ini memberi tahu kita bahwa Yesus telah mengajar orang-orang dalam beberapa kesempatan.</w:t>
      </w:r>
    </w:p>
    <w:p>
      <w:pPr/>
      <w:r>
        <w:rPr>
          <w:lang w:val="id_ID" w:bidi="id_ID"/>
        </w:rPr>
      </w:r>
      <w:r>
        <w:rPr>
          <w:lang w:val="id_ID" w:bidi="id_ID"/>
        </w:rPr>
        <w:t xml:space="preserve">Berhenti di sini dan lihatlah peta Danau Galilea dengan Kapernaum yang ditandai pada peta. Tunjukkan gambar perahu seperti perahu yang Yesus mungkin duduki sambil mengajar orang-orang. Hentikan sejenak rekaman ini di sini. </w:t>
      </w:r>
    </w:p>
    <w:p>
      <w:pPr/>
      <w:r>
        <w:rPr>
          <w:lang w:val="id_ID" w:bidi="id_ID"/>
        </w:rPr>
      </w:r>
      <w:r>
        <w:rPr>
          <w:lang w:val="id_ID" w:bidi="id_ID"/>
        </w:rPr>
        <w:t>Yesus mulai mengajar. Yesus mengajar dengan menceritakan kisah-kisah sederhana yang disebut perumpamaan kepada orang-orang. Sebuah perumpamaan adalah sebuah cerita khusus yang diceritakan Yesus. Perumpamaan itu adalah kisah yang menggunakan sesuatu dari kehidupan sehari-hari untuk mengajar orang-orang sesuatu yang penting tentang Allah. Perumpamaan sering kali sulit dimengerti kecuali orang benar-benar mencoba mendengarkan atau berpikir tentang maknanya. Ketika Yesus menceritakan sebuah perumpamaan, Yesus mengharapkan orang-orang untuk mengubah sikap atau tindakan mereka. Perumpamaan di bagian Markus ini menceritakan tentang misteri Kerajaan Allah. Perumpamaan itu tidak mudah dimengerti. Itu karena dalam Kerajaan Allah, orang-orang melakukan hal-hal dengan satu cara, sementara di bumi orang-orang melakukan hal-hal dengan cara yang berbeda. Orang-orang harus mendengarkan dengan seksama perumpamaan ini. Orang-orang harus "ingin" untuk memahami apa yang dikatakan kisah itu tentang Allah. Begitu seseorang memahami kisah tersebut, orang itu harus ingin mengubah cara bertindak atau berpikir. Bahkan, seseorang membuktikan bahwa ia telah memahami sebuah perumpamaan ketika ia telah mengubah cara berperilaku.</w:t>
      </w:r>
    </w:p>
    <w:p>
      <w:pPr/>
      <w:r>
        <w:rPr>
          <w:lang w:val="id_ID" w:bidi="id_ID"/>
        </w:rPr>
      </w:r>
      <w:r>
        <w:rPr>
          <w:lang w:val="id_ID" w:bidi="id_ID"/>
        </w:rPr>
        <w:t xml:space="preserve">Kisah pertama yang diceritakan Yesus adalah tentang seorang petani yang pergi keluar untuk menabur benihnya. Pada saat itu, para petani menebarkan benih di tanah ketimbang menempatkannya secara langsung dalam sebuah lubang yang telah digalinya. Petani itu membawa tas di bahunya yang penuh dengan banyak biji. Dia berjalan dan menyebarkan benih-benih itu di tanah. Dalam beberapa kebudayaan, ini bukanlah cara yang baik untuk menabur benih. Namun, pada saat itu, petani itu kemudian membajak benih-benih itu ke dalam tanah. Di luar apa yang mungkin kita pikirkan, petani ini tidak ceroboh. </w:t>
      </w:r>
    </w:p>
    <w:p>
      <w:pPr/>
      <w:r>
        <w:rPr>
          <w:lang w:val="id_ID" w:bidi="id_ID"/>
        </w:rPr>
      </w:r>
      <w:r>
        <w:rPr>
          <w:lang w:val="id_ID" w:bidi="id_ID"/>
        </w:rPr>
        <w:t>Berhenti di sini dan habiskan beberapa saat, sebagai tim penerjemah, membahas bagaimana para petani dalam kebudayaan Anda menanam benih dan menyiapkan ladang. Bagaimana perbedaannya dalam perumpamaan ini? Bagaimana persamaannya? Berbicaralah tentang para petani yang baik dan buruk dalam budaya Anda.</w:t>
      </w:r>
    </w:p>
    <w:p>
      <w:pPr/>
      <w:r>
        <w:rPr>
          <w:lang w:val="id_ID" w:bidi="id_ID"/>
        </w:rPr>
      </w:r>
      <w:r>
        <w:rPr>
          <w:lang w:val="id_ID" w:bidi="id_ID"/>
        </w:rPr>
        <w:t>Tunjukkan foto dari jenis tas yang akan dibawa petani untuk membawa benih itu. Hentikan sejenak audio ini di sini.</w:t>
      </w:r>
    </w:p>
    <w:p>
      <w:pPr/>
      <w:r>
        <w:rPr>
          <w:lang w:val="id_ID" w:bidi="id_ID"/>
        </w:rPr>
      </w:r>
      <w:r>
        <w:rPr>
          <w:lang w:val="id_ID" w:bidi="id_ID"/>
        </w:rPr>
        <w:t>Yesus menceritakan kisah tentang 4 tempat di mana biji itu jatuh dan Yesus menceritakan apa yang terjadi pada benih itu di setiap tempat. Pertama benih itu jatuh di jalan yang sulit dan burung-burung itu memakan biji itu sebelum dapat dibajak ke tanah. Beberapa biji jatuh di tanah yang memiliki lapisan tanah yang tipis dengan batu di bawahnya. Tanaman itu tidak dapat membuat akar yang baik. Set biji ketiga jatuh di tanah yang juga memiliki duri yang sudah ada di sana. Duri-duri ini belum muncul, sehingga petani itu tidak melihatnya. Petani tidak tahu duri itu ada di tanah. Benih terakhir jatuh di tanah yang baik dan bereproduksi 30, 60, atau 100 kali lipat dari apa yang ditabur petani itu. Itu adalah panen yang benar-benar baik.</w:t>
      </w:r>
    </w:p>
    <w:p>
      <w:pPr/>
      <w:r>
        <w:rPr>
          <w:lang w:val="id_ID" w:bidi="id_ID"/>
        </w:rPr>
      </w:r>
      <w:r>
        <w:rPr>
          <w:lang w:val="id_ID" w:bidi="id_ID"/>
        </w:rPr>
        <w:t>Berhenti dan tunjukkan gambar duri di Palestina. Juga tunjukkan gambar sebuah ladang di Palestina yang menunjukkan keempat jenis tanah dalam satu gambar atau satu ladang. Perhatikan bahwa semua biji itu mendarat di satu ladang. Petani itu tidak pergi ke 4 ladang yang berbeda untuk menabur benih itu. Hentikan sejenak audio ini di sini.</w:t>
      </w:r>
    </w:p>
    <w:p>
      <w:pPr/>
      <w:r>
        <w:rPr>
          <w:lang w:val="id_ID" w:bidi="id_ID"/>
        </w:rPr>
      </w:r>
      <w:r>
        <w:rPr>
          <w:lang w:val="id_ID" w:bidi="id_ID"/>
        </w:rPr>
        <w:t>Beberapa waktu kemudian, ketika Yesus dan para murid sendirian bersama beberapa orang lain berkumpul, para murid meminta Yesus untuk menjelaskan kisah-kisah yang diceritakan Yesus pada hari itu. Ini terjadi setelah kerumunan orang pergi. Yesus tidak lagi berada di dalam perahu itu. Kita tidak tahu di mana mereka berada. Kita tidak tahu apakah ini adalah hari yang sama.</w:t>
      </w:r>
    </w:p>
    <w:p>
      <w:pPr/>
      <w:r>
        <w:rPr>
          <w:lang w:val="id_ID" w:bidi="id_ID"/>
        </w:rPr>
      </w:r>
      <w:r>
        <w:rPr>
          <w:lang w:val="id_ID" w:bidi="id_ID"/>
        </w:rPr>
        <w:t>Ingat bahwa dalam kisah-kisah sebelumnya kita telah melihat bahwa beberapa orang tidak percaya kepada Yesus. Para murid mengikuti dan percaya kepada Yesus. Yesus berkata, "Kalian para murid diizinkan untuk memahami 'hal-hal rahasia' dari Allah." Dalam kisah ini, "hal-hal rahasia" yang Yesus bicarakan tentang menggambarkan kerajaan Allah di masa depan yang dibawa Allah ke bumi. Yesus menggambarkan dua jenis orang yang mendengarkan perumpamaan itu. Ada orang yang mendengar tetapi tidak ingin memahami tentang kerajaan Allah. Mereka adalah orang-orang luar atau mereka yang tidak berada dalam kerajaan Allah. Ada orang-orang yang mendengar dan berpaling kepada Allah untuk diampuni. Mereka adalah orang-orang dalam, mereka yang berada di dalam kerajaan Allah.</w:t>
      </w:r>
    </w:p>
    <w:p>
      <w:pPr/>
      <w:r>
        <w:rPr>
          <w:lang w:val="id_ID" w:bidi="id_ID"/>
        </w:rPr>
      </w:r>
      <w:r>
        <w:rPr>
          <w:lang w:val="id_ID" w:bidi="id_ID"/>
        </w:rPr>
        <w:t>Setelah mengatakan ini, Yesus mengutip dari nabi Yesaya. Kalimat-kalimat ini dalam puisi. Jika bahasa Anda tidak menggunakan puisi, Anda dapat menjadikan ini menjadi kalimat sederhana.</w:t>
      </w:r>
    </w:p>
    <w:p>
      <w:pPr/>
      <w:r>
        <w:rPr>
          <w:lang w:val="id_ID" w:bidi="id_ID"/>
        </w:rPr>
      </w:r>
      <w:r>
        <w:rPr>
          <w:lang w:val="id_ID" w:bidi="id_ID"/>
        </w:rPr>
        <w:t>Berhenti dan diskusikan: Ceritakan kisah dalam bahasa Anda. Kisah ini memiliki peringatan bagi orang-orang yang mendengar kisah itu. Dengarkan dengan seksama bagaimana pencerita itu memberikan peringatan. Bentuk bahasa apa yang digunakan pencerita ini? Ini akan membantu Anda memutuskan bagaimana menerjemahkan kutipan dari Yesaya. Hentikan sejenak audio ini di sini.</w:t>
      </w:r>
    </w:p>
    <w:p>
      <w:pPr/>
      <w:r>
        <w:rPr>
          <w:lang w:val="id_ID" w:bidi="id_ID"/>
        </w:rPr>
      </w:r>
      <w:r>
        <w:rPr>
          <w:lang w:val="id_ID" w:bidi="id_ID"/>
        </w:rPr>
        <w:t>Perikop itu tidak menggunakan nama Yesaya. Sebaliknya, Yesus berkata, "Kitab Suci." Kitab Suci pada zaman Yesus terdiri dari tulisan hukum agama yang diberikan Allah kepada Musa, tulisan para nabi, dan sejarah umat Allah. Yesus tidak mengatakan nabi mana yang Ia kutip.</w:t>
      </w:r>
    </w:p>
    <w:p>
      <w:pPr/>
      <w:r>
        <w:rPr>
          <w:lang w:val="id_ID" w:bidi="id_ID"/>
        </w:rPr>
      </w:r>
      <w:r>
        <w:rPr>
          <w:lang w:val="id_ID" w:bidi="id_ID"/>
        </w:rPr>
        <w:t>Kedengarannya Yesus seperti mengatakan bahwa Dia menceritakan perumpamaan untuk menyembunyikan kebenaran dari banyak orang, tetapi bukan itu yang Dia katakan di sini. Yesus mengatakan bahwa banyak hal yang dikatakan Yesaya akan benar-benar terjadi. Orang-orang di luar, atau mereka yang tidak percaya kepada Yesus, tidak akan percaya kepada hal-hal yang dikatakan Yesus. Oleh karena itu, Yesus tidak akan menceritakan lebih banyak kepada mereka tentang rahasia kerajaan Allah.</w:t>
      </w:r>
    </w:p>
    <w:p>
      <w:pPr/>
      <w:r>
        <w:rPr>
          <w:lang w:val="id_ID" w:bidi="id_ID"/>
        </w:rPr>
      </w:r>
      <w:r>
        <w:rPr>
          <w:lang w:val="id_ID" w:bidi="id_ID"/>
        </w:rPr>
        <w:t>Markus mengulangi tema yang sama ini tentang mereka yang mendengar atau melihat dan mereka yang tidak ingin mendengar atau melihat di seluruh kitab Markus.</w:t>
      </w:r>
    </w:p>
    <w:p>
      <w:pPr/>
      <w:r>
        <w:rPr>
          <w:lang w:val="id_ID" w:bidi="id_ID"/>
        </w:rPr>
      </w:r>
      <w:r>
        <w:rPr>
          <w:lang w:val="id_ID" w:bidi="id_ID"/>
        </w:rPr>
        <w:t>Kemudian Yesus melanjutkan untuk menjelaskan perumpamaan ini kepada para murid-Nya. Terkadang penjelasan Yesus tampaknya tidak sesuai dengan perumpamaan itu. Misalnya, dalam perumpamaan ini, orang-orang adalah tanah, tetapi dalam penjelasan Yesus selanjutnya, tampaknya orang-orang (laki-laki) adalah benih yang ditabur petani itu. Selain itu, kata untuk benih bersifat tunggal, tetapi gagasan tentang banyak orang bersifat jamak. Kata benih dalam bahasa aslinya bukanlah laki-laki atau perempuan, tetapi dalam kisah ini, Yesus menyebut mereka seolah-olah laki-laki.</w:t>
      </w:r>
    </w:p>
    <w:p>
      <w:pPr/>
      <w:r>
        <w:rPr>
          <w:lang w:val="id_ID" w:bidi="id_ID"/>
        </w:rPr>
      </w:r>
      <w:r>
        <w:rPr>
          <w:lang w:val="id_ID" w:bidi="id_ID"/>
        </w:rPr>
        <w:t>Berhenti dan diskusikan: Ceritakan kisah yang memiliki benda seperti pohon atau tanaman atau batu atau hewan yang mewakili sesuatu tentang orang-orang. Dengarkan dengan seksama pencerita tersebut. Ketika berbicara tentang benda-benda ini, apakah pencerita menggunakan kata-kata untuk menunjukkan apakah benda itu adalah laki-laki atau perempuan? Hentikan sejenak audio ini di sini.</w:t>
      </w:r>
    </w:p>
    <w:p>
      <w:pPr/>
      <w:r>
        <w:rPr>
          <w:lang w:val="id_ID" w:bidi="id_ID"/>
        </w:rPr>
      </w:r>
      <w:r>
        <w:rPr>
          <w:lang w:val="id_ID" w:bidi="id_ID"/>
        </w:rPr>
        <w:t>Ketika Yesus menceritakan perumpamaan itu, Yesus berbicara tentang bagaimana petani itu menabur benih itu. Namun, ketika Yesus menjelaskan perumpamaan itu, Yesus berbicara lebih banyak tentang benih itu dan apa yang terjadi padanya.</w:t>
      </w:r>
    </w:p>
    <w:p>
      <w:pPr/>
      <w:r>
        <w:rPr>
          <w:lang w:val="id_ID" w:bidi="id_ID"/>
        </w:rPr>
      </w:r>
      <w:r>
        <w:rPr>
          <w:lang w:val="id_ID" w:bidi="id_ID"/>
        </w:rPr>
        <w:t>Penafsiran Yesus tentang perumpamaan itu hanya merupakan penjelasan tentang simbol-simbol di dalamnya. Yesus tidak memberikan penjelasan tentang siapa sebenarnya penabur itu. Yesus tidak menjelaskan mengapa tanah itu berbeda. Yesus tidak menjelaskan seperti apa panen itu. Yesus tidak menjelaskan apakah Ia berbicara tentang orang Kristen yang perlu bertumbuh secara rohani, atau tentang orang non-Kristen yang mendengar dan menerima Kerajaan Allah. Perumpamaan sering memiliki makna yang lebih luas daripada hanya satu situasi tertentu atau periode waktu. Jangan berasumsi bahwa perumpamaan ini memiliki makna tertentu, karena Kitab Suci tidak memberikan makna tertentu.</w:t>
      </w:r>
    </w:p>
    <w:p>
      <w:pPr/>
      <w:r>
        <w:rPr>
          <w:lang w:val="id_ID" w:bidi="id_ID"/>
        </w:rPr>
      </w:r>
      <w:r>
        <w:rPr>
          <w:lang w:val="id_ID" w:bidi="id_ID"/>
        </w:rPr>
        <w:t>Yesus mengatakan bahwa benih yang ditabur petani itu adalah firman Allah, atau pesan kabar baik tentang Kerajaan Allah. Petani itu menanam tanaman dengan membawa firman Allah kepada orang lain. Benih yang jatuh di jalan mewakili orang-orang yang mendengar firman Allah tetapi Setan datang dan mengambilnya. Ingat bahwa di jalan, tanah itu keras. Benih itu akan tergeletak di atas tanah sampai bajak itu datang untuk membalikkan tanah.</w:t>
      </w:r>
    </w:p>
    <w:p>
      <w:pPr/>
      <w:r>
        <w:rPr>
          <w:lang w:val="id_ID" w:bidi="id_ID"/>
        </w:rPr>
      </w:r>
      <w:r>
        <w:rPr>
          <w:lang w:val="id_ID" w:bidi="id_ID"/>
        </w:rPr>
        <w:t>Tanah berbatu melambangkan mereka yang mendengar firman Allah dengan sukacita tetapi tidak dapat membentuk akar yang dalam karena bebatuan di bawah tanah. Masalah atau penganiayaan memiliki efek yang sama dengan matahari yang bersinar pada pohon itu. Tanpa akar yang baik, tanaman itu layu dan mati.</w:t>
      </w:r>
    </w:p>
    <w:p>
      <w:pPr/>
      <w:r>
        <w:rPr>
          <w:lang w:val="id_ID" w:bidi="id_ID"/>
        </w:rPr>
      </w:r>
      <w:r>
        <w:rPr>
          <w:lang w:val="id_ID" w:bidi="id_ID"/>
        </w:rPr>
        <w:t>Tanah dengan duri mewakili mereka yang mendengar dan percaya tetapi tidak pernah menghasilkan panen apa pun. Kekhawatiran tentang kehidupan, keinginan untuk memiliki kekayaan atau hal-hal lain semuanya menekan tanaman seperti duri yang menekan tanaman yang baik. Tanaman itu tidak pernah menghasilkan panen apa pun.</w:t>
      </w:r>
    </w:p>
    <w:p>
      <w:pPr/>
      <w:r>
        <w:rPr>
          <w:lang w:val="id_ID" w:bidi="id_ID"/>
        </w:rPr>
      </w:r>
      <w:r>
        <w:rPr>
          <w:lang w:val="id_ID" w:bidi="id_ID"/>
        </w:rPr>
        <w:t>Berhenti dan diskusikan: bicarakan tentang masing-masing dari 4 jenis tanah dan apa yang terjadi pada tanaman yang tumbuh di setiap jenis tanah itu. Misalnya, apa yang terjadi pada tanaman yang tidak memiliki akar yang dapat mendapatkan air dari tanah. Hentikan sejenak audio ini di sini.</w:t>
      </w:r>
    </w:p>
    <w:p>
      <w:pPr/>
      <w:r>
        <w:rPr>
          <w:lang w:val="id_ID" w:bidi="id_ID"/>
        </w:rPr>
      </w:r>
      <w:r>
        <w:rPr>
          <w:lang w:val="id_ID" w:bidi="id_ID"/>
        </w:rPr>
        <w:t>Tanah yang baik menghasilkan panen yang luar biasa. Ini mewakili orang-orang yang mendengar, percaya, dan memberi tahu orang lain sehingga ada panen yang besar.</w:t>
      </w:r>
    </w:p>
    <w:p>
      <w:pPr/>
      <w:r>
        <w:rPr>
          <w:lang w:val="id_ID" w:bidi="id_ID"/>
        </w:rPr>
      </w:r>
      <w:r>
        <w:rPr>
          <w:lang w:val="id_ID" w:bidi="id_ID"/>
        </w:rPr>
        <w:t>Tunjukkan gambar kepala gandum yang penuh atau biji lainnya. Bicarakan tentang seperti apa panen besar itu. Hentikan sejenak audio ini di sini.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4:1–20 dalam terjemahan yang paling mudah dimengerti.</w:t>
      </w:r>
    </w:p>
    <w:p>
      <w:pPr/>
      <w:r>
        <w:rPr>
          <w:lang w:val="id_ID" w:bidi="id_ID"/>
        </w:rPr>
      </w:r>
      <w:r>
        <w:rPr>
          <w:lang w:val="id_ID" w:bidi="id_ID"/>
        </w:rPr>
        <w:t>Pada langkah ini, kelompok akan mendefinis adegan, tokoh, dan latar belakang dari perikop ini. Selanjutnya, kelompok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mengajar di samping Danau Galilea. Kerumunan besar berkumpul di sekitar Yesus. Yesus masuk ke dalam perahu dan duduk di dalam perahu di dekat pantai sehingga orang-orang di pantai dapat melihat Yesus dan mendengar Yesus. Yesus menceritakan sebuah perumpamaan kepada orang-orang.</w:t>
      </w:r>
    </w:p>
    <w:p>
      <w:pPr/>
      <w:r>
        <w:rPr>
          <w:lang w:val="id_ID" w:bidi="id_ID"/>
        </w:rPr>
      </w:r>
      <w:r>
        <w:rPr>
          <w:b/>
          <w:lang w:val="id_ID" w:bidi="id_ID"/>
        </w:rPr>
        <w:t>Dalam adegan kedua:</w:t>
      </w:r>
      <w:r>
        <w:rPr>
          <w:lang w:val="id_ID" w:bidi="id_ID"/>
        </w:rPr>
        <w:t xml:space="preserve"> Yesus dan para murid-Nya bersama dengan beberapa pengikut Yesus lainnya berada di satu tempat sendirian. Para murid meminta Yesus untuk menjelaskan perumpamaan itu. Yesus berkata, “Kamu telah diberi kemampuan untuk mengetahui hal-hal yang luar biasa tentang Allah. Jika kamu tidak mengetahui hal ini, bagaimana kamu bisa memahami lainnya?" Ia mengutip nabi Yesaya untuk menjelaskan mengapa ia menceritakan perumpamaan—sehingga orang-orang yang tidak mendengarkan hal-hal rohani tidak akan memahaminya.</w:t>
      </w:r>
    </w:p>
    <w:p>
      <w:pPr/>
      <w:r>
        <w:rPr>
          <w:lang w:val="id_ID" w:bidi="id_ID"/>
        </w:rPr>
      </w:r>
      <w:r>
        <w:rPr>
          <w:b/>
          <w:lang w:val="id_ID" w:bidi="id_ID"/>
        </w:rPr>
        <w:t>Dalam adegan ketiga:</w:t>
      </w:r>
      <w:r>
        <w:rPr>
          <w:lang w:val="id_ID" w:bidi="id_ID"/>
        </w:rPr>
        <w:t xml:space="preserve"> Yesus menjelaskan makna dari perumpamaan itu.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Lainnya yang tinggal ingin mendengar penjelasan tentang perumpamaan itu</w:t>
      </w:r>
    </w:p>
    <w:p>
      <w:pPr/>
      <w:r>
        <w:rPr>
          <w:lang w:val="id_ID" w:bidi="id_ID"/>
        </w:rPr>
      </w:r>
      <w:r>
        <w:rPr>
          <w:lang w:val="id_ID" w:bidi="id_ID"/>
        </w:rPr>
        <w:t>Tokoh-tokoh dalam perumpamaan Yesus meliputi:</w:t>
      </w:r>
    </w:p>
    <w:p>
      <w:pPr>
        <w:pStyle w:val="ListBullet"/>
        <w:spacing w:line="240" w:lineRule="auto"/>
        <w:ind w:left="720"/>
      </w:pPr>
      <w:r>
        <w:rPr>
          <w:lang w:val="id_ID" w:bidi="id_ID"/>
        </w:rPr>
      </w:r>
      <w:r>
        <w:rPr>
          <w:lang w:val="id_ID" w:bidi="id_ID"/>
        </w:rPr>
        <w:t>Seorang petani</w:t>
      </w:r>
    </w:p>
    <w:p>
      <w:pPr>
        <w:pStyle w:val="ListBullet"/>
        <w:spacing w:line="240" w:lineRule="auto"/>
        <w:ind w:left="720"/>
      </w:pPr>
      <w:r>
        <w:rPr>
          <w:lang w:val="id_ID" w:bidi="id_ID"/>
        </w:rPr>
      </w:r>
      <w:r>
        <w:rPr>
          <w:lang w:val="id_ID" w:bidi="id_ID"/>
        </w:rPr>
        <w:t>Benih</w:t>
      </w:r>
    </w:p>
    <w:p>
      <w:pPr>
        <w:pStyle w:val="ListBullet"/>
        <w:spacing w:line="240" w:lineRule="auto"/>
        <w:ind w:left="720"/>
      </w:pPr>
      <w:r>
        <w:rPr>
          <w:lang w:val="id_ID" w:bidi="id_ID"/>
        </w:rPr>
      </w:r>
      <w:r>
        <w:rPr>
          <w:lang w:val="id_ID" w:bidi="id_ID"/>
        </w:rPr>
        <w:t>Empat jenis tanah</w:t>
      </w:r>
    </w:p>
    <w:p>
      <w:pPr>
        <w:pStyle w:val="ListBullet"/>
        <w:spacing w:line="240" w:lineRule="auto"/>
        <w:ind w:left="720"/>
      </w:pPr>
      <w:r>
        <w:rPr>
          <w:lang w:val="id_ID" w:bidi="id_ID"/>
        </w:rPr>
      </w:r>
      <w:r>
        <w:rPr>
          <w:lang w:val="id_ID" w:bidi="id_ID"/>
        </w:rPr>
        <w:t>Burung-burung yang datang untuk memakan benih itu</w:t>
      </w:r>
    </w:p>
    <w:p>
      <w:pPr>
        <w:pStyle w:val="ListBullet"/>
        <w:spacing w:line="240" w:lineRule="auto"/>
        <w:ind w:left="720"/>
      </w:pPr>
      <w:r>
        <w:rPr>
          <w:lang w:val="id_ID" w:bidi="id_ID"/>
        </w:rPr>
      </w:r>
      <w:r>
        <w:rPr>
          <w:lang w:val="id_ID" w:bidi="id_ID"/>
        </w:rPr>
        <w:t>4 jenis orang yang mendengar firman Allah</w:t>
      </w:r>
    </w:p>
    <w:p>
      <w:pPr>
        <w:pStyle w:val="ListBullet"/>
        <w:spacing w:line="240" w:lineRule="auto"/>
        <w:ind w:left="720"/>
      </w:pPr>
      <w:r>
        <w:rPr>
          <w:lang w:val="id_ID" w:bidi="id_ID"/>
        </w:rPr>
      </w:r>
      <w:r>
        <w:rPr>
          <w:lang w:val="id_ID" w:bidi="id_ID"/>
        </w:rPr>
        <w:t>Setan</w:t>
      </w:r>
    </w:p>
    <w:p>
      <w:pPr/>
      <w:r>
        <w:rPr>
          <w:lang w:val="id_ID" w:bidi="id_ID"/>
        </w:rPr>
      </w:r>
      <w:r>
        <w:rPr>
          <w:lang w:val="id_ID" w:bidi="id_ID"/>
        </w:rPr>
        <w:t>Dalam adegan satu, perikop itu dimulai dengan mengatakan bahwa "Sekali lagi Yesus mulai mengajar di tepi danau." Danau ini adalah Danau Galilea dan Yesus berada di dekat Kapernaum. Kata-kata "sekali lagi" menunjukkan bahwa Yesus telah mengajar orang-orang sebelum saat ini. Namun, ini adalah pertama kalinya dalam Markus kita memiliki pengajaran sebenarnya yang diberikan Yesus. Yesus mengajar orang-orang dengan menceritakan perumpamaan kepada mereka.</w:t>
      </w:r>
    </w:p>
    <w:p>
      <w:pPr/>
      <w:r>
        <w:rPr>
          <w:lang w:val="id_ID" w:bidi="id_ID"/>
        </w:rPr>
      </w:r>
      <w:r>
        <w:rPr>
          <w:lang w:val="id_ID" w:bidi="id_ID"/>
        </w:rPr>
        <w:t>Kerumunan orang menjadi sangat besar. Yesus masuk ke dalam perahu dan membawa perahu itu ke dalam air. Yesus duduk di dalam perahu untuk mengajar. Orang-orang di pantai dapat melihat Yesus dan mendengar Yesus ketika Yesus melakukan pengajaran-Nya.</w:t>
      </w:r>
    </w:p>
    <w:p>
      <w:pPr/>
      <w:r>
        <w:rPr>
          <w:lang w:val="id_ID" w:bidi="id_ID"/>
        </w:rPr>
      </w:r>
      <w:r>
        <w:rPr>
          <w:lang w:val="id_ID" w:bidi="id_ID"/>
        </w:rPr>
        <w:t>Berhenti dan tunjukkan gambar seorang pria yang duduk di dalam perahu kecil di dekat pantai sebuah danau. Hentikan sejenak audio ini di sini.</w:t>
      </w:r>
    </w:p>
    <w:p>
      <w:pPr/>
      <w:r>
        <w:rPr>
          <w:lang w:val="id_ID" w:bidi="id_ID"/>
        </w:rPr>
      </w:r>
      <w:r>
        <w:rPr>
          <w:lang w:val="id_ID" w:bidi="id_ID"/>
        </w:rPr>
        <w:t>Ketika Yesus mulai mengajar, Yesus berkata, "Dengarkan." Dalam bahasa aslinya, ini adalah 2 kata yang berarti melihat dan mendengarkan. Ini adalah kata-kata perintah. Itu adalah kata-kata yang kuat yang memberikan instruksi yang sangat spesifik kepada orang-orang. Sebelum Yesus memulai kisah ini, Yesus menyuruh orang-orang untuk mendengarkan dengan seksama apa yang akan dikatakan Yesus. Dengan menggunakan kata-kata ini, Yesus mengatakan kepada orang-orang bahwa apa yang akan Yesus katakan akan sangat penting bagi mereka untuk didengar.</w:t>
      </w:r>
    </w:p>
    <w:p>
      <w:pPr/>
      <w:r>
        <w:rPr>
          <w:lang w:val="id_ID" w:bidi="id_ID"/>
        </w:rPr>
      </w:r>
      <w:r>
        <w:rPr>
          <w:lang w:val="id_ID" w:bidi="id_ID"/>
        </w:rPr>
        <w:t>Berhenti di sini dan diskusikan: Ceritakan kisah di mana seseorang mengajar sebuah kelompok. Apa yang dikatakan orang itu kepada kelompok pada awal pelajaran sehingga kelompok akan memperhatikan dengan seksama apa yang dikatakan guru itu? Hentikan sejenak audio ini di sini.</w:t>
      </w:r>
    </w:p>
    <w:p>
      <w:pPr/>
      <w:r>
        <w:rPr>
          <w:lang w:val="id_ID" w:bidi="id_ID"/>
        </w:rPr>
      </w:r>
      <w:r>
        <w:rPr>
          <w:lang w:val="id_ID" w:bidi="id_ID"/>
        </w:rPr>
        <w:t>Yesus menceritakan kisah tentang seorang petani yang pergi keluar untuk menabur benih. Penting untuk diingat bahwa kata untuk benih di sini dapat berarti hanya satu biji atau banyak biji. Dalam konteks ini, kata untuk benih mewakili banyak benih. Anda harus menjelaskan bahwa petani itu menabur banyak benih.</w:t>
      </w:r>
    </w:p>
    <w:p>
      <w:pPr/>
      <w:r>
        <w:rPr>
          <w:lang w:val="id_ID" w:bidi="id_ID"/>
        </w:rPr>
      </w:r>
      <w:r>
        <w:rPr>
          <w:lang w:val="id_ID" w:bidi="id_ID"/>
        </w:rPr>
        <w:t>Berhenti dan latih kisah tersebut. Seseorang akan memiliki tas yang penuh dengan sesuatu seperti pasir yang akan mewakili benih. Orang ini akan berjalan bersama mengambil segenggam dari tas dan menggunakan gerakan penyebaran. Tandai area dengan jalan dan 3 jenis tanah. Tanah yang berbeda saling berdekatan dan di dekat jalan. Ketika petani menyebarkan benih, perhatikan bagaimana beberapa biji itu jatuh ke dalam masing-masing dari 4 area tersebut. Petani itu menabur di satu ladang. Mintalah seseorang untuk menggambarkan apa yang dilakukan orang yang menyebarkan benih itu. Mintalah orang itu untuk menggambarkan tanah atau area di mana benih itu jatuh. Hentikan sejenak audio ini di sini.</w:t>
      </w:r>
    </w:p>
    <w:p>
      <w:pPr/>
      <w:r>
        <w:rPr>
          <w:lang w:val="id_ID" w:bidi="id_ID"/>
        </w:rPr>
      </w:r>
      <w:r>
        <w:rPr>
          <w:lang w:val="id_ID" w:bidi="id_ID"/>
        </w:rPr>
        <w:t>Biji yang jatuh di tanah yang baik, menghasilkan 30 atau 60 atau 100 kali lipat dari apa yang ditabur.</w:t>
      </w:r>
    </w:p>
    <w:p>
      <w:pPr/>
      <w:r>
        <w:rPr>
          <w:lang w:val="id_ID" w:bidi="id_ID"/>
        </w:rPr>
      </w:r>
      <w:r>
        <w:rPr>
          <w:lang w:val="id_ID" w:bidi="id_ID"/>
        </w:rPr>
        <w:t>Berhenti dan lihat bagaimana biji itu akan berlipat-lipat Kumpulkan tongkat atau batu atau bahkan biji-biji benih. Letakkan satu batu atau biji benih. Dalam tumpukan yang terpisah taruh 30 batu. Dalam tumpukan yang terpisah taruh 60 batu dan dalam tumpukan lain taruh 100 batu. Sekarang bekerjalah dalam tim untuk menggambarkan bagaimana satu biji itu berkembangbiak. Hentikan sejenak audio ini di sini.</w:t>
      </w:r>
    </w:p>
    <w:p>
      <w:pPr/>
      <w:r>
        <w:rPr>
          <w:lang w:val="id_ID" w:bidi="id_ID"/>
        </w:rPr>
      </w:r>
      <w:r>
        <w:rPr>
          <w:lang w:val="id_ID" w:bidi="id_ID"/>
        </w:rPr>
        <w:t>Ketika Yesus menyelesaikan kisah tentang petani itu, Yesus berkata kepada orang-orang, "Siapa pun yang memiliki telinga untuk mendengar seharusnya mendengarkan dan memahami." Yesus menyuruh orang-orang untuk memperhatikan apa yang baru saja mereka dengar. Yesus ingin mereka memahami. Kata "mendengar" memiliki dua makna dalam kalimat ini. Pertama kalinya, mendengar berarti kemampuan untuk mendengar sesuatu. Kedua kalinya, kata mendengar berarti memahami atau dapat berpikir tentang makna dari apa yang Anda dengar. Beberapa terjemahan menggunakan dengar untuk kata pertama dan simak untuk kedua kalinya kata dengar digunakan.</w:t>
      </w:r>
    </w:p>
    <w:p>
      <w:pPr/>
      <w:r>
        <w:rPr>
          <w:lang w:val="id_ID" w:bidi="id_ID"/>
        </w:rPr>
      </w:r>
      <w:r>
        <w:rPr>
          <w:lang w:val="id_ID" w:bidi="id_ID"/>
        </w:rPr>
        <w:t>Berhenti dan ceritakan kisah tentang seseorang yang memiliki informasi penting bagi sekelompok orang. Apa yang dikatakan orang itu pada akhir pelajaran untuk membuat kelompok memperhatikan? Bagaimana ia membuat kelompok itu berpikir dengan seksama tentang apa yang telah ia katakan? Hentikan sejenak audio ini di sini.</w:t>
      </w:r>
    </w:p>
    <w:p>
      <w:pPr/>
      <w:r>
        <w:rPr>
          <w:lang w:val="id_ID" w:bidi="id_ID"/>
        </w:rPr>
      </w:r>
      <w:r>
        <w:rPr>
          <w:lang w:val="id_ID" w:bidi="id_ID"/>
        </w:rPr>
        <w:t xml:space="preserve">Dalam adegan dua, Yesus sendirian bersama para murid dan beberapa orang lain yang mengikuti Yesus. Kerumunan orang telah pergi. Yesus tidak lagi berada di samping danau. Kita tidak tahu di mana Yesus dan para murid berada. Para murid meminta Yesus untuk menjelaskan kisah-kisah yang telah diceritakan Yesus. Yesus berkata, Anda </w:t>
      </w:r>
      <w:r>
        <w:rPr>
          <w:b/>
          <w:lang w:val="id_ID" w:bidi="id_ID"/>
        </w:rPr>
        <w:t>diizinkan untuk memahami</w:t>
      </w:r>
      <w:r>
        <w:rPr>
          <w:lang w:val="id_ID" w:bidi="id_ID"/>
        </w:rPr>
        <w:t xml:space="preserve"> rahasia kerajaan Allah. Orang-orang yang berbicara dalam bahasa Anda mungkin perlu tahu siapa yang memberikan izin itu. Dalam hal ini, Anda dapat berkata, "Allah telah memberikan izin kepada Anda untuk memahami rahasia kerajaan Allah." Ketika Yesus berbicara, Yesus mengutip perikop dari nabi Yesaya. Kutipan itu dalam bentuk puisi. Gagasan pertama menceritakan sebuah adegan. Gagasan kedua menceritakan hasil negatif.</w:t>
      </w:r>
    </w:p>
    <w:p>
      <w:pPr/>
      <w:r>
        <w:rPr>
          <w:lang w:val="id_ID" w:bidi="id_ID"/>
        </w:rPr>
      </w:r>
      <w:r>
        <w:rPr>
          <w:lang w:val="id_ID" w:bidi="id_ID"/>
        </w:rPr>
        <w:t>Mereka akan melihat. Mereka tidak akan belajar.</w:t>
      </w:r>
    </w:p>
    <w:p>
      <w:pPr/>
      <w:r>
        <w:rPr>
          <w:lang w:val="id_ID" w:bidi="id_ID"/>
        </w:rPr>
      </w:r>
      <w:r>
        <w:rPr>
          <w:lang w:val="id_ID" w:bidi="id_ID"/>
        </w:rPr>
        <w:t>Mereka akan mendengar. Mereka tidak akan memahami.</w:t>
      </w:r>
    </w:p>
    <w:p>
      <w:pPr/>
      <w:r>
        <w:rPr>
          <w:lang w:val="id_ID" w:bidi="id_ID"/>
        </w:rPr>
      </w:r>
      <w:r>
        <w:rPr>
          <w:lang w:val="id_ID" w:bidi="id_ID"/>
        </w:rPr>
        <w:t>Jika mereka mendengar dan memahami, mereka akan berpaling kepada Allah dan diampuni.</w:t>
      </w:r>
    </w:p>
    <w:p>
      <w:pPr/>
      <w:r>
        <w:rPr>
          <w:lang w:val="id_ID" w:bidi="id_ID"/>
        </w:rPr>
      </w:r>
      <w:r>
        <w:rPr>
          <w:lang w:val="id_ID" w:bidi="id_ID"/>
        </w:rPr>
        <w:t>Berhenti dan diskusikan: bagilah kelompok menjadi 2 tim. Mintalah satu tim untuk mengatakan tindakan positif. Mintalah tim kedua memberikan hasil yang negatif. Anda dapat memulai dengan dua contoh dari nubuat itu. Ulangi ini sampai semuanya hafal. Dengarkan dan lihat bagaimana orang-orang mengatakan ini. Apakah mereka menggunakan puisi? Apakah mereka menggunakan kalimat biasa? Hentikan sejenak audio ini di sini.</w:t>
      </w:r>
    </w:p>
    <w:p>
      <w:pPr/>
      <w:r>
        <w:rPr>
          <w:lang w:val="id_ID" w:bidi="id_ID"/>
        </w:rPr>
      </w:r>
      <w:r>
        <w:rPr>
          <w:lang w:val="id_ID" w:bidi="id_ID"/>
        </w:rPr>
        <w:t>Dalam adegan 3, Yesus menjelaskan simbol-simbol dalam kisah itu. Yesus mengatakan bahwa benih-benih itu adalah firman Allah atau pesan dari Allah. Burung-burung itu mewakili Setan yang mencoba menyembunyikan pesan Allah dari orang-orang. Petani itu menabur benih. Ini mewakili menceritakan pesan Allah kepada orang-orang. Anda mungkin perlu menjelaskannya dengan mengatakan, "Penabur yang menabur benih itu seperti seseorang yang memberitakan kabar baik."</w:t>
      </w:r>
    </w:p>
    <w:p>
      <w:pPr/>
      <w:r>
        <w:rPr>
          <w:lang w:val="id_ID" w:bidi="id_ID"/>
        </w:rPr>
      </w:r>
      <w:r>
        <w:rPr>
          <w:lang w:val="id_ID" w:bidi="id_ID"/>
        </w:rPr>
        <w:t>Setiap tanah mewakili jenis orang yang berbeda yang mendengar pesan itu.</w:t>
      </w:r>
    </w:p>
    <w:p>
      <w:pPr/>
      <w:r>
        <w:rPr>
          <w:lang w:val="id_ID" w:bidi="id_ID"/>
        </w:rPr>
      </w:r>
      <w:r>
        <w:rPr>
          <w:lang w:val="id_ID" w:bidi="id_ID"/>
        </w:rPr>
        <w:t>Berhenti dan latih kisah itu lagi. Kali ini orang-orang datang dan berdiri di atas masing-masing jenis tanah yang berbeda. Ketika benih-benih itu tumbuh, biarkan orang-orang yang berdiri di sana menggambarkan jenis tanaman seperti apa benih itu telah tumbuh. Setiap orang harus menggambarkan apa yang terjadi padanya ketika ia tumbuh. Hentikan sejenak audio ini di sini.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 xml:space="preserve">Kisah ini memiliki tiga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Orang lainnya yang tinggal ingin mendengar penjelasan perumpamaan itu.</w:t>
      </w:r>
    </w:p>
    <w:p>
      <w:pPr/>
      <w:r>
        <w:rPr>
          <w:lang w:val="id_ID" w:bidi="id_ID"/>
        </w:rPr>
      </w:r>
      <w:r>
        <w:rPr>
          <w:lang w:val="id_ID" w:bidi="id_ID"/>
        </w:rPr>
        <w:t>Tokoh-tokoh dalam perumpamaan Yesus meliputi:</w:t>
      </w:r>
    </w:p>
    <w:p>
      <w:pPr>
        <w:pStyle w:val="ListBullet"/>
        <w:spacing w:line="240" w:lineRule="auto"/>
        <w:ind w:left="720"/>
      </w:pPr>
      <w:r>
        <w:rPr>
          <w:lang w:val="id_ID" w:bidi="id_ID"/>
        </w:rPr>
      </w:r>
      <w:r>
        <w:rPr>
          <w:lang w:val="id_ID" w:bidi="id_ID"/>
        </w:rPr>
        <w:t>Seorang petani</w:t>
      </w:r>
    </w:p>
    <w:p>
      <w:pPr>
        <w:pStyle w:val="ListBullet"/>
        <w:spacing w:line="240" w:lineRule="auto"/>
        <w:ind w:left="720"/>
      </w:pPr>
      <w:r>
        <w:rPr>
          <w:lang w:val="id_ID" w:bidi="id_ID"/>
        </w:rPr>
      </w:r>
      <w:r>
        <w:rPr>
          <w:lang w:val="id_ID" w:bidi="id_ID"/>
        </w:rPr>
        <w:t>Benih</w:t>
      </w:r>
    </w:p>
    <w:p>
      <w:pPr>
        <w:pStyle w:val="ListBullet"/>
        <w:spacing w:line="240" w:lineRule="auto"/>
        <w:ind w:left="720"/>
      </w:pPr>
      <w:r>
        <w:rPr>
          <w:lang w:val="id_ID" w:bidi="id_ID"/>
        </w:rPr>
      </w:r>
      <w:r>
        <w:rPr>
          <w:lang w:val="id_ID" w:bidi="id_ID"/>
        </w:rPr>
        <w:t>Burung burung yang datang dan makan benih-benih itu.</w:t>
      </w:r>
    </w:p>
    <w:p>
      <w:pPr>
        <w:pStyle w:val="ListBullet"/>
        <w:spacing w:line="240" w:lineRule="auto"/>
        <w:ind w:left="720"/>
      </w:pPr>
      <w:r>
        <w:rPr>
          <w:lang w:val="id_ID" w:bidi="id_ID"/>
        </w:rPr>
      </w:r>
      <w:r>
        <w:rPr>
          <w:lang w:val="id_ID" w:bidi="id_ID"/>
        </w:rPr>
        <w:t>Empat jenis tanah</w:t>
      </w:r>
    </w:p>
    <w:p>
      <w:pPr>
        <w:pStyle w:val="ListBullet"/>
        <w:spacing w:line="240" w:lineRule="auto"/>
        <w:ind w:left="720"/>
      </w:pPr>
      <w:r>
        <w:rPr>
          <w:lang w:val="id_ID" w:bidi="id_ID"/>
        </w:rPr>
      </w:r>
      <w:r>
        <w:rPr>
          <w:lang w:val="id_ID" w:bidi="id_ID"/>
        </w:rPr>
        <w:t>4 jenis orang yang mendengar firman Allah</w:t>
      </w:r>
    </w:p>
    <w:p>
      <w:pPr>
        <w:pStyle w:val="ListBullet"/>
        <w:spacing w:line="240" w:lineRule="auto"/>
        <w:ind w:left="720"/>
      </w:pPr>
      <w:r>
        <w:rPr>
          <w:lang w:val="id_ID" w:bidi="id_ID"/>
        </w:rPr>
      </w:r>
      <w:r>
        <w:rPr>
          <w:lang w:val="id_ID" w:bidi="id_ID"/>
        </w:rPr>
        <w:t>Setan</w:t>
      </w:r>
    </w:p>
    <w:p>
      <w:pPr/>
      <w:r>
        <w:rPr>
          <w:lang w:val="id_ID" w:bidi="id_ID"/>
        </w:rPr>
      </w:r>
      <w:r>
        <w:rPr>
          <w:lang w:val="id_ID" w:bidi="id_ID"/>
        </w:rPr>
        <w:t>Sebagai kelompok, peragakan perikop ini dua kali. Kamu harus memperagakan perikop ini dalam bahasamu.</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sebentar rekaman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kembali drama itu.</w:t>
      </w:r>
    </w:p>
    <w:p>
      <w:pPr/>
      <w:r>
        <w:rPr>
          <w:lang w:val="id_ID" w:bidi="id_ID"/>
        </w:rPr>
      </w:r>
      <w:r>
        <w:rPr>
          <w:lang w:val="id_ID" w:bidi="id_ID"/>
        </w:rPr>
        <w:t>Hentikan sejenak rekaman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Dalam adegan 1, Yesus melangkah ke dalam perahu dan menggerakkan perahu ke dalam air di Danau Galilea. Yesus mulai mengajar kerumunan orang yang mendengarkan di pantai. Yesus mengajar mereka dengan menceritakan perumpamaan kepada mereka. Yesus menceritakan kepada mereka kisah tentang seorang petani yang pergi keluar untuk menanam benih. Ketika petani itu menebarkannya, beberapa benih jatuh di jalan setapak yang keras dan burung-burung memakannya. Beberapa jatuh ke tanah dangkal dengan batu di bawah nya. Benih-benih itu tumbuh dengan cepat, tetapi layu di bawah matahari karena tidak memiliki akar yang dalam. Beberapa benih jatuh di tanah berumput. Rumput liar tumbuh di samping benih dan mencekiknya. Benih itu tidak menghasilkan panen. Akhirnya, ada benih yang jatuh di tanah yang baik, subur. Benih itu tumbuh dan menghasilkan panen, 30, 60, atau seratus kali lebih banyak dari yang ditanam. Setelah menceritakan kisah ini, Yesus berkata, "Siapa pun yang memiliki telinga untuk mendengar seharusnya mendengar, dan memahami."</w:t>
      </w:r>
    </w:p>
    <w:p>
      <w:pPr/>
      <w:r>
        <w:rPr>
          <w:lang w:val="id_ID" w:bidi="id_ID"/>
        </w:rPr>
      </w:r>
      <w:r>
        <w:rPr>
          <w:lang w:val="id_ID" w:bidi="id_ID"/>
        </w:rPr>
        <w:t>Hentikan adegannya: Tanyakan kepada mereka yang memerankan para murid dan kerumunan, "Apa yang Anda pikirkan pada saat ini?" Anda mungkin mendengar, "Kami bingung," "Saya tidak memahami kisah ini," "Saya menyukai kisah ini, tetapi saya tidak tahu mengapa Yesus menceritakan kepada kita tentang pertanian," "Beberapa orang ingin mendengar lebih banyak," atau "Saya melihat bahwa beberapa orang kecewa dan pergi." Tanyakan kepada aktor yang memerankan Yesus, “Apa maksudnya ketika Anda berkata, 'Siapa pun yang mendengar harus mendengar, dan memahami?" Anda mungkin mendengar hal-hal seperti, "Aku tahu beberapa orang akan mendengarkan dan mencari, tetapi aku juga tahu kebanyakan orang tidak begitu. Aku mengundang banyak orang yang mau mendengarkan apa yang kukatakan" atau "Kuharap mereka nanti akan datang kepadaku dan menanyakan makna kisah ini." Lanjutkan dramanya.</w:t>
      </w:r>
    </w:p>
    <w:p>
      <w:pPr/>
      <w:r>
        <w:rPr>
          <w:lang w:val="id_ID" w:bidi="id_ID"/>
        </w:rPr>
      </w:r>
      <w:r>
        <w:rPr>
          <w:lang w:val="id_ID" w:bidi="id_ID"/>
        </w:rPr>
        <w:t>Dalam adegan 2, Yesus bersama para murid-Nya dan beberapa orang lain. Mereka bertanya kepada-Nya apa arti perumpamaan itu. Yesus menjawab, "Kalian diijinkan memahami rahasia Kerajaan Allah. Namun Aku memakai perumpamaan ketika berbicara kepada banyak orang di luar sehingga Kitab Suci bisa digenapi. Kitab Suci berkata, 'Ketika mereka melihat apa yang Kulakukan, mereka tidak akan belajar apa pun, ketika mereka mendengar apa yang Kukatakan, mereka tidak akan mengerti, jika tidak, mereka akan berpaling kepada-Ku dan diampuni.'"</w:t>
      </w:r>
    </w:p>
    <w:p>
      <w:pPr/>
      <w:r>
        <w:rPr>
          <w:lang w:val="id_ID" w:bidi="id_ID"/>
        </w:rPr>
      </w:r>
      <w:r>
        <w:rPr>
          <w:lang w:val="id_ID" w:bidi="id_ID"/>
        </w:rPr>
        <w:t>Hentikan adegannya: Tanyakan kepada mereka yang memerankan para murid dan kerumunan orang, "Menurut Anda, apa yang Yesus coba katakan di sini?" Anda mungkin mendengar hal-hal seperti, "Yesus menceritakan kisah-kisah ini sehingga orang-orang yang benar-benar ingin mengikuti-Nya dapat memahaminya, sementara orang-orang yang tidak benar-benar ingin mengikuti-Nya tidak dapat memahami atau tidak akan meluangkan waktu untuk memahami, " atau "Ada orang-orang yang adalah orang dalam dan orang-orang yang adalah orang luar." Jika ada beberapa kebingungan tentang apa yang dimaksud Yesus, Anda mungkin ingin menghabiskan beberapa saat untuk membahas apa yang sedang dilakukan Yesus dalam bagian kisah ini. Lanjutkan dramanya.</w:t>
      </w:r>
    </w:p>
    <w:p>
      <w:pPr/>
      <w:r>
        <w:rPr>
          <w:lang w:val="id_ID" w:bidi="id_ID"/>
        </w:rPr>
      </w:r>
      <w:r>
        <w:rPr>
          <w:lang w:val="id_ID" w:bidi="id_ID"/>
        </w:rPr>
        <w:t>Dalam adegan 3, Yesus mulai menjelaskan apa arti dari kisah-Nya. Yesus berkata, "Jika Anda tidak dapat memahami kisah ini, bagaimana Anda akan memahami semua perumpamaan lainnya?"</w:t>
      </w:r>
    </w:p>
    <w:p>
      <w:pPr/>
      <w:r>
        <w:rPr>
          <w:lang w:val="id_ID" w:bidi="id_ID"/>
        </w:rPr>
      </w:r>
      <w:r>
        <w:rPr>
          <w:lang w:val="id_ID" w:bidi="id_ID"/>
        </w:rPr>
        <w:t>Dia menjelaskan bahwa petani dalam kisah itu melambangkan seseorang yang membawa pesan Allah (atau Firman) kepada banyak orang, dan benih itu melambangkan pesan Allah. Ketika benih jatuh di jalan setapak yang keras dan burung-burung memakannya, mereka adalah orang-orang yang mendengar pesan Allah tetapi Setan datang serta mengambilnya. Benih yang jatuh di tanah tipis dengan batuan di bawahnya, yang tanamannya terkena panas terik matahari, melambangkan orang-orang yang menerima pesan itu, tetapi tidak berakar dalam iman. Mereka tidak bertahan lama ketika dianiaya.</w:t>
      </w:r>
    </w:p>
    <w:p>
      <w:pPr/>
      <w:r>
        <w:rPr>
          <w:lang w:val="id_ID" w:bidi="id_ID"/>
        </w:rPr>
      </w:r>
      <w:r>
        <w:rPr>
          <w:lang w:val="id_ID" w:bidi="id_ID"/>
        </w:rPr>
        <w:t>Hentikan adegannya: Tanyakan kepada Iblis, "Mengapa Anda mengambil firman Allah dari orang-orang?" Anda mungkin mendengar, "Orang-orang ini adalah milik saya. Saya ingin mereka mengikuti saya. Jika saya mengambil firman Allah, mereka tidak akan dapat mendengar dan memahaminya. Mereka akan terus mengikuti saya." Tanyakan kepada orang-orang di jalan, "Bagaimana perasaan Anda tentang benih yang diambil sebelum Anda dapat memilikinya?" Anda mungkin mendengar, "Benih apa? Adalah normal bagi burung untuk makan benih. Saya tidak melihat apa pun yang hilang. Saya memiliki apa yang saya butuhkan. Saya tidak membutuhkan apa pun di sini." Tanyakan kepada orang-orang di daerah tanah berbatu, "Mengapa Anda jatuh dengan sangat cepat?" Anda mungkin mendengar, "Saya mengenal seseorang yang dianiaya. Saya takut itu akan terjadi pada saya atau keluarga saya. Saya tidak ingin sesuatu yang buruk terjadi pada kita." Atau, "Saya memiliki begitu banyak masalah di rumah dan di tempat kerja sehingga saya tidak dapat berpikir tentang Allah dan hal-hal agama. Semua itu terdengar baik pada awalnya tetapi ini hanya membutuhkan terlalu banyak waktu." Lanjutkan dramanya.</w:t>
      </w:r>
    </w:p>
    <w:p>
      <w:pPr/>
      <w:r>
        <w:rPr>
          <w:lang w:val="id_ID" w:bidi="id_ID"/>
        </w:rPr>
      </w:r>
      <w:r>
        <w:rPr>
          <w:lang w:val="id_ID" w:bidi="id_ID"/>
        </w:rPr>
        <w:t>Benih yang jatuh di antara rumput liar melambangkan orang-orang yang mendengar pesan Allah, tetapi tercabut oleh kekhawatiran hidup, keinginan akan banyak hal, dan daya tarik kekayaan. Benih itu tidak menghasilkan panen.</w:t>
      </w:r>
    </w:p>
    <w:p>
      <w:pPr/>
      <w:r>
        <w:rPr>
          <w:lang w:val="id_ID" w:bidi="id_ID"/>
        </w:rPr>
      </w:r>
      <w:r>
        <w:rPr>
          <w:lang w:val="id_ID" w:bidi="id_ID"/>
        </w:rPr>
        <w:t>Hentikan adegannya: Tanyakan kepada orang atau mereka yang memerankan benih ini, "Bagaimana perasaan Anda? Apakah yang mencekik kehidupan atau panen Anda?" Anda mungkin mendengar, "Dengarkan, saya harus memiliki cukup uang untuk keluarga saya." Atau, "Saya adalah seorang pemimpin dalam masyarakat dan itu membutuhkan waktu. Saya tidak ingin kehilangan posisi kepemimpinan saya di masyarakat." Atau, "Saya memiliki orang tua saya untuk mengurus dan banyak anak di rumah. Saya tidak punya waktu untuk pergi keluar dan menceritakan kepada orang lain tentang kerajaan Allah." Lanjutkan dramanya.</w:t>
      </w:r>
    </w:p>
    <w:p>
      <w:pPr/>
      <w:r>
        <w:rPr>
          <w:lang w:val="id_ID" w:bidi="id_ID"/>
        </w:rPr>
      </w:r>
      <w:r>
        <w:rPr>
          <w:lang w:val="id_ID" w:bidi="id_ID"/>
        </w:rPr>
        <w:t>Benih yang jatuh di tanah yang baik melambangkan orang-orang yang mendengar dan menerima firman Allah. Mereka menghasilkan panen 30, 60, bahkan 100 kali lipat dari yang telah ditanam itu.</w:t>
      </w:r>
    </w:p>
    <w:p>
      <w:pPr/>
      <w:r>
        <w:rPr>
          <w:lang w:val="id_ID" w:bidi="id_ID"/>
        </w:rPr>
      </w:r>
      <w:r>
        <w:rPr>
          <w:lang w:val="id_ID" w:bidi="id_ID"/>
        </w:rPr>
        <w:t>Hentikan adegannya: Tanyakan kepada orang-orang di tanah yang baik, "Bagaimana Anda berhasil memiliki panen seperti itu? Apa yang Anda lakukan?" Anda mungkin mendengar, "Saya hanya mengatakan kepada semua orang yang saya kenal apa yang telah dilakukan Allah untuk saya. Allah telah sangat baik kepada saya sehingga saya harus membagikan kabar baik kepada orang lain. Hal terbaik tentang rahasia adalah mempelajarinya dan menceritakannya kepada orang lain. Saya suka menceritakan kepada orang-orang tentang rahasia kerajaan Allah." Atau, "Saya merasa seperti saya adalah orang dalam. Saya ingin teman-teman dan keluarga saya menjadi orang dalam bersama saya. Saya harus memberi tahu mereka apa yang saya tahu. Beberapa dari mereka ingin tahu lebih banyak, jadi saya menceritakan kepada mereka semua yang saya tahu." Lanjutkan dramanya.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4:1–20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Yesus sedang mengajar di tepi Danau </w:t>
      </w:r>
      <w:hyperlink r:id="rId35">
        <w:r>
          <w:rPr>
            <w:lang w:val="id_ID" w:bidi="id_ID"/>
          </w:rPr>
          <w:rPr>
            <w:color w:val="0000EE"/>
            <w:u w:val="single"/>
          </w:rPr>
          <w:t>Galilea</w:t>
        </w:r>
      </w:hyperlink>
      <w:r>
        <w:rPr>
          <w:lang w:val="id_ID" w:bidi="id_ID"/>
        </w:rPr>
        <w:t xml:space="preserve">. Yesus masuk ke dalam </w:t>
      </w:r>
      <w:hyperlink r:id="rId40">
        <w:r>
          <w:rPr>
            <w:lang w:val="id_ID" w:bidi="id_ID"/>
          </w:rPr>
          <w:rPr>
            <w:color w:val="0000EE"/>
            <w:u w:val="single"/>
          </w:rPr>
          <w:t>perahu</w:t>
        </w:r>
      </w:hyperlink>
      <w:r>
        <w:rPr>
          <w:lang w:val="id_ID" w:bidi="id_ID"/>
        </w:rPr>
        <w:t xml:space="preserve"> dan duduk di dalamnya di lepas pantai sewaktu mengajar. Gunakan kata-kata yang sama untuk </w:t>
      </w:r>
      <w:r>
        <w:rPr>
          <w:b/>
          <w:lang w:val="id_ID" w:bidi="id_ID"/>
        </w:rPr>
        <w:t>perahu</w:t>
      </w:r>
      <w:r>
        <w:rPr>
          <w:lang w:val="id_ID" w:bidi="id_ID"/>
        </w:rPr>
        <w:t xml:space="preserve"> dan </w:t>
      </w:r>
      <w:r>
        <w:rPr>
          <w:b/>
          <w:lang w:val="id_ID" w:bidi="id_ID"/>
        </w:rPr>
        <w:t>Danau Galilea</w:t>
      </w:r>
      <w:r>
        <w:rPr>
          <w:lang w:val="id_ID" w:bidi="id_ID"/>
        </w:rPr>
        <w:t xml:space="preserve"> yang telah Anda gunakan.</w:t>
      </w:r>
    </w:p>
    <w:p>
      <w:pPr/>
      <w:r>
        <w:rPr>
          <w:lang w:val="id_ID" w:bidi="id_ID"/>
        </w:rPr>
      </w:r>
      <w:r>
        <w:rPr>
          <w:lang w:val="id_ID" w:bidi="id_ID"/>
        </w:rPr>
        <w:t>Berhenti di sini dan tunjukkan peta danau. Perlihatkan gambar seseorang duduk di perahu dari masa Yesus. Hentikan sejenak audio ini di sini.</w:t>
      </w:r>
    </w:p>
    <w:p>
      <w:pPr/>
      <w:r>
        <w:rPr>
          <w:lang w:val="id_ID" w:bidi="id_ID"/>
        </w:rPr>
      </w:r>
      <w:r>
        <w:rPr>
          <w:lang w:val="id_ID" w:bidi="id_ID"/>
        </w:rPr>
        <w:t xml:space="preserve">Yesus mengajar orang-orang menggunakan perumpamaan. </w:t>
      </w:r>
      <w:r>
        <w:rPr>
          <w:b/>
          <w:lang w:val="id_ID" w:bidi="id_ID"/>
        </w:rPr>
        <w:t>Perumpamaan</w:t>
      </w:r>
      <w:r>
        <w:rPr>
          <w:lang w:val="id_ID" w:bidi="id_ID"/>
        </w:rPr>
        <w:t xml:space="preserve"> adalah sebuah cerita khusus yang dikisahkan Yesus. Perumpamaan itu diceritakan menggunakan perkara sehari-hari untuk menggambarkan perkara yang lebih dalam tentang Allah. Perumpamaan sering kali sulit dipahami kecuali orang benar-benar berusaha untuk mendengarkan.</w:t>
      </w:r>
    </w:p>
    <w:p>
      <w:pPr/>
      <w:r>
        <w:rPr>
          <w:lang w:val="id_ID" w:bidi="id_ID"/>
        </w:rPr>
      </w:r>
      <w:r>
        <w:rPr>
          <w:lang w:val="id_ID" w:bidi="id_ID"/>
        </w:rPr>
        <w:t xml:space="preserve">Berhenti di sini dan diskusikan kata atau frasa apa yang akan Anda gunakan untuk </w:t>
      </w:r>
      <w:r>
        <w:rPr>
          <w:b/>
          <w:lang w:val="id_ID" w:bidi="id_ID"/>
        </w:rPr>
        <w:t>perumpamaan</w:t>
      </w:r>
      <w:r>
        <w:rPr>
          <w:lang w:val="id_ID" w:bidi="id_ID"/>
        </w:rPr>
        <w:t xml:space="preserve">. Untuk informasi lebih lanjut tentang </w:t>
      </w:r>
      <w:hyperlink r:id="rId135">
        <w:r>
          <w:rPr>
            <w:lang w:val="id_ID" w:bidi="id_ID"/>
          </w:rPr>
          <w:rPr>
            <w:color w:val="0000EE"/>
            <w:u w:val="single"/>
          </w:rPr>
          <w:t>perumpamaan</w:t>
        </w:r>
      </w:hyperlink>
      <w:r>
        <w:rPr>
          <w:lang w:val="id_ID" w:bidi="id_ID"/>
        </w:rPr>
        <w:t xml:space="preserve">, lihat Glosarium Utama. Hentikan sebentar rekaman ini di sini. </w:t>
      </w:r>
    </w:p>
    <w:p>
      <w:pPr/>
      <w:r>
        <w:rPr>
          <w:lang w:val="id_ID" w:bidi="id_ID"/>
        </w:rPr>
      </w:r>
      <w:r>
        <w:rPr>
          <w:lang w:val="id_ID" w:bidi="id_ID"/>
        </w:rPr>
        <w:t xml:space="preserve">Kata </w:t>
      </w:r>
      <w:r>
        <w:rPr>
          <w:b/>
          <w:lang w:val="id_ID" w:bidi="id_ID"/>
        </w:rPr>
        <w:t>benih</w:t>
      </w:r>
      <w:r>
        <w:rPr>
          <w:lang w:val="id_ID" w:bidi="id_ID"/>
        </w:rPr>
        <w:t xml:space="preserve"> berada dalam bentuk tunggal dalam bahasa aslinya, tetapi itu berarti banyak benih individu dari jenis tanaman yang sama.</w:t>
      </w:r>
    </w:p>
    <w:p>
      <w:pPr/>
      <w:r>
        <w:rPr>
          <w:lang w:val="id_ID" w:bidi="id_ID"/>
        </w:rPr>
      </w:r>
      <w:r>
        <w:rPr>
          <w:lang w:val="id_ID" w:bidi="id_ID"/>
        </w:rPr>
        <w:t xml:space="preserve">Berhenti di sini dan diskusikan dalam kelompok kata atau frasa apa yang akan Anda gunakan untuk </w:t>
      </w:r>
      <w:r>
        <w:rPr>
          <w:b/>
          <w:lang w:val="id_ID" w:bidi="id_ID"/>
        </w:rPr>
        <w:t>benih</w:t>
      </w:r>
      <w:r>
        <w:rPr>
          <w:lang w:val="id_ID" w:bidi="id_ID"/>
        </w:rPr>
        <w:t xml:space="preserve">. Untuk informasi lebih lanjut tentang </w:t>
      </w:r>
      <w:hyperlink r:id="rId136">
        <w:r>
          <w:rPr>
            <w:lang w:val="id_ID" w:bidi="id_ID"/>
          </w:rPr>
          <w:rPr>
            <w:color w:val="0000EE"/>
            <w:u w:val="single"/>
          </w:rPr>
          <w:t>benih</w:t>
        </w:r>
      </w:hyperlink>
      <w:r>
        <w:rPr>
          <w:lang w:val="id_ID" w:bidi="id_ID"/>
        </w:rPr>
        <w:t xml:space="preserve">, lihat Glosarium Utama. Hentikan sebentar rekaman ini di sini. </w:t>
      </w:r>
    </w:p>
    <w:p>
      <w:pPr/>
      <w:r>
        <w:rPr>
          <w:lang w:val="id_ID" w:bidi="id_ID"/>
        </w:rPr>
      </w:r>
      <w:r>
        <w:rPr>
          <w:lang w:val="id_ID" w:bidi="id_ID"/>
        </w:rPr>
        <w:t xml:space="preserve"> </w:t>
      </w:r>
      <w:r>
        <w:rPr>
          <w:b/>
          <w:lang w:val="id_ID" w:bidi="id_ID"/>
        </w:rPr>
        <w:t>Duri</w:t>
      </w:r>
      <w:r>
        <w:rPr>
          <w:lang w:val="id_ID" w:bidi="id_ID"/>
        </w:rPr>
        <w:t xml:space="preserve"> adalah rumput liar atau tanaman yang tidak diinginkan yang menghambat pertumbuhan benih dan menghasilkan panen. Tanaman yang tumbuh di tempat berduri masih memiliki akar, tetapi tidak menghasilkan panen dan tidak mati.</w:t>
      </w:r>
    </w:p>
    <w:p>
      <w:pPr/>
      <w:r>
        <w:rPr>
          <w:lang w:val="id_ID" w:bidi="id_ID"/>
        </w:rPr>
      </w:r>
      <w:r>
        <w:rPr>
          <w:lang w:val="id_ID" w:bidi="id_ID"/>
        </w:rPr>
        <w:t xml:space="preserve">Berhenti di sini dan diskusikan dalam kelompok kata atau frasa apa yang akan Anda gunakan untuk </w:t>
      </w:r>
      <w:r>
        <w:rPr>
          <w:b/>
          <w:lang w:val="id_ID" w:bidi="id_ID"/>
        </w:rPr>
        <w:t>duri</w:t>
      </w:r>
      <w:r>
        <w:rPr>
          <w:lang w:val="id_ID" w:bidi="id_ID"/>
        </w:rPr>
        <w:t xml:space="preserve"> Hentikan sebentar rekaman ini di sini. </w:t>
      </w:r>
    </w:p>
    <w:p>
      <w:pPr/>
      <w:r>
        <w:rPr>
          <w:lang w:val="id_ID" w:bidi="id_ID"/>
        </w:rPr>
      </w:r>
      <w:r>
        <w:rPr>
          <w:lang w:val="id_ID" w:bidi="id_ID"/>
        </w:rPr>
        <w:t xml:space="preserve">Angka-angka </w:t>
      </w:r>
      <w:r>
        <w:rPr>
          <w:b/>
          <w:lang w:val="id_ID" w:bidi="id_ID"/>
        </w:rPr>
        <w:t>30, 60, 100</w:t>
      </w:r>
      <w:r>
        <w:rPr>
          <w:lang w:val="id_ID" w:bidi="id_ID"/>
        </w:rPr>
        <w:t xml:space="preserve"> mungkin merujuk pada jumlah gandum per tanaman, dengan demikian menunjukkan bahwa 100 kali lipat bukan jumlah panen yang tidak mungkin. Salah satu angka-angka ini menunjukkan panen yang sangat baik. </w:t>
      </w:r>
      <w:r>
        <w:rPr>
          <w:b/>
          <w:lang w:val="id_ID" w:bidi="id_ID"/>
        </w:rPr>
        <w:t>Buah</w:t>
      </w:r>
      <w:r>
        <w:rPr>
          <w:lang w:val="id_ID" w:bidi="id_ID"/>
        </w:rPr>
        <w:t xml:space="preserve"> yang diproduksi merujuk pada gandum yang diproduksi di kepala tangkai. Petani memanen buah atau gandum yang dihasilkan.</w:t>
      </w:r>
    </w:p>
    <w:p>
      <w:pPr/>
      <w:r>
        <w:rPr>
          <w:lang w:val="id_ID" w:bidi="id_ID"/>
        </w:rPr>
      </w:r>
      <w:r>
        <w:rPr>
          <w:lang w:val="id_ID" w:bidi="id_ID"/>
        </w:rPr>
        <w:t xml:space="preserve">Para pengikut atau murid Yesus yang terdekat bersama Dia untuk sebagian besar pelayanan publik-Nya, bepergian bersama-Nya ke mana-mana, belajar dari-Nya, dan kadang-kadang diutus oleh-Nya untuk memberitakan kabar baik Kerajaan dan menyembuhkan orang sakit. Gunakan kata yang sama untuk </w:t>
      </w:r>
      <w:r>
        <w:rPr>
          <w:b/>
          <w:lang w:val="id_ID" w:bidi="id_ID"/>
        </w:rPr>
        <w:t>murid</w:t>
      </w:r>
      <w:r>
        <w:rPr>
          <w:lang w:val="id_ID" w:bidi="id_ID"/>
        </w:rPr>
        <w:t xml:space="preserve"> yang telah Anda gunakan. Untuk informasi lebih lanjut tentang </w:t>
      </w:r>
      <w:hyperlink r:id="rId100">
        <w:r>
          <w:rPr>
            <w:lang w:val="id_ID" w:bidi="id_ID"/>
          </w:rPr>
          <w:rPr>
            <w:color w:val="0000EE"/>
            <w:u w:val="single"/>
          </w:rPr>
          <w:t>murid-murid</w:t>
        </w:r>
      </w:hyperlink>
      <w:r>
        <w:rPr>
          <w:lang w:val="id_ID" w:bidi="id_ID"/>
        </w:rPr>
        <w:t>, lihat Daftar Kata Utama.</w:t>
      </w:r>
    </w:p>
    <w:p>
      <w:pPr/>
      <w:r>
        <w:rPr>
          <w:lang w:val="id_ID" w:bidi="id_ID"/>
        </w:rPr>
      </w:r>
      <w:r>
        <w:rPr>
          <w:lang w:val="id_ID" w:bidi="id_ID"/>
        </w:rPr>
        <w:t xml:space="preserve">Yesus berbicara tentang </w:t>
      </w:r>
      <w:r>
        <w:rPr>
          <w:b/>
          <w:lang w:val="id_ID" w:bidi="id_ID"/>
        </w:rPr>
        <w:t>rahasia</w:t>
      </w:r>
      <w:r>
        <w:rPr>
          <w:lang w:val="id_ID" w:bidi="id_ID"/>
        </w:rPr>
        <w:t xml:space="preserve"> kerajaan Allah. Dalam hal ini, rahasia itu adalah tentang Kerajaan Allah. Kerajaan itu akan terlihat sangat berbeda dari apa yang dapat dibayangkan atau diharapkan siapa pun. Memahami apa artinya rahasia itu hanya berasal dari Allah. Di sini kata rahasia memiliki makna yang baik atau bahagia.</w:t>
      </w:r>
    </w:p>
    <w:p>
      <w:pPr/>
      <w:r>
        <w:rPr>
          <w:lang w:val="id_ID" w:bidi="id_ID"/>
        </w:rPr>
      </w:r>
      <w:r>
        <w:rPr>
          <w:lang w:val="id_ID" w:bidi="id_ID"/>
        </w:rPr>
        <w:t xml:space="preserve">Kerajaan adalah tempat di mana seorang raja memerintah sekelompok orang. </w:t>
      </w:r>
      <w:r>
        <w:rPr>
          <w:b/>
          <w:lang w:val="id_ID" w:bidi="id_ID"/>
        </w:rPr>
        <w:t>Kerajaan Allah</w:t>
      </w:r>
      <w:r>
        <w:rPr>
          <w:lang w:val="id_ID" w:bidi="id_ID"/>
        </w:rPr>
        <w:t xml:space="preserve"> merujuk pada semua yang mengikuti Allah. Kerajaan Allah sekarang ini adalah orang-orang yang mengikuti Yesus sebagai raja, membantu satu sama lain, dan menyebarkan kasih Yesus kepada orang lain. Ketika Yesus berbicara tentang Kerajaan Allah, orang-orang tidak memahami. Kerajaan Allah terasa seperti misteri bagi mereka. Mereka harus benar-benar mendengarkan Yesus untuk memahami apa yang dikatakan-Nya. Yesus menjelaskan misteri Kerajaan Allah ini melalui perumpamaan-Nya. Gunakan frasa yang sama untuk "kerajaan Allah" seperti yang Anda lakukan pada perikop sebelumnya, dan untuk informasi lebih lanjut tentang </w:t>
      </w:r>
      <w:hyperlink r:id="rId37">
        <w:r>
          <w:rPr>
            <w:lang w:val="id_ID" w:bidi="id_ID"/>
          </w:rPr>
          <w:rPr>
            <w:color w:val="0000EE"/>
            <w:u w:val="single"/>
          </w:rPr>
          <w:t>kerajaan Allah</w:t>
        </w:r>
      </w:hyperlink>
      <w:r>
        <w:rPr>
          <w:lang w:val="id_ID" w:bidi="id_ID"/>
        </w:rPr>
        <w:t>, lihat Glosarium Utama.</w:t>
      </w:r>
    </w:p>
    <w:p>
      <w:pPr/>
      <w:r>
        <w:rPr>
          <w:lang w:val="id_ID" w:bidi="id_ID"/>
        </w:rPr>
      </w:r>
      <w:hyperlink r:id="rId137">
        <w:r>
          <w:rPr>
            <w:lang w:val="id_ID" w:bidi="id_ID"/>
          </w:rPr>
          <w:rPr>
            <w:color w:val="0000EE"/>
            <w:u w:val="single"/>
          </w:rPr>
          <w:t>Kitab Suci</w:t>
        </w:r>
      </w:hyperlink>
      <w:r>
        <w:rPr>
          <w:lang w:val="id_ID" w:bidi="id_ID"/>
        </w:rPr>
        <w:t xml:space="preserve"> berarti tulisan kudus dari kelompok agama apa pun. Yesus menggunakan kata itu untuk merujuk pada tulisan dari Perjanjian Lama yang mencakup hukum agama yang diberikan Allah kepada Musa dan tulisan para nabi.</w:t>
      </w:r>
    </w:p>
    <w:p>
      <w:pPr/>
      <w:r>
        <w:rPr>
          <w:lang w:val="id_ID" w:bidi="id_ID"/>
        </w:rPr>
      </w:r>
      <w:r>
        <w:rPr>
          <w:lang w:val="id_ID" w:bidi="id_ID"/>
        </w:rPr>
        <w:t xml:space="preserve">Petani itu menabur benih, yang adalah </w:t>
      </w:r>
      <w:r>
        <w:rPr>
          <w:b/>
          <w:lang w:val="id_ID" w:bidi="id_ID"/>
        </w:rPr>
        <w:t>firman Allah</w:t>
      </w:r>
      <w:r>
        <w:rPr>
          <w:lang w:val="id_ID" w:bidi="id_ID"/>
        </w:rPr>
        <w:t xml:space="preserve"> atau pesan Allah. Anda mungkin perlu menjelaskannya dengan mengatakan, penabur menabur firman Allah atau pesan Allah. Anda dapat berkata, "Penabur yang menabur benih adalah seperti seseorang yang memberitakan kabar baik."</w:t>
      </w:r>
    </w:p>
    <w:p>
      <w:pPr/>
      <w:r>
        <w:rPr>
          <w:lang w:val="id_ID" w:bidi="id_ID"/>
        </w:rPr>
      </w:r>
      <w:hyperlink r:id="rId89">
        <w:r>
          <w:rPr>
            <w:lang w:val="id_ID" w:bidi="id_ID"/>
          </w:rPr>
          <w:rPr>
            <w:color w:val="0000EE"/>
            <w:u w:val="single"/>
          </w:rPr>
          <w:t>Firman</w:t>
        </w:r>
      </w:hyperlink>
      <w:r>
        <w:rPr>
          <w:lang w:val="id_ID" w:bidi="id_ID"/>
        </w:rPr>
        <w:t xml:space="preserve">mengacu pada ajaran tentang Kerajaan Allah. </w:t>
      </w:r>
      <w:hyperlink r:id="rId39">
        <w:r>
          <w:rPr>
            <w:lang w:val="id_ID" w:bidi="id_ID"/>
          </w:rPr>
          <w:rPr>
            <w:color w:val="0000EE"/>
            <w:u w:val="single"/>
          </w:rPr>
          <w:t>Kabar baik</w:t>
        </w:r>
      </w:hyperlink>
      <w:r>
        <w:rPr>
          <w:lang w:val="id_ID" w:bidi="id_ID"/>
        </w:rPr>
        <w:t xml:space="preserve"> adalah bahwa ketika kita mengikuti Yesus, kita adalah bagian dari Kerajaan Allah.</w:t>
      </w:r>
    </w:p>
    <w:p>
      <w:pPr/>
      <w:r>
        <w:rPr>
          <w:lang w:val="id_ID" w:bidi="id_ID"/>
        </w:rPr>
      </w:r>
      <w:r>
        <w:rPr>
          <w:lang w:val="id_ID" w:bidi="id_ID"/>
        </w:rPr>
        <w:t xml:space="preserve">Gunakan istilah untuk </w:t>
      </w:r>
      <w:r>
        <w:rPr>
          <w:b/>
          <w:lang w:val="id_ID" w:bidi="id_ID"/>
        </w:rPr>
        <w:t>Setan</w:t>
      </w:r>
      <w:r>
        <w:rPr>
          <w:lang w:val="id_ID" w:bidi="id_ID"/>
        </w:rPr>
        <w:t xml:space="preserve"> yang telah Anda gunakan untuk pemimpin roh jahat. Untuk informasi lebih lanjut tentang </w:t>
      </w:r>
      <w:hyperlink r:id="rId27">
        <w:r>
          <w:rPr>
            <w:lang w:val="id_ID" w:bidi="id_ID"/>
          </w:rPr>
          <w:rPr>
            <w:color w:val="0000EE"/>
            <w:u w:val="single"/>
          </w:rPr>
          <w:t>Setan</w:t>
        </w:r>
      </w:hyperlink>
      <w:r>
        <w:rPr>
          <w:lang w:val="id_ID" w:bidi="id_ID"/>
        </w:rPr>
        <w:t>, lihat Glosarium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Markus 4:1–20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38">
        <w:r>
          <w:rPr>
            <w:lang w:val="id_ID" w:bidi="id_ID"/>
          </w:rPr>
          <w:rPr>
            <w:color w:val="0000EE"/>
            <w:u w:val="single"/>
          </w:rPr>
          <w:t>Dengar dan Renungkan</w:t>
        </w:r>
      </w:hyperlink>
      <w:r>
        <w:rPr>
          <w:lang w:val="id_ID" w:bidi="id_ID"/>
        </w:rPr>
        <w:t xml:space="preserve"> (744 KB)</w:t>
      </w:r>
      <w:r>
        <w:rPr>
          <w:lang w:val="id_ID" w:bidi="id_ID"/>
        </w:rPr>
      </w:r>
    </w:p>
    <w:p>
      <w:pPr>
        <w:pStyle w:val="ListBullet"/>
        <w:spacing w:line="240" w:lineRule="auto"/>
        <w:ind w:left="720"/>
      </w:pPr>
      <w:r>
        <w:rPr>
          <w:lang w:val="id_ID" w:bidi="id_ID"/>
        </w:rPr>
      </w:r>
      <w:hyperlink r:id="rId139">
        <w:r>
          <w:rPr>
            <w:lang w:val="id_ID" w:bidi="id_ID"/>
          </w:rPr>
          <w:rPr>
            <w:color w:val="0000EE"/>
            <w:u w:val="single"/>
          </w:rPr>
          <w:t>Menyiapkan Panggung</w:t>
        </w:r>
      </w:hyperlink>
      <w:r>
        <w:rPr>
          <w:lang w:val="id_ID" w:bidi="id_ID"/>
        </w:rPr>
        <w:t xml:space="preserve"> (8.4 MB)</w:t>
      </w:r>
      <w:r>
        <w:rPr>
          <w:lang w:val="id_ID" w:bidi="id_ID"/>
        </w:rPr>
      </w:r>
    </w:p>
    <w:p>
      <w:pPr>
        <w:pStyle w:val="ListBullet"/>
        <w:spacing w:line="240" w:lineRule="auto"/>
        <w:ind w:left="720"/>
      </w:pPr>
      <w:r>
        <w:rPr>
          <w:lang w:val="id_ID" w:bidi="id_ID"/>
        </w:rPr>
      </w:r>
      <w:hyperlink r:id="rId140">
        <w:r>
          <w:rPr>
            <w:lang w:val="id_ID" w:bidi="id_ID"/>
          </w:rPr>
          <w:rPr>
            <w:color w:val="0000EE"/>
            <w:u w:val="single"/>
          </w:rPr>
          <w:t>Menjelaskan Adegan</w:t>
        </w:r>
      </w:hyperlink>
      <w:r>
        <w:rPr>
          <w:lang w:val="id_ID" w:bidi="id_ID"/>
        </w:rPr>
        <w:t xml:space="preserve"> (6.8 MB)</w:t>
      </w:r>
      <w:r>
        <w:rPr>
          <w:lang w:val="id_ID" w:bidi="id_ID"/>
        </w:rPr>
      </w:r>
    </w:p>
    <w:p>
      <w:pPr>
        <w:pStyle w:val="ListBullet"/>
        <w:spacing w:line="240" w:lineRule="auto"/>
        <w:ind w:left="720"/>
      </w:pPr>
      <w:r>
        <w:rPr>
          <w:lang w:val="id_ID" w:bidi="id_ID"/>
        </w:rPr>
      </w:r>
      <w:hyperlink r:id="rId141">
        <w:r>
          <w:rPr>
            <w:lang w:val="id_ID" w:bidi="id_ID"/>
          </w:rPr>
          <w:rPr>
            <w:color w:val="0000EE"/>
            <w:u w:val="single"/>
          </w:rPr>
          <w:t>Memperagakan Bacaan</w:t>
        </w:r>
      </w:hyperlink>
      <w:r>
        <w:rPr>
          <w:lang w:val="id_ID" w:bidi="id_ID"/>
        </w:rPr>
        <w:t xml:space="preserve"> (7.0 MB)</w:t>
      </w:r>
      <w:r>
        <w:rPr>
          <w:lang w:val="id_ID" w:bidi="id_ID"/>
        </w:rPr>
      </w:r>
    </w:p>
    <w:p>
      <w:pPr>
        <w:pStyle w:val="ListBullet"/>
        <w:spacing w:line="240" w:lineRule="auto"/>
        <w:ind w:left="720"/>
      </w:pPr>
      <w:r>
        <w:rPr>
          <w:lang w:val="id_ID" w:bidi="id_ID"/>
        </w:rPr>
      </w:r>
      <w:hyperlink r:id="rId142">
        <w:r>
          <w:rPr>
            <w:lang w:val="id_ID" w:bidi="id_ID"/>
          </w:rPr>
          <w:rPr>
            <w:color w:val="0000EE"/>
            <w:u w:val="single"/>
          </w:rPr>
          <w:t>Melengkapi yang Kurang</w:t>
        </w:r>
      </w:hyperlink>
      <w:r>
        <w:rPr>
          <w:lang w:val="id_ID" w:bidi="id_ID"/>
        </w:rPr>
        <w:t xml:space="preserve"> (3.5 MB)</w:t>
      </w:r>
      <w:r>
        <w:rPr>
          <w:lang w:val="id_ID" w:bidi="id_ID"/>
        </w:rPr>
      </w:r>
    </w:p>
    <w:p>
      <w:pPr>
        <w:pStyle w:val="ListBullet"/>
        <w:spacing w:line="240" w:lineRule="auto"/>
        <w:ind w:left="720"/>
      </w:pPr>
      <w:r>
        <w:rPr>
          <w:lang w:val="id_ID" w:bidi="id_ID"/>
        </w:rPr>
      </w:r>
      <w:hyperlink r:id="rId143">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Markus 4:21–25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Markus 4:21–25 dan renungkan dalam hati Anda. Dengarkan teks sebanyak tiga kali (dalam tiga terjemahan yang berbeda, jika memungkinkan). Kemudian secara berkelompok bahaslah pertanyaan-pertanyaan berikut ini:</w:t>
      </w:r>
    </w:p>
    <w:p>
      <w:pPr>
        <w:pStyle w:val="ListNumber"/>
        <w:numPr>
          <w:ilvl w:val="0"/>
          <w:numId w:val="29"/>
        </w:numPr>
        <w:spacing w:line="240" w:lineRule="auto"/>
        <w:ind w:left="720"/>
      </w:pPr>
      <w:r>
        <w:rPr>
          <w:lang w:val="id_ID" w:bidi="id_ID"/>
        </w:rPr>
      </w:r>
      <w:r>
        <w:rPr>
          <w:lang w:val="id_ID" w:bidi="id_ID"/>
        </w:rPr>
        <w:t>Apa yang kamu sukai dalam kisah ini?</w:t>
      </w:r>
    </w:p>
    <w:p>
      <w:pPr>
        <w:pStyle w:val="ListNumber"/>
        <w:spacing w:line="240" w:lineRule="auto"/>
        <w:ind w:left="720"/>
      </w:pPr>
      <w:r>
        <w:rPr>
          <w:lang w:val="id_ID" w:bidi="id_ID"/>
        </w:rPr>
      </w:r>
      <w:r>
        <w:rPr>
          <w:lang w:val="id_ID" w:bidi="id_ID"/>
        </w:rPr>
        <w:t>Apakah yang tidak saudara sukai atau tidak pahami?</w:t>
      </w:r>
    </w:p>
    <w:p>
      <w:pPr>
        <w:pStyle w:val="ListNumber"/>
        <w:spacing w:line="240" w:lineRule="auto"/>
        <w:ind w:left="720"/>
      </w:pPr>
      <w:r>
        <w:rPr>
          <w:lang w:val="id_ID" w:bidi="id_ID"/>
        </w:rPr>
      </w:r>
      <w:r>
        <w:rPr>
          <w:lang w:val="id_ID" w:bidi="id_ID"/>
        </w:rPr>
        <w:t>Apakah yang dapat kita pelajari dari kisah ini tentang Allah atau Yesus?</w:t>
      </w:r>
    </w:p>
    <w:p>
      <w:pPr>
        <w:pStyle w:val="ListNumber"/>
        <w:spacing w:line="240" w:lineRule="auto"/>
        <w:ind w:left="720"/>
      </w:pPr>
      <w:r>
        <w:rPr>
          <w:lang w:val="id_ID" w:bidi="id_ID"/>
        </w:rPr>
      </w:r>
      <w:r>
        <w:rPr>
          <w:lang w:val="id_ID" w:bidi="id_ID"/>
        </w:rPr>
        <w:t>Apa yang kisah ini ceritakan kepada kita tentang orang-orang?</w:t>
      </w:r>
    </w:p>
    <w:p>
      <w:pPr>
        <w:pStyle w:val="ListNumber"/>
        <w:spacing w:line="240" w:lineRule="auto"/>
        <w:ind w:left="720"/>
      </w:pPr>
      <w:r>
        <w:rPr>
          <w:lang w:val="id_ID" w:bidi="id_ID"/>
        </w:rPr>
      </w:r>
      <w:r>
        <w:rPr>
          <w:lang w:val="id_ID" w:bidi="id_ID"/>
        </w:rPr>
        <w:t>Bagaimana kisah ini memengaruhi kehidupan sehari-hari kita?</w:t>
      </w:r>
    </w:p>
    <w:p>
      <w:pPr>
        <w:pStyle w:val="ListNumber"/>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4:21–25 dalam terjemahan yang paling mudah dimengerti.</w:t>
      </w:r>
    </w:p>
    <w:p>
      <w:pPr/>
      <w:r>
        <w:rPr>
          <w:lang w:val="id_ID" w:bidi="id_ID"/>
        </w:rPr>
      </w:r>
      <w:r>
        <w:rPr>
          <w:lang w:val="id_ID" w:bidi="id_ID"/>
        </w:rPr>
        <w:t>Setelah menjelaskan makna dari perumpamaan tentang keempat tanah itu, Yesus terus mengajar. Ini adalah kisah narasi dari bagian selanjutnya dari pengajaran.</w:t>
      </w:r>
    </w:p>
    <w:p>
      <w:pPr/>
      <w:r>
        <w:rPr>
          <w:lang w:val="id_ID" w:bidi="id_ID"/>
        </w:rPr>
      </w:r>
      <w:r>
        <w:rPr>
          <w:lang w:val="id_ID" w:bidi="id_ID"/>
        </w:rPr>
        <w:t>Dalam perikop ini Yesus mengajukan banyak pertanyaan yang tidak memerlukan jawaban. Kita tidak tahu apakah perumpamaan ini disampaikan kepada kelompok besar orang di dekat Danau Galilea atau kepada kelompok murid yang lebih kecil dan para pengikut lainnya. Dalam perikop sebelumnya, Yesus sendirian bersama para murid dan sekelompok kecil pengikut lainnya ketika Yesus menjelaskan makna dari perumpamaan itu.</w:t>
      </w:r>
    </w:p>
    <w:p>
      <w:pPr/>
      <w:r>
        <w:rPr>
          <w:lang w:val="id_ID" w:bidi="id_ID"/>
        </w:rPr>
      </w:r>
      <w:r>
        <w:rPr>
          <w:lang w:val="id_ID" w:bidi="id_ID"/>
        </w:rPr>
        <w:t>Berhenti di sini dan tunjukkan tim penerjemah sebuah peta Danau Galilea. Yesus berada di dekat Kapernaum dalam kisah ini. Tunjukkan Kapernaum di peta kepada tim. Hentikan sejenak audio ini di sini.</w:t>
      </w:r>
    </w:p>
    <w:p>
      <w:pPr/>
      <w:r>
        <w:rPr>
          <w:lang w:val="id_ID" w:bidi="id_ID"/>
        </w:rPr>
      </w:r>
      <w:r>
        <w:rPr>
          <w:lang w:val="id_ID" w:bidi="id_ID"/>
        </w:rPr>
        <w:t xml:space="preserve">Yesus sering mengajar menggunakan perumpamaan. </w:t>
      </w:r>
      <w:r>
        <w:rPr>
          <w:b/>
          <w:lang w:val="id_ID" w:bidi="id_ID"/>
        </w:rPr>
        <w:t>Perumpamaan</w:t>
      </w:r>
      <w:r>
        <w:rPr>
          <w:lang w:val="id_ID" w:bidi="id_ID"/>
        </w:rPr>
        <w:t xml:space="preserve"> adalah "kisah sehari-hari yang memiliki makna yang dalam dari Allah." Perumpamaan di bagian Markus ini menceritakan tentang misteri Kerajaan Allah. Perumpamaan ini tidak mudah dimengerti.</w:t>
      </w:r>
    </w:p>
    <w:p>
      <w:pPr/>
      <w:r>
        <w:rPr>
          <w:lang w:val="id_ID" w:bidi="id_ID"/>
        </w:rPr>
      </w:r>
      <w:r>
        <w:rPr>
          <w:lang w:val="id_ID" w:bidi="id_ID"/>
        </w:rPr>
        <w:t>Dalam perumpamaan ini, Yesus terus menjelaskan tentang kerajaan Allah. Yesus mengatakan bahwa sekarang mungkin tampak sulit untuk memahami rahasia Kerajaan Allah. Yesus mengatakan kepada mereka bahwa rahasia itu akan terungkap jika mereka terus mendengarkan dengan seksama.</w:t>
      </w:r>
    </w:p>
    <w:p>
      <w:pPr/>
      <w:r>
        <w:rPr>
          <w:lang w:val="id_ID" w:bidi="id_ID"/>
        </w:rPr>
      </w:r>
      <w:r>
        <w:rPr>
          <w:lang w:val="id_ID" w:bidi="id_ID"/>
        </w:rPr>
        <w:t>Berhentilah di sini dan diskusikan dengan tim penerjemah Anda: Bagaimana Anda mempelajari kebenaran penting dalam kebudayaan Anda? Kebenaran penting apa saja yang disimpan agar hanya diketahui oleh beberapa orang? Apakah yang harus Anda lakukan untuk mempelajari hal-hal penting dalam kebudayaan Anda? Bagaimana orang-orang memahami hal-hal yang sulit? Siapakah yang Anda tuju untuk mempelajari hal-hal ini? Ke manakah Anda pergi untuk mempelajari hal-hal penting? Anda harus menjadi orang macam apakah untuk mempelajarinya dengan baik? Hentikan sejenak audio ini di sini.</w:t>
      </w:r>
    </w:p>
    <w:p>
      <w:pPr/>
      <w:r>
        <w:rPr>
          <w:lang w:val="id_ID" w:bidi="id_ID"/>
        </w:rPr>
      </w:r>
      <w:r>
        <w:rPr>
          <w:lang w:val="id_ID" w:bidi="id_ID"/>
        </w:rPr>
        <w:t>Ingatlah bahwa ketika Yesus berada di antara kerumunan itu, Yesus mengajar sambil duduk di atas perahu, sehingga kerumunan itu bisa mendengar Dia lebih baik.</w:t>
      </w:r>
    </w:p>
    <w:p>
      <w:pPr/>
      <w:r>
        <w:rPr>
          <w:lang w:val="id_ID" w:bidi="id_ID"/>
        </w:rPr>
      </w:r>
      <w:r>
        <w:rPr>
          <w:lang w:val="id_ID" w:bidi="id_ID"/>
        </w:rPr>
        <w:t>Berhenti dan tunjukkan gambar seorang pria yang duduk di dalam perahu di lepas pantai sebuah danau. Hentikan sejenak audio ini di sini.</w:t>
      </w:r>
    </w:p>
    <w:p>
      <w:pPr/>
      <w:r>
        <w:rPr>
          <w:lang w:val="id_ID" w:bidi="id_ID"/>
        </w:rPr>
      </w:r>
      <w:r>
        <w:rPr>
          <w:lang w:val="id_ID" w:bidi="id_ID"/>
        </w:rPr>
        <w:t>Yesus baru saja mengatakan pada kerumunan tersebut mengenai perumpamaan empat tanah, dan para pengikut-Nya yang dekat, telah meminta lebih banyak penjelasan. Dia telah mengatakan kepada kelompok murid dan pengikut yang lebih kecil ini bahwa mereka akan belajar tentang Kerajaan Allah ketika mereka mendengarkan Yesus dengan saksama dan mencoba memahami. Kemudian Yesus mulai mengajar lagi. Yesus tidak menyebutkan kerajaan Allah dalam perikop ini. Namun, pengajaran itu adalah tentang kerajaan Allah.</w:t>
      </w:r>
    </w:p>
    <w:p>
      <w:pPr/>
      <w:r>
        <w:rPr>
          <w:lang w:val="id_ID" w:bidi="id_ID"/>
        </w:rPr>
      </w:r>
      <w:r>
        <w:rPr>
          <w:lang w:val="id_ID" w:bidi="id_ID"/>
        </w:rPr>
        <w:t>Yesus memulai perumpamaan ini dengan mengajukan 2 pertanyaan. Apakah ada yang menyembunyikan sebuah pelita di bawah sebuah wadah? Apakah ada yang menyembunyikan sebuah pelita di bawah tempat tidur? Pelita ini akan terbuat dari tanah liat dan berbentuk seperti mangkuk dangkal. Itu akan diisi dengan minyak zaitun dan sumbu yang ditempatkan dalam minyak dengan bagian yang menonjol. Sumbu ini akan dinyalakan.</w:t>
      </w:r>
    </w:p>
    <w:p>
      <w:pPr/>
      <w:r>
        <w:rPr>
          <w:lang w:val="id_ID" w:bidi="id_ID"/>
        </w:rPr>
      </w:r>
      <w:r>
        <w:rPr>
          <w:lang w:val="id_ID" w:bidi="id_ID"/>
        </w:rPr>
        <w:t>Berhenti dan tunjukkan gambar satu pelita dengan sumbu yang akan digunakan pada abad pertama. Hentikan sejenak audio ini di sini.</w:t>
      </w:r>
    </w:p>
    <w:p>
      <w:pPr/>
      <w:r>
        <w:rPr>
          <w:lang w:val="id_ID" w:bidi="id_ID"/>
        </w:rPr>
      </w:r>
      <w:r>
        <w:rPr>
          <w:lang w:val="id_ID" w:bidi="id_ID"/>
        </w:rPr>
        <w:t>Yesus mengharapkan para pendengar-Nya untuk menjawab "tidak" atas setiap pertanyaan. Yesus menggunakan ilustrasi tentang meletakkan pelita di bawah sebuah wadah. Ini adalah keranjang atau wadah yang bisa menampung sekitar 8 kuartal kering atau liter gandum atau buah. Itu cukup besar sehingga tidak akan terbakar tetapi akan menyembunyikan pelita dan akhirnya menyebabkan pelita itu padam. Kemudian Yesus berbicara tentang meletakkan pelita di bawah tempat tidur. Tempat tidur itu akan berada di atas bingkai sehingga ada ruang di bawah tempat tidur untuk memasang pelita yang menyala dan tidak membakar tempat tidur itu. Tempat tidur ini juga bisa saja sofa untuk berbaring atau untuk makan pada waktu makan. Yesus menggunakan pertanyaan-pertanyaan ini untuk menunjukkan perbedaan. Tujuan pelita adalah untuk memberikan penerangan. Menyembunyikan penerangan mencegah pelita untuk mencapai tujuannya. Dengan mengajukan pertanyaan itu dua kali, Yesus menunjukkan bahwa ini penting.</w:t>
      </w:r>
    </w:p>
    <w:p>
      <w:pPr/>
      <w:r>
        <w:rPr>
          <w:lang w:val="id_ID" w:bidi="id_ID"/>
        </w:rPr>
      </w:r>
      <w:r>
        <w:rPr>
          <w:lang w:val="id_ID" w:bidi="id_ID"/>
        </w:rPr>
        <w:t>Tunjukkan gambar sebuah keranjang gantang Tunjukkan gambar tikar tempat tidur di atas bingkai kayu untuk menggambarkan tempat tidur sederhana dari lantai. Tunjukkan gambar bangku kayu sederhana dengan pelita yang terpasang di atas bangku tersebut. Hentikan sejenak audio ini di sini.</w:t>
      </w:r>
    </w:p>
    <w:p>
      <w:pPr/>
      <w:r>
        <w:rPr>
          <w:lang w:val="id_ID" w:bidi="id_ID"/>
        </w:rPr>
      </w:r>
      <w:r>
        <w:rPr>
          <w:lang w:val="id_ID" w:bidi="id_ID"/>
        </w:rPr>
        <w:t>Setelah mengajukan serangkaian pertanyaan, Yesus menjelaskan bahwa sama seperti pelita menyala semua orang dapat melihat, ini berarti bahwa rahasia Kerajaan Allah akan terbuka untuk dilihat oleh semua orang. Yesus menggunakan kata "akhirnya." Ini berarti bahwa rahasia itu belum terungkap. Tetapi akhirnya, atau suatu hari di masa depan, rahasia itu akan terungkap. Yesus menggunakan pengulangan dalam kalimat ini. Pengulangan itu menekankan poin yang sedang dibuat Yesus. Mengulangi hal itu membuat lebih mudah dimengerti.</w:t>
      </w:r>
    </w:p>
    <w:p>
      <w:pPr/>
      <w:r>
        <w:rPr>
          <w:lang w:val="id_ID" w:bidi="id_ID"/>
        </w:rPr>
      </w:r>
      <w:r>
        <w:rPr>
          <w:lang w:val="id_ID" w:bidi="id_ID"/>
        </w:rPr>
        <w:t>Yesus menggunakan kalimat yang sama tentang memiliki telinga untuk mendengar yang digunakan Yesus dalam perumpamaan tentang 4 tanah itu. Maknanya sama. Yesus ingin orang-orang mendengarkan kisah itu, memahami apa artinya kisah itu dan mengubah tindakan mereka sesuai kebutuhan setelah mendengar kisah itu.</w:t>
      </w:r>
    </w:p>
    <w:p>
      <w:pPr/>
      <w:r>
        <w:rPr>
          <w:lang w:val="id_ID" w:bidi="id_ID"/>
        </w:rPr>
      </w:r>
      <w:r>
        <w:rPr>
          <w:lang w:val="id_ID" w:bidi="id_ID"/>
        </w:rPr>
        <w:t>Yesus terus mengajar tentang kerajaan Allah. Yesus memberikan janji kepada orang-orang yang sedang mendengarkan Siapa pun yang mendengarkan dan ingin memahami lebih banyak, akan memahami lebih banyak. Yesus mengatakan bahwa pemahaman akan semakin lebih bertambah jika orang mendengarkan lebih seksama. Yesus juga memberikan peringatan kepada orang-orang yang mendengarkan. Mereka yang tidak tertarik untuk memahami akan mendapati bahwa mereka semakin jauh lagi dari bagian Kerajaan Allah. Mereka yang tidak mendengarkan tidak akan dapat memahami apa pun. Allah akan mengambil kemampuan mereka untuk memahami.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Yesus terus mengajar dengan menceritakan perumpamaan singkat tentang sebuah pelita.</w:t>
      </w:r>
    </w:p>
    <w:p>
      <w:pPr/>
      <w:r>
        <w:rPr>
          <w:lang w:val="id_ID" w:bidi="id_ID"/>
        </w:rPr>
      </w:r>
      <w:r>
        <w:rPr>
          <w:b/>
          <w:lang w:val="id_ID" w:bidi="id_ID"/>
        </w:rPr>
        <w:t>Adegan kedua:</w:t>
      </w:r>
      <w:r>
        <w:rPr>
          <w:lang w:val="id_ID" w:bidi="id_ID"/>
        </w:rPr>
        <w:t xml:space="preserve"> Yesus menjelaskan pentingnya mendengarkan perumpamaan itu.</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Kelompok mendengarkan perumpamaan itu.</w:t>
      </w:r>
    </w:p>
    <w:p>
      <w:pPr>
        <w:pStyle w:val="ListBullet"/>
        <w:spacing w:line="240" w:lineRule="auto"/>
        <w:ind w:left="720"/>
      </w:pPr>
      <w:r>
        <w:rPr>
          <w:lang w:val="id_ID" w:bidi="id_ID"/>
        </w:rPr>
      </w:r>
      <w:r>
        <w:rPr>
          <w:lang w:val="id_ID" w:bidi="id_ID"/>
        </w:rPr>
        <w:t>Seseorang menyalakan pelita dan menempatkannya di tempat yang berbeda.</w:t>
      </w:r>
    </w:p>
    <w:p>
      <w:pPr/>
      <w:r>
        <w:rPr>
          <w:lang w:val="id_ID" w:bidi="id_ID"/>
        </w:rPr>
      </w:r>
      <w:r>
        <w:rPr>
          <w:lang w:val="id_ID" w:bidi="id_ID"/>
        </w:rPr>
        <w:t>Dalam adegan 1, perikop itu dimulai dengan kata waktu. Beberapa terjemahan menggunakan kata "kemudian." Terjemahan lain mengatakan bahwa Yesus "juga berkata." Perikop ini dimulai dengan beberapa kata yang menunjukkan bahwa Yesus melanjutkan pengajaran. Kata waktu ini menunjukkan bahwa pengajaran berlanjut setelah perumpamaan dari 4 tanah itu tanpa gangguan.</w:t>
      </w:r>
    </w:p>
    <w:p>
      <w:pPr/>
      <w:r>
        <w:rPr>
          <w:lang w:val="id_ID" w:bidi="id_ID"/>
        </w:rPr>
      </w:r>
      <w:r>
        <w:rPr>
          <w:lang w:val="id_ID" w:bidi="id_ID"/>
        </w:rPr>
        <w:t>Berhenti dan diskusikan: Ceritakan kisah tentang peristiwa yang terjadi dalam satu hari. Dengarkan dengan seksama bagaimana orang itu menghubungkan peristiwa-peristiwa tersebut. Setelah menceritakan peristiwa pertama, bagaimana orang itu memulai peristiwa berikutnya? Hentikan sejenak audio ini di sini.</w:t>
      </w:r>
    </w:p>
    <w:p>
      <w:pPr/>
      <w:r>
        <w:rPr>
          <w:lang w:val="id_ID" w:bidi="id_ID"/>
        </w:rPr>
      </w:r>
      <w:r>
        <w:rPr>
          <w:lang w:val="id_ID" w:bidi="id_ID"/>
        </w:rPr>
        <w:t>Perikop itu tidak memberikan latar belakang dari kisah ini. Oleh karena itu, kita tidak tahu apakah pengajaran ini untuk para murid dan kelompok kecil pengikut lainnya atau untuk kerumunan orang di dekat pantai. Pengajaran itu bisa berlanjut setelah perumpamaan dengan kerumunan orang dalam jumlah besar. Pengajaran itu bisa berlanjut ketika Yesus sendirian bersama para murid dan sekelompok kecil pengikutnya.</w:t>
      </w:r>
    </w:p>
    <w:p>
      <w:pPr/>
      <w:r>
        <w:rPr>
          <w:lang w:val="id_ID" w:bidi="id_ID"/>
        </w:rPr>
      </w:r>
      <w:r>
        <w:rPr>
          <w:lang w:val="id_ID" w:bidi="id_ID"/>
        </w:rPr>
        <w:t>Yesus memulai dengan mengajukan pertanyaan tentang sebuah pelita yang biasanya memiliki kata "tidak" sebagai jawabannya. Yesus mengulangi pertanyaan itu dua kali. Kemudian Yesus memberi tahu di mana orang-orang harus meletakkan pelita itu. Lampu itu akan ditempatkan sehingga cahaya akan bersinar dan semua orang dapat melihat.</w:t>
      </w:r>
    </w:p>
    <w:p>
      <w:pPr/>
      <w:r>
        <w:rPr>
          <w:lang w:val="id_ID" w:bidi="id_ID"/>
        </w:rPr>
      </w:r>
      <w:r>
        <w:rPr>
          <w:lang w:val="id_ID" w:bidi="id_ID"/>
        </w:rPr>
        <w:t>Setelah berbicara tentang pelita itu, Yesus mulai berbicara tentang rahasia atau hal-hal yang tersembunyi. Sama seperti pelita diletakkan sehingga semua orang dapat melihat cahaya, rahasia itu akan terungkap agar semua orang dapat melihatnya. Cahaya itu akan mengungkapkan apa yang telah disembunyikan. Yesus menceritakan makna dari pelita itu dengan mengulangi pengajaran itu dua kali. Apa yang tersembunyi akan terungkap. Setiap rahasia akan terungkap. Kedua pernyataan itu mempunyai arti yang sama.</w:t>
      </w:r>
    </w:p>
    <w:p>
      <w:pPr/>
      <w:r>
        <w:rPr>
          <w:lang w:val="id_ID" w:bidi="id_ID"/>
        </w:rPr>
      </w:r>
      <w:r>
        <w:rPr>
          <w:lang w:val="id_ID" w:bidi="id_ID"/>
        </w:rPr>
        <w:t>Berhenti dan diskusikan: Ceritakan kisah yang memiliki pengajaran penting di dalamnya. Dengarkan dengan seksama bagaimana pencerita itu memberi tahu para pendengar bahwa ini penting. Hentikan sejenak audio ini di sini.</w:t>
      </w:r>
    </w:p>
    <w:p>
      <w:pPr/>
      <w:r>
        <w:rPr>
          <w:lang w:val="id_ID" w:bidi="id_ID"/>
        </w:rPr>
      </w:r>
      <w:r>
        <w:rPr>
          <w:lang w:val="id_ID" w:bidi="id_ID"/>
        </w:rPr>
        <w:t>Kemudian Yesus berkata, "Mereka yang memiliki telinga harus mendengarkan dan memahami." Kalimat yang sama ini digunakan dalam perumpamaan dari 4 tanah itu. Anda harus menggunakan kata-kata yang sama yang Anda gunakan sebelumnya pada titik ini.</w:t>
      </w:r>
    </w:p>
    <w:p>
      <w:pPr/>
      <w:r>
        <w:rPr>
          <w:lang w:val="id_ID" w:bidi="id_ID"/>
        </w:rPr>
      </w:r>
      <w:r>
        <w:rPr>
          <w:lang w:val="id_ID" w:bidi="id_ID"/>
        </w:rPr>
        <w:t>Dalam adegan 2, Yesus menjelaskan pentingnya mendengarkan dengan seksama kepada orang-orang. Pertama, Yesus memberikan perintah. Yesus berkata, "Perhatikan apa yang kamu dengar dengan seksama." Sebuah perintah adalah kalimat yang kuat. Orang itu harus memilih untuk menaati atau tidak menaati perintah.</w:t>
      </w:r>
    </w:p>
    <w:p>
      <w:pPr/>
      <w:r>
        <w:rPr>
          <w:lang w:val="id_ID" w:bidi="id_ID"/>
        </w:rPr>
      </w:r>
      <w:r>
        <w:rPr>
          <w:lang w:val="id_ID" w:bidi="id_ID"/>
        </w:rPr>
        <w:t>Kemudian, Yesus membuat janji. Yesus berkata, "Semakin Anda mendengarkan, semakin Anda akan memahami. Pemahaman ini akan diberikan kepada orang-orang yang mendengarkan." Yesus mengulangi janji ini.</w:t>
      </w:r>
    </w:p>
    <w:p>
      <w:pPr/>
      <w:r>
        <w:rPr>
          <w:lang w:val="id_ID" w:bidi="id_ID"/>
        </w:rPr>
      </w:r>
      <w:r>
        <w:rPr>
          <w:lang w:val="id_ID" w:bidi="id_ID"/>
        </w:rPr>
        <w:t>Kemudian Yesus memberikan peringatan. "Jika Anda tidak mendengarkan, maka pemahaman yang kamu miliki akan diambil dari Anda."</w:t>
      </w:r>
    </w:p>
    <w:p>
      <w:pPr/>
      <w:r>
        <w:rPr>
          <w:lang w:val="id_ID" w:bidi="id_ID"/>
        </w:rPr>
      </w:r>
      <w:r>
        <w:rPr>
          <w:lang w:val="id_ID" w:bidi="id_ID"/>
        </w:rPr>
        <w:t>Perhatikan berapa banyak Yesus mengulangi dalam pengajaran ini.</w:t>
      </w:r>
    </w:p>
    <w:p>
      <w:pPr/>
      <w:r>
        <w:rPr>
          <w:lang w:val="id_ID" w:bidi="id_ID"/>
        </w:rPr>
      </w:r>
      <w:r>
        <w:rPr>
          <w:lang w:val="id_ID" w:bidi="id_ID"/>
        </w:rPr>
        <w:t>Sekarang, kelompok harus membuat papan cerita, menggambarkan atau menggunakan barang-barang untuk memeragakan perikop ini dan tindakan-tindakan yang ada di dalam cerita. Ketika Yesus berbicara tentang di mana pelita itu dapat ditempatkan, seseorang harus menunjukkan dengan meletakkan pelita di tempat-tempat itu. Segala jenis cahaya akan dapat digunakan—bahkan senter kecil. Berhati-hatilah untuk tidak menggunakan lilin atau apa pun yang membakar ketika Anda menunjukkan perumpamaan ini.</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2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Kelompok mendengarkan perumpamaan itu.</w:t>
      </w:r>
    </w:p>
    <w:p>
      <w:pPr>
        <w:pStyle w:val="ListBullet"/>
        <w:spacing w:line="240" w:lineRule="auto"/>
        <w:ind w:left="720"/>
      </w:pPr>
      <w:r>
        <w:rPr>
          <w:lang w:val="id_ID" w:bidi="id_ID"/>
        </w:rPr>
      </w:r>
      <w:r>
        <w:rPr>
          <w:lang w:val="id_ID" w:bidi="id_ID"/>
        </w:rPr>
        <w:t>Seseorang menyalakan pelita dan menempatkannya di tempat yang berbeda</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memeragakan cerita ini kedua kalinya. Pada bagian-bagian tertentu dalam peragaan, berhenti sejenak dan tanyakan pada orang yang sedang memerankan tokoh, "Apa yang Anda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Dalam adegan satu, Yesus terus mengajar orang-orang. Yesus mengajukan kepada mereka serangkaian pertanyaan tentang di mana harus meletakkan pelita. Dua pertanyaan pertama mengharapkan "tidak" sebagai jawaban. Sementara Yesus mengajukan pertanyaan-pertanyaan itu dan kelompok itu menjawab, mintalah seseorang menunjukkan apa yang dikatakan Yesus.</w:t>
      </w:r>
    </w:p>
    <w:p>
      <w:pPr/>
      <w:r>
        <w:rPr>
          <w:lang w:val="id_ID" w:bidi="id_ID"/>
        </w:rPr>
      </w:r>
      <w:r>
        <w:rPr>
          <w:lang w:val="id_ID" w:bidi="id_ID"/>
        </w:rPr>
        <w:t>Hentikan adegannya: Tanyakan kepada orang yang menempatkan pelita itu di tempat yang berbeda, "Mengapa Anda tidak meletakkan pelita itu di bawah wadah?" Anda mungkin mendengar, "Lampu itu untuk memberikan penerangan. Pelita itu harus ditempatkan tinggi dan di tengah-tengah sehingga akan memberikan cahaya kepada seluruh ruangan." Tanyakan kepada salah satu pendengar, "Menurut Anda, apa yang diwakili oleh lampu itu?" Anda mungkin mendengar, "Saya pikir lampu itu adalah Firman Allah atau pesan dari Allah yang membantu kita memahami apa yang tersembunyi di dalam diri kita. Sama seperti cahaya yang menunjukkan apa yang tersembunyi dalam kegelapan, Firman Allah menunjukkan kepada kita hal-hal yang Allah ingin kita lihat." Ulangi adegannya.</w:t>
      </w:r>
    </w:p>
    <w:p>
      <w:pPr/>
      <w:r>
        <w:rPr>
          <w:lang w:val="id_ID" w:bidi="id_ID"/>
        </w:rPr>
      </w:r>
      <w:r>
        <w:rPr>
          <w:lang w:val="id_ID" w:bidi="id_ID"/>
        </w:rPr>
        <w:t>Setelah Yesus berbicara tentang rahasia yang terungkap,</w:t>
      </w:r>
    </w:p>
    <w:p>
      <w:pPr/>
      <w:r>
        <w:rPr>
          <w:lang w:val="id_ID" w:bidi="id_ID"/>
        </w:rPr>
      </w:r>
      <w:r>
        <w:rPr>
          <w:lang w:val="id_ID" w:bidi="id_ID"/>
        </w:rPr>
        <w:t>Hentikan adegannya: Tanyakan kepada kelompok, "Rahasia apa yang sedang Yesus bicarakan di sini? Hal-hal rahasia apa yang harus diungkapkan? Anda mungkin mendengar hal-hal seperti, "Pemahaman yang mendalam atau pengajaran yang mendalam tentang Allah," atau "Rahasia tentang kerajaan Allah," atau "Saya belum tahu apa rahasia itu. Saya ingin terus mendengarkan sehingga saya dapat menemukan apa rahasia itu." Tanyakan kepada kelompok, "Apa yang Anda pikirkan atau rasakan tentang ini?" Anda mungkin mendengar hal-hal seperti, "Saya merasa sangat terhormat sehingga Allah akan menjelaskan lebih banyak tentang Kerajaan-Nya kepada saya," atau "Saya sangat senang belajar lebih banyak!" Lanjutkan dramanya.</w:t>
      </w:r>
    </w:p>
    <w:p>
      <w:pPr/>
      <w:r>
        <w:rPr>
          <w:lang w:val="id_ID" w:bidi="id_ID"/>
        </w:rPr>
      </w:r>
      <w:r>
        <w:rPr>
          <w:lang w:val="id_ID" w:bidi="id_ID"/>
        </w:rPr>
        <w:t>Dalam adegan kedua, para aktor yang sedang memainkan orang-orang yang mendengarkan Yesus, memerankan pengertian mereka tentang apa yang dimaksud Yesus dengan "Dengarkan dengan saksama." Yesus berkata, "Ketika Anda memahami, Anda akan diberikan lebih banyak."</w:t>
      </w:r>
    </w:p>
    <w:p>
      <w:pPr/>
      <w:r>
        <w:rPr>
          <w:lang w:val="id_ID" w:bidi="id_ID"/>
        </w:rPr>
      </w:r>
      <w:r>
        <w:rPr>
          <w:lang w:val="id_ID" w:bidi="id_ID"/>
        </w:rPr>
        <w:t>Hentikan adegannya: Tanyakan kepada salah satu aktor, "Apa yang Yesus maksudkan ketika Yesus mengatakan Anda akan diberikan lebih banyak?" Anda mungkin mendengar, "Saya pikir itu berarti bahwa saya akan memahami lebih dari yang saya mengerti sekarang. Dan jika saya terus mendengarkan, saya akan memahami lebih banyak lagi." Tanyakan kepada salah satu pendengar, apa yang Yesus maksudkan, ketika Yesus berkata, "Tetapi jika Anda tidak mendengarkan, apa yang Anda mengerti akan diambil dari Anda?" Anda mungkin mendengar, "Mungkin saya memahami sedikit tetapi sekarang saya tidak akan memahami apa pun. Saya akan kehilangan pemahaman yang saya miliki karena saya tidak mendengarkan dengan seksama." Tanyakan kepada kelompok, siapa saja yang mungkin tidak mendengarkan dengan seksama apa yang dikatakan Yesus?" Anda mungkin mendengar, "Orang-orang yang hanya mencari mujizat," atau "Orang-orang yang terlalu religius untuk mendengarkan apa yang harus dikatakan Yesus. Beberapa orang berpikir mereka sudah tahu dan tidak perlu belajar lagi. Beberapa orang datang untuk melihat apa yang terjadi tetapi tidak memperhatikan apa yang sedang diajarkan."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4:21–25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Ketika Anda menceritakan kisah ini, gunakan kata waktu untuk menunjukkan bahwa kisah itu mengikuti perikop sebelumnya. Perikop ini tidak memberikan detail tentang di mana Yesus berada atau siapa yang sedang Yesus ajar.</w:t>
      </w:r>
    </w:p>
    <w:p>
      <w:pPr/>
      <w:r>
        <w:rPr>
          <w:lang w:val="id_ID" w:bidi="id_ID"/>
        </w:rPr>
      </w:r>
      <w:r>
        <w:rPr>
          <w:lang w:val="id_ID" w:bidi="id_ID"/>
        </w:rPr>
        <w:t xml:space="preserve">Yesus bertanya apakah seseorang akan meletakkan </w:t>
      </w:r>
      <w:r>
        <w:rPr>
          <w:b/>
          <w:lang w:val="id_ID" w:bidi="id_ID"/>
        </w:rPr>
        <w:t>pelita</w:t>
      </w:r>
      <w:r>
        <w:rPr>
          <w:lang w:val="id_ID" w:bidi="id_ID"/>
        </w:rPr>
        <w:t xml:space="preserve"> di bawah </w:t>
      </w:r>
      <w:r>
        <w:rPr>
          <w:b/>
          <w:lang w:val="id_ID" w:bidi="id_ID"/>
        </w:rPr>
        <w:t>wadah</w:t>
      </w:r>
      <w:r>
        <w:rPr>
          <w:lang w:val="id_ID" w:bidi="id_ID"/>
        </w:rPr>
        <w:t xml:space="preserve"> atau di bawah </w:t>
      </w:r>
      <w:r>
        <w:rPr>
          <w:b/>
          <w:lang w:val="id_ID" w:bidi="id_ID"/>
        </w:rPr>
        <w:t>tempat</w:t>
      </w:r>
      <w:r>
        <w:rPr>
          <w:lang w:val="id_ID" w:bidi="id_ID"/>
        </w:rPr>
        <w:t xml:space="preserve"> tidur. Kedua jawaban di atas adalah "tidak." Pelita itu biasanya ditempatkan di atas </w:t>
      </w:r>
      <w:r>
        <w:rPr>
          <w:b/>
          <w:lang w:val="id_ID" w:bidi="id_ID"/>
        </w:rPr>
        <w:t>dudukan pelita</w:t>
      </w:r>
      <w:r>
        <w:rPr>
          <w:lang w:val="id_ID" w:bidi="id_ID"/>
        </w:rPr>
        <w:t xml:space="preserve"> sehingga bisa menerangi ruangan. Pelita ini akan terbuat dari tanah liat dan berbentuk seperti mangkuk dangkal. Itu akan diisi dengan minyak zaitun dan sumbu (terbuat dari biji rami) ditempatkan dalam minyak dan bagian yang menonjol. Sumbu ini akan dinyalakan. Ingatlah bahwa keranjang atau gantang merujuk kepada sebuah wadah yang menampung kira-kira sembilan liter dari takaran gandum kering. Wadah itu mungkin berbentuk mangkuk atau keranjang. Ingatlah bahwa tempat tidur itu adalah sebuah bangku atau sejenisnya, mungkin bangku meja makan di mana mereka meletakkan untuk makanan dalam budaya itu. Bangku ini memiliki beberapa ruang.</w:t>
      </w:r>
    </w:p>
    <w:p>
      <w:pPr/>
      <w:r>
        <w:rPr>
          <w:lang w:val="id_ID" w:bidi="id_ID"/>
        </w:rPr>
      </w:r>
      <w:r>
        <w:rPr>
          <w:lang w:val="id_ID" w:bidi="id_ID"/>
        </w:rPr>
        <w:t>Berhenti dan tunjukkan gambar dari pelita itu, keranjang gantang, tempat tidur, dan dudukan pelita. Diskusikan kata-kata apa yang akan Anda gunakan untuk menerjemahkan setiap gagasan ini. Hentikan sejenak audio ini di sini.</w:t>
      </w:r>
    </w:p>
    <w:p>
      <w:pPr/>
      <w:r>
        <w:rPr>
          <w:lang w:val="id_ID" w:bidi="id_ID"/>
        </w:rPr>
      </w:r>
      <w:r>
        <w:rPr>
          <w:lang w:val="id_ID" w:bidi="id_ID"/>
        </w:rPr>
        <w:t>Yesus menjelaskan bahwa tujuan dari cahaya itu adalah untuk mengungkapkan semua yang tersembunyi. Kemudian Yesus menggunakan frasa yang sama yang digunakan Yesus dalam perumpamaan dari 4 tanah itu. Yesus berkata, "Siapa pun yang memiliki telinga untuk mendengar, harus mendengarkan dan memahami." Gunakan kata-kata yang sama yang Anda gunakan dalam terjemahan sebelumnya.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Markus 4:21–25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44">
        <w:r>
          <w:rPr>
            <w:lang w:val="id_ID" w:bidi="id_ID"/>
          </w:rPr>
          <w:rPr>
            <w:color w:val="0000EE"/>
            <w:u w:val="single"/>
          </w:rPr>
          <w:t>Dengar dan Renungkan</w:t>
        </w:r>
      </w:hyperlink>
      <w:r>
        <w:rPr>
          <w:lang w:val="id_ID" w:bidi="id_ID"/>
        </w:rPr>
        <w:t xml:space="preserve"> (501 KB)</w:t>
      </w:r>
      <w:r>
        <w:rPr>
          <w:lang w:val="id_ID" w:bidi="id_ID"/>
        </w:rPr>
      </w:r>
    </w:p>
    <w:p>
      <w:pPr>
        <w:pStyle w:val="ListBullet"/>
        <w:spacing w:line="240" w:lineRule="auto"/>
        <w:ind w:left="720"/>
      </w:pPr>
      <w:r>
        <w:rPr>
          <w:lang w:val="id_ID" w:bidi="id_ID"/>
        </w:rPr>
      </w:r>
      <w:hyperlink r:id="rId145">
        <w:r>
          <w:rPr>
            <w:lang w:val="id_ID" w:bidi="id_ID"/>
          </w:rPr>
          <w:rPr>
            <w:color w:val="0000EE"/>
            <w:u w:val="single"/>
          </w:rPr>
          <w:t>Menyiapkan Panggung</w:t>
        </w:r>
      </w:hyperlink>
      <w:r>
        <w:rPr>
          <w:lang w:val="id_ID" w:bidi="id_ID"/>
        </w:rPr>
        <w:t xml:space="preserve"> (3.9 MB)</w:t>
      </w:r>
      <w:r>
        <w:rPr>
          <w:lang w:val="id_ID" w:bidi="id_ID"/>
        </w:rPr>
      </w:r>
    </w:p>
    <w:p>
      <w:pPr>
        <w:pStyle w:val="ListBullet"/>
        <w:spacing w:line="240" w:lineRule="auto"/>
        <w:ind w:left="720"/>
      </w:pPr>
      <w:r>
        <w:rPr>
          <w:lang w:val="id_ID" w:bidi="id_ID"/>
        </w:rPr>
      </w:r>
      <w:hyperlink r:id="rId146">
        <w:r>
          <w:rPr>
            <w:lang w:val="id_ID" w:bidi="id_ID"/>
          </w:rPr>
          <w:rPr>
            <w:color w:val="0000EE"/>
            <w:u w:val="single"/>
          </w:rPr>
          <w:t>Menjelaskan Adegan</w:t>
        </w:r>
      </w:hyperlink>
      <w:r>
        <w:rPr>
          <w:lang w:val="id_ID" w:bidi="id_ID"/>
        </w:rPr>
        <w:t xml:space="preserve"> (2.8 MB)</w:t>
      </w:r>
      <w:r>
        <w:rPr>
          <w:lang w:val="id_ID" w:bidi="id_ID"/>
        </w:rPr>
      </w:r>
    </w:p>
    <w:p>
      <w:pPr>
        <w:pStyle w:val="ListBullet"/>
        <w:spacing w:line="240" w:lineRule="auto"/>
        <w:ind w:left="720"/>
      </w:pPr>
      <w:r>
        <w:rPr>
          <w:lang w:val="id_ID" w:bidi="id_ID"/>
        </w:rPr>
      </w:r>
      <w:hyperlink r:id="rId147">
        <w:r>
          <w:rPr>
            <w:lang w:val="id_ID" w:bidi="id_ID"/>
          </w:rPr>
          <w:rPr>
            <w:color w:val="0000EE"/>
            <w:u w:val="single"/>
          </w:rPr>
          <w:t>Memperagakan Bacaan</w:t>
        </w:r>
      </w:hyperlink>
      <w:r>
        <w:rPr>
          <w:lang w:val="id_ID" w:bidi="id_ID"/>
        </w:rPr>
        <w:t xml:space="preserve"> (2.9 MB)</w:t>
      </w:r>
      <w:r>
        <w:rPr>
          <w:lang w:val="id_ID" w:bidi="id_ID"/>
        </w:rPr>
      </w:r>
    </w:p>
    <w:p>
      <w:pPr>
        <w:pStyle w:val="ListBullet"/>
        <w:spacing w:line="240" w:lineRule="auto"/>
        <w:ind w:left="720"/>
      </w:pPr>
      <w:r>
        <w:rPr>
          <w:lang w:val="id_ID" w:bidi="id_ID"/>
        </w:rPr>
      </w:r>
      <w:hyperlink r:id="rId148">
        <w:r>
          <w:rPr>
            <w:lang w:val="id_ID" w:bidi="id_ID"/>
          </w:rPr>
          <w:rPr>
            <w:color w:val="0000EE"/>
            <w:u w:val="single"/>
          </w:rPr>
          <w:t>Melengkapi yang Kurang</w:t>
        </w:r>
      </w:hyperlink>
      <w:r>
        <w:rPr>
          <w:lang w:val="id_ID" w:bidi="id_ID"/>
        </w:rPr>
        <w:t xml:space="preserve"> (1.2 MB)</w:t>
      </w:r>
      <w:r>
        <w:rPr>
          <w:lang w:val="id_ID" w:bidi="id_ID"/>
        </w:rPr>
      </w:r>
    </w:p>
    <w:p>
      <w:pPr>
        <w:pStyle w:val="ListBullet"/>
        <w:spacing w:line="240" w:lineRule="auto"/>
        <w:ind w:left="720"/>
      </w:pPr>
      <w:r>
        <w:rPr>
          <w:lang w:val="id_ID" w:bidi="id_ID"/>
        </w:rPr>
      </w:r>
      <w:hyperlink r:id="rId149">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Markus 4:26–34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Markus 4:26–34 dan renungkanlah dalam hati. Dengarkan teks sebanyak tiga kali (dalam tiga terjemahan yang berbeda, jika memungkinkan). Kemudian secara berkelompok diskusikan pertanyaan-pertanyaan berikut ini:</w:t>
      </w:r>
    </w:p>
    <w:p>
      <w:pPr>
        <w:pStyle w:val="ListNumber"/>
        <w:numPr>
          <w:ilvl w:val="0"/>
          <w:numId w:val="30"/>
        </w:numPr>
        <w:spacing w:line="240" w:lineRule="auto"/>
        <w:ind w:left="720"/>
      </w:pPr>
      <w:r>
        <w:rPr>
          <w:lang w:val="id_ID" w:bidi="id_ID"/>
        </w:rPr>
      </w:r>
      <w:r>
        <w:rPr>
          <w:lang w:val="id_ID" w:bidi="id_ID"/>
        </w:rPr>
        <w:t>Apa yang Anda sukai dalam kisah ini?</w:t>
      </w:r>
    </w:p>
    <w:p>
      <w:pPr>
        <w:pStyle w:val="ListNumber"/>
        <w:spacing w:line="240" w:lineRule="auto"/>
        <w:ind w:left="720"/>
      </w:pPr>
      <w:r>
        <w:rPr>
          <w:lang w:val="id_ID" w:bidi="id_ID"/>
        </w:rPr>
      </w:r>
      <w:r>
        <w:rPr>
          <w:lang w:val="id_ID" w:bidi="id_ID"/>
        </w:rPr>
        <w:t>Apakah yang tidak Anda sukai atau tidak pahami?</w:t>
      </w:r>
    </w:p>
    <w:p>
      <w:pPr>
        <w:pStyle w:val="ListNumber"/>
        <w:spacing w:line="240" w:lineRule="auto"/>
        <w:ind w:left="720"/>
      </w:pPr>
      <w:r>
        <w:rPr>
          <w:lang w:val="id_ID" w:bidi="id_ID"/>
        </w:rPr>
      </w:r>
      <w:r>
        <w:rPr>
          <w:lang w:val="id_ID" w:bidi="id_ID"/>
        </w:rPr>
        <w:t>Apakah yang dapat kita pelajari dari kisah ini tentang Allah atau Yesus?</w:t>
      </w:r>
    </w:p>
    <w:p>
      <w:pPr>
        <w:pStyle w:val="ListNumber"/>
        <w:spacing w:line="240" w:lineRule="auto"/>
        <w:ind w:left="720"/>
      </w:pPr>
      <w:r>
        <w:rPr>
          <w:lang w:val="id_ID" w:bidi="id_ID"/>
        </w:rPr>
      </w:r>
      <w:r>
        <w:rPr>
          <w:lang w:val="id_ID" w:bidi="id_ID"/>
        </w:rPr>
        <w:t>Apakah yang kisah ini ceritakan kepada kita tentang manusia?</w:t>
      </w:r>
    </w:p>
    <w:p>
      <w:pPr>
        <w:pStyle w:val="ListNumber"/>
        <w:spacing w:line="240" w:lineRule="auto"/>
        <w:ind w:left="720"/>
      </w:pPr>
      <w:r>
        <w:rPr>
          <w:lang w:val="id_ID" w:bidi="id_ID"/>
        </w:rPr>
      </w:r>
      <w:r>
        <w:rPr>
          <w:lang w:val="id_ID" w:bidi="id_ID"/>
        </w:rPr>
        <w:t>Bagaimana kisah ini mempengaruhi kehidupan sehari-hari kita?</w:t>
      </w:r>
    </w:p>
    <w:p>
      <w:pPr>
        <w:pStyle w:val="ListNumber"/>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4:26–34 dalam terjemahan yang paling mudah dimengerti.</w:t>
      </w:r>
    </w:p>
    <w:p>
      <w:pPr/>
      <w:r>
        <w:rPr>
          <w:lang w:val="id_ID" w:bidi="id_ID"/>
        </w:rPr>
      </w:r>
      <w:r>
        <w:rPr>
          <w:lang w:val="id_ID" w:bidi="id_ID"/>
        </w:rPr>
        <w:t>Perikop ini berisi 2 perumpamaan naratif yang melanjutkan pengajaran yang Yesus lakukan. Pengajaran ini terjadi ketika Yesus melakukan mujizat di wilayah dekat Danau Galilea. Yesus mulai mengajar di tepi Danau Galilea dekat Kapernaum. Ingatlah bahwa Yesus sedang mengajar ketika sedang duduk di atas perahu, sehingga kerumunan itu bisa mendengar Dia lebih baik.</w:t>
      </w:r>
    </w:p>
    <w:p>
      <w:pPr/>
      <w:r>
        <w:rPr>
          <w:lang w:val="id_ID" w:bidi="id_ID"/>
        </w:rPr>
      </w:r>
      <w:r>
        <w:rPr>
          <w:lang w:val="id_ID" w:bidi="id_ID"/>
        </w:rPr>
        <w:t>Berhenti di sini dan tunjukkan kepada tim penerjemah sebuah peta Danau Galilea. Yesus berada di dekat Kapernaum dalam kisah ini. Tunjukkan Kapernaum di peta kepada tim. Hentikan sejenak audio di sini.</w:t>
      </w:r>
    </w:p>
    <w:p>
      <w:pPr/>
      <w:r>
        <w:rPr>
          <w:lang w:val="id_ID" w:bidi="id_ID"/>
        </w:rPr>
      </w:r>
      <w:r>
        <w:rPr>
          <w:lang w:val="id_ID" w:bidi="id_ID"/>
        </w:rPr>
        <w:t>Kita tidak tahu di mana Yesus berada ketika Yesus menceritakan dua kisah ini. Dengan perumpamaan pertama dari 4 tanah, Yesus pergi ke sebuah tempat sendirian bersama para murid untuk menjelaskan kisah itu. Perikop itu tidak mengatakan apakah Yesus menceritakan dua perumpamaan berikutnya kepada semua orang atau hanya kepada para murid dan pengikut dekat lainnya.</w:t>
      </w:r>
    </w:p>
    <w:p>
      <w:pPr/>
      <w:r>
        <w:rPr>
          <w:lang w:val="id_ID" w:bidi="id_ID"/>
        </w:rPr>
      </w:r>
      <w:r>
        <w:rPr>
          <w:lang w:val="id_ID" w:bidi="id_ID"/>
        </w:rPr>
        <w:t xml:space="preserve">Yesus sering mengajar menggunakan perumpamaan. </w:t>
      </w:r>
      <w:r>
        <w:rPr>
          <w:b/>
          <w:lang w:val="id_ID" w:bidi="id_ID"/>
        </w:rPr>
        <w:t>Perumpamaan</w:t>
      </w:r>
      <w:r>
        <w:rPr>
          <w:lang w:val="id_ID" w:bidi="id_ID"/>
        </w:rPr>
        <w:t xml:space="preserve"> adalah "kisah sehari-hari yang memiliki makna yang dalam dari Allah." Perumpamaan di bagian Markus ini menceritakan tentang misteri Kerajaan Allah. Perumpamaan ini tidak mudah dimengerti.</w:t>
      </w:r>
    </w:p>
    <w:p>
      <w:pPr/>
      <w:r>
        <w:rPr>
          <w:lang w:val="id_ID" w:bidi="id_ID"/>
        </w:rPr>
      </w:r>
      <w:r>
        <w:rPr>
          <w:lang w:val="id_ID" w:bidi="id_ID"/>
        </w:rPr>
        <w:t>Berhenti dan diskusikan: Pada saat ini, Yesus memilih untuk menggunakan perumpamaan untuk mengajarkan kebenaran tentang Kerajaan Allah. Berbicaralah tentang bagaimana budaya Anda mengajarkan kebenaran kepada anak-anak Anda dan orang lain. Bagikan beberapa kisah yang Anda gunakan dalam kebudayaan Anda untuk menggambarkan kebenaran yang penting. Perhatikan bagaimana Anda menceritakan kisah itu. Kata-kata atau frasa apa yang Anda gunakan untuk memulai kisah itu? Bagaimana pendengar Anda tahu bahwa itu adalah cerita penting untuk didengarkan? Hentikan sejenak audio di sini.</w:t>
      </w:r>
    </w:p>
    <w:p>
      <w:pPr/>
      <w:r>
        <w:rPr>
          <w:lang w:val="id_ID" w:bidi="id_ID"/>
        </w:rPr>
      </w:r>
      <w:r>
        <w:rPr>
          <w:lang w:val="id_ID" w:bidi="id_ID"/>
        </w:rPr>
        <w:t>Yesus mengatakan bahwa Kerajaan Allah seperti seorang petani yang menaburkan benih di tanah. Ketika Yesus mengatakan "kerajaan Allah," Yesus berbicara tentang kapan Allah akan memerintah dan menjaga umat Allah. Allah akan menjadi raja mereka. Yesus tidak berbicara tentang sebuah negara. Yesus sedang membandingkan Kerajaan Allah dengan tindakan menaburkan benih. Yesus tidak membandingkan Allah dengan petani itu.</w:t>
      </w:r>
    </w:p>
    <w:p>
      <w:pPr/>
      <w:r>
        <w:rPr>
          <w:lang w:val="id_ID" w:bidi="id_ID"/>
        </w:rPr>
      </w:r>
      <w:r>
        <w:rPr>
          <w:lang w:val="id_ID" w:bidi="id_ID"/>
        </w:rPr>
        <w:t>Petani itu menggunakan cara yang sama untuk menabur benih seperti dalam perumpamaan dengan 4 tanah. Petani itu akan membawa benih di dalam sebuah kantong atau semacam wadah. Petani itu akan mengambil segenggam benih dan menaburkan benih itu di tanah. Kata benih adalah kata berbentuk tunggal, tetapi dalam kisah ini, kata benih berarti banyak benih atau sejumlah besar benih.</w:t>
      </w:r>
    </w:p>
    <w:p>
      <w:pPr/>
      <w:r>
        <w:rPr>
          <w:lang w:val="id_ID" w:bidi="id_ID"/>
        </w:rPr>
      </w:r>
      <w:r>
        <w:rPr>
          <w:lang w:val="id_ID" w:bidi="id_ID"/>
        </w:rPr>
        <w:t>Berhenti di sini dan tunjukkan foto jenis tas yang akan dipakai petani untuk membawa benih-benih itu. Hentikan sejenak audio di sini.</w:t>
      </w:r>
    </w:p>
    <w:p>
      <w:pPr/>
      <w:r>
        <w:rPr>
          <w:lang w:val="id_ID" w:bidi="id_ID"/>
        </w:rPr>
      </w:r>
      <w:r>
        <w:rPr>
          <w:lang w:val="id_ID" w:bidi="id_ID"/>
        </w:rPr>
        <w:t>Yesus menjelaskan dalam kisah ini bahwa benih yang ditabur tumbuh menjadi sebuah tanaman. Benih itu, dan kemudian tanaman yang tumbuh darinya, terus bertumbuh bahkan ketika petani itu sedang tidur. Tanaman itu tumbuh ketika petani itu terjaga. Tanaman itu tumbuh ketika petani itu tidur. Petani itu tidak mengerti bagaimana tanaman itu tumbuh.</w:t>
      </w:r>
    </w:p>
    <w:p>
      <w:pPr/>
      <w:r>
        <w:rPr>
          <w:lang w:val="id_ID" w:bidi="id_ID"/>
        </w:rPr>
      </w:r>
      <w:r>
        <w:rPr>
          <w:lang w:val="id_ID" w:bidi="id_ID"/>
        </w:rPr>
        <w:t>Berhenti di sini dan diskusikan: Tunjukkan 3 gambar dari tahap-tahap pertumbuhan gandum. Gambar-gambar akan menunjukkan kecambah pertama dari tanaman, lalu gambar tangkai sebelum kepala gandum terbentuk, dan kemudian gambar kepala gandum yang penuh pada tangkai. Bicarakan tentang pertumbuhan sebuah tanaman. Jelaskan tunas yang pertama kali muncul dari tanah. Jelaskan tangkai yang tumbuh. Jelaskan bulir gandum yang muncul. Jelaskan gandum matang yang siap untuk dipanen. Anda akan menggunakan istilah-istilah ini dalam terjemahan Anda. Hentikan sejenak audio di sini.</w:t>
      </w:r>
    </w:p>
    <w:p>
      <w:pPr/>
      <w:r>
        <w:rPr>
          <w:lang w:val="id_ID" w:bidi="id_ID"/>
        </w:rPr>
      </w:r>
      <w:r>
        <w:rPr>
          <w:lang w:val="id_ID" w:bidi="id_ID"/>
        </w:rPr>
        <w:t>Akhirnya gandum telah terbentuk dan siap untuk dipanen. Petani itu menggunakan sabit dan memanen gandum. Beberapa orang akan ingin menggunakan nama alat pemotong yang digunakan orang-orang, seperti parang. Beberapa mungkin ingin meninggalkan nama alat pemotong dan mengatakan bahwa petani itu memanen biji-bijian.</w:t>
      </w:r>
    </w:p>
    <w:p>
      <w:pPr/>
      <w:r>
        <w:rPr>
          <w:lang w:val="id_ID" w:bidi="id_ID"/>
        </w:rPr>
      </w:r>
      <w:r>
        <w:rPr>
          <w:lang w:val="id_ID" w:bidi="id_ID"/>
        </w:rPr>
        <w:t>Berhenti di sini dan tunjukkan gambar sebuah sabit yang mungkin telah digunakan pada zaman Perjanjian Baru. Hentikan sejenak audio di sini.</w:t>
      </w:r>
    </w:p>
    <w:p>
      <w:pPr/>
      <w:r>
        <w:rPr>
          <w:lang w:val="id_ID" w:bidi="id_ID"/>
        </w:rPr>
      </w:r>
      <w:r>
        <w:rPr>
          <w:lang w:val="id_ID" w:bidi="id_ID"/>
        </w:rPr>
        <w:t>Dalam kisah singkat yang sederhana ini, Yesus tidak berbicara tentang apa yang mungkin dilakukan petani itu antara saat menabur benih dan memanen gandum.</w:t>
      </w:r>
    </w:p>
    <w:p>
      <w:pPr/>
      <w:r>
        <w:rPr>
          <w:lang w:val="id_ID" w:bidi="id_ID"/>
        </w:rPr>
      </w:r>
      <w:r>
        <w:rPr>
          <w:lang w:val="id_ID" w:bidi="id_ID"/>
        </w:rPr>
        <w:t>Berhenti dan diskusikan: Bicarakan tentang para petani dalam budaya Anda. Apa yang dilakukan petani itu setelah ia menabur benih? Hentikan sejenak audio di sini.</w:t>
      </w:r>
    </w:p>
    <w:p>
      <w:pPr/>
      <w:r>
        <w:rPr>
          <w:lang w:val="id_ID" w:bidi="id_ID"/>
        </w:rPr>
      </w:r>
      <w:r>
        <w:rPr>
          <w:lang w:val="id_ID" w:bidi="id_ID"/>
        </w:rPr>
        <w:t>Penuaian dalam perumpamaan ini mengacu pada perkataan Nabi Yoel ketika dia membandingkan panen untuk penghakiman mendatang pada akhir zaman. Perumpamaan ini menguatkan para murid Yesus bahwa panen pasti akan datang. Mereka tidak memiliki kendali atas panen—Allah-lah yang memilikinya. Ini adalah misteri bagaimana panen datang, tetapi begitulah.</w:t>
      </w:r>
    </w:p>
    <w:p>
      <w:pPr/>
      <w:r>
        <w:rPr>
          <w:lang w:val="id_ID" w:bidi="id_ID"/>
        </w:rPr>
      </w:r>
      <w:r>
        <w:rPr>
          <w:lang w:val="id_ID" w:bidi="id_ID"/>
        </w:rPr>
        <w:t>Yesus memulai perumpamaan berikutnya dengan mengajukan 2 pertanyaan yang tidak memerlukan jawaban. Itu hampir seolah-olah Yesus berpikir dengan suara keras atau membiarkan para murid tahu apa yang dipikirkan Yesus ketika Yesus memutuskan kisah mana yang akan diceritakan.</w:t>
      </w:r>
    </w:p>
    <w:p>
      <w:pPr/>
      <w:r>
        <w:rPr>
          <w:lang w:val="id_ID" w:bidi="id_ID"/>
        </w:rPr>
      </w:r>
      <w:r>
        <w:rPr>
          <w:lang w:val="id_ID" w:bidi="id_ID"/>
        </w:rPr>
        <w:t>Yesus mengatakan kepada mereka tentang biji sesawi. Biji sesawi adalah biji yang sangat kecil. Namun, biji sesawi menghasilkan semak besar, sekitar 3 hingga 4 meter. Ini adalah tanaman yang dapat dimakan orang, dan hidup dari tahun ke tahun. Semak ini sangat besar sehingga burung-burung dapat membuat sarang di semak. Yesus mengatakan bahwa kerajaan Allah seperti biji kecil ini.</w:t>
      </w:r>
    </w:p>
    <w:p>
      <w:pPr/>
      <w:r>
        <w:rPr>
          <w:lang w:val="id_ID" w:bidi="id_ID"/>
        </w:rPr>
      </w:r>
      <w:r>
        <w:rPr>
          <w:lang w:val="id_ID" w:bidi="id_ID"/>
        </w:rPr>
        <w:t>Berhenti dan tunjukkan gambar beberapa biji dengan ukuran yang berbeda. Satu biji harusnya sangat kecil. Tunjukkan gambar tanaman sesawi kepada tim penerjemah Anda. Jika Anda tidak memiliki tanaman seperti itu, gunakan ide biji kecil yang tumbuh menjadi tanaman yang besar. Tunjukkan gambar sarang burung yang dibangun ke dalam semak. Hentikan sejenak audio di sini.</w:t>
      </w:r>
    </w:p>
    <w:p>
      <w:pPr/>
      <w:r>
        <w:rPr>
          <w:lang w:val="id_ID" w:bidi="id_ID"/>
        </w:rPr>
      </w:r>
      <w:r>
        <w:rPr>
          <w:lang w:val="id_ID" w:bidi="id_ID"/>
        </w:rPr>
        <w:t>Dengan cara yang sama, Yesus dan para pengikut-Nya seperti biji sesawi. Mereka adalah sejumlah kecil orang. Namun dari para orang percaya mula-mula dan benih Firman Allah, atau pesan Allah, Kerajaan Allah tumbuh menjadi berukuran besar. Ini tampaknya mustahil, tetapi Allah akan menerima semua kemuliaan pada akhirnya.</w:t>
      </w:r>
    </w:p>
    <w:p>
      <w:pPr/>
      <w:r>
        <w:rPr>
          <w:lang w:val="id_ID" w:bidi="id_ID"/>
        </w:rPr>
      </w:r>
      <w:r>
        <w:rPr>
          <w:lang w:val="id_ID" w:bidi="id_ID"/>
        </w:rPr>
        <w:t>Berhenti di sini dan berbicaralah tentang bagaimana kebudayaan Anda membicarakan tentang menabur benih dan menuai panen. Kata-kata apa yang Anda gunakan untuk menggambarkan proses ini? Apa yang dipercayai kebudayaan Anda tentang siapa atau apa yang memiliki kendali atas hasil panen? Ceritakan satu sama lain tentang panen yang baik dan buruk di daerah Anda. Hentikan sejenak audio di sini.</w:t>
      </w:r>
    </w:p>
    <w:p>
      <w:pPr/>
      <w:r>
        <w:rPr>
          <w:lang w:val="id_ID" w:bidi="id_ID"/>
        </w:rPr>
      </w:r>
      <w:r>
        <w:rPr>
          <w:lang w:val="id_ID" w:bidi="id_ID"/>
        </w:rPr>
        <w:t>Yesus terus mengajar orang-orang dengan menceritakan perumpamaan kepada mereka. Ketika Yesus sendirian bersama para murid, Yesus menjelaskan makna perumpamaan itu.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Anda akan membantu kelompok membayangkan kisah ini. Anda akan membantu kelompok menentukan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Dalam kisah ini, Yesus masih mengajar. Yesus menceritakan kisah lain tentang seorang petani.</w:t>
      </w:r>
    </w:p>
    <w:p>
      <w:pPr/>
      <w:r>
        <w:rPr>
          <w:lang w:val="id_ID" w:bidi="id_ID"/>
        </w:rPr>
      </w:r>
      <w:r>
        <w:rPr>
          <w:b/>
          <w:lang w:val="id_ID" w:bidi="id_ID"/>
        </w:rPr>
        <w:t>Adegan kedua:</w:t>
      </w:r>
      <w:r>
        <w:rPr>
          <w:lang w:val="id_ID" w:bidi="id_ID"/>
        </w:rPr>
        <w:t xml:space="preserve"> Yesus terus mengajar menggunakan kisah tentang biji kecil yang menjadi tanaman besar.</w:t>
      </w:r>
    </w:p>
    <w:p>
      <w:pPr/>
      <w:r>
        <w:rPr>
          <w:lang w:val="id_ID" w:bidi="id_ID"/>
        </w:rPr>
      </w:r>
      <w:r>
        <w:rPr>
          <w:b/>
          <w:lang w:val="id_ID" w:bidi="id_ID"/>
        </w:rPr>
        <w:t>Adegan ketiga:</w:t>
      </w:r>
      <w:r>
        <w:rPr>
          <w:lang w:val="id_ID" w:bidi="id_ID"/>
        </w:rPr>
        <w:t xml:space="preserve"> Setelah dua deskripsi Kerajaan Allah ini, perikop itu mengatakan kepada kita bahwa Yesus selalu menggunakan cerita untuk mengajar orang-orang. Kemudian Yesus akan menjelaskan kisah-kisah itu kepada para murid nanti.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Mereka yang mendengarkan Yesus</w:t>
      </w:r>
    </w:p>
    <w:p>
      <w:pPr>
        <w:pStyle w:val="ListBullet"/>
        <w:spacing w:line="240" w:lineRule="auto"/>
        <w:ind w:left="720"/>
      </w:pPr>
      <w:r>
        <w:rPr>
          <w:lang w:val="id_ID" w:bidi="id_ID"/>
        </w:rPr>
      </w:r>
      <w:r>
        <w:rPr>
          <w:lang w:val="id_ID" w:bidi="id_ID"/>
        </w:rPr>
        <w:t>Seorang petani</w:t>
      </w:r>
    </w:p>
    <w:p>
      <w:pPr>
        <w:pStyle w:val="ListBullet"/>
        <w:spacing w:line="240" w:lineRule="auto"/>
        <w:ind w:left="720"/>
      </w:pPr>
      <w:r>
        <w:rPr>
          <w:lang w:val="id_ID" w:bidi="id_ID"/>
        </w:rPr>
      </w:r>
      <w:r>
        <w:rPr>
          <w:lang w:val="id_ID" w:bidi="id_ID"/>
        </w:rPr>
        <w:t>Seseorang untuk menjadi tanaman yang sedang tumbuh.</w:t>
      </w:r>
    </w:p>
    <w:p>
      <w:pPr>
        <w:pStyle w:val="ListBullet"/>
        <w:spacing w:line="240" w:lineRule="auto"/>
        <w:ind w:left="720"/>
      </w:pPr>
      <w:r>
        <w:rPr>
          <w:lang w:val="id_ID" w:bidi="id_ID"/>
        </w:rPr>
      </w:r>
      <w:r>
        <w:rPr>
          <w:lang w:val="id_ID" w:bidi="id_ID"/>
        </w:rPr>
        <w:t>Sebuah biji sesawi</w:t>
      </w:r>
    </w:p>
    <w:p>
      <w:pPr>
        <w:pStyle w:val="ListBullet"/>
        <w:spacing w:line="240" w:lineRule="auto"/>
        <w:ind w:left="720"/>
      </w:pPr>
      <w:r>
        <w:rPr>
          <w:lang w:val="id_ID" w:bidi="id_ID"/>
        </w:rPr>
      </w:r>
      <w:r>
        <w:rPr>
          <w:lang w:val="id_ID" w:bidi="id_ID"/>
        </w:rPr>
        <w:t>Seekor burung</w:t>
      </w:r>
    </w:p>
    <w:p>
      <w:pPr/>
      <w:r>
        <w:rPr>
          <w:lang w:val="id_ID" w:bidi="id_ID"/>
        </w:rPr>
      </w:r>
      <w:r>
        <w:rPr>
          <w:lang w:val="id_ID" w:bidi="id_ID"/>
        </w:rPr>
        <w:t>Dalam sesi ini, gunakanlah papan cerita kelompok, gambarlah, atau gunakan alat peraga lain untuk memvisualisasikan kisah dan adegan di dalamnya.</w:t>
      </w:r>
    </w:p>
    <w:p>
      <w:pPr/>
      <w:r>
        <w:rPr>
          <w:lang w:val="id_ID" w:bidi="id_ID"/>
        </w:rPr>
      </w:r>
      <w:r>
        <w:rPr>
          <w:lang w:val="id_ID" w:bidi="id_ID"/>
        </w:rPr>
        <w:t>Adegan pertama dimulai dengan kata waktu. Kata ini menunjukkan bahwa Yesus terus mengajar, atau bahwa kisah ini mengikuti kisah-kisah lain yang diceritakan Yesus. Beberapa terjemahan menggunakan kata penghubung sederhana seperti "dan." Terjemahan lain menggunakan kata "lagi" dan yang lain menggunakan kata "juga." Tiga kata ini menunjukkan bahwa Yesus terus mengajar.</w:t>
      </w:r>
    </w:p>
    <w:p>
      <w:pPr/>
      <w:r>
        <w:rPr>
          <w:lang w:val="id_ID" w:bidi="id_ID"/>
        </w:rPr>
      </w:r>
      <w:r>
        <w:rPr>
          <w:lang w:val="id_ID" w:bidi="id_ID"/>
        </w:rPr>
        <w:t xml:space="preserve">Berhenti dan diskusikan: Ceritakan sebuah kisah tentang seseorang yang sedang mengajar. Bicarakan tentang apa yang diajarkan orang itu. Dengarkan dengan seksama kata penghubung yang digunakan orang itu untuk menghubungkan satu ajaran dengan ajaran berikutnya. Hentikan sejenak audio di sini. </w:t>
      </w:r>
    </w:p>
    <w:p>
      <w:pPr/>
      <w:r>
        <w:rPr>
          <w:lang w:val="id_ID" w:bidi="id_ID"/>
        </w:rPr>
      </w:r>
      <w:r>
        <w:rPr>
          <w:lang w:val="id_ID" w:bidi="id_ID"/>
        </w:rPr>
        <w:t>Petani itu akan memerankan penaburan biji itu. Kemudian petani itu tidur dan bangun. Petani itu tidur dan bangun. Sementara ini terjadi, tanaman itu tumbuh. Petani itu melihat tanaman itu tumbuh. Petani itu tidak mengerti bagaimana tanaman itu tumbuh. Petani itu memanen gandum ketika gandum siap dipanen.</w:t>
      </w:r>
    </w:p>
    <w:p>
      <w:pPr/>
      <w:r>
        <w:rPr>
          <w:lang w:val="id_ID" w:bidi="id_ID"/>
        </w:rPr>
      </w:r>
      <w:r>
        <w:rPr>
          <w:lang w:val="id_ID" w:bidi="id_ID"/>
        </w:rPr>
        <w:t xml:space="preserve">Berhenti dan diskusikan: Tunjukkan tanaman pada tahap-tahap pertumbuhan yang berbeda. Ada satu tanaman yang baru saja tumbuh menembus tanah. Yang lain akan memiliki tangkai tetapi tidak ada gandum. Tanaman lain akan siap untuk dipanen. Mintalah kelompok untuk menggambarkan setiap tahap pertumbuhan. Hentikan sejenak audio di sini. </w:t>
      </w:r>
    </w:p>
    <w:p>
      <w:pPr/>
      <w:r>
        <w:rPr>
          <w:lang w:val="id_ID" w:bidi="id_ID"/>
        </w:rPr>
      </w:r>
      <w:r>
        <w:rPr>
          <w:lang w:val="id_ID" w:bidi="id_ID"/>
        </w:rPr>
        <w:t>Dalam adegan kedua, Yesus mengajukan dua pertanyaan yang tidak memerlukan jawaban. Kedengarannya seperti Yesus sedang mengutarakan apa yang ada di pikirannya. Yesus mengatakan apa yang sedang Yesus pikirkan: "Seperti apakah Kerajaan Allah itu?" Atau dengan perumpamaan manakah hendaknya kita menggambarkannya?"</w:t>
      </w:r>
    </w:p>
    <w:p>
      <w:pPr/>
      <w:r>
        <w:rPr>
          <w:lang w:val="id_ID" w:bidi="id_ID"/>
        </w:rPr>
      </w:r>
      <w:r>
        <w:rPr>
          <w:lang w:val="id_ID" w:bidi="id_ID"/>
        </w:rPr>
        <w:t xml:space="preserve">Berhenti dan diskusikan: Ceritakan sebuah kisah di mana seseorang berencana mengajarkan sebuah pelajaran kepada suatu kelompok. Orang ini mencoba memutuskan pelajaran apa yang akan diajarkan atau bagaimana mengajarkan pelajaran itu. Perhatikan apa yang dikatakan orang ini ketika ia mencoba memutuskan. Apakah dia mengajukan pertanyaan pada dirinya sendiri yang tidak memerlukan jawaban? Apakah dia membuat pernyataan? Hentikan sejenak audio di sini. </w:t>
      </w:r>
    </w:p>
    <w:p>
      <w:pPr/>
      <w:r>
        <w:rPr>
          <w:lang w:val="id_ID" w:bidi="id_ID"/>
        </w:rPr>
      </w:r>
      <w:r>
        <w:rPr>
          <w:lang w:val="id_ID" w:bidi="id_ID"/>
        </w:rPr>
        <w:t>Yesus membandingkan Kerajaan Allah dengan biji sesawi yang merupakan biji yang sangat kecil. Biji ini tumbuh menjadi tanaman yang sangat besar. Tanaman itu sangat besar sehingga burung-burung dapat membangun sarang di cabang-cabang tanaman. Ini adalah sebuah tanaman. Ini bukan sebuah pohon.</w:t>
      </w:r>
    </w:p>
    <w:p>
      <w:pPr/>
      <w:r>
        <w:rPr>
          <w:lang w:val="id_ID" w:bidi="id_ID"/>
        </w:rPr>
      </w:r>
      <w:r>
        <w:rPr>
          <w:lang w:val="id_ID" w:bidi="id_ID"/>
        </w:rPr>
        <w:t>Dalam adegan ketiga, adegan tersebut beralih ke penjelasan umum tentang bagaimana Yesus mengajar orang-orang. Yesus mengajar orang-orang dengan menceritakan kisah-kisah kepada orang-orang. Kisah-kisah itu mirip dengan kisah-kisah yang baru saja diceritakan Yesus. Yesus tidak menjelaskan makna kisah-kisah itu kepada orang-orang. Yesus menjelaskan makna kisah-kisah itu kepada para murid ketika mereka sendirian bersama Yesus.</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kelompok akan memperagakan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Mereka yang mendengarkan Yesus</w:t>
      </w:r>
    </w:p>
    <w:p>
      <w:pPr>
        <w:pStyle w:val="ListBullet"/>
        <w:spacing w:line="240" w:lineRule="auto"/>
        <w:ind w:left="720"/>
      </w:pPr>
      <w:r>
        <w:rPr>
          <w:lang w:val="id_ID" w:bidi="id_ID"/>
        </w:rPr>
      </w:r>
      <w:r>
        <w:rPr>
          <w:lang w:val="id_ID" w:bidi="id_ID"/>
        </w:rPr>
        <w:t>Seorang petani</w:t>
      </w:r>
    </w:p>
    <w:p>
      <w:pPr>
        <w:pStyle w:val="ListBullet"/>
        <w:spacing w:line="240" w:lineRule="auto"/>
        <w:ind w:left="720"/>
      </w:pPr>
      <w:r>
        <w:rPr>
          <w:lang w:val="id_ID" w:bidi="id_ID"/>
        </w:rPr>
      </w:r>
      <w:r>
        <w:rPr>
          <w:lang w:val="id_ID" w:bidi="id_ID"/>
        </w:rPr>
        <w:t>Seseorang untuk menjadi tanaman yang sedang tumbuh.</w:t>
      </w:r>
    </w:p>
    <w:p>
      <w:pPr>
        <w:pStyle w:val="ListBullet"/>
        <w:spacing w:line="240" w:lineRule="auto"/>
        <w:ind w:left="720"/>
      </w:pPr>
      <w:r>
        <w:rPr>
          <w:lang w:val="id_ID" w:bidi="id_ID"/>
        </w:rPr>
      </w:r>
      <w:r>
        <w:rPr>
          <w:lang w:val="id_ID" w:bidi="id_ID"/>
        </w:rPr>
        <w:t>Sebuah biji sesawi</w:t>
      </w:r>
    </w:p>
    <w:p>
      <w:pPr>
        <w:pStyle w:val="ListBullet"/>
        <w:spacing w:line="240" w:lineRule="auto"/>
        <w:ind w:left="720"/>
      </w:pPr>
      <w:r>
        <w:rPr>
          <w:lang w:val="id_ID" w:bidi="id_ID"/>
        </w:rPr>
      </w:r>
      <w:r>
        <w:rPr>
          <w:lang w:val="id_ID" w:bidi="id_ID"/>
        </w:rPr>
        <w:t>Seekor burung</w:t>
      </w:r>
    </w:p>
    <w:p>
      <w:pPr/>
      <w:r>
        <w:rPr>
          <w:lang w:val="id_ID" w:bidi="id_ID"/>
        </w:rPr>
      </w:r>
      <w:r>
        <w:rPr>
          <w:lang w:val="id_ID" w:bidi="id_ID"/>
        </w:rPr>
        <w:t>Pertama, peragakan kisah ini tanpa berhenti. Perhatikan dialog, aliran, alur, dan kronologi ceritanya. Pastikan Anda tidak melewatkan untuk memerankan bagian-bagian cerita yang sulit atau penting. Bantulah satu sama lain untuk mengingat setiap bagian dari cerita itu.</w:t>
      </w:r>
    </w:p>
    <w:p>
      <w:pPr/>
      <w:r>
        <w:rPr>
          <w:lang w:val="id_ID" w:bidi="id_ID"/>
        </w:rPr>
      </w:r>
      <w:r>
        <w:rPr>
          <w:lang w:val="id_ID" w:bidi="id_ID"/>
        </w:rPr>
        <w:t>Hentikan sejenak audio di sini dan peragakan bagian ini.</w:t>
      </w:r>
    </w:p>
    <w:p>
      <w:pPr/>
      <w:r>
        <w:rPr>
          <w:lang w:val="id_ID" w:bidi="id_ID"/>
        </w:rPr>
      </w:r>
      <w:r>
        <w:rPr>
          <w:lang w:val="id_ID" w:bidi="id_ID"/>
        </w:rPr>
        <w:t>Kelompok harus memperagakan bagian ini untuk kedua kalinya. Pada bagian-bagian tertentu dalam drama, berhenti sejenak dan tanyakan pada orang yang sedang memerankan karakter, "Apa yang Anda rasakan atau pikirkan?" Orang yang memerankan karakter tersebut harus menjawab apa yang kira-kira mereka rasakan atau pikirkan jika mereka menjadi tokoh tersebut. Kemudian ulangi drama itu.</w:t>
      </w:r>
    </w:p>
    <w:p>
      <w:pPr/>
      <w:r>
        <w:rPr>
          <w:lang w:val="id_ID" w:bidi="id_ID"/>
        </w:rPr>
      </w:r>
      <w:r>
        <w:rPr>
          <w:lang w:val="id_ID" w:bidi="id_ID"/>
        </w:rPr>
        <w:t>Hentikan sejenak audio di sini dan peragakan bagian ini sekali lagi.</w:t>
      </w:r>
    </w:p>
    <w:p>
      <w:pPr/>
      <w:r>
        <w:rPr>
          <w:lang w:val="id_ID" w:bidi="id_ID"/>
        </w:rPr>
      </w:r>
      <w:r>
        <w:rPr>
          <w:lang w:val="id_ID" w:bidi="id_ID"/>
        </w:rPr>
        <w:t>Berikut ini adalah contoh drama dan kemungkinan tanggapan.</w:t>
      </w:r>
    </w:p>
    <w:p>
      <w:pPr/>
      <w:r>
        <w:rPr>
          <w:lang w:val="id_ID" w:bidi="id_ID"/>
        </w:rPr>
      </w:r>
      <w:r>
        <w:rPr>
          <w:lang w:val="id_ID" w:bidi="id_ID"/>
        </w:rPr>
        <w:t>Dalam adegan pertama, Yesus menceritakan kisah tentang seorang petani yang menabur benihnya. Biji itu tumbuh menjadi tanaman bahkan ketika petani itu sedang tidur.</w:t>
      </w:r>
    </w:p>
    <w:p>
      <w:pPr/>
      <w:r>
        <w:rPr>
          <w:lang w:val="id_ID" w:bidi="id_ID"/>
        </w:rPr>
      </w:r>
      <w:r>
        <w:rPr>
          <w:lang w:val="id_ID" w:bidi="id_ID"/>
        </w:rPr>
        <w:t>Hentikan peragaannya: Minta aktor yang memerankan petani untuk menggambarkan apa yang dia lakukan agar benih itu tumbuh. Anda mungkin mendengar jawaban seperti, "Tidak ada. Saya menyiapkan ladang untuk ditabur. Begitu benih itu tersebar di tanah, saya hanya menunggu tanaman itu tumbuh." Jika hujan, itu baik, tetapi saya tidak dapat mengendalikan hujan atau matahari. Sangat menakjubkan bagi saya bahwa tanaman itu bahkan tampaknya tumbuh pada malam hari." Lanjutkan peragaannya.</w:t>
      </w:r>
    </w:p>
    <w:p>
      <w:pPr/>
      <w:r>
        <w:rPr>
          <w:lang w:val="id_ID" w:bidi="id_ID"/>
        </w:rPr>
      </w:r>
      <w:r>
        <w:rPr>
          <w:lang w:val="id_ID" w:bidi="id_ID"/>
        </w:rPr>
        <w:t>Ketika Yesus menggambarkan petani yang mulai memanen,</w:t>
      </w:r>
    </w:p>
    <w:p>
      <w:pPr/>
      <w:r>
        <w:rPr>
          <w:lang w:val="id_ID" w:bidi="id_ID"/>
        </w:rPr>
      </w:r>
      <w:r>
        <w:rPr>
          <w:lang w:val="id_ID" w:bidi="id_ID"/>
        </w:rPr>
        <w:t>Hentikan peragaannya: Tanyakan aktor yang memerankan petani, "Apa tanggung jawab Anda sekarang?" Anda mungkin mendengar jawaban seperti, "Untuk mengumpulkan gandum" atau "bersyukur atas panen." Lanjutkan peragaannya.</w:t>
      </w:r>
    </w:p>
    <w:p>
      <w:pPr/>
      <w:r>
        <w:rPr>
          <w:lang w:val="id_ID" w:bidi="id_ID"/>
        </w:rPr>
      </w:r>
      <w:r>
        <w:rPr>
          <w:lang w:val="id_ID" w:bidi="id_ID"/>
        </w:rPr>
        <w:t>Dalam adegan yang kedua, Yesus menggambarkan biji sesawi, yang dimulai sebagai biji kecil dan menjadi tanaman besar dengan cabang-cabang yang besar.</w:t>
      </w:r>
    </w:p>
    <w:p>
      <w:pPr/>
      <w:r>
        <w:rPr>
          <w:lang w:val="id_ID" w:bidi="id_ID"/>
        </w:rPr>
      </w:r>
      <w:r>
        <w:rPr>
          <w:lang w:val="id_ID" w:bidi="id_ID"/>
        </w:rPr>
        <w:t>Hentikan peragaannya: Tanyakan kepada aktor yang memerankan biji, apa yang mereka lakukan agar tumbuh menjadi tanaman besar. Anda mungkin mendengar jawaban seperti, "Inilah yang seharusnya terjadi untuk saya," atau "Saya tidak tahu bagaimana ini bisa terjadi pada saya." Saya hanya perlu ditanam-saya memiliki potensi untuk menjadi tanaman yang besar." Tanyakan kepada burung-burung, "Mengapa kalian membangun sarang di tanaman ini?" Anda mungkin mendengar, "Ini adalah tempat yang baik untuk sarang." Cabang-cabang itu kuat. Ada naungan yang baik. Sarang itu tampak terlindungi. Ini adalah tempat yang baik bagi bayi-bayi burung kami untuk memulai kehidupan." Lanjutkan peragaannya.</w:t>
      </w:r>
    </w:p>
    <w:p>
      <w:pPr/>
      <w:r>
        <w:rPr>
          <w:lang w:val="id_ID" w:bidi="id_ID"/>
        </w:rPr>
      </w:r>
      <w:r>
        <w:rPr>
          <w:lang w:val="id_ID" w:bidi="id_ID"/>
        </w:rPr>
        <w:t>Dalam adegan ke-3, Yesus selalu mengajar dalam perumpamaan dan ketika Dia sendirian bersama para murid-Nya Dia akan menjelaskan kepada mereka.</w:t>
      </w:r>
    </w:p>
    <w:p>
      <w:pPr/>
      <w:r>
        <w:rPr>
          <w:lang w:val="id_ID" w:bidi="id_ID"/>
        </w:rPr>
      </w:r>
      <w:r>
        <w:rPr>
          <w:lang w:val="id_ID" w:bidi="id_ID"/>
        </w:rPr>
        <w:t>Hentikan peragaannya: Tanyakan kepada Yesus, "Mengapa Anda tidak menjelaskan kisah-kisah itu kepada orang banyak?" Anda mungkin mendengar hal-hal seperti, "Saya berbicara dalam perumpamaan sehingga hanya orang-orang yang benar-benar mendengarkan yang dapat memahami," atau "Saya berbicara dalam perumpamaan dengan harapan orang-orang akan datang kepada saya dan meminta saya untuk menjelaskan." Lanjutkan peragaannya.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Yesus berbicara tentang </w:t>
      </w:r>
      <w:r>
        <w:rPr>
          <w:b/>
          <w:lang w:val="id_ID" w:bidi="id_ID"/>
        </w:rPr>
        <w:t>kerajaan Allah</w:t>
      </w:r>
      <w:r>
        <w:rPr>
          <w:lang w:val="id_ID" w:bidi="id_ID"/>
        </w:rPr>
        <w:t xml:space="preserve"> dalam perikop ini. </w:t>
      </w:r>
      <w:hyperlink r:id="rId37">
        <w:r>
          <w:rPr>
            <w:lang w:val="id_ID" w:bidi="id_ID"/>
          </w:rPr>
          <w:rPr>
            <w:color w:val="0000EE"/>
            <w:u w:val="single"/>
          </w:rPr>
          <w:t>Kerajaan Allah</w:t>
        </w:r>
      </w:hyperlink>
      <w:r>
        <w:rPr>
          <w:lang w:val="id_ID" w:bidi="id_ID"/>
        </w:rPr>
        <w:t xml:space="preserve"> dibahas dalam Daftar Kata Utama. Gunakan istilah yang sama di sini seperti yang Anda lakukan dalam perumpamaan sebelumnya tentang benih dan penabur.</w:t>
      </w:r>
    </w:p>
    <w:p>
      <w:pPr/>
      <w:r>
        <w:rPr>
          <w:lang w:val="id_ID" w:bidi="id_ID"/>
        </w:rPr>
      </w:r>
      <w:r>
        <w:rPr>
          <w:lang w:val="id_ID" w:bidi="id_ID"/>
        </w:rPr>
        <w:t xml:space="preserve">Yesus mengatakan bahwa petani </w:t>
      </w:r>
      <w:r>
        <w:rPr>
          <w:b/>
          <w:lang w:val="id_ID" w:bidi="id_ID"/>
        </w:rPr>
        <w:t>menaburkan biji di tanah</w:t>
      </w:r>
      <w:r>
        <w:rPr>
          <w:lang w:val="id_ID" w:bidi="id_ID"/>
        </w:rPr>
        <w:t>. Ini merujuk pada melemparkan benih ke tanah dalam proses menabur atau menanamnya. Biji ini tidak hanya ditanam di tanah apa saja, melainkan di tanah yang disiapkan di ladang. Gunakan deskripsi yang sama untuk proses ini yang Anda gunakan dalam perumpamaan dari keempat tanah.</w:t>
      </w:r>
    </w:p>
    <w:p>
      <w:pPr/>
      <w:r>
        <w:rPr>
          <w:lang w:val="id_ID" w:bidi="id_ID"/>
        </w:rPr>
      </w:r>
      <w:r>
        <w:rPr>
          <w:lang w:val="id_ID" w:bidi="id_ID"/>
        </w:rPr>
        <w:t xml:space="preserve">Ketika Yesus sendirian bersama para </w:t>
      </w:r>
      <w:r>
        <w:rPr>
          <w:b/>
          <w:lang w:val="id_ID" w:bidi="id_ID"/>
        </w:rPr>
        <w:t>murid-Nya</w:t>
      </w:r>
      <w:r>
        <w:rPr>
          <w:lang w:val="id_ID" w:bidi="id_ID"/>
        </w:rPr>
        <w:t xml:space="preserve">, Dia menjelaskan semuanya kepada mereka. </w:t>
      </w:r>
      <w:hyperlink r:id="rId100">
        <w:r>
          <w:rPr>
            <w:lang w:val="id_ID" w:bidi="id_ID"/>
          </w:rPr>
          <w:rPr>
            <w:color w:val="0000EE"/>
            <w:u w:val="single"/>
          </w:rPr>
          <w:t>Murid</w:t>
        </w:r>
      </w:hyperlink>
      <w:r>
        <w:rPr>
          <w:lang w:val="id_ID" w:bidi="id_ID"/>
        </w:rPr>
        <w:t xml:space="preserve"> dibahas dalam Daftar Kata Utama. Gunakan kata yang sama untuk murid yang telah Anda gunakan.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4:35–41</w:t>
      </w:r>
      <w:r>
        <w:rPr>
          <w:lang w:val="id_ID" w:bidi="id_ID"/>
        </w:rPr>
      </w:r>
    </w:p>
    <w:p>
      <w:pPr>
        <w:pStyle w:val="Heading3"/>
      </w:pPr>
      <w:r>
        <w:rPr>
          <w:lang w:val="id_ID" w:bidi="id_ID"/>
        </w:rPr>
        <w:t>Dengar dan Renungkan</w:t>
      </w:r>
    </w:p>
    <w:p>
      <w:pPr/>
      <w:r>
        <w:rPr>
          <w:lang w:val="id_ID" w:bidi="id_ID"/>
        </w:rPr>
      </w:r>
      <w:r>
        <w:rPr>
          <w:lang w:val="id_ID" w:bidi="id_ID"/>
        </w:rPr>
        <w:t>Dengarkan Markus 4:35–41 dan renungkan dalam hati Anda. Dengarkan teks sebanyak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Apakah yang kisah ini ceritakan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Markus 4:35–41 dalam terjemahan yang paling mudah dimengerti.</w:t>
      </w:r>
    </w:p>
    <w:p>
      <w:pPr/>
      <w:r>
        <w:rPr>
          <w:lang w:val="id_ID" w:bidi="id_ID"/>
        </w:rPr>
      </w:r>
      <w:r>
        <w:rPr>
          <w:lang w:val="id_ID" w:bidi="id_ID"/>
        </w:rPr>
        <w:t>Ini adalah yang pertama dalam sekelompok 4 kisah yang mungkin dimaksudkan untuk menggambarkan kuasa Yesus atas alam, kejahatan, dan kematian. Yesus membawa kehidupan di mana ada kematian dan kehancuran. Ini adalah kisah narasi tentang Yesus meredakan badai di Danau Galilea.</w:t>
      </w:r>
    </w:p>
    <w:p>
      <w:pPr/>
      <w:r>
        <w:rPr>
          <w:lang w:val="id_ID" w:bidi="id_ID"/>
        </w:rPr>
      </w:r>
      <w:r>
        <w:rPr>
          <w:lang w:val="id_ID" w:bidi="id_ID"/>
        </w:rPr>
        <w:t>Ketika kisah ini dimulai, malam akan segera tiba. Sekitar waktu matahari hampir terbenam. Yesus telah mengajar sepanjang hari tentang Kerajaan Allah. Yesus sudah duduk di dalam perahu, di mana Dia telah duduk sepanjang hari sehingga orang banyak di pantai dapat mendengar Yesus dan melihat Yesus ketika Yesus mengajar. Yesus berkata kepada para murid-Nya, "Mari kita pergi ke sisi lain dari Danau Galilea." Para murid Yesus masuk ke dalam perahu bersama-Nya. Perahu tempat Yesus duduk memiliki panjang sekitar 8 meter dan lebar 2½ meter. Kedalamannya sekitar 1 1/4 meter. Akan ada kursi di bagian belakang untuk orang yang memandu perahu. Perahu seukuran itu bisa dengan nyaman memuat tiga belas orang. Para murid masuk ke dalam perahu dimana Yesus tadi duduk. Mereka meninggalkan tepi danau dan mulai menyeberangi danau. Orang banyak yang telah mendengarkan Yesus ditinggalkan di tepi danau. Perahu-perahu lain yang berada di daerah itu mengikuti perahu yang dinaiki Yesus dan para murid.</w:t>
      </w:r>
    </w:p>
    <w:p>
      <w:pPr/>
      <w:r>
        <w:rPr>
          <w:lang w:val="id_ID" w:bidi="id_ID"/>
        </w:rPr>
      </w:r>
      <w:r>
        <w:rPr>
          <w:lang w:val="id_ID" w:bidi="id_ID"/>
        </w:rPr>
        <w:t xml:space="preserve">Berhenti dan tunjukkan kepada tim penerjemah Anda peta danau tersebut. Tunjukkan kepada mereka Kapernaum, tempat Yesus mengajar sepanjang hari, dan tunjukkan kepada mereka daerah Dekapolis, tempat perahu itu akan berlabuh. Dekapolis adalah negara atau wilayah lain yang diperintah oleh pemerintah yang berbeda. Perhatikan bahwa ini berarti bahwa perahu itu akan menyeberangi bagian terluas dari danau. Danau itu lebarnya sekitar 8 mil, atau 13 kilometer, pada bagian yang terlebar. Tunjukkan gambar </w:t>
      </w:r>
      <w:r>
        <w:rPr>
          <w:b/>
          <w:lang w:val="id_ID" w:bidi="id_ID"/>
        </w:rPr>
        <w:t>perahu</w:t>
      </w:r>
      <w:r>
        <w:rPr>
          <w:lang w:val="id_ID" w:bidi="id_ID"/>
        </w:rPr>
        <w:t xml:space="preserve"> pada abad pertama di Palestina. Hentikan sejenak rekaman di sini.</w:t>
      </w:r>
    </w:p>
    <w:p>
      <w:pPr/>
      <w:r>
        <w:rPr>
          <w:lang w:val="id_ID" w:bidi="id_ID"/>
        </w:rPr>
      </w:r>
      <w:r>
        <w:rPr>
          <w:lang w:val="id_ID" w:bidi="id_ID"/>
        </w:rPr>
        <w:t>Pada suatu waktu di malam hari, datanglah badai. Kita tidak tahu seberapa jauh perahu itu dari pantai. Danau Galilea memiliki kedalaman lebih dari 50 meter, atau 150 kaki. Hari sudah gelap ketika badai ini muncul. Danau Galilea dikelilingi oleh pegunungan yang tinggi, dan angin kencang dapat masuk dari barat daya, menyebabkan badai yang dahsyat.</w:t>
      </w:r>
    </w:p>
    <w:p>
      <w:pPr/>
      <w:r>
        <w:rPr>
          <w:lang w:val="id_ID" w:bidi="id_ID"/>
        </w:rPr>
      </w:r>
      <w:r>
        <w:rPr>
          <w:lang w:val="id_ID" w:bidi="id_ID"/>
        </w:rPr>
        <w:t>Berhenti dan tunjukkan sebuah gambar Danau Galilea, menunjukkan pegunungan tinggi yang berada di dekat pantai. Hentikan sejenak rekaman di sini.</w:t>
      </w:r>
    </w:p>
    <w:p>
      <w:pPr/>
      <w:r>
        <w:rPr>
          <w:lang w:val="id_ID" w:bidi="id_ID"/>
        </w:rPr>
      </w:r>
      <w:r>
        <w:rPr>
          <w:lang w:val="id_ID" w:bidi="id_ID"/>
        </w:rPr>
        <w:t>Angin hampir selalu lebih kuat pada sore hari daripada pada pagi atau malam hari, sehingga memancing biasanya dilakukan pada malam hari. Ketika badai terjadi pada malam hari, hal itu sangat berbahaya. Beberapa murid Yesus adalah nelayan, sehingga mereka memahami bahayanya badai.</w:t>
      </w:r>
    </w:p>
    <w:p>
      <w:pPr/>
      <w:r>
        <w:rPr>
          <w:lang w:val="id_ID" w:bidi="id_ID"/>
        </w:rPr>
      </w:r>
      <w:r>
        <w:rPr>
          <w:lang w:val="id_ID" w:bidi="id_ID"/>
        </w:rPr>
        <w:t>Berhenti dan diskusikan: Jelaskan jenis badai yang ada di daerah Anda dan bagaimana reaksi orang-orang terhadapnya. Dengarkan kata-kata yang digunakan untuk menggambarkan angin kencang. Jenis suara seperti apa yang dihasilkan oleh angin? Bagaimana orang-orang menggambarkan suara angin? Jelaskan danau-danau di daerah Anda. Seberapa dalam danau di daerah Anda? Seberapa besar danau itu? Bicarakan tentang kapan dan bagaimana orang-orang menangkap ikan. Hentikan sejenak rekaman di sini.</w:t>
      </w:r>
    </w:p>
    <w:p>
      <w:pPr/>
      <w:r>
        <w:rPr>
          <w:lang w:val="id_ID" w:bidi="id_ID"/>
        </w:rPr>
      </w:r>
      <w:r>
        <w:rPr>
          <w:lang w:val="id_ID" w:bidi="id_ID"/>
        </w:rPr>
        <w:t>Ketika badai ini datang, angin bertiup sangat kencang sehingga menimbulkan gelombang yang sangat besar. Air menghantam sisi perahu, dan perahu mulai penuh dengan air. Perahu itu hampir tenggelam atau terbenam ke dalam air. Setidaknya 4 dari para murid yang bersama Yesus adalah para nelayan yang telah menangkap ikan di danau ini sepanjang hidup mereka. Para nelayan ini terbiasa dengan badai di Danau Galilea. Namun, para nelayan ini bersama dengan para murid lain merasa ketakutan karena badai ini. Semua orang-orang ini berpikir bahwa perahu itu akan tenggelam dan mereka akan mati tenggelam.</w:t>
      </w:r>
    </w:p>
    <w:p>
      <w:pPr/>
      <w:r>
        <w:rPr>
          <w:lang w:val="id_ID" w:bidi="id_ID"/>
        </w:rPr>
      </w:r>
      <w:r>
        <w:rPr>
          <w:lang w:val="id_ID" w:bidi="id_ID"/>
        </w:rPr>
        <w:t>Berhenti dan diskusikan: Ceritakan kisah di mana orang-orang sangat takut terhadap sesuatu. Bicarakan tentang ketakutan mereka dan bagaimana ketakutan itu meningkat ketika kisah itu berlanjut. Perhatikan kata-kata yang digunakan oleh pencerita untuk menggambarkan ketakutan ini. Hentikan sejenak audio di sini.</w:t>
      </w:r>
    </w:p>
    <w:p>
      <w:pPr/>
      <w:r>
        <w:rPr>
          <w:lang w:val="id_ID" w:bidi="id_ID"/>
        </w:rPr>
      </w:r>
      <w:r>
        <w:rPr>
          <w:lang w:val="id_ID" w:bidi="id_ID"/>
        </w:rPr>
        <w:t>Pada titik ini kisah itu mengatakan kepada kita bahwa Yesus tidur di bagian belakang perahu. Yesus menyandarkan kepala-Nya di atas bantal. Yesus pergi tidur sebelum badai dimulai, dan Yesus terus tidur. Bagian belakang perahu biasanya memiliki platform kecil atau kursi yang ditinggikan untuk orang yang mengemudikan atau memandu perahu. Biasanya ada bantal untuk diduduki oleh orang ini. Ini adalah tempat Yesus tidur. Badai tidak membangunkan Yesus. Karena Yesus tidur di kursi itu, air di bagian bawah perahu tidak membangunkan Yesus.</w:t>
      </w:r>
    </w:p>
    <w:p>
      <w:pPr/>
      <w:r>
        <w:rPr>
          <w:lang w:val="id_ID" w:bidi="id_ID"/>
        </w:rPr>
      </w:r>
      <w:r>
        <w:rPr>
          <w:lang w:val="id_ID" w:bidi="id_ID"/>
        </w:rPr>
        <w:t xml:space="preserve">Berhenti dan diskusikan: Tunjukkan gambar </w:t>
      </w:r>
      <w:r>
        <w:rPr>
          <w:b/>
          <w:lang w:val="id_ID" w:bidi="id_ID"/>
        </w:rPr>
        <w:t>perahu</w:t>
      </w:r>
      <w:r>
        <w:rPr>
          <w:lang w:val="id_ID" w:bidi="id_ID"/>
        </w:rPr>
        <w:t xml:space="preserve"> lagi. Bicarakan tentang bagian depan perahu dan bagian belakang perahu. Apakah bahasa Anda memiliki istilah khusus untuk bagian-bagian dari perahu ini? Apakah semua orang memahami istilah-istilah itu? Gunakan kata-kata yang akan dipahami oleh semua orang bahwa Yesus berada di dalam perahu bersama para murid, tetapi Yesus berada di bagian belakang perahu tidur dengan kepala-Nya di atas bantalan atau bantal. Hentikan sejenak audio di sini.</w:t>
      </w:r>
    </w:p>
    <w:p>
      <w:pPr/>
      <w:r>
        <w:rPr>
          <w:lang w:val="id_ID" w:bidi="id_ID"/>
        </w:rPr>
      </w:r>
      <w:r>
        <w:rPr>
          <w:lang w:val="id_ID" w:bidi="id_ID"/>
        </w:rPr>
        <w:t>Para murid panik. Mereka membangunkan Yesus. Mereka berteriak kepada Yesus. Mereka berkata, "Guru, apakah Engkau tidak peduli bahwa kami akan tenggelam?" Guru adalah istilah kehormatan yang digunakan untuk seseorang yang memiliki otoritas untuk mengajarkan firman Allah kepada orang-orang. Pertanyaan yang diajukan oleh para murid adalah salah satu dari pertanyaan yang tidak memerlukan jawaban. Mereka memohon pertolongan kepada Yesus. Beberapa akan berkata, "Guru, kita akan tenggelam, dan Engkau tampaknya tidak peduli."</w:t>
      </w:r>
    </w:p>
    <w:p>
      <w:pPr/>
      <w:r>
        <w:rPr>
          <w:lang w:val="id_ID" w:bidi="id_ID"/>
        </w:rPr>
      </w:r>
      <w:r>
        <w:rPr>
          <w:lang w:val="id_ID" w:bidi="id_ID"/>
        </w:rPr>
        <w:t>Berhenti dan diskusikan: Ceritakan kisah tentang sekelompok orang yang berpikir bahwa mereka akan mati. Dengarkan cara orang-orang berbicara. Dengarkan nada suara itu. Hentikan sejenak audio di sini.</w:t>
      </w:r>
    </w:p>
    <w:p>
      <w:pPr/>
      <w:r>
        <w:rPr>
          <w:lang w:val="id_ID" w:bidi="id_ID"/>
        </w:rPr>
      </w:r>
      <w:r>
        <w:rPr>
          <w:lang w:val="id_ID" w:bidi="id_ID"/>
        </w:rPr>
        <w:t>Yesus bangun dan berbicara kepada badai. Yesus menghardik angin itu. Menghardik adalah kata yang kuat. Menghardik berarti memerintahkan dengan maksud ancaman. Ini adalah cara yang kuat untuk berbicara kepada angin. Yesus juga berbicara kepada ombak. Angin menimbulkan suara. Yesus memerintahkan angin untuk diam. Beberapa terjemahan mengatakan "diamlah" dan yang lain mengatakan "tenanglah." Ombak tinggi dan menghantam ke dalam perahu . Yesus berkata, "tenanglah." Segera, angin berhenti dan menjadi diam dan air menjadi tenang.</w:t>
      </w:r>
    </w:p>
    <w:p>
      <w:pPr/>
      <w:r>
        <w:rPr>
          <w:lang w:val="id_ID" w:bidi="id_ID"/>
        </w:rPr>
      </w:r>
      <w:r>
        <w:rPr>
          <w:lang w:val="id_ID" w:bidi="id_ID"/>
        </w:rPr>
        <w:t>Kemudian Yesus berbicara kepada para murid-Nya. Ingatlah bahwa mereka baru saja mendengar pengajaran sepanjang hari tentang kerajaan Allah. Yesus telah menjelaskan kepada mereka misteri-misteri mendalam dari kerajaan . Percaya pada saat bencana menunjukkan seorang murid sejati. Yesus bertanya, "Mengapa kalian takut?" Apakah kalian masih tidak beriman?" Iman berarti memiliki kepercayaan kepada seseorang atau mempercayai seseorang. Yesus berkata, "Tidakkah kamu percaya kepada-Ku?" atau "Tidakkah kamu percaya pada kemampuanku untuk melindungimu?"</w:t>
      </w:r>
    </w:p>
    <w:p>
      <w:pPr/>
      <w:r>
        <w:rPr>
          <w:lang w:val="id_ID" w:bidi="id_ID"/>
        </w:rPr>
      </w:r>
      <w:r>
        <w:rPr>
          <w:lang w:val="id_ID" w:bidi="id_ID"/>
        </w:rPr>
        <w:t>Pada titik ini, para murid bahkan lebih takut daripada saat mereka berada di tengah badai. Sekarang mereka benar-benar takut. Mereka saling memandang. Mereka bertanya satu sama lain siapa Yesus itu. Mereka baru saja melihat bahwa bahkan angin dan ombak menaati Yesus.</w:t>
      </w:r>
      <w:r>
        <w:rPr>
          <w:lang w:val="id_ID" w:bidi="id_ID"/>
        </w:rPr>
      </w:r>
    </w:p>
    <w:p>
      <w:pPr>
        <w:pStyle w:val="Heading3"/>
      </w:pPr>
      <w:r>
        <w:rPr>
          <w:lang w:val="id_ID" w:bidi="id_ID"/>
        </w:rPr>
        <w:t>Menjelaskan Adegan</w:t>
      </w:r>
    </w:p>
    <w:p>
      <w:pPr/>
      <w:r>
        <w:rPr>
          <w:lang w:val="id_ID" w:bidi="id_ID"/>
        </w:rPr>
      </w:r>
      <w:r>
        <w:rPr>
          <w:lang w:val="id_ID" w:bidi="id_ID"/>
        </w:rPr>
        <w:t>Dengarkan versi audio Markus 4:35–41 dalam terjemahan yang paling mudah dimengerti.</w:t>
      </w:r>
    </w:p>
    <w:p>
      <w:pPr/>
      <w:r>
        <w:rPr>
          <w:lang w:val="id_ID" w:bidi="id_ID"/>
        </w:rPr>
      </w:r>
      <w:r>
        <w:rPr>
          <w:lang w:val="id_ID" w:bidi="id_ID"/>
        </w:rPr>
        <w:t>Pada langkah ini, kelompok akan menentukan adegan, tokoh, dan latar dari bagian ini. Selanjutnya, kelompok akan membayangkan perikop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Yesus dan para murid mulai menyeberangi Danau Galilea.</w:t>
      </w:r>
    </w:p>
    <w:p>
      <w:pPr/>
      <w:r>
        <w:rPr>
          <w:lang w:val="id_ID" w:bidi="id_ID"/>
        </w:rPr>
      </w:r>
      <w:r>
        <w:rPr>
          <w:b/>
          <w:lang w:val="id_ID" w:bidi="id_ID"/>
        </w:rPr>
        <w:t>Adegan kedua:</w:t>
      </w:r>
      <w:r>
        <w:rPr>
          <w:lang w:val="id_ID" w:bidi="id_ID"/>
        </w:rPr>
        <w:t xml:space="preserve"> Badai angin yang dahsyat tiba-tiba muncul. Para murid takut mereka akan mati.</w:t>
      </w:r>
    </w:p>
    <w:p>
      <w:pPr/>
      <w:r>
        <w:rPr>
          <w:lang w:val="id_ID" w:bidi="id_ID"/>
        </w:rPr>
      </w:r>
      <w:r>
        <w:rPr>
          <w:b/>
          <w:lang w:val="id_ID" w:bidi="id_ID"/>
        </w:rPr>
        <w:t>Adegan ketiga:</w:t>
      </w:r>
      <w:r>
        <w:rPr>
          <w:lang w:val="id_ID" w:bidi="id_ID"/>
        </w:rPr>
        <w:t xml:space="preserve"> Para murid membangunkan Yesus. Yesus meredakan angin dan ombak. Para murid bertanya-tanya siapa Yesus sebenarnya.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Perahu-perahu lain</w:t>
      </w:r>
    </w:p>
    <w:p>
      <w:pPr>
        <w:pStyle w:val="ListBullet"/>
        <w:spacing w:line="240" w:lineRule="auto"/>
        <w:ind w:left="720"/>
      </w:pPr>
      <w:r>
        <w:rPr>
          <w:lang w:val="id_ID" w:bidi="id_ID"/>
        </w:rPr>
      </w:r>
      <w:r>
        <w:rPr>
          <w:lang w:val="id_ID" w:bidi="id_ID"/>
        </w:rPr>
        <w:t>Orang banyak</w:t>
      </w:r>
    </w:p>
    <w:p>
      <w:pPr>
        <w:pStyle w:val="ListBullet"/>
        <w:spacing w:line="240" w:lineRule="auto"/>
        <w:ind w:left="720"/>
      </w:pPr>
      <w:r>
        <w:rPr>
          <w:lang w:val="id_ID" w:bidi="id_ID"/>
        </w:rPr>
      </w:r>
      <w:r>
        <w:rPr>
          <w:lang w:val="id_ID" w:bidi="id_ID"/>
        </w:rPr>
        <w:t>Angin</w:t>
      </w:r>
    </w:p>
    <w:p>
      <w:pPr>
        <w:pStyle w:val="ListBullet"/>
        <w:spacing w:line="240" w:lineRule="auto"/>
        <w:ind w:left="720"/>
      </w:pPr>
      <w:r>
        <w:rPr>
          <w:lang w:val="id_ID" w:bidi="id_ID"/>
        </w:rPr>
      </w:r>
      <w:r>
        <w:rPr>
          <w:lang w:val="id_ID" w:bidi="id_ID"/>
        </w:rPr>
        <w:t>Ombak</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adegan pertama, Yesus telah mengajar sepanjang hari. Yesus berada di dalam perahu, yang berada tidak jauh dari tepi danau. Yesus berkata kepada para murid, "Mari kita pergi ke sisi lain dari danau." Para murid masuk ke dalam perahu bersama Yesus. Saat itu sudah sore atau menjelang matahari terbenam. Ada perahu-perahu lain di dekatnya. Perahu-perahu ini mengikuti perahu yang dinaiki oleh Yesus dan para murid. Sebagian besar kerumunan orang tetap berada di tepi danau.</w:t>
      </w:r>
    </w:p>
    <w:p>
      <w:pPr/>
      <w:r>
        <w:rPr>
          <w:lang w:val="id_ID" w:bidi="id_ID"/>
        </w:rPr>
      </w:r>
      <w:r>
        <w:rPr>
          <w:lang w:val="id_ID" w:bidi="id_ID"/>
        </w:rPr>
        <w:t>Perahu mulai berangkat dari dekat Kapernaum. Perahu itu berlayar melintasi bagian terlebar danau menuju Dekapolis. Dekapolis adalah wilayah Yunani di sisi lain dari danau. Wilayah ini memiliki pemerintahan yang berbeda. Pemerintah Romawi berkuasa atas wilayah di mana Kapernaum terletak dan Dekapolis.</w:t>
      </w:r>
    </w:p>
    <w:p>
      <w:pPr/>
      <w:r>
        <w:rPr>
          <w:lang w:val="id_ID" w:bidi="id_ID"/>
        </w:rPr>
      </w:r>
      <w:r>
        <w:rPr>
          <w:lang w:val="id_ID" w:bidi="id_ID"/>
        </w:rPr>
        <w:t xml:space="preserve">Berhenti dan tunjukkan kepada penerjemah Anda foto </w:t>
      </w:r>
      <w:r>
        <w:rPr>
          <w:lang w:val="id_ID" w:bidi="id_ID"/>
        </w:rPr>
        <w:t>perahu</w:t>
      </w:r>
      <w:r>
        <w:rPr>
          <w:lang w:val="id_ID" w:bidi="id_ID"/>
        </w:rPr>
        <w:t xml:space="preserve"> lagi dan pilih cara untuk menunjukkan ukuran perahu. Misalnya, Anda mungkin menggambar ukuran-ukurannya di tanah dengan sebatang kayu. Atau Anda mungkin bisa menyusun ranting-ranting kayu untuk menunjukkan bentuk luar dari perahu itu. Mintalah 13 orang untuk melangkah ke dalam garis-garis yang digambar. Identifikasi bagian depan dan belakang perahu. Yesus pergi ke bagian belakang perahu untuk berbaring di kursi yang digunakan oleh orang yang memandu perahu. Yesus meletakkan kepala-Nya di atas bantal yang akan diduduki oleh orang yang memandu perahu. Hentikan sejenak rekaman di sini.</w:t>
      </w:r>
    </w:p>
    <w:p>
      <w:pPr/>
      <w:r>
        <w:rPr>
          <w:lang w:val="id_ID" w:bidi="id_ID"/>
        </w:rPr>
      </w:r>
      <w:r>
        <w:rPr>
          <w:lang w:val="id_ID" w:bidi="id_ID"/>
        </w:rPr>
        <w:t>Dalam adegan 2, badai dahsyat yang tiba-tiba muncul. Ini adalah sebuah badai angin. Kata-kata untuk menggambarkan badai ini tidak boleh menjadi kata-kata yang menggambarkan jenis badai tertentu seperti angin topan, siklon, atau topan. Badai angin itu kuat. Angin itu sangat kuat sehingga menghasilkan gelombang besar. Ombak sangat besar sehingga melampaui sisi perahu dan air masuk ke dalam perahu . Perahu mulai terisi dengan air. Perahu mengapung di atas air. Ketika air masuk ke dalam perahu atau perahu penuh dengan air, perahu tenggelam.</w:t>
      </w:r>
    </w:p>
    <w:p>
      <w:pPr/>
      <w:r>
        <w:rPr>
          <w:lang w:val="id_ID" w:bidi="id_ID"/>
        </w:rPr>
      </w:r>
      <w:r>
        <w:rPr>
          <w:lang w:val="id_ID" w:bidi="id_ID"/>
        </w:rPr>
        <w:t>Berhenti dan lakukan kegiatan ini bersama kelompok: Siapkan baskom atau ember besar berisi air. Letakkan cangkir atau mangkuk di atas permukaan air. Perhatikan bahwa mangkuk itu mengapung. Sekarang tuangkan air sedikit demi sedikit ke dalam mangkuk itu. Perhatikan bahwa ketika mangkuk itu terisi dengan air, mangkuk itu semakin turun ke dalam air. Ketika mangkuk penuh dengan air, mangkuk itu tenggelam. Hentikan sejenak audio disini.</w:t>
      </w:r>
    </w:p>
    <w:p>
      <w:pPr/>
      <w:r>
        <w:rPr>
          <w:lang w:val="id_ID" w:bidi="id_ID"/>
        </w:rPr>
      </w:r>
      <w:r>
        <w:rPr>
          <w:lang w:val="id_ID" w:bidi="id_ID"/>
        </w:rPr>
        <w:t>Para murid takut mereka akan mati. Yesus sedang tertidur. Para murid membangunkan Yesus. Para murid berteriak. Dari teriakan dan kata-kata yang mereka gunakan, kita melihat bahwa para murid benar-benar takut. Mereka sangat takut sehingga mereka tidak dapat berbicara dengan tenang dan sopan. Para murid berkata, "Guru, tidakkah Engkau peduli bahwa kita akan tenggelam?" Kata-kata yang digunakan oleh para murid adalah kata-kata yang benar-benar kuat.</w:t>
      </w:r>
    </w:p>
    <w:p>
      <w:pPr/>
      <w:r>
        <w:rPr>
          <w:lang w:val="id_ID" w:bidi="id_ID"/>
        </w:rPr>
      </w:r>
      <w:r>
        <w:rPr>
          <w:lang w:val="id_ID" w:bidi="id_ID"/>
        </w:rPr>
        <w:t>Dalam adegan 3, Yesus bangun. Yesus menghardik angin itu. Menghardik adalah kata yang kuat yang merupakan perintah, tetapi juga ancaman. Yesus berkata kepada angin dan ombak, "Diamlah, tenanglah." Seketika angin berhenti dan air menjadi tenang, rata, dan sunyi.</w:t>
      </w:r>
    </w:p>
    <w:p>
      <w:pPr/>
      <w:r>
        <w:rPr>
          <w:lang w:val="id_ID" w:bidi="id_ID"/>
        </w:rPr>
      </w:r>
      <w:r>
        <w:rPr>
          <w:lang w:val="id_ID" w:bidi="id_ID"/>
        </w:rPr>
        <w:t>Berhenti dan diskusikan: Yesus menenangkan angin dan air dengan berbicara. Perhatikan gerakan apa pun yang mungkin digunakan oleh para aktor, seperti mengangkat tangan dalam gerakan berhenti. Pastikan bahwa semua orang memahami bahwa angin dan air menaati bunyi suara Yesus. Lakukan kegiatan ini secara berkelompok: Tempatkan air dalam ember atau mangkuk besar. Gunakan sendok atau alat lain untuk mengaduk air sampai gelombang besar terjadi dengan buih putih di puncak gelombang. Kemudian keluarkan sendok dari air. Perhatikan bahwa dibutuhkan waktu bagi air untuk menjadi tenang lagi. Dalam kisah tersebut, tindakannya terjadi secara tiba-tiba atau instan. Ketika Yesus berkata, "tenanglah", air langsung tenang. Hentikan sejenak rekaman di sini.</w:t>
      </w:r>
    </w:p>
    <w:p>
      <w:pPr/>
      <w:r>
        <w:rPr>
          <w:lang w:val="id_ID" w:bidi="id_ID"/>
        </w:rPr>
      </w:r>
      <w:r>
        <w:rPr>
          <w:lang w:val="id_ID" w:bidi="id_ID"/>
        </w:rPr>
        <w:t>Setelah Yesus menenangkan angin dan air, Yesus bertanya kepada para murid mengapa mereka takut. Yesus bertanya kapan para murid akan memiliki iman. Kedua pertanyaan ini adalah pertanyaan yang tidak memerlukan atau mengharapkan jawaban. Cara lain untuk mengatakan ini adalah, "Jangan takut. Sekarang seharusnya kalian sudah beriman kepada-Ku."</w:t>
      </w:r>
    </w:p>
    <w:p>
      <w:pPr/>
      <w:r>
        <w:rPr>
          <w:lang w:val="id_ID" w:bidi="id_ID"/>
        </w:rPr>
      </w:r>
      <w:r>
        <w:rPr>
          <w:lang w:val="id_ID" w:bidi="id_ID"/>
        </w:rPr>
        <w:t>Berhenti dan diskusikan: Mintalah seorang relawan yang telah ditentukan sebelumnya untuk membantu Anda dengan hal ini. Tempatkan satu kursi di tengah ruangan dan tanyakan kepada relawan itu, "Apakah Anda percaya bahwa kursi ini ada?" Apakah Anda percaya bahwa ini adalah sebuah kursi? Apakah Anda percaya bahwa kursi ini cukup kuat untuk menopang Anda?" Relawan itu harus mengatakan “ya” untuk semua pertanyaan ini. Lalu minta kepadanya, “Saya tahu Anda lelah, silakan duduk di kursi ini.” Relawan itu harus menolak untuk duduk di kursi itu. Lakukan hal ini beberapa kali, tanyakan mengapa relawan itu tidak mau duduk di kursi itu meskipun ia tahu bahwa kursi itu ada di sana dan mengatakan bahwa ia percaya kursi itu cukup kuat untuk menopangnya. Jelaskan kepada kelompok itu bahwa ini adalah contoh dari apa yang dimaksud dengan iman—lebih dari sekadar percaya dalam pikiran, tetapi juga bertindak berdasarkan kepercayaan itu. Hentikan sejenak rekaman di sini.</w:t>
      </w:r>
    </w:p>
    <w:p>
      <w:pPr/>
      <w:r>
        <w:rPr>
          <w:lang w:val="id_ID" w:bidi="id_ID"/>
        </w:rPr>
      </w:r>
      <w:r>
        <w:rPr>
          <w:lang w:val="id_ID" w:bidi="id_ID"/>
        </w:rPr>
        <w:t>Berhenti dan diskusikan: Bagaimana bahasa Anda menunjukkan pertanyaan-pertanyaan seperti ini yang memiliki jawaban, tetapi jawaban tersebut tidak dikatakan dengan suara keras? Hentikan sejenak rekaman di sini.</w:t>
      </w:r>
    </w:p>
    <w:p>
      <w:pPr/>
      <w:r>
        <w:rPr>
          <w:lang w:val="id_ID" w:bidi="id_ID"/>
        </w:rPr>
      </w:r>
      <w:r>
        <w:rPr>
          <w:lang w:val="id_ID" w:bidi="id_ID"/>
        </w:rPr>
        <w:t>Ketika Yesus mengajukan pertanyaan-pertanyaan ini, para murid benar-benar takut. Ini berarti bahwa mereka lebih takut daripada saat badai. Mereka berpaling satu sama lain dan bertanya satu sama lain, "Siapakah orang ini?" Bahkan angin dan ombak menaati-Nya?" Ini adalah salah satu dari pertanyaan yang tidak memerlukan jawaban, tetapi pertanyaan ini memiliki jawaban. Jawaban dikatakan dalam hati Anda, tidak dengan suara nyaring. Jawabannya adalah bahwa Yesus adalah "Kristus , Anak Allah." Para murid sudah mengenal nama Yesus. Sekarang mereka mencoba memahami siapa Yesus sebenarnya. Mereka baru saja melihat sesuatu yang hanya dapat dilakukan oleh Allah. Dalam bahasa Anda, pertanyaan ini harus mengungkapkan rasa terkejut dan kagum. Para murid bertanya bagaimana Yesus dapat melakukan sesuatu yang hanya dapat dilakukan oleh Allah. Mereka dapat mengatakan, "Yesus luar biasa. Angin dan ombak menaati perintah Yesus."</w:t>
      </w:r>
    </w:p>
    <w:p>
      <w:pPr/>
      <w:r>
        <w:rPr>
          <w:lang w:val="id_ID" w:bidi="id_ID"/>
        </w:rPr>
      </w:r>
      <w:r>
        <w:rPr>
          <w:lang w:val="id_ID" w:bidi="id_ID"/>
        </w:rPr>
        <w:t>Berhenti di sini dan diskusikan sebagai sebuah kelompok: Bagaimana bahasa Anda menunjukkan pertanyaan seperti ini yang memiliki jawaban, tetapi jawaban tidak dikatakan dengan suara keras? Hentikan sejenak rekaman di sini.</w:t>
      </w:r>
    </w:p>
    <w:p>
      <w:pPr/>
      <w:r>
        <w:rPr>
          <w:lang w:val="id_ID" w:bidi="id_ID"/>
        </w:rPr>
      </w:r>
      <w:r>
        <w:rPr>
          <w:lang w:val="id_ID" w:bidi="id_ID"/>
        </w:rPr>
        <w:t>Sekarang, kelompok harus membuat papan cerita, menggambar, atau menggunakan barang-barang untuk memvisualisasikan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audio Markus 4:35–41 dalam terjemahan yang paling mudah dimengerti.</w:t>
      </w:r>
    </w:p>
    <w:p>
      <w:pPr/>
      <w:r>
        <w:rPr>
          <w:lang w:val="id_ID" w:bidi="id_ID"/>
        </w:rPr>
      </w:r>
      <w:r>
        <w:rPr>
          <w:lang w:val="id_ID" w:bidi="id_ID"/>
        </w:rPr>
        <w:t>Dalam sesi ini, tim akan memerankan kisah tersebut.</w:t>
      </w:r>
    </w:p>
    <w:p>
      <w:pPr/>
      <w:r>
        <w:rPr>
          <w:lang w:val="id_ID" w:bidi="id_ID"/>
        </w:rPr>
      </w:r>
      <w:r>
        <w:rPr>
          <w:lang w:val="id_ID" w:bidi="id_ID"/>
        </w:rPr>
        <w:t>Kisah ini memiliki tiga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 banyak</w:t>
      </w:r>
    </w:p>
    <w:p>
      <w:pPr>
        <w:pStyle w:val="ListBullet"/>
        <w:spacing w:line="240" w:lineRule="auto"/>
        <w:ind w:left="720"/>
      </w:pPr>
      <w:r>
        <w:rPr>
          <w:lang w:val="id_ID" w:bidi="id_ID"/>
        </w:rPr>
      </w:r>
      <w:r>
        <w:rPr>
          <w:lang w:val="id_ID" w:bidi="id_ID"/>
        </w:rPr>
        <w:t>Perahu-perahu lain</w:t>
      </w:r>
    </w:p>
    <w:p>
      <w:pPr>
        <w:pStyle w:val="ListBullet"/>
        <w:spacing w:line="240" w:lineRule="auto"/>
        <w:ind w:left="720"/>
      </w:pPr>
      <w:r>
        <w:rPr>
          <w:lang w:val="id_ID" w:bidi="id_ID"/>
        </w:rPr>
      </w:r>
      <w:r>
        <w:rPr>
          <w:lang w:val="id_ID" w:bidi="id_ID"/>
        </w:rPr>
        <w:t>Angin</w:t>
      </w:r>
    </w:p>
    <w:p>
      <w:pPr>
        <w:pStyle w:val="ListBullet"/>
        <w:spacing w:line="240" w:lineRule="auto"/>
        <w:ind w:left="720"/>
      </w:pPr>
      <w:r>
        <w:rPr>
          <w:lang w:val="id_ID" w:bidi="id_ID"/>
        </w:rPr>
      </w:r>
      <w:r>
        <w:rPr>
          <w:lang w:val="id_ID" w:bidi="id_ID"/>
        </w:rPr>
        <w:t>Ombak</w:t>
      </w:r>
    </w:p>
    <w:p>
      <w:pPr/>
      <w:r>
        <w:rPr>
          <w:lang w:val="id_ID" w:bidi="id_ID"/>
        </w:rPr>
      </w:r>
      <w:r>
        <w:rPr>
          <w:lang w:val="id_ID" w:bidi="id_ID"/>
        </w:rPr>
        <w:t>Pertama, peragakan kisah ini tanpa berhenti. Perhatikan dialog, aliran cerita, alur cerita, dan urutan waktu dari kisah ini. Pastikan Anda tidak melewatkan untuk memerankan bagian-bagian cerita yang sulit atau penting. Bantulah satu sama lain untuk mengingat setiap bagian dari kisah itu.</w:t>
      </w:r>
    </w:p>
    <w:p>
      <w:pPr/>
      <w:r>
        <w:rPr>
          <w:lang w:val="id_ID" w:bidi="id_ID"/>
        </w:rPr>
      </w:r>
      <w:r>
        <w:rPr>
          <w:lang w:val="id_ID" w:bidi="id_ID"/>
        </w:rPr>
        <w:t>Hentikan sejenak audio di sini dan mulai peragakan bagian ini.</w:t>
      </w:r>
    </w:p>
    <w:p>
      <w:pPr/>
      <w:r>
        <w:rPr>
          <w:lang w:val="id_ID" w:bidi="id_ID"/>
        </w:rPr>
      </w:r>
      <w:r>
        <w:rPr>
          <w:lang w:val="id_ID" w:bidi="id_ID"/>
        </w:rPr>
        <w:t>Kelompok harus memerankan bagian ini untuk kedua kalinya. Pada bagian-bagian tertentu dalam drama, berhenti sejenak dan tanyakan pada orang yang sedang memerankan tokoh, "Apa yang Anda rasakan atau pikirkan?" Orang yang memerankan karakter harus menjawab apa yang kira-kira mereka rasakan atau pikirkan jika mereka menjadi karakter tersebut. Kemudian mulai ulang drama itu.</w:t>
      </w:r>
    </w:p>
    <w:p>
      <w:pPr/>
      <w:r>
        <w:rPr>
          <w:lang w:val="id_ID" w:bidi="id_ID"/>
        </w:rPr>
      </w:r>
      <w:r>
        <w:rPr>
          <w:lang w:val="id_ID" w:bidi="id_ID"/>
        </w:rPr>
        <w:t>Hentikan sejenak audio ini di sini dan peragakan bagian ini kedua kalinya.</w:t>
      </w:r>
    </w:p>
    <w:p>
      <w:pPr/>
      <w:r>
        <w:rPr>
          <w:lang w:val="id_ID" w:bidi="id_ID"/>
        </w:rPr>
      </w:r>
      <w:r>
        <w:rPr>
          <w:lang w:val="id_ID" w:bidi="id_ID"/>
        </w:rPr>
        <w:t>Berikut ini adalah contoh dari drama dan kemungkinan tanggapannya.</w:t>
      </w:r>
    </w:p>
    <w:p>
      <w:pPr/>
      <w:r>
        <w:rPr>
          <w:lang w:val="id_ID" w:bidi="id_ID"/>
        </w:rPr>
      </w:r>
      <w:r>
        <w:rPr>
          <w:lang w:val="id_ID" w:bidi="id_ID"/>
        </w:rPr>
        <w:t>Dalam adegan pertama, Yesus duduk di dalam perahu. Hari sudah hampir senja. Yesus telah mengajar sepanjang hari. Yesus berkata kepada para murid, "Mari kita pergi ke sisi lain dari danau." Para murid masuk ke dalam perahu bersama Yesus. Mereka berlayar ke sisi lain danau. Beberapa perahu lain mengikuti mereka. Orang banyak tetap berada di tepi danau.</w:t>
      </w:r>
    </w:p>
    <w:p>
      <w:pPr/>
      <w:r>
        <w:rPr>
          <w:lang w:val="id_ID" w:bidi="id_ID"/>
        </w:rPr>
      </w:r>
      <w:r>
        <w:rPr>
          <w:lang w:val="id_ID" w:bidi="id_ID"/>
        </w:rPr>
        <w:t>Hentikan adegannya: Tanyakan kepada seseorang di kerumunan, "Apa yang Anda pelajari hari ini?" Anda mungkin mendengar, "Saya mendengar beberapa kisah yang benar-benar menarik." Saya harus mengetahui apa yang mereka maksudkan. Sepertinya ada makna di balik kisah-kisah tersebut, tetapi saya tidak yakin dengan maknanya. Saya perlu lebih banyak mendengarkan Yesus." Tanyakan kepada Yesus, "Bagaimana perasaan Anda sekarang?" Anda mungkin mendengar, "Saya sangat lelah." Ini telah menjadi hari yang baik. Orang banyak tampaknya mendengarkan. Saya berharap beberapa orang telah mengerti. Saya berharap beberapa orang akan ingin mendengar lebih banyak." Tanyakan kepada para murid, "Mengapa kalian menyeberangi danau?" Anda mungkin mendengar, "Saya tidak tahu. Yesus ingin pergi dan saya pergi bersama Yesus ke mana pun Yesus ingin pergi. Bagaimanapun, ini adalah malam yang indah dan waktu yang menyenangkan untuk berada di danau, entah sendirian atau hanya kami bersama Yesus, dan orang banyak berada jauh dari kami. Lanjutkan dramanya.</w:t>
      </w:r>
    </w:p>
    <w:p>
      <w:pPr/>
      <w:r>
        <w:rPr>
          <w:lang w:val="id_ID" w:bidi="id_ID"/>
        </w:rPr>
      </w:r>
      <w:r>
        <w:rPr>
          <w:lang w:val="id_ID" w:bidi="id_ID"/>
        </w:rPr>
        <w:t>Dalam adegan kedua, pada suatu waktu selama malam itu, suatu badai angin tiba-tiba datang. Badai itu sangat dahsyat. Anginnya kuat. Angin menyebabkan gelombang besar terbentuk. Ombak menghantam perahu dan air masuk ke dalam perahu. Perahu mulai terisi air. Para murid sangat ketakutan karena mereka hampir tenggelam. Para murid percaya bahwa perahu hampir tenggelam.</w:t>
      </w:r>
    </w:p>
    <w:p>
      <w:pPr/>
      <w:r>
        <w:rPr>
          <w:lang w:val="id_ID" w:bidi="id_ID"/>
        </w:rPr>
      </w:r>
      <w:r>
        <w:rPr>
          <w:lang w:val="id_ID" w:bidi="id_ID"/>
        </w:rPr>
        <w:t>Hentikan peragaannya: Tanyakan kepada para murid, "Mengapa kalian sangat takut?" Anda mungkin mendengar, "Perahu sedang terisi air. " Karena badai dan angin, saya tidak tahu di mana kami berada. Saya tidak tahu cara mana yang lebih dekat ke tepi danau. Saya belum pernah melihat badai seperti ini dalam seluruh hidup saya. Saya sudah memancing bersama ayah saya sejak kecil dan saya sudah sering melihat badai, tetapi belum pernah ada yang seperti ini. Perahu sedang terisi air. Kita tidak dapat mengeluarkan air dengan cukup cepat. Mengapa Yesus tidak membantu kita?" Lanjutkan dramanya.</w:t>
      </w:r>
    </w:p>
    <w:p>
      <w:pPr/>
      <w:r>
        <w:rPr>
          <w:lang w:val="id_ID" w:bidi="id_ID"/>
        </w:rPr>
      </w:r>
      <w:r>
        <w:rPr>
          <w:lang w:val="id_ID" w:bidi="id_ID"/>
        </w:rPr>
        <w:t>Selama badai ini, Yesus tertidur dan terus tidur. Yesus pergi tidur sebelum badai dimulai. Yesus berada di bagian belakang perahu. Yesus sudah menyandarkan kepala-Nya di atas bantal. Para murid membangunkan Yesus. Para murid berteriak kepada Yesus, "Guru, kita akan tenggelam. Tidakkah Engkau peduli?"</w:t>
      </w:r>
    </w:p>
    <w:p>
      <w:pPr/>
      <w:r>
        <w:rPr>
          <w:lang w:val="id_ID" w:bidi="id_ID"/>
        </w:rPr>
      </w:r>
      <w:r>
        <w:rPr>
          <w:lang w:val="id_ID" w:bidi="id_ID"/>
        </w:rPr>
        <w:t>Hentikanlah peragaannya: Tanyakan kepada para murid, "Bagaimana perasaan kalian saat ini?" Anda mungkin mendengar, "Saya takut. Saya belum pernah mengalami ketakutan sebesar ini dalam seluruh hidup saya. Saya pikir saya akan mati malam ini. Saya tidak mengerti bagaimana Yesus dapat tidur di tengah badai ini. Tidakkah Yesus peduli dengan kita? "Dulu saya pikir Yesus peduli, tetapi sekarang saya tidak yakin." Tanyakan kepada Yesus, "Bagaimana perasaan Anda setelah mendengar para murid menyarankan bahwa Anda tidak peduli?" Anda mungkin mendengar, "Saya sedih ketika mendengar ini. Saya berharap bahwa mereka belajar untuk memercayai saya, memiliki kepercayaan bahwa saya akan mengurus mereka. Saya mengerti bahwa mereka takut dengan badai. Cara berbicara ini hanya menunjukkan ketakutan mereka. "Tetapi tampaknya mereka tidak belajar apa pun dari kisah-kisah yang saya ceritakan hari ini." Lanjutkan peragaannya.</w:t>
      </w:r>
    </w:p>
    <w:p>
      <w:pPr/>
      <w:r>
        <w:rPr>
          <w:lang w:val="id_ID" w:bidi="id_ID"/>
        </w:rPr>
      </w:r>
      <w:r>
        <w:rPr>
          <w:lang w:val="id_ID" w:bidi="id_ID"/>
        </w:rPr>
        <w:t>Dalam adegan 3, Yesus memerintahkan angin dan ombak untuk tenang. Angin dan ombak langsung menaati Yesus. Seketika, semuanya menjadi tenang dan diam. Kemudian Yesus bertanya kepada para murid mengapa mereka takut. Yesus bertanya kepada para murid kapan mereka akan memiliki iman kepada Yesus. Setelah Yesus mengajukan pertanyaan-pertanyaan ini, para murid bahkan lebih takut daripada saat badai berlangsung. Para murid saling memandang dan bertanya satu sama lain, "Siapakah Yesus?" Bahkan angin dan ombak menaati Yesus."</w:t>
      </w:r>
    </w:p>
    <w:p>
      <w:pPr/>
      <w:r>
        <w:rPr>
          <w:lang w:val="id_ID" w:bidi="id_ID"/>
        </w:rPr>
      </w:r>
      <w:r>
        <w:rPr>
          <w:lang w:val="id_ID" w:bidi="id_ID"/>
        </w:rPr>
        <w:t>Hentikan peragaannya: Tanyakan kepada para murid, "Mengapa kalian sangat takut sekarang?" Bahaya sudah berakhir. Badai telah berhenti." Anda mungkin mendengar, "Yesus baru saja berbicara kepada angin dan anginnya berhenti!" Saya belum pernah melihat sesuatu seperti itu. Yesus hanya berbicara kepada ombak dan ombak itu pun berhenti. Bagaimana mungkin angin dan ombak menaati suara Yesus? Ini tampaknya seperti sesuatu yang hanya dapat dilakukan oleh Allah. Apakah Yesus Allah? Saya tidak mengerti apa yang baru saja saya lihat dengan mata saya sendiri. Bagaimana Yesus dapat menjadi Allah? Apa penjelasan lain yang mungkin ada untuk apa yang baru saja terjadi? Siapakah Yesus? Saya pikir saya tahu, tetapi sekarang saya tidak tahu. Saya perlu belajar lebih banyak. Saya perlu berbicara dengan yang lainnya dan memahami apa yang mereka pikirkan."</w:t>
      </w:r>
      <w:r>
        <w:rPr>
          <w:lang w:val="id_ID" w:bidi="id_ID"/>
        </w:rPr>
      </w:r>
    </w:p>
    <w:p>
      <w:pPr>
        <w:pStyle w:val="Heading3"/>
      </w:pPr>
      <w:r>
        <w:rPr>
          <w:lang w:val="id_ID" w:bidi="id_ID"/>
        </w:rPr>
        <w:t>Melengkapi yang Kurang</w:t>
      </w:r>
    </w:p>
    <w:p>
      <w:pPr/>
      <w:r>
        <w:rPr>
          <w:lang w:val="id_ID" w:bidi="id_ID"/>
        </w:rPr>
      </w:r>
      <w:r>
        <w:rPr>
          <w:lang w:val="id_ID" w:bidi="id_ID"/>
        </w:rPr>
        <w:t>Dengarkan versi audio Markus 4:35–41 dalam terjemahan yang paling mudah dipahami.</w:t>
      </w:r>
    </w:p>
    <w:p>
      <w:pPr/>
      <w:r>
        <w:rPr>
          <w:lang w:val="id_ID" w:bidi="id_ID"/>
        </w:rPr>
      </w:r>
      <w:r>
        <w:rPr>
          <w:lang w:val="id_ID" w:bidi="id_ID"/>
        </w:rPr>
        <w:t xml:space="preserve">Yesus mengajar di samping Danau Galilea. Yesus duduk di dalam perahu. Yesus berkata kepada para murid, "Mari kita pergi ke sisi lain dari danau." Para murid masuk ke dalam perahu bersama Yesus. Gunakan kata-kata yang sama untuk </w:t>
      </w:r>
      <w:r>
        <w:rPr>
          <w:lang w:val="id_ID" w:bidi="id_ID"/>
        </w:rPr>
        <w:t>Danau Galilea</w:t>
      </w:r>
      <w:r>
        <w:rPr>
          <w:lang w:val="id_ID" w:bidi="id_ID"/>
        </w:rPr>
        <w:t xml:space="preserve">, </w:t>
      </w:r>
      <w:r>
        <w:rPr>
          <w:lang w:val="id_ID" w:bidi="id_ID"/>
        </w:rPr>
        <w:t>perahu</w:t>
      </w:r>
      <w:r>
        <w:rPr>
          <w:lang w:val="id_ID" w:bidi="id_ID"/>
        </w:rPr>
        <w:t xml:space="preserve">, dan </w:t>
      </w:r>
      <w:r>
        <w:rPr>
          <w:b/>
          <w:lang w:val="id_ID" w:bidi="id_ID"/>
        </w:rPr>
        <w:t>murid</w:t>
      </w:r>
      <w:r>
        <w:rPr>
          <w:lang w:val="id_ID" w:bidi="id_ID"/>
        </w:rPr>
        <w:t xml:space="preserve"> seperti yang telah Anda gunakan pada perikop sebelumnya. </w:t>
      </w:r>
      <w:r>
        <w:rPr>
          <w:lang w:val="id_ID" w:bidi="id_ID"/>
        </w:rPr>
        <w:t>Murid</w:t>
      </w:r>
      <w:r>
        <w:rPr>
          <w:lang w:val="id_ID" w:bidi="id_ID"/>
        </w:rPr>
        <w:t xml:space="preserve">dibahas dalam Daftar Kata Utama. </w:t>
      </w:r>
    </w:p>
    <w:p>
      <w:pPr/>
      <w:r>
        <w:rPr>
          <w:lang w:val="id_ID" w:bidi="id_ID"/>
        </w:rPr>
      </w:r>
      <w:r>
        <w:rPr>
          <w:lang w:val="id_ID" w:bidi="id_ID"/>
        </w:rPr>
        <w:t>Badai yang datang di Danau Galilea tidak memiliki nama khusus seperti topan. Gunakan kata umum untuk badai dan gambarkan angin sebagai sangat kuat sehingga menghasilkan gelombang tinggi.</w:t>
      </w:r>
    </w:p>
    <w:p>
      <w:pPr/>
      <w:r>
        <w:rPr>
          <w:lang w:val="id_ID" w:bidi="id_ID"/>
        </w:rPr>
      </w:r>
      <w:r>
        <w:rPr>
          <w:b/>
          <w:lang w:val="id_ID" w:bidi="id_ID"/>
        </w:rPr>
        <w:t>Guru</w:t>
      </w:r>
      <w:r>
        <w:rPr>
          <w:lang w:val="id_ID" w:bidi="id_ID"/>
        </w:rPr>
        <w:t xml:space="preserve"> adalah bentuk sapaan terhormat yang digunakan oleh para pengikut Yesus untuk menunjukkan bahwa Dia adalah guru mengenai hal-hal Allah dan memiliki murid-murid/pelajar-pelajar yang mengikuti-Nya serta mendengarkan pengajaran-Nya. Dalam versi kisah ini di Injil lain, gelar lain diberikan kepada-Nya, seperti "Tuhan/tuan." Gelar dalam Injil Markus sedikit kurang penting dan kurang menunjukkan rasa hormat, yang mungkin memperlihatkan rasa frustrasi para pengikut terhadap Yesus pada saat itu. Pastikan jangan menggunakan istilah yang hanya mengacu kepada seorang guru sekolah.</w:t>
      </w:r>
    </w:p>
    <w:p>
      <w:pPr/>
      <w:r>
        <w:rPr>
          <w:lang w:val="id_ID" w:bidi="id_ID"/>
        </w:rPr>
      </w:r>
      <w:r>
        <w:rPr>
          <w:lang w:val="id_ID" w:bidi="id_ID"/>
        </w:rPr>
        <w:t xml:space="preserve">Berhenti di sini dan diskusikan kata untuk </w:t>
      </w:r>
      <w:r>
        <w:rPr>
          <w:b/>
          <w:lang w:val="id_ID" w:bidi="id_ID"/>
        </w:rPr>
        <w:t>guru</w:t>
      </w:r>
      <w:r>
        <w:rPr>
          <w:lang w:val="id_ID" w:bidi="id_ID"/>
        </w:rPr>
        <w:t xml:space="preserve"> yang akan Anda gunakan dalam perikop ini. Ingatlah bahwa </w:t>
      </w:r>
      <w:r>
        <w:rPr>
          <w:lang w:val="id_ID" w:bidi="id_ID"/>
        </w:rPr>
        <w:t xml:space="preserve">guru </w:t>
      </w:r>
      <w:r>
        <w:rPr>
          <w:lang w:val="id_ID" w:bidi="id_ID"/>
        </w:rPr>
        <w:t>ada dalam Daftar Kata Utama. Hentikan sejenak audio ini di sini.</w:t>
      </w:r>
    </w:p>
    <w:p>
      <w:pPr/>
      <w:r>
        <w:rPr>
          <w:lang w:val="id_ID" w:bidi="id_ID"/>
        </w:rPr>
      </w:r>
      <w:r>
        <w:rPr>
          <w:lang w:val="id_ID" w:bidi="id_ID"/>
        </w:rPr>
        <w:t>"</w:t>
      </w:r>
      <w:r>
        <w:rPr>
          <w:b/>
          <w:lang w:val="id_ID" w:bidi="id_ID"/>
        </w:rPr>
        <w:t>... bahwa kita akan tenggelam</w:t>
      </w:r>
      <w:r>
        <w:rPr>
          <w:lang w:val="id_ID" w:bidi="id_ID"/>
        </w:rPr>
        <w:t>"—dalam bahasa Yunani frasa ini mengatakan "kita mati," dan mungkin berarti bahwa mereka percaya bahwa mereka akan mati.</w:t>
      </w:r>
    </w:p>
    <w:p>
      <w:pPr/>
      <w:r>
        <w:rPr>
          <w:lang w:val="id_ID" w:bidi="id_ID"/>
        </w:rPr>
      </w:r>
      <w:r>
        <w:rPr>
          <w:b/>
          <w:lang w:val="id_ID" w:bidi="id_ID"/>
        </w:rPr>
        <w:t>Diamlah</w:t>
      </w:r>
      <w:r>
        <w:rPr>
          <w:lang w:val="id_ID" w:bidi="id_ID"/>
        </w:rPr>
        <w:t xml:space="preserve"> berasal dari kata "moncong" untuk mulut hewan. Artinya menutup mulut agar diam. Yesus </w:t>
      </w:r>
      <w:r>
        <w:rPr>
          <w:b/>
          <w:lang w:val="id_ID" w:bidi="id_ID"/>
        </w:rPr>
        <w:t>menghardik</w:t>
      </w:r>
      <w:r>
        <w:rPr>
          <w:lang w:val="id_ID" w:bidi="id_ID"/>
        </w:rPr>
        <w:t xml:space="preserve"> badai, Dia memerintahkan badai dengan keras. Kata kerja yang digunakan untuk menegur dan membungkam badai dalam kisah ini adalah kata kerja yang sama yang digunakan dalam kisah lain untuk menegur dan membungkam para iblis. Anda mungkin memiliki ekspresi alami untuk menegur dan membungkam sesuatu. Gunakan frasa yang sesuai dan deskriptif dalam bahasa Anda. Anda mungkin tidak dapat menegur benda yang tidak hidup dalam bahasa Anda. Jika demikian, gunakan perintah yang menunjukkan otoritas Yesus, seperti "Dia memerintahkan badai dengan keras agar berhenti."</w:t>
      </w:r>
    </w:p>
    <w:p>
      <w:pPr/>
      <w:r>
        <w:rPr>
          <w:lang w:val="id_ID" w:bidi="id_ID"/>
        </w:rPr>
      </w:r>
      <w:r>
        <w:rPr>
          <w:lang w:val="id_ID" w:bidi="id_ID"/>
        </w:rPr>
        <w:t xml:space="preserve">Bahasa Anda mungkin memiliki ungkapan yang alami untuk </w:t>
      </w:r>
      <w:r>
        <w:rPr>
          <w:b/>
          <w:lang w:val="id_ID" w:bidi="id_ID"/>
        </w:rPr>
        <w:t>ketakutan</w:t>
      </w:r>
      <w:r>
        <w:rPr>
          <w:lang w:val="id_ID" w:bidi="id_ID"/>
        </w:rPr>
        <w:t>, (misalnya hati Anda bergetar, hati Anda gemetar). Jika ini terjadi, Anda bisa memilih untuk menggunakannya di sini.</w:t>
      </w:r>
    </w:p>
    <w:p>
      <w:pPr/>
      <w:r>
        <w:rPr>
          <w:lang w:val="id_ID" w:bidi="id_ID"/>
        </w:rPr>
      </w:r>
      <w:r>
        <w:rPr>
          <w:b/>
          <w:lang w:val="id_ID" w:bidi="id_ID"/>
        </w:rPr>
        <w:t>Iman</w:t>
      </w:r>
      <w:r>
        <w:rPr>
          <w:lang w:val="id_ID" w:bidi="id_ID"/>
        </w:rPr>
        <w:t xml:space="preserve"> atau </w:t>
      </w:r>
      <w:r>
        <w:rPr>
          <w:b/>
          <w:lang w:val="id_ID" w:bidi="id_ID"/>
        </w:rPr>
        <w:t>kepercayaan</w:t>
      </w:r>
      <w:r>
        <w:rPr>
          <w:lang w:val="id_ID" w:bidi="id_ID"/>
        </w:rPr>
        <w:t xml:space="preserve"> menggambarkan respon manusia terhadap janji Allah. Mungkin ini menyiratkan lebih dari sekadar perjanjian batin, tetapi menempatkan iman/keyakinan seseorang dalam Allah. Dalam hal ini, para pengikut harus mempercayai Yesus sendiri. Gunakan kata yang sama untuk </w:t>
      </w:r>
      <w:r>
        <w:rPr>
          <w:b/>
          <w:lang w:val="id_ID" w:bidi="id_ID"/>
        </w:rPr>
        <w:t>iman</w:t>
      </w:r>
      <w:r>
        <w:rPr>
          <w:lang w:val="id_ID" w:bidi="id_ID"/>
        </w:rPr>
        <w:t xml:space="preserve"> yang telah Anda pakai di kisah sebelumnya, dan ingatlah bahwa </w:t>
      </w:r>
      <w:r>
        <w:rPr>
          <w:lang w:val="id_ID" w:bidi="id_ID"/>
        </w:rPr>
        <w:t>iman</w:t>
      </w:r>
      <w:r>
        <w:rPr>
          <w:lang w:val="id_ID" w:bidi="id_ID"/>
        </w:rPr>
        <w:t xml:space="preserve"> berada di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4:35–41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50">
        <w:r>
          <w:rPr>
            <w:lang w:val="id_ID" w:bidi="id_ID"/>
          </w:rPr>
          <w:rPr>
            <w:color w:val="0000EE"/>
            <w:u w:val="single"/>
          </w:rPr>
          <w:t>Dengar dan Renungkan</w:t>
        </w:r>
      </w:hyperlink>
      <w:r>
        <w:rPr>
          <w:lang w:val="id_ID" w:bidi="id_ID"/>
        </w:rPr>
        <w:t xml:space="preserve"> (695 KB)</w:t>
      </w:r>
      <w:r>
        <w:rPr>
          <w:lang w:val="id_ID" w:bidi="id_ID"/>
        </w:rPr>
      </w:r>
    </w:p>
    <w:p>
      <w:pPr>
        <w:pStyle w:val="ListBullet"/>
        <w:spacing w:line="240" w:lineRule="auto"/>
        <w:ind w:left="720"/>
      </w:pPr>
      <w:r>
        <w:rPr>
          <w:lang w:val="id_ID" w:bidi="id_ID"/>
        </w:rPr>
      </w:r>
      <w:hyperlink r:id="rId151">
        <w:r>
          <w:rPr>
            <w:lang w:val="id_ID" w:bidi="id_ID"/>
          </w:rPr>
          <w:rPr>
            <w:color w:val="0000EE"/>
            <w:u w:val="single"/>
          </w:rPr>
          <w:t>Menyiapkan Panggung</w:t>
        </w:r>
      </w:hyperlink>
      <w:r>
        <w:rPr>
          <w:lang w:val="id_ID" w:bidi="id_ID"/>
        </w:rPr>
        <w:t xml:space="preserve"> (6.4 MB)</w:t>
      </w:r>
      <w:r>
        <w:rPr>
          <w:lang w:val="id_ID" w:bidi="id_ID"/>
        </w:rPr>
      </w:r>
    </w:p>
    <w:p>
      <w:pPr>
        <w:pStyle w:val="ListBullet"/>
        <w:spacing w:line="240" w:lineRule="auto"/>
        <w:ind w:left="720"/>
      </w:pPr>
      <w:r>
        <w:rPr>
          <w:lang w:val="id_ID" w:bidi="id_ID"/>
        </w:rPr>
      </w:r>
      <w:hyperlink r:id="rId152">
        <w:r>
          <w:rPr>
            <w:lang w:val="id_ID" w:bidi="id_ID"/>
          </w:rPr>
          <w:rPr>
            <w:color w:val="0000EE"/>
            <w:u w:val="single"/>
          </w:rPr>
          <w:t>Menjelaskan Adegan</w:t>
        </w:r>
      </w:hyperlink>
      <w:r>
        <w:rPr>
          <w:lang w:val="id_ID" w:bidi="id_ID"/>
        </w:rPr>
        <w:t xml:space="preserve"> (6.5 MB)</w:t>
      </w:r>
      <w:r>
        <w:rPr>
          <w:lang w:val="id_ID" w:bidi="id_ID"/>
        </w:rPr>
      </w:r>
    </w:p>
    <w:p>
      <w:pPr>
        <w:pStyle w:val="ListBullet"/>
        <w:spacing w:line="240" w:lineRule="auto"/>
        <w:ind w:left="720"/>
      </w:pPr>
      <w:r>
        <w:rPr>
          <w:lang w:val="id_ID" w:bidi="id_ID"/>
        </w:rPr>
      </w:r>
      <w:hyperlink r:id="rId153">
        <w:r>
          <w:rPr>
            <w:lang w:val="id_ID" w:bidi="id_ID"/>
          </w:rPr>
          <w:rPr>
            <w:color w:val="0000EE"/>
            <w:u w:val="single"/>
          </w:rPr>
          <w:t>Memperagakan Bacaan</w:t>
        </w:r>
      </w:hyperlink>
      <w:r>
        <w:rPr>
          <w:lang w:val="id_ID" w:bidi="id_ID"/>
        </w:rPr>
        <w:t xml:space="preserve"> (5.3 MB)</w:t>
      </w:r>
      <w:r>
        <w:rPr>
          <w:lang w:val="id_ID" w:bidi="id_ID"/>
        </w:rPr>
      </w:r>
    </w:p>
    <w:p>
      <w:pPr>
        <w:pStyle w:val="ListBullet"/>
        <w:spacing w:line="240" w:lineRule="auto"/>
        <w:ind w:left="720"/>
      </w:pPr>
      <w:r>
        <w:rPr>
          <w:lang w:val="id_ID" w:bidi="id_ID"/>
        </w:rPr>
      </w:r>
      <w:hyperlink r:id="rId154">
        <w:r>
          <w:rPr>
            <w:lang w:val="id_ID" w:bidi="id_ID"/>
          </w:rPr>
          <w:rPr>
            <w:color w:val="0000EE"/>
            <w:u w:val="single"/>
          </w:rPr>
          <w:t>Melengkapi yang Kurang</w:t>
        </w:r>
      </w:hyperlink>
      <w:r>
        <w:rPr>
          <w:lang w:val="id_ID" w:bidi="id_ID"/>
        </w:rPr>
        <w:t xml:space="preserve"> (2.5 MB)</w:t>
      </w:r>
      <w:r>
        <w:rPr>
          <w:lang w:val="id_ID" w:bidi="id_ID"/>
        </w:rPr>
      </w:r>
    </w:p>
    <w:p>
      <w:pPr>
        <w:pStyle w:val="ListBullet"/>
        <w:spacing w:line="240" w:lineRule="auto"/>
        <w:ind w:left="720"/>
      </w:pPr>
      <w:r>
        <w:rPr>
          <w:lang w:val="id_ID" w:bidi="id_ID"/>
        </w:rPr>
      </w:r>
      <w:hyperlink r:id="rId155">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5:1–20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Markus 5:1–20 dan renungkanlah dalam hati. Dengarkan teks sebanyak tiga kali (dalam tiga terjemahan yang berbeda, jika memungkinkan). Kemudian secara berkelompok diskusikan pertanyaan-pertanyaan berikut ini:</w:t>
      </w:r>
    </w:p>
    <w:p>
      <w:pPr>
        <w:pStyle w:val="ListNumber"/>
        <w:numPr>
          <w:ilvl w:val="0"/>
          <w:numId w:val="31"/>
        </w:numPr>
        <w:spacing w:line="240" w:lineRule="auto"/>
        <w:ind w:left="720"/>
      </w:pPr>
      <w:r>
        <w:rPr>
          <w:lang w:val="id_ID" w:bidi="id_ID"/>
        </w:rPr>
      </w:r>
      <w:r>
        <w:rPr>
          <w:lang w:val="id_ID" w:bidi="id_ID"/>
        </w:rPr>
        <w:t xml:space="preserve">Apa yang Anda sukai dalam kisah ini? </w:t>
      </w:r>
    </w:p>
    <w:p>
      <w:pPr>
        <w:pStyle w:val="ListNumber"/>
        <w:spacing w:line="240" w:lineRule="auto"/>
        <w:ind w:left="720"/>
      </w:pPr>
      <w:r>
        <w:rPr>
          <w:lang w:val="id_ID" w:bidi="id_ID"/>
        </w:rPr>
      </w:r>
      <w:r>
        <w:rPr>
          <w:lang w:val="id_ID" w:bidi="id_ID"/>
        </w:rPr>
        <w:t>Apakah yang tidak saudara sukai atau tidak pahami?</w:t>
      </w:r>
    </w:p>
    <w:p>
      <w:pPr>
        <w:pStyle w:val="ListNumber"/>
        <w:spacing w:line="240" w:lineRule="auto"/>
        <w:ind w:left="720"/>
      </w:pPr>
      <w:r>
        <w:rPr>
          <w:lang w:val="id_ID" w:bidi="id_ID"/>
        </w:rPr>
      </w:r>
      <w:r>
        <w:rPr>
          <w:lang w:val="id_ID" w:bidi="id_ID"/>
        </w:rPr>
        <w:t>Apakah yang dapat kita pelajari dari kisah ini tentang Allah atau Yesus?</w:t>
      </w:r>
    </w:p>
    <w:p>
      <w:pPr>
        <w:pStyle w:val="ListNumber"/>
        <w:spacing w:line="240" w:lineRule="auto"/>
        <w:ind w:left="720"/>
      </w:pPr>
      <w:r>
        <w:rPr>
          <w:lang w:val="id_ID" w:bidi="id_ID"/>
        </w:rPr>
      </w:r>
      <w:r>
        <w:rPr>
          <w:lang w:val="id_ID" w:bidi="id_ID"/>
        </w:rPr>
        <w:t>Apakah yang kisah ini ceritakan kepada kita tentang orang-orang?</w:t>
      </w:r>
    </w:p>
    <w:p>
      <w:pPr>
        <w:pStyle w:val="ListNumber"/>
        <w:spacing w:line="240" w:lineRule="auto"/>
        <w:ind w:left="720"/>
      </w:pPr>
      <w:r>
        <w:rPr>
          <w:lang w:val="id_ID" w:bidi="id_ID"/>
        </w:rPr>
      </w:r>
      <w:r>
        <w:rPr>
          <w:lang w:val="id_ID" w:bidi="id_ID"/>
        </w:rPr>
        <w:t>Bagaimana kisah ini mempengaruhi kehidupan sehari-hari kita?</w:t>
      </w:r>
    </w:p>
    <w:p>
      <w:pPr>
        <w:pStyle w:val="ListNumber"/>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5:1–20 dalam terjemahan yang paling mudah dimengerti.</w:t>
      </w:r>
    </w:p>
    <w:p>
      <w:pPr/>
      <w:r>
        <w:rPr>
          <w:lang w:val="id_ID" w:bidi="id_ID"/>
        </w:rPr>
      </w:r>
      <w:r>
        <w:rPr>
          <w:lang w:val="id_ID" w:bidi="id_ID"/>
        </w:rPr>
        <w:t>Ini adalah kisah kedua dari sekumpulan kisah dalam Injil Markus yang menunjukkan kuasa Yesus atas kekuatan yang menghancurkan seperti bencana alam, setan, dan kematian itu sendiri. Kisah ini menunjukkan bahwa Yesus memiliki otoritas atas segalanya, termasuk atas semua kekuatan jahat. Ada begitu banyak detail dalam kisah ini yang menunjukkan kepada kita bahwa kisah ini benar-benar diceritakan oleh seseorang yang melihatnya sendiri. Dalam kisah sebelumnya, para murid bersama Yesus baru saja mengalami badai dan Yesus menenangkan badai itu. Badai itu terjadi pada malam hari. Sekarang adalah pagi pada hari berikutnya. Ini adalah kisah tentang pertemuan Yesus dengan seorang pria yang kerasukan setan.</w:t>
      </w:r>
    </w:p>
    <w:p>
      <w:pPr/>
      <w:r>
        <w:rPr>
          <w:lang w:val="id_ID" w:bidi="id_ID"/>
        </w:rPr>
      </w:r>
      <w:r>
        <w:rPr>
          <w:lang w:val="id_ID" w:bidi="id_ID"/>
        </w:rPr>
        <w:t>Pada pagi hari setelah badai, perahu telah mendarat di sisi lain dari danau, yang sebenarnya adalah negeri lain. Yesus dan para murid-Nya berada di dalam perahu itu. Perikop ini menggunakan kata "mereka" untuk berbicara tentang Yesus dan para murid. Anda mungkin mengatakan bahwa Yesus dan para murid tiba.</w:t>
      </w:r>
    </w:p>
    <w:p>
      <w:pPr/>
      <w:r>
        <w:rPr>
          <w:lang w:val="id_ID" w:bidi="id_ID"/>
        </w:rPr>
      </w:r>
      <w:r>
        <w:rPr>
          <w:lang w:val="id_ID" w:bidi="id_ID"/>
        </w:rPr>
        <w:t>Berhenti dan tunjukkanlah peta Danau Galilea dengan Kapernaum yang ditandai. Peta ini juga harus menunjukkan tanah orang Gerasa dan daerah Dekapolis . Hentikan rekaman di sini.</w:t>
      </w:r>
    </w:p>
    <w:p>
      <w:pPr/>
      <w:r>
        <w:rPr>
          <w:lang w:val="id_ID" w:bidi="id_ID"/>
        </w:rPr>
      </w:r>
      <w:r>
        <w:rPr>
          <w:lang w:val="id_ID" w:bidi="id_ID"/>
        </w:rPr>
        <w:t>Pada saat ini, pemerintah Romawi telah membagi wilayah tersebut menjadi beberapa negara dengan penguasa yang berbeda. Sisi timur Danau Galilea adalah sebuah negara yang disebut Dekapolis, yang merupakan daerah Yunani. Kata Dekapolis yang muncul pada akhir cerita berarti "10 kota." Gerasa adalah salah satu kota. Perahu mendarat di wilayah Gerasa. Orang-orang Gerasa bukan orang Yahudi. Mereka tidak mengikuti hukum yang diberikan Allah kepada Musa. Orang-orang Gerasa tidak menyembah Allah.</w:t>
      </w:r>
    </w:p>
    <w:p>
      <w:pPr/>
      <w:r>
        <w:rPr>
          <w:lang w:val="id_ID" w:bidi="id_ID"/>
        </w:rPr>
      </w:r>
      <w:r>
        <w:rPr>
          <w:lang w:val="id_ID" w:bidi="id_ID"/>
        </w:rPr>
        <w:t xml:space="preserve">Ketika Yesus dan para murid tiba, mereka berada di daerah dengan perbukitan di sepanjang pantai. Bukit-bukit ini memiliki gua-gua di dalamnya. Gua-gua ini adalah </w:t>
      </w:r>
      <w:r>
        <w:rPr>
          <w:b/>
          <w:lang w:val="id_ID" w:bidi="id_ID"/>
        </w:rPr>
        <w:t>gua pemakaman</w:t>
      </w:r>
      <w:r>
        <w:rPr>
          <w:lang w:val="id_ID" w:bidi="id_ID"/>
        </w:rPr>
        <w:t xml:space="preserve"> tempat penduduk desa setempat meletakkan jenazah. Daerah ini disebut pemakaman atau makam karena orang mati dimakamkan di gua-gua. Bukit-bukit di bagian negeri ini memiliki banyak gua di dalamnya karena batunya lunak. Gua-gua ini bisa saja alami atau buatan manusia, dan sering kali cukup besar sehingga memerlukan kolom di dalam untuk menopangnya; maka dari itu, gua-gua ini cukup besar untuk menjadi tempat perteduhan bagi pria ini. Sebagian gua memiliki tempat kecil di sepanjang sisi gua di mana jenazah ditempatkan ketika gua digunakan sebagai makam. Bagian ini mengatakan bahwa orang itu tinggal di pemakaman atau makam. Pria itu menggunakan gua-gua ini sebagai tempat untuk tidur. Orang itu tidak pergi ke kuburan-kuburan yang digali ke dalam tanah.</w:t>
      </w:r>
    </w:p>
    <w:p>
      <w:pPr/>
      <w:r>
        <w:rPr>
          <w:lang w:val="id_ID" w:bidi="id_ID"/>
        </w:rPr>
      </w:r>
      <w:r>
        <w:rPr>
          <w:lang w:val="id_ID" w:bidi="id_ID"/>
        </w:rPr>
        <w:t>Berhenti di sini dan tunjukkan kepada tim Anda sebuah gambar gua di tebing. Hentikan sejenak rekaman di sini.</w:t>
      </w:r>
    </w:p>
    <w:p>
      <w:pPr/>
      <w:r>
        <w:rPr>
          <w:lang w:val="id_ID" w:bidi="id_ID"/>
        </w:rPr>
      </w:r>
      <w:r>
        <w:rPr>
          <w:lang w:val="id_ID" w:bidi="id_ID"/>
        </w:rPr>
        <w:t xml:space="preserve">Ketika Yesus keluar dari perahu , orang yang tinggal di pemakaman dan memiliki roh najis yang tinggal di dalam dirinya, datang untuk bertemu dengan Yesus. Najis berarti sesuatu yang tidak pantas untuk pelayanan kepada Allah dan seseorang yang tidak dapat menyembah Allah. Pria itu berada di daerah di mana orang-orang mengubur orang mati di gua, jadi daerah itu bahkan najis bagi orang Yahudi. Pria itu sendiri najis karena ia kerasukan roh jahat. Babi di lereng bukit adalah binatang-binatang yang najis. Kisah ini penuh dengan hal-hal "najis". </w:t>
      </w:r>
    </w:p>
    <w:p>
      <w:pPr/>
      <w:r>
        <w:rPr>
          <w:lang w:val="id_ID" w:bidi="id_ID"/>
        </w:rPr>
      </w:r>
      <w:r>
        <w:rPr>
          <w:lang w:val="id_ID" w:bidi="id_ID"/>
        </w:rPr>
        <w:t>Roh jahat atau najis tinggal di dalam dan merasuki orang yang tinggal di pemakaman. Ketika iblis merasuki orang, mereka mengontrol tindakan orang tersebut. Kata untuk roh jahat adalah tunggal dalam bagian kisah ini. Dalam teks berbahasa Yunani, kata ini sebenarnya disebut sebagai suatu "roh najis." Semua roh jahat itu najis karena mereka tidak layak untuk melayani Allah. Sudah ada dalam kitab Markus, Yesus telah menyembuhkan orang-orang yang kerasukan roh jahat. Anda akan menggunakan istilah yang sama untuk menggambarkan roh jahat atau roh najis ini seperti yang Anda gunakan sebelumnya.</w:t>
      </w:r>
    </w:p>
    <w:p>
      <w:pPr/>
      <w:r>
        <w:rPr>
          <w:lang w:val="id_ID" w:bidi="id_ID"/>
        </w:rPr>
      </w:r>
      <w:r>
        <w:rPr>
          <w:lang w:val="id_ID" w:bidi="id_ID"/>
        </w:rPr>
        <w:t>Talmud adalah kitab sejarah dan hukum tradisional Yahudi. Buku ini mencantumkan empat karakteristik orang yang sakit jiwa, atau gila:</w:t>
      </w:r>
    </w:p>
    <w:p>
      <w:pPr>
        <w:pStyle w:val="ListNumber"/>
        <w:numPr>
          <w:ilvl w:val="0"/>
          <w:numId w:val="32"/>
        </w:numPr>
        <w:spacing w:line="240" w:lineRule="auto"/>
        <w:ind w:left="720"/>
      </w:pPr>
      <w:r>
        <w:rPr>
          <w:lang w:val="id_ID" w:bidi="id_ID"/>
        </w:rPr>
      </w:r>
      <w:r>
        <w:rPr>
          <w:lang w:val="id_ID" w:bidi="id_ID"/>
        </w:rPr>
        <w:t>berjalan-jalan pada malam hari</w:t>
      </w:r>
    </w:p>
    <w:p>
      <w:pPr>
        <w:pStyle w:val="ListNumber"/>
        <w:spacing w:line="240" w:lineRule="auto"/>
        <w:ind w:left="720"/>
      </w:pPr>
      <w:r>
        <w:rPr>
          <w:lang w:val="id_ID" w:bidi="id_ID"/>
        </w:rPr>
      </w:r>
      <w:r>
        <w:rPr>
          <w:lang w:val="id_ID" w:bidi="id_ID"/>
        </w:rPr>
        <w:t>menghabiskan malam di sebuah kuburan atau makam</w:t>
      </w:r>
    </w:p>
    <w:p>
      <w:pPr>
        <w:pStyle w:val="ListNumber"/>
        <w:spacing w:line="240" w:lineRule="auto"/>
        <w:ind w:left="720"/>
      </w:pPr>
      <w:r>
        <w:rPr>
          <w:lang w:val="id_ID" w:bidi="id_ID"/>
        </w:rPr>
      </w:r>
      <w:r>
        <w:rPr>
          <w:lang w:val="id_ID" w:bidi="id_ID"/>
        </w:rPr>
        <w:t>merobek pakaian sendiri</w:t>
      </w:r>
    </w:p>
    <w:p>
      <w:pPr>
        <w:pStyle w:val="ListNumber"/>
        <w:spacing w:line="240" w:lineRule="auto"/>
        <w:ind w:left="720"/>
      </w:pPr>
      <w:r>
        <w:rPr>
          <w:lang w:val="id_ID" w:bidi="id_ID"/>
        </w:rPr>
      </w:r>
      <w:r>
        <w:rPr>
          <w:lang w:val="id_ID" w:bidi="id_ID"/>
        </w:rPr>
        <w:t>menghancurkan harta benda seseorang.</w:t>
      </w:r>
    </w:p>
    <w:p>
      <w:pPr/>
      <w:r>
        <w:rPr>
          <w:lang w:val="id_ID" w:bidi="id_ID"/>
        </w:rPr>
      </w:r>
      <w:r>
        <w:rPr>
          <w:lang w:val="id_ID" w:bidi="id_ID"/>
        </w:rPr>
        <w:t>Orang itu menunjukkan keempat sifat ini. Praktik umum dalam berurusan dengan orang gila adalah dengan mengikat mereka untuk melindungi mereka dari diri mereka sendiri. Para roh membuat orang ini sangat kuat sehingga ia menghancurkan rantainya. Bagian ini mengatakan kepada kita bahwa orang ini juga berlari sambil berteriak di sekitar bukit baik siang maupun malam. Gagasannya adalah bahwa pria ini tidak pernah tidur. Kisah ini memberikan kita penjelasan yang kuat tentang orang ini dan kehidupannya sebelum ia bertemu Yesus.</w:t>
      </w:r>
    </w:p>
    <w:p>
      <w:pPr/>
      <w:r>
        <w:rPr>
          <w:lang w:val="id_ID" w:bidi="id_ID"/>
        </w:rPr>
      </w:r>
      <w:r>
        <w:rPr>
          <w:lang w:val="id_ID" w:bidi="id_ID"/>
        </w:rPr>
        <w:t>Berhenti dan tunjukkan gambar rantai dengan belenggu yang digunakan orang untuk mengikat seseorang. Hentikan rekaman di sini.</w:t>
      </w:r>
    </w:p>
    <w:p>
      <w:pPr/>
      <w:r>
        <w:rPr>
          <w:lang w:val="id_ID" w:bidi="id_ID"/>
        </w:rPr>
      </w:r>
      <w:r>
        <w:rPr>
          <w:lang w:val="id_ID" w:bidi="id_ID"/>
        </w:rPr>
        <w:t>Pria itu berlari kepada Yesus dan sujud di hadapan Yesus. Membungkuk di hadapan seseorang adalah cara untuk menunjukkan rasa hormat kepada orang itu. Orang itu menjerit, berteriak, atau berteriak keras dengan suara yang benar-benar lantang.</w:t>
      </w:r>
    </w:p>
    <w:p>
      <w:pPr/>
      <w:r>
        <w:rPr>
          <w:lang w:val="id_ID" w:bidi="id_ID"/>
        </w:rPr>
      </w:r>
      <w:r>
        <w:rPr>
          <w:lang w:val="id_ID" w:bidi="id_ID"/>
        </w:rPr>
        <w:t>Berhenti dan diskusikan: Ceritakan kisah tentang seseorang yang kehilangan kendali atas dirinya sendiri yang berteriak atau berbicara dengan suara yang sangat keras. Dengarkan dengan seksama bagaimana pencerita menggambarkan ucapan dari orang ini. Beberapa orang menggunakan kiasan seperti berteriak sekeras-kerasnya, sementara yang lain mungkin hanya mengatakan bahwa pria itu berbicara sekeras mungkin. Hentikan sejenak rekaman di sini.</w:t>
      </w:r>
    </w:p>
    <w:p>
      <w:pPr/>
      <w:r>
        <w:rPr>
          <w:lang w:val="id_ID" w:bidi="id_ID"/>
        </w:rPr>
      </w:r>
      <w:r>
        <w:rPr>
          <w:lang w:val="id_ID" w:bidi="id_ID"/>
        </w:rPr>
        <w:t>Orang itu mulai berbicara kepada Yesus. Orang itu bertanya kepada Yesus apa urusan Yesus dengan dirinya. Roh jahat sedang berbicara. Roh jahat benar-benar berkata, "Mengapa kamu mengganggu aku-roh jahat ?" Anda telah menggunakan frasa ini dalam Markus ketika Yesus mengusir roh jahat lainnya. Orang itu menyebut Yesus dengan sebuah gelar. Orang itu mengatakan "Yesus, Anak Allah yang Mahatinggi." Anda telah menggunakan istilah Anak Allah sebelumnya dalam Markus. Gunakan kata-kata yang sama di sini. "Allah Yang Maha Tinggi" adalah cara untuk mengatakan bahwa Allah lebih besar dan lebih berkuasa daripada ilah-ilah lainnya. Ini adalah sebuah gelar yang muncul beberapa kali dalam kitab suci.</w:t>
      </w:r>
    </w:p>
    <w:p>
      <w:pPr/>
      <w:r>
        <w:rPr>
          <w:lang w:val="id_ID" w:bidi="id_ID"/>
        </w:rPr>
      </w:r>
      <w:r>
        <w:rPr>
          <w:lang w:val="id_ID" w:bidi="id_ID"/>
        </w:rPr>
        <w:t>Berhenti dan diskusikan: Ceritakan sebuah kisah tentang seorang pria yang tumbuh besar di sebuah desa. Ketika Anda berbicara tentang orang ini, bicarakan tentang ayah dan kakeknya. Juga jelaskan pria ini sebagai orang yang berasal dari desa dan bekerja di sebuah pertanian. Dengarkan gelar apa pun yang mungkin digunakan. Pencerita dapat mengatakan bahwa orang ini adalah anak seseorang. Pencerita juga dapat mengatakan bahwa orang ini adalah anak dari desa. Kata-kata apa yang digunakan oleh pencerita untuk menggambarkan orang ini? Hentikan sejenak rekaman di sini.</w:t>
      </w:r>
    </w:p>
    <w:p>
      <w:pPr/>
      <w:r>
        <w:rPr>
          <w:lang w:val="id_ID" w:bidi="id_ID"/>
        </w:rPr>
      </w:r>
      <w:r>
        <w:rPr>
          <w:lang w:val="id_ID" w:bidi="id_ID"/>
        </w:rPr>
        <w:t>Yesus telah mengatakan kepada roh najis untuk meninggalkan orang itu. Ini berarti bahwa sebelum orang ini berlari kepada Yesus dan roh najis mulai berbicara, Yesus telah memerintahkan roh najis untuk meninggalkan orang itu. Kata-kata dalam kisah ini menjelaskan bahwa tindakan ini telah terjadi.</w:t>
      </w:r>
    </w:p>
    <w:p>
      <w:pPr/>
      <w:r>
        <w:rPr>
          <w:lang w:val="id_ID" w:bidi="id_ID"/>
        </w:rPr>
      </w:r>
      <w:r>
        <w:rPr>
          <w:lang w:val="id_ID" w:bidi="id_ID"/>
        </w:rPr>
        <w:t>Yesus bertanya nama setan itu. Dengan jawaban atas pertanyaan ini, kita memahami bahwa orang ini kerasukan oleh banyak roh jahat. Nama yang diberikan setan-setan itu, "Legion", adalah nama Romawi untuk sekelompok lebih dari 6000 prajurit. Bangsa Romawi menjajah atau menaklukkan daerah itu selama waktu ini, sehingga nama "Legion" yang mereka gunakan masuk akal—semua orang di daerah itu memahami kata ini. Kita tidak tahu berapa banyak roh najis yang berada dalam diri orang itu. Jika orang tidak tahu kata legion, Anda dapat menggunakan kata atau gelar lain seperti "banyak" atau "sangat banyak." Misalnya, orang itu dapat mengatakan, "Nama saya adalah banyak."</w:t>
      </w:r>
    </w:p>
    <w:p>
      <w:pPr/>
      <w:r>
        <w:rPr>
          <w:lang w:val="id_ID" w:bidi="id_ID"/>
        </w:rPr>
      </w:r>
      <w:r>
        <w:rPr>
          <w:lang w:val="id_ID" w:bidi="id_ID"/>
        </w:rPr>
        <w:t>Para pengusir setan di zaman Alkitab sering mengusir roh jahat ke tempat terpencil yang jauh dari orang, sehingga mereka tidak dapat lagi menimbulkan masalah. Inilah sebabnya mengapa roh-roh jahat itu meminta agar tidak dikirim ke tempat yang jauh--mereka menganggap bahwa Yesus juga akan melakukan itu.</w:t>
      </w:r>
    </w:p>
    <w:p>
      <w:pPr/>
      <w:r>
        <w:rPr>
          <w:lang w:val="id_ID" w:bidi="id_ID"/>
        </w:rPr>
      </w:r>
      <w:r>
        <w:rPr>
          <w:lang w:val="id_ID" w:bidi="id_ID"/>
        </w:rPr>
        <w:t>Berhenti dan diskusikan: Bagaimana orang-orang dalam budaya Anda biasanya menunjukkan bahwa mereka kerasukan setan? Bagaimana orang-orang dalam budaya Anda bereaksi terhadap orang gila atau kerasukan setan ? Hentikan sejenak rekaman di sini.</w:t>
      </w:r>
    </w:p>
    <w:p>
      <w:pPr/>
      <w:r>
        <w:rPr>
          <w:lang w:val="id_ID" w:bidi="id_ID"/>
        </w:rPr>
      </w:r>
      <w:r>
        <w:rPr>
          <w:lang w:val="id_ID" w:bidi="id_ID"/>
        </w:rPr>
        <w:t>Roh-roh jahat itu sekali lagi memohon Yesus untuk tidak menyuruh mereka ke tempat yang jauh. Perhatikan bahwa semua pembicaraan dari roh-roh jahat adalah tentang ke mana mereka akan pergi. Sama sekali tidak mungkin untuk tetap tinggal di dalam pria itu. Yesus telah memerintahkan mereka untuk meninggalkan orang itu. Para roh jahat tahu bahwa mereka harus meninggalkan orang itu. Akhirnya, roh-roh jahat meminta izin untuk pergi kepada kerumunan babi. Yesus memberikan ijin roh-roh jahat untuk meninggalkan orang itu dan pergi kepada kawanan babi yang berada di lereng bukit di dekatnya.</w:t>
      </w:r>
    </w:p>
    <w:p>
      <w:pPr/>
      <w:r>
        <w:rPr>
          <w:lang w:val="id_ID" w:bidi="id_ID"/>
        </w:rPr>
      </w:r>
      <w:r>
        <w:rPr>
          <w:lang w:val="id_ID" w:bidi="id_ID"/>
        </w:rPr>
        <w:t>Berhentilah dan tunjukkan gambar sekawanan babi. Hentikan sejenak rekaman di sini.</w:t>
      </w:r>
    </w:p>
    <w:p>
      <w:pPr/>
      <w:r>
        <w:rPr>
          <w:lang w:val="id_ID" w:bidi="id_ID"/>
        </w:rPr>
      </w:r>
      <w:r>
        <w:rPr>
          <w:lang w:val="id_ID" w:bidi="id_ID"/>
        </w:rPr>
        <w:t>Teks Alkitab tidak menjelaskan mengapa babi-babi itu dimusnahkan. Namun, kita tahu dari bagian lain dalam Alkitab bahwa roh jahat ingin menghancurkan orang-orang. Kita memiliki gambaran yang jelas tentang sejumlah besar roh jahat dalam diri pria itu—ada 2000 babi di lereng bukit! Babi-babi itu berlari menuruni lereng bukit yang curam ke dalam air, dan semua babi itu tenggelam, atau mati, di dalam air.</w:t>
      </w:r>
    </w:p>
    <w:p>
      <w:pPr/>
      <w:r>
        <w:rPr>
          <w:lang w:val="id_ID" w:bidi="id_ID"/>
        </w:rPr>
      </w:r>
      <w:r>
        <w:rPr>
          <w:lang w:val="id_ID" w:bidi="id_ID"/>
        </w:rPr>
        <w:t>Para penjaga babi pergi ke kota setempat dan menceritakan kejadian tersebut kepada orang-orang. Para penjaga babi adalah orang-orang yang menjaga kawanan babi, memastikan bahwa babi-babi berada di tempat di mana mereka bisa mendapatkan makanan dan air, dan menjaga babi-babi dari bahaya. Para penjaga babi adalah seperti para gembala, tetapi mereka merawat babi. Binatang babi adalah binatang yang najis bagi orang Yahudi. Orang-orang Yahudi tidak diizinkan untuk memakan daging babi tersebut atau bekerja dengan babi. Daerah ini adalah daerah non-Yahudi. Babi-babi tersebut akan menjadi sumber penghasilan bagi masyarakat setempat. Desa kehilangan sejumlah besar uang ketika babi-babi itu mati tenggelam. Ketika orang-orang dari kota terdekat tiba di pantai, mereka melihat perubahan nyata pada orang itu. Orang-orang mendengar apa yang terjadi pada babi-babi itu. Orang-orang merasa takut. Orang-orang meminta Yesus untuk meninggalkan daerah itu.</w:t>
      </w:r>
    </w:p>
    <w:p>
      <w:pPr/>
      <w:r>
        <w:rPr>
          <w:lang w:val="id_ID" w:bidi="id_ID"/>
        </w:rPr>
      </w:r>
      <w:r>
        <w:rPr>
          <w:lang w:val="id_ID" w:bidi="id_ID"/>
        </w:rPr>
        <w:t>Yesus masuk ke dalam perahu ketika orang yang telah disembuhkan minta untuk pergi bersama Yesus. Yesus berkata, "Tidak." Yesus tidak mengizinkan orang itu untuk pergi bersama Yesus dan para murid. Sebaliknya, Yesus mengatakan kepada orang itu untuk pulang dan membagikan apa yang Tuhan, atau Allah, telah lakukan baginya kepada seluruh keluarganya. Beberapa terjemahan mengatakan bahwa orang itu harus berbagi dengan orang lain dan terjemahan lain mengatakan bahwa ia harus berbagi dengan teman-teman. Yesus juga mengatakan bahwa orang itu harus mengatakan bagaimana Allah telah menunjukkan belas kasihan kepada orang itu. "Belas kasihan" berarti menunjukkan belas kasihan atau kebaikan kepada seseorang yang sedang menderita. Orang itu menderita ketika dia kerasukan para setan. Di sini kata Tuhan merujuk kepada Allah. Yesus mengatakan bahwa orang itu harus menceritakan kepada orang-orang apa yang telah Allah lakukan untuk orang ini. Orang itu melakukan lebih dari yang diminta Yesus. Orang itu pergi mengelilingi seluruh wilayah. Daerah ini disebut "Dekapolis," sebuah kata bahasa Yunani yang berarti "Sepuluh Kota." Orang itu mengatakan kepada semua orang apa yang telah Yesus lakukan baginya. Semua orang yang mendengar itu kagum.</w:t>
      </w:r>
    </w:p>
    <w:p>
      <w:pPr/>
      <w:r>
        <w:rPr>
          <w:lang w:val="id_ID" w:bidi="id_ID"/>
        </w:rPr>
      </w:r>
      <w:r>
        <w:rPr>
          <w:lang w:val="id_ID" w:bidi="id_ID"/>
        </w:rPr>
        <w:t>Karena kisah ini berlangsung di luar tanah air Yahudi, maka ini merupakan dasar untuk kenyataan bahwa akhirnya orang-orang akan berbagi misi Yesus di semua bangsa.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5:1–20 dalam terjemahan yang paling mudah dimengerti.</w:t>
      </w:r>
    </w:p>
    <w:p>
      <w:pPr/>
      <w:r>
        <w:rPr>
          <w:lang w:val="id_ID" w:bidi="id_ID"/>
        </w:rPr>
      </w:r>
      <w:r>
        <w:rPr>
          <w:lang w:val="id_ID" w:bidi="id_ID"/>
        </w:rPr>
        <w:t>Pada langkah ini, kelompok akan menentukan adegan, tokoh, dan latar dari bagian ini. Selanjutnya, kelompok akan membayangkan perikop ini.</w:t>
      </w:r>
    </w:p>
    <w:p>
      <w:pPr/>
      <w:r>
        <w:rPr>
          <w:lang w:val="id_ID" w:bidi="id_ID"/>
        </w:rPr>
      </w:r>
      <w:r>
        <w:rPr>
          <w:lang w:val="id_ID" w:bidi="id_ID"/>
        </w:rPr>
        <w:t>Perikop ini memiliki 5 adegan.</w:t>
      </w:r>
    </w:p>
    <w:p>
      <w:pPr/>
      <w:r>
        <w:rPr>
          <w:lang w:val="id_ID" w:bidi="id_ID"/>
        </w:rPr>
      </w:r>
      <w:r>
        <w:rPr>
          <w:b/>
          <w:lang w:val="id_ID" w:bidi="id_ID"/>
        </w:rPr>
        <w:t>Adegan pertama:</w:t>
      </w:r>
      <w:r>
        <w:rPr>
          <w:lang w:val="id_ID" w:bidi="id_ID"/>
        </w:rPr>
        <w:t xml:space="preserve"> Yesus dan murid-murid-Nya tiba di sisi lain dari danau besar. Seorang pria yang kerasukan roh jahat bertemu dengan mereka. Pria itu digambarkan.</w:t>
      </w:r>
    </w:p>
    <w:p>
      <w:pPr/>
      <w:r>
        <w:rPr>
          <w:lang w:val="id_ID" w:bidi="id_ID"/>
        </w:rPr>
      </w:r>
      <w:r>
        <w:rPr>
          <w:b/>
          <w:lang w:val="id_ID" w:bidi="id_ID"/>
        </w:rPr>
        <w:t>Adegan kedua:</w:t>
      </w:r>
      <w:r>
        <w:rPr>
          <w:lang w:val="id_ID" w:bidi="id_ID"/>
        </w:rPr>
        <w:t xml:space="preserve"> Pria yang kerasukan itu melihat Yesus dari jauh dan berlari untuk menemui-Nya. Para roh berbicara dengan Yesus.</w:t>
      </w:r>
    </w:p>
    <w:p>
      <w:pPr/>
      <w:r>
        <w:rPr>
          <w:lang w:val="id_ID" w:bidi="id_ID"/>
        </w:rPr>
      </w:r>
      <w:r>
        <w:rPr>
          <w:b/>
          <w:lang w:val="id_ID" w:bidi="id_ID"/>
        </w:rPr>
        <w:t>Adegan ketiga:</w:t>
      </w:r>
      <w:r>
        <w:rPr>
          <w:lang w:val="id_ID" w:bidi="id_ID"/>
        </w:rPr>
        <w:t xml:space="preserve"> Roh-roh jahat meminta Yesus untuk mengizinkan mereka masuk ke kawanan babi di dekat sana. Babi-babi itu menjadi gila, lalu terjun ke dalam danau dan tenggelam di dalam air.</w:t>
      </w:r>
    </w:p>
    <w:p>
      <w:pPr/>
      <w:r>
        <w:rPr>
          <w:lang w:val="id_ID" w:bidi="id_ID"/>
        </w:rPr>
      </w:r>
      <w:r>
        <w:rPr>
          <w:b/>
          <w:lang w:val="id_ID" w:bidi="id_ID"/>
        </w:rPr>
        <w:t>Adegan keempat:</w:t>
      </w:r>
      <w:r>
        <w:rPr>
          <w:lang w:val="id_ID" w:bidi="id_ID"/>
        </w:rPr>
        <w:t xml:space="preserve"> Para penggembala melihat apa yang terjadi. Mereka pergi ke kota terdekat dan memberi tahu semua orang apa yang mereka lihat. Orang-orang ketakutan dan meminta Yesus untuk pergi.</w:t>
      </w:r>
    </w:p>
    <w:p>
      <w:pPr/>
      <w:r>
        <w:rPr>
          <w:lang w:val="id_ID" w:bidi="id_ID"/>
        </w:rPr>
      </w:r>
      <w:r>
        <w:rPr>
          <w:b/>
          <w:lang w:val="id_ID" w:bidi="id_ID"/>
        </w:rPr>
        <w:t>Adegan kelima:</w:t>
      </w:r>
      <w:r>
        <w:rPr>
          <w:lang w:val="id_ID" w:bidi="id_ID"/>
        </w:rPr>
        <w:t xml:space="preserve"> Yesus kembali ke perahu untuk pergi ke sisi lain danau. Pria yang sebelumnya kerasukan itu bertanya kepada Yesus apakah ia diperkenankan pergi bersama-Nya. Yesus berkata, "Tidak, pulanglah ke keluargamu, dan beritahukanlah kepada mereka segala sesuatu yang telah diperbuat oleh Allah atasmu dan bagaimana Ia telah mengasihani engkau." Pria itu pergi dan memberi tahu semua orang di daerah itu apa yang Yesus telah lakukan untuknya. Semua orang kagum.</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 xml:space="preserve">Pria yang kerasukan </w:t>
      </w:r>
    </w:p>
    <w:p>
      <w:pPr>
        <w:pStyle w:val="ListBullet"/>
        <w:spacing w:line="240" w:lineRule="auto"/>
        <w:ind w:left="720"/>
      </w:pPr>
      <w:r>
        <w:rPr>
          <w:lang w:val="id_ID" w:bidi="id_ID"/>
        </w:rPr>
      </w:r>
      <w:r>
        <w:rPr>
          <w:lang w:val="id_ID" w:bidi="id_ID"/>
        </w:rPr>
        <w:t>Roh-roh jahat yang merasuki pria itu</w:t>
      </w:r>
    </w:p>
    <w:p>
      <w:pPr>
        <w:pStyle w:val="ListBullet"/>
        <w:spacing w:line="240" w:lineRule="auto"/>
        <w:ind w:left="720"/>
      </w:pPr>
      <w:r>
        <w:rPr>
          <w:lang w:val="id_ID" w:bidi="id_ID"/>
        </w:rPr>
      </w:r>
      <w:r>
        <w:rPr>
          <w:lang w:val="id_ID" w:bidi="id_ID"/>
        </w:rPr>
        <w:t>Babi-babi (2.000 ekor babi)</w:t>
      </w:r>
    </w:p>
    <w:p>
      <w:pPr>
        <w:pStyle w:val="ListBullet"/>
        <w:spacing w:line="240" w:lineRule="auto"/>
        <w:ind w:left="720"/>
      </w:pPr>
      <w:r>
        <w:rPr>
          <w:lang w:val="id_ID" w:bidi="id_ID"/>
        </w:rPr>
      </w:r>
      <w:r>
        <w:rPr>
          <w:lang w:val="id_ID" w:bidi="id_ID"/>
        </w:rPr>
        <w:t>Para penggembala yang sedang mengawasi babi-babi</w:t>
      </w:r>
    </w:p>
    <w:p>
      <w:pPr>
        <w:pStyle w:val="ListBullet"/>
        <w:spacing w:line="240" w:lineRule="auto"/>
        <w:ind w:left="720"/>
      </w:pPr>
      <w:r>
        <w:rPr>
          <w:lang w:val="id_ID" w:bidi="id_ID"/>
        </w:rPr>
      </w:r>
      <w:r>
        <w:rPr>
          <w:lang w:val="id_ID" w:bidi="id_ID"/>
        </w:rPr>
        <w:t>Orang-orang dari kota terdekat yang datang untuk melihat apa yang terjadi</w:t>
      </w:r>
    </w:p>
    <w:p>
      <w:pPr/>
      <w:r>
        <w:rPr>
          <w:lang w:val="id_ID" w:bidi="id_ID"/>
        </w:rPr>
      </w:r>
      <w:r>
        <w:rPr>
          <w:lang w:val="id_ID" w:bidi="id_ID"/>
        </w:rPr>
        <w:t>Dalam adegan pertama, Yesus dan para murid tiba di sisi lain dari danau. Ini adalah pagi setelah badai yang terjadi tadi malam. Tempat ini adalah tujuan Yesus saat Yesus berkata, "Mari kita pergi ke seberang danau." Ketika perahu tiba, seorang pria dengan roh najis keluar untuk menyambut mereka.</w:t>
      </w:r>
    </w:p>
    <w:p>
      <w:pPr/>
      <w:r>
        <w:rPr>
          <w:lang w:val="id_ID" w:bidi="id_ID"/>
        </w:rPr>
      </w:r>
      <w:r>
        <w:rPr>
          <w:lang w:val="id_ID" w:bidi="id_ID"/>
        </w:rPr>
        <w:t>Aksi cerita berhenti sementara pencerita memberikan penjelasan tentang orang ini yang memiliki roh-roh jahat yang tinggal dalam dirinya. Orang itu tinggal di sebuah pemakaman. Orang-orang mati dimakamkan di gua-gua yang berada di bukit dekat danau. Orang itu juga pergi ke gua-gua itu untuk tidur. Markus mengatakan kepada kita hal-hal ini tentang orang itu.</w:t>
      </w:r>
    </w:p>
    <w:p>
      <w:pPr>
        <w:pStyle w:val="ListBullet"/>
        <w:spacing w:line="240" w:lineRule="auto"/>
        <w:ind w:left="720"/>
      </w:pPr>
      <w:r>
        <w:rPr>
          <w:lang w:val="id_ID" w:bidi="id_ID"/>
        </w:rPr>
      </w:r>
      <w:r>
        <w:rPr>
          <w:lang w:val="id_ID" w:bidi="id_ID"/>
        </w:rPr>
        <w:t>Dia kerasukan oleh roh-roh jahat atau najis.</w:t>
      </w:r>
    </w:p>
    <w:p>
      <w:pPr>
        <w:pStyle w:val="ListBullet"/>
        <w:spacing w:line="240" w:lineRule="auto"/>
        <w:ind w:left="720"/>
      </w:pPr>
      <w:r>
        <w:rPr>
          <w:lang w:val="id_ID" w:bidi="id_ID"/>
        </w:rPr>
      </w:r>
      <w:r>
        <w:rPr>
          <w:lang w:val="id_ID" w:bidi="id_ID"/>
        </w:rPr>
        <w:t>Dia tinggal dalam gua-gua di pemakaman.</w:t>
      </w:r>
    </w:p>
    <w:p>
      <w:pPr>
        <w:pStyle w:val="ListBullet"/>
        <w:spacing w:line="240" w:lineRule="auto"/>
        <w:ind w:left="720"/>
      </w:pPr>
      <w:r>
        <w:rPr>
          <w:lang w:val="id_ID" w:bidi="id_ID"/>
        </w:rPr>
      </w:r>
      <w:r>
        <w:rPr>
          <w:lang w:val="id_ID" w:bidi="id_ID"/>
        </w:rPr>
        <w:t>Dia sangat kuat sehingga tidak seorang pun dapat menahannya meskipun dengan rantai.</w:t>
      </w:r>
    </w:p>
    <w:p>
      <w:pPr>
        <w:pStyle w:val="ListBullet"/>
        <w:spacing w:line="240" w:lineRule="auto"/>
        <w:ind w:left="720"/>
      </w:pPr>
      <w:r>
        <w:rPr>
          <w:lang w:val="id_ID" w:bidi="id_ID"/>
        </w:rPr>
      </w:r>
      <w:r>
        <w:rPr>
          <w:lang w:val="id_ID" w:bidi="id_ID"/>
        </w:rPr>
        <w:t>Dia melukai dirinya dengan batu-batu tajam.</w:t>
      </w:r>
    </w:p>
    <w:p>
      <w:pPr>
        <w:pStyle w:val="ListBullet"/>
        <w:spacing w:line="240" w:lineRule="auto"/>
        <w:ind w:left="720"/>
      </w:pPr>
      <w:r>
        <w:rPr>
          <w:lang w:val="id_ID" w:bidi="id_ID"/>
        </w:rPr>
      </w:r>
      <w:r>
        <w:rPr>
          <w:lang w:val="id_ID" w:bidi="id_ID"/>
        </w:rPr>
        <w:t>Dia mengembara siang dan malam melalui bukit sambil melolong atau berteriak dengan suara nyaring.</w:t>
      </w:r>
    </w:p>
    <w:p>
      <w:pPr>
        <w:pStyle w:val="ListBullet"/>
        <w:spacing w:line="240" w:lineRule="auto"/>
        <w:ind w:left="720"/>
      </w:pPr>
      <w:r>
        <w:rPr>
          <w:lang w:val="id_ID" w:bidi="id_ID"/>
        </w:rPr>
      </w:r>
      <w:r>
        <w:rPr>
          <w:lang w:val="id_ID" w:bidi="id_ID"/>
        </w:rPr>
        <w:t>Pada akhir cerita, para penduduk desa melihat bahwa orang itu mengenakan pakaian. Ini menyiratkan bahwa orang itu tidak mengenakan pakaian ketika Yesus tiba.</w:t>
      </w:r>
    </w:p>
    <w:p>
      <w:pPr/>
      <w:r>
        <w:rPr>
          <w:lang w:val="id_ID" w:bidi="id_ID"/>
        </w:rPr>
      </w:r>
      <w:r>
        <w:rPr>
          <w:lang w:val="id_ID" w:bidi="id_ID"/>
        </w:rPr>
        <w:t>Informasi ini mengatakan kepada kita betapa menyedihkannya kehidupan orang ini.</w:t>
      </w:r>
    </w:p>
    <w:p>
      <w:pPr/>
      <w:r>
        <w:rPr>
          <w:lang w:val="id_ID" w:bidi="id_ID"/>
        </w:rPr>
      </w:r>
      <w:r>
        <w:rPr>
          <w:lang w:val="id_ID" w:bidi="id_ID"/>
        </w:rPr>
        <w:t>Dalam adegan kedua, orang yang kerasukan oleh roh najis melihat Yesus dan berlari menuju Yesus. Orang itu membungkuk di hadapan Yesus. Orang itu menjerit dan berteriak. Ini adalah suara keras dan tidak menyenangkan. Orang-orang dalam pikiran normal tidak akan membuat suara-suara ini. Orang itu bertanya kepada Yesus mengapa Yesus mengganggu roh-roh jahat itu. Orang itu menyebut Yesus "Anak Allah yang Mahatinggi." Orang itu menuduh Yesus menyiksa orang itu. Pada titik ini, kita belajar bahwa Yesus telah memerintahkan roh jahat untuk keluar dari orang itu.</w:t>
      </w:r>
    </w:p>
    <w:p>
      <w:pPr/>
      <w:r>
        <w:rPr>
          <w:lang w:val="id_ID" w:bidi="id_ID"/>
        </w:rPr>
      </w:r>
      <w:r>
        <w:rPr>
          <w:lang w:val="id_ID" w:bidi="id_ID"/>
        </w:rPr>
        <w:t>Kesulitan dalam adegan ini adalah untuk menunjukkan urutan peristiwa pertama. Yesus melihat orang itu dan memerintahkan para roh untuk meninggalkan orang itu. Orang itu berlari kepada Yesus dan membungkuk di hadapan Yesus. Orang itu menyebut Yesus sebagai Anak Allah yang Mahatinggi.</w:t>
      </w:r>
    </w:p>
    <w:p>
      <w:pPr/>
      <w:r>
        <w:rPr>
          <w:lang w:val="id_ID" w:bidi="id_ID"/>
        </w:rPr>
      </w:r>
      <w:r>
        <w:rPr>
          <w:lang w:val="id_ID" w:bidi="id_ID"/>
        </w:rPr>
        <w:t>Berhenti dan diskusikan: Ceritakan sebuah kisah yang mencakup sebuah peristiwa yang telah terjadi. Bagaimana pencerita menjelaskan kepada para pendengar bahwa peristiwa itu terjadi sebelum kisah itu diceritakan? Hentikan rekaman di sini.</w:t>
      </w:r>
    </w:p>
    <w:p>
      <w:pPr/>
      <w:r>
        <w:rPr>
          <w:lang w:val="id_ID" w:bidi="id_ID"/>
        </w:rPr>
      </w:r>
      <w:r>
        <w:rPr>
          <w:lang w:val="id_ID" w:bidi="id_ID"/>
        </w:rPr>
        <w:t>Sekarang kerjakan urutan peristiwa untuk kisah itu. Berlatihlah menceritakan urutan peristiwa sehingga jelas bagi semua orang ketika Yesus mengatakan kepada roh-roh jahat untuk meninggalkan orang itu.</w:t>
      </w:r>
    </w:p>
    <w:p>
      <w:pPr/>
      <w:r>
        <w:rPr>
          <w:lang w:val="id_ID" w:bidi="id_ID"/>
        </w:rPr>
      </w:r>
      <w:r>
        <w:rPr>
          <w:lang w:val="id_ID" w:bidi="id_ID"/>
        </w:rPr>
        <w:t>Yesus menanyakan nama orang yang kerasukan itu. Orang itu mengatakan, "Nama saya adalah Legion." Pada saat ini, semua orang tahu bahwa sebuah legion yang terdiri dari para prajurit adalah sekitar 6000 prajurit. Nama Legion berarti bahwa orang itu memiliki banyak setan di dalam dirinya. Itu tidak berarti bahwa orang itu memiliki 6000 setan. Dalam kebanyakan budaya saat ini, orang-orang tidak tahu apa arti kata legion. Tidak apa-apa untuk memberikan orang itu nama yang tepat seperti "banyak." Jenis nama ini akan menunjukkan bahwa orang itu memiliki banyak roh yang tinggal di dalam dirinya. Kata yang Anda pilih akan bermakna banyak dan menjadi kata yang dapat digunakan sebagai nama dalam bahasa Anda.</w:t>
      </w:r>
    </w:p>
    <w:p>
      <w:pPr/>
      <w:r>
        <w:rPr>
          <w:lang w:val="id_ID" w:bidi="id_ID"/>
        </w:rPr>
      </w:r>
      <w:r>
        <w:rPr>
          <w:lang w:val="id_ID" w:bidi="id_ID"/>
        </w:rPr>
        <w:t>Semua tindakan dalam kisah ini terjadi di dekat danau. Bukit-bukit dengan gua pemakaman berada di dekat danau. Yesus baru saja keluar dari perahu di tepi pantai. Babi-babi itu berada di lereng bukit di dekat danau. Babi-babi itu terjun ke dalam danau dan tenggelam.</w:t>
      </w:r>
    </w:p>
    <w:p>
      <w:pPr/>
      <w:r>
        <w:rPr>
          <w:lang w:val="id_ID" w:bidi="id_ID"/>
        </w:rPr>
      </w:r>
      <w:r>
        <w:rPr>
          <w:lang w:val="id_ID" w:bidi="id_ID"/>
        </w:rPr>
        <w:t>Dalam adegan ketiga, kita mengetahui bahwa ada kawanan babi yang besar di lereng bukit dekat air. Roh-roh jahat meminta kepada Yesus untuk masuk ke dalam babi-babi. Yesus memberikan izin kepada mereka—Dia tidak mengutus roh-roh itu ke dalam babi-babi tersebut, melainkan mengizinkan mereka masuk ke dalamnya. Ketika memerankan kisah ini, berhati-hatilah agar Anda tidak menunjukkan dengan isyarat atau gerakan tangan Anda bahwa Yesus memerintahkan roh-roh untuk pergi kepada babi-babi itu. Yesus memerintahkan roh-roh itu untuk meninggalkan orang itu. Yesus memberikan izin kepada roh-roh untuk pergi kepada babi-babi. Ketika roh-roh masuk ke dalam babi-babi itu, babi-babi itu bergegas atau terjun menuruni lereng bukit, jatuh ke jurang, dan tenggelam di dalam danau. Kisah ini menggunakan kata-kata tindakan yang kuat untuk menggambarkan apa yang terjadi pada babi-babi itu. Babi-babi itu tidak begitu saja menuruni bukit. Babi-babi itu bergegas menuruni bukit atau terjun menuruni bukit. Ini berarti mereka melaju sangat cepat sehingga ketika mereka sampai ke tepi tebing, mereka terjatuh ke dalam air dan tenggelam.</w:t>
      </w:r>
    </w:p>
    <w:p>
      <w:pPr/>
      <w:r>
        <w:rPr>
          <w:lang w:val="id_ID" w:bidi="id_ID"/>
        </w:rPr>
      </w:r>
      <w:r>
        <w:rPr>
          <w:lang w:val="id_ID" w:bidi="id_ID"/>
        </w:rPr>
        <w:t>Dalam adegan keempat, para gembala melihat apa yang terjadi pada babi-babi itu dan pergi ke kota terdekat untuk mengumpulkan penduduk kota. Para penduduk kota kemudian datang ke tepi danau dan melihat Yesus berbicara kepada orang yang tadinya kerasukan, yang kini telah berpakaian, tenang, dan berada dalam pikiran yang sehat. Para penduduk kota juga mendengarkan para gembala menjelaskan apa yang terjadi pada babi-babi itu. Orang-orang di kota itu takut. Penduduk kota memohon kepada Yesus atau meminta kepada Yesus atau mendesak Yesus untuk pergi. Kata-kata ini semua jauh lebih kuat daripada meminta. Orang-orang melihat hal-hal yang tidak mereka mengerti dan merasa takut. Mereka ingin Yesus pergi.</w:t>
      </w:r>
    </w:p>
    <w:p>
      <w:pPr/>
      <w:r>
        <w:rPr>
          <w:lang w:val="id_ID" w:bidi="id_ID"/>
        </w:rPr>
      </w:r>
      <w:r>
        <w:rPr>
          <w:lang w:val="id_ID" w:bidi="id_ID"/>
        </w:rPr>
        <w:t xml:space="preserve">Dalam adegan kelima, Yesus setuju untuk pergi. Yesus beranjak pergi dari tepi danau dan kembali ke perahu untuk menyeberangi danau lagi. Orang yang telah disembuhkan itu memohon untuk pergi bersama Yesus. Yesus berkata, “Pulanglah ke keluargamu dan beritahukanlah kepada mereka segala sesuatu yang telah diperbuat oleh Allah atasmu dan bagaimana Allah telah mengasihani engkau!” </w:t>
      </w:r>
    </w:p>
    <w:p>
      <w:pPr/>
      <w:r>
        <w:rPr>
          <w:lang w:val="id_ID" w:bidi="id_ID"/>
        </w:rPr>
      </w:r>
      <w:r>
        <w:rPr>
          <w:lang w:val="id_ID" w:bidi="id_ID"/>
        </w:rPr>
        <w:t>Setelah Yesus pergi, orang itu pergi ke kota-kota di daerah itu dan menceritakan kepada mereka apa yang telah Yesus perbuat baginya, dan orang-orang takjub dengan apa yang diceritakannya. Ada sepuluh kota di wilayah itu. Nama daerah itu adalah "Dekapolis" yang berarti "Sepuluh Kota." Kita tidak tahu berapa banyak kota yang sebenarnya dikunjungi oleh orang itu. Orang itu menceritakan kepada setiap orang yang ditemuinya tentang apa yang telah Yesus lakukan baginya.</w:t>
      </w:r>
    </w:p>
    <w:p>
      <w:pPr/>
      <w:r>
        <w:rPr>
          <w:lang w:val="id_ID" w:bidi="id_ID"/>
        </w:rPr>
      </w:r>
      <w:r>
        <w:rPr>
          <w:lang w:val="id_ID" w:bidi="id_ID"/>
        </w:rPr>
        <w:t>Sekarang, kelompok harus membuat papan cerita, menggambar, atau menggunakan barang-barang untuk membayangkan perikop ini dan tindakan-tindakan yang ada di 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5:1–20 dalam terjemahan yang paling mudah dimengerti.</w:t>
      </w:r>
    </w:p>
    <w:p>
      <w:pPr/>
      <w:r>
        <w:rPr>
          <w:lang w:val="id_ID" w:bidi="id_ID"/>
        </w:rPr>
      </w:r>
      <w:r>
        <w:rPr>
          <w:lang w:val="id_ID" w:bidi="id_ID"/>
        </w:rPr>
        <w:t>Pada langkah ini, kelompok akan memperagakan perikop tersebut.</w:t>
      </w:r>
    </w:p>
    <w:p>
      <w:pPr/>
      <w:r>
        <w:rPr>
          <w:lang w:val="id_ID" w:bidi="id_ID"/>
        </w:rPr>
      </w:r>
      <w:r>
        <w:rPr>
          <w:lang w:val="id_ID" w:bidi="id_ID"/>
        </w:rPr>
        <w:t>Kisah ini memiliki 5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 xml:space="preserve">Pria yang kerasukan </w:t>
      </w:r>
    </w:p>
    <w:p>
      <w:pPr>
        <w:pStyle w:val="ListBullet"/>
        <w:spacing w:line="240" w:lineRule="auto"/>
        <w:ind w:left="720"/>
      </w:pPr>
      <w:r>
        <w:rPr>
          <w:lang w:val="id_ID" w:bidi="id_ID"/>
        </w:rPr>
      </w:r>
      <w:r>
        <w:rPr>
          <w:lang w:val="id_ID" w:bidi="id_ID"/>
        </w:rPr>
        <w:t xml:space="preserve">Roh-roh jahat yang merasuki pria itu </w:t>
      </w:r>
    </w:p>
    <w:p>
      <w:pPr>
        <w:pStyle w:val="ListBullet"/>
        <w:spacing w:line="240" w:lineRule="auto"/>
        <w:ind w:left="720"/>
      </w:pPr>
      <w:r>
        <w:rPr>
          <w:lang w:val="id_ID" w:bidi="id_ID"/>
        </w:rPr>
      </w:r>
      <w:r>
        <w:rPr>
          <w:lang w:val="id_ID" w:bidi="id_ID"/>
        </w:rPr>
        <w:t>Babi-babi (2.000 ekor babi)</w:t>
      </w:r>
    </w:p>
    <w:p>
      <w:pPr>
        <w:pStyle w:val="ListBullet"/>
        <w:spacing w:line="240" w:lineRule="auto"/>
        <w:ind w:left="720"/>
      </w:pPr>
      <w:r>
        <w:rPr>
          <w:lang w:val="id_ID" w:bidi="id_ID"/>
        </w:rPr>
      </w:r>
      <w:r>
        <w:rPr>
          <w:lang w:val="id_ID" w:bidi="id_ID"/>
        </w:rPr>
        <w:t>Para penggembala sedang mengawasi babi</w:t>
      </w:r>
    </w:p>
    <w:p>
      <w:pPr>
        <w:pStyle w:val="ListBullet"/>
        <w:spacing w:line="240" w:lineRule="auto"/>
        <w:ind w:left="720"/>
      </w:pPr>
      <w:r>
        <w:rPr>
          <w:lang w:val="id_ID" w:bidi="id_ID"/>
        </w:rPr>
      </w:r>
      <w:r>
        <w:rPr>
          <w:lang w:val="id_ID" w:bidi="id_ID"/>
        </w:rPr>
        <w:t>Orang-orang dari kota terdekat yang datang untuk melihat apa yang terjadi</w:t>
      </w:r>
    </w:p>
    <w:p>
      <w:pPr/>
      <w:r>
        <w:rPr>
          <w:lang w:val="id_ID" w:bidi="id_ID"/>
        </w:rPr>
      </w:r>
      <w:r>
        <w:rPr>
          <w:lang w:val="id_ID" w:bidi="id_ID"/>
        </w:rPr>
        <w:t>Sebagai kelompok, peragakan perikop ini dua kali. Kamu harus memperagakan bagian ini dalam bahasa kamu sendiri.</w:t>
      </w:r>
    </w:p>
    <w:p>
      <w:pPr/>
      <w:r>
        <w:rPr>
          <w:lang w:val="id_ID" w:bidi="id_ID"/>
        </w:rPr>
      </w:r>
      <w:r>
        <w:rPr>
          <w:lang w:val="id_ID" w:bidi="id_ID"/>
        </w:rPr>
        <w:t>Pertama, peragakan kisah ini tanpa berhenti. Perhatikan dialog, aliran cerita, alur cerita, dan urutan waktu dari cerita ini. Pastikan Anda tidak melewatkan bagian-bagian yang sulit atau penting saat memerankan cerita tersebut. Bantulah satu sama lain untuk mengingat setiap bagian dari cerita itu.</w:t>
      </w:r>
    </w:p>
    <w:p>
      <w:pPr/>
      <w:r>
        <w:rPr>
          <w:lang w:val="id_ID" w:bidi="id_ID"/>
        </w:rPr>
      </w:r>
      <w:r>
        <w:rPr>
          <w:lang w:val="id_ID" w:bidi="id_ID"/>
        </w:rPr>
        <w:t>Hentikan sejenak audio ini di sini dan peragakan bagian ini.</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Hentikan sejenak audio ini di sini dan peragakan bagian ini untuk kedua kalinya.</w:t>
      </w:r>
    </w:p>
    <w:p>
      <w:pPr/>
      <w:r>
        <w:rPr>
          <w:lang w:val="id_ID" w:bidi="id_ID"/>
        </w:rPr>
      </w:r>
      <w:r>
        <w:rPr>
          <w:lang w:val="id_ID" w:bidi="id_ID"/>
        </w:rPr>
        <w:t>Berikut ini adalah contoh dari drama dan kemungkinan respon.</w:t>
      </w:r>
    </w:p>
    <w:p>
      <w:pPr/>
      <w:r>
        <w:rPr>
          <w:lang w:val="id_ID" w:bidi="id_ID"/>
        </w:rPr>
      </w:r>
      <w:r>
        <w:rPr>
          <w:lang w:val="id_ID" w:bidi="id_ID"/>
        </w:rPr>
        <w:t>Dalam adegan pertama, Yesus dan para murid tiba di sisi lain dari danau. Saat ini adalah pagi hari setelah badai yang terjadi semalam. Seorang pria yang kerasukan roh jahat berlari untuk bertemu dengan Yesus.</w:t>
      </w:r>
    </w:p>
    <w:p>
      <w:pPr/>
      <w:r>
        <w:rPr>
          <w:lang w:val="id_ID" w:bidi="id_ID"/>
        </w:rPr>
      </w:r>
      <w:r>
        <w:rPr>
          <w:lang w:val="id_ID" w:bidi="id_ID"/>
        </w:rPr>
        <w:t>Hentikan sejenak peragaannya: Tanyakan kepada para murid, "Apa yang kalian pikirkan ketika kalian melihat orang ini?" Anda mungkin mendengar, "Pria malang itu terlihat menyedihkan. Dia pasti menjalani kehidupan yang mengerikan. Saya dapat melihat luka di tubuhnya dari sini. Betapa mengerikan hidup seperti ini. Saya berharap Yesus dapat membantunya seperti Yesus membantu orang lain yang kerasukan roh-roh jahat." Tanyakan kepada orang itu, "Mengapa engkau berlari kepada Yesus?" Anda mungkin mendengar, "Yesus menyuruh roh-roh jahat pergi." Saya ingin mereka pergi. Saya tidak terkendali, saya putus asa, saya benar-benar hancur, saya sendirian, saya terbuang, saya kerasukan", atau "Saya tidak bisa mengendalikan diri saya." Atau para roh mungkin menjawab menggantikan orang itu, "Yesus menyuruh kami pergi. Ke mana Yesus akan mengutus kita? Kami ingin tinggal di daerah ini." Tanyakan kepada Yesus, "Apa yang Engkau rasakan ketika Engkau melihat orang ini?" Anda mungkin mendengar, "Saya merasakan belas kasihan kepada orang itu," atau "Marah pada roh-roh karena mereka menghancurkan orang ini." Lanjutkan peragaannya.</w:t>
      </w:r>
    </w:p>
    <w:p>
      <w:pPr/>
      <w:r>
        <w:rPr>
          <w:lang w:val="id_ID" w:bidi="id_ID"/>
        </w:rPr>
      </w:r>
      <w:r>
        <w:rPr>
          <w:lang w:val="id_ID" w:bidi="id_ID"/>
        </w:rPr>
        <w:t>Dalam adegan kedua, orang itu datang kepada Yesus dan membungkuk di hadapan Yesus. Kemudian Yesus dan para roh melakukan percakapan. Roh-roh itu menjerit dan berteriak. Roh-roh itu memohon kepada Yesus untuk tidak menyiksa mereka. Dalam kejadian ini, menyiksa roh-roh itu berarti mengirim mereka ke tempat yang jauh. Mereka ingin tinggal di daerah itu. Yesus bertanya kepada orang itu, "Siapa namamu?" Orang itu mengatakan, "Nama saya adalah banyak." Atau, "Nama saya adalah Legion." Roh-roh itu memohon untuk tinggal di wilayah itu.</w:t>
      </w:r>
    </w:p>
    <w:p>
      <w:pPr/>
      <w:r>
        <w:rPr>
          <w:lang w:val="id_ID" w:bidi="id_ID"/>
        </w:rPr>
      </w:r>
      <w:r>
        <w:rPr>
          <w:lang w:val="id_ID" w:bidi="id_ID"/>
        </w:rPr>
        <w:t>Hentikan sejenak adegannya. Tanyakan kepada para roh, "Mengapa kalian tidak ingin pergi dari sini?" Anda mungkin mendengar, "Kami telah menemukan sebuah rumah di sini. Sangat nyaman di sini. Orang-orang tidak menyembah Allah di sini. Tetapi kita harus menaati Yesus. Itulah sebabnya kami memohon kepada Yesus untuk mengizinkan kami tinggal di sini. Semuanya terasa sangat nyaman sebelum Yesus datang. Mengapa Yesus harus datang dan mengganggu kami dan rumah kami?" Tanyakan kepada para murid, "Apa yang kalian pikirkan ketika kalian mendengar percakapan ini?" Anda mungkin mendengar, "Ini menakjubkan!" Kedengarannya seperti roh-roh itu mengatakan bahwa mereka harus menaati Yesus atau pergi ke tempat Yesus mengutus mereka. Apakah ini berarti bahwa Yesus memiliki kuasa atas roh-roh jahat? Saya tahu Yesus menyembuhkan orang lain itu. Tetapi ini membuatnya tampak seolah-olah semua roh-roh jahat harus melakukan apa yang dikatakan Yesus." Lanjutkan peragaannya.</w:t>
      </w:r>
    </w:p>
    <w:p>
      <w:pPr/>
      <w:r>
        <w:rPr>
          <w:lang w:val="id_ID" w:bidi="id_ID"/>
        </w:rPr>
      </w:r>
      <w:r>
        <w:rPr>
          <w:lang w:val="id_ID" w:bidi="id_ID"/>
        </w:rPr>
        <w:t>Dalam adegan 3, roh-roh kejahatan meminta izin untuk pergi kepada babi-babi tersebut. Yesus memberikan izin. Begitu roh-roh jahat masuk ke dalam kawanan babi, babi-babi itu bergegas menuruni bukit dan jatuh dari tebing ke dalam air dan tenggelam. Para penggembala melihat ini dan berlari ke kota terdekat untuk menceritakan kejadian itu kepada orang-orang.</w:t>
      </w:r>
    </w:p>
    <w:p>
      <w:pPr/>
      <w:r>
        <w:rPr>
          <w:lang w:val="id_ID" w:bidi="id_ID"/>
        </w:rPr>
      </w:r>
      <w:r>
        <w:rPr>
          <w:lang w:val="id_ID" w:bidi="id_ID"/>
        </w:rPr>
        <w:t>Hentikan sejenak peragaannya. Tanyakan kepada para pemeran yang memainkan para penggembala, “Bagaimana perasaan Anda?” Anda mungkin mendengar jawaban seperti ini, "Semua uang kami telah hilang," "Penghidupan kami hilang," "Takut," "Marah," "Bingung," atau "Kami tidak mengerti apa yang baru saja kami lihat." Lanjutkan peragaannya.</w:t>
      </w:r>
    </w:p>
    <w:p>
      <w:pPr/>
      <w:r>
        <w:rPr>
          <w:lang w:val="id_ID" w:bidi="id_ID"/>
        </w:rPr>
      </w:r>
      <w:r>
        <w:rPr>
          <w:lang w:val="id_ID" w:bidi="id_ID"/>
        </w:rPr>
        <w:t>Dalam adegan 4, ketika kerumunan penduduk kota tiba, mereka melihat orang yang kerasukan itu sekarang waras dan berpakaian. Mereka mendengarkan para penjaga yang mengatakan kepada mereka apa yang terjadi pada babi-babi itu. Mereka takut.</w:t>
      </w:r>
    </w:p>
    <w:p>
      <w:pPr/>
      <w:r>
        <w:rPr>
          <w:lang w:val="id_ID" w:bidi="id_ID"/>
        </w:rPr>
      </w:r>
      <w:r>
        <w:rPr>
          <w:lang w:val="id_ID" w:bidi="id_ID"/>
        </w:rPr>
        <w:t>Hentikan sejenak peragaannya. Tanyakan kepada aktor yang memerankan orang yang kerasukan setan, "Bagaimana perasaan Anda?" Anda mungkin mendengar jawaban seperti ini, ”Saya disembuhkan,” ”Pikiran saya waras,” ”Saya bersyukur,” atau ”Saya tidak lagi malu.” Sekarang tanyakan kepada mereka yang memerankan para penduduk kota, ”Bagaimana perasaan kalian?” Dengarkan, "Takut," "Bingung," "Sedikit marah," atau "Kami tidak ingin Yesus ada di sekitar sini." Tanyakan kepada para murid, "Bagaimana perasaan kalian sekarang?" Anda mungkin mendengar, "Saya tidak mengerti mengapa orang-orang marah dan takut." Orang ini jelas sehat sekarang. Babi itu najis sehingga orang-orang tidak perlu merasa kesal karena kehilangan mereka. Tanyakan kepada Yesus, "Bagaimana perasaan Engkau sekarang?" Anda mungkin mendengar, "Orang ini sekarang akan hidup sebagaimana Allah menghendaki dia hidup." Saya benar-benar senang saya dapat membantunya. Sangat membuat saya sedih karena orang-orang tidak mengerti bahwa saya dapat membantu mereka juga. Mungkin ketika saya kembali mereka akan menerima bantuan saya." Lanjutkan peragaannya.</w:t>
      </w:r>
    </w:p>
    <w:p>
      <w:pPr/>
      <w:r>
        <w:rPr>
          <w:lang w:val="id_ID" w:bidi="id_ID"/>
        </w:rPr>
      </w:r>
      <w:r>
        <w:rPr>
          <w:lang w:val="id_ID" w:bidi="id_ID"/>
        </w:rPr>
        <w:t>Dalam adegan kelima, ketika Yesus masuk ke dalam perahu, orang itu memohon untuk pergi bersama Yesus. Yesus berkata, "Tidak, pulanglah kepada keluargamu." Beritahukanlah kepada mereka apa yang telah diperbuat oleh Allah atasmu dan bagaimana Ia telah menunjukkan belas kasihan kepadamu."</w:t>
      </w:r>
    </w:p>
    <w:p>
      <w:pPr/>
      <w:r>
        <w:rPr>
          <w:lang w:val="id_ID" w:bidi="id_ID"/>
        </w:rPr>
      </w:r>
      <w:r>
        <w:rPr>
          <w:lang w:val="id_ID" w:bidi="id_ID"/>
        </w:rPr>
        <w:t>Hentikan sejenak peragaannya. Tanyakan kepada aktor yang memerankan Yesus, "Bagaimana perasaan Anda?" Anda mungkin mendengar jawaban seperti ini, “Kesedihan karena orang-orang meminta saya untuk pergi menjauh”, “Perasaan pencapaian karena saya telah melakukan apa yang saya datang untuk lakukan”, “Secara sengaja dan penuh tujuan mengirim pria itu kembali ke daerah asalnya”, atau “Kebahagiaan bagi pria ini yang telah dipulihkan”. Tanyakan kepada pria itu, "Bagaimana perasaan Anda sekarang?" Anda mungkin mendengar, "Saya sangat senang menjadi normal lagi." Saya dapat memperhatikan sekeliling saya serta melihat, mendengar, dan merasakan hal-hal seperti orang normal. Saya ingin pergi bersama Yesus. Saya ingin menghabiskan lebih banyak waktu bersama Yesus. Yesus menyembuhkan saya. Tetapi Yesus ingin saya pergi ke keluarga saya. Akan menyenangkan melihat keluarga saya lagi. Saya dapat memiliki hubungan yang baik dengan keluarga saya. Saya sangat senang tentang hal itu. Saya hanya ingin menceritakan kepada semua orang apa yang telah terjadi pada saya." Lanjutkan peragaannya.</w:t>
      </w:r>
    </w:p>
    <w:p>
      <w:pPr/>
      <w:r>
        <w:rPr>
          <w:lang w:val="id_ID" w:bidi="id_ID"/>
        </w:rPr>
      </w:r>
      <w:r>
        <w:rPr>
          <w:lang w:val="id_ID" w:bidi="id_ID"/>
        </w:rPr>
        <w:t xml:space="preserve">Pria itu menceritakan kepada semua orang tentang apa yang telah Yesus perbuat atas dirinya, dan semua orang yang mendengar itu terheran-heran.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5:1–20 dalam terjemahan yang paling mudah dimengerti. </w:t>
      </w:r>
    </w:p>
    <w:p>
      <w:pPr/>
      <w:r>
        <w:rPr>
          <w:lang w:val="id_ID" w:bidi="id_ID"/>
        </w:rPr>
      </w:r>
      <w:r>
        <w:rPr>
          <w:lang w:val="id_ID" w:bidi="id_ID"/>
        </w:rPr>
        <w:t xml:space="preserve">Pada pagi hari, setelah badai, mereka tiba di wilayah </w:t>
      </w:r>
      <w:r>
        <w:rPr>
          <w:b/>
          <w:lang w:val="id_ID" w:bidi="id_ID"/>
        </w:rPr>
        <w:t xml:space="preserve">Gerasa </w:t>
      </w:r>
      <w:r>
        <w:rPr>
          <w:lang w:val="id_ID" w:bidi="id_ID"/>
        </w:rPr>
        <w:t xml:space="preserve">. Kata "mereka" merujuk kepada Yesus dan para </w:t>
      </w:r>
      <w:hyperlink r:id="rId100">
        <w:r>
          <w:rPr>
            <w:lang w:val="id_ID" w:bidi="id_ID"/>
          </w:rPr>
          <w:rPr>
            <w:color w:val="0000EE"/>
            <w:u w:val="single"/>
          </w:rPr>
          <w:t>murid</w:t>
        </w:r>
      </w:hyperlink>
      <w:r>
        <w:rPr>
          <w:lang w:val="id_ID" w:bidi="id_ID"/>
        </w:rPr>
        <w:t xml:space="preserve">. Wilayah Gerasa adalah sebuah daerah di sisi timur </w:t>
      </w:r>
      <w:hyperlink r:id="rId35">
        <w:r>
          <w:rPr>
            <w:lang w:val="id_ID" w:bidi="id_ID"/>
          </w:rPr>
          <w:rPr>
            <w:color w:val="0000EE"/>
            <w:u w:val="single"/>
          </w:rPr>
          <w:t>Danau Galilea</w:t>
        </w:r>
      </w:hyperlink>
      <w:r>
        <w:rPr>
          <w:lang w:val="id_ID" w:bidi="id_ID"/>
        </w:rPr>
        <w:t>. Kami tidak yakin di mana lokasi tepatnya, tetapi peta menunjukkan tempat yang paling mungkin. Versi yang berbeda mengucapkan nama ini dengan cara yang berbeda.</w:t>
      </w:r>
    </w:p>
    <w:p>
      <w:pPr/>
      <w:r>
        <w:rPr>
          <w:lang w:val="id_ID" w:bidi="id_ID"/>
        </w:rPr>
      </w:r>
      <w:r>
        <w:rPr>
          <w:lang w:val="id_ID" w:bidi="id_ID"/>
        </w:rPr>
        <w:t>Berhenti dan tunjukkan kepada para penerjemah lokasi daerah ini di peta. Hentikan sejenak audio ini di sini.</w:t>
      </w:r>
    </w:p>
    <w:p>
      <w:pPr/>
      <w:r>
        <w:rPr>
          <w:lang w:val="id_ID" w:bidi="id_ID"/>
        </w:rPr>
      </w:r>
      <w:r>
        <w:rPr>
          <w:lang w:val="id_ID" w:bidi="id_ID"/>
        </w:rPr>
        <w:t xml:space="preserve">Orang itu </w:t>
      </w:r>
      <w:r>
        <w:rPr>
          <w:b/>
          <w:lang w:val="id_ID" w:bidi="id_ID"/>
        </w:rPr>
        <w:t>kerasukan</w:t>
      </w:r>
      <w:r>
        <w:rPr>
          <w:lang w:val="id_ID" w:bidi="id_ID"/>
        </w:rPr>
        <w:t xml:space="preserve"> oleh </w:t>
      </w:r>
      <w:r>
        <w:rPr>
          <w:b/>
          <w:lang w:val="id_ID" w:bidi="id_ID"/>
        </w:rPr>
        <w:t>roh jahat</w:t>
      </w:r>
      <w:r>
        <w:rPr>
          <w:lang w:val="id_ID" w:bidi="id_ID"/>
        </w:rPr>
        <w:t xml:space="preserve"> atau </w:t>
      </w:r>
      <w:hyperlink r:id="rId53">
        <w:r>
          <w:rPr>
            <w:lang w:val="id_ID" w:bidi="id_ID"/>
          </w:rPr>
          <w:rPr>
            <w:color w:val="0000EE"/>
            <w:u w:val="single"/>
          </w:rPr>
          <w:t>roh najis</w:t>
        </w:r>
      </w:hyperlink>
      <w:r>
        <w:rPr>
          <w:lang w:val="id_ID" w:bidi="id_ID"/>
        </w:rPr>
        <w:t xml:space="preserve">. </w:t>
      </w:r>
      <w:hyperlink r:id="rId52">
        <w:r>
          <w:rPr>
            <w:lang w:val="id_ID" w:bidi="id_ID"/>
          </w:rPr>
          <w:rPr>
            <w:color w:val="0000EE"/>
            <w:u w:val="single"/>
          </w:rPr>
          <w:t>Roh jahat</w:t>
        </w:r>
      </w:hyperlink>
      <w:r>
        <w:rPr>
          <w:lang w:val="id_ID" w:bidi="id_ID"/>
        </w:rPr>
        <w:t xml:space="preserve"> dibahas dalam Daftar Kata Utama. "Kerasukan " berarti bahwa roh jahat tinggal di dalam orang itu dan telah mengendalikan pikiran dan tindakan orang itu. Gunakan istilah yang sama untuk roh jahat seperti yang telah Anda gunakan di bagian sebelumnya.</w:t>
      </w:r>
    </w:p>
    <w:p>
      <w:pPr/>
      <w:r>
        <w:rPr>
          <w:lang w:val="id_ID" w:bidi="id_ID"/>
        </w:rPr>
      </w:r>
      <w:r>
        <w:rPr>
          <w:lang w:val="id_ID" w:bidi="id_ID"/>
        </w:rPr>
        <w:t xml:space="preserve">Pria ini datang dan </w:t>
      </w:r>
      <w:r>
        <w:rPr>
          <w:b/>
          <w:lang w:val="id_ID" w:bidi="id_ID"/>
        </w:rPr>
        <w:t>sujud di hadapan Yesus</w:t>
      </w:r>
      <w:r>
        <w:rPr>
          <w:lang w:val="id_ID" w:bidi="id_ID"/>
        </w:rPr>
        <w:t>. Roh-roh dalam pria itu menunjukkan bahwa mereka tahu Yesus memiliki otoritas atas mereka. Bersujud di hadapan seseorang berarti menunjukkan rasa hormat kepada orang itu.</w:t>
      </w:r>
    </w:p>
    <w:p>
      <w:pPr/>
      <w:r>
        <w:rPr>
          <w:lang w:val="id_ID" w:bidi="id_ID"/>
        </w:rPr>
      </w:r>
      <w:r>
        <w:rPr>
          <w:lang w:val="id_ID" w:bidi="id_ID"/>
        </w:rPr>
        <w:t>Dan mereka berkata, "</w:t>
      </w:r>
      <w:r>
        <w:rPr>
          <w:b/>
          <w:lang w:val="id_ID" w:bidi="id_ID"/>
        </w:rPr>
        <w:t>Kenapa kamu menggangguku</w:t>
      </w:r>
      <w:r>
        <w:rPr>
          <w:lang w:val="id_ID" w:bidi="id_ID"/>
        </w:rPr>
        <w:t>?" Roh-roh jahat itu berusaha membela diri mereka-ini adalah reaksi mereka karena tiba-tiba berada di hadapan Yesus sendiri. Gunakan kata yang sama untuk frasa ini seperti yang Anda gunakan di bagian sebelumnya di mana Yesus mengusir roh jahat .</w:t>
      </w:r>
    </w:p>
    <w:p>
      <w:pPr/>
      <w:r>
        <w:rPr>
          <w:lang w:val="id_ID" w:bidi="id_ID"/>
        </w:rPr>
      </w:r>
      <w:r>
        <w:rPr>
          <w:lang w:val="id_ID" w:bidi="id_ID"/>
        </w:rPr>
        <w:t xml:space="preserve">Mereka memanggil Yesus Anak </w:t>
      </w:r>
      <w:r>
        <w:rPr>
          <w:b/>
          <w:lang w:val="id_ID" w:bidi="id_ID"/>
        </w:rPr>
        <w:t>Allah Yang Mahatinggi</w:t>
      </w:r>
      <w:r>
        <w:rPr>
          <w:lang w:val="id_ID" w:bidi="id_ID"/>
        </w:rPr>
        <w:t xml:space="preserve">. Lihatlah Daftar Kata Utama untuk informasi lebih lanjut tentang </w:t>
      </w:r>
      <w:hyperlink r:id="rId17">
        <w:r>
          <w:rPr>
            <w:lang w:val="id_ID" w:bidi="id_ID"/>
          </w:rPr>
          <w:rPr>
            <w:color w:val="0000EE"/>
            <w:u w:val="single"/>
          </w:rPr>
          <w:t>Anak Allah</w:t>
        </w:r>
      </w:hyperlink>
      <w:r>
        <w:rPr>
          <w:lang w:val="id_ID" w:bidi="id_ID"/>
        </w:rPr>
        <w:t>. Gunakan kata-kata yang sama yang Anda gunakan sebelumnya untuk Anak Allah.</w:t>
      </w:r>
    </w:p>
    <w:p>
      <w:pPr/>
      <w:r>
        <w:rPr>
          <w:lang w:val="id_ID" w:bidi="id_ID"/>
        </w:rPr>
      </w:r>
      <w:r>
        <w:rPr>
          <w:lang w:val="id_ID" w:bidi="id_ID"/>
        </w:rPr>
        <w:t xml:space="preserve">Istilah </w:t>
      </w:r>
      <w:r>
        <w:rPr>
          <w:b/>
          <w:lang w:val="id_ID" w:bidi="id_ID"/>
        </w:rPr>
        <w:t>Allah Yang Mahatinggi</w:t>
      </w:r>
      <w:r>
        <w:rPr>
          <w:lang w:val="id_ID" w:bidi="id_ID"/>
        </w:rPr>
        <w:t xml:space="preserve"> adalah sebuah gelar Yahudi untuk Allah yang menunjukkan bahwa Dia lebih besar dan lebih berkuasa daripada allah lain. Pastikan bahwa terjemahan harfiah dari kata 'tinggi' tidak hanya merujuk kepada ukuran fisik. Anda dapat menerjemahkan istilah ini dengan cara seperti: Allah "terbesar", atau Allah "paling berkuasa".</w:t>
      </w:r>
    </w:p>
    <w:p>
      <w:pPr/>
      <w:r>
        <w:rPr>
          <w:lang w:val="id_ID" w:bidi="id_ID"/>
        </w:rPr>
      </w:r>
      <w:r>
        <w:rPr>
          <w:lang w:val="id_ID" w:bidi="id_ID"/>
        </w:rPr>
        <w:t xml:space="preserve">Berhenti di sini dan diskusikan sebagai suatu kelompok kata atau frasa apa yang akan Anda gunakan untuk </w:t>
      </w:r>
      <w:r>
        <w:rPr>
          <w:b/>
          <w:lang w:val="id_ID" w:bidi="id_ID"/>
        </w:rPr>
        <w:t>Allah Yang Maha Tinggi</w:t>
      </w:r>
      <w:r>
        <w:rPr>
          <w:lang w:val="id_ID" w:bidi="id_ID"/>
        </w:rPr>
        <w:t>. Hentikan sejenak audio ini di sini.</w:t>
      </w:r>
    </w:p>
    <w:p>
      <w:pPr/>
      <w:r>
        <w:rPr>
          <w:lang w:val="id_ID" w:bidi="id_ID"/>
        </w:rPr>
      </w:r>
      <w:r>
        <w:rPr>
          <w:b/>
          <w:lang w:val="id_ID" w:bidi="id_ID"/>
        </w:rPr>
        <w:t>Legion</w:t>
      </w:r>
      <w:r>
        <w:rPr>
          <w:lang w:val="id_ID" w:bidi="id_ID"/>
        </w:rPr>
        <w:t xml:space="preserve"> adalah istilah militer yang menunjuk kepada 6.826 prajurit Romawi. Ini adalah kata Romawi. Kelompok-kelompok masyarakat dari daerah itu mengenal legiun Romawi dan pasti pernah melihat mereka. Inilah nama yang diberikan oleh roh jahat kepada Yesus. Kebanyakan pakar Alkitab percaya bahwa nama itu sendiri tidak sepenting konsep bahwa ada banyak roh jahat dalam pria ini. Salah satu edisi terjemahan bahasa Inggris (New Living Translation) memilih untuk mengubah nama legion menjadi Many (yang berarti "banyak") untuk membuat nama ini lebih dapat dipahami oleh semua orang. Berhati-hatilah bahwa penonton Anda mungkin tidak berpikir bahwa roh jahat memiliki banyak nama.</w:t>
      </w:r>
    </w:p>
    <w:p>
      <w:pPr/>
      <w:r>
        <w:rPr>
          <w:lang w:val="id_ID" w:bidi="id_ID"/>
        </w:rPr>
      </w:r>
      <w:r>
        <w:rPr>
          <w:lang w:val="id_ID" w:bidi="id_ID"/>
        </w:rPr>
        <w:t xml:space="preserve">Berhenti di sini dan diskusikan dalam kelompok kata atau frasa apa yang akan Anda gunakan untuk </w:t>
      </w:r>
      <w:r>
        <w:rPr>
          <w:b/>
          <w:lang w:val="id_ID" w:bidi="id_ID"/>
        </w:rPr>
        <w:t xml:space="preserve">legion </w:t>
      </w:r>
      <w:r>
        <w:rPr>
          <w:lang w:val="id_ID" w:bidi="id_ID"/>
        </w:rPr>
        <w:t>. Hentikan sejenak audio ini di sini.</w:t>
      </w:r>
    </w:p>
    <w:p>
      <w:pPr/>
      <w:r>
        <w:rPr>
          <w:lang w:val="id_ID" w:bidi="id_ID"/>
        </w:rPr>
      </w:r>
      <w:r>
        <w:rPr>
          <w:lang w:val="id_ID" w:bidi="id_ID"/>
        </w:rPr>
        <w:t xml:space="preserve">Setelah Yesus menyembuhkan pria tersebut dan penduduk desa datang untuk melihat mereka, dan mereka melihat bahwa pria itu sudah disembuhkan, mereka meminta Yesus untuk pergi. Dan pria itu meminta untuk pergi dengan Yesus. Tetapi Yesus berkata kepada pria itu, "Tidak, pulanglah ke keluargamu dan beritahukanlah segala sesuatu yang telah diperbuat oleh </w:t>
      </w:r>
      <w:r>
        <w:rPr>
          <w:b/>
          <w:lang w:val="id_ID" w:bidi="id_ID"/>
        </w:rPr>
        <w:t>Tuhan</w:t>
      </w:r>
      <w:r>
        <w:rPr>
          <w:lang w:val="id_ID" w:bidi="id_ID"/>
        </w:rPr>
        <w:t xml:space="preserve"> atasmu. Tuhan mengacu pada Allah Bapa. Allah adalah sumber belas kasihan. Gunakan kata yang sama untuk Tuhan yang telah Anda gunakan di perikop sebelumnya, dan ingatlah bahwa </w:t>
      </w:r>
      <w:hyperlink r:id="rId20">
        <w:r>
          <w:rPr>
            <w:lang w:val="id_ID" w:bidi="id_ID"/>
          </w:rPr>
          <w:rPr>
            <w:color w:val="0000EE"/>
            <w:u w:val="single"/>
          </w:rPr>
          <w:t>Tuhan</w:t>
        </w:r>
      </w:hyperlink>
      <w:r>
        <w:rPr>
          <w:lang w:val="id_ID" w:bidi="id_ID"/>
        </w:rPr>
        <w:t xml:space="preserve"> ada dalam Daftar Kata Utama. </w:t>
      </w:r>
      <w:r>
        <w:rPr>
          <w:b/>
          <w:lang w:val="id_ID" w:bidi="id_ID"/>
        </w:rPr>
        <w:t>Belas kasihan</w:t>
      </w:r>
      <w:r>
        <w:rPr>
          <w:lang w:val="id_ID" w:bidi="id_ID"/>
        </w:rPr>
        <w:t xml:space="preserve"> berarti menunjukkan belas kasihan atau kebaikan kepada seseorang yang sedang menderita. </w:t>
      </w:r>
      <w:hyperlink r:id="rId156">
        <w:r>
          <w:rPr>
            <w:lang w:val="id_ID" w:bidi="id_ID"/>
          </w:rPr>
          <w:rPr>
            <w:color w:val="0000EE"/>
            <w:u w:val="single"/>
          </w:rPr>
          <w:t>Belas kasihan</w:t>
        </w:r>
      </w:hyperlink>
      <w:r>
        <w:rPr>
          <w:lang w:val="id_ID" w:bidi="id_ID"/>
        </w:rPr>
        <w:t xml:space="preserve"> dibahas dalam Daftar kata Utama. </w:t>
      </w:r>
    </w:p>
    <w:p>
      <w:pPr/>
      <w:r>
        <w:rPr>
          <w:lang w:val="id_ID" w:bidi="id_ID"/>
        </w:rPr>
      </w:r>
      <w:r>
        <w:rPr>
          <w:lang w:val="id_ID" w:bidi="id_ID"/>
        </w:rPr>
        <w:t xml:space="preserve">Yesus menyuruh pria itu untuk pulang dan memberitahukan orang di </w:t>
      </w:r>
      <w:r>
        <w:rPr>
          <w:b/>
          <w:lang w:val="id_ID" w:bidi="id_ID"/>
        </w:rPr>
        <w:t>dalam rumah tangga</w:t>
      </w:r>
      <w:r>
        <w:rPr>
          <w:lang w:val="id_ID" w:bidi="id_ID"/>
        </w:rPr>
        <w:t xml:space="preserve">, atau keluarganya. Ini merujuk kepada anggota keluarga, atau orang-orang yang tinggal di rumah yang sama termasuk para pelayan. Mereka adalah orang-orang yang memiliki semacam hubungan atau ikatan dengan Anda — Anda memiliki tanggung jawab kepada mereka. Lihat Daftar Kata Utama untuk informasi lebih lanjut tentang kata </w:t>
      </w:r>
      <w:hyperlink r:id="rId157">
        <w:r>
          <w:rPr>
            <w:lang w:val="id_ID" w:bidi="id_ID"/>
          </w:rPr>
          <w:rPr>
            <w:color w:val="0000EE"/>
            <w:u w:val="single"/>
          </w:rPr>
          <w:t xml:space="preserve">rumah tangga </w:t>
        </w:r>
      </w:hyperlink>
      <w:r>
        <w:rPr>
          <w:lang w:val="id_ID" w:bidi="id_ID"/>
        </w:rPr>
        <w:t>.</w:t>
      </w:r>
    </w:p>
    <w:p>
      <w:pPr/>
      <w:r>
        <w:rPr>
          <w:lang w:val="id_ID" w:bidi="id_ID"/>
        </w:rPr>
      </w:r>
      <w:r>
        <w:rPr>
          <w:lang w:val="id_ID" w:bidi="id_ID"/>
        </w:rPr>
        <w:t xml:space="preserve">Berhenti di sini dan diskusikan dalam kelompok kata atau frasa apa yang akan Anda gunakan untuk </w:t>
      </w:r>
      <w:r>
        <w:rPr>
          <w:b/>
          <w:lang w:val="id_ID" w:bidi="id_ID"/>
        </w:rPr>
        <w:t>rumah tangga</w:t>
      </w:r>
      <w:r>
        <w:rPr>
          <w:lang w:val="id_ID" w:bidi="id_ID"/>
        </w:rPr>
        <w:t>. Hentikan sejenak audio ini di sini.</w:t>
      </w:r>
    </w:p>
    <w:p>
      <w:pPr/>
      <w:r>
        <w:rPr>
          <w:lang w:val="id_ID" w:bidi="id_ID"/>
        </w:rPr>
      </w:r>
      <w:r>
        <w:rPr>
          <w:lang w:val="id_ID" w:bidi="id_ID"/>
        </w:rPr>
        <w:t xml:space="preserve">Jadi pria itu mulai pergi dan ia mengunjungi </w:t>
      </w:r>
      <w:hyperlink r:id="rId158">
        <w:r>
          <w:rPr>
            <w:lang w:val="id_ID" w:bidi="id_ID"/>
          </w:rPr>
          <w:rPr>
            <w:color w:val="0000EE"/>
            <w:u w:val="single"/>
          </w:rPr>
          <w:t>Dekapolis</w:t>
        </w:r>
      </w:hyperlink>
      <w:r>
        <w:rPr>
          <w:lang w:val="id_ID" w:bidi="id_ID"/>
        </w:rPr>
        <w:t xml:space="preserve">. </w:t>
      </w:r>
      <w:r>
        <w:rPr>
          <w:b/>
          <w:lang w:val="id_ID" w:bidi="id_ID"/>
        </w:rPr>
        <w:t>Dekapolis</w:t>
      </w:r>
      <w:r>
        <w:rPr>
          <w:lang w:val="id_ID" w:bidi="id_ID"/>
        </w:rPr>
        <w:t xml:space="preserve"> adalah kata dalam bahasa Yunani yang berarti 10 kota. Mungkin pria itu tidak pergi ke setiap kota sendiri, tetapi ke daerah di mana 10 kota ini berada.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5:1–20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59">
        <w:r>
          <w:rPr>
            <w:lang w:val="id_ID" w:bidi="id_ID"/>
          </w:rPr>
          <w:rPr>
            <w:color w:val="0000EE"/>
            <w:u w:val="single"/>
          </w:rPr>
          <w:t>Dengar dan Renungkan</w:t>
        </w:r>
      </w:hyperlink>
      <w:r>
        <w:rPr>
          <w:lang w:val="id_ID" w:bidi="id_ID"/>
        </w:rPr>
        <w:t xml:space="preserve"> (885 KB)</w:t>
      </w:r>
      <w:r>
        <w:rPr>
          <w:lang w:val="id_ID" w:bidi="id_ID"/>
        </w:rPr>
      </w:r>
    </w:p>
    <w:p>
      <w:pPr>
        <w:pStyle w:val="ListBullet"/>
        <w:spacing w:line="240" w:lineRule="auto"/>
        <w:ind w:left="720"/>
      </w:pPr>
      <w:r>
        <w:rPr>
          <w:lang w:val="id_ID" w:bidi="id_ID"/>
        </w:rPr>
      </w:r>
      <w:hyperlink r:id="rId160">
        <w:r>
          <w:rPr>
            <w:lang w:val="id_ID" w:bidi="id_ID"/>
          </w:rPr>
          <w:rPr>
            <w:color w:val="0000EE"/>
            <w:u w:val="single"/>
          </w:rPr>
          <w:t>Menyiapkan Panggung</w:t>
        </w:r>
      </w:hyperlink>
      <w:r>
        <w:rPr>
          <w:lang w:val="id_ID" w:bidi="id_ID"/>
        </w:rPr>
        <w:t xml:space="preserve"> (10.8 MB)</w:t>
      </w:r>
      <w:r>
        <w:rPr>
          <w:lang w:val="id_ID" w:bidi="id_ID"/>
        </w:rPr>
      </w:r>
    </w:p>
    <w:p>
      <w:pPr>
        <w:pStyle w:val="ListBullet"/>
        <w:spacing w:line="240" w:lineRule="auto"/>
        <w:ind w:left="720"/>
      </w:pPr>
      <w:r>
        <w:rPr>
          <w:lang w:val="id_ID" w:bidi="id_ID"/>
        </w:rPr>
      </w:r>
      <w:hyperlink r:id="rId161">
        <w:r>
          <w:rPr>
            <w:lang w:val="id_ID" w:bidi="id_ID"/>
          </w:rPr>
          <w:rPr>
            <w:color w:val="0000EE"/>
            <w:u w:val="single"/>
          </w:rPr>
          <w:t>Menjelaskan Adegan</w:t>
        </w:r>
      </w:hyperlink>
      <w:r>
        <w:rPr>
          <w:lang w:val="id_ID" w:bidi="id_ID"/>
        </w:rPr>
        <w:t xml:space="preserve"> (8.3 MB)</w:t>
      </w:r>
      <w:r>
        <w:rPr>
          <w:lang w:val="id_ID" w:bidi="id_ID"/>
        </w:rPr>
      </w:r>
    </w:p>
    <w:p>
      <w:pPr>
        <w:pStyle w:val="ListBullet"/>
        <w:spacing w:line="240" w:lineRule="auto"/>
        <w:ind w:left="720"/>
      </w:pPr>
      <w:r>
        <w:rPr>
          <w:lang w:val="id_ID" w:bidi="id_ID"/>
        </w:rPr>
      </w:r>
      <w:hyperlink r:id="rId162">
        <w:r>
          <w:rPr>
            <w:lang w:val="id_ID" w:bidi="id_ID"/>
          </w:rPr>
          <w:rPr>
            <w:color w:val="0000EE"/>
            <w:u w:val="single"/>
          </w:rPr>
          <w:t>Memperagakan Bacaan</w:t>
        </w:r>
      </w:hyperlink>
      <w:r>
        <w:rPr>
          <w:lang w:val="id_ID" w:bidi="id_ID"/>
        </w:rPr>
        <w:t xml:space="preserve"> (8.6 MB)</w:t>
      </w:r>
      <w:r>
        <w:rPr>
          <w:lang w:val="id_ID" w:bidi="id_ID"/>
        </w:rPr>
      </w:r>
    </w:p>
    <w:p>
      <w:pPr>
        <w:pStyle w:val="ListBullet"/>
        <w:spacing w:line="240" w:lineRule="auto"/>
        <w:ind w:left="720"/>
      </w:pPr>
      <w:r>
        <w:rPr>
          <w:lang w:val="id_ID" w:bidi="id_ID"/>
        </w:rPr>
      </w:r>
      <w:hyperlink r:id="rId163">
        <w:r>
          <w:rPr>
            <w:lang w:val="id_ID" w:bidi="id_ID"/>
          </w:rPr>
          <w:rPr>
            <w:color w:val="0000EE"/>
            <w:u w:val="single"/>
          </w:rPr>
          <w:t>Melengkapi yang Kurang</w:t>
        </w:r>
      </w:hyperlink>
      <w:r>
        <w:rPr>
          <w:lang w:val="id_ID" w:bidi="id_ID"/>
        </w:rPr>
        <w:t xml:space="preserve"> (4.5 MB)</w:t>
      </w:r>
      <w:r>
        <w:rPr>
          <w:lang w:val="id_ID" w:bidi="id_ID"/>
        </w:rPr>
      </w:r>
    </w:p>
    <w:p>
      <w:pPr>
        <w:pStyle w:val="ListBullet"/>
        <w:spacing w:line="240" w:lineRule="auto"/>
        <w:ind w:left="720"/>
      </w:pPr>
      <w:r>
        <w:rPr>
          <w:lang w:val="id_ID" w:bidi="id_ID"/>
        </w:rPr>
      </w:r>
      <w:hyperlink r:id="rId164">
        <w:r>
          <w:rPr>
            <w:lang w:val="id_ID" w:bidi="id_ID"/>
          </w:rPr>
          <w:rPr>
            <w:color w:val="0000EE"/>
            <w:u w:val="single"/>
          </w:rPr>
          <w:t>Menyampaikan Firman Tuhan</w:t>
        </w:r>
      </w:hyperlink>
      <w:r>
        <w:rPr>
          <w:lang w:val="id_ID" w:bidi="id_ID"/>
        </w:rPr>
        <w:t xml:space="preserve"> (1.8 MB)</w:t>
      </w:r>
      <w:r>
        <w:rPr>
          <w:lang w:val="id_ID" w:bidi="id_ID"/>
        </w:rPr>
      </w:r>
      <w:r>
        <w:rPr>
          <w:lang w:val="id_ID" w:bidi="id_ID"/>
        </w:rPr>
      </w:r>
      <w:r>
        <w:rPr>
          <w:lang w:val="id_ID" w:bidi="id_ID"/>
        </w:rPr>
      </w:r>
    </w:p>
    <w:p>
      <w:pPr/>
      <w:r>
        <w:rPr>
          <w:lang w:val="id_ID" w:bidi="id_ID"/>
        </w:rPr>
      </w:r>
    </w:p>
    <w:p>
      <w:pPr>
        <w:pStyle w:val="Heading2"/>
      </w:pPr>
      <w:r>
        <w:rPr>
          <w:lang w:val="id_ID" w:bidi="id_ID"/>
        </w:rPr>
        <w:t>Markus 5:21–34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Markus 5:21–34 dan renungkanlah dalam hati. Dengarkan teks sebanyak tiga kali (dalam tiga terjemahan yang berbeda, jika memungkinkan). Kemudian secara berkelompok diskusikan pertanyaan-pertanyaan berikut ini:</w:t>
      </w:r>
    </w:p>
    <w:p>
      <w:pPr>
        <w:pStyle w:val="ListNumber"/>
        <w:numPr>
          <w:ilvl w:val="0"/>
          <w:numId w:val="33"/>
        </w:numPr>
        <w:spacing w:line="240" w:lineRule="auto"/>
        <w:ind w:left="720"/>
      </w:pPr>
      <w:r>
        <w:rPr>
          <w:lang w:val="id_ID" w:bidi="id_ID"/>
        </w:rPr>
      </w:r>
      <w:r>
        <w:rPr>
          <w:lang w:val="id_ID" w:bidi="id_ID"/>
        </w:rPr>
        <w:t xml:space="preserve">Apa yang Anda sukai dalam kisah ini? </w:t>
      </w:r>
    </w:p>
    <w:p>
      <w:pPr>
        <w:pStyle w:val="ListNumber"/>
        <w:spacing w:line="240" w:lineRule="auto"/>
        <w:ind w:left="720"/>
      </w:pPr>
      <w:r>
        <w:rPr>
          <w:lang w:val="id_ID" w:bidi="id_ID"/>
        </w:rPr>
      </w:r>
      <w:r>
        <w:rPr>
          <w:lang w:val="id_ID" w:bidi="id_ID"/>
        </w:rPr>
        <w:t>Apakah yang tidak saudara sukai atau tidak pahami?</w:t>
      </w:r>
    </w:p>
    <w:p>
      <w:pPr>
        <w:pStyle w:val="ListNumber"/>
        <w:spacing w:line="240" w:lineRule="auto"/>
        <w:ind w:left="720"/>
      </w:pPr>
      <w:r>
        <w:rPr>
          <w:lang w:val="id_ID" w:bidi="id_ID"/>
        </w:rPr>
      </w:r>
      <w:r>
        <w:rPr>
          <w:lang w:val="id_ID" w:bidi="id_ID"/>
        </w:rPr>
        <w:t>Apakah yang dapat kita pelajari dari kisah ini tentang Allah atau Yesus?</w:t>
      </w:r>
    </w:p>
    <w:p>
      <w:pPr>
        <w:pStyle w:val="ListNumber"/>
        <w:spacing w:line="240" w:lineRule="auto"/>
        <w:ind w:left="720"/>
      </w:pPr>
      <w:r>
        <w:rPr>
          <w:lang w:val="id_ID" w:bidi="id_ID"/>
        </w:rPr>
      </w:r>
      <w:r>
        <w:rPr>
          <w:lang w:val="id_ID" w:bidi="id_ID"/>
        </w:rPr>
        <w:t>Apakah yang kisah ini ceritakan kepada kita tentang orang-orang?</w:t>
      </w:r>
    </w:p>
    <w:p>
      <w:pPr>
        <w:pStyle w:val="ListNumber"/>
        <w:spacing w:line="240" w:lineRule="auto"/>
        <w:ind w:left="720"/>
      </w:pPr>
      <w:r>
        <w:rPr>
          <w:lang w:val="id_ID" w:bidi="id_ID"/>
        </w:rPr>
      </w:r>
      <w:r>
        <w:rPr>
          <w:lang w:val="id_ID" w:bidi="id_ID"/>
        </w:rPr>
        <w:t>Bagaimana kisah ini mempengaruhi kehidupan sehari-hari kita?</w:t>
      </w:r>
    </w:p>
    <w:p>
      <w:pPr>
        <w:pStyle w:val="ListNumber"/>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5:21–34 dalam terjemahan yang paling mudah dimengerti.</w:t>
      </w:r>
    </w:p>
    <w:p>
      <w:pPr/>
      <w:r>
        <w:rPr>
          <w:lang w:val="id_ID" w:bidi="id_ID"/>
        </w:rPr>
      </w:r>
      <w:r>
        <w:rPr>
          <w:lang w:val="id_ID" w:bidi="id_ID"/>
        </w:rPr>
        <w:t>Yesus diminta untuk meninggalkan wilayah Gerasa setelah Dia menyembuhkan orang yang kerasukan setan. Dia dan para murid-Nya kembali ke perahu, menyeberangi danau lagi, dan kembali ke daerah Kapernaum, tempat yang mereka tinggalkan pada malam sebelumnya. Para murid tidak disebutkan namanya selama Yesus bersama pria yang kerasukan setan tersebut. Para murid berada di perahu selama badai. Para murid bersama Yesus di dalam perahu ketika mereka kembali ke Kapernaum. Dalam hal waktu untuk kisah-kisah ini dalam Markus, Yesus mengajar sepanjang hari, menyeberangi danau selama malam ketika badai besar datang, tiba di sisi lain pada pagi hari dan mengusir setan-setan dan sekarang, kemudian hari yang sama telah tiba kembali di Kapernaum. Belum 24 jam sejak Yesus meninggalkan Kapernaum. Ini adalah sebuah kisah narasi tentang peristiwa-peristiwa berikutnya setelah Yesus kembali ke Kapernaum.</w:t>
      </w:r>
    </w:p>
    <w:p>
      <w:pPr/>
      <w:r>
        <w:rPr>
          <w:lang w:val="id_ID" w:bidi="id_ID"/>
        </w:rPr>
      </w:r>
      <w:r>
        <w:rPr>
          <w:lang w:val="id_ID" w:bidi="id_ID"/>
        </w:rPr>
        <w:t>Berhenti dan tunjukkan kepada para penerjemah Anda peta daerah di mana Yesus bersama orang yang kerasukan setan, dan di mana Dia sekarang berada di pantai di Kapernaum. Hentikan sejenak rekaman di sini.</w:t>
      </w:r>
    </w:p>
    <w:p>
      <w:pPr/>
      <w:r>
        <w:rPr>
          <w:lang w:val="id_ID" w:bidi="id_ID"/>
        </w:rPr>
      </w:r>
      <w:r>
        <w:rPr>
          <w:lang w:val="id_ID" w:bidi="id_ID"/>
        </w:rPr>
        <w:t>Markus suka menceritakan kisah dalam kisah. Kisah ini dimulai dengan Yairus yang meminta Yesus untuk menyembuhkan putrinya, lalu berakhir dengan Yesus menyembuhkan putri Yairus. Dalam perjalanan ke rumah Yairus, Yesus bertemu seorang wanita — ini adalah kisah yang lebih kecil dalam kisah yang lebih besar tentang Yesus menyembuhkan putri Yairus. Ini adalah cara bercerita yang istimewa dari Markus – dia suka peristiwa-peristiwa dalam satu kisah menyoroti apa yang terjadi di kisah berikutnya. Wanita yang mengalami pendarahan itu menyentuh Yesus. Biarpun najis karena mengalami pendarahan, ia tidak membuat Yesus najis. Sebaliknya, Yesus menyembuhkannya dan membuatnya tahir. Yesus menyentuh putri Yairus yang mati. Biarpun putrinya najis karena dia mati, sentuhan itu tidak membuat Yesus najis. Sebaliknya, Yesus membuatnya tahir dengan menyentuhnya dan membangkitkannya. Kita melihat dalam kisah-kisah sebelumnya bahwa Yesus memiliki kuasa atas alam (badai) dan kuasa atas roh-roh jahat atau najis. Sekarang kita akan melihat bahwa Yesus memiliki kuasa atas penyakit dan kematian.</w:t>
      </w:r>
    </w:p>
    <w:p>
      <w:pPr/>
      <w:r>
        <w:rPr>
          <w:lang w:val="id_ID" w:bidi="id_ID"/>
        </w:rPr>
      </w:r>
      <w:r>
        <w:rPr>
          <w:lang w:val="id_ID" w:bidi="id_ID"/>
        </w:rPr>
        <w:t>Kisah ini menunjukkan iman Yairus maupun wanita itu yang teguh kepada Yesus. Yairus percaya Yesus dapat menyembuhkan putrinya dengan sentuhan. Wanita itu sangat percaya bahwa menyentuh Yesus akan menyembuhkannya sehingga ia berani melewati kerumunan biarpun ia membuat semua orang yang disentuhnya menjadi najis. Kebanyakan ahli Alkitab percaya bahwa pendarahan yang dialami wanita itu adalah masalah yang terkadang dialami para wanita—tetapi penyakit ini sangat parah sehingga ia mungkin kesakitan dan sangat lelah. Dalam budaya Alkitab, penyakit ini membuat wanita itu najis, atau tidak layak melayani Allah. Banyak orang mungkin marah kepadanya karena menyentuh mereka karena ia membuat mereka juga najis.</w:t>
      </w:r>
    </w:p>
    <w:p>
      <w:pPr/>
      <w:r>
        <w:rPr>
          <w:lang w:val="id_ID" w:bidi="id_ID"/>
        </w:rPr>
      </w:r>
      <w:r>
        <w:rPr>
          <w:lang w:val="id_ID" w:bidi="id_ID"/>
        </w:rPr>
        <w:t>Berhenti dan diskusikan sebagai tim penerjemah kebiasaan terkait 'kenajisan' dalam budaya Anda. Apakah ada orang-orang dalam kebudayaan Anda yang "najis," yang berarti "tidak layak untuk melayani Allah atau berada dalam masyarakat"? Dalam budaya Alkitab, orang-orang "najis" tidak dapat menjadi bagian yang utuh dari masyarakat. Mereka adalah orang-orang buangan. Apa yang membuat seseorang najis atau menjadi orang buangan dalam masyarakat Anda? Bagaimana perasaan banyak orang tentang dan memperlakukan orang-orang buangan dalam masyarakat Anda? Hentikan sejenak rekaman di sini.</w:t>
      </w:r>
    </w:p>
    <w:p>
      <w:pPr/>
      <w:r>
        <w:rPr>
          <w:lang w:val="id_ID" w:bidi="id_ID"/>
        </w:rPr>
      </w:r>
      <w:r>
        <w:rPr>
          <w:lang w:val="id_ID" w:bidi="id_ID"/>
        </w:rPr>
        <w:t>Yesus tiba di tepi danau, tetapi Markus tidak memberi tahu kita seberapa cepat kerumunan itu berkumpul di sekitar Yesus — apakah itu segera setelah Yesus sampai ke tepi danau, atau beberapa saat kemudian.</w:t>
      </w:r>
    </w:p>
    <w:p>
      <w:pPr/>
      <w:r>
        <w:rPr>
          <w:lang w:val="id_ID" w:bidi="id_ID"/>
        </w:rPr>
      </w:r>
      <w:r>
        <w:rPr>
          <w:lang w:val="id_ID" w:bidi="id_ID"/>
        </w:rPr>
        <w:t xml:space="preserve">Setelah Yesus keluar dari perahu dan kerumunan berada di sekitar Yesus, seorang pria bernama Yairus datang. Yairus adalah seorang pemimpin sinagoge, atau tempat doa orang Yahudi setempat. Di setiap sinagoge biasanya ada sekelompok pemimpin pemerintahan. Orang-orang menunjuk seorang pemimpin utama dari kelompok penatua. Pemimpin utama mengarahkan ibadah dan pengajaran. Meskipun orang-orang ini pada dasarnya adalah pengurus dan bukan pengajar Kitab Suci, mereka sangat berpengaruh dan masyarakat tentu menghormati mereka. Yairus mungkin salah satu pemimpin di sinagoge, bukannya pemimpin utama yang memiliki tanggung jawab dan wewenang tertinggi, tetapi Markus tidak memberi kita penjelasan. </w:t>
      </w:r>
    </w:p>
    <w:p>
      <w:pPr/>
      <w:r>
        <w:rPr>
          <w:lang w:val="id_ID" w:bidi="id_ID"/>
        </w:rPr>
      </w:r>
      <w:r>
        <w:rPr>
          <w:lang w:val="id_ID" w:bidi="id_ID"/>
        </w:rPr>
        <w:t>Yairus bersujud di kaki Yesus. Ini berarti bahwa Yairus berlutut di hadapan Yesus dan menundukkan wajahnya ke tanah. Itu tidak berarti bahwa dia jatuh secara tidak sengaja. Membungkuk seperti ini adalah cara untuk menunjukkan rasa hormat dan kehormatan kepada seseorang yang mempunyai kedudukan tinggi. Pernyataan bahwa Yairus bersujud di kaki Yesus menunjukkan adanya urgensi dalam sikap Yairus. Kita melihat bahwa Yairus datang dengan cepat, terjatuh dan meminta atau memohon kepada Yesus untuk datang meletakkan tangan Yesus ke atas putri Yairus yang sakit dan sekarat. Kata tindakan yang digunakan menunjukkan bahwa Yairus berpikir putrinya akan segera meninggal. Yairus ingin Yesus segera datang dan meletakkan tangan-Nya ke atas gadis itu untuk menyembuhkannya.</w:t>
      </w:r>
    </w:p>
    <w:p>
      <w:pPr/>
      <w:r>
        <w:rPr>
          <w:lang w:val="id_ID" w:bidi="id_ID"/>
        </w:rPr>
      </w:r>
      <w:r>
        <w:rPr>
          <w:lang w:val="id_ID" w:bidi="id_ID"/>
        </w:rPr>
        <w:t>Yesus setuju untuk pergi ke rumah Yairus. Mereka mulai pergi ke rumah itu, berjalan melalui jalan-jalan Kapernaum. Di kota-kota seperti Kapernaum pada saat ini, jalan-jalan sangat sempit. Kita memiliki Yesus, Yairus, 12 murid, dan kerumunan orang semua berjalan melalui jalan-jalan sempit. Markus mengatakan bahwa kerumunan datang di sekitar Yesus. Dan dalam kerumunan itu ada juga seorang wanita. Pernyataan ini memulai kisah di dalam kisah.</w:t>
      </w:r>
    </w:p>
    <w:p>
      <w:pPr/>
      <w:r>
        <w:rPr>
          <w:lang w:val="id_ID" w:bidi="id_ID"/>
        </w:rPr>
      </w:r>
      <w:r>
        <w:rPr>
          <w:lang w:val="id_ID" w:bidi="id_ID"/>
        </w:rPr>
        <w:t>Berhenti dan tunjukkan satu gambar jalan-jalan di Kapernaum. Hentikan sejenak rekaman di sini.</w:t>
      </w:r>
    </w:p>
    <w:p>
      <w:pPr/>
      <w:r>
        <w:rPr>
          <w:lang w:val="id_ID" w:bidi="id_ID"/>
        </w:rPr>
      </w:r>
      <w:r>
        <w:rPr>
          <w:lang w:val="id_ID" w:bidi="id_ID"/>
        </w:rPr>
        <w:t>Ketika Markus menggambarkan wanita itu, ia menggunakan kata-kata yang menyoroti bagaimana masalah wanita itu semakin memburuk selama bertahun-tahun.</w:t>
      </w:r>
    </w:p>
    <w:p>
      <w:pPr/>
      <w:r>
        <w:rPr>
          <w:lang w:val="id_ID" w:bidi="id_ID"/>
        </w:rPr>
      </w:r>
      <w:r>
        <w:rPr>
          <w:lang w:val="id_ID" w:bidi="id_ID"/>
        </w:rPr>
        <w:t>Berhenti dan ceritakan sebuah kisah tentang seseorang yang memiliki penyakit kronis. Penyakit ini berlangsung selama bertahun-tahun dan setiap tahun orang itu lebih buruk atau sakit daripada tahun sebelumnya. Perhatikan bahasa yang digunakan oleh pencerita untuk menunjukkan bagaimana kondisi orang itu semakin memburuk. Hentikan sejenak rekaman di sini.</w:t>
      </w:r>
    </w:p>
    <w:p>
      <w:pPr/>
      <w:r>
        <w:rPr>
          <w:lang w:val="id_ID" w:bidi="id_ID"/>
        </w:rPr>
      </w:r>
      <w:r>
        <w:rPr>
          <w:lang w:val="id_ID" w:bidi="id_ID"/>
        </w:rPr>
        <w:t>Markus menggambarkan kehidupan wanita itu selama 12 tahun pendarahan yang terus-menerus. Pendarahan ini berasal dari rahim wanita itu. Markus menceritakan tentang para dokter tetapi tidak menggambarkan kehidupan sehari-hari wanita itu. Para pendengar Markus tahu hukum agama yang mengatakan bahwa darah menstruasi atau pendarahan dari rahim adalah najis. Markus tidak memasukkan informasi ini dalam kisah itu. Namun, menurut hukum agama, wanita ini najis dan apa pun atau siapa pun yang disentuhnya menjadi najis. Oleh karena itu, ia sangat terisolasi dan kesepian dalam kehidupan sehari-hari. Wanita itu berisiko membuat setiap orang di Kapernaum marah dengannya ketika wanita itu memutuskan untuk melewati kerumunan untuk menyentuh Yesus. Setiap orang yang disentuhnya dalam perjalanan kepada Yesus menjadi najis.</w:t>
      </w:r>
    </w:p>
    <w:p>
      <w:pPr/>
      <w:r>
        <w:rPr>
          <w:lang w:val="id_ID" w:bidi="id_ID"/>
        </w:rPr>
      </w:r>
      <w:r>
        <w:rPr>
          <w:lang w:val="id_ID" w:bidi="id_ID"/>
        </w:rPr>
        <w:t>Berhenti dan ceritakan sebuah kisah tentang seorang wanita dengan masalah kronis, yaitu pendarahan yang dialami wanita atau aliran menstruasi. Pencerita akan menggunakan bahasa untuk menggambarkan masalah yang dapat digunakan dalam kelompok mana pun dengan laki-laki, perempuan, dan anak-anak yang mendengarkan. Bahasa yang digunakan akan diterima oleh semua orang yang mendengarkan. Perhatikan kata-kata yang digunakan dan cara menggambarkan masalah itu. Hentikan sejenak rekaman di sini.</w:t>
      </w:r>
    </w:p>
    <w:p>
      <w:pPr/>
      <w:r>
        <w:rPr>
          <w:lang w:val="id_ID" w:bidi="id_ID"/>
        </w:rPr>
      </w:r>
      <w:r>
        <w:rPr>
          <w:lang w:val="id_ID" w:bidi="id_ID"/>
        </w:rPr>
        <w:t>Wanita itu mengulurkan tangan dan menyentuh pakaian Yesus. Teks itu mengatakan bahwa "Pendarahan itu segera berhenti, dan dia dapat merasakan di dalam tubuhnya bahwa dia telah sembuh." Bahasa asli dari ungkapan ini mengatakan kepada kita bahwa penyembuhan itu lengkap, dan kemudian Yesus menjelaskan bahwa penyembuhan itu permanen. Dia berkata, "Terus menjadi utuh, atau sembuh." Penyembuhan total berarti bahwa semua efek dari pendarahan kronis tersebut telah hilang. Penyembuhan sepenuhnya juga berarti bahwa Yesus menyembuhkan wanita itu baik secara fisik maupun rohani.</w:t>
      </w:r>
    </w:p>
    <w:p>
      <w:pPr/>
      <w:r>
        <w:rPr>
          <w:lang w:val="id_ID" w:bidi="id_ID"/>
        </w:rPr>
      </w:r>
      <w:r>
        <w:rPr>
          <w:lang w:val="id_ID" w:bidi="id_ID"/>
        </w:rPr>
        <w:t>Yesus merasakan ada kuasa keluar dari-Nya dan berhenti untuk bertanya, "Siapa yang menyentuh jubah-Ku?" Kuasa yang meninggalkan Yesus ini adalah kuasa untuk menyembuhkan atau melakukan mukjizat. Ini bukan kekuatan fisik Yesus. Beberapa terjemahan mengatakan bahwa kuasa untuk menyembuhkan keluar dari tubuh Yesus dan menyembuhkan wanita itu. Tanggapan para murid menunjukkan bahwa mereka terkejut Yesus mengajukan pertanyaan seperti itu. Orang-orang ada di sekeliling. Orang-orang mendorong dan mencoba lebih dekat kepada Yesus. Jalan-jalan itu sempit. Tentu saja orang-orang menyentuh Yesus. Para murid mengajukan pertanyaan yang tidak memerlukan jawaban. Pertanyaan ini dapat diubah menjadi pernyataan positif, “Tampaknya aneh jika Anda bertanya ‘Siapa yang menyentuh Aku?’” Ketika Yesus berkata, "Siapa yang menyentuh Aku?" Yesus bermaksud, "Siapa yang menyentuh pakaian-Ku supaya disembuhkan?"</w:t>
      </w:r>
    </w:p>
    <w:p>
      <w:pPr/>
      <w:r>
        <w:rPr>
          <w:lang w:val="id_ID" w:bidi="id_ID"/>
        </w:rPr>
      </w:r>
      <w:r>
        <w:rPr>
          <w:lang w:val="id_ID" w:bidi="id_ID"/>
        </w:rPr>
        <w:t>Yesus terus mencari orang yang telah menyentuh pakaian Yesus. Kisah itu mengatakan bahwa wanita itu takut tetapi tidak mengatakan kepada kita mengapa wanita itu takut. Wanita itu gemetar ketika ia menyadari semua yang baru saja terjadi padanya. Wanita itu datang dan tersungkur di hadapan Yesus. Ini bukan kejadian tersandung dan jatuh yang tidak disengaja. Wanita itu membungkuk untuk menunjukkan rasa hormatnya. Wanita itu sengaja berlutut di hadapan Yesus dan membungkuk dengan wajahnya ke tanah. Wanita itu mengatakan kepada Yesus seluruh kebenaran. Ini berarti bahwa ia mengatakan kepada Yesus tentang penyakitnya, apa yang telah ia lakukan untuk pengobatan dan mengapa ia telah memutuskan untuk menyentuh pakaian Yesus. Setelah wanita itu selesai berbicara, Yesus berkata, "Anak, imanmu telah membuatmu sehat. Pergilah dalam damai." Yesus tidak bermaksud bahwa wanita itu adalah putri Yesus. Yesus menggunakan istilah putri untuk menunjukkan kepedulian Yesus kepadanya, dan juga untuk meyakinkan wanita itu. Jika Anda tidak dapat menyebutkan kata putri dalam bahasa Anda, Anda dapat menggunakan kata-kata yang sesuai secara budaya seperti "wanita baik" atau "wanita kecilku." Ketika Yesus mengatakan "imanmu," Yesus berbicara tentang kepercayaan wanita itu bahwa Yesus dapat menyembuhkannya, atau kepercayaan wanita itu bahwa Yesus akan menyembuhkannya.</w:t>
      </w:r>
    </w:p>
    <w:p>
      <w:pPr/>
      <w:r>
        <w:rPr>
          <w:lang w:val="id_ID" w:bidi="id_ID"/>
        </w:rPr>
      </w:r>
      <w:r>
        <w:rPr>
          <w:lang w:val="id_ID" w:bidi="id_ID"/>
        </w:rPr>
        <w:t>Yesus mengatakan kepadanya untuk pergi dalam damai. Masa penderitaannya sudah berakhir. Yesus mengatakan kepada wanita itu bahwa ia telah benar-benar sembuh. Masalah pendarahan ini berakhir. Masalah pendarahan ini tidak akan terjadi padanya lagi. Jika perlu, Anda dapat mengatakan sesuatu seperti "penyakit Anda tidak akan pernah kembali kepada Anda."</w:t>
      </w:r>
    </w:p>
    <w:p>
      <w:pPr/>
      <w:r>
        <w:rPr>
          <w:lang w:val="id_ID" w:bidi="id_ID"/>
        </w:rPr>
      </w:r>
      <w:r>
        <w:rPr>
          <w:lang w:val="id_ID" w:bidi="id_ID"/>
        </w:rPr>
        <w:t>Kisah ini menunjukkan kesembuhan yang utuh!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5:21–34 dalam terjemahan yang paling mudah dimengerti.</w:t>
      </w:r>
    </w:p>
    <w:p>
      <w:pPr/>
      <w:r>
        <w:rPr>
          <w:lang w:val="id_ID" w:bidi="id_ID"/>
        </w:rPr>
      </w:r>
      <w:r>
        <w:rPr>
          <w:lang w:val="id_ID" w:bidi="id_ID"/>
        </w:rPr>
        <w:t>Pada langkah ini, kelompok akan menentukan adegan, tokoh, dan latar dari bagian ini. Selanjutnya, kelompok akan membayangkan perikop ini.</w:t>
      </w:r>
    </w:p>
    <w:p>
      <w:pPr/>
      <w:r>
        <w:rPr>
          <w:lang w:val="id_ID" w:bidi="id_ID"/>
        </w:rPr>
      </w:r>
      <w:r>
        <w:rPr>
          <w:lang w:val="id_ID" w:bidi="id_ID"/>
        </w:rPr>
        <w:t>Perikop ini memiliki empat adegan.</w:t>
      </w:r>
    </w:p>
    <w:p>
      <w:pPr/>
      <w:r>
        <w:rPr>
          <w:lang w:val="id_ID" w:bidi="id_ID"/>
        </w:rPr>
      </w:r>
      <w:r>
        <w:rPr>
          <w:b/>
          <w:lang w:val="id_ID" w:bidi="id_ID"/>
        </w:rPr>
        <w:t>Adegan pertama:</w:t>
      </w:r>
      <w:r>
        <w:rPr>
          <w:lang w:val="id_ID" w:bidi="id_ID"/>
        </w:rPr>
        <w:t xml:space="preserve"> Setelah menyeberangi danau lagi, ketika Yesus keluar dari perahu , seorang pemimpin Sinagoge datang dan memohon kepada Yesus untuk datang dan meletakkan tangan ke atas putrinya yang sakit sehingga ia mungkin hidup.</w:t>
      </w:r>
    </w:p>
    <w:p>
      <w:pPr/>
      <w:r>
        <w:rPr>
          <w:lang w:val="id_ID" w:bidi="id_ID"/>
        </w:rPr>
      </w:r>
      <w:r>
        <w:rPr>
          <w:b/>
          <w:lang w:val="id_ID" w:bidi="id_ID"/>
        </w:rPr>
        <w:t>Adegan kedua:</w:t>
      </w:r>
      <w:r>
        <w:rPr>
          <w:lang w:val="id_ID" w:bidi="id_ID"/>
        </w:rPr>
        <w:t xml:space="preserve"> Yesus, para murid-Nya, Yairus, dan seluruh kerumunan berjalan melewati Kapernaum. Seorang wanita yang telah menderita masalah pendarahan wanita selama 12 tahun berada di tengah kerumunan itu.</w:t>
      </w:r>
    </w:p>
    <w:p>
      <w:pPr/>
      <w:r>
        <w:rPr>
          <w:lang w:val="id_ID" w:bidi="id_ID"/>
        </w:rPr>
      </w:r>
      <w:r>
        <w:rPr>
          <w:b/>
          <w:lang w:val="id_ID" w:bidi="id_ID"/>
        </w:rPr>
        <w:t>Adegan ketiga:</w:t>
      </w:r>
      <w:r>
        <w:rPr>
          <w:lang w:val="id_ID" w:bidi="id_ID"/>
        </w:rPr>
        <w:t xml:space="preserve"> Wanita itu datang melalui kerumunan dari belakang dan menyentuh pakaian Yesus. Ia segera sembuh. Yesus merasakan kuasa penyembuhan keluar dari-Nya dan berhenti untuk melihat siapa yang menyentuh-Nya.</w:t>
      </w:r>
    </w:p>
    <w:p>
      <w:pPr/>
      <w:r>
        <w:rPr>
          <w:lang w:val="id_ID" w:bidi="id_ID"/>
        </w:rPr>
      </w:r>
      <w:r>
        <w:rPr>
          <w:b/>
          <w:lang w:val="id_ID" w:bidi="id_ID"/>
        </w:rPr>
        <w:t>Adegan keempat:</w:t>
      </w:r>
      <w:r>
        <w:rPr>
          <w:lang w:val="id_ID" w:bidi="id_ID"/>
        </w:rPr>
        <w:t xml:space="preserve"> Wanita itu maju dan menceritakan kepada Yesus kisahnya. Yesus berkata, "Karena kamu percaya kepada-Ku, kamu sembuh. Masa penderitaanmu sudah berakhir. Pergilah dalam damai."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Yairus</w:t>
      </w:r>
    </w:p>
    <w:p>
      <w:pPr>
        <w:pStyle w:val="ListBullet"/>
        <w:spacing w:line="240" w:lineRule="auto"/>
        <w:ind w:left="720"/>
      </w:pPr>
      <w:r>
        <w:rPr>
          <w:lang w:val="id_ID" w:bidi="id_ID"/>
        </w:rPr>
      </w:r>
      <w:r>
        <w:rPr>
          <w:lang w:val="id_ID" w:bidi="id_ID"/>
        </w:rPr>
        <w:t>Wanita itu</w:t>
      </w:r>
    </w:p>
    <w:p>
      <w:pPr/>
      <w:r>
        <w:rPr>
          <w:lang w:val="id_ID" w:bidi="id_ID"/>
        </w:rPr>
      </w:r>
      <w:r>
        <w:rPr>
          <w:lang w:val="id_ID" w:bidi="id_ID"/>
        </w:rPr>
        <w:t>Dalam adegan pertama, Yesus dan para murid kembali ke Kapernaum dari sisi lain danau di mana Yesus menyembuhkan orang itu dari roh-roh jahat. Belum 24 jam sejak mereka meninggalkan Kapernaum pada malam sebelumnya. Kerumunan berkumpul di sekitar Yesus. Yairus, seorang pemimpin Sinagoge datang melalui kerumunan dan tersungkur di kaki Yesus. Yairus memohon kepada Yesus untuk datang dan meletakkan tangan Yesus ke atas putri Yairus yang akan meninggal. Yesus setuju untuk pergi. Yesus, Yairus, para murid dan kerumunan orang semua mulai bergerak menuju rumah Yairus. Mereka pergi melalui jalan-jalan Kapernaum. Jalan-jalan di Kapernaum kemungkinan sangatlah sempit.</w:t>
      </w:r>
    </w:p>
    <w:p>
      <w:pPr/>
      <w:r>
        <w:rPr>
          <w:lang w:val="id_ID" w:bidi="id_ID"/>
        </w:rPr>
      </w:r>
      <w:r>
        <w:rPr>
          <w:lang w:val="id_ID" w:bidi="id_ID"/>
        </w:rPr>
        <w:t>Berhenti dan diskusikan: Ketika Anda memerankan Yairus, pilih kata-kata tindakan yang akan menunjukkan bahwa Yairus sedang terburu-buru. Putri Yairus hampir meninggal. Yairus ingin Yesus datang sekarang. Yairus memohon atau meminta dengan sangat kepada Yesus untuk datang dan meletakkan tangan-Nya ke atas putri Yairus. Yairus bersujud di kaki Yesus. Ini akan menunjukkan bahwa Yairus datang dengan cepat dan jatuh daripada berjalan dengan perlahan dan dengan sikap hormat untuk bersujud. Hentikan sejenak rekaman di sini.</w:t>
      </w:r>
    </w:p>
    <w:p>
      <w:pPr/>
      <w:r>
        <w:rPr>
          <w:lang w:val="id_ID" w:bidi="id_ID"/>
        </w:rPr>
      </w:r>
      <w:r>
        <w:rPr>
          <w:lang w:val="id_ID" w:bidi="id_ID"/>
        </w:rPr>
        <w:t>Dalam adegan kedua, Yesus, Yairus, para murid, dan kerumunan sedang berjalan menyusuri jalan-jalan. Ada seorang wanita dalam kerumunan. Markus menceritakan kepada kita tentang penyakit wanita ini. Kata-kata dalam kisah asli itu memberi tahu kita bahwa dia terus berpikir dalam dirinya sendiri bahwa dia harus menyentuh Yesus agar bisa disembuhkan. Kisah itu beralih dari tindakan sekarang ke pikiran dan tindakan di masa lalu dan kembali ke tindakan sekarang. Markus menggambarkan kehidupannya dan penyakitnya. Markus menggambarkan rasa sakit dan penderitaannya di tangan para dokter yang berbeda. Markus mengatakan kepada kita bahwa ia telah menghabiskan semua uangnya untuk para dokter dan sekarang tidak memiliki uang. Markus mengatakan kepada kita bahwa wanita ini telah mendengar tentang Yesus. Markus menceritakan kepada kita tentang keputusannya untuk menyentuh jubah Yesus. Markus mengatakan kepada kita bahwa ia mendekati Yesus dari belakang. Markus tidak mengatakan kepada kita bahwa penyakit ini membuat wanita itu najis. Fakta ini dikenal dengan baik dalam budaya itu.</w:t>
      </w:r>
    </w:p>
    <w:p>
      <w:pPr/>
      <w:r>
        <w:rPr>
          <w:lang w:val="id_ID" w:bidi="id_ID"/>
        </w:rPr>
      </w:r>
      <w:r>
        <w:rPr>
          <w:lang w:val="id_ID" w:bidi="id_ID"/>
        </w:rPr>
        <w:t>Berhenti dan praktikkan bagian kisah ini sampai Anda dapat membuat transisi yang lancar antara tindakan yang dilakukannya di masa lalu dan keputusan yang sedang dibuatnya di masa sekarang. Hentikan sejenak rekaman di sini.</w:t>
      </w:r>
    </w:p>
    <w:p>
      <w:pPr/>
      <w:r>
        <w:rPr>
          <w:lang w:val="id_ID" w:bidi="id_ID"/>
        </w:rPr>
      </w:r>
      <w:r>
        <w:rPr>
          <w:lang w:val="id_ID" w:bidi="id_ID"/>
        </w:rPr>
        <w:t>Penyakit wanita itu adalah pendarahan yang terus-menerus dari rahim. Biasanya ini terjadi beberapa hari setiap bulan. Bagi wanita ini, pendarahannya tidak berhenti.</w:t>
      </w:r>
    </w:p>
    <w:p>
      <w:pPr/>
      <w:r>
        <w:rPr>
          <w:lang w:val="id_ID" w:bidi="id_ID"/>
        </w:rPr>
      </w:r>
      <w:r>
        <w:rPr>
          <w:lang w:val="id_ID" w:bidi="id_ID"/>
        </w:rPr>
        <w:t>Berhenti dan diskusikan: Setiap budaya memiliki cara untuk menggambarkan pendarahan ini yang dapat dibahas dalam kelompok yang terdiri dari laki-laki dan perempuan, dengan orang tua dan anak muda hadir, sehingga tidak ada yang merasa tersinggung atau terganggu oleh kata-kata yang digunakan. Diskusikan dalam kelompok dan putuskan istilah-istilah yang akan Anda gunakan untuk menggambarkan pendarahan ini sehingga semua orang dapat mendengarkan kisah ini. Hentikan sejenak rekaman di sini.</w:t>
      </w:r>
    </w:p>
    <w:p>
      <w:pPr/>
      <w:r>
        <w:rPr>
          <w:lang w:val="id_ID" w:bidi="id_ID"/>
        </w:rPr>
      </w:r>
      <w:r>
        <w:rPr>
          <w:lang w:val="id_ID" w:bidi="id_ID"/>
        </w:rPr>
        <w:t>Ketika Markus menggambarkan adegan ini, kita dapat membayangkan bahwa semua orang dalam kerumunan sedang berusaha melihat Yesus dan berupaya untuk mendekat kepada Yesus. Tidak ada seorang pun yang memperhatikan wanita ini. Mata semua orang berpaling ke arah depan kelompok tempat Yesus berjalan. Wanita itu mendekat dari belakang. Ia harus bekerja melalui kerumunan sehingga tidak seorang pun memperhatikannya atau mengenalinya. Ia tahu bahwa ia membuat semua orang yang disentuhnya selama perjalanan menjadi najis. Mereka semua akan sangat marah kepadanya jika mereka mengenalinya.</w:t>
      </w:r>
    </w:p>
    <w:p>
      <w:pPr/>
      <w:r>
        <w:rPr>
          <w:lang w:val="id_ID" w:bidi="id_ID"/>
        </w:rPr>
      </w:r>
      <w:r>
        <w:rPr>
          <w:lang w:val="id_ID" w:bidi="id_ID"/>
        </w:rPr>
        <w:t>Dalam adegan ketiga, wanita itu sampai cukup dekat untuk mengulurkan tangan dan menyentuh pakaian luar Yesus. Pakaian ini akan memiliki jumbai di sudut-sudutnya. Wanita itu mungkin menyentuh salah satu jumbai itu. Wanita itu mungkin telah menyentuh hem atau tepi bawah pakaian luar.</w:t>
      </w:r>
    </w:p>
    <w:p>
      <w:pPr/>
      <w:r>
        <w:rPr>
          <w:lang w:val="id_ID" w:bidi="id_ID"/>
        </w:rPr>
      </w:r>
      <w:r>
        <w:rPr>
          <w:lang w:val="id_ID" w:bidi="id_ID"/>
        </w:rPr>
        <w:t>Berhenti dan tunjukkan gambar jumbai ini. Hentikan sejenak rekaman di sini.</w:t>
      </w:r>
    </w:p>
    <w:p>
      <w:pPr/>
      <w:r>
        <w:rPr>
          <w:lang w:val="id_ID" w:bidi="id_ID"/>
        </w:rPr>
      </w:r>
      <w:r>
        <w:rPr>
          <w:lang w:val="id_ID" w:bidi="id_ID"/>
        </w:rPr>
        <w:t>Ketika wanita itu menyentuh jumbai atau pakaian luar, ia segera merasakan perubahan dalam tubuhnya. Ia tahu bahwa ia telah sembuh. Pada saat yang sama, Yesus merasakan kuasa untuk menyembuhkan keluar dari-Nya. Yesus berhenti dan bertanya, "Siapa yang menyentuh Aku?" Para murid terkejut dengan pertanyaan ini. Mereka melihat semua orang mendorong dan mendesak, dan berusaha lebih dekat kepada Yesus. Tentu saja seseorang sedang menyentuh Yesus. Tetapi Yesus telah merasakan kuasa untuk menyembuhkan keluar dari-Nya. Yesus tahu seseorang telah menyentuh-Nya untuk disembuhkan. Yesus sedang mencari orang ini.</w:t>
      </w:r>
    </w:p>
    <w:p>
      <w:pPr/>
      <w:r>
        <w:rPr>
          <w:lang w:val="id_ID" w:bidi="id_ID"/>
        </w:rPr>
      </w:r>
      <w:r>
        <w:rPr>
          <w:lang w:val="id_ID" w:bidi="id_ID"/>
        </w:rPr>
        <w:t>Berhenti dan diskusikan: Yesus merasakan kuasa keluar dari-Nya. Ini adalah kuasa penyembuhan. Yesus tidak kehilangan semua kuasa atau kekuatan-Nya. Yesus masih memiliki kuasa. Diskusikan bagaimana Anda akan menceritakan tentang hal ini. Hentikan sejenak rekaman di sini.</w:t>
      </w:r>
    </w:p>
    <w:p>
      <w:pPr/>
      <w:r>
        <w:rPr>
          <w:lang w:val="id_ID" w:bidi="id_ID"/>
        </w:rPr>
      </w:r>
      <w:r>
        <w:rPr>
          <w:lang w:val="id_ID" w:bidi="id_ID"/>
        </w:rPr>
        <w:t>Dalam adegan 4, wanita itu menyadari bahwa Yesus sedang mencari dia. Sekarang wanita ini takut. Wanita ini juga gemetar ketika menyadari apa yang telah terjadi padanya. Wanita ini maju dan berlutut di hadapan Yesus. Sekali lagi, ini bukan tersandung dan jatuh. Ini adalah tindakan yang dilakukan secara sengaja dengan berlutut di hadapan Yesus. Dengan berlutut di hadapan Yesus, wanita itu menunjukkan rasa hormatnya kepada Yesus. Wanita itu menceritakan kepada Yesus kisahnya. Ia mengatakan kepada Yesus seluruh kebenaran atau semua yang telah terjadi padanya. Markus tidak menyebutkan Yairus pada titik ini, tetapi kita kemudian belajar bahwa Yairus berdiri di dekat Yesus ketika ini terjadi. Kita tidak tahu berapa lama wanita itu berbicara. Yesus tidak menyela wanita itu, tetapi mengizinkan wanita itu menceritakan kisahnya. Yairus menunggu di samping Yesus. Ketika wanita itu selesai, Yesus menggunakan kata-kata yang lembut atau baik kepada wanita itu. Yesus berkata "putri." Dalam beberapa budaya, Anda mungkin harus menggunakan istilah jenis lain seperti "wanita yang terkasih" atau "wanita kecilku." Yesus berkata, "Imanmu telah membuatmu sehat. Masa penderitaanmu sudah berakhir. Pergilah dalam damai "</w:t>
      </w:r>
    </w:p>
    <w:p>
      <w:pPr/>
      <w:r>
        <w:rPr>
          <w:lang w:val="id_ID" w:bidi="id_ID"/>
        </w:rPr>
      </w:r>
      <w:r>
        <w:rPr>
          <w:lang w:val="id_ID" w:bidi="id_ID"/>
        </w:rPr>
        <w:t>Sekarang, kelompok harus membuat papan cerita, menggambar, atau menggunakan barang-barang untuk membayangkan perikop ini dan tindakan-tindakan yang ada di dalam cerita.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rekaman dari Markus 5:21–34 dalam versi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Kisah ini memiliki 4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Kerumunan orang-orang</w:t>
      </w:r>
    </w:p>
    <w:p>
      <w:pPr>
        <w:pStyle w:val="ListBullet"/>
        <w:spacing w:line="240" w:lineRule="auto"/>
        <w:ind w:left="720"/>
      </w:pPr>
      <w:r>
        <w:rPr>
          <w:lang w:val="id_ID" w:bidi="id_ID"/>
        </w:rPr>
      </w:r>
      <w:r>
        <w:rPr>
          <w:lang w:val="id_ID" w:bidi="id_ID"/>
        </w:rPr>
        <w:t>Yairus</w:t>
      </w:r>
    </w:p>
    <w:p>
      <w:pPr>
        <w:pStyle w:val="ListBullet"/>
        <w:spacing w:line="240" w:lineRule="auto"/>
        <w:ind w:left="720"/>
      </w:pPr>
      <w:r>
        <w:rPr>
          <w:lang w:val="id_ID" w:bidi="id_ID"/>
        </w:rPr>
      </w:r>
      <w:r>
        <w:rPr>
          <w:lang w:val="id_ID" w:bidi="id_ID"/>
        </w:rPr>
        <w:t>Wanita itu</w:t>
      </w:r>
    </w:p>
    <w:p>
      <w:pPr/>
      <w:r>
        <w:rPr>
          <w:lang w:val="id_ID" w:bidi="id_ID"/>
        </w:rPr>
      </w:r>
      <w:r>
        <w:rPr>
          <w:lang w:val="id_ID" w:bidi="id_ID"/>
        </w:rPr>
        <w:t>Sebagai kelompok, peragakan perikop ini dua kali. Kamu harus memperagakan bagian ini dalam bahasa kamu sendiri.</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sebentar audio di sini dan peragakan bagian ini.</w:t>
      </w:r>
    </w:p>
    <w:p>
      <w:pPr/>
      <w:r>
        <w:rPr>
          <w:lang w:val="id_ID" w:bidi="id_ID"/>
        </w:rPr>
      </w:r>
      <w:r>
        <w:rPr>
          <w:lang w:val="id_ID" w:bidi="id_ID"/>
        </w:rPr>
        <w:t>Kelompok harus memperagakan bagian teks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Jeda audio di sini dan peragakan bagian ini kedua kalinya.</w:t>
      </w:r>
    </w:p>
    <w:p>
      <w:pPr/>
      <w:r>
        <w:rPr>
          <w:lang w:val="id_ID" w:bidi="id_ID"/>
        </w:rPr>
      </w:r>
      <w:r>
        <w:rPr>
          <w:lang w:val="id_ID" w:bidi="id_ID"/>
        </w:rPr>
        <w:t>Berikut ini adalah contoh dari drama dan respon yang mungkin.</w:t>
      </w:r>
    </w:p>
    <w:p>
      <w:pPr/>
      <w:r>
        <w:rPr>
          <w:lang w:val="id_ID" w:bidi="id_ID"/>
        </w:rPr>
      </w:r>
      <w:r>
        <w:rPr>
          <w:lang w:val="id_ID" w:bidi="id_ID"/>
        </w:rPr>
        <w:t>Pertama kali tim memerankan kisah tersebut, perhatikan jarak kisah itu. Kisah ini dimulai di tepi danau, ketika Yairus memohon kepada Yesus agar datang dan menyembuhkan putrinya. Yesus setuju, dan ketika Yesus berjalan bersama Yairus, kerumunan orang mengikuti mereka.</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pertama, kisah dimulai ketika Yesus dan para murid kembali ke Kapernaum. Kerumunan orang datang dan mengelilingi Yesus. Kemudian Yairus datang dan berlutut di hadapan Yesus. Yairus memohon kepada Yesus agar menumpangkan tangan-Nya ke atas putri Yairus yang sekarat sehingga ia dapat hidup.</w:t>
      </w:r>
    </w:p>
    <w:p>
      <w:pPr/>
      <w:r>
        <w:rPr>
          <w:lang w:val="id_ID" w:bidi="id_ID"/>
        </w:rPr>
      </w:r>
      <w:r>
        <w:rPr>
          <w:lang w:val="id_ID" w:bidi="id_ID"/>
        </w:rPr>
        <w:t>Hentikan sejenak adegannya. Tanyakan kepada Yairus, "Bagaimana perasaan Anda?" Anda mungkin mendengar hal-hal seperti, "Putus asa," "Aku mengasihi putriku," atau "Aku bersedia melakukan apa pun demi putriku. Saya tahu sebagian besar pemimpin agama tidak menyukai Yesus, tetapi jika Dia dapat menyembuhkan putri saya, saya bersedia membiarkan para pemimpin marah kepada saya. Putriku adalah segalanya bagiku." Lanjutkan peragaannya.</w:t>
      </w:r>
    </w:p>
    <w:p>
      <w:pPr/>
      <w:r>
        <w:rPr>
          <w:lang w:val="id_ID" w:bidi="id_ID"/>
        </w:rPr>
      </w:r>
      <w:r>
        <w:rPr>
          <w:lang w:val="id_ID" w:bidi="id_ID"/>
        </w:rPr>
        <w:t>Dalam adegan kedua Yesus, Yairus, para murid, dan kerumunan orang semua mulai berjalan menuju rumah Yairus. Mereka berjalan melalui jalan-jalan sempit Kapernaum. Ada seorang wanita dalam kerumunan yang telah menderita masalah pendarahan pada wanita selama lebih dari 12 tahun. Ia telah mendengar tentang Yesus, dan ia berpikir sendiri, "Jika aku bisa menyentuh jubah-Nya, aku akan sembuh." Kerumunan mendorong Yesus di jalan sempit. Wanita itu berjalan melewati kerumunan ini.</w:t>
      </w:r>
    </w:p>
    <w:p>
      <w:pPr/>
      <w:r>
        <w:rPr>
          <w:lang w:val="id_ID" w:bidi="id_ID"/>
        </w:rPr>
      </w:r>
      <w:r>
        <w:rPr>
          <w:lang w:val="id_ID" w:bidi="id_ID"/>
        </w:rPr>
        <w:t>Hentikan sejenak adegannya. Tanyakan kepada wanita itu, "Bagaimana perasaan Anda?" Anda mungkin mendengar hal-hal seperti, “Putus asa,” “Kelelahan - Aku telah mengalami pendarahan selama 12 tahun.” Saya telah menghabiskan semua uang saya untuk para dokter dan saya tidak memiliki uang yang tersisa. Saya telah mencoba setiap perawatan tetapi tidak ada yang berhasil. Saya berada dalam kondisi yang jauh lebih buruk sekarang." Atau, "Bertekad—Aku bersedia melewati kerumunan ini, meskipun terdapat penyakit yang membuatku najis di mata kerumunan." Tanyakan kepada wanita itu, "Mengapa Anda ingin pergi kepada Yesus?" Anda mungkin mendengar, "Saya telah mendengar tentang Yesus dan bagaimana Yesus telah menyembuhkan orang lain. Saya mengenal seorang wanita yang mengalami demam dan Yesus menyembuhkannya sehingga ia mampu bangun dan memberi makan kerumunan tepat pada saat itu. Saya ingin sehat. Saya pikir Yesus dapat membantu saya, jika saya dapat cukup dekat untuk menyentuh pakaian-Nya." Lanjutkan peragaannya.</w:t>
      </w:r>
    </w:p>
    <w:p>
      <w:pPr/>
      <w:r>
        <w:rPr>
          <w:lang w:val="id_ID" w:bidi="id_ID"/>
        </w:rPr>
      </w:r>
      <w:r>
        <w:rPr>
          <w:lang w:val="id_ID" w:bidi="id_ID"/>
        </w:rPr>
        <w:t>Dalam adegan ketiga, wanita itu berjalan melalui kerumunan, mendekat dari belakang, dan menyentuh pakaian luar Yesus. Ia langsung merasakan dalam tubuhnya bahwa ia telah sembuh.</w:t>
      </w:r>
    </w:p>
    <w:p>
      <w:pPr/>
      <w:r>
        <w:rPr>
          <w:lang w:val="id_ID" w:bidi="id_ID"/>
        </w:rPr>
      </w:r>
      <w:r>
        <w:rPr>
          <w:lang w:val="id_ID" w:bidi="id_ID"/>
        </w:rPr>
        <w:t>Hentikan sejenak adegannya. Tanyakan kepada wanita itu, "Bagaimana perasaan Anda?" Anda mungkin mendengar hal-hal seperti, "Lega," "Sukacita," atau "Bersemangat. Saya dapat merasakan perubahan dalam tubuh saya. Hati saya berdetak secara normal. Lihat, kulitku berwarna normal. Saya tiba-tiba merasa seperti memiliki energi untuk melakukan sesuatu. Saya belum pernah merasakan seperti ini selama bertahun-tahun!" Lanjutkan peragaannya.</w:t>
      </w:r>
    </w:p>
    <w:p>
      <w:pPr/>
      <w:r>
        <w:rPr>
          <w:lang w:val="id_ID" w:bidi="id_ID"/>
        </w:rPr>
      </w:r>
      <w:r>
        <w:rPr>
          <w:lang w:val="id_ID" w:bidi="id_ID"/>
        </w:rPr>
        <w:t>Pada saat yang sama wanita itu menyentuh Yesus, Yesus merasa bahwa ada kuasa penyembuhan telah keluar dari-Nya. Yesus tahu bahwa seseorang baru saja menyentuh Yesus untuk disembuhkan. Yesus bertanya kepada para murid-Nya, "Siapa yang menyentuh jubah-Ku?"</w:t>
      </w:r>
    </w:p>
    <w:p>
      <w:pPr/>
      <w:r>
        <w:rPr>
          <w:lang w:val="id_ID" w:bidi="id_ID"/>
        </w:rPr>
      </w:r>
      <w:r>
        <w:rPr>
          <w:lang w:val="id_ID" w:bidi="id_ID"/>
        </w:rPr>
        <w:t>Para murid-Nya menjawab, "Lihatlah kerumunan ini berdesakan di sekitar-Mu!" Bagaimana Engkau bisa bertanya, 'Siapa yang menyentuh-Ku?'"</w:t>
      </w:r>
    </w:p>
    <w:p>
      <w:pPr/>
      <w:r>
        <w:rPr>
          <w:lang w:val="id_ID" w:bidi="id_ID"/>
        </w:rPr>
      </w:r>
      <w:r>
        <w:rPr>
          <w:lang w:val="id_ID" w:bidi="id_ID"/>
        </w:rPr>
        <w:t>Hentikan sejenak adegannya. Tanyakan kepada para murid, "Bagaimana perasaan Anda tentang Yesus pada saat ini?" Anda mungkin mendengar, "Saya tidak mengerti. Lihatlah semua orang ini mendorong dan mendesak dan berusaha untuk mendekat kepada Yesus. Mereka akan mendorong kita ke bawah. Tentu saja orang-orang menyentuh Yesus. Mengapa Yesus mengajukan pertanyaan seperti itu? Ini tidak masuk akal." atau “Aku hanya lelah.” Aku datang dari perjalanan jauh, ada kerumunan ramai di sekelilingku, dan sekarang Yesus bertanya sebuah pertanyaan yang saya pikir konyol. Tanyakan kepada Yesus, "Bagaimana perasaan Anda sekarang?" Anda mungkin mendengar hal-hal seperti, "Saya tahu bahwa saya telah menyembuhkan seseorang, dan saya ingin orang tersebut menunjukkan dirinya." Saya perlu memastikan orang ini memahami apa yang baru saja terjadi. Saya ingin penyembuhan itu sepenuhnya. Saya perlu mengembalikan orang ini kepada masyarakat." Lanjutkan peragaannya.</w:t>
      </w:r>
    </w:p>
    <w:p>
      <w:pPr/>
      <w:r>
        <w:rPr>
          <w:lang w:val="id_ID" w:bidi="id_ID"/>
        </w:rPr>
      </w:r>
      <w:r>
        <w:rPr>
          <w:lang w:val="id_ID" w:bidi="id_ID"/>
        </w:rPr>
        <w:t>Dalam adegan keempat, Yesus terus melihat-lihat sekeliling. Wanita itu, yang gemetar ketakutan, datang dan jatuh di kaki Yesus. Ia mengatakan kepada-nya apa yang telah ia lakukan. Wanita itu menceritakan kepada Yesus seluruh kisahnya. Yairus berdiri di dekat Yesus ketika wanita itu berbicara.</w:t>
      </w:r>
    </w:p>
    <w:p>
      <w:pPr/>
      <w:r>
        <w:rPr>
          <w:lang w:val="id_ID" w:bidi="id_ID"/>
        </w:rPr>
      </w:r>
      <w:r>
        <w:rPr>
          <w:lang w:val="id_ID" w:bidi="id_ID"/>
        </w:rPr>
        <w:t>Hentikan sejenak adegannya. Tanyakan kepada wanita itu, "Mengapa Anda takut?" Anda mungkin mendengar hal-hal seperti, "Aku najis dan aku menyentuh orang yang kudus. Saya baru saja berjalan melalui kerumunan ini dan menyentuh banyak orang. Mereka semua akan sangat marah kepada-Ku karena Aku membuat mereka semua najis. Saya tidak tahu bagaimana Yesus akan bereaksi ketika saya menyentuh Dia dan membuat Dia najis. Saya berharap Yesus tidak terlalu marah kepada saya." Atau, "Saya berencana menyentuh pakaian Yesus dan pergi tanpa diketahui. Saya tidak tahu bahwa saya harus mengakui untuk menyentuh Yesus. Tetapi ini layak karena saya tahu saya sembuh." Lanjutkan peragaannya.</w:t>
      </w:r>
    </w:p>
    <w:p>
      <w:pPr/>
      <w:r>
        <w:rPr>
          <w:lang w:val="id_ID" w:bidi="id_ID"/>
        </w:rPr>
      </w:r>
      <w:r>
        <w:rPr>
          <w:lang w:val="id_ID" w:bidi="id_ID"/>
        </w:rPr>
        <w:t xml:space="preserve">Yesus berkata kepada wanita itu, "Putri, imanmu telah menyembuhkanmu. Pergilah dengan damai, penderitaanmu sudah berakhir." </w:t>
      </w:r>
    </w:p>
    <w:p>
      <w:pPr/>
      <w:r>
        <w:rPr>
          <w:lang w:val="id_ID" w:bidi="id_ID"/>
        </w:rPr>
      </w:r>
      <w:r>
        <w:rPr>
          <w:lang w:val="id_ID" w:bidi="id_ID"/>
        </w:rPr>
        <w:t>Hentikan sejenak adegannya. Tanyakan kepada Yesus, "Bagaimana perasaan Anda?" Anda mungkin mendengar hal-hal seperti, "Bahagia tentang iman wanita itu" atau "Aku senang memanggilnya putri." Saya sangat senang ia memiliki iman untuk datang dan menyentuh saya. Saya merasa sedih karena semua orang lain ini tidak memiliki iman seperti dia. Tidak seorang pun dari mereka yang telah berusaha keras untuk mendekat memiliki iman untuk disembuhkan." Tanyakan wanita itu bagaimana perasaannya. Anda mungkin mendengar ungkapan seperti, "Lega," "Sukacita," atau "Seolah-olah aku menjadi bagian—aku telah dipanggil putri, dan rasanya segalanya telah menjadi seperti seharusnya." Tanyakan kepada Yairus, "Bagaimana perasaan Anda sekarang?" Anda mungkin mendengar, "Aku sangat frustrasi dan takut. Putri saya sakit parah. Kita harus bergegas atau ia akan meninggal sebelum kita sampai di sana. Wanita ini telah sakit selama 12 tahun. Saya mengenalnya. Semua orang tahu bahwa kita harus menjauhi dia atau menjadi najis. Saya tidak tahu mengapa kami harus berhenti sekarang untuk mendengarkannya. Saya ingin menarik Yesus pergi dan berlari ke rumah saya. Kita harus pergi atau akan terlambat." Lanjutkan peragaannya.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5:21–34 dalam terjemahan yang paling mudah dimengerti.</w:t>
      </w:r>
    </w:p>
    <w:p>
      <w:pPr/>
      <w:r>
        <w:rPr>
          <w:lang w:val="id_ID" w:bidi="id_ID"/>
        </w:rPr>
      </w:r>
      <w:r>
        <w:rPr>
          <w:lang w:val="id_ID" w:bidi="id_ID"/>
        </w:rPr>
        <w:t xml:space="preserve">Yairus adalah seorang pemimpin di </w:t>
      </w:r>
      <w:r>
        <w:rPr>
          <w:b/>
          <w:lang w:val="id_ID" w:bidi="id_ID"/>
        </w:rPr>
        <w:t>Sinagoge</w:t>
      </w:r>
      <w:r>
        <w:rPr>
          <w:lang w:val="id_ID" w:bidi="id_ID"/>
        </w:rPr>
        <w:t xml:space="preserve">. </w:t>
      </w:r>
      <w:hyperlink r:id="rId49">
        <w:r>
          <w:rPr>
            <w:lang w:val="id_ID" w:bidi="id_ID"/>
          </w:rPr>
          <w:rPr>
            <w:color w:val="0000EE"/>
            <w:u w:val="single"/>
          </w:rPr>
          <w:t>Sinagoge</w:t>
        </w:r>
      </w:hyperlink>
      <w:r>
        <w:rPr>
          <w:lang w:val="id_ID" w:bidi="id_ID"/>
        </w:rPr>
        <w:t xml:space="preserve"> dibahas dalam Daftar Kata Utama. Gunakan istilah yang sama seperti yang Anda gunakan sebelumnya. Sebagai seorang penguasa atau pemimpin Sinagoge, Yairus akan menjadi salah satu dari mereka yang bertanggung jawab atas pengajaran dan pembacaan kitab suci. Beberapa orang menggunakan kata "penatua" untuk menggambarkan posisi ini.</w:t>
      </w:r>
    </w:p>
    <w:p>
      <w:pPr/>
      <w:r>
        <w:rPr>
          <w:lang w:val="id_ID" w:bidi="id_ID"/>
        </w:rPr>
      </w:r>
      <w:r>
        <w:rPr>
          <w:lang w:val="id_ID" w:bidi="id_ID"/>
        </w:rPr>
        <w:t xml:space="preserve">Gunakan kata-kata yang sama untuk </w:t>
      </w:r>
      <w:r>
        <w:rPr>
          <w:b/>
          <w:lang w:val="id_ID" w:bidi="id_ID"/>
        </w:rPr>
        <w:t>Danau Galilea</w:t>
      </w:r>
      <w:r>
        <w:rPr>
          <w:lang w:val="id_ID" w:bidi="id_ID"/>
        </w:rPr>
        <w:t xml:space="preserve"> dan </w:t>
      </w:r>
      <w:r>
        <w:rPr>
          <w:b/>
          <w:lang w:val="id_ID" w:bidi="id_ID"/>
        </w:rPr>
        <w:t xml:space="preserve">perahu </w:t>
      </w:r>
      <w:r>
        <w:rPr>
          <w:lang w:val="id_ID" w:bidi="id_ID"/>
        </w:rPr>
        <w:t xml:space="preserve"> yang telah Anda gunakan sebelumnya. Gunakan kata yang sama untuk </w:t>
      </w:r>
      <w:r>
        <w:rPr>
          <w:b/>
          <w:lang w:val="id_ID" w:bidi="id_ID"/>
        </w:rPr>
        <w:t>murid</w:t>
      </w:r>
      <w:r>
        <w:rPr>
          <w:lang w:val="id_ID" w:bidi="id_ID"/>
        </w:rPr>
        <w:t xml:space="preserve"> seperti yang telah Anda gunakan sebelumnya. </w:t>
      </w:r>
      <w:hyperlink r:id="rId35">
        <w:r>
          <w:rPr>
            <w:lang w:val="id_ID" w:bidi="id_ID"/>
          </w:rPr>
          <w:rPr>
            <w:color w:val="0000EE"/>
            <w:u w:val="single"/>
          </w:rPr>
          <w:t>Danau Galilea</w:t>
        </w:r>
      </w:hyperlink>
      <w:r>
        <w:rPr>
          <w:lang w:val="id_ID" w:bidi="id_ID"/>
        </w:rPr>
        <w:t xml:space="preserve">, </w:t>
      </w:r>
      <w:hyperlink r:id="rId40">
        <w:r>
          <w:rPr>
            <w:lang w:val="id_ID" w:bidi="id_ID"/>
          </w:rPr>
          <w:rPr>
            <w:color w:val="0000EE"/>
            <w:u w:val="single"/>
          </w:rPr>
          <w:t>perahu</w:t>
        </w:r>
      </w:hyperlink>
      <w:r>
        <w:rPr>
          <w:lang w:val="id_ID" w:bidi="id_ID"/>
        </w:rPr>
        <w:t xml:space="preserve">, dan </w:t>
      </w:r>
      <w:hyperlink r:id="rId100">
        <w:r>
          <w:rPr>
            <w:lang w:val="id_ID" w:bidi="id_ID"/>
          </w:rPr>
          <w:rPr>
            <w:color w:val="0000EE"/>
            <w:u w:val="single"/>
          </w:rPr>
          <w:t>murid</w:t>
        </w:r>
      </w:hyperlink>
      <w:r>
        <w:rPr>
          <w:lang w:val="id_ID" w:bidi="id_ID"/>
        </w:rPr>
        <w:t xml:space="preserve"> dapat ditemukan di Daftar Kata Utama.</w:t>
      </w:r>
    </w:p>
    <w:p>
      <w:pPr/>
      <w:r>
        <w:rPr>
          <w:lang w:val="id_ID" w:bidi="id_ID"/>
        </w:rPr>
      </w:r>
      <w:r>
        <w:rPr>
          <w:lang w:val="id_ID" w:bidi="id_ID"/>
        </w:rPr>
        <w:t xml:space="preserve">Kata untuk </w:t>
      </w:r>
      <w:hyperlink r:id="rId165">
        <w:r>
          <w:rPr>
            <w:lang w:val="id_ID" w:bidi="id_ID"/>
          </w:rPr>
          <w:rPr>
            <w:color w:val="0000EE"/>
            <w:u w:val="single"/>
          </w:rPr>
          <w:t xml:space="preserve">menyembuhkan </w:t>
        </w:r>
      </w:hyperlink>
      <w:r>
        <w:rPr>
          <w:lang w:val="id_ID" w:bidi="id_ID"/>
        </w:rPr>
        <w:t xml:space="preserve"> yang digunakan Yairus maupun Yesus untuk memberi tahu wanita itu bahwa dia sembuh memiliki makna yang besar. Ini dapat berarti kesembuhan jasmani maupun rohani, atau menjadi lengkap atau utuh.</w:t>
      </w:r>
    </w:p>
    <w:p>
      <w:pPr/>
      <w:r>
        <w:rPr>
          <w:lang w:val="id_ID" w:bidi="id_ID"/>
        </w:rPr>
      </w:r>
      <w:r>
        <w:rPr>
          <w:b/>
          <w:lang w:val="id_ID" w:bidi="id_ID"/>
        </w:rPr>
        <w:t>Jubah</w:t>
      </w:r>
      <w:r>
        <w:rPr>
          <w:lang w:val="id_ID" w:bidi="id_ID"/>
        </w:rPr>
        <w:t xml:space="preserve"> yang disentuh wanita itu bisa merujuk pada pakaian apa pun, tetapi dalam hal ini, mungkin itu adalah pakaian luar yang dikenakan oleh kebanyakan orang di atas pakaian utama mereka. Biasanya terbuat dari sepotong kain besar yang hampir persegi yang terbuat dari wol domba. Itu dililitkan pada seseorang dan diikat di sekitar bahu. Banyak orang sering menggunakannya sebagai penutup pada malam hari, dan ketika tidak dibutuhkan, mereka meletakkannya di samping. Jubah ini mungkin memiliki jumbai di bagian bawah jubah.</w:t>
      </w:r>
    </w:p>
    <w:p>
      <w:pPr/>
      <w:r>
        <w:rPr>
          <w:lang w:val="id_ID" w:bidi="id_ID"/>
        </w:rPr>
      </w:r>
      <w:r>
        <w:rPr>
          <w:lang w:val="id_ID" w:bidi="id_ID"/>
        </w:rPr>
        <w:t xml:space="preserve">Berhenti di sini dan tunjukkan kepada tim Anda gambar jubah dan jumbai. </w:t>
      </w:r>
      <w:hyperlink r:id="rId166">
        <w:r>
          <w:rPr>
            <w:lang w:val="id_ID" w:bidi="id_ID"/>
          </w:rPr>
          <w:rPr>
            <w:color w:val="0000EE"/>
            <w:u w:val="single"/>
          </w:rPr>
          <w:t>jubah</w:t>
        </w:r>
      </w:hyperlink>
      <w:r>
        <w:rPr>
          <w:lang w:val="id_ID" w:bidi="id_ID"/>
        </w:rPr>
        <w:t xml:space="preserve"> ada di dalam Daftar Kata Utama. Hentikan sejenak rekaman di sini.</w:t>
      </w:r>
    </w:p>
    <w:p>
      <w:pPr/>
      <w:r>
        <w:rPr>
          <w:lang w:val="id_ID" w:bidi="id_ID"/>
        </w:rPr>
      </w:r>
      <w:r>
        <w:rPr>
          <w:lang w:val="id_ID" w:bidi="id_ID"/>
        </w:rPr>
        <w:t>Wanita itu menyentuh pakaian Yesus. Tetapi Yesus telah merasakan kuasa untuk menyembuhkan keluar dari-Nya. Pastikan bahwa terjemahan itu menunjukkan bahwa Yesus tidak merasakan sentuhan itu. Yesus merasakan kuasa untuk menyembuhkan keluar dari-Nya.</w:t>
      </w:r>
    </w:p>
    <w:p>
      <w:pPr/>
      <w:r>
        <w:rPr>
          <w:lang w:val="id_ID" w:bidi="id_ID"/>
        </w:rPr>
      </w:r>
      <w:r>
        <w:rPr>
          <w:lang w:val="id_ID" w:bidi="id_ID"/>
        </w:rPr>
        <w:t>Penyembuhan wanita itu segera dan lengkap. Ia dapat merasakan perubahan dalam tubuhnya.</w:t>
      </w:r>
    </w:p>
    <w:p>
      <w:pPr/>
      <w:r>
        <w:rPr>
          <w:lang w:val="id_ID" w:bidi="id_ID"/>
        </w:rPr>
      </w:r>
      <w:r>
        <w:rPr>
          <w:lang w:val="id_ID" w:bidi="id_ID"/>
        </w:rPr>
        <w:t xml:space="preserve">Yesus mengatakan kepada wanita itu bahwa </w:t>
      </w:r>
      <w:r>
        <w:rPr>
          <w:b/>
          <w:lang w:val="id_ID" w:bidi="id_ID"/>
        </w:rPr>
        <w:t>imannya</w:t>
      </w:r>
      <w:r>
        <w:rPr>
          <w:lang w:val="id_ID" w:bidi="id_ID"/>
        </w:rPr>
        <w:t xml:space="preserve"> menyembuhkannya, atau membuatnya lengkap. "Iman" ini menggambarkan tanggapan orang-orang terhadap janji Allah. Ini adalah tentang menaruh iman atau keyakinan Anda kepada Allah. Dalam hal ini, wanita itu memercayai Yesus sendiri. </w:t>
      </w:r>
      <w:hyperlink r:id="rId90">
        <w:r>
          <w:rPr>
            <w:lang w:val="id_ID" w:bidi="id_ID"/>
          </w:rPr>
          <w:rPr>
            <w:color w:val="0000EE"/>
            <w:u w:val="single"/>
          </w:rPr>
          <w:t>Iman</w:t>
        </w:r>
      </w:hyperlink>
      <w:r>
        <w:rPr>
          <w:lang w:val="id_ID" w:bidi="id_ID"/>
        </w:rPr>
        <w:t xml:space="preserve"> dibahas dalam Daftar Kata Utama. Gunakan kata yang sama untuk iman yang telah Anda gunakan di bagian yang lain.</w:t>
      </w:r>
    </w:p>
    <w:p>
      <w:pPr/>
      <w:r>
        <w:rPr>
          <w:lang w:val="id_ID" w:bidi="id_ID"/>
        </w:rPr>
      </w:r>
      <w:r>
        <w:rPr>
          <w:lang w:val="id_ID" w:bidi="id_ID"/>
        </w:rPr>
        <w:t>Alat pengajaran: Minta seorang relawan sebelumnya untuk membantu Anda dengan hal ini. Ambil gelas bening dan isi dengan air bersih. Pastikan bahwa semua orang dapat melihat bahwa gelas itu penuh dengan air bersih. Pilih sukarelawan Anda dan tanyakan kepada orang itu apakah ini adalah segelas air. Tanyakan apakah air itu bersih dan cocok untuk diminum. Tanyakan kepada sukarelawan itu apakah ia haus. Tanyakan kepada sukarelawan itu apakah minum air akan menghilangkan rasa hausnya. Sukarelawan itu harus menjawab setiap pertanyaan dengan "ya." Kemudian mintalah sukarelawan itu untuk minum air itu. Sukarelawan itu akan menolak untuk minum air itu. Tinjau kembali pertanyaan-pertanyaan tersebut dan kemudian mintalah sukarelawan untuk meminum air itu. Sukarelawan itu akan menolak untuk minum air itu. Jelaskan kepada kelompok bahwa ini adalah contoh tentang apa itu iman. Jika orang tersebut tidak mau meminum air itu, mereka benar-benar tidak memiliki kepercayaan pada air itu atau percaya bahwa air itu bersih dan akan menghilangkan dahaga mereka. Hentikan sejenak rekaman di sini.</w:t>
      </w:r>
    </w:p>
    <w:p>
      <w:pPr/>
      <w:r>
        <w:rPr>
          <w:lang w:val="id_ID" w:bidi="id_ID"/>
        </w:rPr>
      </w:r>
      <w:r>
        <w:rPr>
          <w:b/>
          <w:lang w:val="id_ID" w:bidi="id_ID"/>
        </w:rPr>
        <w:t xml:space="preserve">Pergilah dalam damai </w:t>
      </w:r>
      <w:r>
        <w:rPr>
          <w:lang w:val="id_ID" w:bidi="id_ID"/>
        </w:rPr>
        <w:t xml:space="preserve"> adalah salam perpisahan tradisional, tetapi di sini Yesus menggunakannya untuk menjelaskan keutuhan kesembuhan wanita itu yang meliputi damai mendalam yang ada dalam keselamatan . Bahasa Anda mungkin memiliki cara khusus untuk menunjukkan ini, dan beberapa (terutama budaya Muslim) dapat memberikan berkat yang damai ketika seseorang mengatakan selamat tinggal. Beberapa bahasa telah menggunakan "pergi dengan bagian dalam yang manis," atau "pergi dengan ketenangan hati ."</w:t>
      </w:r>
    </w:p>
    <w:p>
      <w:pPr/>
      <w:r>
        <w:rPr>
          <w:lang w:val="id_ID" w:bidi="id_ID"/>
        </w:rPr>
      </w:r>
      <w:r>
        <w:rPr>
          <w:lang w:val="id_ID" w:bidi="id_ID"/>
        </w:rPr>
        <w:t xml:space="preserve">Yesus memanggil wanita itu </w:t>
      </w:r>
      <w:hyperlink r:id="rId167">
        <w:r>
          <w:rPr>
            <w:lang w:val="id_ID" w:bidi="id_ID"/>
          </w:rPr>
          <w:rPr>
            <w:color w:val="0000EE"/>
            <w:u w:val="single"/>
          </w:rPr>
          <w:t>putri</w:t>
        </w:r>
      </w:hyperlink>
      <w:r>
        <w:rPr>
          <w:lang w:val="id_ID" w:bidi="id_ID"/>
        </w:rPr>
        <w:t xml:space="preserve"> untuk meyakinkannya karena wanita itu ketakutan. Dalam beberapa kebudayaan, kata </w:t>
      </w:r>
      <w:r>
        <w:rPr>
          <w:b/>
          <w:lang w:val="id_ID" w:bidi="id_ID"/>
        </w:rPr>
        <w:t>putri</w:t>
      </w:r>
      <w:r>
        <w:rPr>
          <w:lang w:val="id_ID" w:bidi="id_ID"/>
        </w:rPr>
        <w:t xml:space="preserve"> tidak bisa digunakan karena satu-satunya maknanya adalah anak biologis. Gunakan istilah yang menunjukkan jenis kasih sayang serupa dengan yang Yesus tunjukkan di sini. Contoh dari terjemahan lain termasuk frasa seperti “wanita kecilku”.</w:t>
      </w:r>
    </w:p>
    <w:p>
      <w:pPr/>
      <w:r>
        <w:rPr>
          <w:lang w:val="id_ID" w:bidi="id_ID"/>
        </w:rPr>
      </w:r>
      <w:r>
        <w:rPr>
          <w:b/>
          <w:lang w:val="id_ID" w:bidi="id_ID"/>
        </w:rPr>
        <w:t>Penderitaanmu telah berakhir</w:t>
      </w:r>
      <w:r>
        <w:rPr>
          <w:lang w:val="id_ID" w:bidi="id_ID"/>
        </w:rPr>
        <w:t xml:space="preserve"> juga telah diterjemahkan menjadi "menjadi sempurna setelah penderitaanmu." Frasa dalam bahasa Yunani mengacu pada kesembuhan jasmani atau kesembuhan rohani dari kuasa kejahatan. Yesus ingin mengatakan bahwa kesembuhannya bersifat permanen dan bahwa Dia memberinya keselamatan rohani, dan kesembuhannya memulihkan dia kembali ke masyarakat karena itu membuatnya tahir lagi.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5:21–34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68">
        <w:r>
          <w:rPr>
            <w:lang w:val="id_ID" w:bidi="id_ID"/>
          </w:rPr>
          <w:rPr>
            <w:color w:val="0000EE"/>
            <w:u w:val="single"/>
          </w:rPr>
          <w:t>Dengar dan Renungkan</w:t>
        </w:r>
      </w:hyperlink>
      <w:r>
        <w:rPr>
          <w:lang w:val="id_ID" w:bidi="id_ID"/>
        </w:rPr>
        <w:t xml:space="preserve"> (604 KB)</w:t>
      </w:r>
      <w:r>
        <w:rPr>
          <w:lang w:val="id_ID" w:bidi="id_ID"/>
        </w:rPr>
      </w:r>
    </w:p>
    <w:p>
      <w:pPr>
        <w:pStyle w:val="ListBullet"/>
        <w:spacing w:line="240" w:lineRule="auto"/>
        <w:ind w:left="720"/>
      </w:pPr>
      <w:r>
        <w:rPr>
          <w:lang w:val="id_ID" w:bidi="id_ID"/>
        </w:rPr>
      </w:r>
      <w:hyperlink r:id="rId169">
        <w:r>
          <w:rPr>
            <w:lang w:val="id_ID" w:bidi="id_ID"/>
          </w:rPr>
          <w:rPr>
            <w:color w:val="0000EE"/>
            <w:u w:val="single"/>
          </w:rPr>
          <w:t>Menyiapkan Panggung</w:t>
        </w:r>
      </w:hyperlink>
      <w:r>
        <w:rPr>
          <w:lang w:val="id_ID" w:bidi="id_ID"/>
        </w:rPr>
        <w:t xml:space="preserve"> (8.7 MB)</w:t>
      </w:r>
      <w:r>
        <w:rPr>
          <w:lang w:val="id_ID" w:bidi="id_ID"/>
        </w:rPr>
      </w:r>
    </w:p>
    <w:p>
      <w:pPr>
        <w:pStyle w:val="ListBullet"/>
        <w:spacing w:line="240" w:lineRule="auto"/>
        <w:ind w:left="720"/>
      </w:pPr>
      <w:r>
        <w:rPr>
          <w:lang w:val="id_ID" w:bidi="id_ID"/>
        </w:rPr>
      </w:r>
      <w:hyperlink r:id="rId170">
        <w:r>
          <w:rPr>
            <w:lang w:val="id_ID" w:bidi="id_ID"/>
          </w:rPr>
          <w:rPr>
            <w:color w:val="0000EE"/>
            <w:u w:val="single"/>
          </w:rPr>
          <w:t>Menjelaskan Adegan</w:t>
        </w:r>
      </w:hyperlink>
      <w:r>
        <w:rPr>
          <w:lang w:val="id_ID" w:bidi="id_ID"/>
        </w:rPr>
        <w:t xml:space="preserve"> (6.5 MB)</w:t>
      </w:r>
      <w:r>
        <w:rPr>
          <w:lang w:val="id_ID" w:bidi="id_ID"/>
        </w:rPr>
      </w:r>
    </w:p>
    <w:p>
      <w:pPr>
        <w:pStyle w:val="ListBullet"/>
        <w:spacing w:line="240" w:lineRule="auto"/>
        <w:ind w:left="720"/>
      </w:pPr>
      <w:r>
        <w:rPr>
          <w:lang w:val="id_ID" w:bidi="id_ID"/>
        </w:rPr>
      </w:r>
      <w:hyperlink r:id="rId171">
        <w:r>
          <w:rPr>
            <w:lang w:val="id_ID" w:bidi="id_ID"/>
          </w:rPr>
          <w:rPr>
            <w:color w:val="0000EE"/>
            <w:u w:val="single"/>
          </w:rPr>
          <w:t>Memperagakan Bacaan</w:t>
        </w:r>
      </w:hyperlink>
      <w:r>
        <w:rPr>
          <w:lang w:val="id_ID" w:bidi="id_ID"/>
        </w:rPr>
        <w:t xml:space="preserve"> (6.5 MB)</w:t>
      </w:r>
      <w:r>
        <w:rPr>
          <w:lang w:val="id_ID" w:bidi="id_ID"/>
        </w:rPr>
      </w:r>
    </w:p>
    <w:p>
      <w:pPr>
        <w:pStyle w:val="ListBullet"/>
        <w:spacing w:line="240" w:lineRule="auto"/>
        <w:ind w:left="720"/>
      </w:pPr>
      <w:r>
        <w:rPr>
          <w:lang w:val="id_ID" w:bidi="id_ID"/>
        </w:rPr>
      </w:r>
      <w:hyperlink r:id="rId172">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5:35–43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5:35–43 dan renungkanlah dalam hati.</w:t>
      </w:r>
    </w:p>
    <w:p>
      <w:pPr/>
      <w:r>
        <w:rPr>
          <w:lang w:val="id_ID" w:bidi="id_ID"/>
        </w:rPr>
      </w:r>
      <w:r>
        <w:rPr>
          <w:lang w:val="id_ID" w:bidi="id_ID"/>
        </w:rPr>
        <w:t>Dengarkan versi audio Markus 5:35–43 sebanyak tiga kali, dalam tiga terjemahan yang berbeda, jika memungkinkan. Kemudian, sebagai kelompok, bahas pertanyaan-pertanyaan berikut:</w:t>
      </w:r>
    </w:p>
    <w:p>
      <w:pPr>
        <w:pStyle w:val="ListNumber"/>
        <w:numPr>
          <w:ilvl w:val="0"/>
          <w:numId w:val="34"/>
        </w:numPr>
        <w:spacing w:line="240" w:lineRule="auto"/>
        <w:ind w:left="720"/>
      </w:pPr>
      <w:r>
        <w:rPr>
          <w:lang w:val="id_ID" w:bidi="id_ID"/>
        </w:rPr>
      </w:r>
      <w:r>
        <w:rPr>
          <w:lang w:val="id_ID" w:bidi="id_ID"/>
        </w:rPr>
        <w:t>Apa yang Anda sukai dari perikop ini?</w:t>
      </w:r>
    </w:p>
    <w:p>
      <w:pPr>
        <w:pStyle w:val="ListNumber"/>
        <w:spacing w:line="240" w:lineRule="auto"/>
        <w:ind w:left="720"/>
      </w:pPr>
      <w:r>
        <w:rPr>
          <w:lang w:val="id_ID" w:bidi="id_ID"/>
        </w:rPr>
      </w:r>
      <w:r>
        <w:rPr>
          <w:lang w:val="id_ID" w:bidi="id_ID"/>
        </w:rPr>
        <w:t xml:space="preserve">Apa yang Anda tidak sukai atau tidak mengerti dari perikop ini? </w:t>
      </w:r>
    </w:p>
    <w:p>
      <w:pPr>
        <w:pStyle w:val="ListNumber"/>
        <w:spacing w:line="240" w:lineRule="auto"/>
        <w:ind w:left="720"/>
      </w:pPr>
      <w:r>
        <w:rPr>
          <w:lang w:val="id_ID" w:bidi="id_ID"/>
        </w:rPr>
      </w:r>
      <w:r>
        <w:rPr>
          <w:lang w:val="id_ID" w:bidi="id_ID"/>
        </w:rPr>
        <w:t>Apakah yang dapat kita pelajari dari kisah ini tentang Allah atau Yesus?</w:t>
      </w:r>
    </w:p>
    <w:p>
      <w:pPr>
        <w:pStyle w:val="ListNumber"/>
        <w:spacing w:line="240" w:lineRule="auto"/>
        <w:ind w:left="720"/>
      </w:pPr>
      <w:r>
        <w:rPr>
          <w:lang w:val="id_ID" w:bidi="id_ID"/>
        </w:rPr>
      </w:r>
      <w:r>
        <w:rPr>
          <w:lang w:val="id_ID" w:bidi="id_ID"/>
        </w:rPr>
        <w:t>Apa yang diceritakan kisah ini kepada kita tentang manusia?</w:t>
      </w:r>
    </w:p>
    <w:p>
      <w:pPr>
        <w:pStyle w:val="ListNumber"/>
        <w:spacing w:line="240" w:lineRule="auto"/>
        <w:ind w:left="720"/>
      </w:pPr>
      <w:r>
        <w:rPr>
          <w:lang w:val="id_ID" w:bidi="id_ID"/>
        </w:rPr>
      </w:r>
      <w:r>
        <w:rPr>
          <w:lang w:val="id_ID" w:bidi="id_ID"/>
        </w:rPr>
        <w:t>Bagaimana kisah ini memengaruhi kehidupan sehari-hari kita?</w:t>
      </w:r>
    </w:p>
    <w:p>
      <w:pPr>
        <w:pStyle w:val="ListNumber"/>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5:35–43 dalam terjemahan yang paling mudah dimengerti.</w:t>
      </w:r>
    </w:p>
    <w:p>
      <w:pPr/>
      <w:r>
        <w:rPr>
          <w:lang w:val="id_ID" w:bidi="id_ID"/>
        </w:rPr>
      </w:r>
      <w:r>
        <w:rPr>
          <w:lang w:val="id_ID" w:bidi="id_ID"/>
        </w:rPr>
        <w:t>Kisah ini melanjutkan kisah tentang Yairus dan putri Yairus yang sakit. Yesus sedang dalam perjalanan ke rumah Yairus untuk meletakkan tangan Yesus ke atas putri itu untuk menyembuhkannya dari penyakitnya. Putri itu sangat sakit dan hampir mati ketika Yairus datang kepada Yesus. Dalam perjalanan ke rumah Yairus, Yesus berhenti untuk mendengarkan seorang wanita yang telah Yesus sembuhkan. Perempuan itu telah disembuhkan ketika Yesus berhenti untuk berbicara dengannya. Ini adalah kisah narasi dari bagian selanjutnya dari kisah itu.</w:t>
      </w:r>
    </w:p>
    <w:p>
      <w:pPr/>
      <w:r>
        <w:rPr>
          <w:lang w:val="id_ID" w:bidi="id_ID"/>
        </w:rPr>
      </w:r>
      <w:r>
        <w:rPr>
          <w:lang w:val="id_ID" w:bidi="id_ID"/>
        </w:rPr>
        <w:t>Berhenti dan tunjukkanlah peta Danau Galilea dengan Kapernaum yang ditandai. Tunjukkan satu gambar dari jalan-jalan sempit di Kapernaum. Hentikan sejenak rekaman di sini.</w:t>
      </w:r>
    </w:p>
    <w:p>
      <w:pPr/>
      <w:r>
        <w:rPr>
          <w:lang w:val="id_ID" w:bidi="id_ID"/>
        </w:rPr>
      </w:r>
      <w:r>
        <w:rPr>
          <w:lang w:val="id_ID" w:bidi="id_ID"/>
        </w:rPr>
        <w:t>Yesus masih berbicara dengan wanita yang telah disembuhkan ketika beberapa orang datang dari rumah Yairus. Orang-orang itu berbicara kepada Yairus dan memberi Yairus berita bahwa putri Yairus telah meninggal. Orang-orang itu berkata, "Putrimu sudah meninggal." Anda tidak perlu mengganggu guru itu lagi." Kami tidak tahu apakah orang-orang ini adalah pelayan, anggota keluarga, atau teman. Orang-orang itu datang untuk menyampaikan pesan ini kepada Yairus. Orang-orang itu percaya bahwa Yesus tidak dapat melakukan apa pun pada titik ini. Tidak perlu bagi Yairus untuk tinggal bersama Yesus atau membawa Yesus ke rumah.</w:t>
      </w:r>
    </w:p>
    <w:p>
      <w:pPr/>
      <w:r>
        <w:rPr>
          <w:lang w:val="id_ID" w:bidi="id_ID"/>
        </w:rPr>
      </w:r>
      <w:r>
        <w:rPr>
          <w:lang w:val="id_ID" w:bidi="id_ID"/>
        </w:rPr>
        <w:t>Orang-orang itu menyebut Yesus sebagai "Guru." Kata ini adalah gelar kehormatan bagi seorang pria yang memiliki otoritas untuk mengajarkan Firman Allah atau mengajar orang tentang Allah.</w:t>
      </w:r>
    </w:p>
    <w:p>
      <w:pPr/>
      <w:r>
        <w:rPr>
          <w:lang w:val="id_ID" w:bidi="id_ID"/>
        </w:rPr>
      </w:r>
      <w:r>
        <w:rPr>
          <w:lang w:val="id_ID" w:bidi="id_ID"/>
        </w:rPr>
        <w:t>Yesus mendengar orang-orang itu ketika mereka berbicara kepada Yairus. Ini berarti bahwa Yairus berdiri di dekat tempat Yesus berbicara dengan wanita itu. Yesus dapat berbicara dengan wanita itu dan masih mendengar apa yang dikatakan orang-orang itu kepada Yairus.</w:t>
      </w:r>
    </w:p>
    <w:p>
      <w:pPr/>
      <w:r>
        <w:rPr>
          <w:lang w:val="id_ID" w:bidi="id_ID"/>
        </w:rPr>
      </w:r>
      <w:r>
        <w:rPr>
          <w:lang w:val="id_ID" w:bidi="id_ID"/>
        </w:rPr>
        <w:t>Yesus menyela orang-orang itu dan berkata kepada Yairus. "Jangan takut." "Percaya saja." Kemudian Yesus menghentikan kerumunan itu. Yesus tidak mengizinkan kerumunan itu untuk terus berjalan menyusuri kota bersama Yesus dan Yairus. Yesus juga menyuruh 9 dari murid-murid-Nya tinggal bersama kerumunan itu. Yesus membawa 3 dari para murid bersama Yairus untuk pergi ke rumah Yairus. 3 murid itu adalah Petrus, Yakobus dan Yohanes yang adalah saudara laki-laki Yakobus. Yesus telah mengatakan kepada Yairus untuk percaya. Pada titik ini tampaknya Yairus percaya karena Yairus pergi bersama Yesus ke rumah itu. Yairus tidak tahu apa yang dapat dilakukan Yesus pada titik ini. Putri Yairus meninggal. Yairus harus berpegang pada harapan bahwa Yesus dapat melakukan sesuatu.</w:t>
      </w:r>
    </w:p>
    <w:p>
      <w:pPr/>
      <w:r>
        <w:rPr>
          <w:lang w:val="id_ID" w:bidi="id_ID"/>
        </w:rPr>
      </w:r>
      <w:r>
        <w:rPr>
          <w:lang w:val="id_ID" w:bidi="id_ID"/>
        </w:rPr>
        <w:t>Berhenti dan diskusikan: Ceritakan kisah tentang seseorang yang meminta orang-orang dalam masyarakat itu untuk percaya kepada sesuatu yang tampaknya tidak mungkin. Bagaimana orang-orang itu menanggapi? Kata-kata atau tindakan apa yang mereka lakukan yang menunjukkan kepada Anda bahwa mereka percaya? Hentikan sejenak rekaman di sini.</w:t>
      </w:r>
    </w:p>
    <w:p>
      <w:pPr/>
      <w:r>
        <w:rPr>
          <w:lang w:val="id_ID" w:bidi="id_ID"/>
        </w:rPr>
      </w:r>
      <w:r>
        <w:rPr>
          <w:lang w:val="id_ID" w:bidi="id_ID"/>
        </w:rPr>
        <w:t>Ketika mereka tiba di rumah Yairus, mereka dapat melihat orang-orang menangis dan mendengar orang-orang meratap. Ada banyak kebingungan dan kesedihan Orang-orang menangis, atau memberikan tangisan yang panjang dan nyaring yang mengungkapkan kesedihan mendalam. Orang-orang itu berkabung, atau menunjukkan kesedihan ketika sesuatu terjadi seperti kehilangan yang mendalam atau kematian seseorang. Orang-orang yang membuat semua suara dan keributan ini adalah orang-orang yang berkabung profesional. Bahkan keluarga termiskin akan menyewa para pelayat profesional ketika seseorang meninggal. Para pelayat profesional dibayar sejumlah uang untuk pergi ke rumah seseorang yang telah meninggal dan menunjukkan tanda-tanda kesedihan seperti menangis dan meratap. Yairus adalah seorang pemimpin penting dari sinagoge itu. Yairus akan memiliki sejumlah besar pelayat profesional. Orang-orang profesional yang berkabung tidak benar-benar sedih. Mereka bertindak seolah-olah mereka sedih dan berduka atas kematian gadis ini. Mereka dibayar untuk bertindak dengan cara ini.</w:t>
      </w:r>
    </w:p>
    <w:p>
      <w:pPr/>
      <w:r>
        <w:rPr>
          <w:lang w:val="id_ID" w:bidi="id_ID"/>
        </w:rPr>
      </w:r>
      <w:r>
        <w:rPr>
          <w:lang w:val="id_ID" w:bidi="id_ID"/>
        </w:rPr>
        <w:t>Berhenti dan diskusikan: Bicarakan tentang apa yang terjadi dalam komunitas Anda ketika seseorang meninggal. Bagaimana keluarga itu berkabung? Apa saja adat yang harus ditaati oleh keluarga? Apa yang dilakukan masyarakat untuk membantu keluarga tersebut dalam masa berkabung mereka? Apakah Anda menggunakan kata-kata khusus untuk menggambarkan tangisan para pelayat itu? Hentikan sejenak rekaman di sini.</w:t>
      </w:r>
    </w:p>
    <w:p>
      <w:pPr/>
      <w:r>
        <w:rPr>
          <w:lang w:val="id_ID" w:bidi="id_ID"/>
        </w:rPr>
      </w:r>
      <w:r>
        <w:rPr>
          <w:lang w:val="id_ID" w:bidi="id_ID"/>
        </w:rPr>
        <w:t>Yesus pergi ke tempat para pelayat profesional berkumpul. Yesus bertanya kepada para pelayat profesional itu mengapa mereka membuat semua keributan dan menangis. Yesus berkata, "Anak itu tidak mati." Dia sedang tidur." Kerumunan itu menertawakan Yesus ketika Yesus mengatakan bahwa gadis itu sedang tidur. Gadis ini berusia 12 tahun. Gunakan kata yang sesuai untuk seorang gadis berusia 12 tahun ketika Anda menerjemahkan kata "anak." Kita baru mengetahui bahwa ia berusia 12 tahun di akhir cerita, tetapi Anda tetap harus menggunakan kata-kata yang sesuai untuk anak perempuan berusia 12 tahun saat membicarakan gadis ini.</w:t>
      </w:r>
    </w:p>
    <w:p>
      <w:pPr/>
      <w:r>
        <w:rPr>
          <w:lang w:val="id_ID" w:bidi="id_ID"/>
        </w:rPr>
      </w:r>
      <w:r>
        <w:rPr>
          <w:lang w:val="id_ID" w:bidi="id_ID"/>
        </w:rPr>
        <w:t>Yesus sering mengatakan bahwa seseorang yang meninggal hanya tidur. Yesus menggunakan istilah tidur untuk seseorang yang telah meninggal tetapi akan dibangkitkan kembali ke kehidupan. Gadis itu benar-benar sudah meninggal dan kerumunan pelayat tahu ia sudah meninggal. Mereka pikir Yesus benar-benar mengatakan bahwa gadis itu hanya tidur. Inilah sebabnya mengapa para pelayat itu tertawa. Ketika para pelayat profesional itu tertawa, mereka sedang mengolok-olok Yesus atau mengejek Yesus. Ini lebih dari menertawakan sesuatu yang lucu. Mereka tahu gadis itu sudah meninggal. Yesus juga tahu bahwa gadis itu sudah meninggal. Yesus juga tahu bahwa gadis itu akan hidup kembali.</w:t>
      </w:r>
    </w:p>
    <w:p>
      <w:pPr/>
      <w:r>
        <w:rPr>
          <w:lang w:val="id_ID" w:bidi="id_ID"/>
        </w:rPr>
      </w:r>
      <w:r>
        <w:rPr>
          <w:lang w:val="id_ID" w:bidi="id_ID"/>
        </w:rPr>
        <w:t>Berhenti dan diskusikan: Ceritakan kisah di mana karakter utama melakukan atau mengatakan sesuatu yang tampaknya aneh bagi orang-orang. Mereka mulai menertawakan orang ini atau mengejek atau merendahkan orang ini. Perhatikan kata-kata yang digunakan oleh pencerita itu untuk menggambarkan tawa itu. Hentikan sejenak rekaman di sini.</w:t>
      </w:r>
    </w:p>
    <w:p>
      <w:pPr/>
      <w:r>
        <w:rPr>
          <w:lang w:val="id_ID" w:bidi="id_ID"/>
        </w:rPr>
      </w:r>
      <w:r>
        <w:rPr>
          <w:lang w:val="id_ID" w:bidi="id_ID"/>
        </w:rPr>
        <w:t>Yesus membuat semua pelayat profesional itu meninggalkan rumah itu. Kemudian Yesus membawa Petrus, Yakobus dan Yohanes, dan ibu serta ayah gadis itu dan pergi ke kamar tempat gadis itu berbaring. Yairus adalah ayah gadis itu. Kita tidak tahu sudah berapa lama gadis ini meninggal. Ia meninggal setelah Yairus meninggalkan rumah itu untuk pergi menemui Yesus. Telah ada cukup waktu untuk mempersiapkan tubuh dan ruangan untuk penguburannya. Dalam budaya dan waktu ini, pemakaman biasanya terjadi pada hari yang sama ketika orang itu meninggal.</w:t>
      </w:r>
    </w:p>
    <w:p>
      <w:pPr/>
      <w:r>
        <w:rPr>
          <w:lang w:val="id_ID" w:bidi="id_ID"/>
        </w:rPr>
      </w:r>
      <w:r>
        <w:rPr>
          <w:lang w:val="id_ID" w:bidi="id_ID"/>
        </w:rPr>
        <w:t>Yesus pergi ke sisi tempat tidur di mana gadis yang sudah meninggal itu berbaring. Yesus memegang tangan gadis itu. Hukum agama mengatakan bahwa menyentuh orang yang sudah meninggal menyebabkan orang yang melakukan sentuhan itu menjadi najis. Yesus tahu hukum itu. Yairus tahu hukum itu. Yesus memegang tangan gadis yang sudah meninggal itu meskipun itu membuat Yesus najis menurut hukum.</w:t>
      </w:r>
    </w:p>
    <w:p>
      <w:pPr/>
      <w:r>
        <w:rPr>
          <w:lang w:val="id_ID" w:bidi="id_ID"/>
        </w:rPr>
      </w:r>
      <w:r>
        <w:rPr>
          <w:lang w:val="id_ID" w:bidi="id_ID"/>
        </w:rPr>
        <w:t>Yesus berbicara kepada gadis yang sudah meninggal itu menggunakan bahasanya sendiri, atau bahasa yang diucapkan Yesus dan gadis ini di rumah. Yesus berkata, "Talitha koum." Gunakan kata-kata yang sama ini saat Anda menceritakan kisahnya. Markus kemudian memberikan terjemahan dari dua kata itu, atau makna dari dua kata itu. Yesus berkata, "Gadis kecil, bangunlah." Ketika menerjemahkan kata itu, "Talitha," pastikan untuk menggunakan kata yang sesuai untuk seorang gadis berusia 12 tahun. "Bangunlah" adalah sebuah perintah. Ini juga dapat diterjemahkan sebagai "berdiri." Gadis itu segera berdiri dan mulai berjalan-jalan. Inilah saat Markus mengatakan kepada kita bahwa gadis itu berusia 12 tahun.</w:t>
      </w:r>
    </w:p>
    <w:p>
      <w:pPr/>
      <w:r>
        <w:rPr>
          <w:lang w:val="id_ID" w:bidi="id_ID"/>
        </w:rPr>
      </w:r>
      <w:r>
        <w:rPr>
          <w:lang w:val="id_ID" w:bidi="id_ID"/>
        </w:rPr>
        <w:t>Yairus dan ibu gadis itu sangat bersukacita. Ini adalah perasaan terkejut yang bercampur dengan ketakutan dan kekaguman. Mereka sangat bahagia. Mereka benar-benar kagum. Mereka tahu anak mereka sudah meninggal dan sekarang ia berjalan di sekitar ruangan itu. Yesus melarang mereka dengan keras agar tidak memberitahukan kepada siapa pun tentang apa yang telah terjadi. Kemudian Yesus berkata untuk memberikan gadis itu sesuatu untuk dimakan.</w:t>
      </w:r>
    </w:p>
    <w:p>
      <w:pPr/>
      <w:r>
        <w:rPr>
          <w:lang w:val="id_ID" w:bidi="id_ID"/>
        </w:rPr>
      </w:r>
      <w:r>
        <w:rPr>
          <w:lang w:val="id_ID" w:bidi="id_ID"/>
        </w:rPr>
        <w:t>Dalam melihat dua kisah itu, kisah wanita yang berdarah dan kisah gadis yang meninggal, Markus mengatakan kepada kita bahwa wanita itu sakit atau berdarah selama 12 tahun. Wanita itu mungkin telah menjadi najis dan terisolasi selama sekitar 1/3 dari hidupnya. Sekarang gadis yang telah meninggal berusia 12 tahun. Ia baru saja siap untuk memulai kehidupannya sebagai seorang wanita muda. Yesus menyembuhkan kedua wanita ini dan Yesus menunjukkan bahwa Yesus memiliki kuasa atas penyakit dan kematian.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5:35–43 dalam terjemahan yang paling mudah dimengerti.</w:t>
      </w:r>
    </w:p>
    <w:p>
      <w:pPr/>
      <w:r>
        <w:rPr>
          <w:lang w:val="id_ID" w:bidi="id_ID"/>
        </w:rPr>
      </w:r>
      <w:r>
        <w:rPr>
          <w:lang w:val="id_ID" w:bidi="id_ID"/>
        </w:rPr>
        <w:t>Pada langkah ini, kelompok akan menentukan adegan, tokoh, dan latar dari bagian ini. Selanjutnya, kelompok akan membayangkan perikop ini.</w:t>
      </w:r>
    </w:p>
    <w:p>
      <w:pPr/>
      <w:r>
        <w:rPr>
          <w:lang w:val="id_ID" w:bidi="id_ID"/>
        </w:rPr>
      </w:r>
      <w:r>
        <w:rPr>
          <w:lang w:val="id_ID" w:bidi="id_ID"/>
        </w:rPr>
        <w:t>Perikop ini memiliki 3 adegan.</w:t>
      </w:r>
    </w:p>
    <w:p>
      <w:pPr/>
      <w:r>
        <w:rPr>
          <w:lang w:val="id_ID" w:bidi="id_ID"/>
        </w:rPr>
      </w:r>
      <w:r>
        <w:rPr>
          <w:b/>
          <w:lang w:val="id_ID" w:bidi="id_ID"/>
        </w:rPr>
        <w:t>Adegan pertama:</w:t>
      </w:r>
      <w:r>
        <w:rPr>
          <w:lang w:val="id_ID" w:bidi="id_ID"/>
        </w:rPr>
        <w:t xml:space="preserve"> Para utusan datang untuk mengatakan kepada Yairus bahwa putrinya sudah meninggal. Yesus mengatakan kepada Yairus untuk percaya. Mereka pergi ke rumah Yairus.</w:t>
      </w:r>
    </w:p>
    <w:p>
      <w:pPr/>
      <w:r>
        <w:rPr>
          <w:lang w:val="id_ID" w:bidi="id_ID"/>
        </w:rPr>
      </w:r>
      <w:r>
        <w:rPr>
          <w:b/>
          <w:lang w:val="id_ID" w:bidi="id_ID"/>
        </w:rPr>
        <w:t>Adegan kedua:</w:t>
      </w:r>
      <w:r>
        <w:rPr>
          <w:lang w:val="id_ID" w:bidi="id_ID"/>
        </w:rPr>
        <w:t xml:space="preserve"> Ketika mereka tiba di rumah Yairus, mereka melihat para pelayat menangis dan meratap. Yesus berkata, "Mengapa semua keributan ini?" "Anak itu tidak meninggal, dia hanya tidur." Namun orang-orang menertawakannya.</w:t>
      </w:r>
    </w:p>
    <w:p>
      <w:pPr/>
      <w:r>
        <w:rPr>
          <w:lang w:val="id_ID" w:bidi="id_ID"/>
        </w:rPr>
      </w:r>
      <w:r>
        <w:rPr>
          <w:b/>
          <w:lang w:val="id_ID" w:bidi="id_ID"/>
        </w:rPr>
        <w:t>Adegan ketiga:</w:t>
      </w:r>
      <w:r>
        <w:rPr>
          <w:lang w:val="id_ID" w:bidi="id_ID"/>
        </w:rPr>
        <w:t xml:space="preserve"> Yesus membawa Yairus, ibu gadis itu, dan tiga murid-Nya serta pergi ke kamar tempat gadis itu berbaring. Yesus menghidupkan kembali gadis itu dan menyuruh orang tuanya memberinya makan.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Yairus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Wanita itu</w:t>
      </w:r>
    </w:p>
    <w:p>
      <w:pPr>
        <w:pStyle w:val="ListBullet"/>
        <w:spacing w:line="240" w:lineRule="auto"/>
        <w:ind w:left="720"/>
      </w:pPr>
      <w:r>
        <w:rPr>
          <w:lang w:val="id_ID" w:bidi="id_ID"/>
        </w:rPr>
      </w:r>
      <w:r>
        <w:rPr>
          <w:lang w:val="id_ID" w:bidi="id_ID"/>
        </w:rPr>
        <w:t>Para utusan dari rumah Yairus</w:t>
      </w:r>
    </w:p>
    <w:p>
      <w:pPr>
        <w:pStyle w:val="ListBullet"/>
        <w:spacing w:line="240" w:lineRule="auto"/>
        <w:ind w:left="720"/>
      </w:pPr>
      <w:r>
        <w:rPr>
          <w:lang w:val="id_ID" w:bidi="id_ID"/>
        </w:rPr>
      </w:r>
      <w:r>
        <w:rPr>
          <w:lang w:val="id_ID" w:bidi="id_ID"/>
        </w:rPr>
        <w:t>Banyak orang berduka atas kematian putri Yairus</w:t>
      </w:r>
    </w:p>
    <w:p>
      <w:pPr>
        <w:pStyle w:val="ListBullet"/>
        <w:spacing w:line="240" w:lineRule="auto"/>
        <w:ind w:left="720"/>
      </w:pPr>
      <w:r>
        <w:rPr>
          <w:lang w:val="id_ID" w:bidi="id_ID"/>
        </w:rPr>
      </w:r>
      <w:r>
        <w:rPr>
          <w:lang w:val="id_ID" w:bidi="id_ID"/>
        </w:rPr>
        <w:t>Sang ibu</w:t>
      </w:r>
    </w:p>
    <w:p>
      <w:pPr>
        <w:pStyle w:val="ListBullet"/>
        <w:spacing w:line="240" w:lineRule="auto"/>
        <w:ind w:left="720"/>
      </w:pPr>
      <w:r>
        <w:rPr>
          <w:lang w:val="id_ID" w:bidi="id_ID"/>
        </w:rPr>
      </w:r>
      <w:r>
        <w:rPr>
          <w:lang w:val="id_ID" w:bidi="id_ID"/>
        </w:rPr>
        <w:t>Si gadis</w:t>
      </w:r>
    </w:p>
    <w:p>
      <w:pPr>
        <w:pStyle w:val="ListBullet"/>
        <w:spacing w:line="240" w:lineRule="auto"/>
        <w:ind w:left="720"/>
      </w:pPr>
      <w:r>
        <w:rPr>
          <w:lang w:val="id_ID" w:bidi="id_ID"/>
        </w:rPr>
      </w:r>
      <w:r>
        <w:rPr>
          <w:lang w:val="id_ID" w:bidi="id_ID"/>
        </w:rPr>
        <w:t>Tiga dari murid Yesus (Petrus, Yakobus, dan Yohanes)</w:t>
      </w:r>
    </w:p>
    <w:p>
      <w:pPr/>
      <w:r>
        <w:rPr>
          <w:lang w:val="id_ID" w:bidi="id_ID"/>
        </w:rPr>
      </w:r>
      <w:r>
        <w:rPr>
          <w:lang w:val="id_ID" w:bidi="id_ID"/>
        </w:rPr>
        <w:t>Adegan pertama masih terletak di jalan sempit di kota Kapernaum. Yesus berbicara kepada wanita yang baru saja disembuhkan. Sementara Yesus masih berbicara dengan wanita itu, beberapa orang datang dari rumah Yairus. Orang-orang itu mengatakan kepada Yairus bahwa putrinya telah meninggal. Orang-orang itu mengatakan kepada Yairus untuk tidak mengganggu guru itu lagi.</w:t>
      </w:r>
    </w:p>
    <w:p>
      <w:pPr/>
      <w:r>
        <w:rPr>
          <w:lang w:val="id_ID" w:bidi="id_ID"/>
        </w:rPr>
      </w:r>
      <w:r>
        <w:rPr>
          <w:lang w:val="id_ID" w:bidi="id_ID"/>
        </w:rPr>
        <w:t>Yesus mendengar percakapan orang-orang itu.</w:t>
      </w:r>
    </w:p>
    <w:p>
      <w:pPr/>
      <w:r>
        <w:rPr>
          <w:lang w:val="id_ID" w:bidi="id_ID"/>
        </w:rPr>
      </w:r>
      <w:r>
        <w:rPr>
          <w:lang w:val="id_ID" w:bidi="id_ID"/>
        </w:rPr>
        <w:t>Berhenti dan praktikkan adegan ini. Tentukan posisi setiap orang sehingga Yesus dapat mendengar wanita itu dan para utusan itu. Yesus sedang berbicara kepada wanita itu. Wanita itu berlutut di hadapan Yesus. Yairus berdiri di dekat Yesus. Orang-orang itu datang untuk berbicara kepada Yairus. Yesus mendengar percakapan orang-orang itu. Yesus berbicara kepada Yairus. Hentikan sejenak rekaman di sini.</w:t>
      </w:r>
    </w:p>
    <w:p>
      <w:pPr/>
      <w:r>
        <w:rPr>
          <w:lang w:val="id_ID" w:bidi="id_ID"/>
        </w:rPr>
      </w:r>
      <w:r>
        <w:rPr>
          <w:lang w:val="id_ID" w:bidi="id_ID"/>
        </w:rPr>
        <w:t>Yesus mengatakan kepada Yairus untuk percaya kepada Yesus. Yesus tidak mengatakan apa yang Yesus rencanakan untuk dilakukan. Kemudian Yesus menyuruh kerumunan itu untuk tetap berada di jalan. Yesus juga meninggalkan 9 dari murid-murid-Nya bersama kerumunan itu. Yesus membawa Petrus, Yakobus, dan Yohanes dan berjalan bersama Yairus ke rumah Yairus.</w:t>
      </w:r>
    </w:p>
    <w:p>
      <w:pPr/>
      <w:r>
        <w:rPr>
          <w:lang w:val="id_ID" w:bidi="id_ID"/>
        </w:rPr>
      </w:r>
      <w:r>
        <w:rPr>
          <w:lang w:val="id_ID" w:bidi="id_ID"/>
        </w:rPr>
        <w:t>Dalam adegan kedua, Yesus tiba di rumah Yairus. Karena Yairus adalah seorang yang penting, Yairus mungkin memiliki sebuah rumah besar dengan sebuah gerbang dan halaman. Para pelayat profesional akan berada di ruang terbuka ini di dalam gerbang tetapi tidak di rumah itu. Yesus dan Yairus dapat melihat dan mendengar keributan itu. Para pelayat profesional menangis dan meratap. Meratap adalah tangisan keras yang mengungkapkan kesedihan mendalam. Yesus memasuki halaman dan bertanya kepada para pelayat itu mengapa mereka menangis dan meratap. Kemudian Yesus berkata, "Gadis itu tidak meninggal." Gadis itu hanya tidur." Ketika para pelayat profesional mendengar Yesus mengatakan bahwa gadis itu sedang tidur, kerumunan para pelayat profesional mulai tertawa dengan cara yang mengejek dan mencemooh. Mereka tahu bahwa gadis itu sudah mati dan mereka bertindak seolah-olah mereka menganggap Yesus bodoh. Yesus memerintahkan mereka semua untuk meninggalkan rumah itu.</w:t>
      </w:r>
    </w:p>
    <w:p>
      <w:pPr/>
      <w:r>
        <w:rPr>
          <w:lang w:val="id_ID" w:bidi="id_ID"/>
        </w:rPr>
      </w:r>
      <w:r>
        <w:rPr>
          <w:lang w:val="id_ID" w:bidi="id_ID"/>
        </w:rPr>
        <w:t>Berhenti dan diskusikan: Ceritakan kisah di mana seseorang mengatakan sesuatu yang tampaknya bodoh atau gila di mata orang lain. Mereka semua menertawakan orang yang mengatakan hal ini. Mereka tertawa dengan cara yang menghina orang itu. Dengarkan tawa itu. Jelaskan tawa itu. Kata-kata apa yang Anda gunakan untuk menggambarkan cara tertawa ini? Hentikan sejenak rekaman di sini.</w:t>
      </w:r>
    </w:p>
    <w:p>
      <w:pPr/>
      <w:r>
        <w:rPr>
          <w:lang w:val="id_ID" w:bidi="id_ID"/>
        </w:rPr>
      </w:r>
      <w:r>
        <w:rPr>
          <w:lang w:val="id_ID" w:bidi="id_ID"/>
        </w:rPr>
        <w:t>Adegan ketiga dimulai setelah para pelayat profesional pergi. Yesus membawa Yairus dan ibu gadis itu bersama Petrus, Yakobus dan Yohanes dan pergi ke dalam rumah itu. Mereka semua pergi ke kamar di mana gadis yang sudah meninggal itu berbaring di tempat tidur. Tempat tidur ini bisa berupa kasur di lantai atau bisa berada di atas rangka yang terangkat dari lantai. Yesus berjalan kepada gadis itu dan memegang tangannya. Yesus berkata, "Talita kum." Kedua kata ini berasal dari bahasa yang dituturkan orang-orang di daerah ini di rumah. Ini adalah bahasa yang akan diucapkan gadis itu kepada ibunya di rumah mereka. Ini bukan bahasa perdagangan. Kemudian Markus memberikan terjemahan dari dua kata ini. Yesus sedang berkata, "Gadis kecil, Aku berkata kepadamu, bangunlah." Pastikan untuk menggunakan kata yang sesuai untuk seorang gadis berusia 12 tahun ketika Anda mengatakan "Gadis kecil." "Bangunlah" adalah sebuah kata perintah. Koum juga berarti berdiri. Gadis itu menjadi hidup lagi dan bangkit berdiri. Tindakan itu langsung. Ia tidak perlahan-lahan bangun. Ia langsung berdiri saat Yesus menyuruhnya berdiri. Ia mulai berjalan di sekitar ruangan itu. Inilah saat Markus memberi tahu kita bahwa anak perempuan itu berusia 12 tahun. Karena ia berusia 12 tahun, Anda perlu memastikan bahwa semua kata yang digunakan untuk menggambarkannya adalah kata-kata yang sesuai untuk seseorang yang berusia 12 tahun.</w:t>
      </w:r>
    </w:p>
    <w:p>
      <w:pPr/>
      <w:r>
        <w:rPr>
          <w:lang w:val="id_ID" w:bidi="id_ID"/>
        </w:rPr>
      </w:r>
      <w:r>
        <w:rPr>
          <w:lang w:val="id_ID" w:bidi="id_ID"/>
        </w:rPr>
        <w:t>Mereka kagum dan kewalahan. Ini berarti semua orang di ruangan itu. Ini adalah Yairus, sang ibu, dan Petrus, Yakobus dan Yohanes. Ini berarti bahwa mereka merasakan campuran ketakutan dan rasa takjub dalam keheranan mereka.</w:t>
      </w:r>
    </w:p>
    <w:p>
      <w:pPr/>
      <w:r>
        <w:rPr>
          <w:lang w:val="id_ID" w:bidi="id_ID"/>
        </w:rPr>
      </w:r>
      <w:r>
        <w:rPr>
          <w:lang w:val="id_ID" w:bidi="id_ID"/>
        </w:rPr>
        <w:t>Berhenti dan diskusikan: Ceritakan kisah tentang sebuah mukjizat. Bicarakan tentang bagaimana orang-orang yang melihat mukjizat itu menanggapi. Dengarkan dengan seksama kata-kata atau frasa yang digunakan untuk menggambarkan perasaan mereka. Anda mungkin memiliki cara khusus untuk menggambarkan kekaguman, ketakutan, dan rasa takjub yang dirasakan orang-orang itu. Hentikan sejenak rekaman di sini.</w:t>
      </w:r>
    </w:p>
    <w:p>
      <w:pPr/>
      <w:r>
        <w:rPr>
          <w:lang w:val="id_ID" w:bidi="id_ID"/>
        </w:rPr>
      </w:r>
      <w:r>
        <w:rPr>
          <w:lang w:val="id_ID" w:bidi="id_ID"/>
        </w:rPr>
        <w:t>Yesus memperingatkan mereka dengan keras agar tidak memberitahukan kepada siapa pun tentang apa yang telah terjadi. Yesus juga mengatakan kepada mereka untuk memberikan gadis itu sesuatu untuk dimakan.</w:t>
      </w:r>
    </w:p>
    <w:p>
      <w:pPr/>
      <w:r>
        <w:rPr>
          <w:lang w:val="id_ID" w:bidi="id_ID"/>
        </w:rPr>
      </w:r>
      <w:r>
        <w:rPr>
          <w:lang w:val="id_ID" w:bidi="id_ID"/>
        </w:rPr>
        <w:t>Sekarang, kelompok harus membuat papan cerita, menggambar, atau menggunakan barang-barang untuk membayangkan perikop ini dan tindakan-tindakan yang ada di dalam cerita.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5:35–43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Kisah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Yairus</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Wanita itu</w:t>
      </w:r>
    </w:p>
    <w:p>
      <w:pPr>
        <w:pStyle w:val="ListBullet"/>
        <w:spacing w:line="240" w:lineRule="auto"/>
        <w:ind w:left="720"/>
      </w:pPr>
      <w:r>
        <w:rPr>
          <w:lang w:val="id_ID" w:bidi="id_ID"/>
        </w:rPr>
      </w:r>
      <w:r>
        <w:rPr>
          <w:lang w:val="id_ID" w:bidi="id_ID"/>
        </w:rPr>
        <w:t>Para utusan dari rumah Yairus</w:t>
      </w:r>
    </w:p>
    <w:p>
      <w:pPr>
        <w:pStyle w:val="ListBullet"/>
        <w:spacing w:line="240" w:lineRule="auto"/>
        <w:ind w:left="720"/>
      </w:pPr>
      <w:r>
        <w:rPr>
          <w:lang w:val="id_ID" w:bidi="id_ID"/>
        </w:rPr>
      </w:r>
      <w:r>
        <w:rPr>
          <w:lang w:val="id_ID" w:bidi="id_ID"/>
        </w:rPr>
        <w:t>Banyak orang berduka atas kematian putri Yairus</w:t>
      </w:r>
    </w:p>
    <w:p>
      <w:pPr>
        <w:pStyle w:val="ListBullet"/>
        <w:spacing w:line="240" w:lineRule="auto"/>
        <w:ind w:left="720"/>
      </w:pPr>
      <w:r>
        <w:rPr>
          <w:lang w:val="id_ID" w:bidi="id_ID"/>
        </w:rPr>
      </w:r>
      <w:r>
        <w:rPr>
          <w:lang w:val="id_ID" w:bidi="id_ID"/>
        </w:rPr>
        <w:t>Sang ibu</w:t>
      </w:r>
    </w:p>
    <w:p>
      <w:pPr>
        <w:pStyle w:val="ListBullet"/>
        <w:spacing w:line="240" w:lineRule="auto"/>
        <w:ind w:left="720"/>
      </w:pPr>
      <w:r>
        <w:rPr>
          <w:lang w:val="id_ID" w:bidi="id_ID"/>
        </w:rPr>
      </w:r>
      <w:r>
        <w:rPr>
          <w:lang w:val="id_ID" w:bidi="id_ID"/>
        </w:rPr>
        <w:t>Si gadis</w:t>
      </w:r>
    </w:p>
    <w:p>
      <w:pPr>
        <w:pStyle w:val="ListBullet"/>
        <w:spacing w:line="240" w:lineRule="auto"/>
        <w:ind w:left="720"/>
      </w:pPr>
      <w:r>
        <w:rPr>
          <w:lang w:val="id_ID" w:bidi="id_ID"/>
        </w:rPr>
      </w:r>
      <w:r>
        <w:rPr>
          <w:lang w:val="id_ID" w:bidi="id_ID"/>
        </w:rPr>
        <w:t>Tiga dari murid Yesus (Petrus, Yakobus, dan Yohanes)</w:t>
      </w:r>
    </w:p>
    <w:p>
      <w:pPr/>
      <w:r>
        <w:rPr>
          <w:lang w:val="id_ID" w:bidi="id_ID"/>
        </w:rPr>
      </w:r>
      <w:r>
        <w:rPr>
          <w:lang w:val="id_ID" w:bidi="id_ID"/>
        </w:rPr>
        <w:t>Sebagai kelompok, peragakan perikop ini dua kali. Kamu harus memperagakan bagian ini dalam bahasa Anda.</w:t>
      </w:r>
    </w:p>
    <w:p>
      <w:pPr/>
      <w:r>
        <w:rPr>
          <w:lang w:val="id_ID" w:bidi="id_ID"/>
        </w:rPr>
      </w:r>
      <w:r>
        <w:rPr>
          <w:lang w:val="id_ID" w:bidi="id_ID"/>
        </w:rPr>
        <w:t>Pertama, peragakan kisah ini tanpa berhenti. Perhatikan dialog, aliran cerita, alur cerita, dan urutan waktu dari cerita ini. Pastikan Anda tidak melewatkan untuk memerankan bagian-bagian cerita yang sulit atau penting. Bantulah satu sama lain untuk mengingat setiap bagian dari cerita itu.</w:t>
      </w:r>
    </w:p>
    <w:p>
      <w:pPr/>
      <w:r>
        <w:rPr>
          <w:lang w:val="id_ID" w:bidi="id_ID"/>
        </w:rPr>
      </w:r>
      <w:r>
        <w:rPr>
          <w:lang w:val="id_ID" w:bidi="id_ID"/>
        </w:rPr>
        <w:t>Hentikan sebentar audio di sini dan peragakan bagian ini.</w:t>
      </w:r>
    </w:p>
    <w:p>
      <w:pPr/>
      <w:r>
        <w:rPr>
          <w:lang w:val="id_ID" w:bidi="id_ID"/>
        </w:rPr>
      </w:r>
      <w:r>
        <w:rPr>
          <w:lang w:val="id_ID" w:bidi="id_ID"/>
        </w:rPr>
        <w:t>Kelompok harus memeragakan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Hentikan sejenak audio di sini dan peragakan bagian ini untuk kedua kalinya.</w:t>
      </w:r>
    </w:p>
    <w:p>
      <w:pPr/>
      <w:r>
        <w:rPr>
          <w:lang w:val="id_ID" w:bidi="id_ID"/>
        </w:rPr>
      </w:r>
      <w:r>
        <w:rPr>
          <w:lang w:val="id_ID" w:bidi="id_ID"/>
        </w:rPr>
        <w:t>Berikut ini adalah contoh dari drama dan respon yang mungkin.</w:t>
      </w:r>
    </w:p>
    <w:p>
      <w:pPr/>
      <w:r>
        <w:rPr>
          <w:lang w:val="id_ID" w:bidi="id_ID"/>
        </w:rPr>
      </w:r>
      <w:r>
        <w:rPr>
          <w:lang w:val="id_ID" w:bidi="id_ID"/>
        </w:rPr>
        <w:t>Dalam adegan pertama Yesus telah berhenti di jalan dan berbicara kepada wanita yang telah disembuhkan. Ia menceritakan kepada Yesus kisah tentang penyakitnya. Yairus menunggu Yesus selesai dengan wanita itu dan melanjutkan perjalanan ke rumah Yairus, tempat putri Yairus sedang sakit parah.</w:t>
      </w:r>
    </w:p>
    <w:p>
      <w:pPr/>
      <w:r>
        <w:rPr>
          <w:lang w:val="id_ID" w:bidi="id_ID"/>
        </w:rPr>
      </w:r>
      <w:r>
        <w:rPr>
          <w:lang w:val="id_ID" w:bidi="id_ID"/>
        </w:rPr>
        <w:t>Hentikan peragaannya: Tanyakan kepada Jairus, "Bagaimana perasaan kamu sekarang?" Anda mungkin mendengar, "Cemas," "Prihatin terhadap anak perempuan saya," atau "Bertanya-tanya mengapa Yesus menyia-nyiakan waktu-Nya dengan wanita ini." Lanjutkan peragaannya.</w:t>
      </w:r>
    </w:p>
    <w:p>
      <w:pPr/>
      <w:r>
        <w:rPr>
          <w:lang w:val="id_ID" w:bidi="id_ID"/>
        </w:rPr>
      </w:r>
      <w:r>
        <w:rPr>
          <w:lang w:val="id_ID" w:bidi="id_ID"/>
        </w:rPr>
        <w:t>Yesus masih berbicara dengan wanita itu ketika para utusan dari rumah Yairus tiba dan berkata, "Putrimu sudah meninggal, tidak ada gunanya mengganggu guru lagi."</w:t>
      </w:r>
    </w:p>
    <w:p>
      <w:pPr/>
      <w:r>
        <w:rPr>
          <w:lang w:val="id_ID" w:bidi="id_ID"/>
        </w:rPr>
      </w:r>
      <w:r>
        <w:rPr>
          <w:lang w:val="id_ID" w:bidi="id_ID"/>
        </w:rPr>
        <w:t>Hentikan peragaannya: Tanyakan kepada Jairus, "Bagaimana perasaan kamu sekarang?" Anda mungkin mendengar jawaban seperti ini, "Aku tidak percaya ini. " Mengapa Yesus berhenti untuk berbicara dengan wanita ini? Ia telah sakit selama 12 tahun. Ini seharusnya bisa menunggu! Jika kita terus berjalan, kita mungkin sudah tiba pada waktunya bagi Yesus untuk meletakkan tangan ke atasnya. Putriku meninggal! Bagaimana saya akan mampu menanggung ini?" Lanjutkan peragaannya.</w:t>
      </w:r>
    </w:p>
    <w:p>
      <w:pPr/>
      <w:r>
        <w:rPr>
          <w:lang w:val="id_ID" w:bidi="id_ID"/>
        </w:rPr>
      </w:r>
      <w:r>
        <w:rPr>
          <w:lang w:val="id_ID" w:bidi="id_ID"/>
        </w:rPr>
        <w:t>Yesus mendengar para utusan mengatakan putri Yairus meninggal. Yesus mengatakan kepada Yairus, "Jangan takut, iman saja."</w:t>
      </w:r>
    </w:p>
    <w:p>
      <w:pPr/>
      <w:r>
        <w:rPr>
          <w:lang w:val="id_ID" w:bidi="id_ID"/>
        </w:rPr>
      </w:r>
      <w:r>
        <w:rPr>
          <w:lang w:val="id_ID" w:bidi="id_ID"/>
        </w:rPr>
        <w:t>Hentikan sejenak adegannya. Tanyakan kepada aktor yang memerankan Yairus, "Bagaimana perasaan Anda sekarang?" Anda mungkin mendengar jawaban seperti ini, "Sedih," "Hancur," atau "Bingung dengan perkataan Yesus." Apa yang Yesus maksudkan ketika Yesus mengatakan memiliki iman? Ia meninggal. Apa yang dapat Yesus lakukan?" "Saya akan pergi bersama Yesus dan melihat. Mungkin Yesus tahu sesuatu yang tidak saya ketahui." Lanjutkan peragaannya.</w:t>
      </w:r>
    </w:p>
    <w:p>
      <w:pPr/>
      <w:r>
        <w:rPr>
          <w:lang w:val="id_ID" w:bidi="id_ID"/>
        </w:rPr>
      </w:r>
      <w:r>
        <w:rPr>
          <w:lang w:val="id_ID" w:bidi="id_ID"/>
        </w:rPr>
        <w:t>Dalam adegan 2, Yesus dan Yairus melihat keributan dan mendengar ratapan ketika mereka tiba di rumah itu. Yesus bertanya kepada para pelayat itu, "Mengapa kalian membuat keributan ini?" Yesus memberi tahu para pelayat bahwa gadis itu tidak mati melainkan hanya tertidur; kerumunan itu menertawakan Dia.</w:t>
      </w:r>
    </w:p>
    <w:p>
      <w:pPr/>
      <w:r>
        <w:rPr>
          <w:lang w:val="id_ID" w:bidi="id_ID"/>
        </w:rPr>
      </w:r>
      <w:r>
        <w:rPr>
          <w:lang w:val="id_ID" w:bidi="id_ID"/>
        </w:rPr>
        <w:t>Hentikan sejenak adegannya. Tanyakan kepada kerumunan, "Mengapa Anda tertawa?" Anda mungkin mendengar jawaban seperti ini, "Kami tahu gadis itu meninggal, dan kami tidak percaya bahwa Yesus dapat berpikir bahwa dia hanya tidur," "Siapa Yesus kira dia?" Yesus bahkan belum melihatnya. Bagaimana Yesus bisa tahu bahwa ia tidur? Kita semua tahu bahwa ia sudah mati." Lanjutkan peragaannya.</w:t>
      </w:r>
    </w:p>
    <w:p>
      <w:pPr/>
      <w:r>
        <w:rPr>
          <w:lang w:val="id_ID" w:bidi="id_ID"/>
        </w:rPr>
      </w:r>
      <w:r>
        <w:rPr>
          <w:lang w:val="id_ID" w:bidi="id_ID"/>
        </w:rPr>
        <w:t>Dalam adegan 3, Yesus membuat semua pelayat profesional pergi. Kemudian Yesus membawa Yairus, ibu gadis itu, dan Petrus, Yakobus , dan Yohanes , dan mereka semua pergi ke ruangan di mana gadis itu berbaring. Yesus mengulurkan tangan dan mengambil tangan gadis yang sudah meninggal itu dan berkata, "Talitha, Koum" yang berarti, "Gadis kecil, bangunlah." Ia segera berdiri dan berjalan-jalan.</w:t>
      </w:r>
    </w:p>
    <w:p>
      <w:pPr/>
      <w:r>
        <w:rPr>
          <w:lang w:val="id_ID" w:bidi="id_ID"/>
        </w:rPr>
      </w:r>
      <w:r>
        <w:rPr>
          <w:lang w:val="id_ID" w:bidi="id_ID"/>
        </w:rPr>
        <w:t>Hentikan sejenak adegannya. Tanyakan kepada ibu dan ayah, "Bagaimana perasaan kalian sekarang?" Anda mungkin mendengar jawaban seperti ini, "Kami kewalahan," "Kami kagum," "Kami sangat gembira karena putri kami hidup," atau "Kami percaya sekarang." Bagaimana hal ini bisa terjadi? Saya tahu ia sudah meninggal, tetapi di sini ia hidup lagi. Ini adalah mukjizat!" Tanyakan kepada Petrus, Yakobus, dan Yohanes, "Bagaimana perasaan kalian sekarang?" Anda mungkin mendengar, "Tercengang." Lebih dari sekadar heran. Ketika angin dan air menaati Yesus, saya pikir kita telah melihat segalanya. Ini jauh lebih menakjubkan! Bagaimana Yesus dapat melakukan hal-hal ini? Saya tidak mengerti siapa Yesus sebenarnya, tetapi saya ingin tahu lebih banyak." Lanjutkan peragaannya.</w:t>
      </w:r>
    </w:p>
    <w:p>
      <w:pPr/>
      <w:r>
        <w:rPr>
          <w:lang w:val="id_ID" w:bidi="id_ID"/>
        </w:rPr>
      </w:r>
      <w:r>
        <w:rPr>
          <w:lang w:val="id_ID" w:bidi="id_ID"/>
        </w:rPr>
        <w:t>Akhirnya, Yesus memberi perintah kepada orang-orang di ruangan itu untuk tidak memberi tahu siapa pun apa yang telah terjadi dan memberikan gadis itu sesuatu untuk dimakan. Setelah aksi tersebut, tanyakan kepada tim, "Menurut kalian, mengapa Yesus memerintahkan mereka agar tidak memberi tahu siapa pun tentang apa yang telah terjadi?" Anda mungkin mendengar hal-hal seperti, "Belum waktunya bagi dia untuk menunjukkan siapa dia sebenarnya," atau "Dia khawatir pada gadis kecil itu." Dia tidak ingin ia menjadi sebuah objek yang ingin dilihat orang, dan dia tidak ingin masa depannya dibentuk oleh kenyataan bahwa ia pernah meninggal dan kini hidup kembali.</w:t>
      </w:r>
    </w:p>
    <w:p>
      <w:pPr/>
      <w:r>
        <w:rPr>
          <w:lang w:val="id_ID" w:bidi="id_ID"/>
        </w:rPr>
      </w:r>
      <w:r>
        <w:rPr>
          <w:lang w:val="id_ID" w:bidi="id_ID"/>
        </w:rPr>
        <w:t>Tanyakan mengapa Yesus menyuruh mereka memberinya sesuatu untuk dimakan. Anda mungkin mendengar jawaban seperti ini, "Dia tidak hanya peduli untuk membangkitkannya kembali, tetapi juga terhadap kebutuhannya—dia lapar," atau "Mungkin dia ingin membuktikan bahwa dia benar-benar hidup dan bukan hantu."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5:35–43 dalam terjemahan yang paling mudah dimengerti.</w:t>
      </w:r>
    </w:p>
    <w:p>
      <w:pPr/>
      <w:r>
        <w:rPr>
          <w:lang w:val="id_ID" w:bidi="id_ID"/>
        </w:rPr>
      </w:r>
      <w:r>
        <w:rPr>
          <w:lang w:val="id_ID" w:bidi="id_ID"/>
        </w:rPr>
        <w:t xml:space="preserve">Gunakan istilah yang sama untuk </w:t>
      </w:r>
      <w:hyperlink r:id="rId49">
        <w:r>
          <w:rPr>
            <w:lang w:val="id_ID" w:bidi="id_ID"/>
          </w:rPr>
          <w:rPr>
            <w:color w:val="0000EE"/>
            <w:u w:val="single"/>
          </w:rPr>
          <w:t>Sinagoge</w:t>
        </w:r>
      </w:hyperlink>
      <w:r>
        <w:rPr>
          <w:lang w:val="id_ID" w:bidi="id_ID"/>
        </w:rPr>
        <w:t xml:space="preserve"> dan </w:t>
      </w:r>
      <w:r>
        <w:rPr>
          <w:b/>
          <w:lang w:val="id_ID" w:bidi="id_ID"/>
        </w:rPr>
        <w:t>penguasa</w:t>
      </w:r>
      <w:r>
        <w:rPr>
          <w:lang w:val="id_ID" w:bidi="id_ID"/>
        </w:rPr>
        <w:t xml:space="preserve"> atau </w:t>
      </w:r>
      <w:hyperlink r:id="rId173">
        <w:r>
          <w:rPr>
            <w:lang w:val="id_ID" w:bidi="id_ID"/>
          </w:rPr>
          <w:rPr>
            <w:color w:val="0000EE"/>
            <w:u w:val="single"/>
          </w:rPr>
          <w:t>pemimpin Sinagoge</w:t>
        </w:r>
      </w:hyperlink>
      <w:r>
        <w:rPr>
          <w:lang w:val="id_ID" w:bidi="id_ID"/>
        </w:rPr>
        <w:t xml:space="preserve"> seperti yang telah Anda gunakan.</w:t>
      </w:r>
    </w:p>
    <w:p>
      <w:pPr/>
      <w:r>
        <w:rPr>
          <w:lang w:val="id_ID" w:bidi="id_ID"/>
        </w:rPr>
      </w:r>
      <w:r>
        <w:rPr>
          <w:lang w:val="id_ID" w:bidi="id_ID"/>
        </w:rPr>
        <w:t xml:space="preserve">Pembawa pesan menyebut Yesus </w:t>
      </w:r>
      <w:hyperlink r:id="rId174">
        <w:r>
          <w:rPr>
            <w:lang w:val="id_ID" w:bidi="id_ID"/>
          </w:rPr>
          <w:rPr>
            <w:color w:val="0000EE"/>
            <w:u w:val="single"/>
          </w:rPr>
          <w:t>Guru</w:t>
        </w:r>
      </w:hyperlink>
      <w:r>
        <w:rPr>
          <w:lang w:val="id_ID" w:bidi="id_ID"/>
        </w:rPr>
        <w:t>. Ini adalah bentuk sapaan terhormat yang digunakan untuk menunjukkan bahwa Yesus adalah guru mengenai hal-hal Allah dan memiliki murid/siswa yang mengikuti-Nya serta mendengarkan ajaran-ajaran-Nya. Pastikan jangan menggunakan istilah yang hanya mengacu kepada seorang guru sekolah. Gunakan kata yang sama yang Anda gunakan dalam kisah menenangkan badai.</w:t>
      </w:r>
    </w:p>
    <w:p>
      <w:pPr/>
      <w:r>
        <w:rPr>
          <w:lang w:val="id_ID" w:bidi="id_ID"/>
        </w:rPr>
      </w:r>
      <w:r>
        <w:rPr>
          <w:lang w:val="id_ID" w:bidi="id_ID"/>
        </w:rPr>
        <w:t xml:space="preserve">Yesus </w:t>
      </w:r>
      <w:r>
        <w:rPr>
          <w:b/>
          <w:lang w:val="id_ID" w:bidi="id_ID"/>
        </w:rPr>
        <w:t>mendengar tanpa sengaja</w:t>
      </w:r>
      <w:r>
        <w:rPr>
          <w:lang w:val="id_ID" w:bidi="id_ID"/>
        </w:rPr>
        <w:t xml:space="preserve"> para utusan itu mengatakan kepada Yairus untuk tidak merepotkan Yesus. Beberapa terjemahan mengatakan bahwa Yesus mengabaikan pesan karena itulah yang sebenarnya terjadi. Yesus sebenarnya menyela para utusan itu ketika mereka masih berbicara dengan Yairus.</w:t>
      </w:r>
    </w:p>
    <w:p>
      <w:pPr/>
      <w:r>
        <w:rPr>
          <w:lang w:val="id_ID" w:bidi="id_ID"/>
        </w:rPr>
      </w:r>
      <w:r>
        <w:rPr>
          <w:lang w:val="id_ID" w:bidi="id_ID"/>
        </w:rPr>
        <w:t xml:space="preserve">Yesus mengatakan kepada Yairus, "Jangan takut, percaya saja." </w:t>
      </w:r>
      <w:r>
        <w:rPr>
          <w:b/>
          <w:lang w:val="id_ID" w:bidi="id_ID"/>
        </w:rPr>
        <w:t>Iman</w:t>
      </w:r>
      <w:r>
        <w:rPr>
          <w:lang w:val="id_ID" w:bidi="id_ID"/>
        </w:rPr>
        <w:t xml:space="preserve"> atau </w:t>
      </w:r>
      <w:r>
        <w:rPr>
          <w:b/>
          <w:lang w:val="id_ID" w:bidi="id_ID"/>
        </w:rPr>
        <w:t>percaya</w:t>
      </w:r>
      <w:r>
        <w:rPr>
          <w:lang w:val="id_ID" w:bidi="id_ID"/>
        </w:rPr>
        <w:t xml:space="preserve"> menggambarkan tanggapan orang-orang terhadap janji Allah. Ini adalah tentang menempatkan kepercayaan kepada Allah. Dalam hal ini, Yesus memberi tahu Yairus agar memercayai-Nya. Yairus pergi bersama Yesus ke rumah itu. Yairus mengizinkan Yesus untuk menyuruh para pelayat profesional pergi. Ini adalah tindakan yang menunjukkan bahwa Yairus percaya Yesus akan melakukan sesuatu. Yairus tidak tahu apa yang Yesus akan lakukan. Gunakan kata yang sama untuk iman atau percaya yang Anda telah menggunakan. </w:t>
      </w:r>
      <w:hyperlink r:id="rId90">
        <w:r>
          <w:rPr>
            <w:lang w:val="id_ID" w:bidi="id_ID"/>
          </w:rPr>
          <w:rPr>
            <w:color w:val="0000EE"/>
            <w:u w:val="single"/>
          </w:rPr>
          <w:t>Iman</w:t>
        </w:r>
      </w:hyperlink>
      <w:r>
        <w:rPr>
          <w:lang w:val="id_ID" w:bidi="id_ID"/>
        </w:rPr>
        <w:t xml:space="preserve"> ada dibahas dalam Daftar Kata Utama. </w:t>
      </w:r>
    </w:p>
    <w:p>
      <w:pPr/>
      <w:r>
        <w:rPr>
          <w:lang w:val="id_ID" w:bidi="id_ID"/>
        </w:rPr>
      </w:r>
      <w:r>
        <w:rPr>
          <w:lang w:val="id_ID" w:bidi="id_ID"/>
        </w:rPr>
        <w:t xml:space="preserve">Ketika Yesus tiba di rumah Yairus, para pelayat sedang </w:t>
      </w:r>
      <w:r>
        <w:rPr>
          <w:b/>
          <w:lang w:val="id_ID" w:bidi="id_ID"/>
        </w:rPr>
        <w:t>meratap</w:t>
      </w:r>
      <w:r>
        <w:rPr>
          <w:lang w:val="id_ID" w:bidi="id_ID"/>
        </w:rPr>
        <w:t>. Kata yang digunakan untuk "ratapan" terdengar seperti suara ratapan atau tangisan dalam bahasa tersebut. Jika bahasa Anda memiliki cara serupa untuk membicarakan tangisan keras yang benar-benar terdengar seperti suara tangisan, Anda boleh menggunakannya di sini.</w:t>
      </w:r>
    </w:p>
    <w:p>
      <w:pPr/>
      <w:r>
        <w:rPr>
          <w:lang w:val="id_ID" w:bidi="id_ID"/>
        </w:rPr>
      </w:r>
      <w:r>
        <w:rPr>
          <w:lang w:val="id_ID" w:bidi="id_ID"/>
        </w:rPr>
        <w:t>Pada masa itu, orang-orang mempekerjakan para</w:t>
      </w:r>
      <w:r>
        <w:rPr>
          <w:b/>
          <w:lang w:val="id_ID" w:bidi="id_ID"/>
        </w:rPr>
        <w:t>pelayat Yahudi</w:t>
      </w:r>
      <w:r>
        <w:rPr>
          <w:lang w:val="id_ID" w:bidi="id_ID"/>
        </w:rPr>
        <w:t xml:space="preserve"> profesional ketika seseorang meninggal. Semakin berpengaruh atau kaya seseorang, semakin banyak pelayat yang diharapkan akan ia sewa. Seorang pemimpin tempat ibadah akan dianggap cukup berpengaruh untuk mempekerjakan beberapa orang. Para peratap profesional menari sambil bernyanyi serta bertepuk tangan, dan aksi mereka menjadi semakin intens saat waktu penguburan semakin dekat. Suara keras inilah yang menyambut Yesus ketika Dia tiba di rumah. Namun, para pelayat itu berubah dengan cepat dari menangis menjadi menertawakan Yesus. Mereka tidak benar-benar sedih, tetapi hanya berpura-pura.</w:t>
      </w:r>
    </w:p>
    <w:p>
      <w:pPr/>
      <w:r>
        <w:rPr>
          <w:lang w:val="id_ID" w:bidi="id_ID"/>
        </w:rPr>
      </w:r>
      <w:r>
        <w:rPr>
          <w:b/>
          <w:lang w:val="id_ID" w:bidi="id_ID"/>
        </w:rPr>
        <w:t>Kerumunan itu menertawakannya</w:t>
      </w:r>
      <w:r>
        <w:rPr>
          <w:lang w:val="id_ID" w:bidi="id_ID"/>
        </w:rPr>
        <w:t xml:space="preserve"> mungkin perlu diterjemahkan secara berbeda dalam beberapa bahasa. Para penonton harus memahami bahwa orang-orang itu tertawa karena mereka mengira Yesus gila sebab mengatakan bahwa gadis itu hanya tertidur. Tawa semacam ini adalah bentuk ejekan, cemoohan, atau olokan terhadap Yesus. Ini bukan tawa yang datang ketika Anda mendengar sesuatu yang lucu.</w:t>
      </w:r>
    </w:p>
    <w:p>
      <w:pPr/>
      <w:r>
        <w:rPr>
          <w:lang w:val="id_ID" w:bidi="id_ID"/>
        </w:rPr>
      </w:r>
      <w:r>
        <w:rPr>
          <w:b/>
          <w:lang w:val="id_ID" w:bidi="id_ID"/>
        </w:rPr>
        <w:t>Dia membuat mereka semua pergi</w:t>
      </w:r>
      <w:r>
        <w:rPr>
          <w:lang w:val="id_ID" w:bidi="id_ID"/>
        </w:rPr>
        <w:t xml:space="preserve"> adalah perintah tegas yang menyiratkan bahwa dia dengan paksa mengusir mereka keluar dari rumah.</w:t>
      </w:r>
    </w:p>
    <w:p>
      <w:pPr/>
      <w:r>
        <w:rPr>
          <w:lang w:val="id_ID" w:bidi="id_ID"/>
        </w:rPr>
      </w:r>
      <w:r>
        <w:rPr>
          <w:b/>
          <w:lang w:val="id_ID" w:bidi="id_ID"/>
        </w:rPr>
        <w:t>Yesus memberi mereka perintah yang keras</w:t>
      </w:r>
      <w:r>
        <w:rPr>
          <w:lang w:val="id_ID" w:bidi="id_ID"/>
        </w:rPr>
        <w:t xml:space="preserve"> adalah perintah yang tegas yang harus diterjemahkan demikian.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5:35–43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75">
        <w:r>
          <w:rPr>
            <w:lang w:val="id_ID" w:bidi="id_ID"/>
          </w:rPr>
          <w:rPr>
            <w:color w:val="0000EE"/>
            <w:u w:val="single"/>
          </w:rPr>
          <w:t>Dengar dan Renungkan</w:t>
        </w:r>
      </w:hyperlink>
      <w:r>
        <w:rPr>
          <w:lang w:val="id_ID" w:bidi="id_ID"/>
        </w:rPr>
        <w:t xml:space="preserve"> (611 KB)</w:t>
      </w:r>
      <w:r>
        <w:rPr>
          <w:lang w:val="id_ID" w:bidi="id_ID"/>
        </w:rPr>
      </w:r>
    </w:p>
    <w:p>
      <w:pPr>
        <w:pStyle w:val="ListBullet"/>
        <w:spacing w:line="240" w:lineRule="auto"/>
        <w:ind w:left="720"/>
      </w:pPr>
      <w:r>
        <w:rPr>
          <w:lang w:val="id_ID" w:bidi="id_ID"/>
        </w:rPr>
      </w:r>
      <w:hyperlink r:id="rId176">
        <w:r>
          <w:rPr>
            <w:lang w:val="id_ID" w:bidi="id_ID"/>
          </w:rPr>
          <w:rPr>
            <w:color w:val="0000EE"/>
            <w:u w:val="single"/>
          </w:rPr>
          <w:t>Menyiapkan Panggung</w:t>
        </w:r>
      </w:hyperlink>
      <w:r>
        <w:rPr>
          <w:lang w:val="id_ID" w:bidi="id_ID"/>
        </w:rPr>
        <w:t xml:space="preserve"> (6.0 MB)</w:t>
      </w:r>
      <w:r>
        <w:rPr>
          <w:lang w:val="id_ID" w:bidi="id_ID"/>
        </w:rPr>
      </w:r>
    </w:p>
    <w:p>
      <w:pPr>
        <w:pStyle w:val="ListBullet"/>
        <w:spacing w:line="240" w:lineRule="auto"/>
        <w:ind w:left="720"/>
      </w:pPr>
      <w:r>
        <w:rPr>
          <w:lang w:val="id_ID" w:bidi="id_ID"/>
        </w:rPr>
      </w:r>
      <w:hyperlink r:id="rId177">
        <w:r>
          <w:rPr>
            <w:lang w:val="id_ID" w:bidi="id_ID"/>
          </w:rPr>
          <w:rPr>
            <w:color w:val="0000EE"/>
            <w:u w:val="single"/>
          </w:rPr>
          <w:t>Menjelaskan Adegan</w:t>
        </w:r>
      </w:hyperlink>
      <w:r>
        <w:rPr>
          <w:lang w:val="id_ID" w:bidi="id_ID"/>
        </w:rPr>
        <w:t xml:space="preserve"> (4.3 MB)</w:t>
      </w:r>
      <w:r>
        <w:rPr>
          <w:lang w:val="id_ID" w:bidi="id_ID"/>
        </w:rPr>
      </w:r>
    </w:p>
    <w:p>
      <w:pPr>
        <w:pStyle w:val="ListBullet"/>
        <w:spacing w:line="240" w:lineRule="auto"/>
        <w:ind w:left="720"/>
      </w:pPr>
      <w:r>
        <w:rPr>
          <w:lang w:val="id_ID" w:bidi="id_ID"/>
        </w:rPr>
      </w:r>
      <w:hyperlink r:id="rId178">
        <w:r>
          <w:rPr>
            <w:lang w:val="id_ID" w:bidi="id_ID"/>
          </w:rPr>
          <w:rPr>
            <w:color w:val="0000EE"/>
            <w:u w:val="single"/>
          </w:rPr>
          <w:t>Memperagakan Bacaan</w:t>
        </w:r>
      </w:hyperlink>
      <w:r>
        <w:rPr>
          <w:lang w:val="id_ID" w:bidi="id_ID"/>
        </w:rPr>
        <w:t xml:space="preserve"> (4.0 MB)</w:t>
      </w:r>
      <w:r>
        <w:rPr>
          <w:lang w:val="id_ID" w:bidi="id_ID"/>
        </w:rPr>
      </w:r>
    </w:p>
    <w:p>
      <w:pPr>
        <w:pStyle w:val="ListBullet"/>
        <w:spacing w:line="240" w:lineRule="auto"/>
        <w:ind w:left="720"/>
      </w:pPr>
      <w:r>
        <w:rPr>
          <w:lang w:val="id_ID" w:bidi="id_ID"/>
        </w:rPr>
      </w:r>
      <w:hyperlink r:id="rId179">
        <w:r>
          <w:rPr>
            <w:lang w:val="id_ID" w:bidi="id_ID"/>
          </w:rPr>
          <w:rPr>
            <w:color w:val="0000EE"/>
            <w:u w:val="single"/>
          </w:rPr>
          <w:t>Melengkapi yang Kurang</w:t>
        </w:r>
      </w:hyperlink>
      <w:r>
        <w:rPr>
          <w:lang w:val="id_ID" w:bidi="id_ID"/>
        </w:rPr>
        <w:t xml:space="preserve"> (2.0 MB)</w:t>
      </w:r>
      <w:r>
        <w:rPr>
          <w:lang w:val="id_ID" w:bidi="id_ID"/>
        </w:rPr>
      </w:r>
    </w:p>
    <w:p>
      <w:pPr>
        <w:pStyle w:val="ListBullet"/>
        <w:spacing w:line="240" w:lineRule="auto"/>
        <w:ind w:left="720"/>
      </w:pPr>
      <w:r>
        <w:rPr>
          <w:lang w:val="id_ID" w:bidi="id_ID"/>
        </w:rPr>
      </w:r>
      <w:hyperlink r:id="rId180">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Markus 6:1–6a</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Dengarkan Markus 6:1–6a dan renungkanlah dalam hati. Dengarkan teks sebanyak tiga kali (dalam tiga terjemahan yang berbeda, jika memungkinkan). Kemudian secara berkelompok diskusikan pertanyaan-pertanyaan berikut ini:</w:t>
      </w:r>
    </w:p>
    <w:p>
      <w:pPr>
        <w:pStyle w:val="ListNumber"/>
        <w:numPr>
          <w:ilvl w:val="0"/>
          <w:numId w:val="35"/>
        </w:numPr>
        <w:spacing w:line="240" w:lineRule="auto"/>
        <w:ind w:left="720"/>
      </w:pPr>
      <w:r>
        <w:rPr>
          <w:lang w:val="id_ID" w:bidi="id_ID"/>
        </w:rPr>
      </w:r>
      <w:r>
        <w:rPr>
          <w:lang w:val="id_ID" w:bidi="id_ID"/>
        </w:rPr>
        <w:t xml:space="preserve">Apa yang Anda sukai dalam kisah ini? </w:t>
      </w:r>
    </w:p>
    <w:p>
      <w:pPr>
        <w:pStyle w:val="ListNumber"/>
        <w:spacing w:line="240" w:lineRule="auto"/>
        <w:ind w:left="720"/>
      </w:pPr>
      <w:r>
        <w:rPr>
          <w:lang w:val="id_ID" w:bidi="id_ID"/>
        </w:rPr>
      </w:r>
      <w:r>
        <w:rPr>
          <w:lang w:val="id_ID" w:bidi="id_ID"/>
        </w:rPr>
        <w:t>Apakah yang tidak saudara sukai atau tidak pahami?</w:t>
      </w:r>
    </w:p>
    <w:p>
      <w:pPr>
        <w:pStyle w:val="ListNumber"/>
        <w:spacing w:line="240" w:lineRule="auto"/>
        <w:ind w:left="720"/>
      </w:pPr>
      <w:r>
        <w:rPr>
          <w:lang w:val="id_ID" w:bidi="id_ID"/>
        </w:rPr>
      </w:r>
      <w:r>
        <w:rPr>
          <w:lang w:val="id_ID" w:bidi="id_ID"/>
        </w:rPr>
        <w:t>Apakah yang dapat kita pelajari dari kisah ini tentang Allah atau Yesus?</w:t>
      </w:r>
    </w:p>
    <w:p>
      <w:pPr>
        <w:pStyle w:val="ListNumber"/>
        <w:spacing w:line="240" w:lineRule="auto"/>
        <w:ind w:left="720"/>
      </w:pPr>
      <w:r>
        <w:rPr>
          <w:lang w:val="id_ID" w:bidi="id_ID"/>
        </w:rPr>
      </w:r>
      <w:r>
        <w:rPr>
          <w:lang w:val="id_ID" w:bidi="id_ID"/>
        </w:rPr>
        <w:t>Apakah yang kisah ini ceritakan kepada kita tentang orang-orang?</w:t>
      </w:r>
    </w:p>
    <w:p>
      <w:pPr>
        <w:pStyle w:val="ListNumber"/>
        <w:spacing w:line="240" w:lineRule="auto"/>
        <w:ind w:left="720"/>
      </w:pPr>
      <w:r>
        <w:rPr>
          <w:lang w:val="id_ID" w:bidi="id_ID"/>
        </w:rPr>
      </w:r>
      <w:r>
        <w:rPr>
          <w:lang w:val="id_ID" w:bidi="id_ID"/>
        </w:rPr>
        <w:t>Bagaimana kisah ini mempengaruhi kehidupan sehari-hari kita?</w:t>
      </w:r>
    </w:p>
    <w:p>
      <w:pPr>
        <w:pStyle w:val="ListNumber"/>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6:1–6a dalam terjemahan yang paling mudah dimengerti.</w:t>
      </w:r>
    </w:p>
    <w:p>
      <w:pPr/>
      <w:r>
        <w:rPr>
          <w:lang w:val="id_ID" w:bidi="id_ID"/>
        </w:rPr>
      </w:r>
      <w:r>
        <w:rPr>
          <w:lang w:val="id_ID" w:bidi="id_ID"/>
        </w:rPr>
        <w:t>Dalam kisah ini, Yesus baru saja melakukan mujizat yang menakjubkan dan Dia menjadi terkenal. Namun, Markus mulai berbicara lebih banyak lagi mengenai penolakan orang terhadap Yesus. Dalam perikop sebelumnya dalam Markus, kita melihat para pemimpin agama berkomplot melawan Yesus. Kisah ini adalah catatan narasi tentang peristiwa berikutnya dalam pelayanan Yesus setelah Dia membangkitkan putri Yairus dari kematian.</w:t>
      </w:r>
    </w:p>
    <w:p>
      <w:pPr/>
      <w:r>
        <w:rPr>
          <w:lang w:val="id_ID" w:bidi="id_ID"/>
        </w:rPr>
      </w:r>
      <w:r>
        <w:rPr>
          <w:lang w:val="id_ID" w:bidi="id_ID"/>
        </w:rPr>
        <w:t>Dalam kisah ini, Yesus kembali ke kampung halaman-Nya. Meskipun tidak dinyatakan, para cendekiawan Alkitab percaya bahwa hal ini mengacu pada Nazaret. Kampung halaman adalah kota atau desa atau tempat di mana seseorang lahir atau tumbuh besar. Yesus lahir di Betlehem tetapi Maria dan Yusuf kembali ke Nazaret dan Yesus tumbuh di Nazaret. Orang-orang akan menganggap Nazaret sebagai kota asal Yesus.</w:t>
      </w:r>
    </w:p>
    <w:p>
      <w:pPr/>
      <w:r>
        <w:rPr>
          <w:lang w:val="id_ID" w:bidi="id_ID"/>
        </w:rPr>
      </w:r>
      <w:r>
        <w:rPr>
          <w:lang w:val="id_ID" w:bidi="id_ID"/>
        </w:rPr>
        <w:t>Berhenti di sini dan tunjukkan kepada tim Anda sebuah peta dengan Nazaret, Danau Galilea, dan Kapernaum yang ditandai. Rute normal antara Kapernaum dan Nazaret harus ditandai. Hentikan sejenak rekaman di sini.</w:t>
      </w:r>
    </w:p>
    <w:p>
      <w:pPr/>
      <w:r>
        <w:rPr>
          <w:lang w:val="id_ID" w:bidi="id_ID"/>
        </w:rPr>
      </w:r>
      <w:r>
        <w:rPr>
          <w:lang w:val="id_ID" w:bidi="id_ID"/>
        </w:rPr>
        <w:t>Para murid menemani Yesus ke Nazaret. Yesus telah meminta 12 orang untuk menjadi murid. Biasanya ketika kitab suci mengatakan bahwa para murid berada di sana, itu berarti bahwa 12 orang pilihan berada di sana. Kadang-kadang Yesus membawa kurang dari 12 orang bersama-Nya. Kita melihat ini dalam kisah Yairus di mana Yesus membawa tiga orang murid bersama Yesus ke rumah Yairus. Mungkin ke-12 orang itu pergi ke Nazaret bersama Yesus.</w:t>
      </w:r>
    </w:p>
    <w:p>
      <w:pPr/>
      <w:r>
        <w:rPr>
          <w:lang w:val="id_ID" w:bidi="id_ID"/>
        </w:rPr>
      </w:r>
      <w:r>
        <w:rPr>
          <w:lang w:val="id_ID" w:bidi="id_ID"/>
        </w:rPr>
        <w:t>Sebagai seorang guru terkenal, Yesus sering mengajar di sinagoge, atau tempat doa orang Yahudi, pada hari Sabat. Sabat adalah hari perhentian dan ibadah orang Yahudi. Pada hari ini di Nazaret, orang-orang "kagum" pada pengajaran-Nya, tetapi tidak dengan cara yang positif. Kekaguman itu bercampur dengan kebencian. Mereka tidak senang atau tersinggung karena orang biasa dapat memiliki kebijaksanaan dan kuasa seperti itu. Hikmat merujuk pada pemahaman tentang hal-hal rohani yang tidak berasal dari pembelajaran.</w:t>
      </w:r>
    </w:p>
    <w:p>
      <w:pPr/>
      <w:r>
        <w:rPr>
          <w:lang w:val="id_ID" w:bidi="id_ID"/>
        </w:rPr>
      </w:r>
      <w:r>
        <w:rPr>
          <w:lang w:val="id_ID" w:bidi="id_ID"/>
        </w:rPr>
        <w:t>Orang-orang mengajukan serangkaian pertanyaan yang tidak memerlukan jawaban. Pertanyaan-pertanyaan ini dapat dinyatakan dalam pernyataan positif. Misalnya, "Dari mana Yesus mendapatkan hikmat ini?" dapat dinyatakan sebagai "Yesus seharusnya tidak memiliki hikmat semacam ini. " Yesus hanya seorang tukang kayu." Atau, "Kita tidak tahu bagaimana Yesus mendapatkan hikmat ini." Yesus hanya seorang tukang kayu." Dengan mengajukan pertanyaan-pertanyaan ini, orang-orang mengatakan bahwa seorang tukang kayu biasa yang tumbuh di Nazaret biasanya tidak dapat memiliki hikmat dan kuasa untuk melakukan mujizat yang dimiliki Yesus.</w:t>
      </w:r>
    </w:p>
    <w:p>
      <w:pPr/>
      <w:r>
        <w:rPr>
          <w:lang w:val="id_ID" w:bidi="id_ID"/>
        </w:rPr>
      </w:r>
      <w:r>
        <w:rPr>
          <w:lang w:val="id_ID" w:bidi="id_ID"/>
        </w:rPr>
        <w:t>Berhenti dan diskusikan: Ceritakan kisah tentang seseorang yang meninggalkan komunitasnya dan kemudian kembali sebagai orang yang terkenal. Orang-orang di komunitas tersebut ingat ketika orang ini tinggal di sana. Bagaimana perasaan masyarakat terhadap orang yang tumbuh besar di tengah-tengah mereka ini, sekarang saat ia kembali ke lingkungan tersebut? Dengarkan dengan seksama bagaimana pencerita itu menggambarkan sambutan yang diterima dari masyarakat. Hentikan sejenak rekaman di sini.</w:t>
      </w:r>
    </w:p>
    <w:p>
      <w:pPr/>
      <w:r>
        <w:rPr>
          <w:lang w:val="id_ID" w:bidi="id_ID"/>
        </w:rPr>
      </w:r>
      <w:r>
        <w:rPr>
          <w:lang w:val="id_ID" w:bidi="id_ID"/>
        </w:rPr>
        <w:t>Orang-orang merujuk kepada Yesus sebagai "orang ini." Ini adalah cara untuk menunjukkan rasa tidak hormat atau penolakan. Mereka mengenal Yesus. Dengan berbicara dengan cara ini, mereka menunjukkan bahwa mereka tidak menerima Yesus sebagai seorang guru .</w:t>
      </w:r>
    </w:p>
    <w:p>
      <w:pPr/>
      <w:r>
        <w:rPr>
          <w:lang w:val="id_ID" w:bidi="id_ID"/>
        </w:rPr>
      </w:r>
      <w:r>
        <w:rPr>
          <w:lang w:val="id_ID" w:bidi="id_ID"/>
        </w:rPr>
        <w:t>Berhenti dan diskusikan: Ceritakan kisah tentang seseorang yang tidak disukai masyarakat. Dengarkan baik-baik bagaimana pencerita tersebut menggambarkan orang itu. Hentikan sejenak rekaman di sini.</w:t>
      </w:r>
    </w:p>
    <w:p>
      <w:pPr/>
      <w:r>
        <w:rPr>
          <w:lang w:val="id_ID" w:bidi="id_ID"/>
        </w:rPr>
      </w:r>
      <w:r>
        <w:rPr>
          <w:lang w:val="id_ID" w:bidi="id_ID"/>
        </w:rPr>
        <w:t>Selanjutnya mereka berbicara tentang latar belakang Yesus—dia hanya seorang tukang kayu, seorang pekerja biasa.</w:t>
      </w:r>
    </w:p>
    <w:p>
      <w:pPr/>
      <w:r>
        <w:rPr>
          <w:lang w:val="id_ID" w:bidi="id_ID"/>
        </w:rPr>
      </w:r>
      <w:r>
        <w:rPr>
          <w:lang w:val="id_ID" w:bidi="id_ID"/>
        </w:rPr>
        <w:t>Kata tukang kayu bisa merujuk pada jenis laki-laki mana pun yang bekerja dengan tangan mereka, termasuk seorang tukang batu (seseorang yang bekerja dengan batu bata), seorang pandai besi (seseorang yang bekerja dengan besi atau logam), seorang pembuat kapal (seseorang yang membangun kapal), atau pemahat (seseorang yang mengukir benda-benda dari batu atau kayu). Orang-orang di Nazaret menganggap Yesus sebagai anak Yusuf yang adalah seorang tukang kayu. Yesus mempelajari keahlian itu dari Yusuf. Orang-orang Yahudi biasanya menghormati orang-orang yang bekerja keras.</w:t>
      </w:r>
    </w:p>
    <w:p>
      <w:pPr/>
      <w:r>
        <w:rPr>
          <w:lang w:val="id_ID" w:bidi="id_ID"/>
        </w:rPr>
      </w:r>
      <w:r>
        <w:rPr>
          <w:lang w:val="id_ID" w:bidi="id_ID"/>
        </w:rPr>
        <w:t>Kemudian orang-orang merujuk kepada Yesus sebagai anak Maria. Orang-orang Yahudi biasanya merujuk kepada seorang pria sebagai anak ayahnya bahkan jika ayah itu meninggal. Cara berbicara tentang Yesus ini mungkin menunjukkan bahwa mereka percaya bahwa Yesus adalah anak haram—atau lahir dari seorang ibu serta ayah yang tidak menikah.</w:t>
      </w:r>
    </w:p>
    <w:p>
      <w:pPr/>
      <w:r>
        <w:rPr>
          <w:lang w:val="id_ID" w:bidi="id_ID"/>
        </w:rPr>
      </w:r>
      <w:r>
        <w:rPr>
          <w:lang w:val="id_ID" w:bidi="id_ID"/>
        </w:rPr>
        <w:t>Berhenti dan diskusikan: Bagaimana perasaan komunitas Anda tentang seseorang yang miskin dan bekerja keras untuk mencari nafkah? Bagaimana perasaan komunitas Anda tentang seseorang yang mungkin lahir di luar nikah? Hentikan sejenak rekaman di sini.</w:t>
      </w:r>
    </w:p>
    <w:p>
      <w:pPr/>
      <w:r>
        <w:rPr>
          <w:lang w:val="id_ID" w:bidi="id_ID"/>
        </w:rPr>
      </w:r>
      <w:r>
        <w:rPr>
          <w:lang w:val="id_ID" w:bidi="id_ID"/>
        </w:rPr>
        <w:t>Perikop ini mencantumkan nama-nama 4 saudara Yesus. Keempat saudara ini semuanya lebih muda daripada Yesus. Yesus adalah anak laki-laki sulung Maria. Para saudari tidak disebutkan namanya. Saudari-saudari itu juga lebih muda daripada Yesus. Mengatakan bahwa mereka tinggal di sana di antara orang-orang itu mungkin mengisyaratkan bahwa saudara-saudara perempuan tersebut sudah menikah. Yesus berusia 30 tahun ketika Yesus memulai Pelayanan di depan umum. Oleh karena itu, saudara-saudara Yesus mana pun mungkin sudah cukup dewasa untuk menikah. Orang-orang mengatakan bahwa keluarga Yesus "di sini bersama mereka" karena mereka tahu siapa Yesus dan mereka tahu keluarga Yesus. Mereka berpikir bahwa tidak mungkin Yesus memiliki pendidikan dan pelatihan untuk berbicara dengan hikmat seperti ini.</w:t>
      </w:r>
    </w:p>
    <w:p>
      <w:pPr/>
      <w:r>
        <w:rPr>
          <w:lang w:val="id_ID" w:bidi="id_ID"/>
        </w:rPr>
      </w:r>
      <w:r>
        <w:rPr>
          <w:lang w:val="id_ID" w:bidi="id_ID"/>
        </w:rPr>
        <w:t>Berhenti dan diskusikan: Bicarakan tentang keluarga besar dengan banyak saudara dan saudari. Kata-kata apa yang Anda gunakan untuk kakak laki-laki tertua atau kakak perempuan tertua? Kata-kata apa yang Anda gunakan untuk adik-adik? Hentikan sejenak rekaman di sini.</w:t>
      </w:r>
    </w:p>
    <w:p>
      <w:pPr/>
      <w:r>
        <w:rPr>
          <w:lang w:val="id_ID" w:bidi="id_ID"/>
        </w:rPr>
      </w:r>
      <w:r>
        <w:rPr>
          <w:lang w:val="id_ID" w:bidi="id_ID"/>
        </w:rPr>
        <w:t>Orang-orang di Nazaret merasa tersinggung. Ini berarti bahwa orang-orang itu tidak senang dan marah kepada Yesus. Orang-orang marah dan terkejut bahwa Yesus akan datang dan mengajar dengan cara ini. Orang-orang menolak atau berhenti percaya kepada Yesus.</w:t>
      </w:r>
    </w:p>
    <w:p>
      <w:pPr/>
      <w:r>
        <w:rPr>
          <w:lang w:val="id_ID" w:bidi="id_ID"/>
        </w:rPr>
      </w:r>
      <w:r>
        <w:rPr>
          <w:lang w:val="id_ID" w:bidi="id_ID"/>
        </w:rPr>
        <w:t>Berhenti dan diskusikan: Ceritakan sebuah kisah tentang seseorang yang meninggalkan desa tetapi kemudian kembali ke desa. Orang-orang tidak memahami perubahan pada orang ini. Orang-orang tidak menyukai cara orang ini sekarang berperilaku atau berbicara. Dengarkan kata-kata yang digunakan untuk menggambarkan orang ini. Hentikan sejenak rekaman di sini.</w:t>
      </w:r>
    </w:p>
    <w:p>
      <w:pPr/>
      <w:r>
        <w:rPr>
          <w:lang w:val="id_ID" w:bidi="id_ID"/>
        </w:rPr>
      </w:r>
      <w:r>
        <w:rPr>
          <w:lang w:val="id_ID" w:bidi="id_ID"/>
        </w:rPr>
        <w:t>Yesus menanggapi dengan pernyataan yang umum pada masa itu—masyarakat tampaknya sering menolak para nabi, atau orang-orang yang dikenal baik oleh mereka atau berasal dari komunitas mereka. Yesus berkata, "Seorang Nabi dihormati di mana-mana kecuali di kota kelahirannya sendiri." Yesus bermaksud bahwa orang-orang di tempat lain akan menerima dan mendengarkan ajaran seorang Nabi . Tetapi di kampung halamannya atau di antara keluarganya, Nabi itu biasanya ditolak. Orang-orang menolak untuk mendengarkannya. Akibatnya, Yesus tidak banyak melakukan mujizat di sana, bukan karena Dia "tidak dapat"-kita tahu Yesus memiliki kuasa-tetapi karena Yesus memilih untuk tidak melakukannya. Yesus menyembuhkan beberapa orang sakit sebelum Yesus meninggalkan Nazaret.</w:t>
      </w:r>
    </w:p>
    <w:p>
      <w:pPr/>
      <w:r>
        <w:rPr>
          <w:lang w:val="id_ID" w:bidi="id_ID"/>
        </w:rPr>
      </w:r>
      <w:r>
        <w:rPr>
          <w:lang w:val="id_ID" w:bidi="id_ID"/>
        </w:rPr>
        <w:t>Kisah ini berakhir dengan "kekaguman" lagi. Meskipun ini adalah kata yang berbeda, hal ini juga menyiratkan reaksi negatif. Yesus merasa heran, atau tidak senang karena orang-orang masih tidak memercayai-Nya.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6:1–6a dalam terjemahan yang paling mudah dimengerti.</w:t>
      </w:r>
    </w:p>
    <w:p>
      <w:pPr/>
      <w:r>
        <w:rPr>
          <w:lang w:val="id_ID" w:bidi="id_ID"/>
        </w:rPr>
      </w:r>
      <w:r>
        <w:rPr>
          <w:lang w:val="id_ID" w:bidi="id_ID"/>
        </w:rPr>
        <w:t>Pada langkah ini, kelompok akan menentukan adegan, tokoh, dan latar dari bagian ini. Selanjutnya, kelompok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Yesus meninggalkan Kapernaum, bagian negeri tempat Dia berada, dan pergi ke Nazaret. Adegan pertama adalah perjalanannya ke sana.</w:t>
      </w:r>
    </w:p>
    <w:p>
      <w:pPr/>
      <w:r>
        <w:rPr>
          <w:lang w:val="id_ID" w:bidi="id_ID"/>
        </w:rPr>
      </w:r>
      <w:r>
        <w:rPr>
          <w:b/>
          <w:lang w:val="id_ID" w:bidi="id_ID"/>
        </w:rPr>
        <w:t>Dalam adegan kedua:</w:t>
      </w:r>
      <w:r>
        <w:rPr>
          <w:lang w:val="id_ID" w:bidi="id_ID"/>
        </w:rPr>
        <w:t xml:space="preserve"> Pada hari sabat, Yesus mengajar di Sinagoge. Orang-orang kagum. Dan orang-orang menolak untuk memercayainya.</w:t>
      </w:r>
    </w:p>
    <w:p>
      <w:pPr/>
      <w:r>
        <w:rPr>
          <w:lang w:val="id_ID" w:bidi="id_ID"/>
        </w:rPr>
      </w:r>
      <w:r>
        <w:rPr>
          <w:b/>
          <w:lang w:val="id_ID" w:bidi="id_ID"/>
        </w:rPr>
        <w:t>Dalam adegan ketiga:</w:t>
      </w:r>
      <w:r>
        <w:rPr>
          <w:lang w:val="id_ID" w:bidi="id_ID"/>
        </w:rPr>
        <w:t xml:space="preserve"> Yesus berkata, "Seorang Nabi dihormati di mana-mana kecuali di kota asalnya, di antara kerabat dan keluarganya sendiri." Yesus heran dengan ketidakpercayaan orang-orang itu.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 xml:space="preserve">Orang-orang di Sinagoge dari Nazaret </w:t>
      </w:r>
    </w:p>
    <w:p>
      <w:pPr>
        <w:pStyle w:val="ListBullet"/>
        <w:spacing w:line="240" w:lineRule="auto"/>
        <w:ind w:left="720"/>
      </w:pPr>
      <w:r>
        <w:rPr>
          <w:lang w:val="id_ID" w:bidi="id_ID"/>
        </w:rPr>
      </w:r>
      <w:r>
        <w:rPr>
          <w:lang w:val="id_ID" w:bidi="id_ID"/>
        </w:rPr>
        <w:t>Beberapa orang sakit yang sembuh</w:t>
      </w:r>
    </w:p>
    <w:p>
      <w:pPr/>
      <w:r>
        <w:rPr>
          <w:lang w:val="id_ID" w:bidi="id_ID"/>
        </w:rPr>
      </w:r>
      <w:r>
        <w:rPr>
          <w:lang w:val="id_ID" w:bidi="id_ID"/>
        </w:rPr>
        <w:t>Sebagai satu kelompok, perhatikan bagian-bagian dari latar belakang bagian ini: Adegan pertama dimulai dengan Yesus meninggalkan Kapernaum dan kembali ke Nazaret . Kitab Suci mengatakan bahwa Yesus pergi dari sana, atau meninggalkan tempat itu. Ini berarti bahwa setelah membangkitkan putri Yairus dari kematian, Yesus meninggalkan rumah Yairus, atau meninggalkan Kapernaum untuk kembali ke Nazaret.</w:t>
      </w:r>
    </w:p>
    <w:p>
      <w:pPr/>
      <w:r>
        <w:rPr>
          <w:lang w:val="id_ID" w:bidi="id_ID"/>
        </w:rPr>
      </w:r>
      <w:r>
        <w:rPr>
          <w:lang w:val="id_ID" w:bidi="id_ID"/>
        </w:rPr>
        <w:t>Berhenti dan diskusikan: Ceritakan kisah di mana sebuah peristiwa terjadi. Kemudian karakter utama meninggalkan tempat itu dan pergi ke tempat lain untuk melanjutkan kisah itu. Dengarkan bagaimana pencerita itu menghubungkan kisah itu. Hentikan sejenak rekaman di sini.</w:t>
      </w:r>
    </w:p>
    <w:p>
      <w:pPr/>
      <w:r>
        <w:rPr>
          <w:lang w:val="id_ID" w:bidi="id_ID"/>
        </w:rPr>
      </w:r>
      <w:r>
        <w:rPr>
          <w:lang w:val="id_ID" w:bidi="id_ID"/>
        </w:rPr>
        <w:t>Dalam adegan 1, Yesus meninggalkan Kapernaum dan pergi ke Nazaret . Murid-murid melakukan perjalanan bersama Yesus. Nazaret adalah kota kelahiran Yesus. Ini berarti bahwa Yesus dibesarkan di Nazaret. Keluarga Yesus tinggal di Nazaret .</w:t>
      </w:r>
    </w:p>
    <w:p>
      <w:pPr/>
      <w:r>
        <w:rPr>
          <w:lang w:val="id_ID" w:bidi="id_ID"/>
        </w:rPr>
      </w:r>
      <w:r>
        <w:rPr>
          <w:lang w:val="id_ID" w:bidi="id_ID"/>
        </w:rPr>
        <w:t>Dalam adegan 2, Yesus pergi ke Sinagoge pada hari Sabat dan mulai mengajar. Orang-orang Nazaret heran. Ini bukan perasaan yang baik. Orang-orang merasa tercengang dalam arti yang negatif. Orang-orang bertanya bagaimana Yesus yang adalah tukang kayu dapat memiliki hikmat untuk mengajar dan kuasa untuk melakukan mujizat. Orang-orang di Sinagoge berbicara dengan cara yang negatif tentang Yesus. Mereka mengajukan serangkaian pertanyaan tentang Yesus dan keluarga-Nya, seperti "Bukankah ini seorang tukang kayu?" Pertanyaan ini tidak memiliki jawaban, atau seperti dalam kasus ini, jawaban itu sudah diketahui. Perikop ini memiliki beberapa jenis pertanyaan ini. Dalam bahasa Anda, Anda mungkin perlu menjadikan ini sebagai pernyataan positif daripada pertanyaan yang tidak memerlukan jawaban. Misalnya, Anda dapat mengatakan, "Yesus adalah seorang tukang kayu." Pertanyaan-pertanyaan itu adalah cara bagi orang-orang untuk mengatakan bahwa mereka tidak berpikir bahwa Yesus dapat memiliki hikmat dari Allah untuk mengajar seperti yang Ia lakukan. Mereka berbicara tentang saudara-saudari Yesus. Mereka berbicara tentang ibu Yesus, Maria. Dalam semua ini, mereka menunjukkan bahwa mereka tidak menghormati Yesus. Mereka menolak untuk percaya kepada Yesus.</w:t>
      </w:r>
    </w:p>
    <w:p>
      <w:pPr/>
      <w:r>
        <w:rPr>
          <w:lang w:val="id_ID" w:bidi="id_ID"/>
        </w:rPr>
      </w:r>
      <w:r>
        <w:rPr>
          <w:lang w:val="id_ID" w:bidi="id_ID"/>
        </w:rPr>
        <w:t>Dalam adegan 3, Yesus berbicara. Yesus berkata kepada orang-orang itu, "Seorang nabi dihormati di mana-mana kecuali di kota kelahirannya sendiri dan di antara kerabat dan keluarganya." Yesus bermaksud bahwa di tempat lain, orang-orang bersedia mendengarkan ajaran itu dan belajar dari ajaran itu. Di sini, di Nazaret , orang-orang menolak untuk menerima bahwa Yesus dapat memberikan pesan dari Allah. Orang-orang juga menolak untuk percaya bahwa Yesus dapat melakukan mujizat.</w:t>
      </w:r>
    </w:p>
    <w:p>
      <w:pPr/>
      <w:r>
        <w:rPr>
          <w:lang w:val="id_ID" w:bidi="id_ID"/>
        </w:rPr>
      </w:r>
      <w:r>
        <w:rPr>
          <w:lang w:val="id_ID" w:bidi="id_ID"/>
        </w:rPr>
        <w:t>Karena ketidakpercayaan ini, Yesus hanya menyembuhkan beberapa orang sakit. Yesus tidak melakukan banyak mujizat ketika berada di Nazaret. Yesus heran dengan ketidakpercayaan orang-orang itu. Kata heran ini juga memiliki makna negatif. Yesus tidak senang dengan ketidakpercayaan mereka.</w:t>
      </w:r>
    </w:p>
    <w:p>
      <w:pPr/>
      <w:r>
        <w:rPr>
          <w:lang w:val="id_ID" w:bidi="id_ID"/>
        </w:rPr>
      </w:r>
      <w:r>
        <w:rPr>
          <w:lang w:val="id_ID" w:bidi="id_ID"/>
        </w:rPr>
        <w:t>Sekarang, kelompok harus membuat papan cerita, menggambar, atau menggunakan benda-benda untuk membayangkan perikop dan tindakan di 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6:1–6a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Kisah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di sinagoge dari Nazaret</w:t>
      </w:r>
    </w:p>
    <w:p>
      <w:pPr>
        <w:pStyle w:val="ListBullet"/>
        <w:spacing w:line="240" w:lineRule="auto"/>
        <w:ind w:left="720"/>
      </w:pPr>
      <w:r>
        <w:rPr>
          <w:lang w:val="id_ID" w:bidi="id_ID"/>
        </w:rPr>
      </w:r>
      <w:r>
        <w:rPr>
          <w:lang w:val="id_ID" w:bidi="id_ID"/>
        </w:rPr>
        <w:t>Beberapa orang sakit yang sembuh</w:t>
      </w:r>
    </w:p>
    <w:p>
      <w:pPr/>
      <w:r>
        <w:rPr>
          <w:lang w:val="id_ID" w:bidi="id_ID"/>
        </w:rPr>
      </w:r>
      <w:r>
        <w:rPr>
          <w:lang w:val="id_ID" w:bidi="id_ID"/>
        </w:rPr>
        <w:t>Sebagai kelompok, peragakan perikop ini dua kali. Kamu harus memperagakan bagian ini dalam bahasa kamu sendiri.</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audio ini di sini dan peragakan bagian ini.</w:t>
      </w:r>
    </w:p>
    <w:p>
      <w:pPr/>
      <w:r>
        <w:rPr>
          <w:lang w:val="id_ID" w:bidi="id_ID"/>
        </w:rPr>
      </w:r>
      <w:r>
        <w:rPr>
          <w:lang w:val="id_ID" w:bidi="id_ID"/>
        </w:rPr>
        <w:t>Kelompok harus memperagakan perikop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Hentikan sejenak audio di sini dan perankan bagian tersebut untuk kedua kalinya.</w:t>
      </w:r>
    </w:p>
    <w:p>
      <w:pPr/>
      <w:r>
        <w:rPr>
          <w:lang w:val="id_ID" w:bidi="id_ID"/>
        </w:rPr>
      </w:r>
      <w:r>
        <w:rPr>
          <w:lang w:val="id_ID" w:bidi="id_ID"/>
        </w:rPr>
        <w:t>Berikut ini adalah contoh dari drama dan respon yang mungkin.</w:t>
      </w:r>
    </w:p>
    <w:p>
      <w:pPr/>
      <w:r>
        <w:rPr>
          <w:lang w:val="id_ID" w:bidi="id_ID"/>
        </w:rPr>
      </w:r>
      <w:r>
        <w:rPr>
          <w:lang w:val="id_ID" w:bidi="id_ID"/>
        </w:rPr>
        <w:t>Dalam adegan 1, Yesus dan para murid-Nya sedang kembali ke Nazaret dari Kapernaum. Nazaret adalah kota kelahiran Yesus.</w:t>
      </w:r>
    </w:p>
    <w:p>
      <w:pPr/>
      <w:r>
        <w:rPr>
          <w:lang w:val="id_ID" w:bidi="id_ID"/>
        </w:rPr>
      </w:r>
      <w:r>
        <w:rPr>
          <w:lang w:val="id_ID" w:bidi="id_ID"/>
        </w:rPr>
        <w:t>Dalam adegan 2, pada hari sabat, Yesus pergi ke Sinagoge dan mulai mengajar. Orang-orang itu kagum dengan apa yang sedang diajarkan Yesus. Mereka bertanya, "Bagaimana Yesus mendapatkan semua hikmat dan kuasa ini untuk melakukan mujizat seperti itu?"</w:t>
      </w:r>
    </w:p>
    <w:p>
      <w:pPr/>
      <w:r>
        <w:rPr>
          <w:lang w:val="id_ID" w:bidi="id_ID"/>
        </w:rPr>
      </w:r>
      <w:r>
        <w:rPr>
          <w:lang w:val="id_ID" w:bidi="id_ID"/>
        </w:rPr>
        <w:t>Hentikan adegannya: Tanyakan kepada orang-orang, "Mengapa Anda terkejut dengan ini?" Bagaimana perasaan Anda? Anda mungkin mendengar hal-hal seperti, "Saya telah mengenal Yesus sejak Dia masih kecil. Yesus belum memiliki petunjuk khusus untuk seorang guru. Yesus hanya seorang tukang kayu." Bagaimana Yesus dapat memiliki hikmat untuk mengajarkan kita tentang hal-hal rohani?" "Saya tidak tahu dari mana kuasa untuk melakukan mujizat berasal. Saya mengenal Yesus. Saya tahu saudara-saudaranya dan saudara-saudara perempuannya. Saya mengenal ibunya, Maria. Yesus tidak istimewa. Ini tidak masuk akal." "Saya merasa tersinggung bahwa Yesus, seorang tukang kayu, akan mencoba mengajar kita tentang Allah." Lanjutkan peragaannya.</w:t>
      </w:r>
    </w:p>
    <w:p>
      <w:pPr/>
      <w:r>
        <w:rPr>
          <w:lang w:val="id_ID" w:bidi="id_ID"/>
        </w:rPr>
      </w:r>
      <w:r>
        <w:rPr>
          <w:lang w:val="id_ID" w:bidi="id_ID"/>
        </w:rPr>
        <w:t>Orang-orang itu mulai mengejek Yesus, sambil berkata, "Dia cuma seorang tukang kayu-anak dari Maria, saudara Yakobus, Yusuf, Yudas dan Simon." Saudarinya tinggal di sini, di antara kita.</w:t>
      </w:r>
    </w:p>
    <w:p>
      <w:pPr/>
      <w:r>
        <w:rPr>
          <w:lang w:val="id_ID" w:bidi="id_ID"/>
        </w:rPr>
      </w:r>
      <w:r>
        <w:rPr>
          <w:lang w:val="id_ID" w:bidi="id_ID"/>
        </w:rPr>
        <w:t>Hentikanlah adegannya: Tanyakan kepada para pencemooh, "Bagaimana perasaan kalian sekarang?" Anda mungkin mendengar hal-hal seperti, "Kami tersinggung," atau "Kami tidak percaya bahwa Yesus memiliki kuasa khusus." Atau, "Beraninya Yesus datang ke rumah dan mulai mengajar kita." Kita tahu bahwa ia tidak dididik sebagai seorang guru agama. Saya tidak akan percaya kepada apa pun yang dikatakan Yesus." Lanjutkan peragaannya.</w:t>
      </w:r>
    </w:p>
    <w:p>
      <w:pPr/>
      <w:r>
        <w:rPr>
          <w:lang w:val="id_ID" w:bidi="id_ID"/>
        </w:rPr>
      </w:r>
      <w:r>
        <w:rPr>
          <w:lang w:val="id_ID" w:bidi="id_ID"/>
        </w:rPr>
        <w:t>Yesus berkata, "Seorang nabi dihormati di mana-mana kecuali di kampung halamannya, di antara para kerabatnya, dalam keluarganya." Dia heran dengan ketidakpercayaan orang-orang itu.</w:t>
      </w:r>
    </w:p>
    <w:p>
      <w:pPr/>
      <w:r>
        <w:rPr>
          <w:lang w:val="id_ID" w:bidi="id_ID"/>
        </w:rPr>
      </w:r>
      <w:r>
        <w:rPr>
          <w:lang w:val="id_ID" w:bidi="id_ID"/>
        </w:rPr>
        <w:t>Tanyakan kepada Yesus, "Bagaimana perasaan Anda?" Anda mungkin mendengar hal-hal seperti, "Sedih," "Marah," atau "Heran dengan ketidakpercayaan mereka." Saya berharap dapat mengajar orang-orang yang adalah umatku tentang kerajaan Allah, tetapi mereka tidak akan mendengarkan. Mereka memiliki hati yang keras. Itu membuat saya benar-benar sedih dan kecewa." Lanjutkan peragaannya.</w:t>
      </w:r>
    </w:p>
    <w:p>
      <w:pPr/>
      <w:r>
        <w:rPr>
          <w:lang w:val="id_ID" w:bidi="id_ID"/>
        </w:rPr>
      </w:r>
      <w:r>
        <w:rPr>
          <w:lang w:val="id_ID" w:bidi="id_ID"/>
        </w:rPr>
        <w:t>Yesus hanya menyembuhkan beberapa orang sakit. Yesus heran dengan ketidakpercayaan orang-orang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6:1–6a dalam terjemahan yang paling mudah dimengerti.</w:t>
      </w:r>
    </w:p>
    <w:p>
      <w:pPr/>
      <w:r>
        <w:rPr>
          <w:lang w:val="id_ID" w:bidi="id_ID"/>
        </w:rPr>
      </w:r>
      <w:r>
        <w:rPr>
          <w:lang w:val="id_ID" w:bidi="id_ID"/>
        </w:rPr>
        <w:t xml:space="preserve">Yesus meninggalkan </w:t>
      </w:r>
      <w:hyperlink r:id="rId47">
        <w:r>
          <w:rPr>
            <w:lang w:val="id_ID" w:bidi="id_ID"/>
          </w:rPr>
          <w:rPr>
            <w:color w:val="0000EE"/>
            <w:u w:val="single"/>
          </w:rPr>
          <w:t>Kapernaum</w:t>
        </w:r>
      </w:hyperlink>
      <w:r>
        <w:rPr>
          <w:lang w:val="id_ID" w:bidi="id_ID"/>
        </w:rPr>
        <w:t xml:space="preserve"> dan pergi ke </w:t>
      </w:r>
      <w:hyperlink r:id="rId54">
        <w:r>
          <w:rPr>
            <w:lang w:val="id_ID" w:bidi="id_ID"/>
          </w:rPr>
          <w:rPr>
            <w:color w:val="0000EE"/>
            <w:u w:val="single"/>
          </w:rPr>
          <w:t>Nazaret</w:t>
        </w:r>
      </w:hyperlink>
      <w:r>
        <w:rPr>
          <w:lang w:val="id_ID" w:bidi="id_ID"/>
        </w:rPr>
        <w:t xml:space="preserve">. Yesus membawa para </w:t>
      </w:r>
      <w:r>
        <w:rPr>
          <w:b/>
          <w:lang w:val="id_ID" w:bidi="id_ID"/>
        </w:rPr>
        <w:t>murid</w:t>
      </w:r>
      <w:r>
        <w:rPr>
          <w:lang w:val="id_ID" w:bidi="id_ID"/>
        </w:rPr>
        <w:t xml:space="preserve"> bersama-Nya. Pada </w:t>
      </w:r>
      <w:r>
        <w:rPr>
          <w:b/>
          <w:lang w:val="id_ID" w:bidi="id_ID"/>
        </w:rPr>
        <w:t>Sabat</w:t>
      </w:r>
      <w:r>
        <w:rPr>
          <w:lang w:val="id_ID" w:bidi="id_ID"/>
        </w:rPr>
        <w:t xml:space="preserve">,Yesus pergi ke </w:t>
      </w:r>
      <w:r>
        <w:rPr>
          <w:b/>
          <w:lang w:val="id_ID" w:bidi="id_ID"/>
        </w:rPr>
        <w:t>Sinagoge</w:t>
      </w:r>
      <w:r>
        <w:rPr>
          <w:lang w:val="id_ID" w:bidi="id_ID"/>
        </w:rPr>
        <w:t xml:space="preserve">. Gunakan kata yang sama untuk </w:t>
      </w:r>
      <w:hyperlink r:id="rId100">
        <w:r>
          <w:rPr>
            <w:lang w:val="id_ID" w:bidi="id_ID"/>
          </w:rPr>
          <w:rPr>
            <w:color w:val="0000EE"/>
            <w:u w:val="single"/>
          </w:rPr>
          <w:t>murid-murid</w:t>
        </w:r>
      </w:hyperlink>
      <w:r>
        <w:rPr>
          <w:lang w:val="id_ID" w:bidi="id_ID"/>
        </w:rPr>
        <w:t xml:space="preserve">, </w:t>
      </w:r>
      <w:hyperlink r:id="rId48">
        <w:r>
          <w:rPr>
            <w:lang w:val="id_ID" w:bidi="id_ID"/>
          </w:rPr>
          <w:rPr>
            <w:color w:val="0000EE"/>
            <w:u w:val="single"/>
          </w:rPr>
          <w:t>Sabat</w:t>
        </w:r>
      </w:hyperlink>
      <w:r>
        <w:rPr>
          <w:lang w:val="id_ID" w:bidi="id_ID"/>
        </w:rPr>
        <w:t xml:space="preserve">, dan </w:t>
      </w:r>
      <w:hyperlink r:id="rId49">
        <w:r>
          <w:rPr>
            <w:lang w:val="id_ID" w:bidi="id_ID"/>
          </w:rPr>
          <w:rPr>
            <w:color w:val="0000EE"/>
            <w:u w:val="single"/>
          </w:rPr>
          <w:t>Sinagoge</w:t>
        </w:r>
      </w:hyperlink>
      <w:r>
        <w:rPr>
          <w:lang w:val="id_ID" w:bidi="id_ID"/>
        </w:rPr>
        <w:t xml:space="preserve"> seperti yang telah Anda gunakan di bagian sebelumnya. Setiap kata ini dibahas dalam Daftar Kata Utama.</w:t>
      </w:r>
    </w:p>
    <w:p>
      <w:pPr/>
      <w:r>
        <w:rPr>
          <w:lang w:val="id_ID" w:bidi="id_ID"/>
        </w:rPr>
      </w:r>
      <w:r>
        <w:rPr>
          <w:lang w:val="id_ID" w:bidi="id_ID"/>
        </w:rPr>
        <w:t xml:space="preserve">Dua kata yang berbeda untuk </w:t>
      </w:r>
      <w:r>
        <w:rPr>
          <w:b/>
          <w:lang w:val="id_ID" w:bidi="id_ID"/>
        </w:rPr>
        <w:t>tercengang</w:t>
      </w:r>
      <w:r>
        <w:rPr>
          <w:lang w:val="id_ID" w:bidi="id_ID"/>
        </w:rPr>
        <w:t xml:space="preserve"> dalam cerita ini keduanya memiliki arti negatif. Orang-orang terkejut bahwa seseorang seperti Yesus, dengan latar belakang pekerja kasar, dapat berbicara dengan otoritas seperti itu. Dan pada akhir kisah itu, Yesus heran/terkejut karena orang-orang masih tidak memercayai-Nya. Orang-orang menggunakan kata "terkejut" untuk berbicara tentang merasa terkejut dengan cara yang tidak menyenangkan.</w:t>
      </w:r>
    </w:p>
    <w:p>
      <w:pPr/>
      <w:r>
        <w:rPr>
          <w:lang w:val="id_ID" w:bidi="id_ID"/>
        </w:rPr>
      </w:r>
      <w:r>
        <w:rPr>
          <w:lang w:val="id_ID" w:bidi="id_ID"/>
        </w:rPr>
        <w:t xml:space="preserve">Orang-orang heran pada Yesus yang penuh </w:t>
      </w:r>
      <w:r>
        <w:rPr>
          <w:b/>
          <w:lang w:val="id_ID" w:bidi="id_ID"/>
        </w:rPr>
        <w:t>hikmat</w:t>
      </w:r>
      <w:r>
        <w:rPr>
          <w:lang w:val="id_ID" w:bidi="id_ID"/>
        </w:rPr>
        <w:t>. Hikmat mencakup gagasan-gagasan untuk "memikirkan hal-hal yang benar dan melakukan hal-hal yang baik." Hanya Allah yang dapat menyebabkan seseorang menjadi bijaksana.</w:t>
      </w:r>
    </w:p>
    <w:p>
      <w:pPr/>
      <w:r>
        <w:rPr>
          <w:lang w:val="id_ID" w:bidi="id_ID"/>
        </w:rPr>
      </w:r>
      <w:r>
        <w:rPr>
          <w:lang w:val="id_ID" w:bidi="id_ID"/>
        </w:rPr>
        <w:t xml:space="preserve">Berhenti di sini dan diskusikan bagaimana Anda akan berbicara tentang </w:t>
      </w:r>
      <w:r>
        <w:rPr>
          <w:b/>
          <w:lang w:val="id_ID" w:bidi="id_ID"/>
        </w:rPr>
        <w:t>hikmat</w:t>
      </w:r>
      <w:r>
        <w:rPr>
          <w:lang w:val="id_ID" w:bidi="id_ID"/>
        </w:rPr>
        <w:t xml:space="preserve">. </w:t>
      </w:r>
      <w:hyperlink r:id="rId181">
        <w:r>
          <w:rPr>
            <w:lang w:val="id_ID" w:bidi="id_ID"/>
          </w:rPr>
          <w:rPr>
            <w:color w:val="0000EE"/>
            <w:u w:val="single"/>
          </w:rPr>
          <w:t>Wisdom</w:t>
        </w:r>
      </w:hyperlink>
      <w:r>
        <w:rPr>
          <w:lang w:val="id_ID" w:bidi="id_ID"/>
        </w:rPr>
        <w:t xml:space="preserve"> terdapat di Daftar Kata Utama. Hentikan sejenak audio ini di sini.</w:t>
      </w:r>
    </w:p>
    <w:p>
      <w:pPr/>
      <w:r>
        <w:rPr>
          <w:lang w:val="id_ID" w:bidi="id_ID"/>
        </w:rPr>
      </w:r>
      <w:r>
        <w:rPr>
          <w:lang w:val="id_ID" w:bidi="id_ID"/>
        </w:rPr>
        <w:t xml:space="preserve">Yesus mengatakan bahwa seorang </w:t>
      </w:r>
      <w:r>
        <w:rPr>
          <w:b/>
          <w:lang w:val="id_ID" w:bidi="id_ID"/>
        </w:rPr>
        <w:t>nabi</w:t>
      </w:r>
      <w:r>
        <w:rPr>
          <w:lang w:val="id_ID" w:bidi="id_ID"/>
        </w:rPr>
        <w:t xml:space="preserve"> tidak di hormati di kampung halamannya Pilihlah sebuah istilah untuk </w:t>
      </w:r>
      <w:hyperlink r:id="rId18">
        <w:r>
          <w:rPr>
            <w:lang w:val="id_ID" w:bidi="id_ID"/>
          </w:rPr>
          <w:rPr>
            <w:color w:val="0000EE"/>
            <w:u w:val="single"/>
          </w:rPr>
          <w:t xml:space="preserve">Nabi </w:t>
        </w:r>
      </w:hyperlink>
      <w:r>
        <w:rPr>
          <w:lang w:val="id_ID" w:bidi="id_ID"/>
        </w:rPr>
        <w:t xml:space="preserve"> yang menjelaskan secara memadai fungsi Nabi. Seorang Nabi :</w:t>
      </w:r>
    </w:p>
    <w:p>
      <w:pPr>
        <w:pStyle w:val="ListNumber"/>
        <w:numPr>
          <w:ilvl w:val="0"/>
          <w:numId w:val="36"/>
        </w:numPr>
        <w:spacing w:line="240" w:lineRule="auto"/>
        <w:ind w:left="720"/>
      </w:pPr>
      <w:r>
        <w:rPr>
          <w:lang w:val="id_ID" w:bidi="id_ID"/>
        </w:rPr>
      </w:r>
      <w:r>
        <w:rPr>
          <w:lang w:val="id_ID" w:bidi="id_ID"/>
        </w:rPr>
        <w:t>menerima panggilan dan pesan dari Allah</w:t>
      </w:r>
    </w:p>
    <w:p>
      <w:pPr>
        <w:pStyle w:val="ListNumber"/>
        <w:spacing w:line="240" w:lineRule="auto"/>
        <w:ind w:left="720"/>
      </w:pPr>
      <w:r>
        <w:rPr>
          <w:lang w:val="id_ID" w:bidi="id_ID"/>
        </w:rPr>
      </w:r>
      <w:r>
        <w:rPr>
          <w:lang w:val="id_ID" w:bidi="id_ID"/>
        </w:rPr>
        <w:t>menyampaikan pesan Allah kepada orang-orang</w:t>
      </w:r>
    </w:p>
    <w:p>
      <w:pPr>
        <w:pStyle w:val="ListNumber"/>
        <w:spacing w:line="240" w:lineRule="auto"/>
        <w:ind w:left="720"/>
      </w:pPr>
      <w:r>
        <w:rPr>
          <w:lang w:val="id_ID" w:bidi="id_ID"/>
        </w:rPr>
      </w:r>
      <w:r>
        <w:rPr>
          <w:lang w:val="id_ID" w:bidi="id_ID"/>
        </w:rPr>
        <w:t>mengetahui bahwa tugas terpentingnya adalah membawa Firman atau pesan Allah kepada orang-orang</w:t>
      </w:r>
    </w:p>
    <w:p>
      <w:pPr/>
      <w:r>
        <w:rPr>
          <w:lang w:val="id_ID" w:bidi="id_ID"/>
        </w:rPr>
      </w:r>
      <w:r>
        <w:rPr>
          <w:lang w:val="id_ID" w:bidi="id_ID"/>
        </w:rPr>
        <w:t>Menghormati seorang Nabi berarti mendengarkan pesan dan menerima pesan Nabi itu. Orang-orang di Nazaret tidak menghormati Yesus. Gunakan kata yang sama untuk Nabi seperti yang Anda pakai pada kisah sebelumnya.</w:t>
      </w:r>
    </w:p>
    <w:p>
      <w:pPr/>
      <w:r>
        <w:rPr>
          <w:lang w:val="id_ID" w:bidi="id_ID"/>
        </w:rPr>
      </w:r>
      <w:r>
        <w:rPr>
          <w:lang w:val="id_ID" w:bidi="id_ID"/>
        </w:rPr>
        <w:t xml:space="preserve">Yesus memilih untuk tidak melakukan banyak </w:t>
      </w:r>
      <w:r>
        <w:rPr>
          <w:b/>
          <w:lang w:val="id_ID" w:bidi="id_ID"/>
        </w:rPr>
        <w:t>mujizat</w:t>
      </w:r>
      <w:r>
        <w:rPr>
          <w:lang w:val="id_ID" w:bidi="id_ID"/>
        </w:rPr>
        <w:t xml:space="preserve"> di Nazaret. Kata-kata ini mengacu pada tindakan-tindakan berkuasa yang hanya dapat dilakukan oleh Allah, dan membuat orang-orang takjub kepada Allah.</w:t>
      </w:r>
    </w:p>
    <w:p>
      <w:pPr/>
      <w:r>
        <w:rPr>
          <w:lang w:val="id_ID" w:bidi="id_ID"/>
        </w:rPr>
      </w:r>
      <w:r>
        <w:rPr>
          <w:lang w:val="id_ID" w:bidi="id_ID"/>
        </w:rPr>
        <w:t xml:space="preserve">Berhenti di sini dan diskusikan bagaimana Anda akan berbicara tentang </w:t>
      </w:r>
      <w:r>
        <w:rPr>
          <w:b/>
          <w:lang w:val="id_ID" w:bidi="id_ID"/>
        </w:rPr>
        <w:t>mujizat</w:t>
      </w:r>
      <w:r>
        <w:rPr>
          <w:lang w:val="id_ID" w:bidi="id_ID"/>
        </w:rPr>
        <w:t xml:space="preserve">. </w:t>
      </w:r>
      <w:hyperlink r:id="rId125">
        <w:r>
          <w:rPr>
            <w:lang w:val="id_ID" w:bidi="id_ID"/>
          </w:rPr>
          <w:rPr>
            <w:color w:val="0000EE"/>
            <w:u w:val="single"/>
          </w:rPr>
          <w:t>mujizat</w:t>
        </w:r>
      </w:hyperlink>
      <w:r>
        <w:rPr>
          <w:lang w:val="id_ID" w:bidi="id_ID"/>
        </w:rPr>
        <w:t xml:space="preserve"> terdapat dalam Daftar Kata Utama. Hentikan sejenak audio ini di sini.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6:1–6a</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82">
        <w:r>
          <w:rPr>
            <w:lang w:val="id_ID" w:bidi="id_ID"/>
          </w:rPr>
          <w:rPr>
            <w:color w:val="0000EE"/>
            <w:u w:val="single"/>
          </w:rPr>
          <w:t>Dengar dan Renungkan</w:t>
        </w:r>
      </w:hyperlink>
      <w:r>
        <w:rPr>
          <w:lang w:val="id_ID" w:bidi="id_ID"/>
        </w:rPr>
        <w:t xml:space="preserve"> (656 KB)</w:t>
      </w:r>
      <w:r>
        <w:rPr>
          <w:lang w:val="id_ID" w:bidi="id_ID"/>
        </w:rPr>
      </w:r>
    </w:p>
    <w:p>
      <w:pPr>
        <w:pStyle w:val="ListBullet"/>
        <w:spacing w:line="240" w:lineRule="auto"/>
        <w:ind w:left="720"/>
      </w:pPr>
      <w:r>
        <w:rPr>
          <w:lang w:val="id_ID" w:bidi="id_ID"/>
        </w:rPr>
      </w:r>
      <w:hyperlink r:id="rId183">
        <w:r>
          <w:rPr>
            <w:lang w:val="id_ID" w:bidi="id_ID"/>
          </w:rPr>
          <w:rPr>
            <w:color w:val="0000EE"/>
            <w:u w:val="single"/>
          </w:rPr>
          <w:t>Menyiapkan Panggung</w:t>
        </w:r>
      </w:hyperlink>
      <w:r>
        <w:rPr>
          <w:lang w:val="id_ID" w:bidi="id_ID"/>
        </w:rPr>
        <w:t xml:space="preserve"> (6.0 MB)</w:t>
      </w:r>
      <w:r>
        <w:rPr>
          <w:lang w:val="id_ID" w:bidi="id_ID"/>
        </w:rPr>
      </w:r>
    </w:p>
    <w:p>
      <w:pPr>
        <w:pStyle w:val="ListBullet"/>
        <w:spacing w:line="240" w:lineRule="auto"/>
        <w:ind w:left="720"/>
      </w:pPr>
      <w:r>
        <w:rPr>
          <w:lang w:val="id_ID" w:bidi="id_ID"/>
        </w:rPr>
      </w:r>
      <w:hyperlink r:id="rId184">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185">
        <w:r>
          <w:rPr>
            <w:lang w:val="id_ID" w:bidi="id_ID"/>
          </w:rPr>
          <w:rPr>
            <w:color w:val="0000EE"/>
            <w:u w:val="single"/>
          </w:rPr>
          <w:t>Memperagakan Bacaan</w:t>
        </w:r>
      </w:hyperlink>
      <w:r>
        <w:rPr>
          <w:lang w:val="id_ID" w:bidi="id_ID"/>
        </w:rPr>
        <w:t xml:space="preserve"> (3.0 MB)</w:t>
      </w:r>
      <w:r>
        <w:rPr>
          <w:lang w:val="id_ID" w:bidi="id_ID"/>
        </w:rPr>
      </w:r>
    </w:p>
    <w:p>
      <w:pPr>
        <w:pStyle w:val="ListBullet"/>
        <w:spacing w:line="240" w:lineRule="auto"/>
        <w:ind w:left="720"/>
      </w:pPr>
      <w:r>
        <w:rPr>
          <w:lang w:val="id_ID" w:bidi="id_ID"/>
        </w:rPr>
      </w:r>
      <w:hyperlink r:id="rId186">
        <w:r>
          <w:rPr>
            <w:lang w:val="id_ID" w:bidi="id_ID"/>
          </w:rPr>
          <w:rPr>
            <w:color w:val="0000EE"/>
            <w:u w:val="single"/>
          </w:rPr>
          <w:t>Melengkapi yang Kurang</w:t>
        </w:r>
      </w:hyperlink>
      <w:r>
        <w:rPr>
          <w:lang w:val="id_ID" w:bidi="id_ID"/>
        </w:rPr>
        <w:t xml:space="preserve"> (1.7 MB)</w:t>
      </w:r>
      <w:r>
        <w:rPr>
          <w:lang w:val="id_ID" w:bidi="id_ID"/>
        </w:rPr>
      </w:r>
    </w:p>
    <w:p>
      <w:pPr>
        <w:pStyle w:val="ListBullet"/>
        <w:spacing w:line="240" w:lineRule="auto"/>
        <w:ind w:left="720"/>
      </w:pPr>
      <w:r>
        <w:rPr>
          <w:lang w:val="id_ID" w:bidi="id_ID"/>
        </w:rPr>
      </w:r>
      <w:hyperlink r:id="rId187">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Markus 6:6b–13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Dengarkan Markus 6:6b-13 dan renungkan di dalam hati Anda. Dengarkan teks sebanyak tiga kali (dalam tiga terjemahan yang berbeda, jika memungkinkan). Kemudian diskusikan pertanyaan-pertanyaan berikut dalam satu tim: </w:t>
      </w:r>
    </w:p>
    <w:p>
      <w:pPr>
        <w:pStyle w:val="ListNumber"/>
        <w:numPr>
          <w:ilvl w:val="0"/>
          <w:numId w:val="37"/>
        </w:numPr>
        <w:spacing w:line="240" w:lineRule="auto"/>
        <w:ind w:left="720"/>
      </w:pPr>
      <w:r>
        <w:rPr>
          <w:lang w:val="id_ID" w:bidi="id_ID"/>
        </w:rPr>
      </w:r>
      <w:r>
        <w:rPr>
          <w:lang w:val="id_ID" w:bidi="id_ID"/>
        </w:rPr>
        <w:t xml:space="preserve">Apa yang saudara sukai dalam kisah ini? </w:t>
      </w:r>
    </w:p>
    <w:p>
      <w:pPr>
        <w:pStyle w:val="ListNumber"/>
        <w:spacing w:line="240" w:lineRule="auto"/>
        <w:ind w:left="720"/>
      </w:pPr>
      <w:r>
        <w:rPr>
          <w:lang w:val="id_ID" w:bidi="id_ID"/>
        </w:rPr>
      </w:r>
      <w:r>
        <w:rPr>
          <w:lang w:val="id_ID" w:bidi="id_ID"/>
        </w:rPr>
        <w:t>Apakah yang tidak saudara sukai atau tidak pahami?</w:t>
      </w:r>
    </w:p>
    <w:p>
      <w:pPr>
        <w:pStyle w:val="ListNumber"/>
        <w:spacing w:line="240" w:lineRule="auto"/>
        <w:ind w:left="720"/>
      </w:pPr>
      <w:r>
        <w:rPr>
          <w:lang w:val="id_ID" w:bidi="id_ID"/>
        </w:rPr>
      </w:r>
      <w:r>
        <w:rPr>
          <w:lang w:val="id_ID" w:bidi="id_ID"/>
        </w:rPr>
        <w:t>Apakah yang diceritakan kisah ini tentang Allah atau Yesus?</w:t>
      </w:r>
    </w:p>
    <w:p>
      <w:pPr>
        <w:pStyle w:val="ListNumber"/>
        <w:spacing w:line="240" w:lineRule="auto"/>
        <w:ind w:left="720"/>
      </w:pPr>
      <w:r>
        <w:rPr>
          <w:lang w:val="id_ID" w:bidi="id_ID"/>
        </w:rPr>
      </w:r>
      <w:r>
        <w:rPr>
          <w:lang w:val="id_ID" w:bidi="id_ID"/>
        </w:rPr>
        <w:t>Apa yang kisah ini ceritakan kepada kita tentang orang-orang?</w:t>
      </w:r>
    </w:p>
    <w:p>
      <w:pPr>
        <w:pStyle w:val="ListNumber"/>
        <w:spacing w:line="240" w:lineRule="auto"/>
        <w:ind w:left="720"/>
      </w:pPr>
      <w:r>
        <w:rPr>
          <w:lang w:val="id_ID" w:bidi="id_ID"/>
        </w:rPr>
      </w:r>
      <w:r>
        <w:rPr>
          <w:lang w:val="id_ID" w:bidi="id_ID"/>
        </w:rPr>
        <w:t>Bagaimana kisah ini memengaruhi kehidupan sehari-hari kita?</w:t>
      </w:r>
    </w:p>
    <w:p>
      <w:pPr>
        <w:pStyle w:val="ListNumber"/>
        <w:spacing w:line="240" w:lineRule="auto"/>
        <w:ind w:left="720"/>
      </w:pPr>
      <w:r>
        <w:rPr>
          <w:lang w:val="id_ID" w:bidi="id_ID"/>
        </w:rPr>
      </w:r>
      <w:r>
        <w:rPr>
          <w:lang w:val="id_ID" w:bidi="id_ID"/>
        </w:rPr>
        <w:t>Siapa yang saudara kenal yang perlu mendengar kisah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baru saja ditolak di Nazaret, kampung halaman-Nya. Yesus mulai melakukan perjalanan dari desa ke desa sambil mengajar orang-orang. Desa-desa ini berada di sekitar Nazaret. Ini adalah yang ketiga kalinya Markus mengatakan kepada kita bahwa Yesus berkeliling dari desa ke desa sambil mengajar orang-orang. Kemudian Yesus mengutus para murid ke desa-desa. Kisah ini adalah narasi tentang apa yang Yesus katakan kepada para murid untuk dilakukan.</w:t>
      </w:r>
    </w:p>
    <w:p>
      <w:pPr/>
      <w:r>
        <w:rPr>
          <w:lang w:val="id_ID" w:bidi="id_ID"/>
        </w:rPr>
      </w:r>
      <w:r>
        <w:rPr>
          <w:lang w:val="id_ID" w:bidi="id_ID"/>
        </w:rPr>
        <w:t>Berhenti dan tunjukkan peta yang menunjukkan letak Nazaret. Bantu tim untuk melihat bahwa Yesus pasti akan pergi ke desa-desa di sekitar Nazaret. Jeda rekaman di sini.</w:t>
      </w:r>
    </w:p>
    <w:p>
      <w:pPr/>
      <w:r>
        <w:rPr>
          <w:lang w:val="id_ID" w:bidi="id_ID"/>
        </w:rPr>
      </w:r>
      <w:r>
        <w:rPr>
          <w:lang w:val="id_ID" w:bidi="id_ID"/>
        </w:rPr>
        <w:t>Kisah ini dimulai di sini, tetapi sebenarnya berakhir setelah kisah berikutnya yaitu tentang Yohanes Pembaptis, ketika para murid kembali untuk melaporkan semua yang terjadi.</w:t>
      </w:r>
    </w:p>
    <w:p>
      <w:pPr/>
      <w:r>
        <w:rPr>
          <w:lang w:val="id_ID" w:bidi="id_ID"/>
        </w:rPr>
      </w:r>
      <w:r>
        <w:rPr>
          <w:lang w:val="id_ID" w:bidi="id_ID"/>
        </w:rPr>
        <w:t>Para murid telah bersama Yesus untuk beberapa waktu lamanya. Para murid telah melihat Yesus mengusir roh-roh jahat dari orang-orang. Para murid telah mendengar ajaran yang diberikan Yesus kepada orang-orang. Para murid telah melihat sejumlah mukjizat. Sekarang Yesus mengutus mereka dengan kuasa untuk mengusir roh-roh jahat atau roh-roh najis. Mereka harus melakukan apa yang telah mereka lihat Yesus lakukan.</w:t>
      </w:r>
    </w:p>
    <w:p>
      <w:pPr/>
      <w:r>
        <w:rPr>
          <w:lang w:val="id_ID" w:bidi="id_ID"/>
        </w:rPr>
      </w:r>
      <w:r>
        <w:rPr>
          <w:lang w:val="id_ID" w:bidi="id_ID"/>
        </w:rPr>
        <w:t>Ketika Yesus mengutus para murid-Nya, Dia memberi mereka otoritas atas roh-roh jahat. Dalam kebudayaan Yahudi, banyak orang bisa memberikan otoritas dan kekuatan kepada utusannya untuk melakukan pekerjaan atau memberikan suatu pesan. Bahkan lebih baik mengirim dua utusan sekaligus. Hukum Yahudi, yang diberikan oleh Musa, memberi tahu kita bahwa kesaksian dua saksi itu valid.</w:t>
      </w:r>
    </w:p>
    <w:p>
      <w:pPr/>
      <w:r>
        <w:rPr>
          <w:lang w:val="id_ID" w:bidi="id_ID"/>
        </w:rPr>
      </w:r>
      <w:r>
        <w:rPr>
          <w:lang w:val="id_ID" w:bidi="id_ID"/>
        </w:rPr>
        <w:t>Yesus mengatakan kepada para murid-Nya untuk tidak membawa makanan, uang, atau pakaian tambahan bersama mereka. Ini bukan perintah untuk semua orang setiap saat, tetapi perintah hanya untuk situasi pada saat itu. Mereka hanya dapat membawa apa yang mereka kenakan, termasuk sepatu mereka, ditambah sebuah tongkat jalan. Orang-orang menggunakan sebuah tongkat jalan untuk membantu melewati tempat-tempat yang sulit seperti bukit-bukit dan untuk perlindungan terhadap binatang buas. Para murid tidak diizinkan untuk membawa satu setel pakaian ganti atau makanan atau uang. Para murid tidak diizinkan untuk membawa tas perjalanan.</w:t>
      </w:r>
    </w:p>
    <w:p>
      <w:pPr/>
      <w:r>
        <w:rPr>
          <w:lang w:val="id_ID" w:bidi="id_ID"/>
        </w:rPr>
      </w:r>
      <w:r>
        <w:rPr>
          <w:lang w:val="id_ID" w:bidi="id_ID"/>
        </w:rPr>
        <w:t>Berhentilah dan tunjukkanlah gambar dari jenis sandal yang dikenakan pada abad pertama. Tunjukkan gambar tas seorang pelancong. Tunjukkanlah gambar tongkat jalan seperti yang digunakan pada abad pertama. Tunjukkanlah gambar dari beberapa koin abad pertama. Tunjukkanlah gambar jenis jubah dalam yang dikenakan seorang pria di Palestina abad pertama. Jeda rekaman di sini.</w:t>
      </w:r>
    </w:p>
    <w:p>
      <w:pPr/>
      <w:r>
        <w:rPr>
          <w:lang w:val="id_ID" w:bidi="id_ID"/>
        </w:rPr>
      </w:r>
      <w:r>
        <w:rPr>
          <w:lang w:val="id_ID" w:bidi="id_ID"/>
        </w:rPr>
        <w:t>Yesus mengatakan kepada mereka untuk tinggal di rumah pertama yang memberikan keramahan di sebuah desa. Mereka harus tetap tinggal di rumah ini selama mereka berada di desa tersebut. Mereka tidak dapat pindah ke rumah lain untuk tinggal selama mereka berada di desa yang sama. Yesus mengatakan kepada para murid untuk melakukan sesuatu yang berbeda dari apa yang biasanya dilakukan para guru agama. Biasanya para guru agama pergi dari rumah ke rumah dan mengambil sebanyak yang mereka bisa dari sebanyak orang yang mereka bisa.</w:t>
      </w:r>
    </w:p>
    <w:p>
      <w:pPr/>
      <w:r>
        <w:rPr>
          <w:lang w:val="id_ID" w:bidi="id_ID"/>
        </w:rPr>
      </w:r>
      <w:r>
        <w:rPr>
          <w:lang w:val="id_ID" w:bidi="id_ID"/>
        </w:rPr>
        <w:t>Berhenti dan diskusikan sebagai sebuah kelompok: Bagaimana para pemimpin agama berinteraksi dengan orang-orang dalam kebudayaan Anda? Apakah mereka bepergian, dan apa yang mereka lakukan ketika bepergian? Jeda rekaman di sini.</w:t>
      </w:r>
    </w:p>
    <w:p>
      <w:pPr/>
      <w:r>
        <w:rPr>
          <w:lang w:val="id_ID" w:bidi="id_ID"/>
        </w:rPr>
      </w:r>
      <w:r>
        <w:rPr>
          <w:lang w:val="id_ID" w:bidi="id_ID"/>
        </w:rPr>
        <w:t>Dengan mereka tidak membawa apa apa, para murid harus bergantung pada makanan dan tempat perteduhan dari Allah. Seseorang di desa itu harus menawarkan tempat untuk mereka tidur. Seseorang di desa itu harus memberikan makanan kepada mereka untuk dimakan. Para murid tidak memiliki uang untuk membayar makanan atau tempat perteduhan.</w:t>
      </w:r>
    </w:p>
    <w:p>
      <w:pPr/>
      <w:r>
        <w:rPr>
          <w:lang w:val="id_ID" w:bidi="id_ID"/>
        </w:rPr>
      </w:r>
      <w:r>
        <w:rPr>
          <w:lang w:val="id_ID" w:bidi="id_ID"/>
        </w:rPr>
        <w:t>Kemudian Yesus memberikan petunjuk kepada mereka tentang apa yang harus dilakukan jika tidak ada seorang pun yang memberikan keramahan atau memberikan makanan dan tempat perteduhan. Mereka harus meninggalkan desa itu dan mengebaskan debu dari kaki mereka ketika mereka pergi. Kebiasaan pada masa itu adalah bahwa seseorang yang menyembah Allah harus mengebaskan debu dari kakinya jika ia mengunjungi sebuah tempat orang-orang kafir. Tindakan ini adalah sebuah simbol untuk menyingkirkan apa pun yang tidak murni atau tidak bersih. Yesus mengatakan kepada para murid untuk secara terbuka menunjukkan tindakan simbolis dengan mengebaskan debu dari kaki mereka. Hal ini akan mengatakan kepada para penduduk desa tersebut bahwa mereka telah menolak pesan Allah dan sekarang harus bertanggung jawab kepada Allah. Mengibaskan debu ini adalah sebuah peringatan atau kesaksian kepada orang-orang.</w:t>
      </w:r>
    </w:p>
    <w:p>
      <w:pPr/>
      <w:r>
        <w:rPr>
          <w:lang w:val="id_ID" w:bidi="id_ID"/>
        </w:rPr>
      </w:r>
      <w:r>
        <w:rPr>
          <w:lang w:val="id_ID" w:bidi="id_ID"/>
        </w:rPr>
        <w:t>Sangat mirip dengan petunjuk dari peristiwa sebelumnya di Markus, kita tahu bahwa Yesus akan semakin banyak ditolak seiring berjalannya waktu. Yesus mengingatkan para murid-Nya bahwa mereka mungkin ditolak juga dan bahwa mereka harus mengebaskan debu dari kaki mereka jika demikian. Orang-orang Yahudi percaya bahwa tanah asing tercemar karena itu bukan tanah milik orang-orang pilihan Allah, sehingga para musafir Yahudi ingin membersihkan diri mereka setelah menempuh perjalanan. Dalam hal ini, para murid menunjukkan bahwa mereka yang menolak misi Allah harus berhadapan dengan Allah sendiri dan merupakan konsekuensi dari keputusan mereka. Para murid Yesus sangat mirip dengan Yesus--pengajaran mereka menunjukkan siapa yang ingin mengikuti Allah melalui Yesus, dan yang tidak.</w:t>
      </w:r>
    </w:p>
    <w:p>
      <w:pPr/>
      <w:r>
        <w:rPr>
          <w:lang w:val="id_ID" w:bidi="id_ID"/>
        </w:rPr>
      </w:r>
      <w:r>
        <w:rPr>
          <w:lang w:val="id_ID" w:bidi="id_ID"/>
        </w:rPr>
        <w:t>Berhentilah dan diskusikanlah dalam kelompok: Ceritakanlah sebuah kisah tentang seorang musafir yang datang ke sebuah desa. Orang-orang di desa itu tidak memberikan keramahtamahan kepada musafir ini. Apa yang dilakukan musafir itu ketika ia meninggalkan desa itu? Jeda rekaman di sini.</w:t>
      </w:r>
    </w:p>
    <w:p>
      <w:pPr/>
      <w:r>
        <w:rPr>
          <w:lang w:val="id_ID" w:bidi="id_ID"/>
        </w:rPr>
      </w:r>
      <w:r>
        <w:rPr>
          <w:lang w:val="id_ID" w:bidi="id_ID"/>
        </w:rPr>
        <w:t>Para murid pergi ke desa-desa lain seperti yang Yesus perintahkan kepada mereka. Para murid mengatakan kepada semua orang yang mereka temui untuk bertobat dari dosa-dosa mereka dan berbalik kepada Allah. Bertobat berarti menyesali atas dosa yang telah saudara lakukan dan berjanji bahwa saudara tidak akan mengulangi dosa itu lagi. Bertobat adalah kata yang kuat. Jika seseorang benar-benar bertobat, orang itu akan mencoba untuk tidak mengulangi tindakan berdosa itu lagi.</w:t>
      </w:r>
    </w:p>
    <w:p>
      <w:pPr/>
      <w:r>
        <w:rPr>
          <w:lang w:val="id_ID" w:bidi="id_ID"/>
        </w:rPr>
      </w:r>
      <w:r>
        <w:rPr>
          <w:lang w:val="id_ID" w:bidi="id_ID"/>
        </w:rPr>
        <w:t>Para murid mengusir setan-setan. Beberapa terjemahan mengatakan "memaksa keluar" dan yang lain mengatakan bahwa mereka "mengusir" setan-setan. Ketika para murid memerintahkan setan untuk pergi, setan-setan itu tidak memiliki pilihan. Setan itu harus meninggalkan orang itu. Yesus telah memberikan kepada para murid otoritas untuk mengusir setan-setan. Ketika para murid mengatakan kepada setan-setan itu untuk pergi, para murid menggunakan kuasa yang diberikan Yesus kepada para murid. Setan-setan itu menaati kuasa itu dan meninggalkan orang itu.</w:t>
      </w:r>
    </w:p>
    <w:p>
      <w:pPr/>
      <w:r>
        <w:rPr>
          <w:lang w:val="id_ID" w:bidi="id_ID"/>
        </w:rPr>
      </w:r>
      <w:r>
        <w:rPr>
          <w:lang w:val="id_ID" w:bidi="id_ID"/>
        </w:rPr>
        <w:t>Para murid menggunakan minyak zaitun untuk mengurapi orang-orang yang sakit. Minyak zaitun sering digunakan sebagai obat. Minyak zaitun adalah minyak yang umum digunakan untuk memasak, sebagai obat, dan bahkan dibakar dalam pelita. Semua orang memiliki minyak zaitun. Untuk mengurapi seseorang, para murid akan menuangkan beberapa tetes minyak pada orang itu sebagai simbol bahwa Allah sedang memberkati orang itu dan Allah sedang menyembuhkan orang itu. Setelah pengurapan ini, banyak dari orang-orang yang sakit disembuhkan, mulai sembuh, atau tidak lagi sakit.</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6:6b-13 dalam terjemahan yang paling mudah dimengerti.</w:t>
      </w:r>
    </w:p>
    <w:p>
      <w:pPr/>
      <w:r>
        <w:rPr>
          <w:lang w:val="id_ID" w:bidi="id_ID"/>
        </w:rPr>
      </w:r>
      <w:r>
        <w:rPr>
          <w:lang w:val="id_ID" w:bidi="id_ID"/>
        </w:rPr>
        <w:t>Pada langkah ini, kelompok akan menentukan adegan, tokoh, dan latar belakang dari perikop ini. Selanjutnya, kelompok akan memvisualisasikan perikop ini.</w:t>
      </w:r>
    </w:p>
    <w:p>
      <w:pPr/>
      <w:r>
        <w:rPr>
          <w:lang w:val="id_ID" w:bidi="id_ID"/>
        </w:rPr>
      </w:r>
      <w:r>
        <w:rPr>
          <w:lang w:val="id_ID" w:bidi="id_ID"/>
        </w:rPr>
        <w:t>Perikop ini memiliki tiga adegan.</w:t>
      </w:r>
    </w:p>
    <w:p>
      <w:pPr/>
      <w:r>
        <w:rPr>
          <w:lang w:val="id_ID" w:bidi="id_ID"/>
        </w:rPr>
      </w:r>
      <w:r>
        <w:rPr>
          <w:lang w:val="id_ID" w:bidi="id_ID"/>
        </w:rPr>
      </w:r>
      <w:r>
        <w:rPr>
          <w:b/>
          <w:lang w:val="id_ID" w:bidi="id_ID"/>
        </w:rPr>
        <w:t>Dalam adegan pertama:</w:t>
      </w:r>
      <w:r>
        <w:rPr>
          <w:lang w:val="id_ID" w:bidi="id_ID"/>
        </w:rPr>
        <w:t xml:space="preserve"> Yesus meninggalkan Nazaret dan mengajar di desa-desa.</w:t>
      </w:r>
    </w:p>
    <w:p>
      <w:pPr/>
      <w:r>
        <w:rPr>
          <w:lang w:val="id_ID" w:bidi="id_ID"/>
        </w:rPr>
      </w:r>
      <w:r>
        <w:rPr>
          <w:lang w:val="id_ID" w:bidi="id_ID"/>
        </w:rPr>
      </w:r>
      <w:r>
        <w:rPr>
          <w:b/>
          <w:lang w:val="id_ID" w:bidi="id_ID"/>
        </w:rPr>
        <w:t>Dalam adegan kedua:</w:t>
      </w:r>
      <w:r>
        <w:rPr>
          <w:lang w:val="id_ID" w:bidi="id_ID"/>
        </w:rPr>
        <w:t xml:space="preserve"> Yesus mengutus para murid ke desa-desa dan memberikan kepada mereka kuasa untuk mengusir setan-setan. Yesus memberikan petunjuk kepada para murid untuk perjalanan mereka.</w:t>
      </w:r>
    </w:p>
    <w:p>
      <w:pPr/>
      <w:r>
        <w:rPr>
          <w:lang w:val="id_ID" w:bidi="id_ID"/>
        </w:rPr>
      </w:r>
      <w:r>
        <w:rPr>
          <w:lang w:val="id_ID" w:bidi="id_ID"/>
        </w:rPr>
      </w:r>
      <w:r>
        <w:rPr>
          <w:b/>
          <w:lang w:val="id_ID" w:bidi="id_ID"/>
        </w:rPr>
        <w:t>Dalam adegan ketiga:</w:t>
      </w:r>
      <w:r>
        <w:rPr>
          <w:lang w:val="id_ID" w:bidi="id_ID"/>
        </w:rPr>
        <w:t xml:space="preserve"> Para murid keluar dan memberi tahu semua orang yang ditemui agar bertobat dari dosa-dosa mereka dan berbalik kepada Allah. Mereka mengusir banyak setan dan menyembuhkan banyak orang sakit.</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 Yesus</w:t>
      </w:r>
    </w:p>
    <w:p>
      <w:pPr>
        <w:pStyle w:val="ListBullet"/>
        <w:spacing w:line="240" w:lineRule="auto"/>
        <w:ind w:left="720"/>
      </w:pPr>
      <w:r>
        <w:rPr>
          <w:lang w:val="id_ID" w:bidi="id_ID"/>
        </w:rPr>
      </w:r>
      <w:r>
        <w:rPr>
          <w:lang w:val="id_ID" w:bidi="id_ID"/>
        </w:rPr>
        <w:t>Orang-orang yang mengundang para murid ke dalam rumah mereka</w:t>
      </w:r>
    </w:p>
    <w:p>
      <w:pPr>
        <w:pStyle w:val="ListBullet"/>
        <w:spacing w:line="240" w:lineRule="auto"/>
        <w:ind w:left="720"/>
      </w:pPr>
      <w:r>
        <w:rPr>
          <w:lang w:val="id_ID" w:bidi="id_ID"/>
        </w:rPr>
      </w:r>
      <w:r>
        <w:rPr>
          <w:lang w:val="id_ID" w:bidi="id_ID"/>
        </w:rPr>
        <w:t>Orang-orang yang menolak untuk menyambut para murid</w:t>
      </w:r>
    </w:p>
    <w:p>
      <w:pPr>
        <w:pStyle w:val="ListBullet"/>
        <w:spacing w:line="240" w:lineRule="auto"/>
        <w:ind w:left="720"/>
      </w:pPr>
      <w:r>
        <w:rPr>
          <w:lang w:val="id_ID" w:bidi="id_ID"/>
        </w:rPr>
      </w:r>
      <w:r>
        <w:rPr>
          <w:lang w:val="id_ID" w:bidi="id_ID"/>
        </w:rPr>
        <w:t>Orang-orang sakit yang sembuh</w:t>
      </w:r>
    </w:p>
    <w:p>
      <w:pPr>
        <w:pStyle w:val="ListBullet"/>
        <w:spacing w:line="240" w:lineRule="auto"/>
        <w:ind w:left="720"/>
      </w:pPr>
      <w:r>
        <w:rPr>
          <w:lang w:val="id_ID" w:bidi="id_ID"/>
        </w:rPr>
      </w:r>
      <w:r>
        <w:rPr>
          <w:lang w:val="id_ID" w:bidi="id_ID"/>
        </w:rPr>
        <w:t>Orang-orang disembuhkan dari pengaruh setan-setan</w:t>
      </w:r>
    </w:p>
    <w:p>
      <w:pPr/>
      <w:r>
        <w:rPr>
          <w:lang w:val="id_ID" w:bidi="id_ID"/>
        </w:rPr>
      </w:r>
      <w:r>
        <w:rPr>
          <w:lang w:val="id_ID" w:bidi="id_ID"/>
        </w:rPr>
        <w:t>Sebagai kelompok, perhatikan bagian-bagian dari latar belakang bagian ini.</w:t>
      </w:r>
    </w:p>
    <w:p>
      <w:pPr/>
      <w:r>
        <w:rPr>
          <w:lang w:val="id_ID" w:bidi="id_ID"/>
        </w:rPr>
      </w:r>
      <w:r>
        <w:rPr>
          <w:lang w:val="id_ID" w:bidi="id_ID"/>
        </w:rPr>
        <w:t>Cobalah kegiatan ini dalam kelompok: Carilah cara untuk menunjukkan makna pertobatan melalui beberapa jenis kegiatan. Satu saran adalah untuk menempatkan sesuatu untuk mewakili dosa di satu sisi seseorang dan sesuatu untuk mewakili Allah di sisi yang lain dari orang itu Orang itu akan mulai menghadap kepada dosa itu. Kemudian orang ini akan berbalik dan menghadap kepada Allah. Punggungnya akan membelakangi benda dosa itu. Setiap kali saudara mengatakan "bertobat," saudara dapat melakukan gerakan berbalik ini untuk berbalik dari dosa dan kepada Allah Tindakan lain adalah mintalah orang itu untuk menunjuk tangannya ke lantai ketika berbicara tentang dosa. Kemudian berpalinglah dan acungkan tangan ke arah langit untuk melambangkan berbalik kepada Allah. Tindakan ini membuat orang tersebut membelakangi dosa. Tindakan lain apa yang mungkin disarankan oleh tim saudara yang dapat menjadi representasi visual dari pertobatan? Hentikan sejenak rekaman di sini.</w:t>
      </w:r>
    </w:p>
    <w:p>
      <w:pPr/>
      <w:r>
        <w:rPr>
          <w:lang w:val="id_ID" w:bidi="id_ID"/>
        </w:rPr>
      </w:r>
      <w:r>
        <w:rPr>
          <w:lang w:val="id_ID" w:bidi="id_ID"/>
        </w:rPr>
        <w:t>Dalam adegan pertama, Yesus telah meninggalkan Nazaret dan pergi dari desa ke desa sambil mengajar banyak orang. Desa-desa ini berada di daerah di sekitar Nazaret.</w:t>
      </w:r>
    </w:p>
    <w:p>
      <w:pPr/>
      <w:r>
        <w:rPr>
          <w:lang w:val="id_ID" w:bidi="id_ID"/>
        </w:rPr>
      </w:r>
      <w:r>
        <w:rPr>
          <w:lang w:val="id_ID" w:bidi="id_ID"/>
        </w:rPr>
        <w:t>Dalam adegan kedua, Yesus memanggil kedua belas murid-Nya kepada-Nya, yang berarti bahwa Ia berbicara terutama kepada kedua belas murid. Yesus mengutus 12 murid-Nya keluar berdua-dua. Ini berarti, misalnya, bahwa dua orang pergi ke satu arah, dan dua orang pergi ke arah yang lain. Yesus memberikan kepada para murid kuasa untuk mengusir setan-setan atau roh-roh jahat.</w:t>
      </w:r>
    </w:p>
    <w:p>
      <w:pPr/>
      <w:r>
        <w:rPr>
          <w:lang w:val="id_ID" w:bidi="id_ID"/>
        </w:rPr>
      </w:r>
      <w:r>
        <w:rPr>
          <w:lang w:val="id_ID" w:bidi="id_ID"/>
        </w:rPr>
        <w:t>Yesus memberikan beberapa petunjuk kepada para murid-Nya sebelum mereka pergi berpasangan, masing-masing terdiri dari dua orang. Pertama, Dia mengatakan kepada para murid bahwa mereka tidak boleh membawa apa pun bersama mereka kecuali tongkat jalan. Mereka tidak boleh membawa pakaian ganti atau makanan atau uang. Mereka tidak boleh membawa tas seorang pelancong. Mereka dapat mengenakan alas kaki mereka. Ketika mereka sampai di sebuah desa, mereka harus tinggal di rumah orang yang pertama yang mengundang mereka. Mereka harus tinggal di rumah ini selama mereka berada di desa itu.</w:t>
      </w:r>
    </w:p>
    <w:p>
      <w:pPr/>
      <w:r>
        <w:rPr>
          <w:lang w:val="id_ID" w:bidi="id_ID"/>
        </w:rPr>
      </w:r>
      <w:r>
        <w:rPr>
          <w:lang w:val="id_ID" w:bidi="id_ID"/>
        </w:rPr>
        <w:t>Jika mereka pergi ke sebuah desa dan tidak ada seorang pun yang memberikan tempat kepada mereka untuk tinggal, dan tidak ada seorang pun yang bersedia mendengarkan mereka, para murid harus meninggalkan desa itu dan mengebaskan debu desa itu dari kaki mereka. Ini adalah tindakan simbolis untuk mengatakan bahwa orang-orang telah menolak untuk mendengarkan tentang Allah dan sekarang Allah akan menghakimi mereka untuk penolakan ini. Tindakan ini adalah sebuah kesaksian bahwa Allah akan menghukum orang-orang itu karena mereka tidak menerima para murid dan pesan mereka tentang pertobatan.</w:t>
      </w:r>
    </w:p>
    <w:p>
      <w:pPr/>
      <w:r>
        <w:rPr>
          <w:lang w:val="id_ID" w:bidi="id_ID"/>
        </w:rPr>
      </w:r>
      <w:r>
        <w:rPr>
          <w:lang w:val="id_ID" w:bidi="id_ID"/>
        </w:rPr>
        <w:t>Dalam adegan terakhir, para murid keluar dan melakukan apa yang dikatakan Yesus. Mereka pergi dari desa ke desa Mereka mengusir setan-setan. Para murid mengurapi orang-orang yang sakit dengan minyak zaitun dan menyembuhkan orang-orang yang sakit.</w:t>
      </w:r>
    </w:p>
    <w:p>
      <w:pPr/>
      <w:r>
        <w:rPr>
          <w:lang w:val="id_ID" w:bidi="id_ID"/>
        </w:rPr>
      </w:r>
      <w:r>
        <w:rPr>
          <w:lang w:val="id_ID" w:bidi="id_ID"/>
        </w:rPr>
        <w:t xml:space="preserve">Sekarang, kelompok harus membuat papan cerita, menggambar atau menggunakan barang-barang untuk memvisualisasikan perikop ini dan tindakan-tindakan yang ada di dalam cerita ini.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rekaman dari Markus 6:6b-13 dalam versi yang paling mudah dimengerti. </w:t>
      </w:r>
    </w:p>
    <w:p>
      <w:pPr/>
      <w:r>
        <w:rPr>
          <w:lang w:val="id_ID" w:bidi="id_ID"/>
        </w:rPr>
      </w:r>
      <w:r>
        <w:rPr>
          <w:lang w:val="id_ID" w:bidi="id_ID"/>
        </w:rPr>
        <w:t>Pada langkah ini, kelompok akan memeragakan perikop ini.</w:t>
      </w:r>
    </w:p>
    <w:p>
      <w:pPr/>
      <w:r>
        <w:rPr>
          <w:lang w:val="id_ID" w:bidi="id_ID"/>
        </w:rPr>
      </w:r>
      <w:r>
        <w:rPr>
          <w:lang w:val="id_ID" w:bidi="id_ID"/>
        </w:rPr>
        <w:t>Kisah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 Yesus</w:t>
      </w:r>
    </w:p>
    <w:p>
      <w:pPr>
        <w:pStyle w:val="ListBullet"/>
        <w:spacing w:line="240" w:lineRule="auto"/>
        <w:ind w:left="720"/>
      </w:pPr>
      <w:r>
        <w:rPr>
          <w:lang w:val="id_ID" w:bidi="id_ID"/>
        </w:rPr>
      </w:r>
      <w:r>
        <w:rPr>
          <w:lang w:val="id_ID" w:bidi="id_ID"/>
        </w:rPr>
        <w:t>Orang-orang yang mengundang para murid ke rumah mereka</w:t>
      </w:r>
    </w:p>
    <w:p>
      <w:pPr>
        <w:pStyle w:val="ListBullet"/>
        <w:spacing w:line="240" w:lineRule="auto"/>
        <w:ind w:left="720"/>
      </w:pPr>
      <w:r>
        <w:rPr>
          <w:lang w:val="id_ID" w:bidi="id_ID"/>
        </w:rPr>
      </w:r>
      <w:r>
        <w:rPr>
          <w:lang w:val="id_ID" w:bidi="id_ID"/>
        </w:rPr>
        <w:t>Orang-orang yang menolak menyambut para murid</w:t>
      </w:r>
    </w:p>
    <w:p>
      <w:pPr>
        <w:pStyle w:val="ListBullet"/>
        <w:spacing w:line="240" w:lineRule="auto"/>
        <w:ind w:left="720"/>
      </w:pPr>
      <w:r>
        <w:rPr>
          <w:lang w:val="id_ID" w:bidi="id_ID"/>
        </w:rPr>
      </w:r>
      <w:r>
        <w:rPr>
          <w:lang w:val="id_ID" w:bidi="id_ID"/>
        </w:rPr>
        <w:t>Orang-orang sakit yang sembuh</w:t>
      </w:r>
    </w:p>
    <w:p>
      <w:pPr>
        <w:pStyle w:val="ListBullet"/>
        <w:spacing w:line="240" w:lineRule="auto"/>
        <w:ind w:left="720"/>
      </w:pPr>
      <w:r>
        <w:rPr>
          <w:lang w:val="id_ID" w:bidi="id_ID"/>
        </w:rPr>
      </w:r>
      <w:r>
        <w:rPr>
          <w:lang w:val="id_ID" w:bidi="id_ID"/>
        </w:rPr>
        <w:t>Orang-orang yang disembuhkan dari roh-roh jahat</w:t>
      </w:r>
    </w:p>
    <w:p>
      <w:pPr/>
      <w:r>
        <w:rPr>
          <w:lang w:val="id_ID" w:bidi="id_ID"/>
        </w:rPr>
      </w:r>
      <w:r>
        <w:rPr>
          <w:lang w:val="id_ID" w:bidi="id_ID"/>
        </w:rPr>
        <w:t>Sebagai kelompok, peragakan perikop ini dua kali. Anda sebaiknya memeragakan bagian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audio di sini dan peragakan bagian ini.</w:t>
      </w:r>
    </w:p>
    <w:p>
      <w:pPr/>
      <w:r>
        <w:rPr>
          <w:lang w:val="id_ID" w:bidi="id_ID"/>
        </w:rPr>
      </w:r>
      <w:r>
        <w:rPr>
          <w:lang w:val="id_ID" w:bidi="id_ID"/>
        </w:rPr>
        <w:t>Kelompok harus memeragakan bagian ini untuk kedua kalinya. Pada bagian-bagian tertentu dalam drama, berhentilah sejenak dan tanyakan pada orang yang sedang memerankan tokoh, "Apa yang Anda rasakan atau pikirkan?" Orang yang memerankan tokoh harus menjawab apa yang kira-kira mereka rasakan atau pikirkan jika mereka menjadi tokoh tersebut. Kemudian ulangi drama itu.</w:t>
      </w:r>
    </w:p>
    <w:p>
      <w:pPr/>
      <w:r>
        <w:rPr>
          <w:lang w:val="id_ID" w:bidi="id_ID"/>
        </w:rPr>
      </w:r>
      <w:r>
        <w:rPr>
          <w:lang w:val="id_ID" w:bidi="id_ID"/>
        </w:rPr>
        <w:t>Hentikan sejenak audio di sini dan lakukan adegan dari perikop ini untuk kedua kalinya.</w:t>
      </w:r>
    </w:p>
    <w:p>
      <w:pPr/>
      <w:r>
        <w:rPr>
          <w:lang w:val="id_ID" w:bidi="id_ID"/>
        </w:rPr>
      </w:r>
      <w:r>
        <w:rPr>
          <w:lang w:val="id_ID" w:bidi="id_ID"/>
        </w:rPr>
        <w:t>Berikut ini adalah contoh dari drama dan kemungkinan tanggapan yang diberikan.</w:t>
      </w:r>
    </w:p>
    <w:p>
      <w:pPr/>
      <w:r>
        <w:rPr>
          <w:lang w:val="id_ID" w:bidi="id_ID"/>
        </w:rPr>
      </w:r>
      <w:r>
        <w:rPr>
          <w:lang w:val="id_ID" w:bidi="id_ID"/>
        </w:rPr>
        <w:t>Dalam adegan pertama, Yesus meninggalkan Nazaret dan pergi ke desa-desa sekitarnya untuk mengajar orang-orang.</w:t>
      </w:r>
    </w:p>
    <w:p>
      <w:pPr/>
      <w:r>
        <w:rPr>
          <w:lang w:val="id_ID" w:bidi="id_ID"/>
        </w:rPr>
      </w:r>
      <w:r>
        <w:rPr>
          <w:lang w:val="id_ID" w:bidi="id_ID"/>
        </w:rPr>
        <w:t>Hentikan adegannya: Tanyakan kepada Yesus, "Apa yang Engkau rasakan tentang desa-desa ini?" Saudara mungkin mendengar, "Aku senang karena orang-orang di desa-desa itu mendengarkan ajaran tentang Kerajaan Allah." Ada harapan bagi orang-orang ini." Lanjutkan dramanya.</w:t>
      </w:r>
    </w:p>
    <w:p>
      <w:pPr/>
      <w:r>
        <w:rPr>
          <w:lang w:val="id_ID" w:bidi="id_ID"/>
        </w:rPr>
      </w:r>
      <w:r>
        <w:rPr>
          <w:lang w:val="id_ID" w:bidi="id_ID"/>
        </w:rPr>
        <w:t>Dalam adegan kedua, Yesus mengumpulkan para murid-Nya bersama-sama. Dia mulai menjelaskan kepada mereka apa yang akan mereka lakukan. Mereka akan pergi berdua-dua atau berpasangan, ke desa-desa. Yesus memberikan kepada para murid otoritas untuk mengusir roh-roh jahat Dia mengatakan kepada mereka untuk tidak membawa apa pun dalam perjalanan mereka.</w:t>
      </w:r>
    </w:p>
    <w:p>
      <w:pPr/>
      <w:r>
        <w:rPr>
          <w:lang w:val="id_ID" w:bidi="id_ID"/>
        </w:rPr>
      </w:r>
      <w:r>
        <w:rPr>
          <w:lang w:val="id_ID" w:bidi="id_ID"/>
        </w:rPr>
        <w:t>Hentikanlah adegannya: Tanyakan kepada para murid, "Bagaimana perasaan kalian?" Apa yang kalian pikirkan?” Saudara mungkin mendengar hal-hal seperti, "Kami bersemangat karena memiliki otoritas untuk mengusir roh-roh kejahatan," "Kami agak takut dan gentar ketika pergi tanpa membawa apa pun," atau "Kami bingung dengan perintah Yesus." Atau, "Rasanya aneh pergi tanpa uang atau makanan apa pun. Saya berharap seseorang di desa itu akan memberikan kepada kita sesuatu untuk dimakan dan tempat untuk tinggal." Lanjutkan dramanya.</w:t>
      </w:r>
    </w:p>
    <w:p>
      <w:pPr/>
      <w:r>
        <w:rPr>
          <w:lang w:val="id_ID" w:bidi="id_ID"/>
        </w:rPr>
      </w:r>
      <w:r>
        <w:rPr>
          <w:lang w:val="id_ID" w:bidi="id_ID"/>
        </w:rPr>
        <w:t>Yesus berkata, "Ke mana pun engkau pergi, tinggallah di rumah yang sama sampai engkau meninggalkan kota. Jika ada tempat yang menolak untuk menerima kamu, kebaskanlah debu dari kakimu ketika engkau meninggalkan tempat itu. Engkau telah menyerahkan orang-orang itu kepada nasib mereka."</w:t>
      </w:r>
    </w:p>
    <w:p>
      <w:pPr/>
      <w:r>
        <w:rPr>
          <w:lang w:val="id_ID" w:bidi="id_ID"/>
        </w:rPr>
      </w:r>
      <w:r>
        <w:rPr>
          <w:lang w:val="id_ID" w:bidi="id_ID"/>
        </w:rPr>
        <w:t>Hentikanlah adegannya: Tanyakan kepada para murid, "Menurut kalian, mengapa Yesus mengatakan ini?" Anda mungkin mendengar hal-hal seperti, "Dia mencari orang-orang yang menerima-Nya dan menerima pesan-Nya," "Dia tidak memaksa siapa pun untuk mengikuti-Nya," atau "Dia menunjukkan bahwa orang-orang yang menolak-Nya itu telah membuat keputusan sendiri tentang nasib mereka," atau "Mengebaskan debu membuat orang-orang ini seolah-olah menolak Allah." Itu adalah simbol yang sangat kuat dan saya berharap itu akan membuat mereka berubah dan mendengarkan kita." Lanjutkan dramanya.</w:t>
      </w:r>
    </w:p>
    <w:p>
      <w:pPr/>
      <w:r>
        <w:rPr>
          <w:lang w:val="id_ID" w:bidi="id_ID"/>
        </w:rPr>
      </w:r>
      <w:r>
        <w:rPr>
          <w:lang w:val="id_ID" w:bidi="id_ID"/>
        </w:rPr>
        <w:t>Para murid keluar dan berkata kepada orang banyak untuk bertobat dari dosa-dosa mereka serta berbalik kepada Allah. Mereka mengusir setan dan menyembuhkan banyak orang sakit.</w:t>
      </w:r>
    </w:p>
    <w:p>
      <w:pPr/>
      <w:r>
        <w:rPr>
          <w:lang w:val="id_ID" w:bidi="id_ID"/>
        </w:rPr>
      </w:r>
      <w:r>
        <w:rPr>
          <w:lang w:val="id_ID" w:bidi="id_ID"/>
        </w:rPr>
        <w:t>Hentikan adegannya: Tanyakan kepada para murid, "Bagaimana perasaan kalian?" Anda mungkin mendengar hal-hal seperti, "Saya merasa berhasil." Setan-setan itu menaati kita sama seperti mereka menaati Yesus. Itu karena Yesus memberikan kepada kita kuasa untuk mengusir mereka," atau "Aku sangat senang beberapa orang itu bertobat dari dosa-dosa mereka dan berbalik kepada Allah. Ini sangat penting bagi kita semua," atau "Kami bersemangat karena kami dapat bergabung dengan Yesus dalam pelayanan ini." Lanjutkan dramanya.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Ke </w:t>
      </w:r>
      <w:r>
        <w:rPr>
          <w:b/>
          <w:lang w:val="id_ID" w:bidi="id_ID"/>
        </w:rPr>
        <w:t>Dua Belas</w:t>
      </w:r>
      <w:r>
        <w:rPr>
          <w:lang w:val="id_ID" w:bidi="id_ID"/>
        </w:rPr>
        <w:t xml:space="preserve"> merujuk pada 12 murid terdekat Yesus. Mereka sering hanya disebut "Dua Belas" sebagai nama untuk kelompok.</w:t>
      </w:r>
    </w:p>
    <w:p>
      <w:pPr/>
      <w:r>
        <w:rPr>
          <w:lang w:val="id_ID" w:bidi="id_ID"/>
        </w:rPr>
      </w:r>
      <w:r>
        <w:rPr>
          <w:lang w:val="id_ID" w:bidi="id_ID"/>
        </w:rPr>
        <w:t xml:space="preserve">Yesus memberikan kepada para murid kuasa untuk mengusir </w:t>
      </w:r>
      <w:r>
        <w:rPr>
          <w:b/>
          <w:lang w:val="id_ID" w:bidi="id_ID"/>
        </w:rPr>
        <w:t>setan-setan</w:t>
      </w:r>
      <w:r>
        <w:rPr>
          <w:lang w:val="id_ID" w:bidi="id_ID"/>
        </w:rPr>
        <w:t xml:space="preserve"> atau-</w:t>
      </w:r>
      <w:r>
        <w:rPr>
          <w:b/>
          <w:lang w:val="id_ID" w:bidi="id_ID"/>
        </w:rPr>
        <w:t>roh-roh najis</w:t>
      </w:r>
      <w:r>
        <w:rPr>
          <w:lang w:val="id_ID" w:bidi="id_ID"/>
        </w:rPr>
        <w:t>. Gunakan kata yang sama untuk setan-setan atau roh-roh najis yang telah Anda gunakan.</w:t>
      </w:r>
      <w:hyperlink r:id="rId62">
        <w:r>
          <w:rPr>
            <w:lang w:val="id_ID" w:bidi="id_ID"/>
          </w:rPr>
          <w:rPr>
            <w:color w:val="0000EE"/>
            <w:u w:val="single"/>
          </w:rPr>
          <w:t>Setan-setan</w:t>
        </w:r>
      </w:hyperlink>
      <w:r>
        <w:rPr>
          <w:lang w:val="id_ID" w:bidi="id_ID"/>
        </w:rPr>
        <w:t>/</w:t>
      </w:r>
      <w:hyperlink r:id="rId53">
        <w:r>
          <w:rPr>
            <w:lang w:val="id_ID" w:bidi="id_ID"/>
          </w:rPr>
          <w:rPr>
            <w:color w:val="0000EE"/>
            <w:u w:val="single"/>
          </w:rPr>
          <w:t>roh-roh najis</w:t>
        </w:r>
      </w:hyperlink>
      <w:r>
        <w:rPr>
          <w:lang w:val="id_ID" w:bidi="id_ID"/>
        </w:rPr>
        <w:t xml:space="preserve"> dibahas di Daftar Kata Utama.</w:t>
      </w:r>
    </w:p>
    <w:p>
      <w:pPr/>
      <w:r>
        <w:rPr>
          <w:lang w:val="id_ID" w:bidi="id_ID"/>
        </w:rPr>
      </w:r>
      <w:r>
        <w:rPr>
          <w:lang w:val="id_ID" w:bidi="id_ID"/>
        </w:rPr>
        <w:t>Ketika berbicara tentang hal-hal yang Yesus katakan yang dapat mereka ambil, dan hal-hal yang tidak dapat mereka ambil, perhatikanlah bagaimana cara kerja bahasa yang Anda gunakan. Susunlah hal-hal ini dalam urutan yang paling alami. Misalnya, Anda bisa menempatkan semua yang dapat mereka ambil pada awal kalimat secara bersamaan, atau pada akhir secara bersamaan.</w:t>
      </w:r>
    </w:p>
    <w:p>
      <w:pPr/>
      <w:r>
        <w:rPr>
          <w:lang w:val="id_ID" w:bidi="id_ID"/>
        </w:rPr>
      </w:r>
      <w:r>
        <w:rPr>
          <w:lang w:val="id_ID" w:bidi="id_ID"/>
        </w:rPr>
        <w:t>Berhentilah dan tunjukkanlah lagi gambar tongkat, tas, uang, alas kaki, dan baju. Saat Anda berbicara tentang tongkat, tas, uang, alas kaki, dan baju, tunjukkan gambar setiap barang kepada tim penerjemah. Hentikan sejenak rekaman di sini.</w:t>
      </w:r>
    </w:p>
    <w:p>
      <w:pPr/>
      <w:r>
        <w:rPr>
          <w:lang w:val="id_ID" w:bidi="id_ID"/>
        </w:rPr>
      </w:r>
      <w:r>
        <w:rPr>
          <w:lang w:val="id_ID" w:bidi="id_ID"/>
        </w:rPr>
        <w:t xml:space="preserve">Pertobatan merupakan salah satu pengajaran utama Yesus. Dalam kisah ini, para murid berkata kepada orang banyak untuk </w:t>
      </w:r>
      <w:r>
        <w:rPr>
          <w:b/>
          <w:lang w:val="id_ID" w:bidi="id_ID"/>
        </w:rPr>
        <w:t>bertobat</w:t>
      </w:r>
      <w:r>
        <w:rPr>
          <w:lang w:val="id_ID" w:bidi="id_ID"/>
        </w:rPr>
        <w:t xml:space="preserve">, atau berbalik dari dosa mereka dan kembali kepada Allah. Gunakan kata yang sama untuk bertobat seperti yang telah Anda pakai di perikop sebelumnya, dan ingatlah bahwa kata </w:t>
      </w:r>
      <w:hyperlink r:id="rId22">
        <w:r>
          <w:rPr>
            <w:lang w:val="id_ID" w:bidi="id_ID"/>
          </w:rPr>
          <w:rPr>
            <w:color w:val="0000EE"/>
            <w:u w:val="single"/>
          </w:rPr>
          <w:t>bertobat</w:t>
        </w:r>
      </w:hyperlink>
      <w:r>
        <w:rPr>
          <w:lang w:val="id_ID" w:bidi="id_ID"/>
        </w:rPr>
        <w:t xml:space="preserve"> ada dalam Daftar Kata Utama.</w:t>
      </w:r>
    </w:p>
    <w:p>
      <w:pPr/>
      <w:r>
        <w:rPr>
          <w:lang w:val="id_ID" w:bidi="id_ID"/>
        </w:rPr>
      </w:r>
      <w:r>
        <w:rPr>
          <w:lang w:val="id_ID" w:bidi="id_ID"/>
        </w:rPr>
        <w:t xml:space="preserve">Para murid </w:t>
      </w:r>
      <w:r>
        <w:rPr>
          <w:b/>
          <w:lang w:val="id_ID" w:bidi="id_ID"/>
        </w:rPr>
        <w:t>mengurapi</w:t>
      </w:r>
      <w:r>
        <w:rPr>
          <w:lang w:val="id_ID" w:bidi="id_ID"/>
        </w:rPr>
        <w:t xml:space="preserve"> orang-orang yang sakit dengan minyak. Minyak zaitun digunakan sebagai obat, dan itulah salah satu tujuannya dalam kisah ini. Ini juga merupakan simbol hadirat dan anugerah Allah. Banyak orang mungkin menggosok sedikit minyak pada salah satu bagian tubuh sebagai simbol. Tempat yang paling mungkin untuk menggosokkan minyak adalah di kepala.</w:t>
      </w:r>
    </w:p>
    <w:p>
      <w:pPr/>
      <w:r>
        <w:rPr>
          <w:lang w:val="id_ID" w:bidi="id_ID"/>
        </w:rPr>
      </w:r>
      <w:r>
        <w:rPr>
          <w:lang w:val="id_ID" w:bidi="id_ID"/>
        </w:rPr>
        <w:t xml:space="preserve">Berhentilah di sini dan diskusikan bagaimana Anda akan berbicara tentang </w:t>
      </w:r>
      <w:r>
        <w:rPr>
          <w:b/>
          <w:lang w:val="id_ID" w:bidi="id_ID"/>
        </w:rPr>
        <w:t>mengurapi</w:t>
      </w:r>
      <w:r>
        <w:rPr>
          <w:lang w:val="id_ID" w:bidi="id_ID"/>
        </w:rPr>
        <w:t xml:space="preserve"> orang yang sakit dengan minyak. Kata</w:t>
      </w:r>
      <w:hyperlink r:id="rId188">
        <w:r>
          <w:rPr>
            <w:lang w:val="id_ID" w:bidi="id_ID"/>
          </w:rPr>
          <w:rPr>
            <w:color w:val="0000EE"/>
            <w:u w:val="single"/>
          </w:rPr>
          <w:t>mengurapi</w:t>
        </w:r>
      </w:hyperlink>
      <w:r>
        <w:rPr>
          <w:lang w:val="id_ID" w:bidi="id_ID"/>
        </w:rPr>
        <w:t xml:space="preserve"> terdapat di Daftar Kata Utama. Hentikan sejenak audio ini di sini.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6:6b–13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89">
        <w:r>
          <w:rPr>
            <w:lang w:val="id_ID" w:bidi="id_ID"/>
          </w:rPr>
          <w:rPr>
            <w:color w:val="0000EE"/>
            <w:u w:val="single"/>
          </w:rPr>
          <w:t>Dengar dan Renungkan</w:t>
        </w:r>
      </w:hyperlink>
      <w:r>
        <w:rPr>
          <w:lang w:val="id_ID" w:bidi="id_ID"/>
        </w:rPr>
        <w:t xml:space="preserve"> (713 KB)</w:t>
      </w:r>
      <w:r>
        <w:rPr>
          <w:lang w:val="id_ID" w:bidi="id_ID"/>
        </w:rPr>
      </w:r>
    </w:p>
    <w:p>
      <w:pPr>
        <w:pStyle w:val="ListBullet"/>
        <w:spacing w:line="240" w:lineRule="auto"/>
        <w:ind w:left="720"/>
      </w:pPr>
      <w:r>
        <w:rPr>
          <w:lang w:val="id_ID" w:bidi="id_ID"/>
        </w:rPr>
      </w:r>
      <w:hyperlink r:id="rId190">
        <w:r>
          <w:rPr>
            <w:lang w:val="id_ID" w:bidi="id_ID"/>
          </w:rPr>
          <w:rPr>
            <w:color w:val="0000EE"/>
            <w:u w:val="single"/>
          </w:rPr>
          <w:t>Menyiapkan Panggung</w:t>
        </w:r>
      </w:hyperlink>
      <w:r>
        <w:rPr>
          <w:lang w:val="id_ID" w:bidi="id_ID"/>
        </w:rPr>
        <w:t xml:space="preserve"> (6.4 MB)</w:t>
      </w:r>
      <w:r>
        <w:rPr>
          <w:lang w:val="id_ID" w:bidi="id_ID"/>
        </w:rPr>
      </w:r>
    </w:p>
    <w:p>
      <w:pPr>
        <w:pStyle w:val="ListBullet"/>
        <w:spacing w:line="240" w:lineRule="auto"/>
        <w:ind w:left="720"/>
      </w:pPr>
      <w:r>
        <w:rPr>
          <w:lang w:val="id_ID" w:bidi="id_ID"/>
        </w:rPr>
      </w:r>
      <w:hyperlink r:id="rId191">
        <w:r>
          <w:rPr>
            <w:lang w:val="id_ID" w:bidi="id_ID"/>
          </w:rPr>
          <w:rPr>
            <w:color w:val="0000EE"/>
            <w:u w:val="single"/>
          </w:rPr>
          <w:t>Menjelaskan Adegan</w:t>
        </w:r>
      </w:hyperlink>
      <w:r>
        <w:rPr>
          <w:lang w:val="id_ID" w:bidi="id_ID"/>
        </w:rPr>
        <w:t xml:space="preserve"> (3.8 MB)</w:t>
      </w:r>
      <w:r>
        <w:rPr>
          <w:lang w:val="id_ID" w:bidi="id_ID"/>
        </w:rPr>
      </w:r>
    </w:p>
    <w:p>
      <w:pPr>
        <w:pStyle w:val="ListBullet"/>
        <w:spacing w:line="240" w:lineRule="auto"/>
        <w:ind w:left="720"/>
      </w:pPr>
      <w:r>
        <w:rPr>
          <w:lang w:val="id_ID" w:bidi="id_ID"/>
        </w:rPr>
      </w:r>
      <w:hyperlink r:id="rId192">
        <w:r>
          <w:rPr>
            <w:lang w:val="id_ID" w:bidi="id_ID"/>
          </w:rPr>
          <w:rPr>
            <w:color w:val="0000EE"/>
            <w:u w:val="single"/>
          </w:rPr>
          <w:t>Memperagakan Bacaan</w:t>
        </w:r>
      </w:hyperlink>
      <w:r>
        <w:rPr>
          <w:lang w:val="id_ID" w:bidi="id_ID"/>
        </w:rPr>
        <w:t xml:space="preserve"> (3.8 MB)</w:t>
      </w:r>
      <w:r>
        <w:rPr>
          <w:lang w:val="id_ID" w:bidi="id_ID"/>
        </w:rPr>
      </w:r>
    </w:p>
    <w:p>
      <w:pPr>
        <w:pStyle w:val="ListBullet"/>
        <w:spacing w:line="240" w:lineRule="auto"/>
        <w:ind w:left="720"/>
      </w:pPr>
      <w:r>
        <w:rPr>
          <w:lang w:val="id_ID" w:bidi="id_ID"/>
        </w:rPr>
      </w:r>
      <w:hyperlink r:id="rId193">
        <w:r>
          <w:rPr>
            <w:lang w:val="id_ID" w:bidi="id_ID"/>
          </w:rPr>
          <w:rPr>
            <w:color w:val="0000EE"/>
            <w:u w:val="single"/>
          </w:rPr>
          <w:t>Melengkapi yang Kurang</w:t>
        </w:r>
      </w:hyperlink>
      <w:r>
        <w:rPr>
          <w:lang w:val="id_ID" w:bidi="id_ID"/>
        </w:rPr>
        <w:t xml:space="preserve"> (1.8 MB)</w:t>
      </w:r>
      <w:r>
        <w:rPr>
          <w:lang w:val="id_ID" w:bidi="id_ID"/>
        </w:rPr>
      </w:r>
    </w:p>
    <w:p>
      <w:pPr>
        <w:pStyle w:val="ListBullet"/>
        <w:spacing w:line="240" w:lineRule="auto"/>
        <w:ind w:left="720"/>
      </w:pPr>
      <w:r>
        <w:rPr>
          <w:lang w:val="id_ID" w:bidi="id_ID"/>
        </w:rPr>
      </w:r>
      <w:hyperlink r:id="rId194">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6:14–29</w:t>
      </w:r>
      <w:r>
        <w:rPr>
          <w:lang w:val="id_ID" w:bidi="id_ID"/>
        </w:rPr>
      </w:r>
    </w:p>
    <w:p>
      <w:pPr>
        <w:pStyle w:val="Heading3"/>
      </w:pPr>
      <w:r>
        <w:rPr>
          <w:lang w:val="id_ID" w:bidi="id_ID"/>
        </w:rPr>
        <w:t>Dengar dan Renungkan</w:t>
      </w:r>
    </w:p>
    <w:p>
      <w:pPr/>
      <w:r>
        <w:rPr>
          <w:lang w:val="id_ID" w:bidi="id_ID"/>
        </w:rPr>
      </w:r>
      <w:r>
        <w:rPr>
          <w:lang w:val="id_ID" w:bidi="id_ID"/>
        </w:rPr>
        <w:t>Dengarkan Markus 6:14–29 dan renungkanlah dalam hati. Dengarkan teks sebanyak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Apakah yang kisah ini ceritakan kepada kita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Markus 6:14–29 dalam terjemahan yang paling mudah dimengerti.</w:t>
      </w:r>
    </w:p>
    <w:p>
      <w:pPr/>
      <w:r>
        <w:rPr>
          <w:lang w:val="id_ID" w:bidi="id_ID"/>
        </w:rPr>
      </w:r>
      <w:r>
        <w:rPr>
          <w:lang w:val="id_ID" w:bidi="id_ID"/>
        </w:rPr>
        <w:t xml:space="preserve">Ingatlah Yohanes Pembaptis dari kisah-kisah sebelumnya dalam Markus? </w:t>
      </w:r>
    </w:p>
    <w:p>
      <w:pPr/>
      <w:r>
        <w:rPr>
          <w:lang w:val="id_ID" w:bidi="id_ID"/>
        </w:rPr>
      </w:r>
      <w:r>
        <w:rPr>
          <w:lang w:val="id_ID" w:bidi="id_ID"/>
        </w:rPr>
        <w:t>Berhentilah di sini dan ingatlah bersama sebagai tim penerjemah apa yang saudara ketahui tentang Yohanes Pembaptis. Hentikan sejenak rekaman di sini.</w:t>
      </w:r>
    </w:p>
    <w:p>
      <w:pPr/>
      <w:r>
        <w:rPr>
          <w:lang w:val="id_ID" w:bidi="id_ID"/>
        </w:rPr>
      </w:r>
      <w:r>
        <w:rPr>
          <w:lang w:val="id_ID" w:bidi="id_ID"/>
        </w:rPr>
        <w:t>Markus menyela kisah tentang pengutusan para murid untuk menceritakan tentang kematian Yohanes Pembaptis. Ini adalah sebuah kisah tentang kematian Yohanes Pembaptis.</w:t>
      </w:r>
    </w:p>
    <w:p>
      <w:pPr/>
      <w:r>
        <w:rPr>
          <w:lang w:val="id_ID" w:bidi="id_ID"/>
        </w:rPr>
      </w:r>
      <w:r>
        <w:rPr>
          <w:lang w:val="id_ID" w:bidi="id_ID"/>
        </w:rPr>
        <w:t>Herodes Antipas adalah penguasa atas wilayah Galilea Herodes Antipas adalah anak dari Herodes Agung yang merupakan penguasa atas seluruh Yudea ketika Yesus lahir. Herodes Antipas diangkat ke posisinya sebagai penguasa oleh pemerintah Romawi yang pada saat itu memerintah daerah itu. Herodes Antipas tidak mengikuti hukum agama dari orang-orang Yahudi. Markus merujuk kepada Herodes sebagai raja. Sekalipun demikian, Herodes bukanlah seorang raja. Herodes Antipas memerintah atas sekitar 1/4 dari wilayah Yahudi. Berhentilah dan tunjukkan peta wilayah Galilea di mana Herodes memerintah. Hentikan sejenak rekaman di sini.</w:t>
      </w:r>
    </w:p>
    <w:p>
      <w:pPr/>
      <w:r>
        <w:rPr>
          <w:lang w:val="id_ID" w:bidi="id_ID"/>
        </w:rPr>
      </w:r>
      <w:r>
        <w:rPr>
          <w:lang w:val="id_ID" w:bidi="id_ID"/>
        </w:rPr>
        <w:t>Markus menempatkan kisah tentang Yohanes Pembaptis di sini karena Herodes telah mendengar tentang Yesus dan hal-hal yang diajarkan dan dilakukan oleh Yesus. Herodes tidak banyak mengetahui, jika memang ada, tentang Yesus sampai saat ini.</w:t>
      </w:r>
    </w:p>
    <w:p>
      <w:pPr/>
      <w:r>
        <w:rPr>
          <w:lang w:val="id_ID" w:bidi="id_ID"/>
        </w:rPr>
      </w:r>
      <w:r>
        <w:rPr>
          <w:lang w:val="id_ID" w:bidi="id_ID"/>
        </w:rPr>
        <w:t>Bagian pertama dari kisah ini dimulai dengan Herodes mendengar tentang Yesus dan reaksi Herodes terhadap apa yang Herodes dengar. Kemudian kisah ini beralih ke peristiwa-peristiwa yang terjadi sebelum Herodes mendengar tentang Yesus. Markus menceritakan kepada kita tentang penangkapan dan kematian Yohanes Pembaptis.</w:t>
      </w:r>
    </w:p>
    <w:p>
      <w:pPr/>
      <w:r>
        <w:rPr>
          <w:lang w:val="id_ID" w:bidi="id_ID"/>
        </w:rPr>
      </w:r>
      <w:r>
        <w:rPr>
          <w:lang w:val="id_ID" w:bidi="id_ID"/>
        </w:rPr>
        <w:t>Orang-orang sedang berbicara tentang Yesus Herodes telah membunuh Yohanes Pembaptis. Beberapa orang mengira bahwa Yesus adalah Yohanes Pembaptis yang telah dibangkitkan dari kematian. Yohanes tidak pernah melakukan mukjizat apa pun. Yohanes hanya berbicara kepada orang-orang tentang pertobatan atau bertobat dari dosa-dosa mereka dan berbalik kepada Allah dan dibaptis untuk menunjukkan bahwa mereka telah melakukan hal ini. Yang lain berpikir bahwa Yesus adalah Nabi Elia yang telah datang kembali. Elia adalah salah satu nabi yang terbesar di Israel. Elia telah hidup ratusan tahun sebelum kisah ini. Beberapa orang berpikir bahwa Elia telah kembali dan melakukan mukjizat-mukjizat. Beberapa orang berpikir bahwa Yesus adalah hanya seorang Nabi seperti beberapa Nabi yang telah diutus oleh Allah di masa lalu.</w:t>
      </w:r>
    </w:p>
    <w:p>
      <w:pPr/>
      <w:r>
        <w:rPr>
          <w:lang w:val="id_ID" w:bidi="id_ID"/>
        </w:rPr>
      </w:r>
      <w:r>
        <w:rPr>
          <w:lang w:val="id_ID" w:bidi="id_ID"/>
        </w:rPr>
        <w:t>Seorang nabi adalah seseorang yang membawa pesan Allah kepada manusia. Nabi menerima panggilan dan pesan dari Allah, membawa pesan dari Allah kepada manusia, dan mengetahui bahwa pekerjaannya yang paling penting adalah membawa Firman atau pesan dari Allah kepada manusia. Hal ini berarti bahwa orang-orang sedang berusaha untuk mencari tahu siapa Yesus itu. Herodes mendengar apa yang dikatakan orang-orang dan Herodes berpikir bahwa Yesus adalah Yohanes Pembaptis yang datang kembali untuk hidup. Ini adalah pendapat Yahudi pada umumnya bahwa seseorang yang dibangkitkan lalu datang untuk menghakimi, sehingga Herodes takut kalau Yohanes dibangkitkan dan Herodes akan dihakimi atas pembunuhannya.</w:t>
      </w:r>
    </w:p>
    <w:p>
      <w:pPr/>
      <w:r>
        <w:rPr>
          <w:lang w:val="id_ID" w:bidi="id_ID"/>
        </w:rPr>
      </w:r>
      <w:r>
        <w:rPr>
          <w:lang w:val="id_ID" w:bidi="id_ID"/>
        </w:rPr>
        <w:t xml:space="preserve">Kisah ini sekarang beralih untuk menceritakan kepada kita apa yang terjadi pada Yohanes Pembaptis. Yohanes Pembaptis adalah sepupu Yesus. Yohanes telah memberitakan bahwa orang-orang harus bertobat dari dosa-dosa mereka. Yohanes membaptis banyak orang yang ingin mengikuti Allah. Yohanes sangat berani dan memberi tahu banyak orang ketika mereka sedang melakukan hal yang salah atau berbuat dosa. </w:t>
      </w:r>
    </w:p>
    <w:p>
      <w:pPr/>
      <w:r>
        <w:rPr>
          <w:lang w:val="id_ID" w:bidi="id_ID"/>
        </w:rPr>
      </w:r>
      <w:r>
        <w:rPr>
          <w:lang w:val="id_ID" w:bidi="id_ID"/>
        </w:rPr>
        <w:t>Yohanes dengan berani mengatakan bahwa Herodes, penguasa atas wilayah Israel itu, telah berbuat dosa. Herodes menikahi Herodias, istri saudaranya. Hal ini sangat jelas melanggar hukum agama Yahudi yang telah diberikan Allah kepada Musa. Herodes menangkap Yohanes dan memenjarakan Yohanes sebagai suatu kebaikan bagi istrinya, Herodias. Herodias memiliki dendam terhadap Yohanes. Dendam adalah perasaan permusuhan yang kuat terhadap seseorang karena adanya keluhan atau rasa tidak puas. Herodias tidak suka ketika Yohanes mengatakan bahwa pernikahannya dengan Herodes adalah melanggar hukum Allah. Tetapi Herodes menganggap Yohanes sebagai seorang yang baik atau benar dan kudus. Benar berarti bahwa Yohanes melakukan apa yang benar menurut standar-standar Allah. Seorang yang kudus adalah seseorang yang dikhususkan untuk melayani Allah. Seorang manusia yang kudus bukanlah tidak berdosa, tetapi tetap menjaga dirinya murni dan bersih secara moral. Herodes takut menyakiti Yohanes. Bahkan, Herodes suka mendengarkan Yohanes. Herodes melindungi Yohanes.</w:t>
      </w:r>
    </w:p>
    <w:p>
      <w:pPr/>
      <w:r>
        <w:rPr>
          <w:lang w:val="id_ID" w:bidi="id_ID"/>
        </w:rPr>
      </w:r>
      <w:r>
        <w:rPr>
          <w:lang w:val="id_ID" w:bidi="id_ID"/>
        </w:rPr>
        <w:t xml:space="preserve">Namun, Herodias, marah dan ingin membunuh Yohanes. Pada suatu malam di sebuah pesta besar untuk merayakan ulang tahun Herodes, Herodias mendapat kesempatan untuk membunuh Yohanes. Putri Herodias menari di pesta. Herodes serta Herodias dikenal sangat tidak bermoral, dan tidak mengejutkan kalau seorang wanita muda mau menari seperti ini di depan banyak orang. Tamu yang hadir termasuk pejabat tinggi pemerintah, komandan militer, serta tokoh atau warga terkemuka di daerah tersebut. Biasanya seorang anak perempuan tidak akan menari dengan suatu cara seperti itu di hadapan orang-orang yang tidak berasal dari keluarganya. Tarian anak perempuan itu mungkin adalah jenis tarian yang tidak pantas bagi seorang perempuan untuk dilakukan di depan seorang pria. Semua orang di pesta itu merasa senang dengan tariannya. Herodes menawarkan untuk memberikan apa pun yang diinginkan oleh putrinya. Dia menawarkannya sampai "separuh kerajaan"--atau setengah dari negeri yang diperintahnya. Herodes membuat sebuah </w:t>
      </w:r>
      <w:r>
        <w:rPr>
          <w:b/>
          <w:lang w:val="id_ID" w:bidi="id_ID"/>
        </w:rPr>
        <w:t>sumpah,</w:t>
      </w:r>
      <w:r>
        <w:rPr>
          <w:lang w:val="id_ID" w:bidi="id_ID"/>
        </w:rPr>
        <w:t xml:space="preserve"> yang berarti bahwa ia membuat janji yang serius bahwa jika ia tidak menepatinya, ia mengatakan bahwa Allah dapat menghukumnya karena hal itu. Herodes membuat sumpah ini di depan semua tamu. Herodes tidak memiliki otoritas untuk memberikan bagian dari kerajaannya. Hanya orang-orang Romawi yang dapat melakukan hal itu. Karena pesta ini adalah pesta ulang tahun Herodes, itu berarti bahwa Herodes mungkin sedang mabuk ketika Herodes membuat sumpah ini. Mabuk berarti dikendalikan oleh alkohol yang telah saudara minum. Saudara tidak membuat keputusan yang baik ketika mabuk atau ketika alkohol mengendalikan tindakan saudara. </w:t>
      </w:r>
    </w:p>
    <w:p>
      <w:pPr/>
      <w:r>
        <w:rPr>
          <w:lang w:val="id_ID" w:bidi="id_ID"/>
        </w:rPr>
      </w:r>
      <w:r>
        <w:rPr>
          <w:lang w:val="id_ID" w:bidi="id_ID"/>
        </w:rPr>
        <w:t>Anak perempuan itu tahu bahwa Herodes tidak secara harfiah berarti "setengah kerajaan," tetapi bahwa ia dapat meminta sesuatu yang sangat besar atau penting. Anak perempuan itu bertanya kepada ibunya, Herodias, apa yang harus dilakukan, dan Herodias mengatakan kepada anak perempuan itu untuk meminta kepala Yohanes di atas sebuah nampan. Tunjukkan sebuah gambar piring saji.</w:t>
      </w:r>
    </w:p>
    <w:p>
      <w:pPr/>
      <w:r>
        <w:rPr>
          <w:lang w:val="id_ID" w:bidi="id_ID"/>
        </w:rPr>
      </w:r>
      <w:r>
        <w:rPr>
          <w:lang w:val="id_ID" w:bidi="id_ID"/>
        </w:rPr>
        <w:t>Hentikan sejenak rekaman di sini.</w:t>
      </w:r>
    </w:p>
    <w:p>
      <w:pPr/>
      <w:r>
        <w:rPr>
          <w:lang w:val="id_ID" w:bidi="id_ID"/>
        </w:rPr>
      </w:r>
      <w:r>
        <w:rPr>
          <w:lang w:val="id_ID" w:bidi="id_ID"/>
        </w:rPr>
        <w:t>Herodes sangat sedih sekali dengan hal ini. Karena Herodes telah membuat janji atau sumpah di depan semua tamu di pesta itu, Herodes tidak dapat menolak untuk mengabulkan keinginannya. Herodes mengutus seorang algojo atau seorang prajurit untuk memotong kepala Yohanes dengan pedang. Prajurit itu membawa kepala Yohanes pada sebuah nampan saji ke perayaan. Anak perempuan itu membawa kepala itu kepada ibunya. Herodes harus melakukannya\-- ia akan malu jika tidak menepati janjinya. Para murid Yohanes datang untuk mengambil jenazahnya dan mengubur Yohanes di sebuah makam untuk menghormatinya. Makam itu mungkin adalah sebuah gua. Tempat pemakaman yang biasa adalah sebuah gua. Tunjukkan gambar sebuah makam.</w:t>
      </w:r>
    </w:p>
    <w:p>
      <w:pPr/>
      <w:r>
        <w:rPr>
          <w:lang w:val="id_ID" w:bidi="id_ID"/>
        </w:rPr>
      </w:r>
      <w:r>
        <w:rPr>
          <w:b/>
          <w:lang w:val="id_ID" w:bidi="id_ID"/>
        </w:rPr>
        <w:t>Ini adalah bagian akhir dari rekaman.</w:t>
      </w:r>
      <w:r>
        <w:rPr>
          <w:lang w:val="id_ID" w:bidi="id_ID"/>
        </w:rPr>
      </w:r>
    </w:p>
    <w:p>
      <w:pPr>
        <w:pStyle w:val="Heading3"/>
      </w:pPr>
      <w:r>
        <w:rPr>
          <w:lang w:val="id_ID" w:bidi="id_ID"/>
        </w:rPr>
        <w:t>Menjelaskan Adegan</w:t>
      </w:r>
    </w:p>
    <w:p>
      <w:pPr/>
      <w:r>
        <w:rPr>
          <w:lang w:val="id_ID" w:bidi="id_ID"/>
        </w:rPr>
      </w:r>
      <w:r>
        <w:rPr>
          <w:lang w:val="id_ID" w:bidi="id_ID"/>
        </w:rPr>
        <w:t>Dengarkan versi audio dari Markus 6:14–29 dalam terjemahan yang paling mudah dipahami.</w:t>
      </w:r>
    </w:p>
    <w:p>
      <w:pPr/>
      <w:r>
        <w:rPr>
          <w:lang w:val="id_ID" w:bidi="id_ID"/>
        </w:rPr>
      </w:r>
      <w:r>
        <w:rPr>
          <w:lang w:val="id_ID" w:bidi="id_ID"/>
        </w:rPr>
        <w:t>Pada langkah ini, kelompok akan menentukan adegan, tokoh, dan latar dari bagian ini. Selanjutnya, kelompok akan membayangkan perikop ini.</w:t>
      </w:r>
    </w:p>
    <w:p>
      <w:pPr/>
      <w:r>
        <w:rPr>
          <w:lang w:val="id_ID" w:bidi="id_ID"/>
        </w:rPr>
      </w:r>
      <w:r>
        <w:rPr>
          <w:lang w:val="id_ID" w:bidi="id_ID"/>
        </w:rPr>
        <w:t>Perikop ini memiliki empat adegan.</w:t>
      </w:r>
    </w:p>
    <w:p>
      <w:pPr/>
      <w:r>
        <w:rPr>
          <w:lang w:val="id_ID" w:bidi="id_ID"/>
        </w:rPr>
      </w:r>
      <w:r>
        <w:rPr>
          <w:b/>
          <w:lang w:val="id_ID" w:bidi="id_ID"/>
        </w:rPr>
        <w:t>Adegan pertama</w:t>
      </w:r>
      <w:r>
        <w:rPr>
          <w:lang w:val="id_ID" w:bidi="id_ID"/>
        </w:rPr>
        <w:t xml:space="preserve"> memberikan latar belakang untuk kisah ini. Banyak orang yang berbicara tentang Yesus, dan Raja Herodes mendengar tentang Yesus.</w:t>
      </w:r>
    </w:p>
    <w:p>
      <w:pPr/>
      <w:r>
        <w:rPr>
          <w:lang w:val="id_ID" w:bidi="id_ID"/>
        </w:rPr>
      </w:r>
      <w:r>
        <w:rPr>
          <w:lang w:val="id_ID" w:bidi="id_ID"/>
        </w:rPr>
        <w:t>Adegan pertama ini terjadi setelah tiga adegan berikutnya. Ini adalah latar belakang yang diberikan sebelum menceritakan kisah yang terjadi di masa lalu. Saudara mungkin ingin dengan jelas menempatkan beberapa tanda dalam kisah ini untuk menjelaskan bahwa adegan satu terjadi setelah adegan kedua, ketiga, dan keempat.</w:t>
      </w:r>
    </w:p>
    <w:p>
      <w:pPr/>
      <w:r>
        <w:rPr>
          <w:lang w:val="id_ID" w:bidi="id_ID"/>
        </w:rPr>
      </w:r>
      <w:r>
        <w:rPr>
          <w:b/>
          <w:lang w:val="id_ID" w:bidi="id_ID"/>
        </w:rPr>
        <w:t>Adegan kedua</w:t>
      </w:r>
      <w:r>
        <w:rPr>
          <w:lang w:val="id_ID" w:bidi="id_ID"/>
        </w:rPr>
        <w:t xml:space="preserve"> menggambarkan mengapa Herodes menghukum mati Yohanes.</w:t>
      </w:r>
    </w:p>
    <w:p>
      <w:pPr/>
      <w:r>
        <w:rPr>
          <w:lang w:val="id_ID" w:bidi="id_ID"/>
        </w:rPr>
      </w:r>
      <w:r>
        <w:rPr>
          <w:b/>
          <w:lang w:val="id_ID" w:bidi="id_ID"/>
        </w:rPr>
        <w:t>Adegan ketiga</w:t>
      </w:r>
      <w:r>
        <w:rPr>
          <w:lang w:val="id_ID" w:bidi="id_ID"/>
        </w:rPr>
        <w:t xml:space="preserve"> menggambarkan perjamuan yang diadakan Herodes sebagai sebuah pesta ulang tahun yang besar.</w:t>
      </w:r>
    </w:p>
    <w:p>
      <w:pPr/>
      <w:r>
        <w:rPr>
          <w:lang w:val="id_ID" w:bidi="id_ID"/>
        </w:rPr>
      </w:r>
      <w:r>
        <w:rPr>
          <w:b/>
          <w:lang w:val="id_ID" w:bidi="id_ID"/>
        </w:rPr>
        <w:t>Adegan keempat</w:t>
      </w:r>
      <w:r>
        <w:rPr>
          <w:lang w:val="id_ID" w:bidi="id_ID"/>
        </w:rPr>
        <w:t xml:space="preserve"> menceritakan tentang kematian dan penguburan Yohanes Pembaptis yang sebenarnya.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Herodes, sang raja</w:t>
      </w:r>
    </w:p>
    <w:p>
      <w:pPr>
        <w:pStyle w:val="ListBullet"/>
        <w:spacing w:line="240" w:lineRule="auto"/>
        <w:ind w:left="720"/>
      </w:pPr>
      <w:r>
        <w:rPr>
          <w:lang w:val="id_ID" w:bidi="id_ID"/>
        </w:rPr>
      </w:r>
      <w:r>
        <w:rPr>
          <w:lang w:val="id_ID" w:bidi="id_ID"/>
        </w:rPr>
        <w:t>Orang-orang yang berbicara tentang Yesus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Para prajurit Herodes yang diutus untuk memenjarakan Yohanes</w:t>
      </w:r>
    </w:p>
    <w:p>
      <w:pPr>
        <w:pStyle w:val="ListBullet"/>
        <w:spacing w:line="240" w:lineRule="auto"/>
        <w:ind w:left="720"/>
      </w:pPr>
      <w:r>
        <w:rPr>
          <w:lang w:val="id_ID" w:bidi="id_ID"/>
        </w:rPr>
      </w:r>
      <w:r>
        <w:rPr>
          <w:lang w:val="id_ID" w:bidi="id_ID"/>
        </w:rPr>
        <w:t>Herodias</w:t>
      </w:r>
    </w:p>
    <w:p>
      <w:pPr>
        <w:pStyle w:val="ListBullet"/>
        <w:spacing w:line="240" w:lineRule="auto"/>
        <w:ind w:left="720"/>
      </w:pPr>
      <w:r>
        <w:rPr>
          <w:lang w:val="id_ID" w:bidi="id_ID"/>
        </w:rPr>
      </w:r>
      <w:r>
        <w:rPr>
          <w:lang w:val="id_ID" w:bidi="id_ID"/>
        </w:rPr>
        <w:t xml:space="preserve">Para tamu Herodes (yang meliputi para pejabat tinggi pemerintah, para perwira tentara, dan warga negara Galilea yang terkemuka) </w:t>
      </w:r>
    </w:p>
    <w:p>
      <w:pPr>
        <w:pStyle w:val="ListBullet"/>
        <w:spacing w:line="240" w:lineRule="auto"/>
        <w:ind w:left="720"/>
      </w:pPr>
      <w:r>
        <w:rPr>
          <w:lang w:val="id_ID" w:bidi="id_ID"/>
        </w:rPr>
      </w:r>
      <w:r>
        <w:rPr>
          <w:lang w:val="id_ID" w:bidi="id_ID"/>
        </w:rPr>
        <w:t>Anak perempuan Herodias</w:t>
      </w:r>
    </w:p>
    <w:p>
      <w:pPr>
        <w:pStyle w:val="ListBullet"/>
        <w:spacing w:line="240" w:lineRule="auto"/>
        <w:ind w:left="720"/>
      </w:pPr>
      <w:r>
        <w:rPr>
          <w:lang w:val="id_ID" w:bidi="id_ID"/>
        </w:rPr>
      </w:r>
      <w:r>
        <w:rPr>
          <w:lang w:val="id_ID" w:bidi="id_ID"/>
        </w:rPr>
        <w:t>Seorang algojo</w:t>
      </w:r>
    </w:p>
    <w:p>
      <w:pPr>
        <w:pStyle w:val="ListBullet"/>
        <w:spacing w:line="240" w:lineRule="auto"/>
        <w:ind w:left="720"/>
      </w:pPr>
      <w:r>
        <w:rPr>
          <w:lang w:val="id_ID" w:bidi="id_ID"/>
        </w:rPr>
      </w:r>
      <w:r>
        <w:rPr>
          <w:lang w:val="id_ID" w:bidi="id_ID"/>
        </w:rPr>
        <w:t>Murid-murid Yohanes</w:t>
      </w:r>
    </w:p>
    <w:p>
      <w:pPr/>
      <w:r>
        <w:rPr>
          <w:lang w:val="id_ID" w:bidi="id_ID"/>
        </w:rPr>
      </w:r>
      <w:r>
        <w:rPr>
          <w:lang w:val="id_ID" w:bidi="id_ID"/>
        </w:rPr>
        <w:t>Sebagai kelompok, perhatikan bagian-bagian dari latar belakang bagian ini: Sebelum mulai memerankan kisah itu, bicarakan tentang bagaimana menceritakan kisah itu sehingga orang-orang memahami urutan peristiwa. Awal kisah ini sebenarnya terjadi setelah kematian Yohanes. Herodes mendengar tentang Yesus dan hal-hal yang dikatakan orang-orang tentang Yesus. Banyak orang, termasuk Herodes, berpikir bahwa Yesus benar-benar Yohanes Pembaptis yang bangkit kembali dari kematian. Kemudian Markus menceritakan kepada kita kisah bagaimana Yohanes meninggal.</w:t>
      </w:r>
    </w:p>
    <w:p>
      <w:pPr/>
      <w:r>
        <w:rPr>
          <w:lang w:val="id_ID" w:bidi="id_ID"/>
        </w:rPr>
      </w:r>
      <w:r>
        <w:rPr>
          <w:lang w:val="id_ID" w:bidi="id_ID"/>
        </w:rPr>
        <w:t>Berhentilah di sini dan ceritakan sebuah kisah. Bagian pertama dari kisah ini berkaitan dengan sesuatu yang sedang terjadi sekarang. Ini bisa menjadi kisah bahagia seperti pernikahan atau rumah baru atau bisa menjadi kisah sedih. Setelah menceritakan apa yang sedang terjadi sekarang, percerita itu akan kembali dan menceritakan peristiwa-peristiwa yang terjadi sebelum ini. Perhatikanlah cara orang itu menceritakan apa yang terjadi di masa lalu. Hentikan sejenak rekaman di sini.</w:t>
      </w:r>
    </w:p>
    <w:p>
      <w:pPr/>
      <w:r>
        <w:rPr>
          <w:lang w:val="id_ID" w:bidi="id_ID"/>
        </w:rPr>
      </w:r>
      <w:r>
        <w:rPr>
          <w:lang w:val="id_ID" w:bidi="id_ID"/>
        </w:rPr>
        <w:t>Adegan pertama berbicara tentang bagaimana Herodes Antipas mendengar tentang Yesus. Sampai sekarang, Yesus telah mengajar dan menyembuhkan untuk beberapa waktu. Orang-orang sedang berusaha untuk memahami siapa Yesus sebenarnya. Beberapa berpikir bahwa Yesus adalah Yohanes Pembaptis yang telah hidup kembali. Yang lain berpikir bahwa Yesus adalah Nabi Elia yang telah datang kembali. Yang lain berpikir bahwa Yesus adalah seorang nabi lainnya. Herodes mendengar hal-hal ini. Herodes berpikir bahwa Yesus adalah Yohanes Pembaptis, yang Herodes telah memerintahkan untuk dibunuh dengan memenggal kepalanya.</w:t>
      </w:r>
    </w:p>
    <w:p>
      <w:pPr/>
      <w:r>
        <w:rPr>
          <w:lang w:val="id_ID" w:bidi="id_ID"/>
        </w:rPr>
      </w:r>
      <w:r>
        <w:rPr>
          <w:lang w:val="id_ID" w:bidi="id_ID"/>
        </w:rPr>
        <w:t>Adegan kedua menggambarkan latar belakang pernikahan Herodes dengan Herodias. Herodias telah menikah dengan saudara Herodes. Hukum agama tidak mengizinkan seorang pria untuk menikahi istri saudaranya yang masih hidup. Yohanes mengatakan kepada Herodes bahwa Herodes telah melanggar hukum Allah yang adalah dosa. Herodias membenci Yohanes Pembaptis karena Yohanes mengatakan hal-hal ini. Herodias ingin Yohanes dibunuh. Herodes telah menangkap Yohanes dan memenjarakan untuk menyenangkan Herodias. Herodes menghormati Yohanes dan mendengarkan Yohanes. Herodes menganggap Yohanes sebagai seorang yang benar. Herodes menganggap Yohanes adalah seorang yang kudus. Herodes melindungi Yohanes. Yohanes membuat Herodes sangat tidak nyaman ketika Yohanes berbicara, tetapi Herodes suka mendengarkan Yohanes.</w:t>
      </w:r>
    </w:p>
    <w:p>
      <w:pPr/>
      <w:r>
        <w:rPr>
          <w:lang w:val="id_ID" w:bidi="id_ID"/>
        </w:rPr>
      </w:r>
      <w:r>
        <w:rPr>
          <w:lang w:val="id_ID" w:bidi="id_ID"/>
        </w:rPr>
        <w:t>Adegan ketiga terjadi di istana dengan pesta ulang tahun dan para tamu. Herodes mengundang semua pemimpin termasuk para pejabat pemerintah dan para pejabat militer ke perjamuan itu. Anak perempuan Herodias menari di depan raja dan semua tamu raja. Mereka semua senang dengan tariannya. Herodes menjanjikan apa pun yang dia sukai, sekalipun sampai setengah kerajaannya. Herodes membuat ini sebagai janji atau sumpah yang berarti bahwa Herodes harus melakukan seperti yang telah ia janjikan. Di kemudian hari dia tidak dapat memutuskan untuk tidak memberikan apa yang ia minta. Putrinya keluar dan bertanya kepada ibunya apa yang harus dia minta. Ini mengasumsikan bahwa sang ibu tidak berada di ruang pesta pada saat tarian atau janji. Herodias menjawab, "Mintalah kepala Yohanes Pembaptis."</w:t>
      </w:r>
    </w:p>
    <w:p>
      <w:pPr/>
      <w:r>
        <w:rPr>
          <w:lang w:val="id_ID" w:bidi="id_ID"/>
        </w:rPr>
      </w:r>
      <w:r>
        <w:rPr>
          <w:lang w:val="id_ID" w:bidi="id_ID"/>
        </w:rPr>
        <w:t>Adegan ke empat, putri Herodes bergegas kembali kepada raja dan meminta kepala Yohanes Pembaptis di atas sebuah nampan. Sang raja segera menepati janjinya karena ia mengucapkan di hadapan para tamunya dan tidak bisa menolaknya. Herodes mengutus algojo itu ke penjara. Seorang algojo pergi ke penjara, memenggal kepala Yohanes di penjara, membawa kepala itu kembali ke atas sebuah nampan, dan memberikannya kepada putri Herodias. Anak perempuan Herodias membawa piring dengan kepala di atasnya kepada ibunya. Hal ini semua terjadi sementara perjamuan itu masih berlangsung.</w:t>
      </w:r>
    </w:p>
    <w:p>
      <w:pPr/>
      <w:r>
        <w:rPr>
          <w:lang w:val="id_ID" w:bidi="id_ID"/>
        </w:rPr>
      </w:r>
      <w:r>
        <w:rPr>
          <w:lang w:val="id_ID" w:bidi="id_ID"/>
        </w:rPr>
        <w:t>Para murid Yohanes mendengar apa yang terjadi. Para murid Yohanes datang dan mengambil tubuh Yohanes dan menguburnya di sebuah makam.</w:t>
      </w:r>
    </w:p>
    <w:p>
      <w:pPr/>
      <w:r>
        <w:rPr>
          <w:lang w:val="id_ID" w:bidi="id_ID"/>
        </w:rPr>
      </w:r>
      <w:r>
        <w:rPr>
          <w:lang w:val="id_ID" w:bidi="id_ID"/>
        </w:rPr>
        <w:t>Sekarang, kelompok harus membuat papan cerita, menggambar, atau menggunakan barang-barang untuk memvisualisasikan perikop ini dan tindakan-tindakan yang ada di dalam cerita.</w:t>
      </w:r>
    </w:p>
    <w:p>
      <w:pPr/>
      <w:r>
        <w:rPr>
          <w:lang w:val="id_ID" w:bidi="id_ID"/>
        </w:rPr>
      </w:r>
      <w:r>
        <w:rPr>
          <w:b/>
          <w:lang w:val="id_ID" w:bidi="id_ID"/>
        </w:rPr>
        <w:t>Ini adalah bagian akhir dari rekaman.</w:t>
      </w:r>
      <w:r>
        <w:rPr>
          <w:lang w:val="id_ID" w:bidi="id_ID"/>
        </w:rPr>
      </w:r>
    </w:p>
    <w:p>
      <w:pPr>
        <w:pStyle w:val="Heading3"/>
      </w:pPr>
      <w:r>
        <w:rPr>
          <w:lang w:val="id_ID" w:bidi="id_ID"/>
        </w:rPr>
        <w:t>Memperagakan Bacaan</w:t>
      </w:r>
    </w:p>
    <w:p>
      <w:pPr/>
      <w:r>
        <w:rPr>
          <w:lang w:val="id_ID" w:bidi="id_ID"/>
        </w:rPr>
      </w:r>
      <w:r>
        <w:rPr>
          <w:lang w:val="id_ID" w:bidi="id_ID"/>
        </w:rPr>
        <w:t>Dengarkan versi audio dari Markus 6:14–29 dalam terjemahan yang paling mudah dipahami.</w:t>
      </w:r>
    </w:p>
    <w:p>
      <w:pPr/>
      <w:r>
        <w:rPr>
          <w:lang w:val="id_ID" w:bidi="id_ID"/>
        </w:rPr>
      </w:r>
      <w:r>
        <w:rPr>
          <w:lang w:val="id_ID" w:bidi="id_ID"/>
        </w:rPr>
        <w:t>Pada langkah ini, kelompok akan mendramatisasi perikop ini.</w:t>
      </w:r>
    </w:p>
    <w:p>
      <w:pPr/>
      <w:r>
        <w:rPr>
          <w:lang w:val="id_ID" w:bidi="id_ID"/>
        </w:rPr>
      </w:r>
      <w:r>
        <w:rPr>
          <w:lang w:val="id_ID" w:bidi="id_ID"/>
        </w:rPr>
        <w:t>Kisah ini memiliki 4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Herodes, sang raja</w:t>
      </w:r>
    </w:p>
    <w:p>
      <w:pPr>
        <w:pStyle w:val="ListBullet"/>
        <w:spacing w:line="240" w:lineRule="auto"/>
        <w:ind w:left="720"/>
      </w:pPr>
      <w:r>
        <w:rPr>
          <w:lang w:val="id_ID" w:bidi="id_ID"/>
        </w:rPr>
      </w:r>
      <w:r>
        <w:rPr>
          <w:lang w:val="id_ID" w:bidi="id_ID"/>
        </w:rPr>
        <w:t>Orang-orang yang berbicara tentang Yesus</w:t>
      </w:r>
    </w:p>
    <w:p>
      <w:pPr>
        <w:pStyle w:val="ListBullet"/>
        <w:spacing w:line="240" w:lineRule="auto"/>
        <w:ind w:left="720"/>
      </w:pPr>
      <w:r>
        <w:rPr>
          <w:lang w:val="id_ID" w:bidi="id_ID"/>
        </w:rPr>
      </w:r>
      <w:r>
        <w:rPr>
          <w:lang w:val="id_ID" w:bidi="id_ID"/>
        </w:rPr>
        <w:t>Yohanes Pembaptis</w:t>
      </w:r>
    </w:p>
    <w:p>
      <w:pPr>
        <w:pStyle w:val="ListBullet"/>
        <w:spacing w:line="240" w:lineRule="auto"/>
        <w:ind w:left="720"/>
      </w:pPr>
      <w:r>
        <w:rPr>
          <w:lang w:val="id_ID" w:bidi="id_ID"/>
        </w:rPr>
      </w:r>
      <w:r>
        <w:rPr>
          <w:lang w:val="id_ID" w:bidi="id_ID"/>
        </w:rPr>
        <w:t>Para prajurit Herodes diutus untuk memenjarakan Yohanes</w:t>
      </w:r>
    </w:p>
    <w:p>
      <w:pPr>
        <w:pStyle w:val="ListBullet"/>
        <w:spacing w:line="240" w:lineRule="auto"/>
        <w:ind w:left="720"/>
      </w:pPr>
      <w:r>
        <w:rPr>
          <w:lang w:val="id_ID" w:bidi="id_ID"/>
        </w:rPr>
      </w:r>
      <w:r>
        <w:rPr>
          <w:lang w:val="id_ID" w:bidi="id_ID"/>
        </w:rPr>
        <w:t>Herodias</w:t>
      </w:r>
    </w:p>
    <w:p>
      <w:pPr>
        <w:pStyle w:val="ListBullet"/>
        <w:spacing w:line="240" w:lineRule="auto"/>
        <w:ind w:left="720"/>
      </w:pPr>
      <w:r>
        <w:rPr>
          <w:lang w:val="id_ID" w:bidi="id_ID"/>
        </w:rPr>
      </w:r>
      <w:r>
        <w:rPr>
          <w:lang w:val="id_ID" w:bidi="id_ID"/>
        </w:rPr>
        <w:t>Para tamu Herodes (yang meliputi para pejabat tinggi pemerintah, para perwira tentara, dan warga negara Galilea yang terkemuka)</w:t>
      </w:r>
    </w:p>
    <w:p>
      <w:pPr>
        <w:pStyle w:val="ListBullet"/>
        <w:spacing w:line="240" w:lineRule="auto"/>
        <w:ind w:left="720"/>
      </w:pPr>
      <w:r>
        <w:rPr>
          <w:lang w:val="id_ID" w:bidi="id_ID"/>
        </w:rPr>
      </w:r>
      <w:r>
        <w:rPr>
          <w:lang w:val="id_ID" w:bidi="id_ID"/>
        </w:rPr>
        <w:t>Anak perempuan Herodias</w:t>
      </w:r>
    </w:p>
    <w:p>
      <w:pPr>
        <w:pStyle w:val="ListBullet"/>
        <w:spacing w:line="240" w:lineRule="auto"/>
        <w:ind w:left="720"/>
      </w:pPr>
      <w:r>
        <w:rPr>
          <w:lang w:val="id_ID" w:bidi="id_ID"/>
        </w:rPr>
      </w:r>
      <w:r>
        <w:rPr>
          <w:lang w:val="id_ID" w:bidi="id_ID"/>
        </w:rPr>
        <w:t>Seorang algojo</w:t>
      </w:r>
    </w:p>
    <w:p>
      <w:pPr>
        <w:pStyle w:val="ListBullet"/>
        <w:spacing w:line="240" w:lineRule="auto"/>
        <w:ind w:left="720"/>
      </w:pPr>
      <w:r>
        <w:rPr>
          <w:lang w:val="id_ID" w:bidi="id_ID"/>
        </w:rPr>
      </w:r>
      <w:r>
        <w:rPr>
          <w:lang w:val="id_ID" w:bidi="id_ID"/>
        </w:rPr>
        <w:t>Murid-murid Yohanes</w:t>
      </w:r>
    </w:p>
    <w:p>
      <w:pPr/>
      <w:r>
        <w:rPr>
          <w:lang w:val="id_ID" w:bidi="id_ID"/>
        </w:rPr>
      </w:r>
      <w:r>
        <w:rPr>
          <w:lang w:val="id_ID" w:bidi="id_ID"/>
        </w:rPr>
        <w:t>Sebagai kelompok, peragakan perikop ini dua kali. Anda harus memeragakan bagian ini dalam bahasa Anda.</w:t>
      </w:r>
    </w:p>
    <w:p>
      <w:pPr/>
      <w:r>
        <w:rPr>
          <w:lang w:val="id_ID" w:bidi="id_ID"/>
        </w:rPr>
      </w:r>
      <w:r>
        <w:rPr>
          <w:lang w:val="id_ID" w:bidi="id_ID"/>
        </w:rPr>
        <w:t>Pertama, peragakanlah kisah ini tanpa berhenti. Perhatikan dialog, aliran cerita, alur cerita, dan urutan waktu dari cerita ini. Pastikan agar saat memerankan cerita tidak ada bagian sulit atau penting yang terlewatkan. Bantulah satu sama lain untuk mengingat bagian-bagian dari cerita itu. Hentikan sejenak audio ini di sini dan mulai peragakan bagian ini.</w:t>
      </w:r>
    </w:p>
    <w:p>
      <w:pPr/>
      <w:r>
        <w:rPr>
          <w:lang w:val="id_ID" w:bidi="id_ID"/>
        </w:rPr>
      </w:r>
      <w:r>
        <w:rPr>
          <w:lang w:val="id_ID" w:bidi="id_ID"/>
        </w:rPr>
        <w:t>Kelompok harus memperagakan bagian ini untuk kedua kalinya. Pada bagian-bagian tertentu dalam drama, berhenti sebentar dan tanyakan pada orang yang sedang memerankan tokoh, "Apa yang kamu rasakan atau pikirkan?" Orang yang memerankan tokoh harus menjawab apa yang kira-kira mereka rasakan atau pikirkan jika mereka menjadi tokoh tersebut. Kemudian ulangi drama itu. Hentikan sejenak audio di sini dan peragakan bagian ini untuk kedua kalinya.</w:t>
      </w:r>
    </w:p>
    <w:p>
      <w:pPr/>
      <w:r>
        <w:rPr>
          <w:lang w:val="id_ID" w:bidi="id_ID"/>
        </w:rPr>
      </w:r>
      <w:r>
        <w:rPr>
          <w:lang w:val="id_ID" w:bidi="id_ID"/>
        </w:rPr>
        <w:t>Berikut ini adalah contoh drama dan kemungkinan respon yang diberikan.</w:t>
      </w:r>
    </w:p>
    <w:p>
      <w:pPr/>
      <w:r>
        <w:rPr>
          <w:lang w:val="id_ID" w:bidi="id_ID"/>
        </w:rPr>
      </w:r>
      <w:r>
        <w:rPr>
          <w:lang w:val="id_ID" w:bidi="id_ID"/>
        </w:rPr>
        <w:t xml:space="preserve">Dalam adegan pertama, ketika kisah itu dimulai, Herodes mendengar tentang Yesus. Orang-orang berkata, "Mungkin Yesus adalah Elia atau mungkin Yohanes Pembaptis atau mungkin seorang nabi lainnya." Namun Herodes mulai berpikir bahwa Yesus adalah Yohanes Pembaptis, orang yang telah dipenggal Herodes, bangkit dari kematian. </w:t>
      </w:r>
      <w:r>
        <w:rPr>
          <w:b/>
          <w:lang w:val="id_ID" w:bidi="id_ID"/>
        </w:rPr>
        <w:t>Hentikan adegannya</w:t>
      </w:r>
      <w:r>
        <w:rPr>
          <w:lang w:val="id_ID" w:bidi="id_ID"/>
        </w:rPr>
        <w:t>. Tanyakan kepada Herod, "Bagaimana perasaan kamu sekarang?" Saudara mungkin mendengar hal-hal seperti, "Aku bingung. Bagaimana Yohanes bisa hidup kembali?" atau "Aku takut." Bagaimana jika orang ini benar-benar Yohanes?" atau "Aku menyesal karena telah membunuh Yohanes." Ulangi adegannya.</w:t>
      </w:r>
    </w:p>
    <w:p>
      <w:pPr/>
      <w:r>
        <w:rPr>
          <w:lang w:val="id_ID" w:bidi="id_ID"/>
        </w:rPr>
      </w:r>
      <w:r>
        <w:rPr>
          <w:lang w:val="id_ID" w:bidi="id_ID"/>
        </w:rPr>
        <w:t xml:space="preserve">Dalam adegan kedua, Herodes telah mengutus para prajurit yang telah menangkap dan memenjarakan Yohanes. Yohanes telah berkata kepada Herodes bahwa adalah melanggar hukum Tuhan bagi Herodes untuk menikahi istri saudaranya Filipus. Nama perempuan ini adalah Herodias. Herodias memiliki dendam terhadap Yohanes dan ingin membunuhnya. </w:t>
      </w:r>
      <w:r>
        <w:rPr>
          <w:b/>
          <w:lang w:val="id_ID" w:bidi="id_ID"/>
        </w:rPr>
        <w:t>Hentikan adegannya.</w:t>
      </w:r>
      <w:r>
        <w:rPr>
          <w:lang w:val="id_ID" w:bidi="id_ID"/>
        </w:rPr>
        <w:t xml:space="preserve"> Tanyakan kepada Herodias, "Bagaimana perasaanmu?" Saudara mungkin mendengar hal-hal seperti, "Saya marah dengan Yohanes," "Saya membenci Yohanes," atau "Beraninya Yohanes mengatakan kepada orang-orang bahwa saya hidup dalam dosa! Saya adalah istri raja. Saya dapat melakukan apa yang saya inginkan! Hukum agama itu sudah kuno. Kita sekarang hidup di bawah hukum Romawi. Yohanes harus berhenti berbicara seperti ini." Lanjutkan peragaannya.</w:t>
      </w:r>
    </w:p>
    <w:p>
      <w:pPr/>
      <w:r>
        <w:rPr>
          <w:lang w:val="id_ID" w:bidi="id_ID"/>
        </w:rPr>
      </w:r>
      <w:r>
        <w:rPr>
          <w:lang w:val="id_ID" w:bidi="id_ID"/>
        </w:rPr>
        <w:t xml:space="preserve">Herodes menghormati Yohanes. Herodes tahu bahwa Yohanes adalah seorang yang baik dan kudus. Herodes melindungi Yohanes, meskipun Herodes terganggu setiap kali ia berbicara kepada Yohanes. </w:t>
      </w:r>
      <w:r>
        <w:rPr>
          <w:b/>
          <w:lang w:val="id_ID" w:bidi="id_ID"/>
        </w:rPr>
        <w:t>Hentikan adegannya:</w:t>
      </w:r>
      <w:r>
        <w:rPr>
          <w:lang w:val="id_ID" w:bidi="id_ID"/>
        </w:rPr>
        <w:t xml:space="preserve"> Tanyakan kepada Herodes, "Mengapa Yohanes mengganggu saudara atau membuat saudara merasa tidak nyaman?" Saudara mungkin mendengar, "Yohanes adalah seorang yang kudus. Yohanes berbicara tentang Allah. Yohanes mengingatkan saya tentang hal-hal yang saya pelajari tentang Allah tetapi tidak lagi melakukannya. Yohanes mengingatkan saya bahwa Allah ingin saya untuk menaati Allah. Saya telah memutuskan untuk menaati hukum Romawi. Yohanes menempatkan Allah di atas segalanya. Yohanes juga menantang saya untuk berpikir." Lanjutkan peragaannya.</w:t>
      </w:r>
    </w:p>
    <w:p>
      <w:pPr/>
      <w:r>
        <w:rPr>
          <w:lang w:val="id_ID" w:bidi="id_ID"/>
        </w:rPr>
      </w:r>
      <w:r>
        <w:rPr>
          <w:lang w:val="id_ID" w:bidi="id_ID"/>
        </w:rPr>
        <w:t xml:space="preserve">Dalam adegan ketiga, kita mendapati ulang tahun Herodes. Herodes mengadakan pesta bersama para pejabat pemerintah, para perwira tentara, dan warga negara Galilea yang terkemuka. Anak perempuan Herodias datang dan menari di depan Herodes dan semua tamu laki-laki. Herodes berkata, "Mintalah kepadaku apa pun yang kausuka, dan aku akan mengabulkannya kepadamu. Apa pun yang kamu minta akan Aku berikan kepadamu, bahkan sampai setengah dari kerajaan-Ku." Herodes membuat pernyataan ini sebagai janji atau sumpah yang berarti Herodes kemudian tidak dapat berubah pikiran. </w:t>
      </w:r>
      <w:r>
        <w:rPr>
          <w:b/>
          <w:lang w:val="id_ID" w:bidi="id_ID"/>
        </w:rPr>
        <w:t>Hentikan adegannya.</w:t>
      </w:r>
      <w:r>
        <w:rPr>
          <w:lang w:val="id_ID" w:bidi="id_ID"/>
        </w:rPr>
        <w:t xml:space="preserve"> Tanyakan kepada Herodes, "Mengapa engkau berjanji untuk memberikan apa pun yang diminta oleh putri Herodias?" Saudara mungkin mendengar hal-hal seperti, "Saya sangat senang dengan tariannya. Saya sangat senang dengannya," atau "Saya ingin menunjukkan kemurahan hatiku," atau "Saya ingin mengesankan para tamu." Atau "Ia adalah seorang gadis yang baik. Saya ingin dia bahagia." Lanjutkan peragaannya.</w:t>
      </w:r>
    </w:p>
    <w:p>
      <w:pPr/>
      <w:r>
        <w:rPr>
          <w:lang w:val="id_ID" w:bidi="id_ID"/>
        </w:rPr>
      </w:r>
      <w:r>
        <w:rPr>
          <w:lang w:val="id_ID" w:bidi="id_ID"/>
        </w:rPr>
        <w:t>Sang putri bertanya kepada ibunya apa yang harus dia minta, dan ibunya memberitahunya, "Mintalah kepala Yohanes Pembaptis." Hentikan adegannya: Tanyakan kepada Herodias, “Bagaimana perasaanmu saat kamu menyuruh putrimu meminta kepala Yohanes Pembaptis?” Saudara mungkin mendengar, "Bahagia." Akhirnya, saya dapat menyingkirkan pembuat onar itu. Dia terus berbicara kepada Herodes dan Herodes mendengarkan dia. Dia akan meyakinkan Herodes untuk meninggalkan saya dan menceraikan saya. Saya harus mengambil kesempatan ini untuk menyingkirkan Yohanes." Lanjutkan peragaannya.</w:t>
      </w:r>
    </w:p>
    <w:p>
      <w:pPr/>
      <w:r>
        <w:rPr>
          <w:lang w:val="id_ID" w:bidi="id_ID"/>
        </w:rPr>
      </w:r>
      <w:r>
        <w:rPr>
          <w:lang w:val="id_ID" w:bidi="id_ID"/>
        </w:rPr>
        <w:t xml:space="preserve">Putri Herodes bergegas kembali kepada raja, dan berkata, "Aku ingin kepala Yohanes Pembaptis sekarang, di atas sebuah nampan." </w:t>
      </w:r>
      <w:r>
        <w:rPr>
          <w:b/>
          <w:lang w:val="id_ID" w:bidi="id_ID"/>
        </w:rPr>
        <w:t>Hentikan adegannya.</w:t>
      </w:r>
      <w:r>
        <w:rPr>
          <w:lang w:val="id_ID" w:bidi="id_ID"/>
        </w:rPr>
        <w:t xml:space="preserve"> Tanyakan kepada Herodes, "Bagaimana perasaanmu?" Saudara mungkin mendengar hal-hal seperti, "Aku menyesal karena membuat janji" atau "Aku sangat sedih karena tidak dapat menolak permintaannya." Lanjutkan peragaannya.</w:t>
      </w:r>
    </w:p>
    <w:p>
      <w:pPr/>
      <w:r>
        <w:rPr>
          <w:lang w:val="id_ID" w:bidi="id_ID"/>
        </w:rPr>
      </w:r>
      <w:r>
        <w:rPr>
          <w:lang w:val="id_ID" w:bidi="id_ID"/>
        </w:rPr>
        <w:t xml:space="preserve">Herodes segera mengutus seorang algojo untuk memotong kepala Yohanes dan membawanya kepadanya. Ia membawa kepala Yohanes di atas nampan dan memberikannya kepada gadis itu, yang membawanya kepada ibunya. </w:t>
      </w:r>
      <w:r>
        <w:rPr>
          <w:b/>
          <w:lang w:val="id_ID" w:bidi="id_ID"/>
        </w:rPr>
        <w:t>Hentikan adegannya.</w:t>
      </w:r>
      <w:r>
        <w:rPr>
          <w:lang w:val="id_ID" w:bidi="id_ID"/>
        </w:rPr>
        <w:t xml:space="preserve"> Tanyakan kepada istri Herodes, Herodias, "Bagaimana perasaanmu?" Saudara mungkin mendengar hal-hal seperti, "Saya merasa menang." "Saya menang," "Saya sangat senang," atau "Saya ingin melihat Yohanes dibunuh. Aku bahagia." Pembuat onar itu akhirnya keluar dari kehidupan saya. Sekarang saya bisa hidup dengan damai." Lanjutkan peragaannya.</w:t>
      </w:r>
    </w:p>
    <w:p>
      <w:pPr/>
      <w:r>
        <w:rPr>
          <w:lang w:val="id_ID" w:bidi="id_ID"/>
        </w:rPr>
      </w:r>
      <w:r>
        <w:rPr>
          <w:lang w:val="id_ID" w:bidi="id_ID"/>
        </w:rPr>
        <w:t>Ketika para murid Yohanes mendengar apa yang telah terjadi, mereka datang untuk mengambil jenazahnya dan menguburnya di sebuah makam. Tanyakan kepada para murid Yohanes, "Bagaimana perasaan kalian?" Saudara mungkin mendengar hal-hal seperti, "Sedih sekali, kami hancur" atau "Kami tidak mengerti mengapa hal ini bisa terjadi." Yohanes adalah seorang yang baik yang melakukan kehendak Allah. Mengapa ini terjadi padanya? Saya tidak mengerti. Saya tahu Yohanes terus melayani Allah. Saya akan melakukan hal yang sama." Lanjutkan peragaannya.</w:t>
      </w:r>
    </w:p>
    <w:p>
      <w:pPr/>
      <w:r>
        <w:rPr>
          <w:lang w:val="id_ID" w:bidi="id_ID"/>
        </w:rPr>
      </w:r>
      <w:r>
        <w:rPr>
          <w:b/>
          <w:lang w:val="id_ID" w:bidi="id_ID"/>
        </w:rPr>
        <w:t>Ini adalah bagian akhir dari rekaman.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Markus 6:14–29 dalam terjemahan yang paling mudah dipahami.</w:t>
      </w:r>
    </w:p>
    <w:p>
      <w:pPr/>
      <w:r>
        <w:rPr>
          <w:lang w:val="id_ID" w:bidi="id_ID"/>
        </w:rPr>
      </w:r>
      <w:r>
        <w:rPr>
          <w:lang w:val="id_ID" w:bidi="id_ID"/>
        </w:rPr>
        <w:t xml:space="preserve"> Orang-orang yang berbicara tentang Yesus berpikir bahwa Yesus mungkin adalah seorang </w:t>
      </w:r>
      <w:r>
        <w:rPr>
          <w:b/>
          <w:lang w:val="id_ID" w:bidi="id_ID"/>
        </w:rPr>
        <w:t>nabi</w:t>
      </w:r>
      <w:r>
        <w:rPr>
          <w:lang w:val="id_ID" w:bidi="id_ID"/>
        </w:rPr>
        <w:t xml:space="preserve">. Gunakanlah kata yang sama untuk nabi yang telah saudara gunakan. </w:t>
      </w:r>
      <w:r>
        <w:rPr>
          <w:b/>
          <w:lang w:val="id_ID" w:bidi="id_ID"/>
        </w:rPr>
        <w:t>Nabi</w:t>
      </w:r>
      <w:r>
        <w:rPr>
          <w:lang w:val="id_ID" w:bidi="id_ID"/>
        </w:rPr>
        <w:t xml:space="preserve"> terdapat di Daftar Kata Utama.</w:t>
      </w:r>
    </w:p>
    <w:p>
      <w:pPr/>
      <w:r>
        <w:rPr>
          <w:lang w:val="id_ID" w:bidi="id_ID"/>
        </w:rPr>
      </w:r>
      <w:r>
        <w:rPr>
          <w:lang w:val="id_ID" w:bidi="id_ID"/>
        </w:rPr>
        <w:t xml:space="preserve">Herodes percaya bahwa Yohanes Pembaptis adalah seorang yang benar dan kudus. Gagasan Perjanjian Lama tentang kebenaran didasarkan pada hubungan antara Allah dan manusia, atau di antara manusia. </w:t>
      </w:r>
      <w:r>
        <w:rPr>
          <w:b/>
          <w:lang w:val="id_ID" w:bidi="id_ID"/>
        </w:rPr>
        <w:t>Kebenaran</w:t>
      </w:r>
      <w:r>
        <w:rPr>
          <w:lang w:val="id_ID" w:bidi="id_ID"/>
        </w:rPr>
        <w:t xml:space="preserve"> merujuk pada </w:t>
      </w:r>
      <w:r>
        <w:rPr>
          <w:b/>
          <w:lang w:val="id_ID" w:bidi="id_ID"/>
        </w:rPr>
        <w:t>kekudusan</w:t>
      </w:r>
      <w:r>
        <w:rPr>
          <w:lang w:val="id_ID" w:bidi="id_ID"/>
        </w:rPr>
        <w:t>, hubungan yang benar dengan seseorang, tidak ada perasaan bersalah.</w:t>
      </w:r>
    </w:p>
    <w:p>
      <w:pPr/>
      <w:r>
        <w:rPr>
          <w:lang w:val="id_ID" w:bidi="id_ID"/>
        </w:rPr>
      </w:r>
      <w:r>
        <w:rPr>
          <w:lang w:val="id_ID" w:bidi="id_ID"/>
        </w:rPr>
        <w:t>Saudara harus menggambarkan konsep kebenaran dengan cara yang sama sepanjang terjemahan saudara. Misalnya, saudara dapat menggambarkan kebenaran sebagai hubungan yang benar dengan Allah. Saudara juga dapat menjelaskannya dalam terminologi hukum sebagai tanpa kesalahan/tidak bersalah. Cara lain untuk menggambarkan konsep ini adalah:</w:t>
      </w:r>
    </w:p>
    <w:p>
      <w:pPr>
        <w:pStyle w:val="ListBullet"/>
        <w:spacing w:line="240" w:lineRule="auto"/>
        <w:ind w:left="720"/>
      </w:pPr>
      <w:r>
        <w:rPr>
          <w:lang w:val="id_ID" w:bidi="id_ID"/>
        </w:rPr>
      </w:r>
      <w:r>
        <w:rPr>
          <w:lang w:val="id_ID" w:bidi="id_ID"/>
        </w:rPr>
        <w:t>benar di hadapan Allah</w:t>
      </w:r>
    </w:p>
    <w:p>
      <w:pPr>
        <w:pStyle w:val="ListBullet"/>
        <w:spacing w:line="240" w:lineRule="auto"/>
        <w:ind w:left="720"/>
      </w:pPr>
      <w:r>
        <w:rPr>
          <w:lang w:val="id_ID" w:bidi="id_ID"/>
        </w:rPr>
      </w:r>
      <w:r>
        <w:rPr>
          <w:lang w:val="id_ID" w:bidi="id_ID"/>
        </w:rPr>
        <w:t>memiliki sikap yang benar dengan Allah</w:t>
      </w:r>
    </w:p>
    <w:p>
      <w:pPr>
        <w:pStyle w:val="ListBullet"/>
        <w:spacing w:line="240" w:lineRule="auto"/>
        <w:ind w:left="720"/>
      </w:pPr>
      <w:r>
        <w:rPr>
          <w:lang w:val="id_ID" w:bidi="id_ID"/>
        </w:rPr>
      </w:r>
      <w:r>
        <w:rPr>
          <w:lang w:val="id_ID" w:bidi="id_ID"/>
        </w:rPr>
        <w:t>diterima oleh Allah</w:t>
      </w:r>
    </w:p>
    <w:p>
      <w:pPr/>
      <w:r>
        <w:rPr>
          <w:lang w:val="id_ID" w:bidi="id_ID"/>
        </w:rPr>
      </w:r>
      <w:r>
        <w:rPr>
          <w:lang w:val="id_ID" w:bidi="id_ID"/>
        </w:rPr>
        <w:t xml:space="preserve">Pendengar saudara mungkin juga memiliki kata-kata khusus yang menggambarkan konsep kebenaran, seperti "memiliki hati yang lurus, bersikap jujur, bersikap tidak bercela/tidak bersalah, berjalan di jalan Tuhan," dll. Pertimbangkan hal-hal ini saat anda memilih kata yang tepat untuk terjemahan ini. Ingatlah bahwa di dalam Alkitab orang tidak akan pernah bisa menjadi benar dengan usahanya sendiri, atau dengan melakukan cukup banyak hal yang baik. Istilah atau sebutan yang saudara pakai untuk "kebenaran" tidak boleh berdasarkan pada melakukan pekerjaan-pekerjaan yang baik. </w:t>
      </w:r>
    </w:p>
    <w:p>
      <w:pPr/>
      <w:r>
        <w:rPr>
          <w:lang w:val="id_ID" w:bidi="id_ID"/>
        </w:rPr>
      </w:r>
      <w:r>
        <w:rPr>
          <w:lang w:val="id_ID" w:bidi="id_ID"/>
        </w:rPr>
        <w:t xml:space="preserve">Alat Pengajaran: Karena ini adalah istilah utama yang penting, luangkan waktu untuk hal ini. Anda mungkin menemukan semacam analogi yang sesuai dalam budaya tersebut. Misalnya, anda dapat menggunakan analogi tentang sesuatu yang rusak dan karenanya tidak dapat digunakan lagi. Setelah benda itu rusak, maka tidak ada cara untuk memperbaikinya sehingga menjadi utuh dengan sempurna seperti semula. (mungkin bisa berupa pot tanah liat, labu, busur dan anak panah dan sebagainya... Mungkin bisa berupa panah yang bengkok, yang tidak dapat lagi mengenai sasaran. </w:t>
      </w:r>
      <w:r>
        <w:rPr>
          <w:b/>
          <w:lang w:val="id_ID" w:bidi="id_ID"/>
        </w:rPr>
        <w:t>Kebenaran</w:t>
      </w:r>
      <w:r>
        <w:rPr>
          <w:lang w:val="id_ID" w:bidi="id_ID"/>
        </w:rPr>
        <w:t xml:space="preserve"> adalah konsep di mana Allah memulihkan hal-hal yang tidak dapat dipulihkan. Dia tidak hanya memperbaiki barang itu, tetapi membuatnya berguna kembali untuk tujuannya, seolah-olah barang itu tidak pernah rusak. Saudara juga dapat meminta para peserta untuk "menunjukkan" kepada saudara "kebenaran" secara berpasangan dengan memeragakannya. Kelompok dapat membahas apa yang mereka lihat dan menentukan apakah tindakan itu menunjukkan konsep itu dengan tepat. Jika demikian, saudara juga dapat menggunakan tindakan-tindakan tersebut untuk membantu menemukan cara yang cocok untuk menjelaskan arti "kebenaran." Gunakan kata yang sama untuk kebenaran yang telah anda gunakan di perikop sebelumnya, dan ingatlah bahwa </w:t>
      </w:r>
      <w:r>
        <w:rPr>
          <w:b/>
          <w:lang w:val="id_ID" w:bidi="id_ID"/>
        </w:rPr>
        <w:t>kebenaran</w:t>
      </w:r>
      <w:r>
        <w:rPr>
          <w:lang w:val="id_ID" w:bidi="id_ID"/>
        </w:rPr>
        <w:t xml:space="preserve"> dibahas dalam Daftar Kata Utama. Hentikan sejenak rekaman di sini.</w:t>
      </w:r>
    </w:p>
    <w:p>
      <w:pPr/>
      <w:r>
        <w:rPr>
          <w:lang w:val="id_ID" w:bidi="id_ID"/>
        </w:rPr>
      </w:r>
      <w:r>
        <w:rPr>
          <w:lang w:val="id_ID" w:bidi="id_ID"/>
        </w:rPr>
        <w:t xml:space="preserve">Kata </w:t>
      </w:r>
      <w:r>
        <w:rPr>
          <w:b/>
          <w:lang w:val="id_ID" w:bidi="id_ID"/>
        </w:rPr>
        <w:t>kudus</w:t>
      </w:r>
      <w:r>
        <w:rPr>
          <w:lang w:val="id_ID" w:bidi="id_ID"/>
        </w:rPr>
        <w:t xml:space="preserve"> atau </w:t>
      </w:r>
      <w:r>
        <w:rPr>
          <w:b/>
          <w:lang w:val="id_ID" w:bidi="id_ID"/>
        </w:rPr>
        <w:t>kekudusan</w:t>
      </w:r>
      <w:r>
        <w:rPr>
          <w:lang w:val="id_ID" w:bidi="id_ID"/>
        </w:rPr>
        <w:t xml:space="preserve"> merujuk kepada pemisahan dari apa yang umum dan suatu dedikasi terhadap apa yang suci. Ketika kudus merujuk pada Allah sendiri, itu menandakan bahwa Dia berbeda dari ciptaan-Nya, dan bahwa ia secara moral sempurna. Ini merujuk pada kemuliaan dan kekuasaan-Nya. Kata</w:t>
      </w:r>
      <w:r>
        <w:rPr>
          <w:b/>
          <w:lang w:val="id_ID" w:bidi="id_ID"/>
        </w:rPr>
        <w:t>kudus</w:t>
      </w:r>
      <w:r>
        <w:rPr>
          <w:lang w:val="id_ID" w:bidi="id_ID"/>
        </w:rPr>
        <w:t xml:space="preserve"> dibahas dalam Daftar Kata Utama</w:t>
      </w:r>
    </w:p>
    <w:p>
      <w:pPr/>
      <w:r>
        <w:rPr>
          <w:lang w:val="id_ID" w:bidi="id_ID"/>
        </w:rPr>
      </w:r>
      <w:r>
        <w:rPr>
          <w:lang w:val="id_ID" w:bidi="id_ID"/>
        </w:rPr>
        <w:t xml:space="preserve">Herodes mengadakan pesta yang besar. Sebuah </w:t>
      </w:r>
      <w:r>
        <w:rPr>
          <w:b/>
          <w:lang w:val="id_ID" w:bidi="id_ID"/>
        </w:rPr>
        <w:t>perjamuan</w:t>
      </w:r>
      <w:r>
        <w:rPr>
          <w:lang w:val="id_ID" w:bidi="id_ID"/>
        </w:rPr>
        <w:t xml:space="preserve"> adalah sebuah acara makan malam resmi bagi orang-orang yang diundang secara khusus.</w:t>
      </w:r>
    </w:p>
    <w:p>
      <w:pPr/>
      <w:r>
        <w:rPr>
          <w:lang w:val="id_ID" w:bidi="id_ID"/>
        </w:rPr>
      </w:r>
      <w:r>
        <w:rPr>
          <w:lang w:val="id_ID" w:bidi="id_ID"/>
        </w:rPr>
        <w:t xml:space="preserve">Beberapa budaya merayakan hari </w:t>
      </w:r>
      <w:r>
        <w:rPr>
          <w:b/>
          <w:lang w:val="id_ID" w:bidi="id_ID"/>
        </w:rPr>
        <w:t>ulang tahun</w:t>
      </w:r>
      <w:r>
        <w:rPr>
          <w:lang w:val="id_ID" w:bidi="id_ID"/>
        </w:rPr>
        <w:t xml:space="preserve"> seseorang, untuk merayakan tanggal ketika seseorang lahir.</w:t>
      </w:r>
    </w:p>
    <w:p>
      <w:pPr/>
      <w:r>
        <w:rPr>
          <w:lang w:val="id_ID" w:bidi="id_ID"/>
        </w:rPr>
      </w:r>
      <w:r>
        <w:rPr>
          <w:lang w:val="id_ID" w:bidi="id_ID"/>
        </w:rPr>
        <w:t xml:space="preserve">Herodes mengundang banyak perwira tinggi, para komandan militer, dan para pemimpin ke pesta ulang tahunnya. </w:t>
      </w:r>
      <w:r>
        <w:rPr>
          <w:b/>
          <w:lang w:val="id_ID" w:bidi="id_ID"/>
        </w:rPr>
        <w:t>Para pejabat tinggi</w:t>
      </w:r>
      <w:r>
        <w:rPr>
          <w:lang w:val="id_ID" w:bidi="id_ID"/>
        </w:rPr>
        <w:t xml:space="preserve"> merujuk pada para kepala atau orang-orang penting di daerah yang memiliki tugas resmi untuk membantu memerintah daerah itu. Istilah </w:t>
      </w:r>
      <w:r>
        <w:rPr>
          <w:b/>
          <w:lang w:val="id_ID" w:bidi="id_ID"/>
        </w:rPr>
        <w:t>para komandan militer</w:t>
      </w:r>
      <w:r>
        <w:rPr>
          <w:lang w:val="id_ID" w:bidi="id_ID"/>
        </w:rPr>
        <w:t xml:space="preserve"> awalnya digunakan untuk orang-orang yang bertanggung jawab atas 1000 prajurit, tetapi juga digunakan untuk setiap pemimpin tentara yang berpangkat tinggi. Orang-orang </w:t>
      </w:r>
      <w:r>
        <w:rPr>
          <w:b/>
          <w:lang w:val="id_ID" w:bidi="id_ID"/>
        </w:rPr>
        <w:t>terkemuka dari Galilea adalah orang-orang</w:t>
      </w:r>
      <w:r>
        <w:rPr>
          <w:lang w:val="id_ID" w:bidi="id_ID"/>
        </w:rPr>
        <w:t xml:space="preserve"> penting yang dikenal semua orang dan yang telah menjadi orang-orang penting selama bertahun-tahun.</w:t>
      </w:r>
    </w:p>
    <w:p>
      <w:pPr/>
      <w:r>
        <w:rPr>
          <w:lang w:val="id_ID" w:bidi="id_ID"/>
        </w:rPr>
      </w:r>
      <w:r>
        <w:rPr>
          <w:lang w:val="id_ID" w:bidi="id_ID"/>
        </w:rPr>
        <w:t xml:space="preserve">Herodias meminta kepala Yohanes di atas sebuah piring saji. Sebuah </w:t>
      </w:r>
      <w:r>
        <w:rPr>
          <w:b/>
          <w:lang w:val="id_ID" w:bidi="id_ID"/>
        </w:rPr>
        <w:t xml:space="preserve">piring saji </w:t>
      </w:r>
      <w:r>
        <w:rPr>
          <w:lang w:val="id_ID" w:bidi="id_ID"/>
        </w:rPr>
        <w:t xml:space="preserve"> adalah piring datar yang besar untuk menaruh makanan di sebuah perjamuan atau makan besar. Ini bisa terbuat dari tembikar, tetapi yang ini mungkin terbuat dari perak atau emas.</w:t>
      </w:r>
    </w:p>
    <w:p>
      <w:pPr/>
      <w:r>
        <w:rPr>
          <w:lang w:val="id_ID" w:bidi="id_ID"/>
        </w:rPr>
      </w:r>
      <w:r>
        <w:rPr>
          <w:lang w:val="id_ID" w:bidi="id_ID"/>
        </w:rPr>
        <w:t>Tunjukkanlah gambar sebuah piring saji. Jeda audio di sini.</w:t>
      </w:r>
    </w:p>
    <w:p>
      <w:pPr/>
      <w:r>
        <w:rPr>
          <w:lang w:val="id_ID" w:bidi="id_ID"/>
        </w:rPr>
      </w:r>
      <w:r>
        <w:rPr>
          <w:lang w:val="id_ID" w:bidi="id_ID"/>
        </w:rPr>
        <w:t xml:space="preserve">Herodes membuat </w:t>
      </w:r>
      <w:r>
        <w:rPr>
          <w:b/>
          <w:lang w:val="id_ID" w:bidi="id_ID"/>
        </w:rPr>
        <w:t>sumpah</w:t>
      </w:r>
      <w:r>
        <w:rPr>
          <w:lang w:val="id_ID" w:bidi="id_ID"/>
        </w:rPr>
        <w:t>yang merupakan janji yang sangat serius, di mana ketika orang membuatnya mengatakan bahwa jika mereka tidak menepatinya, Allah dapat menghukum mereka.</w:t>
      </w:r>
    </w:p>
    <w:p>
      <w:pPr/>
      <w:r>
        <w:rPr>
          <w:lang w:val="id_ID" w:bidi="id_ID"/>
        </w:rPr>
      </w:r>
      <w:r>
        <w:rPr>
          <w:lang w:val="id_ID" w:bidi="id_ID"/>
        </w:rPr>
        <w:t xml:space="preserve">Berhentilah di sini dan diskusikan kata apa yang akan saudara gunakan untuk istilah sumpah. Carilah kata </w:t>
      </w:r>
      <w:r>
        <w:rPr>
          <w:b/>
          <w:lang w:val="id_ID" w:bidi="id_ID"/>
        </w:rPr>
        <w:t>sumpah</w:t>
      </w:r>
      <w:r>
        <w:rPr>
          <w:lang w:val="id_ID" w:bidi="id_ID"/>
        </w:rPr>
        <w:t xml:space="preserve"> di Daftar Kata Utama untuk informasi lebih lanjut. Hentikan sejenak audio ini di sini.</w:t>
      </w:r>
    </w:p>
    <w:p>
      <w:pPr/>
      <w:r>
        <w:rPr>
          <w:lang w:val="id_ID" w:bidi="id_ID"/>
        </w:rPr>
      </w:r>
      <w:r>
        <w:rPr>
          <w:lang w:val="id_ID" w:bidi="id_ID"/>
        </w:rPr>
        <w:t xml:space="preserve">Herodes sangat </w:t>
      </w:r>
      <w:r>
        <w:rPr>
          <w:b/>
          <w:lang w:val="id_ID" w:bidi="id_ID"/>
        </w:rPr>
        <w:t>berduka</w:t>
      </w:r>
      <w:r>
        <w:rPr>
          <w:lang w:val="id_ID" w:bidi="id_ID"/>
        </w:rPr>
        <w:t>, atau sangat sedih, ketika putri Herodias, meminta kepala Yohanes Pembaptis.</w:t>
      </w:r>
    </w:p>
    <w:p>
      <w:pPr/>
      <w:r>
        <w:rPr>
          <w:lang w:val="id_ID" w:bidi="id_ID"/>
        </w:rPr>
      </w:r>
      <w:r>
        <w:rPr>
          <w:lang w:val="id_ID" w:bidi="id_ID"/>
        </w:rPr>
        <w:t xml:space="preserve">Murid murid Yohanes menguburkan jenazahnya di sebuah </w:t>
      </w:r>
      <w:r>
        <w:rPr>
          <w:b/>
          <w:lang w:val="id_ID" w:bidi="id_ID"/>
        </w:rPr>
        <w:t xml:space="preserve">makam. </w:t>
      </w:r>
      <w:r>
        <w:rPr>
          <w:lang w:val="id_ID" w:bidi="id_ID"/>
        </w:rPr>
        <w:t xml:space="preserve">. Sebuah </w:t>
      </w:r>
      <w:r>
        <w:rPr>
          <w:b/>
          <w:lang w:val="id_ID" w:bidi="id_ID"/>
        </w:rPr>
        <w:t>makam</w:t>
      </w:r>
      <w:r>
        <w:rPr>
          <w:lang w:val="id_ID" w:bidi="id_ID"/>
        </w:rPr>
        <w:t xml:space="preserve"> adalah sebuah gua yang dipahat pada sisi bukit di dalam batu. Biasanya cukup besar untuk berdiri di dalam, dengan rak di satu sisi tempat orang-orang bisa meletakkan tubuh yang dibungkus kain. Para murid Yohanes ingin menunjukkan kepadanya rasa hormat, sehingga mereka datang untuk menguburkan jenazahnya.</w:t>
      </w:r>
    </w:p>
    <w:p>
      <w:pPr/>
      <w:r>
        <w:rPr>
          <w:lang w:val="id_ID" w:bidi="id_ID"/>
        </w:rPr>
      </w:r>
      <w:r>
        <w:rPr>
          <w:lang w:val="id_ID" w:bidi="id_ID"/>
        </w:rPr>
        <w:t>Tunjukkan gambar sebuah makam.</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6:14–29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195">
        <w:r>
          <w:rPr>
            <w:lang w:val="id_ID" w:bidi="id_ID"/>
          </w:rPr>
          <w:rPr>
            <w:color w:val="0000EE"/>
            <w:u w:val="single"/>
          </w:rPr>
          <w:t>Dengar dan Renungkan</w:t>
        </w:r>
      </w:hyperlink>
      <w:r>
        <w:rPr>
          <w:lang w:val="id_ID" w:bidi="id_ID"/>
        </w:rPr>
        <w:t xml:space="preserve"> (892 KB)</w:t>
      </w:r>
      <w:r>
        <w:rPr>
          <w:lang w:val="id_ID" w:bidi="id_ID"/>
        </w:rPr>
      </w:r>
    </w:p>
    <w:p>
      <w:pPr>
        <w:pStyle w:val="ListBullet"/>
        <w:spacing w:line="240" w:lineRule="auto"/>
        <w:ind w:left="720"/>
      </w:pPr>
      <w:r>
        <w:rPr>
          <w:lang w:val="id_ID" w:bidi="id_ID"/>
        </w:rPr>
      </w:r>
      <w:hyperlink r:id="rId196">
        <w:r>
          <w:rPr>
            <w:lang w:val="id_ID" w:bidi="id_ID"/>
          </w:rPr>
          <w:rPr>
            <w:color w:val="0000EE"/>
            <w:u w:val="single"/>
          </w:rPr>
          <w:t>Menyiapkan Panggung</w:t>
        </w:r>
      </w:hyperlink>
      <w:r>
        <w:rPr>
          <w:lang w:val="id_ID" w:bidi="id_ID"/>
        </w:rPr>
        <w:t xml:space="preserve"> (7.0 MB)</w:t>
      </w:r>
      <w:r>
        <w:rPr>
          <w:lang w:val="id_ID" w:bidi="id_ID"/>
        </w:rPr>
      </w:r>
    </w:p>
    <w:p>
      <w:pPr>
        <w:pStyle w:val="ListBullet"/>
        <w:spacing w:line="240" w:lineRule="auto"/>
        <w:ind w:left="720"/>
      </w:pPr>
      <w:r>
        <w:rPr>
          <w:lang w:val="id_ID" w:bidi="id_ID"/>
        </w:rPr>
      </w:r>
      <w:hyperlink r:id="rId197">
        <w:r>
          <w:rPr>
            <w:lang w:val="id_ID" w:bidi="id_ID"/>
          </w:rPr>
          <w:rPr>
            <w:color w:val="0000EE"/>
            <w:u w:val="single"/>
          </w:rPr>
          <w:t>Menjelaskan Adegan</w:t>
        </w:r>
      </w:hyperlink>
      <w:r>
        <w:rPr>
          <w:lang w:val="id_ID" w:bidi="id_ID"/>
        </w:rPr>
        <w:t xml:space="preserve"> (5.3 MB)</w:t>
      </w:r>
      <w:r>
        <w:rPr>
          <w:lang w:val="id_ID" w:bidi="id_ID"/>
        </w:rPr>
      </w:r>
    </w:p>
    <w:p>
      <w:pPr>
        <w:pStyle w:val="ListBullet"/>
        <w:spacing w:line="240" w:lineRule="auto"/>
        <w:ind w:left="720"/>
      </w:pPr>
      <w:r>
        <w:rPr>
          <w:lang w:val="id_ID" w:bidi="id_ID"/>
        </w:rPr>
      </w:r>
      <w:hyperlink r:id="rId198">
        <w:r>
          <w:rPr>
            <w:lang w:val="id_ID" w:bidi="id_ID"/>
          </w:rPr>
          <w:rPr>
            <w:color w:val="0000EE"/>
            <w:u w:val="single"/>
          </w:rPr>
          <w:t>Memperagakan Bacaan</w:t>
        </w:r>
      </w:hyperlink>
      <w:r>
        <w:rPr>
          <w:lang w:val="id_ID" w:bidi="id_ID"/>
        </w:rPr>
        <w:t xml:space="preserve"> (6.6 MB)</w:t>
      </w:r>
      <w:r>
        <w:rPr>
          <w:lang w:val="id_ID" w:bidi="id_ID"/>
        </w:rPr>
      </w:r>
    </w:p>
    <w:p>
      <w:pPr>
        <w:pStyle w:val="ListBullet"/>
        <w:spacing w:line="240" w:lineRule="auto"/>
        <w:ind w:left="720"/>
      </w:pPr>
      <w:r>
        <w:rPr>
          <w:lang w:val="id_ID" w:bidi="id_ID"/>
        </w:rPr>
      </w:r>
      <w:hyperlink r:id="rId199">
        <w:r>
          <w:rPr>
            <w:lang w:val="id_ID" w:bidi="id_ID"/>
          </w:rPr>
          <w:rPr>
            <w:color w:val="0000EE"/>
            <w:u w:val="single"/>
          </w:rPr>
          <w:t>Melengkapi yang Kurang</w:t>
        </w:r>
      </w:hyperlink>
      <w:r>
        <w:rPr>
          <w:lang w:val="id_ID" w:bidi="id_ID"/>
        </w:rPr>
        <w:t xml:space="preserve"> (4.9 MB)</w:t>
      </w:r>
      <w:r>
        <w:rPr>
          <w:lang w:val="id_ID" w:bidi="id_ID"/>
        </w:rPr>
      </w:r>
    </w:p>
    <w:p>
      <w:pPr>
        <w:pStyle w:val="ListBullet"/>
        <w:spacing w:line="240" w:lineRule="auto"/>
        <w:ind w:left="720"/>
      </w:pPr>
      <w:r>
        <w:rPr>
          <w:lang w:val="id_ID" w:bidi="id_ID"/>
        </w:rPr>
      </w:r>
      <w:hyperlink r:id="rId200">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6:30–44</w:t>
      </w:r>
      <w:r>
        <w:rPr>
          <w:lang w:val="id_ID" w:bidi="id_ID"/>
        </w:rPr>
      </w:r>
    </w:p>
    <w:p>
      <w:pPr>
        <w:pStyle w:val="Heading3"/>
      </w:pPr>
      <w:r>
        <w:rPr>
          <w:lang w:val="id_ID" w:bidi="id_ID"/>
        </w:rPr>
        <w:t>Dengar dan Renungkan</w:t>
      </w:r>
    </w:p>
    <w:p>
      <w:pPr/>
      <w:r>
        <w:rPr>
          <w:lang w:val="id_ID" w:bidi="id_ID"/>
        </w:rPr>
      </w:r>
      <w:r>
        <w:rPr>
          <w:lang w:val="id_ID" w:bidi="id_ID"/>
        </w:rPr>
        <w:t>Dengarkan Markus 6:30–44 dan renungkan di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Apakah yang tidak saudara sukai atau tidak pahami?</w:t>
      </w:r>
    </w:p>
    <w:p>
      <w:pPr>
        <w:pStyle w:val="ListBullet"/>
        <w:spacing w:line="240" w:lineRule="auto"/>
        <w:ind w:left="720"/>
      </w:pPr>
      <w:r>
        <w:rPr>
          <w:lang w:val="id_ID" w:bidi="id_ID"/>
        </w:rPr>
      </w:r>
      <w:r>
        <w:rPr>
          <w:lang w:val="id_ID" w:bidi="id_ID"/>
        </w:rPr>
        <w:t>Apakah yang dapat kita pelajari dari kisah ini tentang Allah atau Yesus?</w:t>
      </w:r>
    </w:p>
    <w:p>
      <w:pPr>
        <w:pStyle w:val="ListBullet"/>
        <w:spacing w:line="240" w:lineRule="auto"/>
        <w:ind w:left="720"/>
      </w:pPr>
      <w:r>
        <w:rPr>
          <w:lang w:val="id_ID" w:bidi="id_ID"/>
        </w:rPr>
      </w:r>
      <w:r>
        <w:rPr>
          <w:lang w:val="id_ID" w:bidi="id_ID"/>
        </w:rPr>
        <w:t>Apakah yang kisah ini ceritakan kepada kita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Markus 6:30–44 dalam terjemahan yang paling mudah dipahami.</w:t>
      </w:r>
    </w:p>
    <w:p>
      <w:pPr/>
      <w:r>
        <w:rPr>
          <w:lang w:val="id_ID" w:bidi="id_ID"/>
        </w:rPr>
      </w:r>
      <w:r>
        <w:rPr>
          <w:lang w:val="id_ID" w:bidi="id_ID"/>
        </w:rPr>
        <w:t xml:space="preserve">Kisah ini terjadi tepat setelah para murid kembali dari misi mereka keluar berdua-dua Kisah itu disela oleh penyampaian kisah kematian Yohanes Pembaptis. Para murid kembali dan mengatakan kepada Yesus semua yang mereka lakukan dan semua yang mereka ajarkan ketika mereka melakukan perjalanan dari desa ke desa. Setelah mereka melaporkan, Yesus menyarankan bahwa mereka semua pergi ke sebuah tempat yang tenang untuk beristirahat. Pada saat ini begitu banyak orang yang datang kepada Yesus dan para rasul sehingga mereka tidak punya waktu bahkan untuk makan. Ini adalah sebuah kisah narasi tentang bagaimana Yesus memberi makan kerumunan orang banyak. </w:t>
      </w:r>
    </w:p>
    <w:p>
      <w:pPr/>
      <w:r>
        <w:rPr>
          <w:lang w:val="id_ID" w:bidi="id_ID"/>
        </w:rPr>
      </w:r>
      <w:r>
        <w:rPr>
          <w:lang w:val="id_ID" w:bidi="id_ID"/>
        </w:rPr>
        <w:t>Perikop ini adalah satu-satunya saat di mana Markus menyebut kelompok dua belas murid sebagai "rasul" atau "orang-orang yang diutus." Para rasul ditunjuk oleh Yesus sendiri sebagai para utusan-Nya. Yesus mengutus mereka kepada orang-orang dan memberikan mereka kuasa untuk mengusir setan.</w:t>
      </w:r>
    </w:p>
    <w:p>
      <w:pPr/>
      <w:r>
        <w:rPr>
          <w:lang w:val="id_ID" w:bidi="id_ID"/>
        </w:rPr>
      </w:r>
      <w:r>
        <w:rPr>
          <w:lang w:val="id_ID" w:bidi="id_ID"/>
        </w:rPr>
        <w:t>Kisah ini adalah satu-satunya mukjizat Yesus yang tercatat dalam keempat Injil. Rupanya, gereja mula-mula melihat peristiwa ini sebagai hal yang sangat penting, karena tercatat sebanyak empat kali. Mark terutama menunjukkan pentingnya dengan cara dia berbicara tentang peristiwa itu. Ia memberikan pengantar yang panjang untuk mempersiapkan suasana makan, menjelaskan mengapa Yesus dan para murid-Nya pergi ke tempat yang sepi. Dan kisah ini juga menantikan Perjamuan Terakhir -- sebagian besar bahasanya mirip. Dalam kedua kisah, Yesus mengambil roti, mengucap syukur, memecahkan roti, dan memberikannya kepada orang banyak. Kisah ini menunjukkan bahwa Yesus adalah penyedia dan penuh belas kasihan Dia memiliki otoritas atas alam semesta.</w:t>
      </w:r>
    </w:p>
    <w:p>
      <w:pPr/>
      <w:r>
        <w:rPr>
          <w:lang w:val="id_ID" w:bidi="id_ID"/>
        </w:rPr>
      </w:r>
      <w:r>
        <w:rPr>
          <w:lang w:val="id_ID" w:bidi="id_ID"/>
        </w:rPr>
        <w:t>Yesus dan para murid-Nya baru saja menyeberangi sebuah sudut danau ke Betsaida. Mereka tidak pergi ke kota tetapi ke daerah yang tidak berpenghuni antara Kapernaum dan Betsaida. Mereka masuk ke dalam sebuah perahu. Karena jaraknya tidak jauh, orang-orang dapat mengikuti mereka dengan berjalan di sepanjang tepi danau. Yesus dan para murid pergi ke tempat yang sepi, atau tempat yang terpencil. Ini berarti adalah sebuah tempat yang tidak berada di sebuah desa. Tidak ada seorang pun yang tinggal di sana. Yesus ingin sendirian dan tenang sehingga para murid dapat beristirahat.</w:t>
      </w:r>
    </w:p>
    <w:p>
      <w:pPr/>
      <w:r>
        <w:rPr>
          <w:lang w:val="id_ID" w:bidi="id_ID"/>
        </w:rPr>
      </w:r>
      <w:r>
        <w:rPr>
          <w:lang w:val="id_ID" w:bidi="id_ID"/>
        </w:rPr>
        <w:t xml:space="preserve">Tunjukkan gambar peta danau itu, dan tunjukkan kepada tim penerjemah rute dari Kapernaum, tempat Yesus mungkin berada, ke Betsaida. Tunjukkan gambar </w:t>
      </w:r>
      <w:r>
        <w:rPr>
          <w:b/>
          <w:lang w:val="id_ID" w:bidi="id_ID"/>
        </w:rPr>
        <w:t>perahu pada abad pertama</w:t>
      </w:r>
      <w:r>
        <w:rPr>
          <w:lang w:val="id_ID" w:bidi="id_ID"/>
        </w:rPr>
        <w:t>. Hentikan sejenak rekaman di sini.</w:t>
      </w:r>
    </w:p>
    <w:p>
      <w:pPr/>
      <w:r>
        <w:rPr>
          <w:lang w:val="id_ID" w:bidi="id_ID"/>
        </w:rPr>
      </w:r>
      <w:r>
        <w:rPr>
          <w:lang w:val="id_ID" w:bidi="id_ID"/>
        </w:rPr>
        <w:t>Jesus Yesus dan para murid pergi dengan perahu. Ini adalah jenis perahu yang sama yang telah saudara gunakan dalam kisah sebelumnya. Perahu itu adalah cukup besar untuk membawa 13 orang. Orang-orang melihat mereka pergi dan berlari di sepanjang pantai dan tiba di sana sebelum Yesus dan para murid tiba dengan perahu.</w:t>
      </w:r>
    </w:p>
    <w:p>
      <w:pPr/>
      <w:r>
        <w:rPr>
          <w:lang w:val="id_ID" w:bidi="id_ID"/>
        </w:rPr>
      </w:r>
      <w:r>
        <w:rPr>
          <w:lang w:val="id_ID" w:bidi="id_ID"/>
        </w:rPr>
        <w:t>Yesus memiliki belas kasihan kepada orang banyak ini. Belas kasihan adalah perasaan kasihan untuk penderitaan orang lain. Orang itu juga merasakan keinginan yang kuat untuk membantu orang-orang yang sedang menderita.</w:t>
      </w:r>
    </w:p>
    <w:p>
      <w:pPr/>
      <w:r>
        <w:rPr>
          <w:lang w:val="id_ID" w:bidi="id_ID"/>
        </w:rPr>
      </w:r>
      <w:r>
        <w:rPr>
          <w:lang w:val="id_ID" w:bidi="id_ID"/>
        </w:rPr>
        <w:t>Berhentilah dan diskusikanlah: Ceritakan kisah tentang sekelompok orang yang miskin atau sakit atau telah kehilangan rumah mereka melalui sebuah tragedi. Satu orang melihat orang-orang ini dan merasakan keinginan untuk membantu. Dengarkanlah pencerita ketika menjelaskan perasaan dan tindakan orang ini. Kata-kata apa yang dia gunakan? Hentikan sejenak rekaman di sini.</w:t>
      </w:r>
    </w:p>
    <w:p>
      <w:pPr/>
      <w:r>
        <w:rPr>
          <w:lang w:val="id_ID" w:bidi="id_ID"/>
        </w:rPr>
      </w:r>
      <w:r>
        <w:rPr>
          <w:lang w:val="id_ID" w:bidi="id_ID"/>
        </w:rPr>
        <w:t>Yesus memikirkan orang-orang yang mengikuti mereka ke tempat yang sepi, seperti domba tanpa seorang gembala. Domba tanpa seorang gembala mungkin tidak akan bertahan hidup. Mereka membutuhkan seorang gembala untuk menemukan rumput dan air. Mereka membutuhkan gembala untuk memberikan perlindungan dari binatang-binatang buas. Mereka membutuhkan gembala untuk membimbing mereka ke tempat perteduhan mereka di malam hari. Yesus telah merencanakan suatu waktu untuk istirahat. Tetapi karena Yesus memiliki belas kasihan kepada orang-orang dan Yesus melihat mereka seperti domba tanpa seorang gembala, Yesus justru mulai mengajar orang-orang itu.</w:t>
      </w:r>
    </w:p>
    <w:p>
      <w:pPr/>
      <w:r>
        <w:rPr>
          <w:lang w:val="id_ID" w:bidi="id_ID"/>
        </w:rPr>
      </w:r>
      <w:r>
        <w:rPr>
          <w:lang w:val="id_ID" w:bidi="id_ID"/>
        </w:rPr>
        <w:t>Ini mungkin terjadi pada musim semi, ketika ada banyak rumput, karena kisah ini menyebutkan rumput hijau. Di Israel, musim hujan berada di musim dingin dan menyediakan rumput hijau di musim semi. Tidak ada hujan di musim panas di Israel dan rumput berubah menjadi coklat.</w:t>
      </w:r>
    </w:p>
    <w:p>
      <w:pPr/>
      <w:r>
        <w:rPr>
          <w:lang w:val="id_ID" w:bidi="id_ID"/>
        </w:rPr>
      </w:r>
      <w:r>
        <w:rPr>
          <w:lang w:val="id_ID" w:bidi="id_ID"/>
        </w:rPr>
        <w:t>Hari itu sudah menjelang malam. Para murid datang kepada Yesus meminta Yesus untuk menyuruh orang-orang itu pergi sehingga orang-orang dapat membeli sesuatu untuk dimakan. Yesus tidak menyuruh orang-orang itu pergi. Sebaliknya, Yesus mengatakan kepada para murid untuk memberikan makanan kepada orang-orang itu. Yesus berbicara ini sebagai satu perintah.</w:t>
      </w:r>
    </w:p>
    <w:p>
      <w:pPr/>
      <w:r>
        <w:rPr>
          <w:lang w:val="id_ID" w:bidi="id_ID"/>
        </w:rPr>
      </w:r>
      <w:r>
        <w:rPr>
          <w:lang w:val="id_ID" w:bidi="id_ID"/>
        </w:rPr>
        <w:t>Para murid mengatakan kepada Yesus bahwa itu akan membutuhkan 200 dinar untuk memberi makan semua orang--yang hampir sama dengan upah setahun! Dinar adalah koin perak kecil. Seorang pekerja mungkin bisa mendapatkan 25 koin perak ini dalam satu bulan. Beberapa terjemahan hanya mengatakan bahwa dibutuhkan upah satu tahun untuk memiliki cukup uang untuk memberi makan orang banyak.</w:t>
      </w:r>
    </w:p>
    <w:p>
      <w:pPr/>
      <w:r>
        <w:rPr>
          <w:lang w:val="id_ID" w:bidi="id_ID"/>
        </w:rPr>
      </w:r>
      <w:r>
        <w:rPr>
          <w:lang w:val="id_ID" w:bidi="id_ID"/>
        </w:rPr>
        <w:t>Desa-desa biasanya memiliki sekitar 2000 orang yang tinggal di dalamnya. Kerumunan ini akan membuat desa-desa kewalahan. Desa-desa itu tidak akan memiliki cukup makanan untuk kerumunan sebesar itu meskipun para murid memiliki uang untuk membeli makanan itu.</w:t>
      </w:r>
    </w:p>
    <w:p>
      <w:pPr/>
      <w:r>
        <w:rPr>
          <w:lang w:val="id_ID" w:bidi="id_ID"/>
        </w:rPr>
      </w:r>
      <w:r>
        <w:rPr>
          <w:lang w:val="id_ID" w:bidi="id_ID"/>
        </w:rPr>
        <w:t xml:space="preserve"> Yesus bertanya berapa banyak roti yang ada. Para murid pergi untuk memeriksa dan kembali dengan 5 roti dan 2 ikan. Sepotong roti bentuknya datar dan bulat. Roti itu terbuat dari biji-bijian seperti jelai. Ikan itu pasti kecil dan sudah siap untuk dimakan. Ini adalah makanan yang cukup untuk satu kali makan untuk 2 orang dewasa. </w:t>
      </w:r>
    </w:p>
    <w:p>
      <w:pPr/>
      <w:r>
        <w:rPr>
          <w:lang w:val="id_ID" w:bidi="id_ID"/>
        </w:rPr>
      </w:r>
      <w:r>
        <w:rPr>
          <w:lang w:val="id_ID" w:bidi="id_ID"/>
        </w:rPr>
        <w:t>Berhentilah dan tunjukkan gambar jelai. Tunjukkan gambar sepotong roti. Tunjukkan gambar ikan dari Danau Galilea. Hentikan sejenak rekaman di sini.</w:t>
      </w:r>
    </w:p>
    <w:p>
      <w:pPr/>
      <w:r>
        <w:rPr>
          <w:lang w:val="id_ID" w:bidi="id_ID"/>
        </w:rPr>
      </w:r>
      <w:r>
        <w:rPr>
          <w:lang w:val="id_ID" w:bidi="id_ID"/>
        </w:rPr>
        <w:t>Yesus mengatakan kepada para murid untuk membagi orang-orang itu ke dalam kelompok-kelompok dan menyuruh orang-orang itu untuk duduk. Orang-orang itu duduk dalam kelompok 50 atau 100 orang per kelompok. Desa-desa terdekat hanya memiliki populasi 2.000 hingga 3.000 orang, sehingga 5.000 orang ditambah wanita dan anak-anak adalah kerumunan yang sangat besar! Yesus mengatakan bahwa orang-orang itu harus duduk.</w:t>
      </w:r>
    </w:p>
    <w:p>
      <w:pPr/>
      <w:r>
        <w:rPr>
          <w:lang w:val="id_ID" w:bidi="id_ID"/>
        </w:rPr>
      </w:r>
      <w:r>
        <w:rPr>
          <w:lang w:val="id_ID" w:bidi="id_ID"/>
        </w:rPr>
        <w:t>Sebelum Yesus memberikan makanan itu, Dia bersyukur dengan cara yang lazim seperti yang dilakukan para kepala rumah tangga Yahudi yang selalu mengucapkan syukur sebelum makan --perbedaannya adalah bahwa Yesus memandang "ke atas" ke surga daripada ke bawah seperti yang dilakukan orang-orang Yahudi. Yesus mengucap syukur kepada Allah atas roti itu. Yesus memandang ke surga atau ke arah tempat Allah tinggal. Beberapa terjemahan menggunakan kata "diberkati." Yesus memberkati makanan itu. Di sini kata "diberkati" berarti sama dengan bersyukur atas makanan itu.</w:t>
      </w:r>
    </w:p>
    <w:p>
      <w:pPr/>
      <w:r>
        <w:rPr>
          <w:lang w:val="id_ID" w:bidi="id_ID"/>
        </w:rPr>
      </w:r>
      <w:r>
        <w:rPr>
          <w:lang w:val="id_ID" w:bidi="id_ID"/>
        </w:rPr>
        <w:t>Berhentilah di sini dan berdiskusilah sebagai tim--Bagaimana sikap orang bersyukur kepada Allah secara terbuka dalam kebudayaan saudara? Bagaimana hal ini berbeda dengan apa yang dilakukan Yesus? Jeda rekaman di sini.</w:t>
      </w:r>
    </w:p>
    <w:p>
      <w:pPr/>
      <w:r>
        <w:rPr>
          <w:lang w:val="id_ID" w:bidi="id_ID"/>
        </w:rPr>
      </w:r>
      <w:r>
        <w:rPr>
          <w:lang w:val="id_ID" w:bidi="id_ID"/>
        </w:rPr>
        <w:t>Kemudian mukjizat itu terjadi. Yesus mulai memecahkan roti menjadi beberapa bagian. Yesus memberikan potongan-potongan itu kepada para murid untuk dibagikan kepada orang-orang. Yesus terus memberikan roti kepada para murid. Setiap orang di sana memiliki cukup roti untuk dimakan. Yesus juga membagi ikan itu dan memberikan ikan itu kepada orang-orang untuk dimakan. Semua orang makan sebanyak yang mereka inginkan.</w:t>
      </w:r>
    </w:p>
    <w:p>
      <w:pPr/>
      <w:r>
        <w:rPr>
          <w:lang w:val="id_ID" w:bidi="id_ID"/>
        </w:rPr>
      </w:r>
      <w:r>
        <w:rPr>
          <w:lang w:val="id_ID" w:bidi="id_ID"/>
        </w:rPr>
        <w:t>Roti dipandang sebagai hadiah dari Allah sehingga banyak orang selalu mengumpulkan sisanya setelah makan. Para murid mengumpulkan sisa makanan di keranjang tenunan tangan yang biasa dibawa oleh setiap orang Yahudi untuk membawa makanan mereka sepanjang hari. Para murid mengumpulkan 12 keranjang roti dan ikan yang tersisa.</w:t>
      </w:r>
    </w:p>
    <w:p>
      <w:pPr/>
      <w:r>
        <w:rPr>
          <w:lang w:val="id_ID" w:bidi="id_ID"/>
        </w:rPr>
      </w:r>
      <w:r>
        <w:rPr>
          <w:lang w:val="id_ID" w:bidi="id_ID"/>
        </w:rPr>
        <w:t>Berhentilah di sini dan diskusikan: Roti adalah pemberian dari surga. Jenis makanan apa yang seperti itu bagi orang-orang di komunitas Anda? Jeda rekaman di sini.</w:t>
      </w:r>
    </w:p>
    <w:p>
      <w:pPr/>
      <w:r>
        <w:rPr>
          <w:lang w:val="id_ID" w:bidi="id_ID"/>
        </w:rPr>
      </w:r>
      <w:r>
        <w:rPr>
          <w:lang w:val="id_ID" w:bidi="id_ID"/>
        </w:rPr>
        <w:t>Berhentilah dan diskusikan: Apa yang dilakukan dengan sisa roti dalam budaya Anda? Tunjukkan sebuah gambar keranjang tenunan. Jeda rekaman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Markus 6:30–44 dalam terjemahan yang paling mudah dipahami.</w:t>
      </w:r>
    </w:p>
    <w:p>
      <w:pPr/>
      <w:r>
        <w:rPr>
          <w:lang w:val="id_ID" w:bidi="id_ID"/>
        </w:rPr>
      </w:r>
      <w:r>
        <w:rPr>
          <w:lang w:val="id_ID" w:bidi="id_ID"/>
        </w:rPr>
        <w:t>Pada langkah ini, kelompok akan menentukan adegan, tokoh,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Para murid kembali dari misi mereka kepada orang-orang dan melaporkan apa yang telah mereka lakukan dan ajarkan. Istilah rasul adalah digunakan dalam adegan ini. Begitu banyak orang yang datang kepada Yesus sehingga Yesus dan para rasul tidak punya waktu untuk makan.</w:t>
      </w:r>
    </w:p>
    <w:p>
      <w:pPr/>
      <w:r>
        <w:rPr>
          <w:lang w:val="id_ID" w:bidi="id_ID"/>
        </w:rPr>
      </w:r>
      <w:r>
        <w:rPr>
          <w:lang w:val="id_ID" w:bidi="id_ID"/>
        </w:rPr>
      </w:r>
      <w:r>
        <w:rPr>
          <w:b/>
          <w:lang w:val="id_ID" w:bidi="id_ID"/>
        </w:rPr>
        <w:t>Dalam adegan kedua:</w:t>
      </w:r>
      <w:r>
        <w:rPr>
          <w:lang w:val="id_ID" w:bidi="id_ID"/>
        </w:rPr>
        <w:t xml:space="preserve"> Yesus dan para murid pergi dengan perahu untuk pergi ke tempat yang terpencil untuk beristirahat. Orang-orang mengikuti mereka di sepanjang pantai. Yesus mulai mengajar orang-orang itu.</w:t>
      </w:r>
    </w:p>
    <w:p>
      <w:pPr/>
      <w:r>
        <w:rPr>
          <w:lang w:val="id_ID" w:bidi="id_ID"/>
        </w:rPr>
      </w:r>
      <w:r>
        <w:rPr>
          <w:lang w:val="id_ID" w:bidi="id_ID"/>
        </w:rPr>
      </w:r>
      <w:r>
        <w:rPr>
          <w:b/>
          <w:lang w:val="id_ID" w:bidi="id_ID"/>
        </w:rPr>
        <w:t>Dalam adegan ketiga:</w:t>
      </w:r>
      <w:r>
        <w:rPr>
          <w:lang w:val="id_ID" w:bidi="id_ID"/>
        </w:rPr>
        <w:t xml:space="preserve"> Sudah mulai malam. Orang-orang tidak memiliki makanan. Yesus mengatakan kepada para murid untuk memberi makan orang-orang. Para murid menemukan 5 roti dan 2 ikan.</w:t>
      </w:r>
    </w:p>
    <w:p>
      <w:pPr/>
      <w:r>
        <w:rPr>
          <w:lang w:val="id_ID" w:bidi="id_ID"/>
        </w:rPr>
      </w:r>
      <w:r>
        <w:rPr>
          <w:b/>
          <w:lang w:val="id_ID" w:bidi="id_ID"/>
        </w:rPr>
        <w:t>Adegan keempat:</w:t>
      </w:r>
      <w:r>
        <w:rPr>
          <w:lang w:val="id_ID" w:bidi="id_ID"/>
        </w:rPr>
        <w:t xml:space="preserve"> Yesus berkata kepada para murid-Nya untuk menyuruh orang-orang duduk berkelompok di atas rumput. Yesus mengambil roti, memecahnya, dan memberikan potongan-potongan kepada orang-orang. Semua orang makan sebanyak yang mereka mau. Para murid mengambil sisa makanan dan ada 12 keranjang roti serta ikan yang tersisa. Lima roti dan dua ikan memberi makan total 5.000 laki-laki dan keluarga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 Yesus</w:t>
      </w:r>
    </w:p>
    <w:p>
      <w:pPr>
        <w:pStyle w:val="ListBullet"/>
        <w:spacing w:line="240" w:lineRule="auto"/>
        <w:ind w:left="720"/>
      </w:pPr>
      <w:r>
        <w:rPr>
          <w:lang w:val="id_ID" w:bidi="id_ID"/>
        </w:rPr>
      </w:r>
      <w:r>
        <w:rPr>
          <w:lang w:val="id_ID" w:bidi="id_ID"/>
        </w:rPr>
        <w:t>Kerumunan orang yang mengikuti mereka.</w:t>
      </w:r>
    </w:p>
    <w:p>
      <w:pPr/>
      <w:r>
        <w:rPr>
          <w:lang w:val="id_ID" w:bidi="id_ID"/>
        </w:rPr>
      </w:r>
      <w:r>
        <w:rPr>
          <w:lang w:val="id_ID" w:bidi="id_ID"/>
        </w:rPr>
        <w:t>Dalam adegan pertama, para murid kembali dari perjalanan mereka di mana Yesus telah mengutus mereka dengan kuasa untuk mengusir setan-setan. Mereka melaporkan kepada Yesus apa yang mereka ajarkan dan apa yang telah mereka lakukan. Dalam adegan ini, Markus menggunakan kata "rasul" untuk menggambarkan para murid. Yesus ingin pergi ke sebuah tempat yang tenang untuk beristirahat setelah laporan itu. Ada begitu banyak orang yang datang dan pergi sehingga Yesus dan para rasul tidak punya waktu untuk makan.</w:t>
      </w:r>
    </w:p>
    <w:p>
      <w:pPr/>
      <w:r>
        <w:rPr>
          <w:lang w:val="id_ID" w:bidi="id_ID"/>
        </w:rPr>
      </w:r>
      <w:r>
        <w:rPr>
          <w:lang w:val="id_ID" w:bidi="id_ID"/>
        </w:rPr>
        <w:t>Dalam adegan kedua, Yesus dan para murid masuk ke dalam sebuah perahu dan menyeberangi sudut Danau Galilea. Mereka pergi ke utara menuju ke tempat di mana tidak ada desa. Mereka mencari tempat yang tenang di mana Yesus dan para murid bisa sendirian. Orang-orang banyak dapat melihat mereka ketika mereka melakukan perjalanan dengan perahu, itulah sebabnya mereka dapat berlari ke depan, menyusuri pantai danau. Ketika Yesus keluar dari perahu, ada kerumunan orang yang sedang menunggu.</w:t>
      </w:r>
    </w:p>
    <w:p>
      <w:pPr/>
      <w:r>
        <w:rPr>
          <w:lang w:val="id_ID" w:bidi="id_ID"/>
        </w:rPr>
      </w:r>
      <w:r>
        <w:rPr>
          <w:lang w:val="id_ID" w:bidi="id_ID"/>
        </w:rPr>
        <w:t>Yesus memiliki belas kasihan kepada orang-orang ini. Yesus memikirkan orang-orang itu seperti domba tanpa seorang gembala. Yesus mulai mengajar orang-orang itu.</w:t>
      </w:r>
    </w:p>
    <w:p>
      <w:pPr/>
      <w:r>
        <w:rPr>
          <w:lang w:val="id_ID" w:bidi="id_ID"/>
        </w:rPr>
      </w:r>
      <w:r>
        <w:rPr>
          <w:lang w:val="id_ID" w:bidi="id_ID"/>
        </w:rPr>
        <w:t>Dalam adegan tiga, Yesus telah mengajar kerumunan orang itu sepanjang hari dan waktu sudah menjelang malam. Para murid datang kepada Yesus dan meminta Yesus untuk menyuruh orang-orang itu pergi sehingga mereka dapat mendapatkan makanan untuk dimakan. Jadi Yesus berkata kepada para murid, "Kamu harus memberi makan orang-orang ini "</w:t>
      </w:r>
    </w:p>
    <w:p>
      <w:pPr/>
      <w:r>
        <w:rPr>
          <w:lang w:val="id_ID" w:bidi="id_ID"/>
        </w:rPr>
      </w:r>
      <w:r>
        <w:rPr>
          <w:lang w:val="id_ID" w:bidi="id_ID"/>
        </w:rPr>
        <w:t>Para murid menjawab, "Kami tidak punya apa-apa untuk memberi makan mereka." Para murid mengatakan bahwa dibutuhkan upah satu tahun agar memiliki uang yang cukup untuk membeli makanan sehingga cukup untuk memberi makan semua orang itu. Yesus menyuruh para murid untuk mengetahui berapa banyak makanan yang tersedia. Para murid pergi ke kerumunan. Para murid menemukan ada lima roti dan dua ikan dan membawa roti dan ikan ini kepada Yesus.</w:t>
      </w:r>
    </w:p>
    <w:p>
      <w:pPr/>
      <w:r>
        <w:rPr>
          <w:lang w:val="id_ID" w:bidi="id_ID"/>
        </w:rPr>
      </w:r>
      <w:r>
        <w:rPr>
          <w:lang w:val="id_ID" w:bidi="id_ID"/>
        </w:rPr>
        <w:t>Dalam adegan keempat, Yesus meminta para murid-Nya membagi orang-orang itu ke dalam kelompok-kelompok dan menyuruh mereka untuk duduk. Para murid menempatkan orang-orang itu ke dalam kelompok 50 atau 100 orang. Yesus mengambil roti dan ikan dan menengadah ke surga. Yesus memberkati roti dan ikan itu atau mengucap syukur atas roti dan ikan itu. Yesus memecahkan roti menjadi beberapa potongan. Pertama, Dia memberikan roti kepada para murid dan mereka membagikannya kepada banyak orang. Kemudian Dia membagi ikan menjadi beberapa potongan dan para murid juga membagikannya kepada orang banyak. Setelah semua orang makan sebanyak yang mereka mau, para murid mengumpulkan sisa-sisa makanan dan memenuhi 12 keranjang. Lima roti dan dua ikan memberi makan 5.000 laki-laki ditambah istri dan anak-anak mereka.</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Markus 6:30–44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Kisah ini memiliki 4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 Yesus</w:t>
      </w:r>
    </w:p>
    <w:p>
      <w:pPr>
        <w:pStyle w:val="ListBullet"/>
        <w:spacing w:line="240" w:lineRule="auto"/>
        <w:ind w:left="720"/>
      </w:pPr>
      <w:r>
        <w:rPr>
          <w:lang w:val="id_ID" w:bidi="id_ID"/>
        </w:rPr>
      </w:r>
      <w:r>
        <w:rPr>
          <w:lang w:val="id_ID" w:bidi="id_ID"/>
        </w:rPr>
        <w:t>Kerumunan orang yang mengikuti mereka.</w:t>
      </w:r>
    </w:p>
    <w:p>
      <w:pPr/>
      <w:r>
        <w:rPr>
          <w:lang w:val="id_ID" w:bidi="id_ID"/>
        </w:rPr>
      </w:r>
      <w:r>
        <w:rPr>
          <w:lang w:val="id_ID" w:bidi="id_ID"/>
        </w:rPr>
        <w:t>Sebagai kelompok, peragakan perikop ini dua kali. Kamu harus memperagakan bagian ini dalam bahasamu.</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Jeda audio di sini dan peragakan bagian ini.</w:t>
      </w:r>
    </w:p>
    <w:p>
      <w:pPr/>
      <w:r>
        <w:rPr>
          <w:lang w:val="id_ID" w:bidi="id_ID"/>
        </w:rPr>
      </w:r>
      <w:r>
        <w:rPr>
          <w:lang w:val="id_ID" w:bidi="id_ID"/>
        </w:rPr>
        <w:t>Kelompok harus memeragakan perikop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kembali drama itu.</w:t>
      </w:r>
    </w:p>
    <w:p>
      <w:pPr/>
      <w:r>
        <w:rPr>
          <w:lang w:val="id_ID" w:bidi="id_ID"/>
        </w:rPr>
      </w:r>
      <w:r>
        <w:rPr>
          <w:lang w:val="id_ID" w:bidi="id_ID"/>
        </w:rPr>
        <w:t xml:space="preserve">Jeda audio di sini dan peragakan bagian ini untuk kedua kalinya. </w:t>
      </w:r>
    </w:p>
    <w:p>
      <w:pPr/>
      <w:r>
        <w:rPr>
          <w:lang w:val="id_ID" w:bidi="id_ID"/>
        </w:rPr>
      </w:r>
      <w:r>
        <w:rPr>
          <w:lang w:val="id_ID" w:bidi="id_ID"/>
        </w:rPr>
        <w:t>Berikut ini adalah contoh dari drama dan respon yang mungkin.</w:t>
      </w:r>
    </w:p>
    <w:p>
      <w:pPr/>
      <w:r>
        <w:rPr>
          <w:lang w:val="id_ID" w:bidi="id_ID"/>
        </w:rPr>
      </w:r>
      <w:r>
        <w:rPr>
          <w:lang w:val="id_ID" w:bidi="id_ID"/>
        </w:rPr>
        <w:t>Dalam adegan pertama, para murid datang kepada Yesus setelah perjalanan mereka ke desa-desa. Sekarang mereka melaporkan kepada Yesus semua yang telah mereka ajarkan dan semua yang telah mereka lakukan. Ada banyak orang yang datang serta pergi, dan mereka bahkan tidak punya waktu untuk makan. Yesus mengusulkan bahwa mereka pergi ke tempat yang terpencil untuk beristirahat beberapa saat.</w:t>
      </w:r>
    </w:p>
    <w:p>
      <w:pPr/>
      <w:r>
        <w:rPr>
          <w:lang w:val="id_ID" w:bidi="id_ID"/>
        </w:rPr>
      </w:r>
      <w:r>
        <w:rPr>
          <w:lang w:val="id_ID" w:bidi="id_ID"/>
        </w:rPr>
        <w:t>Hentikan sejenak adegannya. Tanyakan kepada Yesus, "Bagaimana perasaan Anda?" Saudara mungkin mendengar hal-hal seperti, "Aku sangat lelah," "Aku sangat lapar," atau "Aku ingin menghabiskan waktu bersama para murid yang baru Kuutus pergi." Atau, saya sangat senang dengan laporan mereka. Saya ingin kita semua ada waktu untuk beristirahat sekarang." "Saya baru saja mengetahui bahwa sepupuku Yohanes dibunuh dan saya sedih." Lanjutkanlah peragaannya.</w:t>
      </w:r>
    </w:p>
    <w:p>
      <w:pPr/>
      <w:r>
        <w:rPr>
          <w:lang w:val="id_ID" w:bidi="id_ID"/>
        </w:rPr>
      </w:r>
      <w:r>
        <w:rPr>
          <w:lang w:val="id_ID" w:bidi="id_ID"/>
        </w:rPr>
        <w:t>Tanyakan kepada para murid, yang sekarang disebut sebagai para rasul, atau orang-orang yang diutus, "Bagaimana perasaan kalian?" Saudara mungkin mendengar hal-hal seperti, "Kami sangat lelah, kami baru melakukan suatu perjalanan, dan sekarang kami telah kembali serta ada orang banyak di sini," "Kami hanya ingin menghabiskan waktu bersama Yesus dan kini semua orang ini ada di sini," atau "Kami sangat senang tentang apa yang Allah lakukan ketika kami pergi keluar dan kami ingin berbagi hal-hal ini dengan Yesus." Lanjutkan peragaannya.</w:t>
      </w:r>
    </w:p>
    <w:p>
      <w:pPr/>
      <w:r>
        <w:rPr>
          <w:lang w:val="id_ID" w:bidi="id_ID"/>
        </w:rPr>
      </w:r>
      <w:r>
        <w:rPr>
          <w:lang w:val="id_ID" w:bidi="id_ID"/>
        </w:rPr>
        <w:t>Dalam adegan kedua, mereka masuk ke dalam perahu dan menyeberangi sudut Danau Galilea. Orang-orang melihat ke mana mereka pergi dan berlari di sepanjang pantai. Orang-orang tiba sebelum Yesus dan para murid tiba di tempat yang terpencil. Ketika Yesus dan para murid sampai di sana dan Yesus keluar dari perahu, ada orang banyak yang sedang menunggu mereka.</w:t>
      </w:r>
    </w:p>
    <w:p>
      <w:pPr/>
      <w:r>
        <w:rPr>
          <w:lang w:val="id_ID" w:bidi="id_ID"/>
        </w:rPr>
      </w:r>
      <w:r>
        <w:rPr>
          <w:lang w:val="id_ID" w:bidi="id_ID"/>
        </w:rPr>
        <w:t>Hentikan sejenak adegannya. Tanyakan kepada Yesus, "Bagaimana perasaanmu?" Saudara mungkin mendengar hal-hal seperti, "Sangat lelah," "Saya merasa kasihan kepada orang-orang ini yang mau berlari ke depan hanya untuk meminta seseorang untuk memimpin, dan mengajar mereka," atau "Saya memiliki belas kasihan kepada orang-orang ini yang tidak memiliki siapa pun untuk memimpin mereka," "Saya tahu kita lelah, tetapi orang-orang ini membutuhkan pertolongan saya." Tanyakan kepada orang-orang itu, "Mengapa kalian mengikuti Yesus ke tempat yang terpencil ini?" Anda mungkin mendengar "Saya ingin Yesus menyembuhkan istri atau anak saya." Atau, "Yesus menceritakan kisah-kisah yang begitu menarik." Saya ingin mendengar lebih banyak. Atau, "Kadang-kadang Yesus melakukan mukjizat. Saya berharap saya bisa melihatnya hari ini." Lanjutkan peragaannya.</w:t>
      </w:r>
    </w:p>
    <w:p>
      <w:pPr/>
      <w:r>
        <w:rPr>
          <w:lang w:val="id_ID" w:bidi="id_ID"/>
        </w:rPr>
      </w:r>
      <w:r>
        <w:rPr>
          <w:lang w:val="id_ID" w:bidi="id_ID"/>
        </w:rPr>
        <w:t>Dalam adegan ketiga, Yesus mengajar orang-orang sepanjang hari. Hari sudah menjelang petang, para murid datang kepada-Nya dan berkata, "Ini adalah tempat terpencil, hari mulai malam, minta orang banyak itu pergi agar mereka bisa membeli makanan."</w:t>
      </w:r>
    </w:p>
    <w:p>
      <w:pPr/>
      <w:r>
        <w:rPr>
          <w:lang w:val="id_ID" w:bidi="id_ID"/>
        </w:rPr>
      </w:r>
      <w:r>
        <w:rPr>
          <w:lang w:val="id_ID" w:bidi="id_ID"/>
        </w:rPr>
        <w:t>Yesus berkata, "Kalian beri makan mereka."</w:t>
      </w:r>
    </w:p>
    <w:p>
      <w:pPr/>
      <w:r>
        <w:rPr>
          <w:lang w:val="id_ID" w:bidi="id_ID"/>
        </w:rPr>
      </w:r>
      <w:r>
        <w:rPr>
          <w:lang w:val="id_ID" w:bidi="id_ID"/>
        </w:rPr>
        <w:t>Hentikan sejenak adegannya. Tanyakan kepada para murid, "Bagaimana perasaan kalian?" Saudara mungkin mendengar hal-hal seperti, "Frustrasi," "Bingung," "Kelelahan," dan Yesus sekarang ingin kita memberi makan orang-orang ini. Atau, "Kita tidak tahu sama sekali apa yang harus dilakukan, kita tidak memiliki makanan." "Bagaimana kita dapat memberi mereka makan?" Kita tidak memiliki uang untuk membeli makanan dan tidak ada apa pun di daerah ini untuk dibeli. Dibutuhkan upah satu tahun untuk membeli makanan yang cukup bagi semua orang ini." Lanjutkan peragaannya.</w:t>
      </w:r>
    </w:p>
    <w:p>
      <w:pPr/>
      <w:r>
        <w:rPr>
          <w:lang w:val="id_ID" w:bidi="id_ID"/>
        </w:rPr>
      </w:r>
      <w:r>
        <w:rPr>
          <w:lang w:val="id_ID" w:bidi="id_ID"/>
        </w:rPr>
        <w:t>Yesus bertanya, "Berapa banyak makanan yang kalian miliki? Pergilah dan cari tahu." Para murid kembali dengan lima roti dan dua ikan. Yesus menyuruh para murid untuk menyuruh banyak orang duduk dalam kelompok. Kerumunan sebanyak 5.000 pria dan keluarga mereka duduk dalam kelompok yang terdiri dari 50 atau 100 orang.</w:t>
      </w:r>
    </w:p>
    <w:p>
      <w:pPr/>
      <w:r>
        <w:rPr>
          <w:lang w:val="id_ID" w:bidi="id_ID"/>
        </w:rPr>
      </w:r>
      <w:r>
        <w:rPr>
          <w:lang w:val="id_ID" w:bidi="id_ID"/>
        </w:rPr>
        <w:t>Hentikan sejenak adegannya. Tanyakan kepada kelompok orang, "Bagaimana perasaan kalian?" Saudara mungkin mendengar hal-hal seperti, “Bingung,” atau “Kami lapar dan lelah, tetapi kami masih ingin mendengar ajaran Yesus,” atau “Saya bertanya-tanya mengapa mereka meminta kita untuk duduk di atas rumput.” Saya berharap kita dapat segera menemukan makanan. Saya tidak berpikir untuk membawa apa pun bersama saya." Lanjutkan peragaannya.</w:t>
      </w:r>
    </w:p>
    <w:p>
      <w:pPr/>
      <w:r>
        <w:rPr>
          <w:lang w:val="id_ID" w:bidi="id_ID"/>
        </w:rPr>
      </w:r>
      <w:r>
        <w:rPr>
          <w:lang w:val="id_ID" w:bidi="id_ID"/>
        </w:rPr>
        <w:t>Dalam adegan keempat, Yesus menengadah ke atas ke arah surga dan memberkati 5 roti dan 2 ikan. Yesus mengucap syukur atas makanan itu. Kemudian Yesus memecah-mecahkan roti menjadi beberapa potongan dan mulai memberikannya kepada para murid. Para murid memberikan roti kepada orang-orang. Ada cukup roti bagi setiap orang untuk bisa makan dengan kenyang. Yesus memecah-mecahkan ikan dan memberikan potongan kepada para murid. Para murid memberikan orang-orang potongan ikan. Ada cukup ikan yang bisa dimakan bagi semua orang. Semua orang makan sebanyak yang mereka mau. Para murid mengambil sisa roti dan ikan yang cukup banyak untuk mengisi 12 keranjang.</w:t>
      </w:r>
    </w:p>
    <w:p>
      <w:pPr/>
      <w:r>
        <w:rPr>
          <w:lang w:val="id_ID" w:bidi="id_ID"/>
        </w:rPr>
      </w:r>
      <w:r>
        <w:rPr>
          <w:lang w:val="id_ID" w:bidi="id_ID"/>
        </w:rPr>
        <w:t>Hentikanlah adegannya: Tanyakan kepada para murid, "Bagaimana perasaan kalian?" Saudara mungkin mendengar hal-hal seperti, "Kami kagum! Saya tidak pernah melihat sesuatu yang seperti ini. Dari mana semua roti itu berasal? Yesus terus-menerus memberi saya roti!" "Kami masih lelah, tetapi kami senang melihat Allah bekerja," atau "Bagaimana mungkin 5000 laki-laki ditambah istri dan anak-anak mereka semuanya makan dengan cukup?" Tanyakan kepada Yesus, "Bagaimana perasaanmu sekarang?" Saudara mungkin mendengar, "Saya puas dengan hari ini. Saya pikir para murid saya belajar sebuah pelajaran yang baik. Saya berharap orang-orang telah belajar sesuatu juga. Mungkin sekarang, mereka akan pulang dan kita dapat memiliki waktu istirahat. Penting bagi kita untuk memiliki waktu untuk beristirahat." Tanyakan kepada orang-orang, "Bagaimana perasaan kalian sekarang setelah kalian makan?" Saudara mungkin mendengar, "Aku kenyang." Saya tidak tahu kapan terakhir kali saya makan begitu banyak. Saya tidak tahu dari mana semua roti itu berasal. Saya tidak melihat sepotong roti pun ketika saya tiba di sini dan tidak ada seorang pun yang pergi untuk membelinya Saya tidak mengerti. Tetapi roti itu enak dan berlimpah. Anak-anak saya akan tidur nyenyak malam ini karena mereka kenyang." Lanjutkan peragaannya.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Markus 6:30–44 dalam terjemahan yang paling mudah dipahami.</w:t>
      </w:r>
    </w:p>
    <w:p>
      <w:pPr/>
      <w:r>
        <w:rPr>
          <w:lang w:val="id_ID" w:bidi="id_ID"/>
        </w:rPr>
      </w:r>
      <w:r>
        <w:rPr>
          <w:lang w:val="id_ID" w:bidi="id_ID"/>
        </w:rPr>
        <w:t xml:space="preserve">Ini adalah satu-satunya tempat dalam Markus di mana para murid disebut para rasul, yang berarti "orang-orang yang diutus." </w:t>
      </w:r>
      <w:r>
        <w:rPr>
          <w:b/>
          <w:lang w:val="id_ID" w:bidi="id_ID"/>
        </w:rPr>
        <w:t>Para rasul</w:t>
      </w:r>
      <w:r>
        <w:rPr>
          <w:lang w:val="id_ID" w:bidi="id_ID"/>
        </w:rPr>
        <w:t xml:space="preserve"> ditunjuk oleh Yesus sendiri sebagai utusan-Nya. Jika bahasa saudara memiliki istilah yang diterima untuk rasul yang dipahami oleh semua orang, saudara bisa menggunakan istilah itu di sini. Namun, jika pendengar saudara tidak pergi ke gereja atau merupakan orang-orang percaya baru, mereka mungkin membutuhkan penjelasan lebih lanjut, dan istilah yang berbeda mungkin membantu bagi mereka. Beberapa saran adalah:</w:t>
      </w:r>
    </w:p>
    <w:p>
      <w:pPr>
        <w:pStyle w:val="ListBullet"/>
        <w:spacing w:line="240" w:lineRule="auto"/>
        <w:ind w:left="720"/>
      </w:pPr>
      <w:r>
        <w:rPr>
          <w:lang w:val="id_ID" w:bidi="id_ID"/>
        </w:rPr>
      </w:r>
      <w:r>
        <w:rPr>
          <w:lang w:val="id_ID" w:bidi="id_ID"/>
        </w:rPr>
        <w:t>perwakilan Yesus</w:t>
      </w:r>
    </w:p>
    <w:p>
      <w:pPr>
        <w:pStyle w:val="ListBullet"/>
        <w:spacing w:line="240" w:lineRule="auto"/>
        <w:ind w:left="720"/>
      </w:pPr>
      <w:r>
        <w:rPr>
          <w:lang w:val="id_ID" w:bidi="id_ID"/>
        </w:rPr>
      </w:r>
      <w:r>
        <w:rPr>
          <w:lang w:val="id_ID" w:bidi="id_ID"/>
        </w:rPr>
        <w:t>utusan khusus Yesus</w:t>
      </w:r>
    </w:p>
    <w:p>
      <w:pPr>
        <w:pStyle w:val="ListBullet"/>
        <w:spacing w:line="240" w:lineRule="auto"/>
        <w:ind w:left="720"/>
      </w:pPr>
      <w:r>
        <w:rPr>
          <w:lang w:val="id_ID" w:bidi="id_ID"/>
        </w:rPr>
      </w:r>
      <w:r>
        <w:rPr>
          <w:lang w:val="id_ID" w:bidi="id_ID"/>
        </w:rPr>
        <w:t>orang-orang yang diutus oleh Yesus</w:t>
      </w:r>
    </w:p>
    <w:p>
      <w:pPr/>
      <w:r>
        <w:rPr>
          <w:lang w:val="id_ID" w:bidi="id_ID"/>
        </w:rPr>
      </w:r>
      <w:r>
        <w:rPr>
          <w:lang w:val="id_ID" w:bidi="id_ID"/>
        </w:rPr>
        <w:t>Istilah apa pun yang Anda pilih harus menyiratkan bahwa orang-orang ini berada dalam posisi kepercayaan dan otoritas. Saudara akan menggunakan istilah yang sama dalam kitab Kisah Para Rasul.</w:t>
      </w:r>
    </w:p>
    <w:p>
      <w:pPr/>
      <w:r>
        <w:rPr>
          <w:lang w:val="id_ID" w:bidi="id_ID"/>
        </w:rPr>
      </w:r>
      <w:r>
        <w:rPr>
          <w:lang w:val="id_ID" w:bidi="id_ID"/>
        </w:rPr>
        <w:t xml:space="preserve"> Berhenti dan diskusikanlah: Kata apa yang akan saudara gunakan untuk para </w:t>
      </w:r>
      <w:r>
        <w:rPr>
          <w:b/>
          <w:lang w:val="id_ID" w:bidi="id_ID"/>
        </w:rPr>
        <w:t>rasul</w:t>
      </w:r>
      <w:r>
        <w:rPr>
          <w:lang w:val="id_ID" w:bidi="id_ID"/>
        </w:rPr>
        <w:t xml:space="preserve">? Kata ini paling sering digunakan dalam kitab Kisah Para Rasul dan dalam surat-surat. Pastikan bahwa kata yang saudara pilih menunjukkan bahwa orang-orang ini berada dalam posisi kepercayaan dan otoritas. Istilah ini biasanya hanya digunakan oleh para murid dan Paulus setelah kenaikan Yesus. </w:t>
      </w:r>
      <w:r>
        <w:rPr>
          <w:lang w:val="id_ID" w:bidi="id_ID"/>
        </w:rPr>
        <w:t>Rasul</w:t>
      </w:r>
      <w:r>
        <w:rPr>
          <w:lang w:val="id_ID" w:bidi="id_ID"/>
        </w:rPr>
        <w:t xml:space="preserve"> terdapat di Daftar Kata Utama. Jeda rekaman di sini.</w:t>
      </w:r>
    </w:p>
    <w:p>
      <w:pPr/>
      <w:r>
        <w:rPr>
          <w:lang w:val="id_ID" w:bidi="id_ID"/>
        </w:rPr>
      </w:r>
      <w:r>
        <w:rPr>
          <w:lang w:val="id_ID" w:bidi="id_ID"/>
        </w:rPr>
        <w:t xml:space="preserve">Gunakan istilah yang sama untuk </w:t>
      </w:r>
      <w:r>
        <w:rPr>
          <w:b/>
          <w:lang w:val="id_ID" w:bidi="id_ID"/>
        </w:rPr>
        <w:t>para murid</w:t>
      </w:r>
      <w:r>
        <w:rPr>
          <w:lang w:val="id_ID" w:bidi="id_ID"/>
        </w:rPr>
        <w:t xml:space="preserve">, </w:t>
      </w:r>
      <w:r>
        <w:rPr>
          <w:lang w:val="id_ID" w:bidi="id_ID"/>
        </w:rPr>
        <w:t>perahu</w:t>
      </w:r>
      <w:r>
        <w:rPr>
          <w:lang w:val="id_ID" w:bidi="id_ID"/>
        </w:rPr>
        <w:t xml:space="preserve">, dan </w:t>
      </w:r>
      <w:r>
        <w:rPr>
          <w:lang w:val="id_ID" w:bidi="id_ID"/>
        </w:rPr>
        <w:t>Danau Galilea</w:t>
      </w:r>
      <w:r>
        <w:rPr>
          <w:lang w:val="id_ID" w:bidi="id_ID"/>
        </w:rPr>
        <w:t xml:space="preserve"> yang telah saudara gunakan dalam bagian Markus lainnya. </w:t>
      </w:r>
      <w:r>
        <w:rPr>
          <w:lang w:val="id_ID" w:bidi="id_ID"/>
        </w:rPr>
        <w:t>Murid</w:t>
      </w:r>
      <w:r>
        <w:rPr>
          <w:lang w:val="id_ID" w:bidi="id_ID"/>
        </w:rPr>
        <w:t xml:space="preserve">adalah dibahas dalam Daftar Kata Utama. </w:t>
      </w:r>
    </w:p>
    <w:p>
      <w:pPr/>
      <w:r>
        <w:rPr>
          <w:lang w:val="id_ID" w:bidi="id_ID"/>
        </w:rPr>
      </w:r>
      <w:r>
        <w:rPr>
          <w:lang w:val="id_ID" w:bidi="id_ID"/>
        </w:rPr>
        <w:t xml:space="preserve">Jesus Yesus menengadah ke </w:t>
      </w:r>
      <w:r>
        <w:rPr>
          <w:b/>
          <w:lang w:val="id_ID" w:bidi="id_ID"/>
        </w:rPr>
        <w:t>surga</w:t>
      </w:r>
      <w:r>
        <w:rPr>
          <w:lang w:val="id_ID" w:bidi="id_ID"/>
        </w:rPr>
        <w:t xml:space="preserve"> dan </w:t>
      </w:r>
      <w:r>
        <w:rPr>
          <w:b/>
          <w:lang w:val="id_ID" w:bidi="id_ID"/>
        </w:rPr>
        <w:t>memberkati</w:t>
      </w:r>
      <w:r>
        <w:rPr>
          <w:lang w:val="id_ID" w:bidi="id_ID"/>
        </w:rPr>
        <w:t xml:space="preserve"> roti. Dalam hal ini, "surga" merujuk kepada tempat di mana Allah dan para malaikat-Nya tinggal, tergantung pada konteksnya. Tempat Allah tinggal sering dianggap berada di atas langit, sehingga memandang ke atas dapat menjadi cara berdoa kepada Allah dalam konteks ini. Gunakan kata yang sama untuk surga seperti yang telah saudara pakai di perikop sebelumnya, dan ingatlah bahwa </w:t>
      </w:r>
      <w:r>
        <w:rPr>
          <w:lang w:val="id_ID" w:bidi="id_ID"/>
        </w:rPr>
        <w:t>kata surga</w:t>
      </w:r>
      <w:r>
        <w:rPr>
          <w:lang w:val="id_ID" w:bidi="id_ID"/>
        </w:rPr>
        <w:t xml:space="preserve"> ada dalam Daftar Kata Utama.</w:t>
      </w:r>
    </w:p>
    <w:p>
      <w:pPr/>
      <w:r>
        <w:rPr>
          <w:lang w:val="id_ID" w:bidi="id_ID"/>
        </w:rPr>
      </w:r>
      <w:r>
        <w:rPr>
          <w:lang w:val="id_ID" w:bidi="id_ID"/>
        </w:rPr>
        <w:t>Dalam hal ini, Yesus "memberkati" roti supaya mengkhususkannya untuk tugas khusus yaitu untuk dimakan. Namun, ini bukan ritual ajaib yang dilakukan Yesus pada makanan. Saudara bisa menghindari kesalahpahaman ini dengan mengatakan sesuatu yang lebih umum yang berarti berterima kasih atas makanan.</w:t>
      </w:r>
    </w:p>
    <w:p>
      <w:pPr/>
      <w:r>
        <w:rPr>
          <w:lang w:val="id_ID" w:bidi="id_ID"/>
        </w:rPr>
      </w:r>
      <w:r>
        <w:rPr>
          <w:lang w:val="id_ID" w:bidi="id_ID"/>
        </w:rPr>
        <w:t xml:space="preserve">Berhentilah di sini dan diskusikan dalam kelompok kata apa yang akan saudara gunakan untuk </w:t>
      </w:r>
      <w:r>
        <w:rPr>
          <w:b/>
          <w:lang w:val="id_ID" w:bidi="id_ID"/>
        </w:rPr>
        <w:t>memberkati</w:t>
      </w:r>
      <w:r>
        <w:rPr>
          <w:lang w:val="id_ID" w:bidi="id_ID"/>
        </w:rPr>
        <w:t xml:space="preserve">. </w:t>
      </w:r>
      <w:r>
        <w:rPr>
          <w:lang w:val="id_ID" w:bidi="id_ID"/>
        </w:rPr>
        <w:t>Memberkati</w:t>
      </w:r>
      <w:r>
        <w:rPr>
          <w:lang w:val="id_ID" w:bidi="id_ID"/>
        </w:rPr>
        <w:t xml:space="preserve"> dibahas dalam Daftar Kata Utama. Jeda audio di sini.</w:t>
      </w:r>
    </w:p>
    <w:p>
      <w:pPr/>
      <w:r>
        <w:rPr>
          <w:lang w:val="id_ID" w:bidi="id_ID"/>
        </w:rPr>
      </w:r>
      <w:r>
        <w:rPr>
          <w:lang w:val="id_ID" w:bidi="id_ID"/>
        </w:rPr>
        <w:t xml:space="preserve">Orang-orang merasa </w:t>
      </w:r>
      <w:r>
        <w:rPr>
          <w:b/>
          <w:lang w:val="id_ID" w:bidi="id_ID"/>
        </w:rPr>
        <w:t>puas</w:t>
      </w:r>
      <w:r>
        <w:rPr>
          <w:lang w:val="id_ID" w:bidi="id_ID"/>
        </w:rPr>
        <w:t xml:space="preserve"> setelah mereka makan ikan dan roti. Kata "puas" berarti—bukan sekadar kenyang dengan makanan, tetapi merasa puas hingga tidak ada lagi rasa lapar.</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6:30–44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01">
        <w:r>
          <w:rPr>
            <w:lang w:val="id_ID" w:bidi="id_ID"/>
          </w:rPr>
          <w:rPr>
            <w:color w:val="0000EE"/>
            <w:u w:val="single"/>
          </w:rPr>
          <w:t>Dengar dan Renungkan</w:t>
        </w:r>
      </w:hyperlink>
      <w:r>
        <w:rPr>
          <w:lang w:val="id_ID" w:bidi="id_ID"/>
        </w:rPr>
        <w:t xml:space="preserve"> (515 KB)</w:t>
      </w:r>
      <w:r>
        <w:rPr>
          <w:lang w:val="id_ID" w:bidi="id_ID"/>
        </w:rPr>
      </w:r>
    </w:p>
    <w:p>
      <w:pPr>
        <w:pStyle w:val="ListBullet"/>
        <w:spacing w:line="240" w:lineRule="auto"/>
        <w:ind w:left="720"/>
      </w:pPr>
      <w:r>
        <w:rPr>
          <w:lang w:val="id_ID" w:bidi="id_ID"/>
        </w:rPr>
      </w:r>
      <w:hyperlink r:id="rId202">
        <w:r>
          <w:rPr>
            <w:lang w:val="id_ID" w:bidi="id_ID"/>
          </w:rPr>
          <w:rPr>
            <w:color w:val="0000EE"/>
            <w:u w:val="single"/>
          </w:rPr>
          <w:t>Menyiapkan Panggung</w:t>
        </w:r>
      </w:hyperlink>
      <w:r>
        <w:rPr>
          <w:lang w:val="id_ID" w:bidi="id_ID"/>
        </w:rPr>
        <w:t xml:space="preserve"> (5.2 MB)</w:t>
      </w:r>
      <w:r>
        <w:rPr>
          <w:lang w:val="id_ID" w:bidi="id_ID"/>
        </w:rPr>
      </w:r>
    </w:p>
    <w:p>
      <w:pPr>
        <w:pStyle w:val="ListBullet"/>
        <w:spacing w:line="240" w:lineRule="auto"/>
        <w:ind w:left="720"/>
      </w:pPr>
      <w:r>
        <w:rPr>
          <w:lang w:val="id_ID" w:bidi="id_ID"/>
        </w:rPr>
      </w:r>
      <w:hyperlink r:id="rId203">
        <w:r>
          <w:rPr>
            <w:lang w:val="id_ID" w:bidi="id_ID"/>
          </w:rPr>
          <w:rPr>
            <w:color w:val="0000EE"/>
            <w:u w:val="single"/>
          </w:rPr>
          <w:t>Menjelaskan Adegan</w:t>
        </w:r>
      </w:hyperlink>
      <w:r>
        <w:rPr>
          <w:lang w:val="id_ID" w:bidi="id_ID"/>
        </w:rPr>
        <w:t xml:space="preserve"> (2.5 MB)</w:t>
      </w:r>
      <w:r>
        <w:rPr>
          <w:lang w:val="id_ID" w:bidi="id_ID"/>
        </w:rPr>
      </w:r>
    </w:p>
    <w:p>
      <w:pPr>
        <w:pStyle w:val="ListBullet"/>
        <w:spacing w:line="240" w:lineRule="auto"/>
        <w:ind w:left="720"/>
      </w:pPr>
      <w:r>
        <w:rPr>
          <w:lang w:val="id_ID" w:bidi="id_ID"/>
        </w:rPr>
      </w:r>
      <w:hyperlink r:id="rId204">
        <w:r>
          <w:rPr>
            <w:lang w:val="id_ID" w:bidi="id_ID"/>
          </w:rPr>
          <w:rPr>
            <w:color w:val="0000EE"/>
            <w:u w:val="single"/>
          </w:rPr>
          <w:t>Memperagakan Bacaan</w:t>
        </w:r>
      </w:hyperlink>
      <w:r>
        <w:rPr>
          <w:lang w:val="id_ID" w:bidi="id_ID"/>
        </w:rPr>
        <w:t xml:space="preserve"> (4.3 MB)</w:t>
      </w:r>
      <w:r>
        <w:rPr>
          <w:lang w:val="id_ID" w:bidi="id_ID"/>
        </w:rPr>
      </w:r>
    </w:p>
    <w:p>
      <w:pPr>
        <w:pStyle w:val="ListBullet"/>
        <w:spacing w:line="240" w:lineRule="auto"/>
        <w:ind w:left="720"/>
      </w:pPr>
      <w:r>
        <w:rPr>
          <w:lang w:val="id_ID" w:bidi="id_ID"/>
        </w:rPr>
      </w:r>
      <w:hyperlink r:id="rId205">
        <w:r>
          <w:rPr>
            <w:lang w:val="id_ID" w:bidi="id_ID"/>
          </w:rPr>
          <w:rPr>
            <w:color w:val="0000EE"/>
            <w:u w:val="single"/>
          </w:rPr>
          <w:t>Melengkapi yang Kurang</w:t>
        </w:r>
      </w:hyperlink>
      <w:r>
        <w:rPr>
          <w:lang w:val="id_ID" w:bidi="id_ID"/>
        </w:rPr>
        <w:t xml:space="preserve"> (1.6 MB)</w:t>
      </w:r>
      <w:r>
        <w:rPr>
          <w:lang w:val="id_ID" w:bidi="id_ID"/>
        </w:rPr>
      </w:r>
    </w:p>
    <w:p>
      <w:pPr>
        <w:pStyle w:val="ListBullet"/>
        <w:spacing w:line="240" w:lineRule="auto"/>
        <w:ind w:left="720"/>
      </w:pPr>
      <w:r>
        <w:rPr>
          <w:lang w:val="id_ID" w:bidi="id_ID"/>
        </w:rPr>
      </w:r>
      <w:hyperlink r:id="rId206">
        <w:r>
          <w:rPr>
            <w:lang w:val="id_ID" w:bidi="id_ID"/>
          </w:rPr>
          <w:rPr>
            <w:color w:val="0000EE"/>
            <w:u w:val="single"/>
          </w:rPr>
          <w:t>Menyampaikan Firman Tuhan</w:t>
        </w:r>
      </w:hyperlink>
      <w:r>
        <w:rPr>
          <w:lang w:val="id_ID" w:bidi="id_ID"/>
        </w:rPr>
        <w:t xml:space="preserve"> (1009 KB)</w:t>
      </w:r>
      <w:r>
        <w:rPr>
          <w:lang w:val="id_ID" w:bidi="id_ID"/>
        </w:rPr>
      </w:r>
      <w:r>
        <w:rPr>
          <w:lang w:val="id_ID" w:bidi="id_ID"/>
        </w:rPr>
      </w:r>
      <w:r>
        <w:rPr>
          <w:lang w:val="id_ID" w:bidi="id_ID"/>
        </w:rPr>
      </w:r>
    </w:p>
    <w:p>
      <w:pPr/>
      <w:r>
        <w:rPr>
          <w:lang w:val="id_ID" w:bidi="id_ID"/>
        </w:rPr>
      </w:r>
    </w:p>
    <w:p>
      <w:pPr>
        <w:pStyle w:val="Heading2"/>
      </w:pPr>
      <w:r>
        <w:rPr>
          <w:lang w:val="id_ID" w:bidi="id_ID"/>
        </w:rPr>
        <w:t>Markus 6:45–56</w:t>
      </w:r>
      <w:r>
        <w:rPr>
          <w:lang w:val="id_ID" w:bidi="id_ID"/>
        </w:rPr>
      </w:r>
    </w:p>
    <w:p>
      <w:pPr>
        <w:pStyle w:val="Heading3"/>
      </w:pPr>
      <w:r>
        <w:rPr>
          <w:lang w:val="id_ID" w:bidi="id_ID"/>
        </w:rPr>
        <w:t>Dengar dan Renungkan</w:t>
      </w:r>
    </w:p>
    <w:p>
      <w:pPr/>
      <w:r>
        <w:rPr>
          <w:lang w:val="id_ID" w:bidi="id_ID"/>
        </w:rPr>
      </w:r>
      <w:r>
        <w:rPr>
          <w:lang w:val="id_ID" w:bidi="id_ID"/>
        </w:rPr>
        <w:t>Pada tahap ini, dengarkan Markus 6:45–56 dan renungkan di dalam hati Anda.</w:t>
      </w:r>
    </w:p>
    <w:p>
      <w:pPr/>
      <w:r>
        <w:rPr>
          <w:lang w:val="id_ID" w:bidi="id_ID"/>
        </w:rPr>
      </w:r>
      <w:r>
        <w:rPr>
          <w:lang w:val="id_ID" w:bidi="id_ID"/>
        </w:rPr>
        <w:t>Jika memungkinkan, dengarkan rekaman Markus 6:45–56 sebanyak tiga kali, dalam tiga versi terjemahan yang berbeda. Kemudian, sebagai kelompok, bahas pertanyaan-pertanyaan berikut:</w:t>
      </w:r>
    </w:p>
    <w:p>
      <w:pPr>
        <w:pStyle w:val="ListBullet"/>
        <w:spacing w:line="240" w:lineRule="auto"/>
        <w:ind w:left="720"/>
      </w:pPr>
      <w:r>
        <w:rPr>
          <w:lang w:val="id_ID" w:bidi="id_ID"/>
        </w:rPr>
      </w:r>
      <w:r>
        <w:rPr>
          <w:lang w:val="id_ID" w:bidi="id_ID"/>
        </w:rPr>
        <w:t>Apa yang saudara sukai dalam perikop ini?</w:t>
      </w:r>
    </w:p>
    <w:p>
      <w:pPr>
        <w:pStyle w:val="ListBullet"/>
        <w:spacing w:line="240" w:lineRule="auto"/>
        <w:ind w:left="720"/>
      </w:pPr>
      <w:r>
        <w:rPr>
          <w:lang w:val="id_ID" w:bidi="id_ID"/>
        </w:rPr>
      </w:r>
      <w:r>
        <w:rPr>
          <w:lang w:val="id_ID" w:bidi="id_ID"/>
        </w:rPr>
        <w:t>Apa yang saudara tidak sukai atau tidak mengerti dalam perikop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 dari kenalan saudara yang perlu mendengar tentang bagian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Markus 6:45–56 dalam terjemahan yang paling mudah dipahami. </w:t>
      </w:r>
    </w:p>
    <w:p>
      <w:pPr/>
      <w:r>
        <w:rPr>
          <w:lang w:val="id_ID" w:bidi="id_ID"/>
        </w:rPr>
      </w:r>
      <w:r>
        <w:rPr>
          <w:lang w:val="id_ID" w:bidi="id_ID"/>
        </w:rPr>
        <w:t>Kisah ini adalah kelanjutan dari kisah tentang memberi makan 5.000 yang terjadi tepat sebelumnya. Ini adalah kisah narasi dari peristiwa berikutnya yang terjadi pada malam yang sama setelah orang-orang diberi makan.</w:t>
      </w:r>
    </w:p>
    <w:p>
      <w:pPr/>
      <w:r>
        <w:rPr>
          <w:lang w:val="id_ID" w:bidi="id_ID"/>
        </w:rPr>
      </w:r>
      <w:r>
        <w:rPr>
          <w:lang w:val="id_ID" w:bidi="id_ID"/>
        </w:rPr>
        <w:t>Berhenti dan tunjukkan kepada tim saudara peta Danau Galilea yang mencakup Betsaida. Yesus berada di dekat Betsaida, tetapi berada di tempat yang terpencil ketika Yesus memberi makan 5.000 orang laki-laki dan keluarga mereka. Hentikan sejenak rekaman di sini.</w:t>
      </w:r>
    </w:p>
    <w:p>
      <w:pPr/>
      <w:r>
        <w:rPr>
          <w:lang w:val="id_ID" w:bidi="id_ID"/>
        </w:rPr>
      </w:r>
      <w:r>
        <w:rPr>
          <w:lang w:val="id_ID" w:bidi="id_ID"/>
        </w:rPr>
        <w:t>Sesuatu terjadi setelah orang-orang itu makan makanan mereka yang menyebabkan Yesus mengatakan kepada para murid-Nya untuk segera pergi. Kisah peristiwa ini dalam Injil Yohanes pasal 6 mengatakan kepada kita bahwa orang-orang itu ingin menggunakan kekerasan untuk menjadikan Yesus raja mereka. Markus tidak mengatakan kepada kita mengapa Yesus ingin para murid segera pergi. Segera setelah para murid selesai mengumpulkan sisa-sisa makanan, Yesus mengutus para murid ke dalam perahu ke kota Betsaida. Kemudian Yesus menyuruh orang banyak itu pulang. Kemudian Yesus pergi sendiri ke bukit yang berada di dekatnya untuk berdoa. Peristiwa-peristiwa ini terjadi dengan cepat. Para murid itu pergi. Kerumunan itu pergi. Kemudian Yesus meninggalkan tempat itu.</w:t>
      </w:r>
    </w:p>
    <w:p>
      <w:pPr/>
      <w:r>
        <w:rPr>
          <w:lang w:val="id_ID" w:bidi="id_ID"/>
        </w:rPr>
      </w:r>
      <w:r>
        <w:rPr>
          <w:lang w:val="id_ID" w:bidi="id_ID"/>
        </w:rPr>
        <w:t>Dalam kisah ini, orang banyak mungkin berusaha menjadikan Yesus raja dengan paksa, dan Yesus menanggapinya dengan berdoa kepada Bapa-Nya. Yesus naik ke bukit untuk berdoa. Pegunungan dekat dengan ujung utara Danau Galilea. Yesus telah berada di dekat tepi danau. Sekarang Yesus pergi ke suatu tempat di lereng gunung dan memiliki waktu sendirian sementara Yesus berbicara dengan Allah. Yesus sedang berdoa. Berdoa berarti berbicara kepada Allah. Yesus berada dalam percakapan dengan Allah. Kata untuk berdoa adalah kata umum yang berarti berkomunikasi dengan atau berbicara kepada Allah. Janganlah menggunakan kata tertentu yang berarti bersyukur atau menggunakan kata-kata yang bersifat magis.</w:t>
      </w:r>
    </w:p>
    <w:p>
      <w:pPr/>
      <w:r>
        <w:rPr>
          <w:lang w:val="id_ID" w:bidi="id_ID"/>
        </w:rPr>
      </w:r>
      <w:r>
        <w:rPr>
          <w:lang w:val="id_ID" w:bidi="id_ID"/>
        </w:rPr>
        <w:t>Berhenti dan diskusikanlah: Ceritakan beberapa kisah tentang orang yang berbeda yang berdoa dengan alasan yang berbeda. Perhatikan kata-kata yang saudara gunakan untuk berbagai jenis doa. Hentikan sejenak rekaman di sini.</w:t>
      </w:r>
    </w:p>
    <w:p>
      <w:pPr/>
      <w:r>
        <w:rPr>
          <w:lang w:val="id_ID" w:bidi="id_ID"/>
        </w:rPr>
      </w:r>
      <w:r>
        <w:rPr>
          <w:lang w:val="id_ID" w:bidi="id_ID"/>
        </w:rPr>
        <w:t>Menjelang malam itu selama waktu jaga yang keempat, atau antara jam 3 pagi dan 6 pagi, Yesus masih sendirian di lereng gunung. Yesus dapat melihat para murid yang berada di danau. Angin bertiup kencang sehingga mengakibatkan gelombang besar. Para murid benar-benar berjuang untuk mendayung perahu. Pemerintah Romawi membagi waktu menjadi periode-periode yang disebut waktu jaga. Malam hari memiliki empat periode berjaga dan masing-masing adalah 3 jam. Penjaga keempat berlangsung dari jam 3 sampai jam 6 pagi. Dalam kisah ini masih gelap, sehingga mungkin lebih dekat ke jam 3 pagi daripada jam 6 pagi.</w:t>
      </w:r>
    </w:p>
    <w:p>
      <w:pPr/>
      <w:r>
        <w:rPr>
          <w:lang w:val="id_ID" w:bidi="id_ID"/>
        </w:rPr>
      </w:r>
      <w:r>
        <w:rPr>
          <w:lang w:val="id_ID" w:bidi="id_ID"/>
        </w:rPr>
        <w:t>Berhenti dan diskusikan: Bicarakan tentang bagaimana budaya Anda menentukan waktu. Bagaimana saudara mengatakan kepada seseorang ketika peristiwa ini terjadi? Beberapa mungkin mengatakan "sekitar jam 3 pagi." sementara yang lain mungkin mengatakan "larut malam" dan yang lain mungkin mengatakan "pagi sebelum matahari terbit." Hentikan sejenak rekaman di sini.</w:t>
      </w:r>
    </w:p>
    <w:p>
      <w:pPr/>
      <w:r>
        <w:rPr>
          <w:lang w:val="id_ID" w:bidi="id_ID"/>
        </w:rPr>
      </w:r>
      <w:r>
        <w:rPr>
          <w:lang w:val="id_ID" w:bidi="id_ID"/>
        </w:rPr>
        <w:t>Yesus berada di lereng gunung. Yesus melihat bahwa para murid di danau yang ada di dalam perahu sedang kesulitan menghadapi angin dan ombak. Yesus mulai berjalan menuruni lereng gunung dan ke danau. Kemudian Yesus berjalan di atas air menuju ke perahu. Yesus berjalan di permukaan, atau di atas air. Yesus tidak berenang. Yesus bermaksud terus berjalan dan melewati perahu. Namun, ketika para murid melihat Yesus berjalan di atas air, mereka takut. Mereka berpikir bahwa Yesus adalah hantu. Setiap murid di antara mereka sangat takut.</w:t>
      </w:r>
    </w:p>
    <w:p>
      <w:pPr/>
      <w:r>
        <w:rPr>
          <w:lang w:val="id_ID" w:bidi="id_ID"/>
        </w:rPr>
      </w:r>
      <w:r>
        <w:rPr>
          <w:lang w:val="id_ID" w:bidi="id_ID"/>
        </w:rPr>
        <w:t xml:space="preserve">Para murid lelah, secara fisik maupun emosional. Mereka telah menjalani hari yang panjang yang diakhiri dengan melihat mukjizat memberi makan 5.000 laki-laki dan keluarga mereka. Kemudian mereka masuk ke dalam sebuah perahu yang bermaksud untuk pergi ke tempat yang tidak jauh. Badai angin datang dan angin menerpa perahu serta membuat gelombang yang besar. Para murid benar-benar berjuang untuk mendayung perahu. Tidak ada seorang pun yang pernah melihat seseorang berjalan di atas air sebelum ini. Takhayul orang Yahudi yang populer pada masa itu mengatakan bahwa roh air datang pada malam hari dan membawa bencana. Itulah sebabnya ketika mereka melihat Yesus berjalan di atas air, mereka mengira mereka melihat hantu, yang merupakan roh, kadang-kadang dari orang yang sudah mati. </w:t>
      </w:r>
    </w:p>
    <w:p>
      <w:pPr/>
      <w:r>
        <w:rPr>
          <w:lang w:val="id_ID" w:bidi="id_ID"/>
        </w:rPr>
      </w:r>
      <w:r>
        <w:rPr>
          <w:lang w:val="id_ID" w:bidi="id_ID"/>
        </w:rPr>
        <w:t xml:space="preserve">Sulit untuk memahami apa yang dimaksud ketika kisah itu mengatakan bahwa Yesus bermaksud melewati perahu. Bahasa di sini kemungkinan besar menunjukkan bahwa Yesus benar-benar "ingin" pergi mendekati mereka untuk menunjukkan kepada mereka bahwa Dia ada di sana. Segera setelah Yesus menyadari bahwa para murid takut, Yesus segera berbicara. Ketika Yesus berkata, "Aku ini, jangan takut," pasti sungguh melegakan. Para murid akan mengingat Allah menggambarkan diri-Nya sendiri sebagai "Aku," dan bagaimana Dia mengucapkan kata-kata penghiburan berkali-kali Dia mengatakan agar "jangan takut." </w:t>
      </w:r>
    </w:p>
    <w:p>
      <w:pPr/>
      <w:r>
        <w:rPr>
          <w:lang w:val="id_ID" w:bidi="id_ID"/>
        </w:rPr>
      </w:r>
      <w:r>
        <w:rPr>
          <w:lang w:val="id_ID" w:bidi="id_ID"/>
        </w:rPr>
        <w:t>Berhenti dan diskusikanlah: Ceritakan kisah tentang seseorang yang mencoba memberikan penghiburan kepada orang lain yang sedang mengalami tekanan atau kesulitan. Apa yang dikatakan pencerita yang memberikan penghiburan? Apa yang dilakukan orang itu untuk memberikan penghiburan? Hentikan sejenak rekaman di sini.</w:t>
      </w:r>
    </w:p>
    <w:p>
      <w:pPr/>
      <w:r>
        <w:rPr>
          <w:lang w:val="id_ID" w:bidi="id_ID"/>
        </w:rPr>
      </w:r>
      <w:r>
        <w:rPr>
          <w:lang w:val="id_ID" w:bidi="id_ID"/>
        </w:rPr>
        <w:t xml:space="preserve">Ketika Yesus masuk ke dalam perahu, angin berhenti. Kisah-kisah dalam kitab Markus sering kali berhubungan satu sama lain, dan kisah ini mengingatkan kita pada kisah sebelumnya tentang roti dan ikan. Para murid tidak sepenuhnya memahami bahwa ketika Yesus melipatgandakan roti dan ikan, Dia menunjukkan peran-Nya sebagai Penyedia. Jika mereka memahami bahwa Yesus adalah Allah sendiri, mereka akan memahami bahwa ketika Yesus berjalan di atas air, Dia mengungkapkan bahwa Dia memiliki kuasa atas alam. Mereka tidak akan takut. Hati mereka "keras," atau "buta." Mereka tidak memahami atau memiliki iman atau kepercayaan kepada Yesus. Hati yang keras adalah gambaran kata yang menggambarkan seseorang yang menolak untuk memahami. </w:t>
      </w:r>
    </w:p>
    <w:p>
      <w:pPr/>
      <w:r>
        <w:rPr>
          <w:lang w:val="id_ID" w:bidi="id_ID"/>
        </w:rPr>
      </w:r>
      <w:r>
        <w:rPr>
          <w:lang w:val="id_ID" w:bidi="id_ID"/>
        </w:rPr>
        <w:t>Berhenti dan diskusikanlah: Dalam budaya saudara, mungkin ada orang-orang yang tidak dapat atau tidak memahami kebenaran, sekalipun mereka melihat berbagai mukjizat. Ceritakan kisah tentang seseorang yang melihat mukjizat atau mengalami mukjizat yang terjadi dalam hidupnya, tetapi orang ini tidak percaya kepada Yesus setelah mukjizat itu terjadi. Bagaimana Anda menggambarkan individu ini? Penjelasan macam apa yang saudara gunakan untuk menggambarkan seseorang yang tidak percaya setelah mukjizat terjadi? Hentikan sejenak rekaman di sini.</w:t>
      </w:r>
    </w:p>
    <w:p>
      <w:pPr/>
      <w:r>
        <w:rPr>
          <w:lang w:val="id_ID" w:bidi="id_ID"/>
        </w:rPr>
      </w:r>
      <w:r>
        <w:rPr>
          <w:lang w:val="id_ID" w:bidi="id_ID"/>
        </w:rPr>
        <w:t>Ketika para murid masuk ke dalam perahu, mereka menuju ke utara menuju Betsaida. Badai telah menghantam perahu para murid ke barat daya, dan mereka mendarat di wilayah Genasaret. Daerah ini berada di selatan Kapernaum.</w:t>
      </w:r>
    </w:p>
    <w:p>
      <w:pPr/>
      <w:r>
        <w:rPr>
          <w:lang w:val="id_ID" w:bidi="id_ID"/>
        </w:rPr>
      </w:r>
      <w:r>
        <w:rPr>
          <w:lang w:val="id_ID" w:bidi="id_ID"/>
        </w:rPr>
        <w:t>Berhenti dan tunjukkanlah kepada tim saudara peta Danau Galilea dan telusuri rute dari Betsaida ke Genesaret. Perhatikan bahwa para murid pergi ke selatan, tetapi tidak menyeberangi danau seperti yang mungkin Anda harapkan dari frasa bahasa Inggris "cross over." Anda mungkin ingin menggunakan istilah yang tepat untuk "mencapai pantai" atau "menyeberangi air ke daratan lain." Hentikan sejenak rekaman di sini.</w:t>
      </w:r>
    </w:p>
    <w:p>
      <w:pPr/>
      <w:r>
        <w:rPr>
          <w:lang w:val="id_ID" w:bidi="id_ID"/>
        </w:rPr>
      </w:r>
      <w:r>
        <w:rPr>
          <w:lang w:val="id_ID" w:bidi="id_ID"/>
        </w:rPr>
        <w:t xml:space="preserve">Orang-orang di wilayah Genesaret telah mendengar tentang Yesus menyembuhkan orang-orang. Mereka segera mengenali Yesus. Yesus baru saja berada di Kapernaum, di dekat daerah ini. Orang-orang Genesaret pasti mendengar tentang orang-orang lain yang datang untuk menyentuh Yesus dan disembuhkan. Itulah yang orang-orang inginkan di sini — agar diizinkan menjamahnya. Ini mengikuti pola yang sama seperti penyembuhan lainnya di Markus, ketika banyak orang percaya bahwa Yesus memiliki kuasa kesembuhan dan datang kepada-Nya dengan iman jika mereka menyentuh-Nya, mereka akan sembuh. Kata yang sama untuk "disembuhkan" digunakan di sini seperti dalam kisah wanita yang mengalami pendarahan. Itu adalah kata yang berarti lengkap atau utuh. Ini termasuk makna keselamatan atau kesembuhan jasmani dan rohani. </w:t>
      </w:r>
    </w:p>
    <w:p>
      <w:pPr/>
      <w:r>
        <w:rPr>
          <w:lang w:val="id_ID" w:bidi="id_ID"/>
        </w:rPr>
      </w:r>
      <w:r>
        <w:rPr>
          <w:lang w:val="id_ID" w:bidi="id_ID"/>
        </w:rPr>
        <w:t>Kali ini di Genesaret mencakup pergi ke desa-desa di sekitarnya dan pedesaan, atau pasar-pasar di luar desa-desa. Pasar adalah tempat orang-orang berkumpul pada hari pasar untuk menjual hasil panen atau barang yang ingin mereka jual kepada orang lain. Mereka membawa orang sakit di atas tikar. Tilam itu seperti sebuah tandu atau palet yang cukup kuat bagi orang-orang untuk memegang sudut-sudutnya dan membawa orang sakit yang sedang berbaring di atas tilam.</w:t>
      </w:r>
    </w:p>
    <w:p>
      <w:pPr/>
      <w:r>
        <w:rPr>
          <w:lang w:val="id_ID" w:bidi="id_ID"/>
        </w:rPr>
      </w:r>
      <w:r>
        <w:rPr>
          <w:lang w:val="id_ID" w:bidi="id_ID"/>
        </w:rPr>
        <w:t>Berhenti dan tunjukkan gambar tikar dengan seseorang yang sedang dibawa. Hentikan sejenak rekaman di sini.</w:t>
      </w:r>
    </w:p>
    <w:p>
      <w:pPr/>
      <w:r>
        <w:rPr>
          <w:lang w:val="id_ID" w:bidi="id_ID"/>
        </w:rPr>
      </w:r>
      <w:r>
        <w:rPr>
          <w:lang w:val="id_ID" w:bidi="id_ID"/>
        </w:rPr>
        <w:t xml:space="preserve">Orang-orang meminta Yesus untuk mengizinkan orang-orang sakit menyentuh ujung jubah Yesus. Ujung jubah merujuk kepada sebuah jumbai. Para pria Yahudi mengenakan pakaian luar yang sering memiliki jumbai di setiap sudut. Tujuan jumbai adalah untuk mengingatkan orang itu agar menaati perintah-perintah Allah. Yesus adalah orang Yahudi, yang berarti Yesus mengenakan jubah dengan empat jumbai. </w:t>
      </w:r>
    </w:p>
    <w:p>
      <w:pPr/>
      <w:r>
        <w:rPr>
          <w:lang w:val="id_ID" w:bidi="id_ID"/>
        </w:rPr>
      </w:r>
      <w:r>
        <w:rPr>
          <w:lang w:val="id_ID" w:bidi="id_ID"/>
        </w:rPr>
        <w:t>Berhenti dan tunjukkanlah gambar seorang laki-laki Yahudi yang mengenakan jubah dengan 4 jumbai yang kelihatan. Hentikan sejenak rekaman di sini.</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Markus 6:45–56 dalam terjemahan yang paling mudah dipahami. </w:t>
      </w:r>
    </w:p>
    <w:p>
      <w:pPr/>
      <w:r>
        <w:rPr>
          <w:lang w:val="id_ID" w:bidi="id_ID"/>
        </w:rPr>
      </w:r>
      <w:r>
        <w:rPr>
          <w:lang w:val="id_ID" w:bidi="id_ID"/>
        </w:rPr>
        <w:t>Pada langkah ini, kelompok akan menjelaskan adegan, tokoh, dan latar dari bagian ini. Selanjutnya, kelompok akan membayangkan perikop ini.</w:t>
      </w:r>
    </w:p>
    <w:p>
      <w:pPr/>
      <w:r>
        <w:rPr>
          <w:lang w:val="id_ID" w:bidi="id_ID"/>
        </w:rPr>
      </w:r>
      <w:r>
        <w:rPr>
          <w:lang w:val="id_ID" w:bidi="id_ID"/>
        </w:rPr>
        <w:t>Perikop ini memiliki empat adegan.</w:t>
      </w:r>
    </w:p>
    <w:p>
      <w:pPr/>
      <w:r>
        <w:rPr>
          <w:lang w:val="id_ID" w:bidi="id_ID"/>
        </w:rPr>
      </w:r>
      <w:r>
        <w:rPr>
          <w:lang w:val="id_ID" w:bidi="id_ID"/>
        </w:rPr>
      </w:r>
      <w:r>
        <w:rPr>
          <w:b/>
          <w:lang w:val="id_ID" w:bidi="id_ID"/>
        </w:rPr>
        <w:t>Dalam adegan pertama:</w:t>
      </w:r>
      <w:r>
        <w:rPr>
          <w:lang w:val="id_ID" w:bidi="id_ID"/>
        </w:rPr>
        <w:t xml:space="preserve"> Segera setelah memberi makan orang-orang, Yesus mengatakan kepada para murid-Nya untuk kembali ke perahu dan pergi ke seberang danau, sementara Ia menyuruh orang-orang pulang. Yesus kemudian pergi ke bukit sendirian untuk berdoa.</w:t>
      </w:r>
    </w:p>
    <w:p>
      <w:pPr/>
      <w:r>
        <w:rPr>
          <w:lang w:val="id_ID" w:bidi="id_ID"/>
        </w:rPr>
      </w:r>
      <w:r>
        <w:rPr>
          <w:lang w:val="id_ID" w:bidi="id_ID"/>
        </w:rPr>
      </w:r>
      <w:r>
        <w:rPr>
          <w:b/>
          <w:lang w:val="id_ID" w:bidi="id_ID"/>
        </w:rPr>
        <w:t>Dalam adegan kedua:</w:t>
      </w:r>
      <w:r>
        <w:rPr>
          <w:lang w:val="id_ID" w:bidi="id_ID"/>
        </w:rPr>
        <w:t xml:space="preserve"> Sekitar pukul 03.00 pagi, Yesus berjalan di atas air danau menuju para murid yang berada di dalam perahu.</w:t>
      </w:r>
    </w:p>
    <w:p>
      <w:pPr/>
      <w:r>
        <w:rPr>
          <w:lang w:val="id_ID" w:bidi="id_ID"/>
        </w:rPr>
      </w:r>
      <w:r>
        <w:rPr>
          <w:b/>
          <w:lang w:val="id_ID" w:bidi="id_ID"/>
        </w:rPr>
        <w:t>Adegan ketiga:</w:t>
      </w:r>
      <w:r>
        <w:rPr>
          <w:lang w:val="id_ID" w:bidi="id_ID"/>
        </w:rPr>
        <w:t xml:space="preserve"> Yesus berbicara kepada para murid, "Jangan takut, Aku di sini." Yesus masuk ke dalam perahu dan angin berhenti. Para murid heran.</w:t>
      </w:r>
    </w:p>
    <w:p>
      <w:pPr/>
      <w:r>
        <w:rPr>
          <w:lang w:val="id_ID" w:bidi="id_ID"/>
        </w:rPr>
      </w:r>
      <w:r>
        <w:rPr>
          <w:b/>
          <w:lang w:val="id_ID" w:bidi="id_ID"/>
        </w:rPr>
        <w:t>Adegan keempat:</w:t>
      </w:r>
      <w:r>
        <w:rPr>
          <w:lang w:val="id_ID" w:bidi="id_ID"/>
        </w:rPr>
        <w:t xml:space="preserve"> Mereka menyeberangi sisi lain dari danau. Mereka tiba di tepi dan naik ke darat. Orang-orang sakit dari daerah itu datang, dan semua orang yang menyentuh Yesus disembuhkan.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Kerumunan orang yang disuruh Yesus pergi.</w:t>
      </w:r>
    </w:p>
    <w:p>
      <w:pPr>
        <w:pStyle w:val="ListBullet"/>
        <w:spacing w:line="240" w:lineRule="auto"/>
        <w:ind w:left="720"/>
      </w:pPr>
      <w:r>
        <w:rPr>
          <w:lang w:val="id_ID" w:bidi="id_ID"/>
        </w:rPr>
      </w:r>
      <w:r>
        <w:rPr>
          <w:lang w:val="id_ID" w:bidi="id_ID"/>
        </w:rPr>
        <w:t>Kerumunan orang yang mengenali Yesus di seberang pantai yang lain</w:t>
      </w:r>
    </w:p>
    <w:p>
      <w:pPr>
        <w:pStyle w:val="ListBullet"/>
        <w:spacing w:line="240" w:lineRule="auto"/>
        <w:ind w:left="720"/>
      </w:pPr>
      <w:r>
        <w:rPr>
          <w:lang w:val="id_ID" w:bidi="id_ID"/>
        </w:rPr>
      </w:r>
      <w:r>
        <w:rPr>
          <w:lang w:val="id_ID" w:bidi="id_ID"/>
        </w:rPr>
        <w:t>Orang-orang sakit yang menjamah Yesus dan disembuhkan</w:t>
      </w:r>
    </w:p>
    <w:p>
      <w:pPr/>
      <w:r>
        <w:rPr>
          <w:lang w:val="id_ID" w:bidi="id_ID"/>
        </w:rPr>
      </w:r>
      <w:r>
        <w:rPr>
          <w:lang w:val="id_ID" w:bidi="id_ID"/>
        </w:rPr>
        <w:t xml:space="preserve">Sebagai sebuah kelompok, perhatikan bagian-bagian dari latar belakang bagian ini. </w:t>
      </w:r>
    </w:p>
    <w:p>
      <w:pPr/>
      <w:r>
        <w:rPr>
          <w:lang w:val="id_ID" w:bidi="id_ID"/>
        </w:rPr>
      </w:r>
      <w:r>
        <w:rPr>
          <w:lang w:val="id_ID" w:bidi="id_ID"/>
        </w:rPr>
        <w:t>Kata pertama dalam perikop ini adalah "segera" atau kata atau frasa lainnya yang berarti hal yang sama. Itulah hal berikutnya yang terjadi. Tidak ada waktu antara peristiwa sebelumnya ketika memberi makan orang-orang dan Yesus mengatakan kepada para murid untuk masuk ke dalam perahu dan pergi.</w:t>
      </w:r>
    </w:p>
    <w:p>
      <w:pPr/>
      <w:r>
        <w:rPr>
          <w:lang w:val="id_ID" w:bidi="id_ID"/>
        </w:rPr>
      </w:r>
      <w:r>
        <w:rPr>
          <w:lang w:val="id_ID" w:bidi="id_ID"/>
        </w:rPr>
        <w:t xml:space="preserve">Berhentilah dan diskusikanlah: Ceritakan kisah dengan dua peristiwa. Peristiwa kedua terjadi pada hari yang sama dan hanya beberapa menit setelah peristiwa pertama berakhir. Dengarkan kata-kata yang digunakan oleh pencerita untuk menghubungkan dua kisah itu. Hentikan sejenak rekaman di sini. </w:t>
      </w:r>
    </w:p>
    <w:p>
      <w:pPr/>
      <w:r>
        <w:rPr>
          <w:lang w:val="id_ID" w:bidi="id_ID"/>
        </w:rPr>
      </w:r>
      <w:r>
        <w:rPr>
          <w:lang w:val="id_ID" w:bidi="id_ID"/>
        </w:rPr>
        <w:t>Sebelum memeragakan seluruh cerita, mintalah seseorang atau kelompok untuk berdiri di satu tempat. Mintalah orang lain yang berjalan menuju kelompok tetapi terus berjalan dan melewati kelompok itu.</w:t>
      </w:r>
    </w:p>
    <w:p>
      <w:pPr/>
      <w:r>
        <w:rPr>
          <w:lang w:val="id_ID" w:bidi="id_ID"/>
        </w:rPr>
      </w:r>
      <w:r>
        <w:rPr>
          <w:lang w:val="id_ID" w:bidi="id_ID"/>
        </w:rPr>
        <w:t xml:space="preserve">Berhentilah dan diskusikanlah: Bagaimana Anda akan menggambarkan tindakan yang baru saja terjadi? Bagaimana Anda akan mengatakan apa yang dilakukan orang yang terus berjalan tanpa berhenti? Hentikan sejenak rekaman di sini. </w:t>
      </w:r>
    </w:p>
    <w:p>
      <w:pPr/>
      <w:r>
        <w:rPr>
          <w:lang w:val="id_ID" w:bidi="id_ID"/>
        </w:rPr>
      </w:r>
      <w:r>
        <w:rPr>
          <w:lang w:val="id_ID" w:bidi="id_ID"/>
        </w:rPr>
        <w:t xml:space="preserve">Bagian ayat ini menggunakan kata-kata yang menunjukkan arah. Bagian ayat itu mengatakan bahwa perahu itu berada di tengah danau. Perahu itu tidak berada di tengah atau pusat danau. Perahu itu berada di danau tidak seberapa jauh dari pantai, tetapi cukup dekat untuk dilihat dari pantai. Mereka menyeberangi danau. Para murid tidak menyeberangi danau dari satu sisi ke sisi lainnya. Para murid pergi dari satu titik di utara Kapernaum, ke titik di selatan Kapernaum. Ini berada di salah satu sisi danau, tetapi merupakan garis lurus yang menghubungkan dua kota. Perahu itu menyeberangi sebagian danau. </w:t>
      </w:r>
    </w:p>
    <w:p>
      <w:pPr/>
      <w:r>
        <w:rPr>
          <w:lang w:val="id_ID" w:bidi="id_ID"/>
        </w:rPr>
      </w:r>
      <w:r>
        <w:rPr>
          <w:lang w:val="id_ID" w:bidi="id_ID"/>
        </w:rPr>
        <w:t xml:space="preserve">Berhentilah dan gunakan peta atau gambarlah garis besar dari danau di tanah. Letakkan sesuatu untuk mewakili perahu di danau. Sekarang diskusikan kata-kata yang akan Anda gunakan untuk menunjukkan di mana perahu itu berada dan apa yang terjadi pada perahu itu. Anda mungkin mengatakan bahwa perahu itu berada di tengah danau, kecuali jika hal ini membuat orang-orang bingung. Anda dapat mengatakan bahwa perahu itu menyeberangi danau, kecuali jika hal ini membuat orang-orang bingung. Hentikan sejenak rekaman di sini. </w:t>
      </w:r>
    </w:p>
    <w:p>
      <w:pPr/>
      <w:r>
        <w:rPr>
          <w:lang w:val="id_ID" w:bidi="id_ID"/>
        </w:rPr>
      </w:r>
      <w:r>
        <w:rPr>
          <w:lang w:val="id_ID" w:bidi="id_ID"/>
        </w:rPr>
        <w:t xml:space="preserve">Dalam adegan pertama, Yesus berada di tempat yang sama ketika Dia memberi makan 5.000 orang – sebuah daerah terpencil, sangat berumput yang mungkin merupakan sebuah dataran. Itu dekat dengan danau. Segera setelah sisa makanan dikumpulkan, Yesus menyuruh para murid kembali ke perahu untuk berangkat ke Betsaida. Jesus mengucapkan selamat tinggal kepada orang-orang dan menyuruh orang-orang itu pulang. Yesus pergi untuk naik ke bukit. Yesus pergi ke daerah ini untuk sendirian dan berdoa. Ingatlah bahwa Danau Galilea memiliki bukit di sekelilingnya. </w:t>
      </w:r>
    </w:p>
    <w:p>
      <w:pPr/>
      <w:r>
        <w:rPr>
          <w:lang w:val="id_ID" w:bidi="id_ID"/>
        </w:rPr>
      </w:r>
      <w:r>
        <w:rPr>
          <w:lang w:val="id_ID" w:bidi="id_ID"/>
        </w:rPr>
        <w:t xml:space="preserve">Berhentilah dan tunjukkan kepada tim gambar Danau Galilea dengan bukit-bukit ini. Hentikan sejenak rekaman di sini. </w:t>
      </w:r>
    </w:p>
    <w:p>
      <w:pPr/>
      <w:r>
        <w:rPr>
          <w:lang w:val="id_ID" w:bidi="id_ID"/>
        </w:rPr>
      </w:r>
      <w:r>
        <w:rPr>
          <w:lang w:val="id_ID" w:bidi="id_ID"/>
        </w:rPr>
        <w:t>Dalam adegan kedua, para murid berada di perahu. Angin itu kencang dan meniup hingga membentuk gelombang besar. Ini adalah tengah malam. Para murid benar-benar berjuang untuk menguasai perahu. Yesus melihat mereka ketika Ia masih berada di pantai. Yesus berjalan keluar ke danau di atas air, atau di permukaan air. Ini adalah jam jaga keempat pada malam hari atau antara jam 3 sampai jam 6 pagi, tetapi masih gelap ketika Yesus berjalan kepada para murid. Yesus bermaksud berjalan melewati perahu.</w:t>
      </w:r>
    </w:p>
    <w:p>
      <w:pPr/>
      <w:r>
        <w:rPr>
          <w:lang w:val="id_ID" w:bidi="id_ID"/>
        </w:rPr>
      </w:r>
      <w:r>
        <w:rPr>
          <w:lang w:val="id_ID" w:bidi="id_ID"/>
        </w:rPr>
        <w:t>Dalam adegan ketiga, para murid ketakutan ketika mereka melihat-Nya. Mereka berpikir Yesus adalah hantu. Yesus berbicara kepada mereka, "Jangan takut, tabahlah, Aku di sini." Yesus masuk ke dalam perahu. Angin berhenti. Air menjadi tenang. Para murid heran. Mereka masih tidak memahami pentingnya roti-roti tersebut. Mereka tahu bahwa ini adalah mukjizat, tetapi mereka tidak memahami apa yang dimaksud dengan mukjizat itu. Hati mereka terlalu keras untuk memahami.</w:t>
      </w:r>
    </w:p>
    <w:p>
      <w:pPr/>
      <w:r>
        <w:rPr>
          <w:lang w:val="id_ID" w:bidi="id_ID"/>
        </w:rPr>
      </w:r>
      <w:r>
        <w:rPr>
          <w:lang w:val="id_ID" w:bidi="id_ID"/>
        </w:rPr>
        <w:t>Dalam adegan keempat, mereka menyeberang ke sisi lain danau. Mereka tiba di sebuah kota yang disebut Genesaret yang berada di selatan Kapernaum. Ini adalah arah yang berlawanan dengan Betsaida, ke mana mereka telah rencanakan untuk pergi. Para murid membawa perahu ke pantai. Orang-orang segera mengenali Yesus. Yesus melewati daerah itu, mengunjungi desa-desa, kota, dan pedesaan. Orang-orang berlari membawa orang-orang sakit di atas tikar ke mana pun mereka mendengar Yesus berada. Mereka memohon kepada-Nya agar mengizinkan orang sakit menyentuh-Nya. Tata bahasa Yunani tidak jelas di sini -- kami tidak yakin apakah mereka yang membawa orang sakit, atau orang-orang sakit itu sendiri, yang meminta untuk menyentuh pinggir jubah Yesus. Jika Anda bisa membiarkannya tidak jelas, itu akan lebih baik. Jika saudara harus mengatakan orang mana yang meminta Yesus untuk menyentuh jubah atau jubah-Nya, lebih baik mengatakan bahwa orang-orang sakit itu sendiri meminta untuk menyentuh jubah Yesus. Semua orang yang menyentuh Yesus, sekalipun mereka hanya menyentuh ujung jubah Yesus, mereka sembuh.</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Markus 6:45–56 dalam terjemahan yang paling mudah dipahami. </w:t>
      </w:r>
    </w:p>
    <w:p>
      <w:pPr/>
      <w:r>
        <w:rPr>
          <w:lang w:val="id_ID" w:bidi="id_ID"/>
        </w:rPr>
      </w:r>
      <w:r>
        <w:rPr>
          <w:lang w:val="id_ID" w:bidi="id_ID"/>
        </w:rPr>
        <w:t>Pada langkah ini, kelompok akan memperagakan perikop ini.</w:t>
      </w:r>
    </w:p>
    <w:p>
      <w:pPr/>
      <w:r>
        <w:rPr>
          <w:lang w:val="id_ID" w:bidi="id_ID"/>
        </w:rPr>
      </w:r>
      <w:r>
        <w:rPr>
          <w:lang w:val="id_ID" w:bidi="id_ID"/>
        </w:rPr>
        <w:t>Kisah ini memiliki 4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 xml:space="preserve">Orang banyak disuruh Yesus pulang. </w:t>
      </w:r>
    </w:p>
    <w:p>
      <w:pPr>
        <w:pStyle w:val="ListBullet"/>
        <w:spacing w:line="240" w:lineRule="auto"/>
        <w:ind w:left="720"/>
      </w:pPr>
      <w:r>
        <w:rPr>
          <w:lang w:val="id_ID" w:bidi="id_ID"/>
        </w:rPr>
      </w:r>
      <w:r>
        <w:rPr>
          <w:lang w:val="id_ID" w:bidi="id_ID"/>
        </w:rPr>
        <w:t>Orang banyak yang mengenali Yesus di bagian lain dari pantai</w:t>
      </w:r>
    </w:p>
    <w:p>
      <w:pPr>
        <w:pStyle w:val="ListBullet"/>
        <w:spacing w:line="240" w:lineRule="auto"/>
        <w:ind w:left="720"/>
      </w:pPr>
      <w:r>
        <w:rPr>
          <w:lang w:val="id_ID" w:bidi="id_ID"/>
        </w:rPr>
      </w:r>
      <w:r>
        <w:rPr>
          <w:lang w:val="id_ID" w:bidi="id_ID"/>
        </w:rPr>
        <w:t>Orang sakit yang menjamah Yesus dan menjadi sembuh</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Jeda audio ini di sini dan peragakan bagian ini.</w:t>
      </w:r>
    </w:p>
    <w:p>
      <w:pPr/>
      <w:r>
        <w:rPr>
          <w:lang w:val="id_ID" w:bidi="id_ID"/>
        </w:rPr>
      </w:r>
      <w:r>
        <w:rPr>
          <w:lang w:val="id_ID" w:bidi="id_ID"/>
        </w:rPr>
        <w:t>Kelompok harus memeragakan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Jeda audio ini di sini dan peragakan kutipan tersebut untuk kedua kalinya.</w:t>
      </w:r>
    </w:p>
    <w:p>
      <w:pPr/>
      <w:r>
        <w:rPr>
          <w:lang w:val="id_ID" w:bidi="id_ID"/>
        </w:rPr>
      </w:r>
      <w:r>
        <w:rPr>
          <w:lang w:val="id_ID" w:bidi="id_ID"/>
        </w:rPr>
        <w:t>Berikut ini adalah contoh dari drama dan kemungkinan respon yang diberikan.</w:t>
      </w:r>
    </w:p>
    <w:p>
      <w:pPr/>
      <w:r>
        <w:rPr>
          <w:lang w:val="id_ID" w:bidi="id_ID"/>
        </w:rPr>
      </w:r>
      <w:r>
        <w:rPr>
          <w:lang w:val="id_ID" w:bidi="id_ID"/>
        </w:rPr>
        <w:t>Dalam adegan pertama, Yesus segera menyuruh para murid pergi. Yesus menyuruh orang-orang itu untuk pulang. Yesus kemudian pergi ke bukit sendirian untuk berdoa.</w:t>
      </w:r>
    </w:p>
    <w:p>
      <w:pPr/>
      <w:r>
        <w:rPr>
          <w:lang w:val="id_ID" w:bidi="id_ID"/>
        </w:rPr>
      </w:r>
      <w:r>
        <w:rPr>
          <w:lang w:val="id_ID" w:bidi="id_ID"/>
        </w:rPr>
        <w:t>Hentikan sejenak adegannya. Tanyakan kepada Yesus, "Bagaimana perasaan Anda?" Saudara mungkin mendengar hal-hal seperti, "Aku sangat lelah" atau "Aku baru saja melakukan mukjizat yang besar dan ingin menghabiskan waktu bersama Allah, Bapaku." Tanyakan kepada para murid bagaimana perasaan mereka. Anda mungkin mendengar, "Aku benar-benar lelah." Atau, "Saya tidak mengerti mengapa Yesus menyuruh kami pergi." Saya ingin bertanya kepada Yesus tentang roti itu." "Saya baru saja melihat hal yang paling menakjubkan. Saya tidak tahu bagaimana Yesus dapat membuat roti itu berlipat ganda seperti itu. Saya tidak mengerti bagaimana Yesus dapat melakukan hal-hal ini. Saya ingin tahu lebih banyak." Lanjutkan peragaannya.</w:t>
      </w:r>
    </w:p>
    <w:p>
      <w:pPr/>
      <w:r>
        <w:rPr>
          <w:lang w:val="id_ID" w:bidi="id_ID"/>
        </w:rPr>
      </w:r>
      <w:r>
        <w:rPr>
          <w:lang w:val="id_ID" w:bidi="id_ID"/>
        </w:rPr>
        <w:t xml:space="preserve">Dalam adegan kedua, para murid berada di perahu mereka di tengah danau. Itu terjadi pada malam hari. Yesus berada di daratan. Ada angin kencang dan gelombang yang tinggi. Yesus melihat bahwa para murid berjuang mengendalikan perahu. Sekitar pukul 03.00 pagi Yesus berjalan di atas air menuju ke perahu. Yesus bermaksud terus berjalan dan melewati perahu. Para murid melihat Yesus berjalan di atas air dan berpikir bahwa Yesus adalah hantu. Para murid sangat takut. </w:t>
      </w:r>
    </w:p>
    <w:p>
      <w:pPr/>
      <w:r>
        <w:rPr>
          <w:lang w:val="id_ID" w:bidi="id_ID"/>
        </w:rPr>
      </w:r>
      <w:r>
        <w:rPr>
          <w:lang w:val="id_ID" w:bidi="id_ID"/>
        </w:rPr>
        <w:t>Hentikanlah adegannya: Tanyakan kepada para murid, "Bagaimana perasaan kalian?" Anda mungkin mendengar hal-hal seperti, "Kami ketakutan," "Kami cuma tidak mengerti," atau "Kami bingung." Apakah itu benar-benar Yesus atau apakah itu hantu yang terlihat seperti Yesus? Tidak ada seorang pun yang dapat berjalan di atas air seperti itu. Siapakah Yesus?" Lanjutkan peragaannya.</w:t>
      </w:r>
    </w:p>
    <w:p>
      <w:pPr/>
      <w:r>
        <w:rPr>
          <w:lang w:val="id_ID" w:bidi="id_ID"/>
        </w:rPr>
      </w:r>
      <w:r>
        <w:rPr>
          <w:lang w:val="id_ID" w:bidi="id_ID"/>
        </w:rPr>
        <w:t>Dalam adegan 3, Yesus segera berbicara kepada mereka. "Jangan takut," kata Yesus. "Tenanglah, Aku di sini." Yesus masuk ke dalam perahu dan angin berhenti.</w:t>
      </w:r>
    </w:p>
    <w:p>
      <w:pPr/>
      <w:r>
        <w:rPr>
          <w:lang w:val="id_ID" w:bidi="id_ID"/>
        </w:rPr>
      </w:r>
      <w:r>
        <w:rPr>
          <w:lang w:val="id_ID" w:bidi="id_ID"/>
        </w:rPr>
        <w:t>Hentikan sejenak adegannya. Tanyakan kepada Yesus, "Bagaimana perasaan Anda?" Anda mungkin mendengar hal-hal seperti, "Aku frustrasi karena mereka masih tidak mengerti siapa Aku" atau "Aku berusaha mengajarkan para murid untuk memahami lebih jelas siapa Aku." Lanjutkan peragaannya.</w:t>
      </w:r>
    </w:p>
    <w:p>
      <w:pPr/>
      <w:r>
        <w:rPr>
          <w:lang w:val="id_ID" w:bidi="id_ID"/>
        </w:rPr>
      </w:r>
      <w:r>
        <w:rPr>
          <w:lang w:val="id_ID" w:bidi="id_ID"/>
        </w:rPr>
        <w:t>Para murid heran. Mereka masih tidak memahami mukjizat roti dan hati mereka terlalu sulit untuk menerimanya.</w:t>
      </w:r>
    </w:p>
    <w:p>
      <w:pPr/>
      <w:r>
        <w:rPr>
          <w:lang w:val="id_ID" w:bidi="id_ID"/>
        </w:rPr>
      </w:r>
      <w:r>
        <w:rPr>
          <w:lang w:val="id_ID" w:bidi="id_ID"/>
        </w:rPr>
        <w:t>Hentikanlah adegannya: Tanyakan kepada para murid, "Bagaimana perasaan kalian?" Anda mungkin mendengar, "Jauh lebih baik. Segala sesuatu selalu lebih baik ketika Yesus bersama kita. Angin berhenti persis seperti yang terjadi ketika kita mengalami badai lain yang mengerikan. Yesus mengagumkan. Tetapi saya tidak mengerti bagaimana Yesus dapat melakukan hal-hal ini. Saya tidak tahu bagaimana Yesus dapat memberikan roti kepada semua orang yang ada di sana hari ini. Hanya Allah yang dapat melakukan hal-hal seperti itu. Siapakah Yesus?" Lanjutkan peragaannya.</w:t>
      </w:r>
    </w:p>
    <w:p>
      <w:pPr/>
      <w:r>
        <w:rPr>
          <w:lang w:val="id_ID" w:bidi="id_ID"/>
        </w:rPr>
      </w:r>
      <w:r>
        <w:rPr>
          <w:lang w:val="id_ID" w:bidi="id_ID"/>
        </w:rPr>
        <w:t>Dalam adegan 4, mereka tiba di seberang danau, dan orang-orang mengenali Yesus. Orang-orang berlari ke seluruh daerah itu, sambil membawa orang-orang sakit di atas tikar ke mana pun mereka mendengar Yesus berada. Ke mana pun Yesus pergi, di desa-desa, kota-kota, atau pedesaan, orang-orang membawa orang sakit ke pasar. Orang-orang memohon kepada Yesus untuk membiarkan orang sakit menyentuh setidaknya ujung jubah Yesus. Semua orang yang menyentuh-Nya menjadi sembuh.</w:t>
      </w:r>
    </w:p>
    <w:p>
      <w:pPr/>
      <w:r>
        <w:rPr>
          <w:lang w:val="id_ID" w:bidi="id_ID"/>
        </w:rPr>
      </w:r>
      <w:r>
        <w:rPr>
          <w:lang w:val="id_ID" w:bidi="id_ID"/>
        </w:rPr>
        <w:t>Pada akhir adegan: Tanyakan kepada orang-orang yang sakit, "Bagaimana perasaan Anda?" Anda mungkin mendengar hal-hal seperti, "Aku putus asa, dan sekarang Aku disembuhkan," "Aku sangat bahagia," atau "Aku percaya kepada Yesus." Tanyakan kepada para murid, "Bagaimana perasaan kalian sekarang?" Anda mungkin mendengar, "Aku kagum ketika Aku melihat semua orang sakit ini disembuhkan. Dari manakah kuasa untuk menyembuhkan ini berasal? Yesus memberikan kita beberapa kuasa ini ketika kita pergi ke desa-desa untuk mengusir setan-setan. Saya memiliki kuasa itu, tetapi saya tidak mengerti atau dari mana kuasa itu berasal." Lanjutkan peragaannya.</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Markus 6:45–56 dalam terjemahan yang paling mudah dipahami. </w:t>
      </w:r>
    </w:p>
    <w:p>
      <w:pPr/>
      <w:r>
        <w:rPr>
          <w:lang w:val="id_ID" w:bidi="id_ID"/>
        </w:rPr>
      </w:r>
      <w:r>
        <w:rPr>
          <w:lang w:val="id_ID" w:bidi="id_ID"/>
        </w:rPr>
        <w:t xml:space="preserve">Segera Yesus memerintahkan </w:t>
      </w:r>
      <w:r>
        <w:rPr>
          <w:lang w:val="id_ID" w:bidi="id_ID"/>
        </w:rPr>
        <w:t>para murid-Nya</w:t>
      </w:r>
      <w:r>
        <w:rPr>
          <w:lang w:val="id_ID" w:bidi="id_ID"/>
        </w:rPr>
        <w:t xml:space="preserve"> masuk ke dalam perahu untuk pergi ke seberang </w:t>
      </w:r>
      <w:r>
        <w:rPr>
          <w:b/>
          <w:lang w:val="id_ID" w:bidi="id_ID"/>
        </w:rPr>
        <w:t>danau</w:t>
      </w:r>
      <w:r>
        <w:rPr>
          <w:lang w:val="id_ID" w:bidi="id_ID"/>
        </w:rPr>
        <w:t>. Gunakan kata-kata yang sama untuk menyebut danau tersebut dan para murid seperti yang telah Anda gunakan dalam teks sebelumnya.</w:t>
      </w:r>
    </w:p>
    <w:p>
      <w:pPr/>
      <w:r>
        <w:rPr>
          <w:lang w:val="id_ID" w:bidi="id_ID"/>
        </w:rPr>
      </w:r>
      <w:r>
        <w:rPr>
          <w:lang w:val="id_ID" w:bidi="id_ID"/>
        </w:rPr>
        <w:t xml:space="preserve">Yesus pergi untuk menyendiri dan </w:t>
      </w:r>
      <w:r>
        <w:rPr>
          <w:b/>
          <w:lang w:val="id_ID" w:bidi="id_ID"/>
        </w:rPr>
        <w:t>berdoa</w:t>
      </w:r>
      <w:r>
        <w:rPr>
          <w:lang w:val="id_ID" w:bidi="id_ID"/>
        </w:rPr>
        <w:t xml:space="preserve">. Kata "berdoa" berarti berkomunikasi dengan Allah. </w:t>
      </w:r>
      <w:r>
        <w:rPr>
          <w:lang w:val="id_ID" w:bidi="id_ID"/>
        </w:rPr>
        <w:t>Berdoa</w:t>
      </w:r>
      <w:r>
        <w:rPr>
          <w:lang w:val="id_ID" w:bidi="id_ID"/>
        </w:rPr>
        <w:t xml:space="preserve"> terdapat dalam Daftar Kata Utama. Gunakan kata yang sama untuk berdoa seperti yang telah Anda gunakan sebelumnya. </w:t>
      </w:r>
    </w:p>
    <w:p>
      <w:pPr/>
      <w:r>
        <w:rPr>
          <w:lang w:val="id_ID" w:bidi="id_ID"/>
        </w:rPr>
      </w:r>
      <w:r>
        <w:rPr>
          <w:lang w:val="id_ID" w:bidi="id_ID"/>
        </w:rPr>
        <w:t>Para murid menggerakkan perahu dengan tongkat kayu yang datar di salah satu ujungnya. Ketika angin datang, jauh lebih sulit untuk menjaga perahu bergerak ke arah yang mereka inginkan.</w:t>
      </w:r>
    </w:p>
    <w:p>
      <w:pPr/>
      <w:r>
        <w:rPr>
          <w:lang w:val="id_ID" w:bidi="id_ID"/>
        </w:rPr>
      </w:r>
      <w:r>
        <w:rPr>
          <w:lang w:val="id_ID" w:bidi="id_ID"/>
        </w:rPr>
        <w:t xml:space="preserve">Tunjukkan tim Anda gambar </w:t>
      </w:r>
      <w:r>
        <w:rPr>
          <w:lang w:val="id_ID" w:bidi="id_ID"/>
        </w:rPr>
        <w:t>perahu dan dayung</w:t>
      </w:r>
      <w:r>
        <w:rPr>
          <w:lang w:val="id_ID" w:bidi="id_ID"/>
        </w:rPr>
        <w:t xml:space="preserve"> serta ingatkan mereka bahwa ini adalah jenis perahu yang sama seperti yang digunakan sebelumnya di Markus. Hentikan sejenak audio ini di sini. </w:t>
      </w:r>
    </w:p>
    <w:p>
      <w:pPr/>
      <w:r>
        <w:rPr>
          <w:lang w:val="id_ID" w:bidi="id_ID"/>
        </w:rPr>
      </w:r>
      <w:r>
        <w:rPr>
          <w:lang w:val="id_ID" w:bidi="id_ID"/>
        </w:rPr>
        <w:t xml:space="preserve">Kemudian, Yesus datang ke perahu dengan berjalan di atas air. Dia akan </w:t>
      </w:r>
      <w:r>
        <w:rPr>
          <w:b/>
          <w:lang w:val="id_ID" w:bidi="id_ID"/>
        </w:rPr>
        <w:t>melewati mereka</w:t>
      </w:r>
      <w:r>
        <w:rPr>
          <w:lang w:val="id_ID" w:bidi="id_ID"/>
        </w:rPr>
        <w:t>. Ini bukan berarti bahwa Yesus melewati mereka tanpa berhenti. Cara bahasa aslinya menggunakan kata-kata, itu benar-benar berarti bahwa Yesus datang untuk bergabung dengan mereka, atau lewat di mana mereka dapat melihat-Nya. Dia ingin mereka melihatNya.</w:t>
      </w:r>
    </w:p>
    <w:p>
      <w:pPr/>
      <w:r>
        <w:rPr>
          <w:lang w:val="id_ID" w:bidi="id_ID"/>
        </w:rPr>
      </w:r>
      <w:r>
        <w:rPr>
          <w:lang w:val="id_ID" w:bidi="id_ID"/>
        </w:rPr>
        <w:t xml:space="preserve">Para murid berpikir mereka melihat, </w:t>
      </w:r>
      <w:r>
        <w:rPr>
          <w:b/>
          <w:lang w:val="id_ID" w:bidi="id_ID"/>
        </w:rPr>
        <w:t>hantu</w:t>
      </w:r>
      <w:r>
        <w:rPr>
          <w:lang w:val="id_ID" w:bidi="id_ID"/>
        </w:rPr>
        <w:t xml:space="preserve"> atau roh orang mati.</w:t>
      </w:r>
    </w:p>
    <w:p>
      <w:pPr/>
      <w:r>
        <w:rPr>
          <w:lang w:val="id_ID" w:bidi="id_ID"/>
        </w:rPr>
      </w:r>
      <w:r>
        <w:rPr>
          <w:lang w:val="id_ID" w:bidi="id_ID"/>
        </w:rPr>
        <w:t xml:space="preserve">Para murid </w:t>
      </w:r>
      <w:r>
        <w:rPr>
          <w:b/>
          <w:lang w:val="id_ID" w:bidi="id_ID"/>
        </w:rPr>
        <w:t>kagum</w:t>
      </w:r>
      <w:r>
        <w:rPr>
          <w:lang w:val="id_ID" w:bidi="id_ID"/>
        </w:rPr>
        <w:t xml:space="preserve"> atau lega dan terkejut bahwa mereka diselamatkan dari badai. Mereka terkejut karena mereka tidak mengerti siapa Yesus itu.</w:t>
      </w:r>
    </w:p>
    <w:p>
      <w:pPr/>
      <w:r>
        <w:rPr>
          <w:lang w:val="id_ID" w:bidi="id_ID"/>
        </w:rPr>
      </w:r>
      <w:r>
        <w:rPr>
          <w:lang w:val="id_ID" w:bidi="id_ID"/>
        </w:rPr>
        <w:t xml:space="preserve">Banyak orang </w:t>
      </w:r>
      <w:r>
        <w:rPr>
          <w:lang w:val="id_ID" w:bidi="id_ID"/>
        </w:rPr>
        <w:t>disembuhkan</w:t>
      </w:r>
      <w:r>
        <w:rPr>
          <w:lang w:val="id_ID" w:bidi="id_ID"/>
        </w:rPr>
        <w:t xml:space="preserve">. Istilah untuk </w:t>
      </w:r>
      <w:r>
        <w:rPr>
          <w:b/>
          <w:lang w:val="id_ID" w:bidi="id_ID"/>
        </w:rPr>
        <w:t>sembuh</w:t>
      </w:r>
      <w:r>
        <w:rPr>
          <w:lang w:val="id_ID" w:bidi="id_ID"/>
        </w:rPr>
        <w:t xml:space="preserve"> dalam cerita ini merujuk pada kesembuhan total baik secara rohani maupun jasmani.</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6:45–56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07">
        <w:r>
          <w:rPr>
            <w:lang w:val="id_ID" w:bidi="id_ID"/>
          </w:rPr>
          <w:rPr>
            <w:color w:val="0000EE"/>
            <w:u w:val="single"/>
          </w:rPr>
          <w:t>Dengar dan Renungkan</w:t>
        </w:r>
      </w:hyperlink>
      <w:r>
        <w:rPr>
          <w:lang w:val="id_ID" w:bidi="id_ID"/>
        </w:rPr>
        <w:t xml:space="preserve"> (669 KB)</w:t>
      </w:r>
      <w:r>
        <w:rPr>
          <w:lang w:val="id_ID" w:bidi="id_ID"/>
        </w:rPr>
      </w:r>
    </w:p>
    <w:p>
      <w:pPr>
        <w:pStyle w:val="ListBullet"/>
        <w:spacing w:line="240" w:lineRule="auto"/>
        <w:ind w:left="720"/>
      </w:pPr>
      <w:r>
        <w:rPr>
          <w:lang w:val="id_ID" w:bidi="id_ID"/>
        </w:rPr>
      </w:r>
      <w:hyperlink r:id="rId208">
        <w:r>
          <w:rPr>
            <w:lang w:val="id_ID" w:bidi="id_ID"/>
          </w:rPr>
          <w:rPr>
            <w:color w:val="0000EE"/>
            <w:u w:val="single"/>
          </w:rPr>
          <w:t>Menyiapkan Panggung</w:t>
        </w:r>
      </w:hyperlink>
      <w:r>
        <w:rPr>
          <w:lang w:val="id_ID" w:bidi="id_ID"/>
        </w:rPr>
        <w:t xml:space="preserve"> (6.7 MB)</w:t>
      </w:r>
      <w:r>
        <w:rPr>
          <w:lang w:val="id_ID" w:bidi="id_ID"/>
        </w:rPr>
      </w:r>
    </w:p>
    <w:p>
      <w:pPr>
        <w:pStyle w:val="ListBullet"/>
        <w:spacing w:line="240" w:lineRule="auto"/>
        <w:ind w:left="720"/>
      </w:pPr>
      <w:r>
        <w:rPr>
          <w:lang w:val="id_ID" w:bidi="id_ID"/>
        </w:rPr>
      </w:r>
      <w:hyperlink r:id="rId209">
        <w:r>
          <w:rPr>
            <w:lang w:val="id_ID" w:bidi="id_ID"/>
          </w:rPr>
          <w:rPr>
            <w:color w:val="0000EE"/>
            <w:u w:val="single"/>
          </w:rPr>
          <w:t>Menjelaskan Adegan</w:t>
        </w:r>
      </w:hyperlink>
      <w:r>
        <w:rPr>
          <w:lang w:val="id_ID" w:bidi="id_ID"/>
        </w:rPr>
        <w:t xml:space="preserve"> (4.8 MB)</w:t>
      </w:r>
      <w:r>
        <w:rPr>
          <w:lang w:val="id_ID" w:bidi="id_ID"/>
        </w:rPr>
      </w:r>
    </w:p>
    <w:p>
      <w:pPr>
        <w:pStyle w:val="ListBullet"/>
        <w:spacing w:line="240" w:lineRule="auto"/>
        <w:ind w:left="720"/>
      </w:pPr>
      <w:r>
        <w:rPr>
          <w:lang w:val="id_ID" w:bidi="id_ID"/>
        </w:rPr>
      </w:r>
      <w:hyperlink r:id="rId210">
        <w:r>
          <w:rPr>
            <w:lang w:val="id_ID" w:bidi="id_ID"/>
          </w:rPr>
          <w:rPr>
            <w:color w:val="0000EE"/>
            <w:u w:val="single"/>
          </w:rPr>
          <w:t>Memperagakan Bacaan</w:t>
        </w:r>
      </w:hyperlink>
      <w:r>
        <w:rPr>
          <w:lang w:val="id_ID" w:bidi="id_ID"/>
        </w:rPr>
        <w:t xml:space="preserve"> (4.1 MB)</w:t>
      </w:r>
      <w:r>
        <w:rPr>
          <w:lang w:val="id_ID" w:bidi="id_ID"/>
        </w:rPr>
      </w:r>
    </w:p>
    <w:p>
      <w:pPr>
        <w:pStyle w:val="ListBullet"/>
        <w:spacing w:line="240" w:lineRule="auto"/>
        <w:ind w:left="720"/>
      </w:pPr>
      <w:r>
        <w:rPr>
          <w:lang w:val="id_ID" w:bidi="id_ID"/>
        </w:rPr>
      </w:r>
      <w:hyperlink r:id="rId211">
        <w:r>
          <w:rPr>
            <w:lang w:val="id_ID" w:bidi="id_ID"/>
          </w:rPr>
          <w:rPr>
            <w:color w:val="0000EE"/>
            <w:u w:val="single"/>
          </w:rPr>
          <w:t>Melengkapi yang Kurang</w:t>
        </w:r>
      </w:hyperlink>
      <w:r>
        <w:rPr>
          <w:lang w:val="id_ID" w:bidi="id_ID"/>
        </w:rPr>
        <w:t xml:space="preserve"> (1.4 MB)</w:t>
      </w:r>
      <w:r>
        <w:rPr>
          <w:lang w:val="id_ID" w:bidi="id_ID"/>
        </w:rPr>
      </w:r>
    </w:p>
    <w:p>
      <w:pPr>
        <w:pStyle w:val="ListBullet"/>
        <w:spacing w:line="240" w:lineRule="auto"/>
        <w:ind w:left="720"/>
      </w:pPr>
      <w:r>
        <w:rPr>
          <w:lang w:val="id_ID" w:bidi="id_ID"/>
        </w:rPr>
      </w:r>
      <w:hyperlink r:id="rId212">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7:1–8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7:1–8 dan tanamkan dalam hati Anda.</w:t>
      </w:r>
    </w:p>
    <w:p>
      <w:pPr/>
      <w:r>
        <w:rPr>
          <w:lang w:val="id_ID" w:bidi="id_ID"/>
        </w:rPr>
      </w:r>
      <w:r>
        <w:rPr>
          <w:lang w:val="id_ID" w:bidi="id_ID"/>
        </w:rPr>
        <w:t>Dengarkan versi audio Markus 7:1–8 sebanyak tiga kali, dalam tiga terjemahan yang berbeda, jika memungkinkan. Kemudian, sebagai kelompok, bahas pertanyaan-pertanyaan berikut:</w:t>
      </w:r>
    </w:p>
    <w:p>
      <w:pPr>
        <w:pStyle w:val="ListNumber"/>
        <w:numPr>
          <w:ilvl w:val="0"/>
          <w:numId w:val="38"/>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 xml:space="preserve">Apa yang perikop ini katakan kepada kita tentang Allah atau Yesus? </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7:1–8 dalam terjemahan yang paling mudah dipahami. </w:t>
      </w:r>
    </w:p>
    <w:p>
      <w:pPr/>
      <w:r>
        <w:rPr>
          <w:lang w:val="id_ID" w:bidi="id_ID"/>
        </w:rPr>
      </w:r>
      <w:r>
        <w:rPr>
          <w:lang w:val="id_ID" w:bidi="id_ID"/>
        </w:rPr>
        <w:t xml:space="preserve">Kita tidak tahu kapan pengajaran ini terjadi -- jika terjadi tepat setelah beberapa peristiwa sebelumnya di Markus, atau jika Markus menempatkan pengajaran ini dari Yesus di sini untuk menunjukkan sesuatu kepada kita di tengah kisah yang diceritakannya tentang Yesus. </w:t>
      </w:r>
    </w:p>
    <w:p>
      <w:pPr/>
      <w:r>
        <w:rPr>
          <w:lang w:val="id_ID" w:bidi="id_ID"/>
        </w:rPr>
      </w:r>
      <w:r>
        <w:rPr>
          <w:lang w:val="id_ID" w:bidi="id_ID"/>
        </w:rPr>
        <w:t>Pengajaran ini adalah bagian pertama dari pengajaran yang lebih panjang. Pengajaran yang lebih panjang terbagi dalam tiga bagian. Bagian ini menjelaskan masalah yang dimiliki orang-orang Farisi dengan Yesus dan bagaimana Yesus pertama kali meresponsnya. Pada bagian kedua, Yesus akan menjelaskan bahwa tradisi para pemimpin agama tidak sama dengan hukum Allah, dan kadang-kadang tradisi mereka adalah bertentangan dengan hukum Allah. Pada bagian ketiga, Yesus akan menjelaskan bagaimana seseorang benar-benar menjadi najis, yang berarti bahwa mereka menjadi tidak layak untuk pekerjaan Allah. Pengajaran ini terjadi tepat sebelum kita melihat bagaimana Yesus membantu orang-orang non-Yahudi dalam tiga kesempatan yang berbeda! Pengajaran ini mungkin berada di sini untuk menunjukkan kepada kita bahwa bahkan banyak orang non-Yahudi layak di hadapan Allah jika mereka mengikuti-Nya dengan segenap hati, sekalipun mereka tidak mengikuti semua adat istiadat Yahudi.</w:t>
      </w:r>
    </w:p>
    <w:p>
      <w:pPr/>
      <w:r>
        <w:rPr>
          <w:lang w:val="id_ID" w:bidi="id_ID"/>
        </w:rPr>
      </w:r>
      <w:r>
        <w:rPr>
          <w:lang w:val="id_ID" w:bidi="id_ID"/>
        </w:rPr>
        <w:t>Orang-orang Farisi dan Para pengajar hukum Taurat lainnya telah datang dari Bait Suci di Yerusalem ke tempat Yesus berada. Mereka ingin melihat dia. Orang-orang Farisi adalah sekelompok pemimpin agama Yahudi yang sangat berhati-hati dalam menaati semua hukum dan tradisi Yahudi secara rinci. Para pengajar hukum Taurat, atau ahli Taurat, adalah para pakar dan ahli dalam penafsiran hukum dari Kitab Suci. Mereka berkumpul di sekitar Yesus dan para murid-Nya, yang sedang makan, dan memperhatikan adanya masalah — murid-murid tidak mencuci tangan mereka sebelum makan makanan mereka dengan cara tertentu yang disyaratkan dalam tradisi Yahudi. Orang-orang Farisi dan Para pengajar hukum Taurat berpikir bahwa ini membuat para murid najis. Najis tidak berarti bahwa murid-murid secara fisik kotor, tetapi orang-orang Farisi berpikir bahwa mereka secara ritual tidak bersih atau tidak layak di hadapan Allah. Di hadapan Allah, kenajisan sejati tidak disebabkan oleh hal-hal dari luar, seperti tanah atau tidak mengikuti ritual atau upacara yang dibuat manusia, tetapi oleh hal-hal yang dikatakan atau dilakukan seseorang. Dalam perikop ini, Yesus mengajarkan kita perbedaan antara kesucian ritual dan kesucian moral—apa yang ada di dalam hati dan pikiran kita.</w:t>
      </w:r>
    </w:p>
    <w:p>
      <w:pPr/>
      <w:r>
        <w:rPr>
          <w:lang w:val="id_ID" w:bidi="id_ID"/>
        </w:rPr>
      </w:r>
      <w:r>
        <w:rPr>
          <w:lang w:val="id_ID" w:bidi="id_ID"/>
        </w:rPr>
        <w:t>Kita telah melihat dalam beberapa bagian sebelumnya dari Markus bahwa Yesus tidak selalu mengikuti tradisi para pemimpin agama. Tradisi agama Yahudi kadang-kadang disebut hukum lisan. Banyak orang Yahudi memegang hukum tertulis dari Musa, tetapi terkadang hukum itu tidak sepenuhnya jelas. Selama bertahun-tahun, para penatua—para pemimpin agama dari generasi sebelumnya—menafsirkan hukum tertulis dan memberikan petunjuk tambahan untuk mencoba membuat hukum itu lebih jelas. Orang-orang mewariskan petunjuk tambahan ini kepada generasi-generasi berikutnya melalui mulut ke mulut. Petunjuk-petunjuk ini menjadi tradisi yang diperintahkan oleh para pemimpin agama untuk dilakukan orang-orang Yahudi agar lebih dekat kepada Allah. Mematuhi semua aturan ini memang sulit. Dalam bagian ini, Markus membantu kita memahami hukum tambahan para pemimpin agama dengan memberikan kita sedikit penjelasan tambahan.</w:t>
      </w:r>
    </w:p>
    <w:p>
      <w:pPr/>
      <w:r>
        <w:rPr>
          <w:lang w:val="id_ID" w:bidi="id_ID"/>
        </w:rPr>
      </w:r>
      <w:r>
        <w:rPr>
          <w:lang w:val="id_ID" w:bidi="id_ID"/>
        </w:rPr>
        <w:t xml:space="preserve">Berhentilah di sini dan diskusikan dengan tim penerjemah Anda: Jenis aturan-aturan agama serta ritual-ritual apa saja yang dilakukan oleh orang-orang dalam masyarakat Anda? Bagaimana perasaan orang-orang tentang aturan dan ritual agama ini? Siapakah yang menyuruh mereka untuk melakukan ritual dan mengapa mereka mengira kalau harus melakukannya? Hentikan sejenak audio ini di sini. </w:t>
      </w:r>
    </w:p>
    <w:p>
      <w:pPr/>
      <w:r>
        <w:rPr>
          <w:lang w:val="id_ID" w:bidi="id_ID"/>
        </w:rPr>
      </w:r>
      <w:r>
        <w:rPr>
          <w:lang w:val="id_ID" w:bidi="id_ID"/>
        </w:rPr>
        <w:t xml:space="preserve">Hukum upacara Perjanjian Lama tidak mengatakan bahwa semua orang perlu mencuci tangan setiap kali sebelum makan agar diterima oleh Allah. Petunjuk ini dan cara khusus untuk mencuci tangan ditambahkan oleh para pemimpin agama dari waktu ke waktu. Hukum tertulis Musa hanya mewajibkan para imam di bait suci untuk mencuci tangan mereka, tetapi orang-orang Farisi menginginkan semua orang agar sama persis kepada Allah seperti para imam. Selama bertahun-tahun, semua orang diwajibkan untuk mencuci tangan mereka sebelum makan roti. Itu bukan mencuci sepenuhnya untuk menghilangkan semua kotoran - yang harus dilakukan semua orang adalah membasuh tangan mereka sekali dengan air. Kami mengira mereka melakukannya dengan mengisi satu tangan dengan air, membuatnya seperti bentuk cangkir, dan menuangkannya di atas tangan lainnya. </w:t>
      </w:r>
    </w:p>
    <w:p>
      <w:pPr/>
      <w:r>
        <w:rPr>
          <w:lang w:val="id_ID" w:bidi="id_ID"/>
        </w:rPr>
      </w:r>
      <w:r>
        <w:rPr>
          <w:lang w:val="id_ID" w:bidi="id_ID"/>
        </w:rPr>
        <w:t>Kemudian Markus mengatakan kepada kita apa yang dilakukan para pemimpin agama ketika mereka kembali dari pasar. Bahasa itu sulit untuk dipahami, sehingga kita tidak yakin persis apa yang dilakukan para pemimpin agama. Para pemimpin agama mencuci semua yang berasal dari pasar, atau mereka mencuci diri mereka sendiri ketika mereka kembali dari pasar. Mereka akan mencuci diri mereka sendiri dengan memercikkan diri mereka sendiri atau menyiram diri mereka sepenuhnya dengan air. Karena kita tidak yakin apakah Markus mengatakan bahwa para pemimpin agama mencuci diri mereka sendiri atau barang-barang yang mereka bawa dari pasar, Anda dapat menyampaikan salah satu dari kedua hal tersebut dalam terjemahan Anda.</w:t>
      </w:r>
    </w:p>
    <w:p>
      <w:pPr/>
      <w:r>
        <w:rPr>
          <w:lang w:val="id_ID" w:bidi="id_ID"/>
        </w:rPr>
      </w:r>
      <w:r>
        <w:rPr>
          <w:lang w:val="id_ID" w:bidi="id_ID"/>
        </w:rPr>
        <w:t>Markus melanjutkan untuk menjelaskan semua hal yang harus dicuci orang-orang dan bagaimana mereka harus dicuci sesuai dengan hukum para pemimpin agama. Ada banyak hal yang harus disucikan, atau dibuat agar layak untuk melayani Allah. "Markus memberikan daftar panjang sebagai contoh: cangkir, kendi, ceret," sehingga kita akan melihat berapa banyak pekerjaan tambahan yang diberikan para pemimpin agama kepada orang-orang. Orang-orang Farisi percaya bahwa banyak orang bisa lebih dekat kepada Allah jika mereka mau melakukan semua hal ini.</w:t>
      </w:r>
    </w:p>
    <w:p>
      <w:pPr/>
      <w:r>
        <w:rPr>
          <w:lang w:val="id_ID" w:bidi="id_ID"/>
        </w:rPr>
      </w:r>
      <w:r>
        <w:rPr>
          <w:lang w:val="id_ID" w:bidi="id_ID"/>
        </w:rPr>
        <w:t>Cangkir yang disebutkan di sini adalah wadah yang digunakan untuk minum. Pitcher adalah wadah seperti teko yang digunakan orang-orang untuk menuangkan cairan, dan ceret adalah wadah logam yang digunakan untuk memasak.</w:t>
      </w:r>
    </w:p>
    <w:p>
      <w:pPr/>
      <w:r>
        <w:rPr>
          <w:lang w:val="id_ID" w:bidi="id_ID"/>
        </w:rPr>
      </w:r>
      <w:r>
        <w:rPr>
          <w:lang w:val="id_ID" w:bidi="id_ID"/>
        </w:rPr>
        <w:t xml:space="preserve">Berhentilah di sini dan lihat gambar cangkir, kendi, dan ceret. Ceritakan satu sama lain kisah tentang suatu masa ketika Anda mengenal seseorang yang melakukan sesuatu untuk mendapatkan perkenanan dari Allah atau roh. Hentikan sejenak audio ini di sini. </w:t>
      </w:r>
    </w:p>
    <w:p>
      <w:pPr/>
      <w:r>
        <w:rPr>
          <w:lang w:val="id_ID" w:bidi="id_ID"/>
        </w:rPr>
      </w:r>
      <w:r>
        <w:rPr>
          <w:lang w:val="id_ID" w:bidi="id_ID"/>
        </w:rPr>
        <w:t>Orang-orang Farisi dan Para pengajar hukum Taurat menegur Yesus, bertanya kepada-Nya mengapa para murid-Nya tidak mengikuti tradisi Yahudi dan malah makan dengan tangan yang Najis atau tidak dibasuh. Yesus tidak menjelaskan kepada mereka secara langsung mengapa para murid-Nya tidak mengikuti tradisi-tradisi ini. Yesus menanggapi dengan sebuah kutipan dari salah satu nabi mereka yang paling terkenal, Yesaya. Kutipan dari Yesaya ini menunjukkan bahwa banyak orang dapat mencuci diri sendiri dan mematuhi semua aturan ketat tentang menjaga kebersihan diri sendiri serta hal-hal lainnya, tetapi itu bukan berarti bahwa hati mereka bersih atau bahwa mereka layak di hadapan Allah. Yesaya mengatakan bahwa Allah berkata, "Orang-orang ini menghormati-Ku dengan bibir mereka, tetapi hati mereka jauh dari-Ku." Pesan Allah menunjukkan kepada kita perbedaan antara ibadah eksternal, memuji Allah dengan kata-kata kita atau "dengan bibir mereka," dan realitas internal dari apa yang terjadi dalam hati dan pikiran kita. Yesus mengatakan kepada orang-orang Farisi dan Para pengajar hukum Taurat bahwa nubuat Yesaya sedang digenapi di sini. Orang-orang Farisi dan Para pengajar hukum Taurat adalah orang-orang yang munafik yang dijelaskan oleh Allah melalui Yesaya. Menjadi orang munafik berarti memiliki penampilan sebagai sesuatu yang bukan diri Anda. Allah berkata, "Mereka menyembah-Ku dengan sia-sia; ajaran mereka hanyalah aturan manusia." Orang-orang Farisi menyembah tanpa tujuan karena mereka hanya berpikir tentang tradisi dan hukum manusia. Mereka telah menggantikan perintah-perintah Allah dengan ajaran-ajaran yang dibuat manusia sendiri.</w:t>
      </w:r>
    </w:p>
    <w:p>
      <w:pPr/>
      <w:r>
        <w:rPr>
          <w:lang w:val="id_ID" w:bidi="id_ID"/>
        </w:rPr>
      </w:r>
      <w:r>
        <w:rPr>
          <w:lang w:val="id_ID" w:bidi="id_ID"/>
        </w:rPr>
        <w:t>Mereka tidak lebih dekat kepada Allah karena mereka melakukan hal-hal ini: mereka lebih dekat kepada Allah ketika hati mereka dekat kepada Allah. Kutipan ini menunjukkan kepada para pemimpin agama bahwa hukum Allah sendiri memiliki otoritas atas tradisi mereka, meskipun tradisi mereka mungkin dibuat untuk membantu banyak orang.</w:t>
      </w:r>
    </w:p>
    <w:p>
      <w:pPr/>
      <w:r>
        <w:rPr>
          <w:lang w:val="id_ID" w:bidi="id_ID"/>
        </w:rPr>
      </w:r>
      <w:r>
        <w:rPr>
          <w:lang w:val="id_ID" w:bidi="id_ID"/>
        </w:rPr>
        <w:t xml:space="preserve">Berhentilah di sini dan diskusikan siapa yang memiliki otoritas agama dalam masyarakat Anda? Apakah itu Alkitab/Kitab Suci sendiri, atau para pemimpin gereja tertentu? Jelaskan ritual agama apa pun yang dilakukan oleh masyarakat Anda yang melebihi apa yang diperintahkan oleh Alkitab. Hentikan sejenak audio ini di sini.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7:1–8 dalam terjemahan yang paling mudah dipahami. </w:t>
      </w:r>
    </w:p>
    <w:p>
      <w:pPr/>
      <w:r>
        <w:rPr>
          <w:lang w:val="id_ID" w:bidi="id_ID"/>
        </w:rPr>
      </w:r>
      <w:r>
        <w:rPr>
          <w:lang w:val="id_ID" w:bidi="id_ID"/>
        </w:rPr>
        <w:t>Pada langkah ini, kelompok akan menjelaskan adegan, tokoh, dan latar dari perikop ini. Selanjutnya, kelompok akan membayangkan perikop ini.</w:t>
      </w:r>
    </w:p>
    <w:p>
      <w:pPr/>
      <w:r>
        <w:rPr>
          <w:lang w:val="id_ID" w:bidi="id_ID"/>
        </w:rPr>
      </w:r>
      <w:r>
        <w:rPr>
          <w:lang w:val="id_ID" w:bidi="id_ID"/>
        </w:rPr>
        <w:t>Perikop ini memiliki 2 adegan.</w:t>
      </w:r>
    </w:p>
    <w:p>
      <w:pPr/>
      <w:r>
        <w:rPr>
          <w:lang w:val="id_ID" w:bidi="id_ID"/>
        </w:rPr>
      </w:r>
      <w:r>
        <w:rPr>
          <w:b/>
          <w:lang w:val="id_ID" w:bidi="id_ID"/>
        </w:rPr>
        <w:t>Adegan pertama:</w:t>
      </w:r>
      <w:r>
        <w:rPr>
          <w:lang w:val="id_ID" w:bidi="id_ID"/>
        </w:rPr>
        <w:t xml:space="preserve"> Orang-orang Farisi dan para guru hukum melihat bahwa para murid Yesus tidak menyuci tangan mereka sebelum makan, seperti bagian dari tradisi Yahudi.</w:t>
      </w:r>
    </w:p>
    <w:p>
      <w:pPr/>
      <w:r>
        <w:rPr>
          <w:lang w:val="id_ID" w:bidi="id_ID"/>
        </w:rPr>
      </w:r>
      <w:r>
        <w:rPr>
          <w:b/>
          <w:lang w:val="id_ID" w:bidi="id_ID"/>
        </w:rPr>
        <w:t>Adegan kedua:</w:t>
      </w:r>
      <w:r>
        <w:rPr>
          <w:lang w:val="id_ID" w:bidi="id_ID"/>
        </w:rPr>
        <w:t xml:space="preserve"> Orang-orang Farisi dan para ahli hukum bertanya kepada Yesus, "Mengapa murid-murid-Mu tidak mengikuti tradisi kita?"</w:t>
      </w:r>
    </w:p>
    <w:p>
      <w:pPr/>
      <w:r>
        <w:rPr>
          <w:lang w:val="id_ID" w:bidi="id_ID"/>
        </w:rPr>
      </w:r>
      <w:r>
        <w:rPr>
          <w:lang w:val="id_ID" w:bidi="id_ID"/>
        </w:rPr>
        <w:t>Yesus menanggapi bahwa mereka adalah orang-orang yang munafik. Yesus mengutip nabi Yesaya, yang mengatakan "Orang-orang ini menghormati-Ku dengan bibir mereka, tetapi hati mereka jauh dari padaKu. Ibadah mereka adalah pura-pura, karena mereka mengajarkan gagasan buatan manusia seolah-olah sebagai perintah dari Allah."</w:t>
      </w:r>
    </w:p>
    <w:p>
      <w:pPr/>
      <w:r>
        <w:rPr>
          <w:lang w:val="id_ID" w:bidi="id_ID"/>
        </w:rPr>
      </w:r>
      <w:r>
        <w:rPr>
          <w:lang w:val="id_ID" w:bidi="id_ID"/>
        </w:rPr>
        <w:t>Yesus berkata, "Engkau mengabaikan hukum Allah dan menggantikannya dengan tradisimu sendiri."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ahli hukum</w:t>
      </w:r>
    </w:p>
    <w:p>
      <w:pPr>
        <w:pStyle w:val="ListBullet"/>
        <w:spacing w:line="240" w:lineRule="auto"/>
        <w:ind w:left="720"/>
      </w:pPr>
      <w:r>
        <w:rPr>
          <w:lang w:val="id_ID" w:bidi="id_ID"/>
        </w:rPr>
      </w:r>
      <w:r>
        <w:rPr>
          <w:lang w:val="id_ID" w:bidi="id_ID"/>
        </w:rPr>
        <w:t>Nabi Yesaya (yang dikutip)</w:t>
      </w:r>
    </w:p>
    <w:p>
      <w:pPr/>
      <w:r>
        <w:rPr>
          <w:lang w:val="id_ID" w:bidi="id_ID"/>
        </w:rPr>
      </w:r>
      <w:r>
        <w:rPr>
          <w:lang w:val="id_ID" w:bidi="id_ID"/>
        </w:rPr>
        <w:t>Sebagai satu kelompok, perhatikan bagian-bagian dari latar belakang bagian ini: Kita tidak tahu kapan atau di mana adegan pertama terjadi, tetapi Yesus bersama para murid-Nya dan mereka sedang makan. Orang-orang Farisi dan para ahli Taurat datang dari Yerusalem untuk melihat Yesus. Kita tidak tahu mengapa orang-orang Farisi datang untuk melihat Yesus; mungkin mereka datang dengan tujuan mencari kesalahan dalam ajaran dan tindakan Yesus. Kita melihat di seluruh Markus bahwa banyak pemimpin agama yang tidak senang dengan ajaran Yesus.</w:t>
      </w:r>
    </w:p>
    <w:p>
      <w:pPr/>
      <w:r>
        <w:rPr>
          <w:lang w:val="id_ID" w:bidi="id_ID"/>
        </w:rPr>
      </w:r>
      <w:r>
        <w:rPr>
          <w:lang w:val="id_ID" w:bidi="id_ID"/>
        </w:rPr>
        <w:t>Orang-orang Farisi dan para ahli hukum ini melihat bahwa para murid tidak menyuci tangan mereka sebelum makan, seperti yang diharapkan dalam tradisi Yahudi.</w:t>
      </w:r>
    </w:p>
    <w:p>
      <w:pPr/>
      <w:r>
        <w:rPr>
          <w:lang w:val="id_ID" w:bidi="id_ID"/>
        </w:rPr>
      </w:r>
      <w:r>
        <w:rPr>
          <w:lang w:val="id_ID" w:bidi="id_ID"/>
        </w:rPr>
        <w:t>Sekarang Markus memberikan informasi latar belakang kepada para pendengarnya sehingga mereka dapat memahami perikop ini. Markus menjelaskan bahwa orang-orang Yahudi, terutama orang-orang Farisi, yang secara tradisional mencuci tangan mereka dan juga secara seremonial mencuci gelas, kendi, serta ceret. Meskipun perikop ini mengatakan "semua orang Yahudi" ini mungkin terlalu dilebih-lebihkan dan berarti "kebanyakan orang Yahudi." Cara khusus untuk mencuci tangan dan banyak tradisi lainnya bukan dari hukum Musa tetapi merupakan perintah yang ditambahkan oleh para pemimpin agama dari waktu ke waktu. Orang-orang Farisi telah menemukan dan mengembangkan 613 hukum dan lebih peduli dengan kebiasaan agama mereka daripada hati mereka dan memiliki hubungan dengan Allah. Sulit bagi orang-orang Yahudi untuk mengikuti begitu banyak hukum tertentu dan ritual. Upacara mencuci adalah penting bagi banyak orang Yahudi, terutama bagi orang-orang Farisi. Perintah untuk mencuci tangan berasal dari tradisi para tua-tua, bukan dari hukum yang diberikan Allah kepada Musa.</w:t>
      </w:r>
    </w:p>
    <w:p>
      <w:pPr/>
      <w:r>
        <w:rPr>
          <w:lang w:val="id_ID" w:bidi="id_ID"/>
        </w:rPr>
      </w:r>
      <w:r>
        <w:rPr>
          <w:lang w:val="id_ID" w:bidi="id_ID"/>
        </w:rPr>
        <w:t>Di adegan kedua, para ahli hukum dan orang-orang Farisi bertanya kepada Yesus mengapa para murid-Nya tidak mengikuti tradisi-tradisi ini. Mereka menegur Yesus atas tindakan para murid-Nya. Orang-orang Farisi berpikir jika para murid Yesus tidak berperilaku dengan cara yang mereka percayai untuk diterima di hadapan Allah, maka Yesus juga tidak berperilaku dengan cara yang dapat diterima, karena Dia adalah guru mereka. Yesus tidak menjawab pertanyaan orang-orang Farisi dengan penjelasan langsung mengapa para murid tidak mengikuti tradisi itu. Sebaliknya, Dia menanggapi dengan mengatakan kepada para ahli hukum dan orang-orang Farisi bahwa mereka adalah orang-orang yang munafik. Yesus mengutip nabi Yesaya, yang mengatakan "Orang-orang ini menghormati Aku dengan bibir mereka, tetapi hati mereka jauh dari padaKu. Ibadah mereka adalah pura-pura, karena mereka mengajarkan gagasan buatan manusia seolah-olah sebagai perintah dari Allah.</w:t>
      </w:r>
    </w:p>
    <w:p>
      <w:pPr/>
      <w:r>
        <w:rPr>
          <w:lang w:val="id_ID" w:bidi="id_ID"/>
        </w:rPr>
      </w:r>
      <w:r>
        <w:rPr>
          <w:lang w:val="id_ID" w:bidi="id_ID"/>
        </w:rPr>
        <w:t>Yesus berkata, "Kamu mengabaikan, atau meninggalkan hukum Allah dan menggantikannya, atau berpegang pada tradisimu sendiri."</w:t>
      </w:r>
    </w:p>
    <w:p>
      <w:pPr/>
      <w:r>
        <w:rPr>
          <w:lang w:val="id_ID" w:bidi="id_ID"/>
        </w:rPr>
      </w:r>
      <w:r>
        <w:rPr>
          <w:lang w:val="id_ID" w:bidi="id_ID"/>
        </w:rPr>
        <w:t>Yesus tidak mengatakan bahwa semua tradisi itu salah. Banyak orang dan budaya mengikuti banyak tradisi. Yesus menunjukkan kepada orang-orang Farisi masalah dengan tradisi agama yang telah menjadi lebih penting daripada firman Allah. Markus ingin kita mengikuti Yesus di dalam hati kita daripada mengikuti tradisi agama yang dibuat manusia. Orang-orang Farisi akan menghakimi seseorang sebagai orang yang diterima di hadapan Allah berdasarkan kebiasaan dan perilaku seseorang. Jika mereka melihat seseorang yang tidak mengikuti tradisi, mereka melihat mereka sebagai orang yang berdosa terhadap Allah atau najis. Orang-orang Farisi mengasihi tradisi agama dan mengajarkan mereka seolah-olah tradisi itu memiliki otoritas yang sama dengan perintah-perintah Allah. Mereka mengasihi tradisi-tradisi dan kebiasaan ini lebih daripada mereka mengasihi Allah.</w:t>
      </w:r>
    </w:p>
    <w:p>
      <w:pPr/>
      <w:r>
        <w:rPr>
          <w:lang w:val="id_ID" w:bidi="id_ID"/>
        </w:rPr>
      </w:r>
      <w:r>
        <w:rPr>
          <w:lang w:val="id_ID" w:bidi="id_ID"/>
        </w:rPr>
        <w:t xml:space="preserve">Sekarang, kelompok harus membuat papan cerita, atau menggunakan barang-barang untuk memvisualisasikan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7:1–8 dalam terjemahan yang paling mudah dipahami. </w:t>
      </w:r>
    </w:p>
    <w:p>
      <w:pPr/>
      <w:r>
        <w:rPr>
          <w:lang w:val="id_ID" w:bidi="id_ID"/>
        </w:rPr>
      </w:r>
      <w:r>
        <w:rPr>
          <w:lang w:val="id_ID" w:bidi="id_ID"/>
        </w:rPr>
        <w:t>Pada langkah ini, kelompok akan memperagakan perikop ini.</w:t>
      </w:r>
    </w:p>
    <w:p>
      <w:pPr/>
      <w:r>
        <w:rPr>
          <w:lang w:val="id_ID" w:bidi="id_ID"/>
        </w:rPr>
      </w:r>
      <w:r>
        <w:rPr>
          <w:lang w:val="id_ID" w:bidi="id_ID"/>
        </w:rPr>
        <w:t>Kisah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Yesus </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Nabi Yesaya (yang dikutip)</w:t>
      </w:r>
    </w:p>
    <w:p>
      <w:pPr/>
      <w:r>
        <w:rPr>
          <w:lang w:val="id_ID" w:bidi="id_ID"/>
        </w:rPr>
      </w:r>
      <w:r>
        <w:rPr>
          <w:lang w:val="id_ID" w:bidi="id_ID"/>
        </w:rPr>
        <w:t>Sebagai kelompok, lakukan dramatisasi perikop ini dua kali. Anda harus memeragakan bagian ini dalam bahasa Anda sendiri.</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 xml:space="preserve">Jeda audio ini di sini dan peragakan bagian ini. </w:t>
      </w:r>
    </w:p>
    <w:p>
      <w:pPr/>
      <w:r>
        <w:rPr>
          <w:lang w:val="id_ID" w:bidi="id_ID"/>
        </w:rPr>
      </w:r>
      <w:r>
        <w:rPr>
          <w:lang w:val="id_ID" w:bidi="id_ID"/>
        </w:rPr>
        <w:t>Kelompok harus memeragakan bagian ini untuk kedua kalinya. Pada bagian-bagian tertentu dalam drama, berhentilah sejenak dan tanyakan kepada orang yang sedang memerankan tokoh, "Apa yang saudara rasakan atau pikirkan?" Orang yang memerankan tokoh harus menjawab apa yang kira-kira mereka rasakan atau pikirkan jika mereka menjadi tokoh tersebut. Kemudian ulangi drama itu.</w:t>
      </w:r>
    </w:p>
    <w:p>
      <w:pPr/>
      <w:r>
        <w:rPr>
          <w:lang w:val="id_ID" w:bidi="id_ID"/>
        </w:rPr>
      </w:r>
      <w:r>
        <w:rPr>
          <w:lang w:val="id_ID" w:bidi="id_ID"/>
        </w:rPr>
        <w:t>Jeda audio ini di sini dan peragkan bagian ini untuk kedua kalinya.</w:t>
      </w:r>
    </w:p>
    <w:p>
      <w:pPr/>
      <w:r>
        <w:rPr>
          <w:lang w:val="id_ID" w:bidi="id_ID"/>
        </w:rPr>
      </w:r>
      <w:r>
        <w:rPr>
          <w:lang w:val="id_ID" w:bidi="id_ID"/>
        </w:rPr>
        <w:t>Berikut ini adalah contoh dari drama dan kemungkinan respon.</w:t>
      </w:r>
    </w:p>
    <w:p>
      <w:pPr/>
      <w:r>
        <w:rPr>
          <w:lang w:val="id_ID" w:bidi="id_ID"/>
        </w:rPr>
      </w:r>
      <w:r>
        <w:rPr>
          <w:lang w:val="id_ID" w:bidi="id_ID"/>
        </w:rPr>
        <w:t>Di adegan pertama, orang-orang Farisi dan para ahli Taurat datang dari Yerusalem untuk melihat Yesus. Mereka melihat bahwa beberapa murid-Nya tidak mengikuti ritual Yahudi mencuci tangan sebelum makan.</w:t>
      </w:r>
    </w:p>
    <w:p>
      <w:pPr/>
      <w:r>
        <w:rPr>
          <w:lang w:val="id_ID" w:bidi="id_ID"/>
        </w:rPr>
      </w:r>
      <w:r>
        <w:rPr>
          <w:lang w:val="id_ID" w:bidi="id_ID"/>
        </w:rPr>
        <w:t>Hentikan sejenak peragaannya. Tanyakan kepada para aktor yang memerankan orang-orang Farisi dan para ahli hukum, "Bagaimana perasaan kalian?" Anda mungkin mendengar hal-hal seperti, "Kami terkejut," "Kami tahu ada masalah dengan Yesus ini dan para murid-Nya," "Kami merasa ini seperti penghujatan," "Kami merasa tidak dihormati," atau "Kami merasa sepertinya para murid tidak menghormati Allah." Sekarang tanyakan kepada para aktor yang memainkan para murid, "Bagaimana perasaan kalian?" Anda mungkin mendengar hal-hal seperti, "Kami bahkan tidak memerhatikan hal-hal seperti mencuci tangan, kami bersama Yesus, kami hanya melakukan apa yang Dia lakukan." Lanjutkan peragaannya.</w:t>
      </w:r>
    </w:p>
    <w:p>
      <w:pPr/>
      <w:r>
        <w:rPr>
          <w:lang w:val="id_ID" w:bidi="id_ID"/>
        </w:rPr>
      </w:r>
      <w:r>
        <w:rPr>
          <w:lang w:val="id_ID" w:bidi="id_ID"/>
        </w:rPr>
        <w:t>Pastikan untuk menjalankan tradisi menuangkan air di atas tangan yang menangkup, tidak makan apa pun dari pasar sampai Anda meletakkan tangan di bawah air, dan mencuci cangkir serta kendi secara seremonial.</w:t>
      </w:r>
    </w:p>
    <w:p>
      <w:pPr/>
      <w:r>
        <w:rPr>
          <w:lang w:val="id_ID" w:bidi="id_ID"/>
        </w:rPr>
      </w:r>
      <w:r>
        <w:rPr>
          <w:lang w:val="id_ID" w:bidi="id_ID"/>
        </w:rPr>
        <w:t>Hentikan sejenak peragaannya. Tanyakan kepada para aktor yang memerankan orang-orang Farisi dan para ahli hukum, yang mau melakukan tradisi ini, "Mengapa kalian melakukan hal-hal ini?" Anda mungkin mendengar hal-hal seperti, "Inilah yang selalu kami lakukan" atau "Kami kira inilah yang dikehendaki Allah untuk kami lakukan." Lanjutkan peragaannya.</w:t>
      </w:r>
    </w:p>
    <w:p>
      <w:pPr/>
      <w:r>
        <w:rPr>
          <w:lang w:val="id_ID" w:bidi="id_ID"/>
        </w:rPr>
      </w:r>
      <w:r>
        <w:rPr>
          <w:lang w:val="id_ID" w:bidi="id_ID"/>
        </w:rPr>
        <w:t>Orang-orang Farisi dan para ahli hukum bertanya kepada Yesus mengapa para murid-Nya tidak mengikuti tradisi itu. Yesus menjawab, "Kalian munafik. Yesaya adalah benar ketika ia menubuatkan tentang kalian."</w:t>
      </w:r>
    </w:p>
    <w:p>
      <w:pPr/>
      <w:r>
        <w:rPr>
          <w:lang w:val="id_ID" w:bidi="id_ID"/>
        </w:rPr>
      </w:r>
      <w:r>
        <w:rPr>
          <w:lang w:val="id_ID" w:bidi="id_ID"/>
        </w:rPr>
        <w:t>Hentikan sejenak peragaannya. Tanya kepada orang yang memerankan Yesus, "Apa yang kamu pikirkan atau rasakan?" Anda mungkin mendengar hal-hal seperti, "Aku marah," "Aku frustrasi, ini seharusnya ditangani para pemimpin agama, tapi mereka tidak benar-benar memahami apa yang diinginkan Allah," atau "Aku merasa seperti orang-orang ini berusaha untuk membebani para murid-Ku dengan hal-hal yang tidak diperintahkan Allah." Lanjutkan peragaannya.</w:t>
      </w:r>
    </w:p>
    <w:p>
      <w:pPr/>
      <w:r>
        <w:rPr>
          <w:lang w:val="id_ID" w:bidi="id_ID"/>
        </w:rPr>
      </w:r>
      <w:r>
        <w:rPr>
          <w:lang w:val="id_ID" w:bidi="id_ID"/>
        </w:rPr>
        <w:t>Yesus mengutip Yesaya, yang berkata, "Orang-orang ini menghormati-Ku dengan bibir mereka, tetapi hati mereka jauh dari padaKu. Ibadah mereka tidak benar atau murni. Mereka mengajarkan gagasan buatan manusia seolah-olah sebagai perintah Allah dan mengabaikan hukum Allah, serta menggantikan tradisi mereka sendiri."</w:t>
      </w:r>
    </w:p>
    <w:p>
      <w:pPr/>
      <w:r>
        <w:rPr>
          <w:lang w:val="id_ID" w:bidi="id_ID"/>
        </w:rPr>
      </w:r>
      <w:r>
        <w:rPr>
          <w:lang w:val="id_ID" w:bidi="id_ID"/>
        </w:rPr>
        <w:t>Pada akhir drama, tanyakan kepada orang yang memerankan Yesus, "Apa yang Engkau pikirkan atau rasakan?" Anda mungkin mendengar hal-hal seperti, "Aku marah karena orang-orang ini mengajarkan gagasan buatan manusia seolah-olah sebagai perintah dari Allah" atau "Aku melindungi para muridku dari agama buatan manusia ini."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7:1–8 dalam terjemahan yang paling mudah dipahami. </w:t>
      </w:r>
    </w:p>
    <w:p>
      <w:pPr/>
      <w:r>
        <w:rPr>
          <w:lang w:val="id_ID" w:bidi="id_ID"/>
        </w:rPr>
      </w:r>
      <w:r>
        <w:rPr>
          <w:lang w:val="id_ID" w:bidi="id_ID"/>
        </w:rPr>
        <w:t>Pada langkah ini, kelompok akan membahas istilah dan kata kunci dalam perikop ini.</w:t>
      </w:r>
    </w:p>
    <w:p>
      <w:pPr/>
      <w:r>
        <w:rPr>
          <w:lang w:val="id_ID" w:bidi="id_ID"/>
        </w:rPr>
      </w:r>
      <w:r>
        <w:rPr>
          <w:b/>
          <w:lang w:val="id_ID" w:bidi="id_ID"/>
        </w:rPr>
        <w:t>Orang-orang Farisi</w:t>
      </w:r>
      <w:r>
        <w:rPr>
          <w:lang w:val="id_ID" w:bidi="id_ID"/>
        </w:rPr>
        <w:t xml:space="preserve"> dan </w:t>
      </w:r>
      <w:r>
        <w:rPr>
          <w:b/>
          <w:lang w:val="id_ID" w:bidi="id_ID"/>
        </w:rPr>
        <w:t>Para pengajar hukum Taurat</w:t>
      </w:r>
      <w:r>
        <w:rPr>
          <w:lang w:val="id_ID" w:bidi="id_ID"/>
        </w:rPr>
        <w:t xml:space="preserve"> datang untuk menemui Yesus. Seorang pengajar hukum terkadang diterjemahkan sebagai </w:t>
      </w:r>
      <w:r>
        <w:rPr>
          <w:b/>
          <w:lang w:val="id_ID" w:bidi="id_ID"/>
        </w:rPr>
        <w:t>ahli Taurat</w:t>
      </w:r>
      <w:r>
        <w:rPr>
          <w:lang w:val="id_ID" w:bidi="id_ID"/>
        </w:rPr>
        <w:t xml:space="preserve"> atau orang yang menulis hukum: Mereka adalah para pakar dan ahli dalam penafsiran hukum dari Kitab Suci. Guru-guru ini tidak menuliskan penafsiran itu, tetapi mereka menghafalnya dan mengajarkannya secara lisan. Untuk informasi lebih lanjut tentang </w:t>
      </w:r>
      <w:hyperlink r:id="rId51">
        <w:r>
          <w:rPr>
            <w:lang w:val="id_ID" w:bidi="id_ID"/>
          </w:rPr>
          <w:rPr>
            <w:color w:val="0000EE"/>
            <w:u w:val="single"/>
          </w:rPr>
          <w:t>ahli Taurat</w:t>
        </w:r>
      </w:hyperlink>
      <w:r>
        <w:rPr>
          <w:lang w:val="id_ID" w:bidi="id_ID"/>
        </w:rPr>
        <w:t>lihat Daftar Kata Utama dan gunakan istilah yang sama disini seperti yang telah anda. gunakan dibagian lain</w:t>
      </w:r>
    </w:p>
    <w:p>
      <w:pPr/>
      <w:r>
        <w:rPr>
          <w:lang w:val="id_ID" w:bidi="id_ID"/>
        </w:rPr>
      </w:r>
      <w:r>
        <w:rPr>
          <w:lang w:val="id_ID" w:bidi="id_ID"/>
        </w:rPr>
        <w:t xml:space="preserve">Nama "Farisi" berarti "untuk dipisahkan." Orang-orang </w:t>
      </w:r>
      <w:r>
        <w:rPr>
          <w:b/>
          <w:lang w:val="id_ID" w:bidi="id_ID"/>
        </w:rPr>
        <w:t>Farisi</w:t>
      </w:r>
      <w:r>
        <w:rPr>
          <w:lang w:val="id_ID" w:bidi="id_ID"/>
        </w:rPr>
        <w:t xml:space="preserve"> dianggap sebagai orang yang sangat berpengaruh dan benar. Mereka adalah teladan yang baik bagi masyarakat karena mereka setia pada hukum Tuhan. Mereka mengetahui tradisi dan hukum agama baik yang tertulis maupun lisan. Istilah Farisi adalah nama dari jenis pemimpin agama ini. Untuk informasi lebih lanjut tentang </w:t>
      </w:r>
      <w:hyperlink r:id="rId101">
        <w:r>
          <w:rPr>
            <w:lang w:val="id_ID" w:bidi="id_ID"/>
          </w:rPr>
          <w:rPr>
            <w:color w:val="0000EE"/>
            <w:u w:val="single"/>
          </w:rPr>
          <w:t>Farisi</w:t>
        </w:r>
      </w:hyperlink>
      <w:r>
        <w:rPr>
          <w:lang w:val="id_ID" w:bidi="id_ID"/>
        </w:rPr>
        <w:t>, lihat Daftar Kata Utama dan gunakan istilah yang sama di sini seperti yang telah Anda gunakan di perikop lainnya.</w:t>
      </w:r>
    </w:p>
    <w:p>
      <w:pPr/>
      <w:r>
        <w:rPr>
          <w:lang w:val="id_ID" w:bidi="id_ID"/>
        </w:rPr>
      </w:r>
      <w:r>
        <w:rPr>
          <w:lang w:val="id_ID" w:bidi="id_ID"/>
        </w:rPr>
        <w:t xml:space="preserve">Orang-orang Farisi dan para ahli Taurat melakukan perjalanan dari </w:t>
      </w:r>
      <w:r>
        <w:rPr>
          <w:b/>
          <w:lang w:val="id_ID" w:bidi="id_ID"/>
        </w:rPr>
        <w:t>Yerusalem</w:t>
      </w:r>
      <w:r>
        <w:rPr>
          <w:lang w:val="id_ID" w:bidi="id_ID"/>
        </w:rPr>
        <w:t xml:space="preserve"> untuk melihat Yesus. </w:t>
      </w:r>
      <w:hyperlink r:id="rId213">
        <w:r>
          <w:rPr>
            <w:lang w:val="id_ID" w:bidi="id_ID"/>
          </w:rPr>
          <w:rPr>
            <w:color w:val="0000EE"/>
            <w:u w:val="single"/>
          </w:rPr>
          <w:t>Yerusalem</w:t>
        </w:r>
      </w:hyperlink>
      <w:r>
        <w:rPr>
          <w:lang w:val="id_ID" w:bidi="id_ID"/>
        </w:rPr>
        <w:t xml:space="preserve"> adalah nama ibu kota agama orang-orang Yahudi. Tempat resmi di mana orang-orang Yahudi pergi untuk mempersembahkan kurban kepada Allah, Bait Suci, adalah terletak di Yerusalem. Ini adalah tempat paling suci bagi orang-orang Yahudi, dan tempat di mana para ahli hukum agama Yahudi bertemu.</w:t>
      </w:r>
    </w:p>
    <w:p>
      <w:pPr/>
      <w:r>
        <w:rPr>
          <w:lang w:val="id_ID" w:bidi="id_ID"/>
        </w:rPr>
      </w:r>
      <w:r>
        <w:rPr>
          <w:lang w:val="id_ID" w:bidi="id_ID"/>
        </w:rPr>
        <w:t xml:space="preserve">The Orang-orang Farisi memperhatikan para </w:t>
      </w:r>
      <w:r>
        <w:rPr>
          <w:b/>
          <w:lang w:val="id_ID" w:bidi="id_ID"/>
        </w:rPr>
        <w:t>murid</w:t>
      </w:r>
      <w:r>
        <w:rPr>
          <w:lang w:val="id_ID" w:bidi="id_ID"/>
        </w:rPr>
        <w:t xml:space="preserve"> makan tanpa mencuci tangan mereka, seperti yang diharapkan dalam tradisi Yahudi. Untuk informasi lebih lanjut tentang </w:t>
      </w:r>
      <w:hyperlink r:id="rId100">
        <w:r>
          <w:rPr>
            <w:lang w:val="id_ID" w:bidi="id_ID"/>
          </w:rPr>
          <w:rPr>
            <w:color w:val="0000EE"/>
            <w:u w:val="single"/>
          </w:rPr>
          <w:t>murid</w:t>
        </w:r>
      </w:hyperlink>
      <w:r>
        <w:rPr>
          <w:lang w:val="id_ID" w:bidi="id_ID"/>
        </w:rPr>
        <w:t>, lihat Daftar Kata Utama dan gunakan istilah yang sama di sini yang telah Anda gunakan untuk "murid" di seluruh kitab Markus.</w:t>
      </w:r>
    </w:p>
    <w:p>
      <w:pPr/>
      <w:r>
        <w:rPr>
          <w:lang w:val="id_ID" w:bidi="id_ID"/>
        </w:rPr>
      </w:r>
      <w:r>
        <w:rPr>
          <w:lang w:val="id_ID" w:bidi="id_ID"/>
        </w:rPr>
        <w:t xml:space="preserve">Markus menjelaskan bahwa orang-orang Farisi dan semua orang Yahudi tidak makan kecuali jika mereka mencuci tangan. </w:t>
      </w:r>
      <w:r>
        <w:rPr>
          <w:b/>
          <w:lang w:val="id_ID" w:bidi="id_ID"/>
        </w:rPr>
        <w:t>Yahudi</w:t>
      </w:r>
      <w:r>
        <w:rPr>
          <w:lang w:val="id_ID" w:bidi="id_ID"/>
        </w:rPr>
        <w:t xml:space="preserve"> mengacu pada sekelompok orang yang diturunkan dari Ishak, anak Abraham. Inilah kelompok yang dijanjikan Allah untuk diberikan negeri Israel. Mereka mulai disebut orang-orang Yahudi ketika, 500 tahun sebelum Yesus, mereka ditaklukkan oleh tentara musuh dan dibawa ke negara lain. Mereka menyebut diri Yahudi untuk mempertahankan identitas mereka sebagai umat pilihan Allah. Orang-orang Yahudi adalah sebuah kelompok suku (keturunan Ishak) maupun sekelompok orang yang mempraktikkan agama Yahudi. Dalam kisah ini, Markus mengatakan bahwa orang-orang Yahudi selalu mencuci tangan mereka sebelum makan. Mungkin terlalu berlebihan untuk mengatakan bahwa kebanyakan orang Yahudi, jika mereka mengikuti ritual agama orang-orang Farisi dan Para pengajar hukum Taurat, akan menyuci tangan mereka.</w:t>
      </w:r>
    </w:p>
    <w:p>
      <w:pPr/>
      <w:r>
        <w:rPr>
          <w:lang w:val="id_ID" w:bidi="id_ID"/>
        </w:rPr>
      </w:r>
      <w:r>
        <w:rPr>
          <w:lang w:val="id_ID" w:bidi="id_ID"/>
        </w:rPr>
        <w:t xml:space="preserve">Berhenti di sini dan diskusikan istilah apa yang akan digunakan untuk </w:t>
      </w:r>
      <w:r>
        <w:rPr>
          <w:b/>
          <w:lang w:val="id_ID" w:bidi="id_ID"/>
        </w:rPr>
        <w:t>Yahudi</w:t>
      </w:r>
      <w:r>
        <w:rPr>
          <w:lang w:val="id_ID" w:bidi="id_ID"/>
        </w:rPr>
        <w:t xml:space="preserve">. Untuk informasi lebih lanjut tentang </w:t>
      </w:r>
      <w:hyperlink r:id="rId214">
        <w:r>
          <w:rPr>
            <w:lang w:val="id_ID" w:bidi="id_ID"/>
          </w:rPr>
          <w:rPr>
            <w:color w:val="0000EE"/>
            <w:u w:val="single"/>
          </w:rPr>
          <w:t>Yahudi</w:t>
        </w:r>
      </w:hyperlink>
      <w:r>
        <w:rPr>
          <w:lang w:val="id_ID" w:bidi="id_ID"/>
        </w:rPr>
        <w:t>, lihat Daftar Kata Utama, dan gunakan istilah yang sama di sini seperti yang telah digunakan dalam perikop lain. Jeda audio ini di sini</w:t>
      </w:r>
    </w:p>
    <w:p>
      <w:pPr/>
      <w:r>
        <w:rPr>
          <w:lang w:val="id_ID" w:bidi="id_ID"/>
        </w:rPr>
      </w:r>
      <w:r>
        <w:rPr>
          <w:lang w:val="id_ID" w:bidi="id_ID"/>
        </w:rPr>
        <w:t xml:space="preserve">Yesus menanggapi teguran orang-orang Farisi dengan mengutip Yesaya. Yesus mengatakan bahwa </w:t>
      </w:r>
      <w:hyperlink r:id="rId215">
        <w:r>
          <w:rPr>
            <w:lang w:val="id_ID" w:bidi="id_ID"/>
          </w:rPr>
          <w:rPr>
            <w:color w:val="0000EE"/>
            <w:u w:val="single"/>
          </w:rPr>
          <w:t>Yesaya</w:t>
        </w:r>
      </w:hyperlink>
      <w:r>
        <w:rPr>
          <w:lang w:val="id_ID" w:bidi="id_ID"/>
        </w:rPr>
        <w:t xml:space="preserve"> benar ketika Ia menubuatkan tentang </w:t>
      </w:r>
      <w:r>
        <w:rPr>
          <w:b/>
          <w:lang w:val="id_ID" w:bidi="id_ID"/>
        </w:rPr>
        <w:t>kemunafikan</w:t>
      </w:r>
      <w:r>
        <w:rPr>
          <w:lang w:val="id_ID" w:bidi="id_ID"/>
        </w:rPr>
        <w:t xml:space="preserve"> orang-orang itu. Yesaya adalah seorang nabi Yahudi yang menubuatkan kepada orang-orang Yahudi, umat Allah, lebih dari 700 tahun sebelum masa Yesus. Yesaya memperingatkan umat Allah bahwa mereka akan ditaklukkan oleh musuh dan dibawa pergi dari tanah mereka jika mereka tidak menuruti Allah. Ia juga menubuatkan bahwa mereka akan diselamatkan dari pengasingan dan dibawa kembali ke negeri. Ia menubuatkan bahwa seorang juru selamat akan datang untuk menyelamatkan mereka. Dalam hal ini, Yesus mengutip Yesaya untuk menunjukkan Allah lebih peduli dengan apa yang ada dalam hati seseorang daripada aturan apa yang diikutinya. Gunakan kata yang sama untuk </w:t>
      </w:r>
      <w:r>
        <w:rPr>
          <w:b/>
          <w:lang w:val="id_ID" w:bidi="id_ID"/>
        </w:rPr>
        <w:t>nubuat</w:t>
      </w:r>
      <w:r>
        <w:rPr>
          <w:lang w:val="id_ID" w:bidi="id_ID"/>
        </w:rPr>
        <w:t xml:space="preserve"> dan </w:t>
      </w:r>
      <w:r>
        <w:rPr>
          <w:b/>
          <w:lang w:val="id_ID" w:bidi="id_ID"/>
        </w:rPr>
        <w:t>kemunafikan</w:t>
      </w:r>
      <w:r>
        <w:rPr>
          <w:lang w:val="id_ID" w:bidi="id_ID"/>
        </w:rPr>
        <w:t xml:space="preserve"> seperti yang telah Anda lakukan di bagian sebelumnya, dan ingatlah bahwa </w:t>
      </w:r>
      <w:hyperlink r:id="rId216">
        <w:r>
          <w:rPr>
            <w:lang w:val="id_ID" w:bidi="id_ID"/>
          </w:rPr>
          <w:rPr>
            <w:color w:val="0000EE"/>
            <w:u w:val="single"/>
          </w:rPr>
          <w:t>nubuat</w:t>
        </w:r>
      </w:hyperlink>
      <w:r>
        <w:rPr>
          <w:lang w:val="id_ID" w:bidi="id_ID"/>
        </w:rPr>
        <w:t xml:space="preserve"> dan </w:t>
      </w:r>
      <w:hyperlink r:id="rId217">
        <w:r>
          <w:rPr>
            <w:lang w:val="id_ID" w:bidi="id_ID"/>
          </w:rPr>
          <w:rPr>
            <w:color w:val="0000EE"/>
            <w:u w:val="single"/>
          </w:rPr>
          <w:t>kemunafikan</w:t>
        </w:r>
      </w:hyperlink>
      <w:r>
        <w:rPr>
          <w:lang w:val="id_ID" w:bidi="id_ID"/>
        </w:rPr>
        <w:t xml:space="preserve"> terdapat di Daftar Kata Utama.</w:t>
      </w:r>
    </w:p>
    <w:p>
      <w:pPr/>
      <w:r>
        <w:rPr>
          <w:lang w:val="id_ID" w:bidi="id_ID"/>
        </w:rPr>
      </w:r>
      <w:r>
        <w:rPr>
          <w:lang w:val="id_ID" w:bidi="id_ID"/>
        </w:rPr>
        <w:t xml:space="preserve">Yesus berbicara tentang berpegang pada </w:t>
      </w:r>
      <w:r>
        <w:rPr>
          <w:b/>
          <w:lang w:val="id_ID" w:bidi="id_ID"/>
        </w:rPr>
        <w:t>tradisi manusia</w:t>
      </w:r>
      <w:r>
        <w:rPr>
          <w:lang w:val="id_ID" w:bidi="id_ID"/>
        </w:rPr>
        <w:t xml:space="preserve"> atau </w:t>
      </w:r>
      <w:r>
        <w:rPr>
          <w:b/>
          <w:lang w:val="id_ID" w:bidi="id_ID"/>
        </w:rPr>
        <w:t>adat istiadat manusia</w:t>
      </w:r>
      <w:r>
        <w:rPr>
          <w:lang w:val="id_ID" w:bidi="id_ID"/>
        </w:rPr>
        <w:t>. Ini merujuk pada tradisi lisan yang diteruskan oleh para penulis kepada masyarakat dan diberitahukan kepada mereka bahwa tradisi tersebut harus diikuti. Yesus menyebutnya "tradisi manusia" untuk menunjukkan perbedaan antara aturan-aturan ini dan aturan-aturan yang lebih penting yang Allah kehendaki agar diikuti manusia.</w:t>
      </w:r>
    </w:p>
    <w:p>
      <w:pPr/>
      <w:r>
        <w:rPr>
          <w:lang w:val="id_ID" w:bidi="id_ID"/>
        </w:rPr>
      </w:r>
      <w:r>
        <w:rPr>
          <w:lang w:val="id_ID" w:bidi="id_ID"/>
        </w:rPr>
        <w:t xml:space="preserve">Berhentilah di sini dan diskusikan istilah apa yang akan Anda gunakan untuk </w:t>
      </w:r>
      <w:r>
        <w:rPr>
          <w:b/>
          <w:lang w:val="id_ID" w:bidi="id_ID"/>
        </w:rPr>
        <w:t>tradisi manusia</w:t>
      </w:r>
      <w:r>
        <w:rPr>
          <w:lang w:val="id_ID" w:bidi="id_ID"/>
        </w:rPr>
        <w: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7:9–13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7:9–13 dan renungkanlah dalam hati.</w:t>
      </w:r>
    </w:p>
    <w:p>
      <w:pPr/>
      <w:r>
        <w:rPr>
          <w:lang w:val="id_ID" w:bidi="id_ID"/>
        </w:rPr>
      </w:r>
      <w:r>
        <w:rPr>
          <w:lang w:val="id_ID" w:bidi="id_ID"/>
        </w:rPr>
        <w:t>Dengarkan versi audio dari Markus 7:9–13 sebanyak tiga kali, dalam tiga terjemahan yang berbeda, jika memungkinkan. Kemudian, sebagai kelompok, bahas pertanyaan-pertanyaan berikut:</w:t>
      </w:r>
    </w:p>
    <w:p>
      <w:pPr>
        <w:pStyle w:val="ListNumber"/>
        <w:numPr>
          <w:ilvl w:val="0"/>
          <w:numId w:val="39"/>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7:9–13 dalam terjemahan yang paling mudah dipahami. </w:t>
      </w:r>
    </w:p>
    <w:p>
      <w:pPr/>
      <w:r>
        <w:rPr>
          <w:lang w:val="id_ID" w:bidi="id_ID"/>
        </w:rPr>
      </w:r>
      <w:r>
        <w:rPr>
          <w:lang w:val="id_ID" w:bidi="id_ID"/>
        </w:rPr>
        <w:t>Dalam bagian sebelumnya, Yesus telah mengatakan kepada para pemimpin agama bahwa hukum Allah lebih penting daripada tradisi lisan dan tambahan yang dibuat para pemimpin agama untuk diikuti oleh banyak orang. Dalam bagian ini, Markus memperkenalkan lebih banyak hal yang dikatakan Yesus kepada orang-orang Farisi dan para pengajar hukum Taurat dan memberikan contoh yang khusus tentang bagaimana hukum buatan manusia sebenarnya bertentangan dengan hukum Allah.</w:t>
      </w:r>
    </w:p>
    <w:p>
      <w:pPr/>
      <w:r>
        <w:rPr>
          <w:lang w:val="id_ID" w:bidi="id_ID"/>
        </w:rPr>
      </w:r>
      <w:r>
        <w:rPr>
          <w:lang w:val="id_ID" w:bidi="id_ID"/>
        </w:rPr>
        <w:t>Yesus berkata, "Kamu memiliki cara yang bagus untuk menolak perintah Allah agar meneguhkan tradisimu!" Nada suara Yesus bersifat sarkastik di sini. Dia menyatakan bahwa orang-orang Farisi dan para pengajar hukum Taurat menemukan cara-cara yang cerdik untuk tidak menaati hukum Allah agar dapat menaati tradisi-tradisi yang dibuat manusia sendiri. Yesus menggunakan contoh dari hukum Musa tentang menghormati orang tua untuk menunjukkan bagaimana hukum lisan para pemimpin agama memungkinkan orang-orang untuk menghindari keharusan untuk menghormati orang tua mereka. Musa berbicara dua kali tentang menghormati orang tua di Perjanjian Lama:</w:t>
      </w:r>
    </w:p>
    <w:p>
      <w:pPr/>
      <w:r>
        <w:rPr>
          <w:lang w:val="id_ID" w:bidi="id_ID"/>
        </w:rPr>
      </w:r>
      <w:r>
        <w:rPr>
          <w:lang w:val="id_ID" w:bidi="id_ID"/>
        </w:rPr>
        <w:t>Pertama kali Musa menyebutkan tentang menghormati orang tua adalah dalam perintah kelima, yang menyatakan bahwa manusia harus menghormati orang tua mereka supaya lanjut umur mereka. Musa menyebutkan ini untuk kedua kalinya, ia mengatakan bahwa jika seseorang tidak menghormati orang tua mereka, mereka harus dibunuh.</w:t>
      </w:r>
    </w:p>
    <w:p>
      <w:pPr/>
      <w:r>
        <w:rPr>
          <w:lang w:val="id_ID" w:bidi="id_ID"/>
        </w:rPr>
      </w:r>
      <w:r>
        <w:rPr>
          <w:lang w:val="id_ID" w:bidi="id_ID"/>
        </w:rPr>
        <w:t>Menghormati seseorang berarti menunjukkan rasa hormat kepada seseorang. Seseorang dapat menghormati ayah atau ibu mereka dengan banyak cara. Seseorang dapat menghormati mereka secara praktis dengan hal-hal seperti uang atau makanan, atau dengan cara-cara lain seperti kebaikan atau bantuan. Hukum ini diberikan kepada Musa oleh Allah adalah untuk semua orang Israel untuk menaatinya. Sangat penting bagi seseorang untuk menghormati ayah dan ibu mereka dalam hukum Yahudi—konsekuensi dari tidak berperilaku dengan hormat serta tidak menghormati ayah dan ibu mereka sangatlah serius. Hukum Musa mengatakan bahwa seseorang harus dibunuh jika mereka tidak menaati perintah ini. Beberapa terjemahan menggunakan istilah, "Siapa pun yang mengutuk ayah atau ibu mereka harus dihukum mati." Ini tidak berarti benar-benar memberikan kutukan kepada seseorang, tetapi berarti menghina seseorang atau berbicara dengan buruk tentang mereka.</w:t>
      </w:r>
    </w:p>
    <w:p>
      <w:pPr/>
      <w:r>
        <w:rPr>
          <w:lang w:val="id_ID" w:bidi="id_ID"/>
        </w:rPr>
      </w:r>
      <w:r>
        <w:rPr>
          <w:lang w:val="id_ID" w:bidi="id_ID"/>
        </w:rPr>
        <w:t xml:space="preserve">Berhentilah di sini dan diskusikan pertanyaan ini dalam kelompok: Siapa yang Anda hormati dalam budaya Anda dan bagaimana Anda menunjukkan ini? Hentikan sejenak audio ini di sini. </w:t>
      </w:r>
    </w:p>
    <w:p>
      <w:pPr/>
      <w:r>
        <w:rPr>
          <w:lang w:val="id_ID" w:bidi="id_ID"/>
        </w:rPr>
      </w:r>
      <w:r>
        <w:rPr>
          <w:lang w:val="id_ID" w:bidi="id_ID"/>
        </w:rPr>
        <w:t>Yesus melanjutkan dengan mengatakan kepada orang-orang Farisi dan Para pengajar hukum Taurat bahwa pengajaran mereka sangat berbeda dari hukum Musa. Mereka mengajarkan tradisi manusia dan memberikan tradisi itu otoritas yang lebih besar daripada hukum Allah. Orang-orang Farisi tidak hanya mengabaikan hukum Allah sendiri dengan mengikuti tradisi-tradisi ini, tetapi juga mengajar orang lain untuk melakukan hal yang sama. Para pemimpin agama telah mengatakan bahwa orang-orang tidak perlu membantu orang tua mereka jika mereka telah berjanji memberikan apa pun yang mereka gunakan untuk membantu orang tua mereka sebagai persembahan kepada Allah. Yesus merujuk kepada sebuah nazar khusus dalam perikop ini—sebuah "corban." Korban berasal dari kata Hebrew asli untuk "pemberian yang didedikasikan kepada God atau offering." Ketika orang-orang memberikan persembahan semacam ini, mereka juga bersumpah bahwa barang-barang itu akan dipersembahkan kepada Allah dan tidak bisa diambil kembali dari Allah. Ini adalah sumpah yang sangat serius. Ada konsekuensi serius jika seseorang melanggar sumpah itu dengan memberi persembahan kepada orang lain. Meskipun barang itu adalah milik Allah, seseorang tidak benar-benar harus memberikannya sebagai persembahan, mereka dapat menyimpannya untuk diri mereka sendiri. Yesus mengatakan bahwa orang-orang Farisi membuat sumpah ini karena alasan mementingkan diri sendiri, untuk menjaga barang-barang bagi diri mereka sendiri dan tidak harus membantu ayah dan ibu mereka.</w:t>
      </w:r>
    </w:p>
    <w:p>
      <w:pPr/>
      <w:r>
        <w:rPr>
          <w:lang w:val="id_ID" w:bidi="id_ID"/>
        </w:rPr>
      </w:r>
      <w:r>
        <w:rPr>
          <w:lang w:val="id_ID" w:bidi="id_ID"/>
        </w:rPr>
        <w:t>Bahkan, jika seseorang telah mempersembahkan persembahan ini kepada Allah dalam janji khusus ini, mereka "tidak boleh" memberikannya kepada orang tua mereka, bahkan jika orang tua mereka membutuhkannya, karena itu akan melanggar janji mereka kepada Allah. Orang itu dilarang melakukan apa pun untuk membantu. Ini bukan berlebihan, karena seseorang dapat menghindari bahkan membantu atau bersikap baik kepada orang tua mereka dengan mengatakan bahwa mereka memiliki kewajiban keagamaan.</w:t>
      </w:r>
    </w:p>
    <w:p>
      <w:pPr/>
      <w:r>
        <w:rPr>
          <w:lang w:val="id_ID" w:bidi="id_ID"/>
        </w:rPr>
      </w:r>
      <w:r>
        <w:rPr>
          <w:lang w:val="id_ID" w:bidi="id_ID"/>
        </w:rPr>
        <w:t>Memang benar bahwa melanggar janji kepada Allah tidak bisa diterima ketika seseorang membuat janji semacam ini untuk memberikan persembahan. Benar pula bahwa Allah harus lebih penting bagi kita daripada orang lain, termasuk orang tua kita. Namun, Yesus berkata di sini bahwa menggunakan satu hukum Allah untuk melanggar hukum Allah lainnya tidaklah benar. Hukum Allah tidak boleh digunakan seperti itu. Yesus mengatakan kepada orang-orang Farisi dan para pengajar hukum Taurat bahwa tradisi mereka menyebabkan orang-orang tidak menaati Firman Allah. Yesus melanjutkan dengan mengatakan bahwa ini hanyalah salah satu contoh dari banyak cara para pemimpin agama menyebabkan orang lain tidak menaati.</w:t>
      </w:r>
    </w:p>
    <w:p>
      <w:pPr/>
      <w:r>
        <w:rPr>
          <w:lang w:val="id_ID" w:bidi="id_ID"/>
        </w:rPr>
      </w:r>
      <w:r>
        <w:rPr>
          <w:lang w:val="id_ID" w:bidi="id_ID"/>
        </w:rPr>
        <w:t>Berhentilah di sini dan diskusikan pertanyaan ini sebagai sebuah kelompok: Berikan beberapa contoh dalam budaya Anda tentang waktu ketika para pemimpin agama memanipulasi hukum mereka demi keuntungan pribadi.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7:9–13 dalam terjemahan yang paling mudah dipahami. </w:t>
      </w:r>
    </w:p>
    <w:p>
      <w:pPr/>
      <w:r>
        <w:rPr>
          <w:lang w:val="id_ID" w:bidi="id_ID"/>
        </w:rPr>
      </w:r>
      <w:r>
        <w:rPr>
          <w:lang w:val="id_ID" w:bidi="id_ID"/>
        </w:rPr>
        <w:t>Pada langkah ini, kelompok akan menjelaskan adegan, tokoh, dan latar dari bagian ini. Selanjutnya, kelompok akan membayangkan bagian ini.</w:t>
      </w:r>
    </w:p>
    <w:p>
      <w:pPr/>
      <w:r>
        <w:rPr>
          <w:lang w:val="id_ID" w:bidi="id_ID"/>
        </w:rPr>
      </w:r>
      <w:r>
        <w:rPr>
          <w:lang w:val="id_ID" w:bidi="id_ID"/>
        </w:rPr>
        <w:t>Bagian ini memiliki satu adegan.</w:t>
      </w:r>
    </w:p>
    <w:p>
      <w:pPr/>
      <w:r>
        <w:rPr>
          <w:lang w:val="id_ID" w:bidi="id_ID"/>
        </w:rPr>
      </w:r>
      <w:r>
        <w:rPr>
          <w:b/>
          <w:lang w:val="id_ID" w:bidi="id_ID"/>
        </w:rPr>
        <w:t>Dalam adegan pertama:</w:t>
      </w:r>
      <w:r>
        <w:rPr>
          <w:lang w:val="id_ID" w:bidi="id_ID"/>
        </w:rPr>
        <w:t xml:space="preserve"> Yesus melanjutkan untuk menegur orang-orang Farisi dan Para pengajar hukum Taurat dengan memberikan contoh yang khusus tentang bagaimana mereka menemukan cara-cara yang pandai untuk mengesampingkan perintah Allah supaya mereka dapat memelihara tradisi-tradisi mereka sendiri.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 xml:space="preserve">Para pengajar hukum Taurat. </w:t>
      </w:r>
    </w:p>
    <w:p>
      <w:pPr>
        <w:pStyle w:val="ListBullet"/>
        <w:spacing w:line="240" w:lineRule="auto"/>
        <w:ind w:left="720"/>
      </w:pPr>
      <w:r>
        <w:rPr>
          <w:lang w:val="id_ID" w:bidi="id_ID"/>
        </w:rPr>
      </w:r>
      <w:r>
        <w:rPr>
          <w:lang w:val="id_ID" w:bidi="id_ID"/>
        </w:rPr>
        <w:t>Musa (yang memberikan hukum Allah)</w:t>
      </w:r>
    </w:p>
    <w:p>
      <w:pPr>
        <w:pStyle w:val="ListBullet"/>
        <w:spacing w:line="240" w:lineRule="auto"/>
        <w:ind w:left="720"/>
      </w:pPr>
      <w:r>
        <w:rPr>
          <w:lang w:val="id_ID" w:bidi="id_ID"/>
        </w:rPr>
      </w:r>
      <w:r>
        <w:rPr>
          <w:lang w:val="id_ID" w:bidi="id_ID"/>
        </w:rPr>
        <w:t>Anak-anak yang menolak untuk membantu orang tua mereka (dalam contoh Yesus)</w:t>
      </w:r>
    </w:p>
    <w:p>
      <w:pPr/>
      <w:r>
        <w:rPr>
          <w:lang w:val="id_ID" w:bidi="id_ID"/>
        </w:rPr>
      </w:r>
      <w:r>
        <w:rPr>
          <w:lang w:val="id_ID" w:bidi="id_ID"/>
        </w:rPr>
        <w:t>Sebagai sebuah kelompok, perhatikan bagian-bagian dari latar belakang bagian: Dalam perikop ini, Yesus terus berbicara kepada orang-orang Farisi dan Para pengajar hukum Taurat. Dia mengatakan kepada mereka bahwa mereka tidak menaati hukum Allah agar mereka dapat memelihara tradisi mereka sendiri. Dia memberikan mereka contoh. Musa, dalam sepuluh perintah hukum Allah, berkata, "Hormatilah ibu dan ayahmu." Dalam bagian lain dari tulisannya, Musa juga berkata, "Siapa pun yang berbicara secara tidak hormat kepada ayah dan ibu mereka maka harus dihukum mati."</w:t>
      </w:r>
    </w:p>
    <w:p>
      <w:pPr/>
      <w:r>
        <w:rPr>
          <w:lang w:val="id_ID" w:bidi="id_ID"/>
        </w:rPr>
      </w:r>
      <w:r>
        <w:rPr>
          <w:lang w:val="id_ID" w:bidi="id_ID"/>
        </w:rPr>
        <w:t>Yesus berkata, "Tetapi engkau mengatakan tidak apa-apa kepada banyak orang untuk berkata kepada orang tua mereka, 'Aku tidak dapat membantu kalian' jika mereka telah bersumpah untuk memberikan barang-barang yang seharusnya diberikan kepada orang tua mereka kepada Allah." Argumen Yesus adalah, "Engkau menggunakan tradisi ini bagi orang-orang untuk mengabaikan orang tua mereka yang membutuhkan, dan engkau telah membatalkan firman Allah agar bisa mewariskan tradisimu sendiri." Tradisi mengijinkan orang-orang yang mungkin marah dengan orang tua mereka atau bahkan hanya serakah untuk menyatakan barang-barang atau harta benda mereka agar dikhususkan bagi Allah. Namun, itu tidak berarti bahwa seseorang harus membawa barang-barang itu ke Bait Suci sebagai persembahan, dan juga tidak berarti bahwa mereka tidak dapat menggunakan barang-barang itu sendiri—itu hanya berarti bahwa mereka tidak harus memberikannya kepada orang tua mereka. Bahkan, mereka dilarang untuk melakukannya.</w:t>
      </w:r>
    </w:p>
    <w:p>
      <w:pPr/>
      <w:r>
        <w:rPr>
          <w:lang w:val="id_ID" w:bidi="id_ID"/>
        </w:rPr>
      </w:r>
      <w:r>
        <w:rPr>
          <w:lang w:val="id_ID" w:bidi="id_ID"/>
        </w:rPr>
        <w:t>Tradisi seperti contoh yang diberikan Yesus ini membuat orang-orang tidak menaati hukum Allah dan memimpin kita menjauh dari apa yang dimaksudkan Allah bagi kita. Dalam hal ini, melalui hukum yang diberikan Allah kepada Musa, Allah telah menunjukkan kepada kita pentingnya merawat ibu dan ayah kita ketika mereka tidak dapat lagi merawat diri mereka sendiri. Hukum lisan atau tradisi manusia ini memungkinkan orang berperilaku mementingkan diri sendiri dan tidak peduli kepada orang tua mereka. Ketika kita berkomitmen kepada Allah, komitmen itu termasuk komitmen kepada keluarga kita, orang-orang yang membutuhkan, dan bahkan musuh-musuh kita. Yesus mengatakan bahwa kita harus selalu merawat orang-orang yang membutuhkan. Jika kita tidak peduli dengan orang lain, maka kita tidak benar-benar menaati Allah.</w:t>
      </w:r>
    </w:p>
    <w:p>
      <w:pPr/>
      <w:r>
        <w:rPr>
          <w:lang w:val="id_ID" w:bidi="id_ID"/>
        </w:rPr>
      </w:r>
      <w:r>
        <w:rPr>
          <w:lang w:val="id_ID" w:bidi="id_ID"/>
        </w:rPr>
        <w:t>Yesus mengakhiri dengan mengatakan bahwa ada banyak contoh lain dari para pemimpin agama yang membuat hukum Allah tidak berlaku.</w:t>
      </w:r>
    </w:p>
    <w:p>
      <w:pPr/>
      <w:r>
        <w:rPr>
          <w:lang w:val="id_ID" w:bidi="id_ID"/>
        </w:rPr>
      </w:r>
      <w:r>
        <w:rPr>
          <w:lang w:val="id_ID" w:bidi="id_ID"/>
        </w:rPr>
        <w:t>Sekarang, kelompok harus membuat papan cerita, menggambar, atau menggunakan barang-barang untuk memvisualisasikan perikop ini dan tindakan-tindakan yang ada di 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7:9–13 dalam terjemahan yang paling mudah dipahami. </w:t>
      </w:r>
    </w:p>
    <w:p>
      <w:pPr/>
      <w:r>
        <w:rPr>
          <w:lang w:val="id_ID" w:bidi="id_ID"/>
        </w:rPr>
      </w:r>
      <w:r>
        <w:rPr>
          <w:lang w:val="id_ID" w:bidi="id_ID"/>
        </w:rPr>
        <w:t>Pada langkah ini, kelompok akan memperagakan perikop ini.</w:t>
      </w:r>
    </w:p>
    <w:p>
      <w:pPr/>
      <w:r>
        <w:rPr>
          <w:lang w:val="id_ID" w:bidi="id_ID"/>
        </w:rPr>
      </w:r>
      <w:r>
        <w:rPr>
          <w:lang w:val="id_ID" w:bidi="id_ID"/>
        </w:rPr>
        <w:t>Kisah ini memiliki 1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Musa (yang memberikan hukum Allah)</w:t>
      </w:r>
    </w:p>
    <w:p>
      <w:pPr>
        <w:pStyle w:val="ListBullet"/>
        <w:spacing w:line="240" w:lineRule="auto"/>
        <w:ind w:left="720"/>
      </w:pPr>
      <w:r>
        <w:rPr>
          <w:lang w:val="id_ID" w:bidi="id_ID"/>
        </w:rPr>
      </w:r>
      <w:r>
        <w:rPr>
          <w:lang w:val="id_ID" w:bidi="id_ID"/>
        </w:rPr>
        <w:t>Anak-anak yang menolak untuk membantu orang tua mereka (dalam contoh Yesus)</w:t>
      </w:r>
    </w:p>
    <w:p>
      <w:pPr/>
      <w:r>
        <w:rPr>
          <w:lang w:val="id_ID" w:bidi="id_ID"/>
        </w:rPr>
      </w:r>
      <w:r>
        <w:rPr>
          <w:lang w:val="id_ID" w:bidi="id_ID"/>
        </w:rPr>
        <w:t xml:space="preserve">Sebagai kelompok, peragakan perikop ini dua kali. Anda harus memeragakan bagian ini dalam bahasa anda sendiri. </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audio ini di sini dan peragakan bagian ini.</w:t>
      </w:r>
    </w:p>
    <w:p>
      <w:pPr/>
      <w:r>
        <w:rPr>
          <w:lang w:val="id_ID" w:bidi="id_ID"/>
        </w:rPr>
      </w:r>
      <w:r>
        <w:rPr>
          <w:lang w:val="id_ID" w:bidi="id_ID"/>
        </w:rPr>
        <w:t>Kelompok harus memeragakan perikop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Hentikan sejenak audio ini di sini dan perankan bagian ini untuk kedua kalinya.</w:t>
      </w:r>
    </w:p>
    <w:p>
      <w:pPr/>
      <w:r>
        <w:rPr>
          <w:lang w:val="id_ID" w:bidi="id_ID"/>
        </w:rPr>
      </w:r>
      <w:r>
        <w:rPr>
          <w:lang w:val="id_ID" w:bidi="id_ID"/>
        </w:rPr>
        <w:t>Berikut ini adalah sebuah contoh dari drama dan tanggapan yang mungkin.</w:t>
      </w:r>
    </w:p>
    <w:p>
      <w:pPr/>
      <w:r>
        <w:rPr>
          <w:lang w:val="id_ID" w:bidi="id_ID"/>
        </w:rPr>
      </w:r>
      <w:r>
        <w:rPr>
          <w:lang w:val="id_ID" w:bidi="id_ID"/>
        </w:rPr>
        <w:t>Yesus menanggapi orang-orang Farisi dan para guru hukum. Dia mengutip Musa, yang berkata, "Hormatilah ayah dan ibumu. Siapa pun yang berbicara secara tidak hormat kepada ibu dan ayah mereka harus dihukum mati."</w:t>
      </w:r>
    </w:p>
    <w:p>
      <w:pPr/>
      <w:r>
        <w:rPr>
          <w:lang w:val="id_ID" w:bidi="id_ID"/>
        </w:rPr>
      </w:r>
      <w:r>
        <w:rPr>
          <w:lang w:val="id_ID" w:bidi="id_ID"/>
        </w:rPr>
        <w:t>Yesus kemudian memberikan contoh anak-anak yang mengatakan kepada orang tua mereka yang sedang membutuhkan, "Maaf, aku tidak dapat membantu kalian, karena aku telah bersumpah untuk memberikan kepada Allah apa yang akan kuberikan kepada kalian."</w:t>
      </w:r>
    </w:p>
    <w:p>
      <w:pPr/>
      <w:r>
        <w:rPr>
          <w:lang w:val="id_ID" w:bidi="id_ID"/>
        </w:rPr>
      </w:r>
      <w:r>
        <w:rPr>
          <w:lang w:val="id_ID" w:bidi="id_ID"/>
        </w:rPr>
        <w:t>Hentikan sejenak peragaannya. Tanyakan kepada para aktor yang memerankan orang tua dalam contoh Yesus, "Bagaimana perasaan kalian?" Anda mungkin mendengar hal-hal seperti, "Kecewa," "Saya merasa seperti anak-anak saya tidak menghormati atau menghargai saya," atau "Saya sangat sedih." Saya merasa tidak ada seorang pun yang mencintai saya. Anak-anakku mencoba untuk tak mau membantu aku dengan memakai nama Allah." Lanjutkan peragaannya.</w:t>
      </w:r>
    </w:p>
    <w:p>
      <w:pPr/>
      <w:r>
        <w:rPr>
          <w:lang w:val="id_ID" w:bidi="id_ID"/>
        </w:rPr>
      </w:r>
      <w:r>
        <w:rPr>
          <w:lang w:val="id_ID" w:bidi="id_ID"/>
        </w:rPr>
        <w:t>Yesus melanjutkan untuk berdebat, "Engkau membatalkan firman Allah untuk meneruskan tradisimu sendiri. Ini hanya satu contoh di antara banyak lainnya."</w:t>
      </w:r>
    </w:p>
    <w:p>
      <w:pPr/>
      <w:r>
        <w:rPr>
          <w:lang w:val="id_ID" w:bidi="id_ID"/>
        </w:rPr>
      </w:r>
      <w:r>
        <w:rPr>
          <w:lang w:val="id_ID" w:bidi="id_ID"/>
        </w:rPr>
        <w:t>Hentikan sejenak peragaannya. Tanyakan kepada para aktor yang memerankan orang-orang Farisi dan Para pengajar hukum Taurat, "Bagaimana perasaan kalian?" Anda mungkin mendengar hal-hal seperti, "Marah, beraninya Yesus mempertanyakan tradisi kita?" "Terhina," "Takut." Saya tahu saya tidak pernah bisa menaati semua hukum Allah. Itu terlalu sulit."</w:t>
      </w:r>
    </w:p>
    <w:p>
      <w:pPr/>
      <w:r>
        <w:rPr>
          <w:lang w:val="id_ID" w:bidi="id_ID"/>
        </w:rPr>
      </w:r>
      <w:r>
        <w:rPr>
          <w:lang w:val="id_ID" w:bidi="id_ID"/>
        </w:rPr>
        <w:t>Pada akhir adegan, tanyakan kepada aktor yang memerankan Yesus, “Bagaimana perasaan Anda?” Anda mungkin mendengar hal-hal seperti, "Aku marah karena orang-orang Farisi dan Para pengajar hukum Taurat ini mengabaikan firman Allah demi tradisi mereka sendiri" atau "Aku berusaha menunjukkan kepada orang-orang seperti apakah kemunafikan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7:9–13 dalam terjemahan yang paling mudah dipahami.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mengutip dari </w:t>
      </w:r>
      <w:r>
        <w:rPr>
          <w:b/>
          <w:lang w:val="id_ID" w:bidi="id_ID"/>
        </w:rPr>
        <w:t>hukum Musa</w:t>
      </w:r>
      <w:r>
        <w:rPr>
          <w:lang w:val="id_ID" w:bidi="id_ID"/>
        </w:rPr>
        <w:t xml:space="preserve"> ketika Ia memberikan para pemimpin agama contoh dari kemunafikan mereka. Allah memberikan nabi Musa hukum dari Allah untuk diberikan kepada umat Allah sebelum mereka memasuki tanah yang telah Allah berikan kepada mereka. Hukum ini ditulis dan menjadi dasar untuk hukum agama umat Yahudi. Para pemimpin agama kemudian menambahkan hukum lisan yang lebih banyak pada hukum tertulis, sehingga menambahkan beban yang tidak perlu dan beban tambahan kepada banyak orang. Perjanjian Baru sering hanya mengatakan bahwa </w:t>
      </w:r>
      <w:r>
        <w:rPr>
          <w:b/>
          <w:lang w:val="id_ID" w:bidi="id_ID"/>
        </w:rPr>
        <w:t>Musa</w:t>
      </w:r>
      <w:r>
        <w:rPr>
          <w:lang w:val="id_ID" w:bidi="id_ID"/>
        </w:rPr>
        <w:t xml:space="preserve"> atau </w:t>
      </w:r>
      <w:r>
        <w:rPr>
          <w:b/>
          <w:lang w:val="id_ID" w:bidi="id_ID"/>
        </w:rPr>
        <w:t>hukum</w:t>
      </w:r>
      <w:r>
        <w:rPr>
          <w:lang w:val="id_ID" w:bidi="id_ID"/>
        </w:rPr>
        <w:t xml:space="preserve"> mengatakan sesuatu. "Musa" dan "hukum" merujuk kepada hal yang sama.</w:t>
      </w:r>
    </w:p>
    <w:p>
      <w:pPr/>
      <w:r>
        <w:rPr>
          <w:lang w:val="id_ID" w:bidi="id_ID"/>
        </w:rPr>
      </w:r>
      <w:r>
        <w:rPr>
          <w:lang w:val="id_ID" w:bidi="id_ID"/>
        </w:rPr>
        <w:t xml:space="preserve">Berhentilah di sini dan diskusikan istilah apa yang akan digunakan untuk </w:t>
      </w:r>
      <w:r>
        <w:rPr>
          <w:b/>
          <w:lang w:val="id_ID" w:bidi="id_ID"/>
        </w:rPr>
        <w:t>hukum Musa</w:t>
      </w:r>
      <w:r>
        <w:rPr>
          <w:lang w:val="id_ID" w:bidi="id_ID"/>
        </w:rPr>
        <w:t>.</w:t>
      </w:r>
      <w:hyperlink r:id="rId81">
        <w:r>
          <w:rPr>
            <w:lang w:val="id_ID" w:bidi="id_ID"/>
          </w:rPr>
          <w:rPr>
            <w:color w:val="0000EE"/>
            <w:u w:val="single"/>
          </w:rPr>
          <w:t>Hukum Musa</w:t>
        </w:r>
      </w:hyperlink>
      <w:r>
        <w:rPr>
          <w:lang w:val="id_ID" w:bidi="id_ID"/>
        </w:rPr>
        <w:t xml:space="preserve"> dibahas dalam Daftar Kata Utama. Jeda audio ini di sini.</w:t>
      </w:r>
    </w:p>
    <w:p>
      <w:pPr/>
      <w:r>
        <w:rPr>
          <w:lang w:val="id_ID" w:bidi="id_ID"/>
        </w:rPr>
      </w:r>
      <w:r>
        <w:rPr>
          <w:lang w:val="id_ID" w:bidi="id_ID"/>
        </w:rPr>
        <w:t xml:space="preserve">Dalam tradisi Yahudi, seseorang dapat membuat janji atau persembahan yang disebut </w:t>
      </w:r>
      <w:r>
        <w:rPr>
          <w:b/>
          <w:lang w:val="id_ID" w:bidi="id_ID"/>
        </w:rPr>
        <w:t>Korban</w:t>
      </w:r>
      <w:r>
        <w:rPr>
          <w:lang w:val="id_ID" w:bidi="id_ID"/>
        </w:rPr>
        <w:t>. Kata korban berasal dari kata Ibrani asli untuk "persembahan yang didedikasikan kepada Allah atau persembahan." Ketika banyak orang memberikan persembahan semacam ini, mereka juga bersumpah bahwa barang-barang itu akan dipersembahkan kepada Allah dan tidak bisa diambil kembali dari Allah. Ini adalah sumpah yang sangat serius. Ada konsekuensi serius jika seseorang melanggar sumpah itu dengan memberi persembahan kepada orang lain.</w:t>
      </w:r>
    </w:p>
    <w:p>
      <w:pPr/>
      <w:r>
        <w:rPr>
          <w:lang w:val="id_ID" w:bidi="id_ID"/>
        </w:rPr>
      </w:r>
      <w:r>
        <w:rPr>
          <w:lang w:val="id_ID" w:bidi="id_ID"/>
        </w:rPr>
        <w:t xml:space="preserve">Berhentilah di sini dan diskusikan kata apa yang akan Anda gunakan untuk istilah </w:t>
      </w:r>
      <w:r>
        <w:rPr>
          <w:b/>
          <w:lang w:val="id_ID" w:bidi="id_ID"/>
        </w:rPr>
        <w:t>Corban</w:t>
      </w:r>
      <w:r>
        <w:rPr>
          <w:lang w:val="id_ID" w:bidi="id_ID"/>
        </w:rPr>
        <w:t xml:space="preserve">. Hentikan sejenak audio ini di sini.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7:9–13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18">
        <w:r>
          <w:rPr>
            <w:lang w:val="id_ID" w:bidi="id_ID"/>
          </w:rPr>
          <w:rPr>
            <w:color w:val="0000EE"/>
            <w:u w:val="single"/>
          </w:rPr>
          <w:t>Dengar dan Renungkan</w:t>
        </w:r>
      </w:hyperlink>
      <w:r>
        <w:rPr>
          <w:lang w:val="id_ID" w:bidi="id_ID"/>
        </w:rPr>
        <w:t xml:space="preserve"> (607 KB)</w:t>
      </w:r>
      <w:r>
        <w:rPr>
          <w:lang w:val="id_ID" w:bidi="id_ID"/>
        </w:rPr>
      </w:r>
    </w:p>
    <w:p>
      <w:pPr>
        <w:pStyle w:val="ListBullet"/>
        <w:spacing w:line="240" w:lineRule="auto"/>
        <w:ind w:left="720"/>
      </w:pPr>
      <w:r>
        <w:rPr>
          <w:lang w:val="id_ID" w:bidi="id_ID"/>
        </w:rPr>
      </w:r>
      <w:hyperlink r:id="rId219">
        <w:r>
          <w:rPr>
            <w:lang w:val="id_ID" w:bidi="id_ID"/>
          </w:rPr>
          <w:rPr>
            <w:color w:val="0000EE"/>
            <w:u w:val="single"/>
          </w:rPr>
          <w:t>Menyiapkan Panggung</w:t>
        </w:r>
      </w:hyperlink>
      <w:r>
        <w:rPr>
          <w:lang w:val="id_ID" w:bidi="id_ID"/>
        </w:rPr>
        <w:t xml:space="preserve"> (4.2 MB)</w:t>
      </w:r>
      <w:r>
        <w:rPr>
          <w:lang w:val="id_ID" w:bidi="id_ID"/>
        </w:rPr>
      </w:r>
    </w:p>
    <w:p>
      <w:pPr>
        <w:pStyle w:val="ListBullet"/>
        <w:spacing w:line="240" w:lineRule="auto"/>
        <w:ind w:left="720"/>
      </w:pPr>
      <w:r>
        <w:rPr>
          <w:lang w:val="id_ID" w:bidi="id_ID"/>
        </w:rPr>
      </w:r>
      <w:hyperlink r:id="rId220">
        <w:r>
          <w:rPr>
            <w:lang w:val="id_ID" w:bidi="id_ID"/>
          </w:rPr>
          <w:rPr>
            <w:color w:val="0000EE"/>
            <w:u w:val="single"/>
          </w:rPr>
          <w:t>Menjelaskan Adegan</w:t>
        </w:r>
      </w:hyperlink>
      <w:r>
        <w:rPr>
          <w:lang w:val="id_ID" w:bidi="id_ID"/>
        </w:rPr>
        <w:t xml:space="preserve"> (2.6 MB)</w:t>
      </w:r>
      <w:r>
        <w:rPr>
          <w:lang w:val="id_ID" w:bidi="id_ID"/>
        </w:rPr>
      </w:r>
    </w:p>
    <w:p>
      <w:pPr>
        <w:pStyle w:val="ListBullet"/>
        <w:spacing w:line="240" w:lineRule="auto"/>
        <w:ind w:left="720"/>
      </w:pPr>
      <w:r>
        <w:rPr>
          <w:lang w:val="id_ID" w:bidi="id_ID"/>
        </w:rPr>
      </w:r>
      <w:hyperlink r:id="rId221">
        <w:r>
          <w:rPr>
            <w:lang w:val="id_ID" w:bidi="id_ID"/>
          </w:rPr>
          <w:rPr>
            <w:color w:val="0000EE"/>
            <w:u w:val="single"/>
          </w:rPr>
          <w:t>Memperagakan Bacaan</w:t>
        </w:r>
      </w:hyperlink>
      <w:r>
        <w:rPr>
          <w:lang w:val="id_ID" w:bidi="id_ID"/>
        </w:rPr>
        <w:t xml:space="preserve"> (2.6 MB)</w:t>
      </w:r>
      <w:r>
        <w:rPr>
          <w:lang w:val="id_ID" w:bidi="id_ID"/>
        </w:rPr>
      </w:r>
    </w:p>
    <w:p>
      <w:pPr>
        <w:pStyle w:val="ListBullet"/>
        <w:spacing w:line="240" w:lineRule="auto"/>
        <w:ind w:left="720"/>
      </w:pPr>
      <w:r>
        <w:rPr>
          <w:lang w:val="id_ID" w:bidi="id_ID"/>
        </w:rPr>
      </w:r>
      <w:hyperlink r:id="rId222">
        <w:r>
          <w:rPr>
            <w:lang w:val="id_ID" w:bidi="id_ID"/>
          </w:rPr>
          <w:rPr>
            <w:color w:val="0000EE"/>
            <w:u w:val="single"/>
          </w:rPr>
          <w:t>Melengkapi yang Kurang</w:t>
        </w:r>
      </w:hyperlink>
      <w:r>
        <w:rPr>
          <w:lang w:val="id_ID" w:bidi="id_ID"/>
        </w:rPr>
        <w:t xml:space="preserve"> (1.3 MB)</w:t>
      </w:r>
      <w:r>
        <w:rPr>
          <w:lang w:val="id_ID" w:bidi="id_ID"/>
        </w:rPr>
      </w:r>
    </w:p>
    <w:p>
      <w:pPr>
        <w:pStyle w:val="ListBullet"/>
        <w:spacing w:line="240" w:lineRule="auto"/>
        <w:ind w:left="720"/>
      </w:pPr>
      <w:r>
        <w:rPr>
          <w:lang w:val="id_ID" w:bidi="id_ID"/>
        </w:rPr>
      </w:r>
      <w:hyperlink r:id="rId223">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Markus 7:14–23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7:14–23 dan renungkanlah dalam hati.</w:t>
      </w:r>
    </w:p>
    <w:p>
      <w:pPr/>
      <w:r>
        <w:rPr>
          <w:lang w:val="id_ID" w:bidi="id_ID"/>
        </w:rPr>
      </w:r>
      <w:r>
        <w:rPr>
          <w:lang w:val="id_ID" w:bidi="id_ID"/>
        </w:rPr>
        <w:t>Dengarkan versi audio dari Markus 7:14–23 sebanyak tiga kali, dalam tiga terjemahan yang berbeda, jika memungkinkan. Kemudian, sebagai kelompok, bahas pertanyaan-pertanyaan berikut:</w:t>
      </w:r>
    </w:p>
    <w:p>
      <w:pPr>
        <w:pStyle w:val="ListNumber"/>
        <w:numPr>
          <w:ilvl w:val="0"/>
          <w:numId w:val="40"/>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7:14–23 dalam terjemahan yang paling mudah dipahami.</w:t>
      </w:r>
    </w:p>
    <w:p>
      <w:pPr/>
      <w:r>
        <w:rPr>
          <w:lang w:val="id_ID" w:bidi="id_ID"/>
        </w:rPr>
      </w:r>
      <w:r>
        <w:rPr>
          <w:lang w:val="id_ID" w:bidi="id_ID"/>
        </w:rPr>
        <w:t>Yesus baru saja menegur orang-orang Farisi dan Para pengajar hukum Taurat karena menemukan cara-cara yang pandai untuk mengabaikan hukum Allah melalui tradisi-tradisi yang telah diturunkan dari generasi ke generasi. Yesus sekarang berbicara lagi tentang apa yang menajiskan seseorang dan membuat mereka tahir atau najis. Ini bukan hal-hal yang kita lakukan atau tunjukkan di luar tetapi apa yang ada di dalam hati kita yang dipedulikan Allah. Yesus sekarang memanggil orang banyak untuk berkumpul di sekitar-Nya sehingga semua orang dapat mendengar pesan penting yang harus Ia berikan. Yesus mengatakan kepada orang banyak untuk "mendengarkan dan memahami." Dia meminta mereka untuk mendengarkan dengan seksama – apa yang akan dia katakan adalah penting. Yesus ingin orang banyak itu memperhatikan dan memahami bahwa Dia mencoba mengungkapkan kebenaran Allah kepada mereka.</w:t>
      </w:r>
    </w:p>
    <w:p>
      <w:pPr/>
      <w:r>
        <w:rPr>
          <w:lang w:val="id_ID" w:bidi="id_ID"/>
        </w:rPr>
      </w:r>
      <w:r>
        <w:rPr>
          <w:lang w:val="id_ID" w:bidi="id_ID"/>
        </w:rPr>
        <w:t xml:space="preserve">Berhenti di sini dan diskusikan bagaimana para guru atau orang bijak menarik perhatian orang-orang ketika mereka mengajar untuk menunjukkan bahwa pengajaran itu penting. Hentikan sejenak audio ini di sini. </w:t>
      </w:r>
    </w:p>
    <w:p>
      <w:pPr/>
      <w:r>
        <w:rPr>
          <w:lang w:val="id_ID" w:bidi="id_ID"/>
        </w:rPr>
      </w:r>
      <w:r>
        <w:rPr>
          <w:lang w:val="id_ID" w:bidi="id_ID"/>
        </w:rPr>
        <w:t>Yesus menceritakan sebuah perumpamaan. Sebuah perumpamaan adalah sebuah cerita khusus yang diceritakan Yesus. Kisah ini menggunakan hal sehari-hari untuk menggambarkan hal-hal yang lebih mendalam tentang Allah. Perumpamaan sering kali sulit dipahami, kecuali orang-orang sungguh-sungguh berusaha untuk mendengarkan. Yesus berkata, "Tidak ada apapun yang di luar seseorang yang dapat menajiskan mereka dengan masuk ke dalam mereka. Sebaliknya, itu adalah yang keluar dari dalam diri seseorang yang menajiskan mereka." Ketika Yesus mengatakan "tidak ada apa pun di luar seseorang" di sini, Dia merujuk kepada semua jenis makanan. Dia mengatakan bahwa makanan yang kamu masukkan ke dalam mulutmu tidak membuat kamu najis, atau menjadi tidak layak untuk melayani Allah. Sebaliknya, apa yang keluar dari seseorang yang membuat mereka najis. Yesus bermaksud bahwa apa yang keluar dari manusia adalah pikiran batin kita, hati kita, dan siapa kita sebenarnya.</w:t>
      </w:r>
    </w:p>
    <w:p>
      <w:pPr/>
      <w:r>
        <w:rPr>
          <w:lang w:val="id_ID" w:bidi="id_ID"/>
        </w:rPr>
      </w:r>
      <w:r>
        <w:rPr>
          <w:lang w:val="id_ID" w:bidi="id_ID"/>
        </w:rPr>
        <w:t>Dalam Perjanjian Lama ada makanan tertentu yang tidak boleh dimakan oleh orang-orang. Makanan ini dianggap Najis. Orang-orang Farisi percaya bahwa jika seseorang makan makanan yang najis, orang itu harus menjalani upacara penyucian agar menjadi tahir lagi dan diterima di hadapan Allah. Orang-orang Farisi dan para murid telah salah memahami tujuan dari makanan yang Najis dalam Perjanjian Lama. Makanan ini bersama dengan ritual pemurnian lainnya seperti korban berfungsi sebagai pengingat bahwa semua orang dilahirkan dengan dosa di hati mereka dan membutuhkan seorang Juruselamat untuk membersihkan mereka dari dosa mereka. Yesus adalah Juruselamat yang dijanjikan yang telah ditunggu-tunggu oleh orang-orang. Dia adalah orang yang akhirnya akan membuat segala sesuatu benar kembali. Dia bahkan akan membersihkan hati seseorang dan membuat pikiran serta hati mereka murni dan baik.</w:t>
      </w:r>
    </w:p>
    <w:p>
      <w:pPr/>
      <w:r>
        <w:rPr>
          <w:lang w:val="id_ID" w:bidi="id_ID"/>
        </w:rPr>
      </w:r>
      <w:r>
        <w:rPr>
          <w:lang w:val="id_ID" w:bidi="id_ID"/>
        </w:rPr>
        <w:t>Orang-orang adalah najis atau cemar ketika mereka tidak layak untuk melayani Allah. Tradisi keagamaan memberi orang-orang daftar aturan untuk tetap "bersih" atau "murni"--hal-hal yang harus mereka lakukan untuk membasuh diri sendiri, dan hal-hal yang tidak boleh mereka makan maupun sentuh. Ketika orang-orang "suci" atau "bersih", mereka bisa menyembah Allah dan menjadi bagian dari masyarakat. Yesus membalikkan cara berpikir tradisional ini dan menjelaskan bahwa tidak ada yang dapat mengikuti aturan dengan cukup untuk menjadi "bersih"--atau bisa diterima untuk melayani Allah. Yang paling penting dari hati seseorang adalah--karakter moral mereka--apakah mereka berperilaku dengan cara yang menyenangkan Allah atau tidak. Yesus sama sekali tidak mengatakan bahwa hukum Yahudi tentang kebersihan ritual itu salah atau bahwa orang-orang harus berhenti mengikuti hukum tersebut, tetapi Dia menjelaskan dari mana kebersihan sejati berasal. Yesus menjelaskan bahwa mengikuti aturan Yahudi membuat kita terlihat bersih dari lahiriah, tetapi yang diminati Allah adalah apa yang ada di dalam hati kita. Orang-orang menggambarkan hati sebagai tempat di mana emosi dan sifat-sifat seseorang berada.</w:t>
      </w:r>
    </w:p>
    <w:p>
      <w:pPr/>
      <w:r>
        <w:rPr>
          <w:lang w:val="id_ID" w:bidi="id_ID"/>
        </w:rPr>
      </w:r>
      <w:r>
        <w:rPr>
          <w:lang w:val="id_ID" w:bidi="id_ID"/>
        </w:rPr>
        <w:t xml:space="preserve">Berhentilah di sini dan diskusikan hal-hal apa yang dalam budaya Anda yang membuat seseorang bisa diterima untuk beribadah serta melayani para dewa dalam kebudayaan Anda? Adakah upacara khusus yang harus Anda lakukan? Jelaskanlah. Hentikan sejenak audio ini di sini. </w:t>
      </w:r>
    </w:p>
    <w:p>
      <w:pPr/>
      <w:r>
        <w:rPr>
          <w:lang w:val="id_ID" w:bidi="id_ID"/>
        </w:rPr>
      </w:r>
      <w:r>
        <w:rPr>
          <w:lang w:val="id_ID" w:bidi="id_ID"/>
        </w:rPr>
        <w:t>Kitab Markus menunjukkan siklus umum Yesus yang mengajar secara terbuka dan kemudian menjelaskan kepada para murid-Nya secara pribadi. Itu terjadi lagi di sini. Yesus mengatakan sesuatu di depan umum kepada orang banyak dan kemudian Dia pergi (atau ke sebuah rumah) serta para murid-Nya meminta penjelasan lebih lanjut.</w:t>
      </w:r>
    </w:p>
    <w:p>
      <w:pPr/>
      <w:r>
        <w:rPr>
          <w:lang w:val="id_ID" w:bidi="id_ID"/>
        </w:rPr>
      </w:r>
      <w:r>
        <w:rPr>
          <w:lang w:val="id_ID" w:bidi="id_ID"/>
        </w:rPr>
        <w:t>Yesus mulai menjelaskan pengajaran-Nya. Pertama, Yesus mengatakan bahwa makanan tidak dapat membuat seseorang najis. Makanan masuk ke perut kita, bukan hati kita. Markus memberikan kita penafsiran tambahan bahwa Yesus menyatakan semua makanan bisa diterima, berdasarkan ajaran Yesus. Kemudian Yesus memberikan daftar 13 hal kejahatan - hal yang benar-benar menajiskan seseorang atau membuat mereka najis. Setelah 'pikiran kejahatan,' Markus memberikan kita enam tindakan kejahatan, dan kemudian enam sifat moral yang jahat.</w:t>
      </w:r>
    </w:p>
    <w:p>
      <w:pPr/>
      <w:r>
        <w:rPr>
          <w:lang w:val="id_ID" w:bidi="id_ID"/>
        </w:rPr>
      </w:r>
      <w:r>
        <w:rPr>
          <w:lang w:val="id_ID" w:bidi="id_ID"/>
        </w:rPr>
        <w:t xml:space="preserve">Tindakan yang dibicarakan Yesus adalah amoralitas seksual (atau percabulan). Ini adalah sebuah istilah yang luas yang merujuk kepada segala jenis amoralitas seksual. Dia kemudian berbicara tentang pencurian, atau mencuri, dan pembunuhan. </w:t>
      </w:r>
    </w:p>
    <w:p>
      <w:pPr/>
      <w:r>
        <w:rPr>
          <w:lang w:val="id_ID" w:bidi="id_ID"/>
        </w:rPr>
      </w:r>
      <w:r>
        <w:rPr>
          <w:lang w:val="id_ID" w:bidi="id_ID"/>
        </w:rPr>
        <w:t xml:space="preserve">Dia berbicara tentang perzinaan, yang merupakan amoralitas seksual dengan seseorang yang bukan istri atau suami Anda. Dia berbicara tentang keserakahan, yang dapat merujuk kepada kecemburuan secara seksual. Dia berbicara tentang kejahatan yang merupakan istilah umum yang merujuk pada tindak kejahatan yang disengaja. </w:t>
      </w:r>
    </w:p>
    <w:p>
      <w:pPr/>
      <w:r>
        <w:rPr>
          <w:lang w:val="id_ID" w:bidi="id_ID"/>
        </w:rPr>
      </w:r>
      <w:r>
        <w:rPr>
          <w:lang w:val="id_ID" w:bidi="id_ID"/>
        </w:rPr>
        <w:t>Kemudian Yesus membuat daftar tentang sifat-sifat seseorang yang jahat Yang pertama yang disebutkan Yesus adalah tipu daya, yaitu ketika seseorang berbohong dan penuh dengan pengkhianatan. Kemudian Dia menyebutkan hasrat nafsu dan iri hati, yang merupakan ketika seseorang menginginkan sesuatu yang dimiliki orang lain. Yesus menyebutkan fitnah, yang mengatakan sesuatu yang buruk tentang orang lain, tetapi paling sering digunakan untuk mengatakan sesuatu yang buruk tentang Allah. Dia berbicara tentang kesombongan atau berpikir tentang diri sendiri lebih baik daripada orang lain, dan kebodohan, yang merujuk kepada sifat dari seseorang yang tidak mengenal Allah dan tidak ingin mengenal Dia.</w:t>
      </w:r>
    </w:p>
    <w:p>
      <w:pPr/>
      <w:r>
        <w:rPr>
          <w:lang w:val="id_ID" w:bidi="id_ID"/>
        </w:rPr>
      </w:r>
      <w:r>
        <w:rPr>
          <w:lang w:val="id_ID" w:bidi="id_ID"/>
        </w:rPr>
        <w:t xml:space="preserve">Berhenti di sini dan diskusikan karakteristik apa yang membuat seseorang menjadi "orang jahat" dalam kebudayaan Anda. Apa yang membuat seseorang “orang baik” dalam kebudayaan Anda? Jelaskanlah mereka satu sama lain.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7:14–23 dalam terjemahan yang paling mudah dipahami.</w:t>
      </w:r>
    </w:p>
    <w:p>
      <w:pPr/>
      <w:r>
        <w:rPr>
          <w:lang w:val="id_ID" w:bidi="id_ID"/>
        </w:rPr>
      </w:r>
      <w:r>
        <w:rPr>
          <w:lang w:val="id_ID" w:bidi="id_ID"/>
        </w:rPr>
        <w:t>Pada langkah ini, kelompok akan menentukan adegan, tokoh, dan latar belakang dari perikop ini. Selanjutnya, kelompok akan membayangkan bagian ini.</w:t>
      </w:r>
    </w:p>
    <w:p>
      <w:pPr/>
      <w:r>
        <w:rPr>
          <w:lang w:val="id_ID" w:bidi="id_ID"/>
        </w:rPr>
      </w:r>
      <w:r>
        <w:rPr>
          <w:lang w:val="id_ID" w:bidi="id_ID"/>
        </w:rPr>
        <w:t>Perikop ini memiliki 2 adegan.</w:t>
      </w:r>
    </w:p>
    <w:p>
      <w:pPr/>
      <w:r>
        <w:rPr>
          <w:lang w:val="id_ID" w:bidi="id_ID"/>
        </w:rPr>
      </w:r>
      <w:r>
        <w:rPr>
          <w:b/>
          <w:lang w:val="id_ID" w:bidi="id_ID"/>
        </w:rPr>
        <w:t>Adegan pertama:</w:t>
      </w:r>
      <w:r>
        <w:rPr>
          <w:lang w:val="id_ID" w:bidi="id_ID"/>
        </w:rPr>
        <w:t xml:space="preserve"> Yesus memanggil orang banyak untuk datang dan mendengarkan-Nya. Dia baru saja berbicara dengan orang-orang Farisi dan ahli-ahli hukum. Dia berkata kepada orang banyak, "Kalian semua dengarkan dan berusahalah untuk mengerti. Bukan apa yang masuk ke tubuhmu yang mencemarkanmu. Engkau dicemarkan oleh apa yang berasal dari hatimu."</w:t>
      </w:r>
    </w:p>
    <w:p>
      <w:pPr/>
      <w:r>
        <w:rPr>
          <w:lang w:val="id_ID" w:bidi="id_ID"/>
        </w:rPr>
      </w:r>
      <w:r>
        <w:rPr>
          <w:b/>
          <w:lang w:val="id_ID" w:bidi="id_ID"/>
        </w:rPr>
        <w:t>Adegan kedua:</w:t>
      </w:r>
      <w:r>
        <w:rPr>
          <w:lang w:val="id_ID" w:bidi="id_ID"/>
        </w:rPr>
        <w:t xml:space="preserve"> Yesus masuk ke rumah, dan para murid-Nya bertanya kepada-Nya apa yang Dia maksudkan dengan hal ini. dia menjelaskan kepada mereka apa yang dia maksudkan.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 dan ahli-ahli hukum agama masih di sana (meskipun mereka tidak disebutkan dalam cerita)</w:t>
      </w:r>
    </w:p>
    <w:p>
      <w:pPr>
        <w:pStyle w:val="ListBullet"/>
        <w:spacing w:line="240" w:lineRule="auto"/>
        <w:ind w:left="720"/>
      </w:pPr>
      <w:r>
        <w:rPr>
          <w:lang w:val="id_ID" w:bidi="id_ID"/>
        </w:rPr>
      </w:r>
      <w:r>
        <w:rPr>
          <w:lang w:val="id_ID" w:bidi="id_ID"/>
        </w:rPr>
        <w:t>Sebuah kerumunan orang</w:t>
      </w:r>
    </w:p>
    <w:p>
      <w:pPr>
        <w:pStyle w:val="ListBullet"/>
        <w:spacing w:line="240" w:lineRule="auto"/>
        <w:ind w:left="720"/>
      </w:pPr>
      <w:r>
        <w:rPr>
          <w:lang w:val="id_ID" w:bidi="id_ID"/>
        </w:rPr>
      </w:r>
      <w:r>
        <w:rPr>
          <w:lang w:val="id_ID" w:bidi="id_ID"/>
        </w:rPr>
        <w:t>Murid-murid Yesus</w:t>
      </w:r>
    </w:p>
    <w:p>
      <w:pPr/>
      <w:r>
        <w:rPr>
          <w:lang w:val="id_ID" w:bidi="id_ID"/>
        </w:rPr>
      </w:r>
      <w:r>
        <w:rPr>
          <w:lang w:val="id_ID" w:bidi="id_ID"/>
        </w:rPr>
        <w:t>Sebagai sebuah kelompok, perhatikan bagian-bagian dari latar belakang bagian ini: Dalam adegan pertama, Yesus baru saja menyelesaikan argumen-Nya dengan orang-orang Farisi dan Para pengajar hukum Taurat. Orang banyak itu sudah bersama Yesus dan orang-orang Farisi, tetapi Dia telah berbicara langsung kepada orang-orang Farisi di perikop sebelumnya. Yesus sekarang menarik orang banyak kepada-Nya dan mengatakan kepada mereka untuk mendengarkan dan berusaha memahami—apa yang akan Dia katakan adalah penting. Ketika Yesus meminta orang banyak untuk berusaha memahami, itu bukan karena pesan yang Dia miliki terlalu rumit tetapi karena mungkin sulit bagi orang untuk menerima. Orang-orang, terutama orang-orang Farisi, mengikuti tradisi agama mereka dan berpikir bahwa jika mereka mencuci barang-barang dengan cara tertentu dan tidak makan makanan tertentu dan mengikuti banyak tradisi dan ritual pemurnian lainnya, mereka dapat menjauhi dosa dan menjadi tahir secara rohani dan diterima di hadapan Allah. Dia membuat pernyataan bahwa kamu dicemarkan oleh apa yang berasal dari hati kamu, bukan apa yang masuk ke tubuh kamu. Kita tidak diberitahu bagaimana orang-orang Farisi atau orang banyak menanggapi ajaran Yesus. Yesus tidak menjelaskan lagi kepada orang banyak; sebaliknya, Dia pergi. Ini mungkin merupakan pernyataan yang sulit untuk diterima, itu berarti perubahan total dalam pemahaman manusia tentang bagaimana diterima di hadapan Allah. Kita tahu bahwa bahkan para murid yang memiliki hubungan yang dekat dengan Yesus saja tidak memahami makna dari apa yang dikatakan Yesus, bukan karena mereka tidak cerdas, tetapi karena ini adalah cara berpikir yang baru.</w:t>
      </w:r>
    </w:p>
    <w:p>
      <w:pPr/>
      <w:r>
        <w:rPr>
          <w:lang w:val="id_ID" w:bidi="id_ID"/>
        </w:rPr>
      </w:r>
      <w:r>
        <w:rPr>
          <w:lang w:val="id_ID" w:bidi="id_ID"/>
        </w:rPr>
        <w:t>Berhentilah di sini dan diskusikan pertanyaan ini dalam kelompok: Jelaskan pada saat pemahaman Anda tentang sesuatu berubah. Seberapa mudahkah menerima cara berpikir yang baru? Hentikan sejenak rekaman disini</w:t>
      </w:r>
    </w:p>
    <w:p>
      <w:pPr/>
      <w:r>
        <w:rPr>
          <w:lang w:val="id_ID" w:bidi="id_ID"/>
        </w:rPr>
      </w:r>
      <w:r>
        <w:rPr>
          <w:lang w:val="id_ID" w:bidi="id_ID"/>
        </w:rPr>
        <w:t>Dalam adegan kedua, Yesus berada dalam rumah. Para murid datang kepada-Nya dan bertanya apa yang Dia maksudkan. Ini adalah lazim bagi para murid untuk mengajukan pertanyaan tentang apa yang dimaksud Yesus. Mereka belajar dari Yesus; Dia adalah guru mereka. Yesus mengajukan pertanyaan kepada para murid-Nya yang Dia tidak mengharapkan jawaban. Yesus bertanya apakah mereka tidak mengerti. Apa yang benar-benar dikatakan Yesus adalah bahwa bukan makanan yang dapat menajiskan kamu. Makanan tidak masuk ke hatimu — itu masuk ke perutmu dan kemudian keluar dari tubuhmu. Kemudian adegan berubah dari Yesus yang berbicara, menjadi Markus memberikan kita informasi tambahan. Markus mengatakan bahwa dengan menyatakan ini, Yesus menyatakan bahwa setiap jenis makanan dapat diterima di mata Allah. Beberapa makanan dianggap najis dalam Perjanjian Lama, untuk berfungsi sebagai pengingat bahwa kita semua dilahirkan dengan dosa di hati kita dan membutuhkan seorang Juruselamat. Markus sekarang mengatakan kepada kita bahwa Yesus menyatakan semua makanan "bersih" ("bersih" berarti diterima oleh Allah). Yesus adalah Juruselamat yang dijanjikan, yang akan menyucikan manusia dari dosa-dosa mereka dan mengubah keinginan-keinginan hati mereka.</w:t>
      </w:r>
    </w:p>
    <w:p>
      <w:pPr/>
      <w:r>
        <w:rPr>
          <w:lang w:val="id_ID" w:bidi="id_ID"/>
        </w:rPr>
      </w:r>
      <w:r>
        <w:rPr>
          <w:lang w:val="id_ID" w:bidi="id_ID"/>
        </w:rPr>
        <w:t>Yesus melanjutkan dengan mengatakan bahwa apa yang keluar dari seseorang adalah apa yang menajiskan mereka. Apa yang ada dalam hati seseorang adalah apa yang keluar dari mereka — pikiran jahat, amoralitas, pencurian, pembunuhan, perzinahan, mengidamkan kefasikan, penipuan, sensual, iri hati, kesombongan, kebodohan. Semua ini berasal dari dalam, dan menajiskan seseorang.</w:t>
      </w:r>
    </w:p>
    <w:p>
      <w:pPr/>
      <w:r>
        <w:rPr>
          <w:lang w:val="id_ID" w:bidi="id_ID"/>
        </w:rPr>
      </w:r>
      <w:r>
        <w:rPr>
          <w:lang w:val="id_ID" w:bidi="id_ID"/>
        </w:rPr>
        <w:t>Berhentilah di sini dan diskusikan dalam kelompok: Bagaimana kalian berbicara tentang perbuatan dan sifat kejahatan ketika kalian sedang mengajar seseorang apa yang salah untuk dilakukan? Bagaimana Anda akan menjelaskan daftar sifat-sifat ini? Bagaimana Anda akan mengingat tindakan dalam daftar itu? Berlatihlah mengatakan daftar 13 tindakan dan sifat dan putuskan apa cara terbaik untuk membicarakannya. Anda dapat menyusun ulang daftar jika lebih mudah untuk mengingatnya dengan cara lain. Hentikan sejenak audio ini di sini.</w:t>
      </w:r>
    </w:p>
    <w:p>
      <w:pPr/>
      <w:r>
        <w:rPr>
          <w:lang w:val="id_ID" w:bidi="id_ID"/>
        </w:rPr>
      </w:r>
      <w:r>
        <w:rPr>
          <w:lang w:val="id_ID" w:bidi="id_ID"/>
        </w:rPr>
        <w:t xml:space="preserve">Sekarang, kelompok membuat papan cerita, menggambar atau menggunakan benda-benda untuk memvisualisasikan bagian ini dan adegan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7:14–23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Kisah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 dan para ahli hukum agama masih di sana (meskipun mereka tidak disebutkan dalam cerita)</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Murid-murid Yesus</w:t>
      </w:r>
    </w:p>
    <w:p>
      <w:pPr/>
      <w:r>
        <w:rPr>
          <w:lang w:val="id_ID" w:bidi="id_ID"/>
        </w:rPr>
      </w:r>
      <w:r>
        <w:rPr>
          <w:lang w:val="id_ID" w:bidi="id_ID"/>
        </w:rPr>
        <w:t>Sebagai kelompok, peragakan perikop ini dua kali. Anda harus memperagakan bagian ini dalam bahasa Anda.</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audio ini di sini dan mulai peragakan bagian ini.</w:t>
      </w:r>
    </w:p>
    <w:p>
      <w:pPr/>
      <w:r>
        <w:rPr>
          <w:lang w:val="id_ID" w:bidi="id_ID"/>
        </w:rPr>
      </w:r>
      <w:r>
        <w:rPr>
          <w:lang w:val="id_ID" w:bidi="id_ID"/>
        </w:rPr>
        <w:t>Kelompok harus memeragakan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Jeda audio ini di sini dan peragakan bagian ini untuk kedua kalinya.</w:t>
      </w:r>
    </w:p>
    <w:p>
      <w:pPr/>
      <w:r>
        <w:rPr>
          <w:lang w:val="id_ID" w:bidi="id_ID"/>
        </w:rPr>
      </w:r>
      <w:r>
        <w:rPr>
          <w:lang w:val="id_ID" w:bidi="id_ID"/>
        </w:rPr>
        <w:t xml:space="preserve">Berikut ini adalah sebuah contoh dari drama dan respons yang mungkin. </w:t>
      </w:r>
    </w:p>
    <w:p>
      <w:pPr/>
      <w:r>
        <w:rPr>
          <w:lang w:val="id_ID" w:bidi="id_ID"/>
        </w:rPr>
      </w:r>
      <w:r>
        <w:rPr>
          <w:lang w:val="id_ID" w:bidi="id_ID"/>
        </w:rPr>
        <w:t>Di adegan pertama, Yesus memanggil kerumunan kepada-Nya. Dia menjelaskan kepada mereka bahwa tidak ada yang di luar seseorang yang masuk ke dalam mereka dapat mencemarkan seseorang. Hal-hal yang keluar dari dialah yang mencemarkannya.</w:t>
      </w:r>
    </w:p>
    <w:p>
      <w:pPr/>
      <w:r>
        <w:rPr>
          <w:lang w:val="id_ID" w:bidi="id_ID"/>
        </w:rPr>
      </w:r>
      <w:r>
        <w:rPr>
          <w:lang w:val="id_ID" w:bidi="id_ID"/>
        </w:rPr>
        <w:t>Hentikan sejenak peragaannya. Tanyalah kepada orang yang memerankan Yesus, "Apa yang kamu pikirkan atau rasakan?" Anda mungkin mendengar hal-hal seperti, "Aku ingin memastikan bahwa setiap orang mengerti," "Aku frustrasi dengan orang-orang Farisi dan Ahli-ahli hukum" atau "Aku berusaha membantu banyak orang yang tidak sungguh mengerti hal-hal yang benar tentang Allah." Lanjutkan peragaannya.</w:t>
      </w:r>
    </w:p>
    <w:p>
      <w:pPr/>
      <w:r>
        <w:rPr>
          <w:lang w:val="id_ID" w:bidi="id_ID"/>
        </w:rPr>
      </w:r>
      <w:r>
        <w:rPr>
          <w:lang w:val="id_ID" w:bidi="id_ID"/>
        </w:rPr>
        <w:t>Yesus masuk ke dalam rumah. Para murid-Nya bertanya tentang pengajaran-Nya.</w:t>
      </w:r>
    </w:p>
    <w:p>
      <w:pPr/>
      <w:r>
        <w:rPr>
          <w:lang w:val="id_ID" w:bidi="id_ID"/>
        </w:rPr>
      </w:r>
      <w:r>
        <w:rPr>
          <w:lang w:val="id_ID" w:bidi="id_ID"/>
        </w:rPr>
        <w:t>Hentikan sejenak peragaannya. Tanyakanlah kepada orang yang memerankan murid-murid, "Apa yang kalian pikirkan atau rasakan?" Anda mungkin mendengar hal-hal seperti, "Kami masih bingung," "Kami tak mengerti," atau "Sepertinya Yesus bertentangan dengan tradisi kami dan kami tidak mengerti." Lanjutkan peragaannya.</w:t>
      </w:r>
    </w:p>
    <w:p>
      <w:pPr/>
      <w:r>
        <w:rPr>
          <w:lang w:val="id_ID" w:bidi="id_ID"/>
        </w:rPr>
      </w:r>
      <w:r>
        <w:rPr>
          <w:lang w:val="id_ID" w:bidi="id_ID"/>
        </w:rPr>
        <w:t>Yesus berkata kepada mereka, "Apakah engkau juga tidak mengerti? Bukankah engkau melihat bahwa apa pun yang masuk ke dalam seseorang dari luar tidak dapat mencemarkannya? Itu tidak masuk ke dalam hatinya, melainkan ke perutnya, dan kemudian keluar dari tubuhnya." Kemudian Dia menjelaskan, "Apa yang keluar dari seseorang itulah yang menajiskan mereka."</w:t>
      </w:r>
    </w:p>
    <w:p>
      <w:pPr/>
      <w:r>
        <w:rPr>
          <w:lang w:val="id_ID" w:bidi="id_ID"/>
        </w:rPr>
      </w:r>
      <w:r>
        <w:rPr>
          <w:lang w:val="id_ID" w:bidi="id_ID"/>
        </w:rPr>
        <w:t>Hentikan sejenak peragaannya. Tanyakan kepada orang yang memerankan Yesus, "Apa yang Anda pikirkan atau rasakan?" Anda mungkin mendengar hal-hal seperti, "Frustrasi" atau "Saya mencoba mengubah mereka dari hanya melihat tindakan seseorang dan apa yang mereka tunjukkan di luar, untuk melihat apa yang ada di dalam hati orang." Lanjutkan peragaannya.</w:t>
      </w:r>
    </w:p>
    <w:p>
      <w:pPr/>
      <w:r>
        <w:rPr>
          <w:lang w:val="id_ID" w:bidi="id_ID"/>
        </w:rPr>
      </w:r>
      <w:r>
        <w:rPr>
          <w:lang w:val="id_ID" w:bidi="id_ID"/>
        </w:rPr>
        <w:t>Setelah peragaan: Tanyakan kepada para aktor yang memerankan murid-murid, ”Bagaimana perasaan kalian?” Anda mungkin mendengar hal-hal seperti, "Kami merasa seperti segala sesuatu berubah" atau "Kami masih belum paham."</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7:14–23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Yesus memanggil orang banyak untuk datang dan mendengar, serta Dia berkata, "Kalian semua, dengarkanlah. Berusahalah untuk mengerti. Bukan apa yang masuk ke tubuh kalian yang mencemarkan kalian. Kalian dicemarkan oleh apa yang masuk ke dalam hati.</w:t>
      </w:r>
    </w:p>
    <w:p>
      <w:pPr/>
      <w:r>
        <w:rPr>
          <w:lang w:val="id_ID" w:bidi="id_ID"/>
        </w:rPr>
      </w:r>
      <w:r>
        <w:rPr>
          <w:lang w:val="id_ID" w:bidi="id_ID"/>
        </w:rPr>
        <w:t xml:space="preserve">Ketika Yesus berbicara tentang </w:t>
      </w:r>
      <w:r>
        <w:rPr>
          <w:b/>
          <w:lang w:val="id_ID" w:bidi="id_ID"/>
        </w:rPr>
        <w:t>cemar</w:t>
      </w:r>
      <w:r>
        <w:rPr>
          <w:lang w:val="id_ID" w:bidi="id_ID"/>
        </w:rPr>
        <w:t>, Dia merujuk pada keadaan saat seseorang atau sesuatu yang cocok untuk melayani Allah, maupun memiliki karakteristik yang membuat mereka tidak layak untuk melayani pada masa ini. Orang-orang dapat menjadi najis atau tahir lagi oleh tindakan mereka dan oleh kesehatan mereka.</w:t>
      </w:r>
    </w:p>
    <w:p>
      <w:pPr/>
      <w:r>
        <w:rPr>
          <w:lang w:val="id_ID" w:bidi="id_ID"/>
        </w:rPr>
      </w:r>
      <w:r>
        <w:rPr>
          <w:lang w:val="id_ID" w:bidi="id_ID"/>
        </w:rPr>
        <w:t xml:space="preserve">Berhentilah di sini dan bahaslah dalam satu kelompok kata atau frasa apa yang akan Anda gunakan untuk </w:t>
      </w:r>
      <w:r>
        <w:rPr>
          <w:b/>
          <w:lang w:val="id_ID" w:bidi="id_ID"/>
        </w:rPr>
        <w:t>najis</w:t>
      </w:r>
      <w:r>
        <w:rPr>
          <w:lang w:val="id_ID" w:bidi="id_ID"/>
        </w:rPr>
        <w:t xml:space="preserve">. Hentikan sejenak audio ini di sini. </w:t>
      </w:r>
    </w:p>
    <w:p>
      <w:pPr/>
      <w:r>
        <w:rPr>
          <w:lang w:val="id_ID" w:bidi="id_ID"/>
        </w:rPr>
      </w:r>
      <w:r>
        <w:rPr>
          <w:lang w:val="id_ID" w:bidi="id_ID"/>
        </w:rPr>
        <w:t xml:space="preserve">Yesus mengatakan bahwa engkau dicemarkan oleh apa yang berasal dari hatimu. </w:t>
      </w:r>
      <w:r>
        <w:rPr>
          <w:b/>
          <w:lang w:val="id_ID" w:bidi="id_ID"/>
        </w:rPr>
        <w:t>Hati</w:t>
      </w:r>
      <w:r>
        <w:rPr>
          <w:lang w:val="id_ID" w:bidi="id_ID"/>
        </w:rPr>
        <w:t xml:space="preserve">dianggap sebagai tempat keberadaan emosi dan sifat-sifat dari orang. Gunakan kata atau frasa yang sama untuk hati seperti yang Anda gunakan pada perikop sebelumnya. </w:t>
      </w:r>
    </w:p>
    <w:p>
      <w:pPr/>
      <w:r>
        <w:rPr>
          <w:lang w:val="id_ID" w:bidi="id_ID"/>
        </w:rPr>
      </w:r>
      <w:r>
        <w:rPr>
          <w:lang w:val="id_ID" w:bidi="id_ID"/>
        </w:rPr>
        <w:t xml:space="preserve">Yesus pergi ke sebuah rumah untuk menjauh dari orang banyak, dan para murid bertanya kepada-Nya apa yang dimaksud oleh perumpamaan yang baru saja dipakai-Nya. Ingatlah untuk menggunakan kata yang sama untuk </w:t>
      </w:r>
      <w:hyperlink r:id="rId100">
        <w:r>
          <w:rPr>
            <w:lang w:val="id_ID" w:bidi="id_ID"/>
          </w:rPr>
          <w:rPr>
            <w:color w:val="0000EE"/>
            <w:u w:val="single"/>
          </w:rPr>
          <w:t>murid</w:t>
        </w:r>
      </w:hyperlink>
      <w:r>
        <w:rPr>
          <w:lang w:val="id_ID" w:bidi="id_ID"/>
        </w:rPr>
        <w:t>dalam bagian ini seperti yang telah Anda gunakan dalam bagian sebelumnya di Markus.</w:t>
      </w:r>
    </w:p>
    <w:p>
      <w:pPr/>
      <w:r>
        <w:rPr>
          <w:lang w:val="id_ID" w:bidi="id_ID"/>
        </w:rPr>
      </w:r>
      <w:r>
        <w:rPr>
          <w:b/>
          <w:lang w:val="id_ID" w:bidi="id_ID"/>
        </w:rPr>
        <w:t>Perumpamaan</w:t>
      </w:r>
      <w:r>
        <w:rPr>
          <w:lang w:val="id_ID" w:bidi="id_ID"/>
        </w:rPr>
        <w:t xml:space="preserve"> adalah sebuah cerita khusus yang dikisahkan Yesus. Perumpamaan itu diceritakan menggunakan perkara sehari-hari untuk menggambarkan perkara yang lebih dalam tentang Allah. Perumpamaan sering kali sulit dipahami kecuali orang benar-benar berusaha untuk mendengarkan.</w:t>
      </w:r>
    </w:p>
    <w:p>
      <w:pPr/>
      <w:r>
        <w:rPr>
          <w:lang w:val="id_ID" w:bidi="id_ID"/>
        </w:rPr>
      </w:r>
      <w:r>
        <w:rPr>
          <w:lang w:val="id_ID" w:bidi="id_ID"/>
        </w:rPr>
        <w:t xml:space="preserve">Berhentilah di sini dan bahaslah dalam satu kelompok kata atau frasa apa yang akan Anda gunakan untuk </w:t>
      </w:r>
      <w:r>
        <w:rPr>
          <w:b/>
          <w:lang w:val="id_ID" w:bidi="id_ID"/>
        </w:rPr>
        <w:t>perumpamaan</w:t>
      </w:r>
      <w:r>
        <w:rPr>
          <w:lang w:val="id_ID" w:bidi="id_ID"/>
        </w:rPr>
        <w:t xml:space="preserve">. Carilah kata </w:t>
      </w:r>
      <w:hyperlink r:id="rId135">
        <w:r>
          <w:rPr>
            <w:lang w:val="id_ID" w:bidi="id_ID"/>
          </w:rPr>
          <w:rPr>
            <w:color w:val="0000EE"/>
            <w:u w:val="single"/>
          </w:rPr>
          <w:t>perumpamaan</w:t>
        </w:r>
      </w:hyperlink>
      <w:r>
        <w:rPr>
          <w:lang w:val="id_ID" w:bidi="id_ID"/>
        </w:rPr>
        <w:t xml:space="preserve"> di Glosarium Utama untuk informasi lebih lanjut. Hentikan sejenak audio ini di sini. </w:t>
      </w:r>
    </w:p>
    <w:p>
      <w:pPr/>
      <w:r>
        <w:rPr>
          <w:lang w:val="id_ID" w:bidi="id_ID"/>
        </w:rPr>
      </w:r>
      <w:r>
        <w:rPr>
          <w:lang w:val="id_ID" w:bidi="id_ID"/>
        </w:rPr>
        <w:t>Yesus melanjutkan untuk berbicara tentang hal-hal yang jahat.</w:t>
      </w:r>
    </w:p>
    <w:p>
      <w:pPr/>
      <w:r>
        <w:rPr>
          <w:lang w:val="id_ID" w:bidi="id_ID"/>
        </w:rPr>
      </w:r>
      <w:r>
        <w:rPr>
          <w:b/>
          <w:lang w:val="id_ID" w:bidi="id_ID"/>
        </w:rPr>
        <w:t>Pikiran jahat</w:t>
      </w:r>
      <w:r>
        <w:rPr>
          <w:lang w:val="id_ID" w:bidi="id_ID"/>
        </w:rPr>
        <w:t xml:space="preserve"> adalah pikiran banyak orang yang menyebabkan mereka melakukan hal-hal yang jahat. Kemudian, kita dapat membagi hal-hal yang jahat menjadi tindakan dan sifat-sifat. </w:t>
      </w:r>
    </w:p>
    <w:p>
      <w:pPr/>
      <w:r>
        <w:rPr>
          <w:lang w:val="id_ID" w:bidi="id_ID"/>
        </w:rPr>
      </w:r>
      <w:r>
        <w:rPr>
          <w:lang w:val="id_ID" w:bidi="id_ID"/>
        </w:rPr>
        <w:t xml:space="preserve">Tindakan yang dibicarakan Yesus adalah </w:t>
      </w:r>
      <w:r>
        <w:rPr>
          <w:b/>
          <w:lang w:val="id_ID" w:bidi="id_ID"/>
        </w:rPr>
        <w:t xml:space="preserve">percabulan </w:t>
      </w:r>
      <w:r>
        <w:rPr>
          <w:lang w:val="id_ID" w:bidi="id_ID"/>
        </w:rPr>
        <w:t xml:space="preserve"> (atau </w:t>
      </w:r>
      <w:r>
        <w:rPr>
          <w:b/>
          <w:lang w:val="id_ID" w:bidi="id_ID"/>
        </w:rPr>
        <w:t>zina</w:t>
      </w:r>
      <w:r>
        <w:rPr>
          <w:lang w:val="id_ID" w:bidi="id_ID"/>
        </w:rPr>
        <w:t>). Ini adalah istilah luas yang mengacu pada segala jenis amoralitas seksual.</w:t>
      </w:r>
    </w:p>
    <w:p>
      <w:pPr/>
      <w:r>
        <w:rPr>
          <w:lang w:val="id_ID" w:bidi="id_ID"/>
        </w:rPr>
      </w:r>
      <w:r>
        <w:rPr>
          <w:lang w:val="id_ID" w:bidi="id_ID"/>
        </w:rPr>
        <w:t xml:space="preserve">Dia kemudian berbicara tentang </w:t>
      </w:r>
      <w:r>
        <w:rPr>
          <w:b/>
          <w:lang w:val="id_ID" w:bidi="id_ID"/>
        </w:rPr>
        <w:t>pencurian</w:t>
      </w:r>
      <w:r>
        <w:rPr>
          <w:lang w:val="id_ID" w:bidi="id_ID"/>
        </w:rPr>
        <w:t xml:space="preserve">, atau </w:t>
      </w:r>
      <w:r>
        <w:rPr>
          <w:b/>
          <w:lang w:val="id_ID" w:bidi="id_ID"/>
        </w:rPr>
        <w:t>mencuri</w:t>
      </w:r>
      <w:r>
        <w:rPr>
          <w:lang w:val="id_ID" w:bidi="id_ID"/>
        </w:rPr>
        <w:t xml:space="preserve">, dan </w:t>
      </w:r>
      <w:r>
        <w:rPr>
          <w:b/>
          <w:lang w:val="id_ID" w:bidi="id_ID"/>
        </w:rPr>
        <w:t>pembunuhan</w:t>
      </w:r>
      <w:r>
        <w:rPr>
          <w:lang w:val="id_ID" w:bidi="id_ID"/>
        </w:rPr>
        <w:t xml:space="preserve">. </w:t>
      </w:r>
    </w:p>
    <w:p>
      <w:pPr/>
      <w:r>
        <w:rPr>
          <w:lang w:val="id_ID" w:bidi="id_ID"/>
        </w:rPr>
      </w:r>
      <w:r>
        <w:rPr>
          <w:lang w:val="id_ID" w:bidi="id_ID"/>
        </w:rPr>
        <w:t xml:space="preserve">Dia berbicara tentang </w:t>
      </w:r>
      <w:hyperlink r:id="rId224">
        <w:r>
          <w:rPr>
            <w:lang w:val="id_ID" w:bidi="id_ID"/>
          </w:rPr>
          <w:rPr>
            <w:color w:val="0000EE"/>
            <w:u w:val="single"/>
          </w:rPr>
          <w:t>perzinaan</w:t>
        </w:r>
      </w:hyperlink>
      <w:r>
        <w:rPr>
          <w:lang w:val="id_ID" w:bidi="id_ID"/>
        </w:rPr>
        <w:t>, yang merupakan amoralitas seksual dengan seseorang yang bukan istri atau suami Anda.</w:t>
      </w:r>
    </w:p>
    <w:p>
      <w:pPr/>
      <w:r>
        <w:rPr>
          <w:lang w:val="id_ID" w:bidi="id_ID"/>
        </w:rPr>
      </w:r>
      <w:r>
        <w:rPr>
          <w:lang w:val="id_ID" w:bidi="id_ID"/>
        </w:rPr>
        <w:t xml:space="preserve">Dia berbicara tentang </w:t>
      </w:r>
      <w:r>
        <w:rPr>
          <w:b/>
          <w:lang w:val="id_ID" w:bidi="id_ID"/>
        </w:rPr>
        <w:t>keserakahan</w:t>
      </w:r>
      <w:r>
        <w:rPr>
          <w:lang w:val="id_ID" w:bidi="id_ID"/>
        </w:rPr>
        <w:t>, yang dapat merujuk kepada kecemburuan secara seksual.</w:t>
      </w:r>
    </w:p>
    <w:p>
      <w:pPr/>
      <w:r>
        <w:rPr>
          <w:lang w:val="id_ID" w:bidi="id_ID"/>
        </w:rPr>
      </w:r>
      <w:r>
        <w:rPr>
          <w:lang w:val="id_ID" w:bidi="id_ID"/>
        </w:rPr>
        <w:t xml:space="preserve">Dia berbicara tentang </w:t>
      </w:r>
      <w:r>
        <w:rPr>
          <w:b/>
          <w:lang w:val="id_ID" w:bidi="id_ID"/>
        </w:rPr>
        <w:t>kejahatan</w:t>
      </w:r>
      <w:r>
        <w:rPr>
          <w:lang w:val="id_ID" w:bidi="id_ID"/>
        </w:rPr>
        <w:t xml:space="preserve"> yang merupakan istilah umum yang merujuk pada tindak kejahatan yang disengaja. </w:t>
      </w:r>
    </w:p>
    <w:p>
      <w:pPr/>
      <w:r>
        <w:rPr>
          <w:lang w:val="id_ID" w:bidi="id_ID"/>
        </w:rPr>
      </w:r>
      <w:r>
        <w:rPr>
          <w:lang w:val="id_ID" w:bidi="id_ID"/>
        </w:rPr>
        <w:t>Kemudian Yesus mencantumkan sifat-sifat yang jahat.</w:t>
      </w:r>
    </w:p>
    <w:p>
      <w:pPr>
        <w:pStyle w:val="ListBullet"/>
        <w:spacing w:line="240" w:lineRule="auto"/>
        <w:ind w:left="720"/>
      </w:pPr>
      <w:r>
        <w:rPr>
          <w:lang w:val="id_ID" w:bidi="id_ID"/>
        </w:rPr>
      </w:r>
      <w:r>
        <w:rPr>
          <w:b/>
          <w:lang w:val="id_ID" w:bidi="id_ID"/>
        </w:rPr>
        <w:t>Tipu daya</w:t>
      </w:r>
      <w:r>
        <w:rPr>
          <w:lang w:val="id_ID" w:bidi="id_ID"/>
        </w:rPr>
        <w:t>yaitu ketika seseorang berbohong dan penuh pengkhianatan.</w:t>
      </w:r>
    </w:p>
    <w:p>
      <w:pPr>
        <w:pStyle w:val="ListBullet"/>
        <w:spacing w:line="240" w:lineRule="auto"/>
        <w:ind w:left="720"/>
      </w:pPr>
      <w:r>
        <w:rPr>
          <w:lang w:val="id_ID" w:bidi="id_ID"/>
        </w:rPr>
      </w:r>
      <w:r>
        <w:rPr>
          <w:b/>
          <w:lang w:val="id_ID" w:bidi="id_ID"/>
        </w:rPr>
        <w:t>Keinginan hawa nafsu</w:t>
      </w:r>
    </w:p>
    <w:p>
      <w:pPr>
        <w:pStyle w:val="ListBullet"/>
        <w:spacing w:line="240" w:lineRule="auto"/>
        <w:ind w:left="720"/>
      </w:pPr>
      <w:r>
        <w:rPr>
          <w:lang w:val="id_ID" w:bidi="id_ID"/>
        </w:rPr>
      </w:r>
      <w:r>
        <w:rPr>
          <w:b/>
          <w:lang w:val="id_ID" w:bidi="id_ID"/>
        </w:rPr>
        <w:t>Iri</w:t>
      </w:r>
      <w:r>
        <w:rPr>
          <w:lang w:val="id_ID" w:bidi="id_ID"/>
        </w:rPr>
        <w:t xml:space="preserve"> ketika seseorang menginginkan sesuatu yang dimiliki orang lain.</w:t>
      </w:r>
    </w:p>
    <w:p>
      <w:pPr>
        <w:pStyle w:val="ListBullet"/>
        <w:spacing w:line="240" w:lineRule="auto"/>
        <w:ind w:left="720"/>
      </w:pPr>
      <w:r>
        <w:rPr>
          <w:lang w:val="id_ID" w:bidi="id_ID"/>
        </w:rPr>
      </w:r>
      <w:r>
        <w:rPr>
          <w:b/>
          <w:lang w:val="id_ID" w:bidi="id_ID"/>
        </w:rPr>
        <w:t>Fitnah</w:t>
      </w:r>
      <w:r>
        <w:rPr>
          <w:lang w:val="id_ID" w:bidi="id_ID"/>
        </w:rPr>
        <w:t xml:space="preserve"> yaitu mengatakan sesuatu yang buruk tentang orang lain, tetapi kebanyakan digunakan untuk mengatakan sesuatu yang buruk tentang Allah.</w:t>
      </w:r>
    </w:p>
    <w:p>
      <w:pPr>
        <w:pStyle w:val="ListBullet"/>
        <w:spacing w:line="240" w:lineRule="auto"/>
        <w:ind w:left="720"/>
      </w:pPr>
      <w:r>
        <w:rPr>
          <w:lang w:val="id_ID" w:bidi="id_ID"/>
        </w:rPr>
      </w:r>
      <w:r>
        <w:rPr>
          <w:b/>
          <w:lang w:val="id_ID" w:bidi="id_ID"/>
        </w:rPr>
        <w:t>Kebanggaan</w:t>
      </w:r>
      <w:r>
        <w:rPr>
          <w:lang w:val="id_ID" w:bidi="id_ID"/>
        </w:rPr>
        <w:t xml:space="preserve"> adalah kesombongan atau pemikiran diri sendiri sebagai yang lebih baik daripada orang lain.</w:t>
      </w:r>
    </w:p>
    <w:p>
      <w:pPr>
        <w:pStyle w:val="ListBullet"/>
        <w:spacing w:line="240" w:lineRule="auto"/>
        <w:ind w:left="720"/>
      </w:pPr>
      <w:r>
        <w:rPr>
          <w:lang w:val="id_ID" w:bidi="id_ID"/>
        </w:rPr>
      </w:r>
      <w:r>
        <w:rPr>
          <w:b/>
          <w:lang w:val="id_ID" w:bidi="id_ID"/>
        </w:rPr>
        <w:t>Kebodohan</w:t>
      </w:r>
      <w:r>
        <w:rPr>
          <w:lang w:val="id_ID" w:bidi="id_ID"/>
        </w:rPr>
        <w:t xml:space="preserve"> merujuk pada sifat seseorang yang tidak mengenal Allah dan tidak ingin mengenal-Nya.</w:t>
      </w:r>
    </w:p>
    <w:p>
      <w:pPr/>
      <w:r>
        <w:rPr>
          <w:lang w:val="id_ID" w:bidi="id_ID"/>
        </w:rPr>
      </w:r>
      <w:r>
        <w:rPr>
          <w:lang w:val="id_ID" w:bidi="id_ID"/>
        </w:rPr>
        <w:t>Inilah hal-hal yang berasal dari karakter seseorang. Inilah hal-hal yang menyebabkan seseorang tercemar atau najis -- atau tidak layak untuk melayani Allah.</w:t>
      </w:r>
    </w:p>
    <w:p>
      <w:pPr/>
      <w:r>
        <w:rPr>
          <w:lang w:val="id_ID" w:bidi="id_ID"/>
        </w:rPr>
      </w:r>
      <w:r>
        <w:rPr>
          <w:lang w:val="id_ID" w:bidi="id_ID"/>
        </w:rPr>
        <w:t xml:space="preserve">Berhentilah di sini dan diskusikan dalam kelompok kata atau frasa apa yang akan Anda pakai untuk tindakan-tindakan dan sifat-sifat yang jahat.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7:14–23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25">
        <w:r>
          <w:rPr>
            <w:lang w:val="id_ID" w:bidi="id_ID"/>
          </w:rPr>
          <w:rPr>
            <w:color w:val="0000EE"/>
            <w:u w:val="single"/>
          </w:rPr>
          <w:t>Dengar dan Renungkan</w:t>
        </w:r>
      </w:hyperlink>
      <w:r>
        <w:rPr>
          <w:lang w:val="id_ID" w:bidi="id_ID"/>
        </w:rPr>
        <w:t xml:space="preserve"> (930 KB)</w:t>
      </w:r>
      <w:r>
        <w:rPr>
          <w:lang w:val="id_ID" w:bidi="id_ID"/>
        </w:rPr>
      </w:r>
    </w:p>
    <w:p>
      <w:pPr>
        <w:pStyle w:val="ListBullet"/>
        <w:spacing w:line="240" w:lineRule="auto"/>
        <w:ind w:left="720"/>
      </w:pPr>
      <w:r>
        <w:rPr>
          <w:lang w:val="id_ID" w:bidi="id_ID"/>
        </w:rPr>
      </w:r>
      <w:hyperlink r:id="rId226">
        <w:r>
          <w:rPr>
            <w:lang w:val="id_ID" w:bidi="id_ID"/>
          </w:rPr>
          <w:rPr>
            <w:color w:val="0000EE"/>
            <w:u w:val="single"/>
          </w:rPr>
          <w:t>Menyiapkan Panggung</w:t>
        </w:r>
      </w:hyperlink>
      <w:r>
        <w:rPr>
          <w:lang w:val="id_ID" w:bidi="id_ID"/>
        </w:rPr>
        <w:t xml:space="preserve"> (6.0 MB)</w:t>
      </w:r>
      <w:r>
        <w:rPr>
          <w:lang w:val="id_ID" w:bidi="id_ID"/>
        </w:rPr>
      </w:r>
    </w:p>
    <w:p>
      <w:pPr>
        <w:pStyle w:val="ListBullet"/>
        <w:spacing w:line="240" w:lineRule="auto"/>
        <w:ind w:left="720"/>
      </w:pPr>
      <w:r>
        <w:rPr>
          <w:lang w:val="id_ID" w:bidi="id_ID"/>
        </w:rPr>
      </w:r>
      <w:hyperlink r:id="rId227">
        <w:r>
          <w:rPr>
            <w:lang w:val="id_ID" w:bidi="id_ID"/>
          </w:rPr>
          <w:rPr>
            <w:color w:val="0000EE"/>
            <w:u w:val="single"/>
          </w:rPr>
          <w:t>Menjelaskan Adegan</w:t>
        </w:r>
      </w:hyperlink>
      <w:r>
        <w:rPr>
          <w:lang w:val="id_ID" w:bidi="id_ID"/>
        </w:rPr>
        <w:t xml:space="preserve"> (4.6 MB)</w:t>
      </w:r>
      <w:r>
        <w:rPr>
          <w:lang w:val="id_ID" w:bidi="id_ID"/>
        </w:rPr>
      </w:r>
    </w:p>
    <w:p>
      <w:pPr>
        <w:pStyle w:val="ListBullet"/>
        <w:spacing w:line="240" w:lineRule="auto"/>
        <w:ind w:left="720"/>
      </w:pPr>
      <w:r>
        <w:rPr>
          <w:lang w:val="id_ID" w:bidi="id_ID"/>
        </w:rPr>
      </w:r>
      <w:hyperlink r:id="rId228">
        <w:r>
          <w:rPr>
            <w:lang w:val="id_ID" w:bidi="id_ID"/>
          </w:rPr>
          <w:rPr>
            <w:color w:val="0000EE"/>
            <w:u w:val="single"/>
          </w:rPr>
          <w:t>Memperagakan Bacaan</w:t>
        </w:r>
      </w:hyperlink>
      <w:r>
        <w:rPr>
          <w:lang w:val="id_ID" w:bidi="id_ID"/>
        </w:rPr>
        <w:t xml:space="preserve"> (3.2 MB)</w:t>
      </w:r>
      <w:r>
        <w:rPr>
          <w:lang w:val="id_ID" w:bidi="id_ID"/>
        </w:rPr>
      </w:r>
    </w:p>
    <w:p>
      <w:pPr>
        <w:pStyle w:val="ListBullet"/>
        <w:spacing w:line="240" w:lineRule="auto"/>
        <w:ind w:left="720"/>
      </w:pPr>
      <w:r>
        <w:rPr>
          <w:lang w:val="id_ID" w:bidi="id_ID"/>
        </w:rPr>
      </w:r>
      <w:hyperlink r:id="rId229">
        <w:r>
          <w:rPr>
            <w:lang w:val="id_ID" w:bidi="id_ID"/>
          </w:rPr>
          <w:rPr>
            <w:color w:val="0000EE"/>
            <w:u w:val="single"/>
          </w:rPr>
          <w:t>Melengkapi yang Kurang</w:t>
        </w:r>
      </w:hyperlink>
      <w:r>
        <w:rPr>
          <w:lang w:val="id_ID" w:bidi="id_ID"/>
        </w:rPr>
        <w:t xml:space="preserve"> (3.1 MB)</w:t>
      </w:r>
      <w:r>
        <w:rPr>
          <w:lang w:val="id_ID" w:bidi="id_ID"/>
        </w:rPr>
      </w:r>
    </w:p>
    <w:p>
      <w:pPr>
        <w:pStyle w:val="ListBullet"/>
        <w:spacing w:line="240" w:lineRule="auto"/>
        <w:ind w:left="720"/>
      </w:pPr>
      <w:r>
        <w:rPr>
          <w:lang w:val="id_ID" w:bidi="id_ID"/>
        </w:rPr>
      </w:r>
      <w:hyperlink r:id="rId230">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7:24–30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tahap ini, dengarkan Markus 7:24–30 dan renungkanlah dalam hati.</w:t>
      </w:r>
    </w:p>
    <w:p>
      <w:pPr/>
      <w:r>
        <w:rPr>
          <w:lang w:val="id_ID" w:bidi="id_ID"/>
        </w:rPr>
      </w:r>
      <w:r>
        <w:rPr>
          <w:lang w:val="id_ID" w:bidi="id_ID"/>
        </w:rPr>
        <w:t>Dengarkan versi audio dari Markus 7:24–30 sebanyak tiga kali, dalam tiga terjemahan yang berbeda, jika memungkinkan. Kemudian, sebagai kelompok, bahas pertanyaan-pertanyaan berikut:</w:t>
      </w:r>
    </w:p>
    <w:p>
      <w:pPr>
        <w:pStyle w:val="ListNumber"/>
        <w:numPr>
          <w:ilvl w:val="0"/>
          <w:numId w:val="41"/>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dikatakan bagian ini kepada kita tentang Allah atau Yesus?</w:t>
      </w:r>
    </w:p>
    <w:p>
      <w:pPr>
        <w:pStyle w:val="ListNumber"/>
        <w:spacing w:line="240" w:lineRule="auto"/>
        <w:ind w:left="720"/>
      </w:pPr>
      <w:r>
        <w:rPr>
          <w:lang w:val="id_ID" w:bidi="id_ID"/>
        </w:rPr>
      </w:r>
      <w:r>
        <w:rPr>
          <w:lang w:val="id_ID" w:bidi="id_ID"/>
        </w:rPr>
        <w:t>Apa yang dikatakan bagian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7:24–30 dalam terjemahan yang paling mudah dipahami.</w:t>
      </w:r>
    </w:p>
    <w:p>
      <w:pPr/>
      <w:r>
        <w:rPr>
          <w:lang w:val="id_ID" w:bidi="id_ID"/>
        </w:rPr>
      </w:r>
      <w:r>
        <w:rPr>
          <w:lang w:val="id_ID" w:bidi="id_ID"/>
        </w:rPr>
        <w:t xml:space="preserve">Kita tahu bahwa kisah ini terjadi setelah pengajaran sebelumnya, tetapi kita tidak tahu berapa lama kemudian. Pastikan bahwa Anda menggunakan istilah umum untuk waktu yang telah berlalu. Kita tahu dari kisah yang sama dalam Matius bahwa para murid pergi bersama Yesus, meskipun mereka tidak disebutkan di sini. Di ayat sebelumnya, Yesus baru saja mengajarkan bahwa kemurnian batin lebih baik daripada kemurnian ritual lahiriah. Salah satu aturan ritual Yahudi adalah jika mereka menyentuh atau melakukan sesuatu bersama orang-orang non-Yahudi (disebut orang-orang Kafir), mereka akan menjadi najis. Namun, Yesus pergi ke wilayah Tirus di Siro Fenisia, bagian utara tanah Yahudi. Ini adalah satu-satunya saat Yesus melakukan perjalanan di luar batas wilayah Israel. Yesus menunjukkan kita melalui tindakan apa yang baru Dia ajarkan dalam perkataan--bahwa kita tidak menjadi bersih atau najis karena tindakan lahiriah. Ingatlah bahwa Markus sedang berbicara kepada orang-orang percaya baru dari kalangan non-Yahudi (orang-orang percaya non-Yahudi) dalam kitabnya. Markus mungkin juga ingin mengingatkan para orang percaya non-Yahudi baru bahwa Yesus benar-benar memandang mereka bersih dan layak dalam pandangan-Nya. </w:t>
      </w:r>
    </w:p>
    <w:p>
      <w:pPr/>
      <w:r>
        <w:rPr>
          <w:lang w:val="id_ID" w:bidi="id_ID"/>
        </w:rPr>
      </w:r>
      <w:r>
        <w:rPr>
          <w:lang w:val="id_ID" w:bidi="id_ID"/>
        </w:rPr>
        <w:t xml:space="preserve">Tunjukkan tim penerjemah peta yang menunjukkan Galilea dan Siro Fenisia di mana Tirus adalah kota pusat. Hentikan sejenak audio ini di sini. </w:t>
      </w:r>
    </w:p>
    <w:p>
      <w:pPr/>
      <w:r>
        <w:rPr>
          <w:lang w:val="id_ID" w:bidi="id_ID"/>
        </w:rPr>
      </w:r>
      <w:r>
        <w:rPr>
          <w:lang w:val="id_ID" w:bidi="id_ID"/>
        </w:rPr>
        <w:t>Yesus ingin menjauh untuk beristirahat karena semua pekerjaan yang telah Dia lakukan, dan Dia tidak ingin diketahui oleh siapa pun. Tetapi orang-orang Tirus telah mendengar tentang mukjizat-mukjizat-Nya. Kita tahu hal ini karena beberapa dari mereka datang untuk bertemu Yesus ketika Dia berada di dekat Danau Galilea. Orang-orang Tirus ingin bertemu dengan Yesus. Seorang perempuan, orang dari bangsa lain, atau orang non-Yahudi, dari daerah ini mendengar Yesus berada di sana. Perempuan ini adalah Sirofenisia, yang berarti ia berasal dari bagian dari provinsi Siria yang disebut Fenisia. Ia mendatangi Yesus karena putrinya kerasukan setan. Dari kisah-kisah lain di Markus, kita tahu bahwa setan sangat kejam kepada orang-orang yang kerasukan. Setan-setan dapat mengendalikan pikiran atau tindakan seseorang. Gadis ini mungkin telah mengalami kejang-kejang atau jatuh ke dalam api maupun air. Perempuan itu tersungkur di kaki Yesus. Ini bukan berarti bahwa ia tersandung dan tersungkur, tetapi berarti ia bersujud di kaki Yesus -- ia berlutut dan bersujud di tanah demi menunjukkan rasa hormat dan kesedihan atas situasinya. Ia memohon dan terus memohon kepada Yesus untuk menyuruh setan meninggalkan putrinya dan berhenti mengendalikannya. Putrinya masih berada di rumah—ia tidak bersama ibunya.</w:t>
      </w:r>
    </w:p>
    <w:p>
      <w:pPr/>
      <w:r>
        <w:rPr>
          <w:lang w:val="id_ID" w:bidi="id_ID"/>
        </w:rPr>
      </w:r>
      <w:r>
        <w:rPr>
          <w:lang w:val="id_ID" w:bidi="id_ID"/>
        </w:rPr>
        <w:t xml:space="preserve">Berhenti di sini dan diskusikan dengan tim penerjemah Anda. Bagaimana cara menunjukkan rasa hormat kepada seorang guru yang Anda mintai bantuan? Dalam kebudayaan Anda, apa arti membungkuk di hadapan seseorang? Hentikan sejenak audio ini di sini. </w:t>
      </w:r>
    </w:p>
    <w:p>
      <w:pPr/>
      <w:r>
        <w:rPr>
          <w:lang w:val="id_ID" w:bidi="id_ID"/>
        </w:rPr>
      </w:r>
      <w:r>
        <w:rPr>
          <w:lang w:val="id_ID" w:bidi="id_ID"/>
        </w:rPr>
        <w:t>Yesus menjawab perempuan non-Yahudi itu dengan menggunakan perumpamaan, atau sebuah cerita, untuk menjelaskan kepadanya. Dia berkata, "Tidak benar mengambil rotinya anak-anak dan memberikannya kepada anjing." Biarkan dahulu anak-anak makan semua yang mereka inginkan." Wanita itu pasti memahami kisah ini, tetapi penonton Anda mungkin tidak. Inilah maksud dari kisah ini: Yesus memberikan kita gambaran rumah keluarga tempat anak-anak duduk dan makan makanan. "Anak-anak" dalam kisah ini mengacu pada orang-orang Yahudi. Anjing dalam perumpamaan ini adalah anjing keluarga yang dikasihi yang diizinkan masuk ketika makan -- mereka bukan anjing liar atau anjing buas. Mereka biasanya duduk atau menunggu di bawah meja agar keluarga memberikan makanan dari meja. Yesus mengatakan kepada wanita bahwa Dia datang untuk melayani umat Yahudi terlebih dahulu. Dalam Perjanjian Lama, bangsa Yahudi Israel adalah anak-anak Allah, atau umat pilihan Allah. Yesus membagikan Injil atau kabar baik dengan orang-orang Yahudi di hadapan bangsa-bangsa lain. Mungkin ini tampak seperti respons yang kasar dari Yesus. Namun, ini juga seperti sebuah ujian bagi wanita itu. Yesus tidak ingin ia mengira bahwa Dia adalah Tukang sihir yang hanya akan melakukan apa pun yang perempuan itu mau. Seberapa besar iman-kepercayaan kepada Yesus yang dia miliki? Wanita itu tidak tersinggung karena dibandingkan dengan seekor anjing. Sebaliknya, ia tahu bahwa di rumah, anak-anak biasanya sengaja menjatuhkan remah roti untuk anjing selama makan. Wanita itu tidak meminta untuk menerima lebih daripada orang-orang Yahudi atau menggantikan orang-orang Yahudi. Ia memiliki iman dan keyakinan bahwa Yesus dapat melakukan semuanya pada saat bersamaan!</w:t>
      </w:r>
    </w:p>
    <w:p>
      <w:pPr/>
      <w:r>
        <w:rPr>
          <w:lang w:val="id_ID" w:bidi="id_ID"/>
        </w:rPr>
      </w:r>
      <w:r>
        <w:rPr>
          <w:lang w:val="id_ID" w:bidi="id_ID"/>
        </w:rPr>
        <w:t xml:space="preserve">Berhentilah di sini dan diskusikan sebagai tim penerjemah -- adakah orang-orang tertentu yang mungkin dianggap "najis" di sekitar masyarakat Anda? Bagaimana Anda memperlakukan mereka? Hentikan sejenak audio ini di sini. </w:t>
      </w:r>
    </w:p>
    <w:p>
      <w:pPr/>
      <w:r>
        <w:rPr>
          <w:lang w:val="id_ID" w:bidi="id_ID"/>
        </w:rPr>
      </w:r>
      <w:r>
        <w:rPr>
          <w:lang w:val="id_ID" w:bidi="id_ID"/>
        </w:rPr>
        <w:t>Yesus menunjukkan kebahagiaan atas iman wanita itu. Kemudian Dia menyuruhnya pulang sebagai cara untuk mengatakan, "Putrimu sembuh."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7:24–30 dalam terjemahan yang paling mudah dipahami.</w:t>
      </w:r>
    </w:p>
    <w:p>
      <w:pPr/>
      <w:r>
        <w:rPr>
          <w:lang w:val="id_ID" w:bidi="id_ID"/>
        </w:rPr>
      </w:r>
      <w:r>
        <w:rPr>
          <w:lang w:val="id_ID" w:bidi="id_ID"/>
        </w:rPr>
        <w:t>Pada langkah ini, kelompok akan menjelaskan adegan, tokoh, dan latar dari bagian ini. Kemudian, kelompok akan membayangkan bagian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meninggalkan daerah Galilea dan pergi ke utara wilayah Tirus. Dia pergi ke sebuah rumah di mana dia tidak ingin ditemukan oleh orang lain, tetapi seorang perempuan mendengar tentang dia lalu mendatanginya. Dia meminta-Nya untuk mengusir setan dari putrinya, yang kerasukan.</w:t>
      </w:r>
    </w:p>
    <w:p>
      <w:pPr/>
      <w:r>
        <w:rPr>
          <w:lang w:val="id_ID" w:bidi="id_ID"/>
        </w:rPr>
      </w:r>
      <w:r>
        <w:rPr>
          <w:b/>
          <w:lang w:val="id_ID" w:bidi="id_ID"/>
        </w:rPr>
        <w:t>Adegan kedua:</w:t>
      </w:r>
      <w:r>
        <w:rPr>
          <w:lang w:val="id_ID" w:bidi="id_ID"/>
        </w:rPr>
        <w:t xml:space="preserve"> Ada sebuah diskusi antara wanita itu, yang bukan orang Yahudi melainkan orang dari bangsa lain yang lahir di Siro Fenisia. Yesus mengatakan bahwa Dia harus memberi makan keluarga-Nya sendiri, orang-orang Yahudi. Dia berkata, "Tidak baik mengambil makanan dari anak-anak dan melemparkannya kepada anjing."</w:t>
      </w:r>
    </w:p>
    <w:p>
      <w:pPr/>
      <w:r>
        <w:rPr>
          <w:lang w:val="id_ID" w:bidi="id_ID"/>
        </w:rPr>
      </w:r>
      <w:r>
        <w:rPr>
          <w:lang w:val="id_ID" w:bidi="id_ID"/>
        </w:rPr>
        <w:t>Ia menjawab, "Benar, tetapi bahkan anjing di bawah meja diizinkan untuk makan sisa makanan dari piring anak-anak."</w:t>
      </w:r>
    </w:p>
    <w:p>
      <w:pPr/>
      <w:r>
        <w:rPr>
          <w:lang w:val="id_ID" w:bidi="id_ID"/>
        </w:rPr>
      </w:r>
      <w:r>
        <w:rPr>
          <w:lang w:val="id_ID" w:bidi="id_ID"/>
        </w:rPr>
      </w:r>
      <w:r>
        <w:rPr>
          <w:b/>
          <w:lang w:val="id_ID" w:bidi="id_ID"/>
        </w:rPr>
        <w:t>Dalam adegan ketiga:</w:t>
      </w:r>
      <w:r>
        <w:rPr>
          <w:lang w:val="id_ID" w:bidi="id_ID"/>
        </w:rPr>
        <w:t xml:space="preserve"> Yesus berkata, "Jawaban yang bagus. Sekarang pulanglah, setan telah meninggalkan putrimu." Wanita itu tiba di rumah untuk menemukan gadis kecilnya berbaring tenang di tempat tidur, setan sudah pergi.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Seorang wanita Siro Fenisia</w:t>
      </w:r>
    </w:p>
    <w:p>
      <w:pPr>
        <w:pStyle w:val="ListBullet"/>
        <w:spacing w:line="240" w:lineRule="auto"/>
        <w:ind w:left="720"/>
      </w:pPr>
      <w:r>
        <w:rPr>
          <w:lang w:val="id_ID" w:bidi="id_ID"/>
        </w:rPr>
      </w:r>
      <w:r>
        <w:rPr>
          <w:lang w:val="id_ID" w:bidi="id_ID"/>
        </w:rPr>
        <w:t>Anak perempuan yang kerasukan setan milik wanita itu</w:t>
      </w:r>
    </w:p>
    <w:p>
      <w:pPr>
        <w:pStyle w:val="ListBullet"/>
        <w:spacing w:line="240" w:lineRule="auto"/>
        <w:ind w:left="720"/>
      </w:pPr>
      <w:r>
        <w:rPr>
          <w:lang w:val="id_ID" w:bidi="id_ID"/>
        </w:rPr>
      </w:r>
      <w:r>
        <w:rPr>
          <w:lang w:val="id_ID" w:bidi="id_ID"/>
        </w:rPr>
        <w:t>Ada penyebutan tentang orang Yahudi dan non-Yahudi</w:t>
      </w:r>
    </w:p>
    <w:p>
      <w:pPr/>
      <w:r>
        <w:rPr>
          <w:lang w:val="id_ID" w:bidi="id_ID"/>
        </w:rPr>
      </w:r>
      <w:r>
        <w:rPr>
          <w:lang w:val="id_ID" w:bidi="id_ID"/>
        </w:rPr>
        <w:t>Sebagai kelompok, perhatikan bagian-bagian dari latar belakang bagian ini: Dalam adegan pertama, Yesus meninggalkan wilayah Galilea bersama para murid-Nya dan pergi ke wilayah Tirus. Kita tidak tahu persis di mana Yesus berada, tetapi perjalanan itu mungkin sekitar 20 mil, atau 32 kilometer. Yesus berada di "sekitar" Tirus, yang berarti Dia berada di daerah dekat kota yang disebut Tirus yang berada di barat laut Danau Galilea. Yesus mungkin tidak memasuki kota mana pun karena Dia tidak ingin diperhatikan oleh siapa pun, Dia ingin beristirahat. Namun, orang-orang memperhatikan Yesus, kehadiran-Nya di daerah itu tidak dapat dirahasiakan. Ini mungkin membuat frustrasi bagi Yesus.</w:t>
      </w:r>
    </w:p>
    <w:p>
      <w:pPr/>
      <w:r>
        <w:rPr>
          <w:lang w:val="id_ID" w:bidi="id_ID"/>
        </w:rPr>
      </w:r>
      <w:r>
        <w:rPr>
          <w:lang w:val="id_ID" w:bidi="id_ID"/>
        </w:rPr>
        <w:t xml:space="preserve">Berhentilah di sini dan tunjukkan peta yang menunjukkan Galilea dan wilayah Tirus. Hentikan sejenak audio ini di sini. </w:t>
      </w:r>
    </w:p>
    <w:p>
      <w:pPr/>
      <w:r>
        <w:rPr>
          <w:lang w:val="id_ID" w:bidi="id_ID"/>
        </w:rPr>
      </w:r>
      <w:r>
        <w:rPr>
          <w:lang w:val="id_ID" w:bidi="id_ID"/>
        </w:rPr>
        <w:t xml:space="preserve">Yesus menemukan sebuah rumah untuk tinggal. Markus tidak mengatakan kepada kita rumah siapa itu. Seorang perempuan non-Yahudi datang kepada-Nya di rumah itu dan tersungkur di kakinya. Dia membungkuk dan menurunkan wajahnya ke lantai sebagai tindakan hormat. Perempuan itu berulang kali memohon kepada Yesus untuk mengusir setan dari putrinya. Perempuan itu akan sangat tertekan atas penderitaan putrinya. Kita tidak tahu berapa lama putri itu telah kerasukan oleh setan atau usia putrinya. Namun, kata yang sama digunakan untuk putri Yairus dalam kisah sebelumnya dalam Markus 5. Jadi, ia mungkin belum menikah dan pada awal remajanya. Beberapa terjemahan mengatakan "putri kecil." Ini tidak berarti secara fisik kecil atau pendek tetapi merupakan istilah kasih sayang. </w:t>
      </w:r>
    </w:p>
    <w:p>
      <w:pPr/>
      <w:r>
        <w:rPr>
          <w:lang w:val="id_ID" w:bidi="id_ID"/>
        </w:rPr>
      </w:r>
      <w:r>
        <w:rPr>
          <w:lang w:val="id_ID" w:bidi="id_ID"/>
        </w:rPr>
        <w:t xml:space="preserve">Di adegan kedua, Yesus memberikan perumpamaan pendek untuk menjelaskan bahwa Dia harus memberi makan anak-anak-Nya, keluarga-Nya, orang-orang Yahudi. Dia berkata, "Tidak patut mengambil makanan dari anak-anak dan melemparkannya kepada anjing." Ketika Yesus mengatakan "itu tidak patut," Dia tidak bermaksud itu adalah dosa, Dia bermaksud itu tidak pantas atau tidak baik. Yesus mengatakan bahwa tidak baik mengambil roti dari anak-anak. Roti adalah makanan utama untuk orang-orang di daerah ini, tetapi di sini berarti itu, tidak baik untuk mengambil hal-hal yang menguntungkan orang-orang Yahudi, yang merupakan bantuan Yesus untuk menyembuhkan orang-orang. Kita melihat dalam perikop lain dari Markus bagaimana tindakan Yesus menunjukkan kasih kepada semua orang, bahkan orang-orang yang terbuang. Oleh karena itu mungkin tampak bahwa tanggapan-Nya di sini kasar dan tidak sama dengan pesan-pesan lainnya. Namun, Yesus sedang menguji iman perempuan itu. </w:t>
      </w:r>
    </w:p>
    <w:p>
      <w:pPr/>
      <w:r>
        <w:rPr>
          <w:lang w:val="id_ID" w:bidi="id_ID"/>
        </w:rPr>
      </w:r>
      <w:r>
        <w:rPr>
          <w:lang w:val="id_ID" w:bidi="id_ID"/>
        </w:rPr>
        <w:t>Perempuan itu menanggapi dan menyebut Yesus "Tuhan." Gelar ini akan diberikan kepada seseorang yang berada di posisi tinggi atau memiliki otoritas, tetapi juga digunakan sebagai gelar untuk merujuk kepada Allah. Kita tidak tahu dengan cara mana perempuan itu menggunakan istilah ini, tetapi kita tahu bahwa ia memiliki kepercayaan pada kuasa dan kebaikan Yesus, dan memiliki iman pada otoritas-Nya untuk menyembuhkan. Perempuan itu melanjutkan dengan mengatakan, "Bahkan anjing memiliki hak untuk makan remah-remah dari piring anak-anak."</w:t>
      </w:r>
    </w:p>
    <w:p>
      <w:pPr/>
      <w:r>
        <w:rPr>
          <w:lang w:val="id_ID" w:bidi="id_ID"/>
        </w:rPr>
      </w:r>
      <w:r>
        <w:rPr>
          <w:lang w:val="id_ID" w:bidi="id_ID"/>
        </w:rPr>
        <w:t xml:space="preserve">Ada perbedaan di sini antara perikop sebelumnya di mana kita melihat ketidakpercayaan para pemimpin agama Yahudi dan kurangnya pemahaman yang dimiliki bahkan oleh para murid ketika Yesus menceritakan perumpamaan itu tentang apa yang menyebabkan seseorang menjadi najis. Perempuan ini adalah orang non-Yahudi dan ia memahami pesan Yesus dan memiliki iman kepada-Nya dan kuasa-Nya untuk menyembuhkan. </w:t>
      </w:r>
    </w:p>
    <w:p>
      <w:pPr/>
      <w:r>
        <w:rPr>
          <w:lang w:val="id_ID" w:bidi="id_ID"/>
        </w:rPr>
      </w:r>
      <w:r>
        <w:rPr>
          <w:lang w:val="id_ID" w:bidi="id_ID"/>
        </w:rPr>
        <w:t xml:space="preserve">Segera, Yesus berkata, "Jawaban yang bagus." Setan itu sudah meninggalkan putrimu." Yesus mengatakan kepada perempuan itu untuk pergi. Ini bukan teguran. Yesus mengatakan kepadanya bahwa Dia telah memberikan apa yang telah ia minta dan menyembuhkan putrinya. Yesus tidak perlu mengucapkan kata-kata untuk menyembuhkan atau berada di hadapan putri itu untuk menyembuhkannya. </w:t>
      </w:r>
    </w:p>
    <w:p>
      <w:pPr/>
      <w:r>
        <w:rPr>
          <w:lang w:val="id_ID" w:bidi="id_ID"/>
        </w:rPr>
      </w:r>
      <w:r>
        <w:rPr>
          <w:lang w:val="id_ID" w:bidi="id_ID"/>
        </w:rPr>
        <w:t xml:space="preserve">Wanita itu mendapati putrinya sembuh, berbaring tenang di tempat tidur, setannya telah pergi. </w:t>
      </w:r>
    </w:p>
    <w:p>
      <w:pPr/>
      <w:r>
        <w:rPr>
          <w:lang w:val="id_ID" w:bidi="id_ID"/>
        </w:rPr>
      </w:r>
      <w:r>
        <w:rPr>
          <w:lang w:val="id_ID" w:bidi="id_ID"/>
        </w:rPr>
        <w:t xml:space="preserve">Sekarang, kelompok harus membuat papan cerita, menggambar, atau memakai bena-benda untuk membayangkan perikop ini dan adegan-adegan yang ada di dalamnya.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7:24–30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Kisah ini memiliki 3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Seorang wanita Siro Fenisia</w:t>
      </w:r>
    </w:p>
    <w:p>
      <w:pPr>
        <w:pStyle w:val="ListBullet"/>
        <w:spacing w:line="240" w:lineRule="auto"/>
        <w:ind w:left="720"/>
      </w:pPr>
      <w:r>
        <w:rPr>
          <w:lang w:val="id_ID" w:bidi="id_ID"/>
        </w:rPr>
      </w:r>
      <w:r>
        <w:rPr>
          <w:lang w:val="id_ID" w:bidi="id_ID"/>
        </w:rPr>
        <w:t>Anak perempuan wanita itu yang kerasukan setan.</w:t>
      </w:r>
    </w:p>
    <w:p>
      <w:pPr>
        <w:pStyle w:val="ListBullet"/>
        <w:spacing w:line="240" w:lineRule="auto"/>
        <w:ind w:left="720"/>
      </w:pPr>
      <w:r>
        <w:rPr>
          <w:lang w:val="id_ID" w:bidi="id_ID"/>
        </w:rPr>
      </w:r>
      <w:r>
        <w:rPr>
          <w:lang w:val="id_ID" w:bidi="id_ID"/>
        </w:rPr>
        <w:t xml:space="preserve">Ada penyebutan tentang orang-orang Yahudi dan orang-orang non-Yahudi. </w:t>
      </w:r>
    </w:p>
    <w:p>
      <w:pPr/>
      <w:r>
        <w:rPr>
          <w:lang w:val="id_ID" w:bidi="id_ID"/>
        </w:rPr>
      </w:r>
      <w:r>
        <w:rPr>
          <w:lang w:val="id_ID" w:bidi="id_ID"/>
        </w:rPr>
        <w:t>Sebagai kelompok, peragakan perikop ini dua kali. Anda harus memperagakan bagian ini dalam bahasa Anda sendiri.</w:t>
      </w:r>
    </w:p>
    <w:p>
      <w:pPr/>
      <w:r>
        <w:rPr>
          <w:lang w:val="id_ID" w:bidi="id_ID"/>
        </w:rPr>
      </w:r>
      <w:r>
        <w:rPr>
          <w:lang w:val="id_ID" w:bidi="id_ID"/>
        </w:rPr>
        <w:t>Pertama, peragakan kisah ini tanpa berhenti. Perhatikan dialog, aliran cerita, alur cerita, dan urutan waktu dari cerita ini. Pastikan agar saat memerankan cerita tidak ada bagian sulit atau penting yang terlewatkan. Bantulah satu sama lain untuk mengingat bagian-bagian dari cerita itu.</w:t>
      </w:r>
    </w:p>
    <w:p>
      <w:pPr/>
      <w:r>
        <w:rPr>
          <w:lang w:val="id_ID" w:bidi="id_ID"/>
        </w:rPr>
      </w:r>
      <w:r>
        <w:rPr>
          <w:lang w:val="id_ID" w:bidi="id_ID"/>
        </w:rPr>
        <w:t>Hentikan sejenak audio ini di sini dan mulai peragakan bagian ini.</w:t>
      </w:r>
    </w:p>
    <w:p>
      <w:pPr/>
      <w:r>
        <w:rPr>
          <w:lang w:val="id_ID" w:bidi="id_ID"/>
        </w:rPr>
      </w:r>
      <w:r>
        <w:rPr>
          <w:lang w:val="id_ID" w:bidi="id_ID"/>
        </w:rPr>
        <w:t>Kelompok harus memeragakan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Kemudian ulangi drama itu.</w:t>
      </w:r>
    </w:p>
    <w:p>
      <w:pPr/>
      <w:r>
        <w:rPr>
          <w:lang w:val="id_ID" w:bidi="id_ID"/>
        </w:rPr>
      </w:r>
      <w:r>
        <w:rPr>
          <w:lang w:val="id_ID" w:bidi="id_ID"/>
        </w:rPr>
        <w:t>Jeda audio ini di sini dan perankan bagian ini untuk kedua kalinya.</w:t>
      </w:r>
    </w:p>
    <w:p>
      <w:pPr/>
      <w:r>
        <w:rPr>
          <w:lang w:val="id_ID" w:bidi="id_ID"/>
        </w:rPr>
      </w:r>
      <w:r>
        <w:rPr>
          <w:lang w:val="id_ID" w:bidi="id_ID"/>
        </w:rPr>
        <w:t>Berikut ini adalah sebuah contoh dari drama dan respon yang mungkin.</w:t>
      </w:r>
    </w:p>
    <w:p>
      <w:pPr/>
      <w:r>
        <w:rPr>
          <w:lang w:val="id_ID" w:bidi="id_ID"/>
        </w:rPr>
      </w:r>
      <w:r>
        <w:rPr>
          <w:lang w:val="id_ID" w:bidi="id_ID"/>
        </w:rPr>
        <w:t>Yesus telah meninggalkan wilayah Galilea. Dia pergi ke wilayah Tirus. Dia tidak ingin siapa pun tahu rumah yang ditempati-Nya, tetapi Dia tidak dapat merahasiakannya. Segera, seorang wanita yang telah mendengar tentang-Nya datang, dan tersungkur di kaki-Nya. Gadis kecilnya kerasukan setan, sehingga wanita itu memohon Yesus agar mengusir setan dari putrinya.</w:t>
      </w:r>
    </w:p>
    <w:p>
      <w:pPr/>
      <w:r>
        <w:rPr>
          <w:lang w:val="id_ID" w:bidi="id_ID"/>
        </w:rPr>
      </w:r>
      <w:r>
        <w:rPr>
          <w:lang w:val="id_ID" w:bidi="id_ID"/>
        </w:rPr>
        <w:t>Hentikan sejenak peragaannya. Tanyalah kepada orang yang memerankan Yesus, "Apa yang kamu pikirkan atau rasakan?" Anda mungkin mendengar hal-hal seperti, "Kecewa." "Aku ingin merahasiakan lokasiku, tetapi orang-orang menemukannya," "Merasa tidak nyaman," atau "Tertarik bahwa orang yang bukan Yahudi ini datang kepadaku." Lanjutkan peragaannya.</w:t>
      </w:r>
    </w:p>
    <w:p>
      <w:pPr/>
      <w:r>
        <w:rPr>
          <w:lang w:val="id_ID" w:bidi="id_ID"/>
        </w:rPr>
      </w:r>
      <w:r>
        <w:rPr>
          <w:lang w:val="id_ID" w:bidi="id_ID"/>
        </w:rPr>
        <w:t>Perankanlah dialog antara Yesus dan wanita itu. Yesus berkata, "Aku harus memberi makan anak-anak, keluarga-Ku sendiri, orang-orang Yahudi. Dia berkata, "Tidak baik mengambil makanan dari anak-anak dan melemparkannya kepada anjing."</w:t>
      </w:r>
    </w:p>
    <w:p>
      <w:pPr/>
      <w:r>
        <w:rPr>
          <w:lang w:val="id_ID" w:bidi="id_ID"/>
        </w:rPr>
      </w:r>
      <w:r>
        <w:rPr>
          <w:lang w:val="id_ID" w:bidi="id_ID"/>
        </w:rPr>
        <w:t>Hentikan sejenak peragaannya. Tanyakan kepada orang yang memerankan perempuan itu, "Apa yang anda pikirkan atau rasakan?" Anda mungkin mendengar hal-hal seperti, "Aku baru saja disebut anjing oleh Yesus, orang yang kumintai bantuan, orang yang telah banyak kudengar kisahnya," "Aku sangat putus asa, aku tak peduli" atau "Aku bertekad untuk meyakinkan Yesus untuk menolong putriku." Lanjutkan peragaannya.</w:t>
      </w:r>
    </w:p>
    <w:p>
      <w:pPr/>
      <w:r>
        <w:rPr>
          <w:lang w:val="id_ID" w:bidi="id_ID"/>
        </w:rPr>
      </w:r>
      <w:r>
        <w:rPr>
          <w:lang w:val="id_ID" w:bidi="id_ID"/>
        </w:rPr>
        <w:t>Wanita itu menjawab, "Bahkan anjing diizinkan makan sisa makanan dari piring anak-anak." Yesus berkata, "Jawaban yang bagus. Sekarang pulanglah, setan telah meninggalkan putrimu." Ketika wanita itu tiba di rumah, ia mendapati gadis kecilnya berbaring di tempat tidurnya, setannya telah pergi.</w:t>
      </w:r>
    </w:p>
    <w:p>
      <w:pPr/>
      <w:r>
        <w:rPr>
          <w:lang w:val="id_ID" w:bidi="id_ID"/>
        </w:rPr>
      </w:r>
      <w:r>
        <w:rPr>
          <w:lang w:val="id_ID" w:bidi="id_ID"/>
        </w:rPr>
        <w:t>Pada akhir drama, tanyakan kepada orang yang memerankan Yesus, "Apa yang kamu pikirkan atau rasakan?" Anda mungkin mendengar hal-hal seperti, "Senang sekali wanita ini memiliki iman seperti itu" atau "Terkesan dengan ketetapan hati wanita ini."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7:24–30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Untuk memulai, tunjukkan kepada tim peta yang menunjukkan Galilea, Siro Fenisia, dan Tirus di Siro Fenisia.</w:t>
      </w:r>
    </w:p>
    <w:p>
      <w:pPr/>
      <w:r>
        <w:rPr>
          <w:lang w:val="id_ID" w:bidi="id_ID"/>
        </w:rPr>
      </w:r>
      <w:r>
        <w:rPr>
          <w:lang w:val="id_ID" w:bidi="id_ID"/>
        </w:rPr>
        <w:t xml:space="preserve">Kita tahu bahwa Yesus meninggalkan Galilea dan pergi ke utara, ke wilayah </w:t>
      </w:r>
      <w:hyperlink r:id="rId231">
        <w:r>
          <w:rPr>
            <w:lang w:val="id_ID" w:bidi="id_ID"/>
          </w:rPr>
          <w:rPr>
            <w:color w:val="0000EE"/>
            <w:u w:val="single"/>
          </w:rPr>
          <w:t>Tirus</w:t>
        </w:r>
      </w:hyperlink>
      <w:r>
        <w:rPr>
          <w:lang w:val="id_ID" w:bidi="id_ID"/>
        </w:rPr>
        <w:t>. Dia tidak bisa merahasiakan di mana dia tinggal, sehingga seorang wanita mendengar kabar tentang dia dan datang lalu sujud di kakinya. Putrinya kerasukan roh jahat dan ia memohon Yesus agar mengusir setan itu.</w:t>
      </w:r>
    </w:p>
    <w:p>
      <w:pPr/>
      <w:r>
        <w:rPr>
          <w:lang w:val="id_ID" w:bidi="id_ID"/>
        </w:rPr>
      </w:r>
      <w:r>
        <w:rPr>
          <w:lang w:val="id_ID" w:bidi="id_ID"/>
        </w:rPr>
        <w:t xml:space="preserve">Gunakan istilah yang sama yang telah Anda gunakan untuk </w:t>
      </w:r>
      <w:r>
        <w:rPr>
          <w:b/>
          <w:lang w:val="id_ID" w:bidi="id_ID"/>
        </w:rPr>
        <w:t>roh jahat</w:t>
      </w:r>
      <w:r>
        <w:rPr>
          <w:lang w:val="id_ID" w:bidi="id_ID"/>
        </w:rPr>
        <w:t xml:space="preserve"> maupun </w:t>
      </w:r>
      <w:r>
        <w:rPr>
          <w:b/>
          <w:lang w:val="id_ID" w:bidi="id_ID"/>
        </w:rPr>
        <w:t>setan</w:t>
      </w:r>
      <w:r>
        <w:rPr>
          <w:lang w:val="id_ID" w:bidi="id_ID"/>
        </w:rPr>
        <w:t xml:space="preserve">. Jika Anda menggunakan dua kata terpisah untuk roh jahat dan satu lagi untuk setan, gunakan masing-masing dari dua kata terpisah: gadis kecilnya kerasukan roh jahat, dan ia memohon kepada-Nya agar mengusir setan dari putrinya. Untuk informasi lebih lanjut tentang </w:t>
      </w:r>
      <w:hyperlink r:id="rId52">
        <w:r>
          <w:rPr>
            <w:lang w:val="id_ID" w:bidi="id_ID"/>
          </w:rPr>
          <w:rPr>
            <w:color w:val="0000EE"/>
            <w:u w:val="single"/>
          </w:rPr>
          <w:t>roh-roh jahat</w:t>
        </w:r>
      </w:hyperlink>
      <w:r>
        <w:rPr>
          <w:lang w:val="id_ID" w:bidi="id_ID"/>
        </w:rPr>
        <w:t xml:space="preserve"> atau </w:t>
      </w:r>
      <w:hyperlink r:id="rId62">
        <w:r>
          <w:rPr>
            <w:lang w:val="id_ID" w:bidi="id_ID"/>
          </w:rPr>
          <w:rPr>
            <w:color w:val="0000EE"/>
            <w:u w:val="single"/>
          </w:rPr>
          <w:t>setan</w:t>
        </w:r>
      </w:hyperlink>
      <w:r>
        <w:rPr>
          <w:lang w:val="id_ID" w:bidi="id_ID"/>
        </w:rPr>
        <w:t>, lihat Daftar Kata Utama.</w:t>
      </w:r>
    </w:p>
    <w:p>
      <w:pPr/>
      <w:r>
        <w:rPr>
          <w:lang w:val="id_ID" w:bidi="id_ID"/>
        </w:rPr>
      </w:r>
      <w:r>
        <w:rPr>
          <w:lang w:val="id_ID" w:bidi="id_ID"/>
        </w:rPr>
        <w:t xml:space="preserve">Wanita ini adalah orang dari </w:t>
      </w:r>
      <w:r>
        <w:rPr>
          <w:b/>
          <w:lang w:val="id_ID" w:bidi="id_ID"/>
        </w:rPr>
        <w:t>bangsa lain</w:t>
      </w:r>
      <w:r>
        <w:rPr>
          <w:lang w:val="id_ID" w:bidi="id_ID"/>
        </w:rPr>
        <w:t>, yang lahir di Siro Fenisia. "Gentile" dalam konteks ini berarti bahwa ia adalah orang Yunani. Hal yang penting untuk diperlihatkan adalah bahwa dia bukan orang Yahudi seperti Yesus yang adalah orang Yahudi.</w:t>
      </w:r>
    </w:p>
    <w:p>
      <w:pPr/>
      <w:r>
        <w:rPr>
          <w:lang w:val="id_ID" w:bidi="id_ID"/>
        </w:rPr>
      </w:r>
      <w:r>
        <w:rPr>
          <w:lang w:val="id_ID" w:bidi="id_ID"/>
        </w:rPr>
        <w:t xml:space="preserve">Berhenti di sini dan diskusikan kata atau frasa apa yang akan Anda gunakan untuk non-Yahudi atau Yunani. Gunakan kata yang sama yang telah Anda gunakan sebelumnya. Untuk informasi lebih lanjut tentang </w:t>
      </w:r>
      <w:hyperlink r:id="rId232">
        <w:r>
          <w:rPr>
            <w:lang w:val="id_ID" w:bidi="id_ID"/>
          </w:rPr>
          <w:rPr>
            <w:color w:val="0000EE"/>
            <w:u w:val="single"/>
          </w:rPr>
          <w:t>orang-orang Yunani</w:t>
        </w:r>
      </w:hyperlink>
      <w:r>
        <w:rPr>
          <w:lang w:val="id_ID" w:bidi="id_ID"/>
        </w:rPr>
        <w:t xml:space="preserve"> atau </w:t>
      </w:r>
      <w:hyperlink r:id="rId233">
        <w:r>
          <w:rPr>
            <w:lang w:val="id_ID" w:bidi="id_ID"/>
          </w:rPr>
          <w:rPr>
            <w:color w:val="0000EE"/>
            <w:u w:val="single"/>
          </w:rPr>
          <w:t>non-Yahudi</w:t>
        </w:r>
      </w:hyperlink>
      <w:r>
        <w:rPr>
          <w:lang w:val="id_ID" w:bidi="id_ID"/>
        </w:rPr>
        <w:t xml:space="preserve">, lihat Daftar Kata Utama. Hentikan sejenak audio ini di sini. </w:t>
      </w:r>
    </w:p>
    <w:p>
      <w:pPr/>
      <w:r>
        <w:rPr>
          <w:lang w:val="id_ID" w:bidi="id_ID"/>
        </w:rPr>
      </w:r>
      <w:r>
        <w:rPr>
          <w:lang w:val="id_ID" w:bidi="id_ID"/>
        </w:rPr>
        <w:t xml:space="preserve">Yesus mengatakan kepadanya, "Pertama, Aku harus memberi makan keluarga-Ku sendiri, orang-orang Yahudi." </w:t>
      </w:r>
      <w:r>
        <w:rPr>
          <w:b/>
          <w:lang w:val="id_ID" w:bidi="id_ID"/>
        </w:rPr>
        <w:t>Orang Yahudi</w:t>
      </w:r>
      <w:r>
        <w:rPr>
          <w:lang w:val="id_ID" w:bidi="id_ID"/>
        </w:rPr>
        <w:t xml:space="preserve">merujuk pada kelompok orang yang diturunkan dari Ishak, anak Abraham. Inilah kelompok yang dijanjikan Allah untuk diberikan negeri Israel. Ini adalah kelompok etnis maupun sekelompok orang yang mempraktikkan agama Yudaisme, atau orang Yahudi. Gunakan kata yang sama seperti yang Anda gunakan sebelumnya untuk </w:t>
      </w:r>
      <w:r>
        <w:rPr>
          <w:b/>
          <w:lang w:val="id_ID" w:bidi="id_ID"/>
        </w:rPr>
        <w:t>Yahudi</w:t>
      </w:r>
      <w:r>
        <w:rPr>
          <w:lang w:val="id_ID" w:bidi="id_ID"/>
        </w:rPr>
        <w:t xml:space="preserve">. Untuk petunjuk lebih lanjut tentang </w:t>
      </w:r>
      <w:hyperlink r:id="rId214">
        <w:r>
          <w:rPr>
            <w:lang w:val="id_ID" w:bidi="id_ID"/>
          </w:rPr>
          <w:rPr>
            <w:color w:val="0000EE"/>
            <w:u w:val="single"/>
          </w:rPr>
          <w:t>Yahudi</w:t>
        </w:r>
      </w:hyperlink>
      <w:r>
        <w:rPr>
          <w:lang w:val="id_ID" w:bidi="id_ID"/>
        </w:rPr>
        <w:t xml:space="preserve">, lihat di Daftar Kata Utama. </w:t>
      </w:r>
    </w:p>
    <w:p>
      <w:pPr/>
      <w:r>
        <w:rPr>
          <w:lang w:val="id_ID" w:bidi="id_ID"/>
        </w:rPr>
      </w:r>
      <w:r>
        <w:rPr>
          <w:lang w:val="id_ID" w:bidi="id_ID"/>
        </w:rPr>
        <w:t xml:space="preserve">Ia menjawab, </w:t>
      </w:r>
      <w:r>
        <w:rPr>
          <w:b/>
          <w:lang w:val="id_ID" w:bidi="id_ID"/>
        </w:rPr>
        <w:t>Tuan</w:t>
      </w:r>
      <w:r>
        <w:rPr>
          <w:lang w:val="id_ID" w:bidi="id_ID"/>
        </w:rPr>
        <w:t xml:space="preserve">, itu benar. Namun, bahkan anjing di bawah meja diizinkan untuk makan sisa makanan dari piring anak-anak. Kata tuan ini merujuk pada seorang tuan, atau seseorang yang memiliki otoritas atas orang lain. Tuan juga kadang-kadang merupakan gelar yang diberikan untuk merujuk kepada Allah. Gunakan kata yang sama yang Anda gunakan sebelumnya untuk tuan. Untuk informasi lebih lagi tentang </w:t>
      </w:r>
      <w:hyperlink r:id="rId20">
        <w:r>
          <w:rPr>
            <w:lang w:val="id_ID" w:bidi="id_ID"/>
          </w:rPr>
          <w:rPr>
            <w:color w:val="0000EE"/>
            <w:u w:val="single"/>
          </w:rPr>
          <w:t>Tuhan</w:t>
        </w:r>
      </w:hyperlink>
      <w:r>
        <w:rPr>
          <w:lang w:val="id_ID" w:bidi="id_ID"/>
        </w:rPr>
        <w:t xml:space="preserve">, lihat Daftar Kata Utama. </w:t>
      </w:r>
    </w:p>
    <w:p>
      <w:pPr/>
      <w:r>
        <w:rPr>
          <w:lang w:val="id_ID" w:bidi="id_ID"/>
        </w:rPr>
      </w:r>
      <w:r>
        <w:rPr>
          <w:lang w:val="id_ID" w:bidi="id_ID"/>
        </w:rPr>
        <w:t xml:space="preserve">Kata </w:t>
      </w:r>
      <w:r>
        <w:rPr>
          <w:b/>
          <w:lang w:val="id_ID" w:bidi="id_ID"/>
        </w:rPr>
        <w:t>anjing</w:t>
      </w:r>
      <w:r>
        <w:rPr>
          <w:lang w:val="id_ID" w:bidi="id_ID"/>
        </w:rPr>
        <w:t xml:space="preserve"> ini tidak merujuk kepada anjing liar atau anjing buas yang berusaha dilenyapkan oleh masyarakat. Keluarga-keluarga akan telah memberi makan anjing-anjing ini.</w:t>
      </w:r>
    </w:p>
    <w:p>
      <w:pPr/>
      <w:r>
        <w:rPr>
          <w:lang w:val="id_ID" w:bidi="id_ID"/>
        </w:rPr>
      </w:r>
      <w:r>
        <w:rPr>
          <w:lang w:val="id_ID" w:bidi="id_ID"/>
        </w:rPr>
        <w:t xml:space="preserve">Anjing-anjing biasanya diberi sisa makanan atau remah-remah. </w:t>
      </w:r>
      <w:r>
        <w:rPr>
          <w:b/>
          <w:lang w:val="id_ID" w:bidi="id_ID"/>
        </w:rPr>
        <w:t>Remah-remah</w:t>
      </w:r>
      <w:r>
        <w:rPr>
          <w:lang w:val="id_ID" w:bidi="id_ID"/>
        </w:rPr>
        <w:t xml:space="preserve"> adalah potongan makanan yang jatuh ke tanah ketika orang makan.</w:t>
      </w:r>
    </w:p>
    <w:p>
      <w:pPr/>
      <w:r>
        <w:rPr>
          <w:lang w:val="id_ID" w:bidi="id_ID"/>
        </w:rPr>
      </w:r>
      <w:r>
        <w:rPr>
          <w:lang w:val="id_ID" w:bidi="id_ID"/>
        </w:rPr>
        <w:t>Yesus mengatakan kepada wanita itu, "Tidak tepat mengambil roti anak-anak dan memberikannya kepada anjing. Biarkan dahulu anak-anak makan semua yang mereka inginkan."</w:t>
      </w:r>
    </w:p>
    <w:p>
      <w:pPr/>
      <w:r>
        <w:rPr>
          <w:lang w:val="id_ID" w:bidi="id_ID"/>
        </w:rPr>
      </w:r>
      <w:r>
        <w:rPr>
          <w:lang w:val="id_ID" w:bidi="id_ID"/>
        </w:rPr>
        <w:t>Berhenti di sini dan diskusikan bagaimana Anda akan menerjemahkan perumpamaan ini. Anda dapat menerjemahkannya apa adanya. Akankah penonton Anda memahami bahwa "anak-anak" mengacu pada orang-orang Yahudi? Jika tidak, Anda dapat menyimpan bahasa, tetapi jelaskan maknanya dengan mengatakan sesuatu seperti "Pertama izinkan aku untuk menolong umat-Ku sendiri, orang-orang Yahudi." Jika perumpamaan itu tidak masuk akal bagi pendengar Anda, Anda tidak dapat menggunakan perumpamaan itu sama sekali dan mengatakan sesuatu seperti "Aku harus menolong orang-orang Israel terlebih dahulu sebelum Aku menolong bangsa-bangsa lain."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7:24–30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34">
        <w:r>
          <w:rPr>
            <w:lang w:val="id_ID" w:bidi="id_ID"/>
          </w:rPr>
          <w:rPr>
            <w:color w:val="0000EE"/>
            <w:u w:val="single"/>
          </w:rPr>
          <w:t>Dengar dan Renungkan</w:t>
        </w:r>
      </w:hyperlink>
      <w:r>
        <w:rPr>
          <w:lang w:val="id_ID" w:bidi="id_ID"/>
        </w:rPr>
        <w:t xml:space="preserve"> (662 KB)</w:t>
      </w:r>
      <w:r>
        <w:rPr>
          <w:lang w:val="id_ID" w:bidi="id_ID"/>
        </w:rPr>
      </w:r>
    </w:p>
    <w:p>
      <w:pPr>
        <w:pStyle w:val="ListBullet"/>
        <w:spacing w:line="240" w:lineRule="auto"/>
        <w:ind w:left="720"/>
      </w:pPr>
      <w:r>
        <w:rPr>
          <w:lang w:val="id_ID" w:bidi="id_ID"/>
        </w:rPr>
      </w:r>
      <w:hyperlink r:id="rId235">
        <w:r>
          <w:rPr>
            <w:lang w:val="id_ID" w:bidi="id_ID"/>
          </w:rPr>
          <w:rPr>
            <w:color w:val="0000EE"/>
            <w:u w:val="single"/>
          </w:rPr>
          <w:t>Menyiapkan Panggung</w:t>
        </w:r>
      </w:hyperlink>
      <w:r>
        <w:rPr>
          <w:lang w:val="id_ID" w:bidi="id_ID"/>
        </w:rPr>
        <w:t xml:space="preserve"> (3.5 MB)</w:t>
      </w:r>
      <w:r>
        <w:rPr>
          <w:lang w:val="id_ID" w:bidi="id_ID"/>
        </w:rPr>
      </w:r>
    </w:p>
    <w:p>
      <w:pPr>
        <w:pStyle w:val="ListBullet"/>
        <w:spacing w:line="240" w:lineRule="auto"/>
        <w:ind w:left="720"/>
      </w:pPr>
      <w:r>
        <w:rPr>
          <w:lang w:val="id_ID" w:bidi="id_ID"/>
        </w:rPr>
      </w:r>
      <w:hyperlink r:id="rId236">
        <w:r>
          <w:rPr>
            <w:lang w:val="id_ID" w:bidi="id_ID"/>
          </w:rPr>
          <w:rPr>
            <w:color w:val="0000EE"/>
            <w:u w:val="single"/>
          </w:rPr>
          <w:t>Menjelaskan Adegan</w:t>
        </w:r>
      </w:hyperlink>
      <w:r>
        <w:rPr>
          <w:lang w:val="id_ID" w:bidi="id_ID"/>
        </w:rPr>
        <w:t xml:space="preserve"> (3.7 MB)</w:t>
      </w:r>
      <w:r>
        <w:rPr>
          <w:lang w:val="id_ID" w:bidi="id_ID"/>
        </w:rPr>
      </w:r>
    </w:p>
    <w:p>
      <w:pPr>
        <w:pStyle w:val="ListBullet"/>
        <w:spacing w:line="240" w:lineRule="auto"/>
        <w:ind w:left="720"/>
      </w:pPr>
      <w:r>
        <w:rPr>
          <w:lang w:val="id_ID" w:bidi="id_ID"/>
        </w:rPr>
      </w:r>
      <w:hyperlink r:id="rId237">
        <w:r>
          <w:rPr>
            <w:lang w:val="id_ID" w:bidi="id_ID"/>
          </w:rPr>
          <w:rPr>
            <w:color w:val="0000EE"/>
            <w:u w:val="single"/>
          </w:rPr>
          <w:t>Memperagakan Bacaan</w:t>
        </w:r>
      </w:hyperlink>
      <w:r>
        <w:rPr>
          <w:lang w:val="id_ID" w:bidi="id_ID"/>
        </w:rPr>
        <w:t xml:space="preserve"> (2.2 MB)</w:t>
      </w:r>
      <w:r>
        <w:rPr>
          <w:lang w:val="id_ID" w:bidi="id_ID"/>
        </w:rPr>
      </w:r>
    </w:p>
    <w:p>
      <w:pPr>
        <w:pStyle w:val="ListBullet"/>
        <w:spacing w:line="240" w:lineRule="auto"/>
        <w:ind w:left="720"/>
      </w:pPr>
      <w:r>
        <w:rPr>
          <w:lang w:val="id_ID" w:bidi="id_ID"/>
        </w:rPr>
      </w:r>
      <w:hyperlink r:id="rId238">
        <w:r>
          <w:rPr>
            <w:lang w:val="id_ID" w:bidi="id_ID"/>
          </w:rPr>
          <w:rPr>
            <w:color w:val="0000EE"/>
            <w:u w:val="single"/>
          </w:rPr>
          <w:t>Melengkapi yang Kurang</w:t>
        </w:r>
      </w:hyperlink>
      <w:r>
        <w:rPr>
          <w:lang w:val="id_ID" w:bidi="id_ID"/>
        </w:rPr>
        <w:t xml:space="preserve"> (2.4 MB)</w:t>
      </w:r>
      <w:r>
        <w:rPr>
          <w:lang w:val="id_ID" w:bidi="id_ID"/>
        </w:rPr>
      </w:r>
    </w:p>
    <w:p>
      <w:pPr>
        <w:pStyle w:val="ListBullet"/>
        <w:spacing w:line="240" w:lineRule="auto"/>
        <w:ind w:left="720"/>
      </w:pPr>
      <w:r>
        <w:rPr>
          <w:lang w:val="id_ID" w:bidi="id_ID"/>
        </w:rPr>
      </w:r>
      <w:hyperlink r:id="rId239">
        <w:r>
          <w:rPr>
            <w:lang w:val="id_ID" w:bidi="id_ID"/>
          </w:rPr>
          <w:rPr>
            <w:color w:val="0000EE"/>
            <w:u w:val="single"/>
          </w:rPr>
          <w:t>Menyampaikan Firman Tuhan</w:t>
        </w:r>
      </w:hyperlink>
      <w:r>
        <w:rPr>
          <w:lang w:val="id_ID" w:bidi="id_ID"/>
        </w:rPr>
        <w:t xml:space="preserve"> (1.0 MB)</w:t>
      </w:r>
      <w:r>
        <w:rPr>
          <w:lang w:val="id_ID" w:bidi="id_ID"/>
        </w:rPr>
      </w:r>
      <w:r>
        <w:rPr>
          <w:lang w:val="id_ID" w:bidi="id_ID"/>
        </w:rPr>
      </w:r>
      <w:r>
        <w:rPr>
          <w:lang w:val="id_ID" w:bidi="id_ID"/>
        </w:rPr>
      </w:r>
    </w:p>
    <w:p>
      <w:pPr/>
      <w:r>
        <w:rPr>
          <w:lang w:val="id_ID" w:bidi="id_ID"/>
        </w:rPr>
      </w:r>
    </w:p>
    <w:p>
      <w:pPr>
        <w:pStyle w:val="Heading2"/>
      </w:pPr>
      <w:r>
        <w:rPr>
          <w:lang w:val="id_ID" w:bidi="id_ID"/>
        </w:rPr>
        <w:t>Markus 7:31–37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tahap ini, dengarkan Markus 7:31–37 dan renungkanlah dalam hati.</w:t>
      </w:r>
    </w:p>
    <w:p>
      <w:pPr/>
      <w:r>
        <w:rPr>
          <w:lang w:val="id_ID" w:bidi="id_ID"/>
        </w:rPr>
      </w:r>
      <w:r>
        <w:rPr>
          <w:lang w:val="id_ID" w:bidi="id_ID"/>
        </w:rPr>
        <w:t>Dengarkan versi audio dari Markus 7:31–37 sebanyak tiga kali, dalam tiga terjemahan yang berbeda, jika memungkinkan. Kemudian, sebagai kelompok, bahas pertanyaan-pertanyaan berikut:</w:t>
      </w:r>
    </w:p>
    <w:p>
      <w:pPr>
        <w:pStyle w:val="ListNumber"/>
        <w:numPr>
          <w:ilvl w:val="0"/>
          <w:numId w:val="42"/>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7:31–37 dalam terjemahan yang paling mudah dipahami.</w:t>
      </w:r>
    </w:p>
    <w:p>
      <w:pPr/>
      <w:r>
        <w:rPr>
          <w:lang w:val="id_ID" w:bidi="id_ID"/>
        </w:rPr>
      </w:r>
      <w:r>
        <w:rPr>
          <w:lang w:val="id_ID" w:bidi="id_ID"/>
        </w:rPr>
        <w:t>Kisah ini terjadi tepat setelah Yesus mengusir setan dari putri wanita Fenisia. Yesus meninggalkan Tirus. Yesus melakukan perjalanan ke utara ke pantai dari Tirus sekitar 32 kilometer, ke daerah Sidon. Kemudian Yesus melakukan perjalanan ke tenggara ke sisi timur Danau Galilea. Yesus lebih banyak tinggal di wilayah-wilayah non-Yahudi, atau wilayah orang-orang non-Yahudi (Gentile), selama masa ini. Seperti yang disebutkan sebelumnya, Yesus mungkin berusaha menjauh dan beristirahat sejenak bersama para murid-Nya. Para murid tidak disebutkan dalam perikop itu, tetapi mereka bersama Yesus nanti dalam perjalanan ini. Ini berarti bahwa para murid bersama Yesus ketika Yesus melakukan mukjizat dalam perikop ini.</w:t>
      </w:r>
    </w:p>
    <w:p>
      <w:pPr/>
      <w:r>
        <w:rPr>
          <w:lang w:val="id_ID" w:bidi="id_ID"/>
        </w:rPr>
      </w:r>
      <w:r>
        <w:rPr>
          <w:lang w:val="id_ID" w:bidi="id_ID"/>
        </w:rPr>
        <w:t>Berhentilah di sini dan tunjukkan tim Anda peta Tirus, Sidon, dan Danau Galilea dengan Dekapolis, dengan rute yang ditempuh Yesus. Perhatikan bahwa Tirus dan Sidon berada di negara yang berbeda dan Dekapolis adalah negara yang berbeda. Hentikan sejenak audio ini di sini.</w:t>
      </w:r>
    </w:p>
    <w:p>
      <w:pPr/>
      <w:r>
        <w:rPr>
          <w:lang w:val="id_ID" w:bidi="id_ID"/>
        </w:rPr>
      </w:r>
      <w:r>
        <w:rPr>
          <w:lang w:val="id_ID" w:bidi="id_ID"/>
        </w:rPr>
        <w:t>Ceritakan kisah tentang seseorang yang melakukan perjalanan dari satu tempat ke tempat lain. Dengarkan bagaimana pencerita itu menggambarkan perjalanan atau cara orang itu melakukan perjalanan dari satu tempat ke tempat lain. Tidak ada yang terjadi di Sidon—ini hanya gambaran tentang tempat Yesus bepergian. Hentikan sejenak audio ini di sini.</w:t>
      </w:r>
    </w:p>
    <w:p>
      <w:pPr/>
      <w:r>
        <w:rPr>
          <w:lang w:val="id_ID" w:bidi="id_ID"/>
        </w:rPr>
      </w:r>
      <w:r>
        <w:rPr>
          <w:lang w:val="id_ID" w:bidi="id_ID"/>
        </w:rPr>
        <w:t xml:space="preserve">Bertahun-tahun sebelumnya, nabi Yesaya telah mengatakan bahwa Allah akan datang untuk mencelikkan mata orang buta dan membuka telinga orang tuli. Penulis Markus mengetahui ayat Kitab Suci ini. Ia ingin menunjukkan bahwa Yesus adalah pemenuhan dari janji itu. </w:t>
      </w:r>
    </w:p>
    <w:p>
      <w:pPr/>
      <w:r>
        <w:rPr>
          <w:lang w:val="id_ID" w:bidi="id_ID"/>
        </w:rPr>
      </w:r>
      <w:r>
        <w:rPr>
          <w:lang w:val="id_ID" w:bidi="id_ID"/>
        </w:rPr>
        <w:t xml:space="preserve">Yesus dan para murid datang ke daerah Dekapolis, atau Sepuluh Kota, di sisi timur Danau Galilea. Ini adalah daerah yang sama di mana Yesus mengusir setan dari seorang pria dalam Markus 5. Pada saat itu orang-orang takut dan meminta Yesus untuk pergi. Kali ini ketika Yesus kembali ke daerah ini, orang-orang tampaknya tidak takut kepada Yesus. Wilayah Sepuluh Kota atau Dekapolis diperintah oleh penguasa yang berbeda yang ditunjuk oleh pemerintah Romawi dan bukan wilayah Yahudi. </w:t>
      </w:r>
    </w:p>
    <w:p>
      <w:pPr/>
      <w:r>
        <w:rPr>
          <w:lang w:val="id_ID" w:bidi="id_ID"/>
        </w:rPr>
      </w:r>
      <w:r>
        <w:rPr>
          <w:lang w:val="id_ID" w:bidi="id_ID"/>
        </w:rPr>
        <w:t>Sebuah kerumunan membawa seorang pria kepada Yesus. Kita tidak tahu apakah ini adalah orang-orang Yahudi atau non-Yahudi, tetapi Yesus berada di wilayah yang sebagian besar non-Yahudi. Dalam hal apapun, orang banyak telah mendengar sesuatu tentang Yesus. Orang banyak telah mendengar bahwa Yesus telah menyembuhkan orang lain. Orang banyak membawa seorang pria kepada Yesus. Orang ini tuli dan tidak dapat berbicara dengan baik. Menurut kata yang digunakan dalam bahasa aslinya, ia dapat berbicara sedikit, tetapi dengan sangat kesulitan, sehingga ia mungkin tidak terlahir tuli. Kendala bicara berarti bahwa pria itu dapat membuat suara, tetapi suaranya tidak jelas. Beberapa orang tuli bisu, yang berarti bahwa mereka tidak dapat mengeluarkan suara. Ketika seseorang tidak dapat mendengar sebagai seorang anak, orang itu tidak belajar bagaimana mengucapkan kata dengan benar sehingga kata itu dapat dipahami. Hal-hal lain seperti gagap juga dapat disebut sebagai hambatan berbicara. Beberapa orang yang tidak dapat berbicara dengan jelas memiliki kondisi di mana lidah terikat ke mulut atau lidah tidak bergerak dengan benar ketika orang itu mencoba berbicara. Markus tidak memberi tahu kita apa hambatan bicaranya, sehingga kita tidak tahu apakah itu gagap, lidah kelu, atau apa yang menyebabkan orang itu berbicara sehingga orang lain tidak dapat memahami apa yang ia katakan.</w:t>
      </w:r>
    </w:p>
    <w:p>
      <w:pPr/>
      <w:r>
        <w:rPr>
          <w:lang w:val="id_ID" w:bidi="id_ID"/>
        </w:rPr>
      </w:r>
      <w:r>
        <w:rPr>
          <w:lang w:val="id_ID" w:bidi="id_ID"/>
        </w:rPr>
        <w:t>Berhentilah di sini dan diskusikanlah: Ceritakan kisah tentang seseorang yang tuli dan tidak dapat berbicara dengan jelas. Dengarkan penjelasan pencerita tentang orang itu. Bagaimana pencerita sedang menjelaskan orang tuli itu? Bagaimana orang yang bercerita itu menggambarkan ucapan orang tuli? Perhatikan kata-kata deskriptif yang digunakan. Hentikan sejenak rekaman di sini.</w:t>
      </w:r>
    </w:p>
    <w:p>
      <w:pPr/>
      <w:r>
        <w:rPr>
          <w:lang w:val="id_ID" w:bidi="id_ID"/>
        </w:rPr>
      </w:r>
      <w:r>
        <w:rPr>
          <w:lang w:val="id_ID" w:bidi="id_ID"/>
        </w:rPr>
        <w:t xml:space="preserve">Orang-orang meminta Yesus untuk meletakkan tangan Yesus pada orang tuli itu. Para guru Yahudi dan pemimpin agama sering meletakkan tangan ke atas banyak orang untuk memberi mereka berkat serta kesembuhan. Yesus bahkan melakukan lebih banyak. Dia ingin menunjukkan sebuah hubungan dengan orang ini, sehingga Dia memisahkannya dari orang banyak agar bisa berinteraksi dengannya secara pribadi. Kemudian Yesus menjalani serangkaian tindakan. Yesus menggunakan ujung jari-Nya untuk menyentuh ke dalam telinga orang itu. Yesus meludah—mungkin di tanah—lalu Yesus menyentuh lidah orang itu. Kami tidak yakin apakah dia meludahi jarinya sebelum menyentuh lidah orang itu, atau jika dia hanya meludah di tanah. Kemudian Yesus memandang ke atas "ke surga," atau "ke langit." Ini menunjukkan bahwa Dia berbicara kepada Allah. Dia menarik napas panjang untuk menunjukkan emosi yang besar. Menghela napas berarti mengambil napas lambat yang sangat dalam. Biasanya kita mendesah beberapa kali setiap jam. Yesus berkata, “Efata” yang artinya ‘terbukalah.’ Yesus ingin telinga orang itu mendengar dan lidahnya berbicara tanpa masalah. </w:t>
      </w:r>
    </w:p>
    <w:p>
      <w:pPr/>
      <w:r>
        <w:rPr>
          <w:lang w:val="id_ID" w:bidi="id_ID"/>
        </w:rPr>
      </w:r>
      <w:r>
        <w:rPr>
          <w:lang w:val="id_ID" w:bidi="id_ID"/>
        </w:rPr>
        <w:t xml:space="preserve">Efata adalah kata dalam bahasa Aram, yang merupakan bahasa lokal yang dituturkan di rumah-rumah orang-orang di daerah ini. Jika orang ini dapat mendengar saat masih anak-anak, ini adalah bahasa yang akan diketahui oleh orang itu. Kata pertama yang didengar orang ini adalah sesuatu dalam bahasa hatinya sendiri. Kesembuhan itu instan dan lengkap. Laki-laki itu dapat mendengar dan dapat berbicara dengan jelas. Hambatan berbicara itu hilang. </w:t>
      </w:r>
    </w:p>
    <w:p>
      <w:pPr/>
      <w:r>
        <w:rPr>
          <w:lang w:val="id_ID" w:bidi="id_ID"/>
        </w:rPr>
      </w:r>
      <w:r>
        <w:rPr>
          <w:lang w:val="id_ID" w:bidi="id_ID"/>
        </w:rPr>
        <w:t>Berhentilah di sini dan diskusikan bagaimana Anda akan menggambarkan penyembuhan dari ketulian. Ulangi langkah-langkah ini dalam proses apa yang dilakukan Yesus. Perhatikan kata-kata yang Anda gunakan untuk menggambarkan setiap langkah. Yesus berkata, "Terbukalah." Bagaimana pendengar Anda memahami perintah ini? Hentikan sejenak rekaman di sini.</w:t>
      </w:r>
    </w:p>
    <w:p>
      <w:pPr/>
      <w:r>
        <w:rPr>
          <w:lang w:val="id_ID" w:bidi="id_ID"/>
        </w:rPr>
      </w:r>
      <w:r>
        <w:rPr>
          <w:lang w:val="id_ID" w:bidi="id_ID"/>
        </w:rPr>
        <w:t>Ceritakan kisah tentang seorang pemimpin agama yang datang ke desa itu untuk menyembuhkan atau memberkati seseorang. Jelaskan apa yang dilakukan orang ini. Adakah ritual, seperti meludah atau memandang ke atas dan berbicara kepada Allah, yang mereka lakukan ketika mereka sembuh? Hentikan sejenak rekaman di sini.</w:t>
      </w:r>
    </w:p>
    <w:p>
      <w:pPr/>
      <w:r>
        <w:rPr>
          <w:lang w:val="id_ID" w:bidi="id_ID"/>
        </w:rPr>
      </w:r>
      <w:r>
        <w:rPr>
          <w:lang w:val="id_ID" w:bidi="id_ID"/>
        </w:rPr>
        <w:t xml:space="preserve">Yesus meminta orang-orang untuk tidak mengatakan apa pun tentang penyembuhan ini. Namun, kerumunan itu sangat bersemangat sehingga mereka mengatakan kepada semua orang. Semakin banyak Yesus mengatakan untuk tidak memberitahukannya, semakin banyak orang yang mengatakannya. Orang-orang mungkin telah mendengar tulisan-tulisan Nabi Yesaya sebelumnya. Mungkin orang-orang itu melihat bahwa Yesus menggenapi kata-kata Yesaya. </w:t>
      </w:r>
    </w:p>
    <w:p>
      <w:pPr/>
      <w:r>
        <w:rPr>
          <w:lang w:val="id_ID" w:bidi="id_ID"/>
        </w:rPr>
      </w:r>
      <w:r>
        <w:rPr>
          <w:lang w:val="id_ID" w:bidi="id_ID"/>
        </w:rPr>
        <w:t>Berhentilah di sini dan diskusikan dalam tim: Orang banyak mengatakan bahwa Yesus membuat orang tuli mendengar dan orang bisu berbicara. Dalam bahasa Anda, bagaimana Anda berbicara tentang penyembuhan? Hentikan sejenak rekaman di sini.</w:t>
      </w:r>
    </w:p>
    <w:p>
      <w:pPr/>
      <w:r>
        <w:rPr>
          <w:lang w:val="id_ID" w:bidi="id_ID"/>
        </w:rPr>
      </w:r>
      <w:r>
        <w:rPr>
          <w:lang w:val="id_ID" w:bidi="id_ID"/>
        </w:rPr>
        <w:t xml:space="preserve">Orang-orang menjadi takjub. Dalam perikop sebelumnya ketika Yesus pergi ke Nazaret untuk mengajar, orang-orang kagum. Dalam perikop itu, kekaguman itu negatif. Itu bukan perasaan yang baik. Di sini kata takjub berarti bahwa orang-orang heran atau tercengang tetapi dengan cara yang baik. Mereka berkata, "Semua yang dilakukan Yesus itu luar biasa." Orang-orang berbicara tentang bagaimana Yesus dapat membuat orang-orang tuli mendengar dan membuat orang-orang yang tidak dapat berbicara dapat berbicara dengan jelas. Karena mereka sangat takjub, mereka mengatakan kepada orang lain apa yang telah mereka lihat.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7:31–37 dalam terjemahan yang paling mudah dipahami.</w:t>
      </w:r>
    </w:p>
    <w:p>
      <w:pPr/>
      <w:r>
        <w:rPr>
          <w:lang w:val="id_ID" w:bidi="id_ID"/>
        </w:rPr>
      </w:r>
      <w:r>
        <w:rPr>
          <w:lang w:val="id_ID" w:bidi="id_ID"/>
        </w:rPr>
        <w:t>Pada langkah ini, kelompok akan menentukan adegan, tokoh, dan latar belakang dari bagian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Adegan pertama:</w:t>
      </w:r>
      <w:r>
        <w:rPr>
          <w:lang w:val="id_ID" w:bidi="id_ID"/>
        </w:rPr>
        <w:t xml:space="preserve"> Yesus bepergian ke Dekapolis, wilayah yang terdiri dari sepuluh kota. Seorang tuli dibawa kepada-Nya.</w:t>
      </w:r>
    </w:p>
    <w:p>
      <w:pPr/>
      <w:r>
        <w:rPr>
          <w:lang w:val="id_ID" w:bidi="id_ID"/>
        </w:rPr>
      </w:r>
      <w:r>
        <w:rPr>
          <w:b/>
          <w:lang w:val="id_ID" w:bidi="id_ID"/>
        </w:rPr>
        <w:t>Adegan kedua:</w:t>
      </w:r>
      <w:r>
        <w:rPr>
          <w:lang w:val="id_ID" w:bidi="id_ID"/>
        </w:rPr>
        <w:t xml:space="preserve"> Adegan ini menggambarkan proses yang digunakan Yesus untuk menyembuhkan orang tuli.</w:t>
      </w:r>
    </w:p>
    <w:p>
      <w:pPr/>
      <w:r>
        <w:rPr>
          <w:lang w:val="id_ID" w:bidi="id_ID"/>
        </w:rPr>
      </w:r>
      <w:r>
        <w:rPr>
          <w:b/>
          <w:lang w:val="id_ID" w:bidi="id_ID"/>
        </w:rPr>
        <w:t>Adegan ketiga:</w:t>
      </w:r>
      <w:r>
        <w:rPr>
          <w:lang w:val="id_ID" w:bidi="id_ID"/>
        </w:rPr>
        <w:t xml:space="preserve"> Yesus berbicara kepada orang banyak, mengatakan kepada mereka agar tidak menceritakan kepada siapa pun mengenai apa yang terjadi. Kerumunan itu menceritakan apa yang terjadi kepada semua orang.</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Para murid Yesus (yang mungkin bersama-Nya, tetapi tidak dicantumkan) </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Seorang pria yang tuli</w:t>
      </w:r>
    </w:p>
    <w:p>
      <w:pPr/>
      <w:r>
        <w:rPr>
          <w:lang w:val="id_ID" w:bidi="id_ID"/>
        </w:rPr>
      </w:r>
      <w:r>
        <w:rPr>
          <w:lang w:val="id_ID" w:bidi="id_ID"/>
        </w:rPr>
        <w:t>Sebagai kelompok, perhatikan bagian-bagian dari latar belakang bagian ini: Dalam adegan pertama, Yesus melakukan perjalanan dari Tirus ke utara ke Sidon dan kemudian ke selatan dan timur ke Dekapolis.</w:t>
      </w:r>
    </w:p>
    <w:p>
      <w:pPr/>
      <w:r>
        <w:rPr>
          <w:lang w:val="id_ID" w:bidi="id_ID"/>
        </w:rPr>
      </w:r>
      <w:r>
        <w:rPr>
          <w:lang w:val="id_ID" w:bidi="id_ID"/>
        </w:rPr>
        <w:t>Berhentilah dan tunjukkanlah peta dengan penanda lokasi-lokasi ini. Diskusikan cara terbaik untuk menggambarkan perjalanan ini. Hentikan sejenak rekaman di sini.</w:t>
      </w:r>
    </w:p>
    <w:p>
      <w:pPr/>
      <w:r>
        <w:rPr>
          <w:lang w:val="id_ID" w:bidi="id_ID"/>
        </w:rPr>
      </w:r>
      <w:r>
        <w:rPr>
          <w:lang w:val="id_ID" w:bidi="id_ID"/>
        </w:rPr>
        <w:t>Dalam adegan pertama, Yesus dan para murid pergi ke utara dari Tirus ke Sidon. Kemudian Yesus dan para murid pergi ke selatan dan timur ke sisi timur Danau Galilea dan wilayah Dekapolis (wilayah dengan sepuluh kota).</w:t>
      </w:r>
    </w:p>
    <w:p>
      <w:pPr/>
      <w:r>
        <w:rPr>
          <w:lang w:val="id_ID" w:bidi="id_ID"/>
        </w:rPr>
      </w:r>
      <w:r>
        <w:rPr>
          <w:lang w:val="id_ID" w:bidi="id_ID"/>
        </w:rPr>
        <w:t>Ketika Yesus tiba di wilayah Sepuluh Kota, atau Dekapolis, orang banyak membawa seorang tuli kepada-Nya. Orang itu bukan hanya tuli, tetapi juga mengalami masalah dalam berbicara. Orang-orang memohon Yesus agar menumpangkan tangan-Nya ke atas orang itu untuk menyembuhkannya.</w:t>
      </w:r>
    </w:p>
    <w:p>
      <w:pPr/>
      <w:r>
        <w:rPr>
          <w:lang w:val="id_ID" w:bidi="id_ID"/>
        </w:rPr>
      </w:r>
      <w:r>
        <w:rPr>
          <w:lang w:val="id_ID" w:bidi="id_ID"/>
        </w:rPr>
        <w:t>Berhentilah dan diskusikanlah: Kita tidak tahu kota mana atau bagian Dekapolis mana Yesus ketika peristiwa ini terjadi. Bicarakan tentang bagaimana menggambarkan di mana Yesus berada ketika mukjizat ini terjadi. Hentikan sejenak rekaman di sini.</w:t>
      </w:r>
    </w:p>
    <w:p>
      <w:pPr/>
      <w:r>
        <w:rPr>
          <w:lang w:val="id_ID" w:bidi="id_ID"/>
        </w:rPr>
      </w:r>
      <w:r>
        <w:rPr>
          <w:lang w:val="id_ID" w:bidi="id_ID"/>
        </w:rPr>
        <w:t xml:space="preserve">Di adegan dua, mengenali setiap tindakan yang dilakukan Yesus itu penting. Pertama, Dia mengajak orang itu menjauh dari orang banyak Yesus benar-benar sendirian bersama orang tuli itu. Kemudian Yesus menaruh jari-jarinya ke telinga orang itu. Yesus meludahi jari-jari sendiri. Yesus menggunakan jari-jarinya sendiri dan menyentuh lidah orang itu. Yesus memandang ke surga dan menarik napas panjang (Dia mengembuskan napas dalam-dalam). Dia berkata, "Efata," yang berarti "terbukalah," dan orang itu langsung dapat mendengar dengan sempurna serta berbicara dengan jelas. </w:t>
      </w:r>
    </w:p>
    <w:p>
      <w:pPr/>
      <w:r>
        <w:rPr>
          <w:lang w:val="id_ID" w:bidi="id_ID"/>
        </w:rPr>
      </w:r>
      <w:r>
        <w:rPr>
          <w:lang w:val="id_ID" w:bidi="id_ID"/>
        </w:rPr>
        <w:t>Berhentilah di sini dan berlatihlah urutan peristiwa. Kemudian jelaskan apa yang dilakukan orang itu di setiap langkah. Hentikan sejenak rekaman di sini.</w:t>
      </w:r>
    </w:p>
    <w:p>
      <w:pPr/>
      <w:r>
        <w:rPr>
          <w:lang w:val="id_ID" w:bidi="id_ID"/>
        </w:rPr>
      </w:r>
      <w:r>
        <w:rPr>
          <w:lang w:val="id_ID" w:bidi="id_ID"/>
        </w:rPr>
        <w:t>Di adegan ketiga, Yesus berbicara kepada kerumunan. Mereka melihat bahwa orang itu sekarang telah sembuh, tetapi Yesus menyuruh mereka agar tidak menceritakannya kepada banyak orang. Namun semakin Yesus melarang mereka agar tidak menceritakannya kepada orang lain, semakin banyak mereka menceritakannya kepada semua orang. Banyak orang takjub, dan berkata, "Segala sesuatu yang dilakukan Yesus itu mengagumkan." Dia bahkan membuat orang tuli mendengar dan memberikan kemampuan bicara kepada mereka yang tidak bisa berbicara."</w:t>
      </w:r>
    </w:p>
    <w:p>
      <w:pPr/>
      <w:r>
        <w:rPr>
          <w:lang w:val="id_ID" w:bidi="id_ID"/>
        </w:rPr>
      </w:r>
      <w:r>
        <w:rPr>
          <w:lang w:val="id_ID" w:bidi="id_ID"/>
        </w:rPr>
        <w:t xml:space="preserve">Sekarang, kelompok harus membuat papan cerita, menggambar, atau memakai benda-benda untuk memvisualisasikan bagian ini dan adegan yang ada di dalamnya.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7:31–37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Para murid Yesus (yang mungkin bersama-Nya, tetapi tidak dicantumkan) </w:t>
      </w:r>
    </w:p>
    <w:p>
      <w:pPr>
        <w:pStyle w:val="ListBullet"/>
        <w:spacing w:line="240" w:lineRule="auto"/>
        <w:ind w:left="720"/>
      </w:pPr>
      <w:r>
        <w:rPr>
          <w:lang w:val="id_ID" w:bidi="id_ID"/>
        </w:rPr>
      </w:r>
      <w:r>
        <w:rPr>
          <w:lang w:val="id_ID" w:bidi="id_ID"/>
        </w:rPr>
        <w:t>Sebuah kerumunan orang</w:t>
      </w:r>
    </w:p>
    <w:p>
      <w:pPr>
        <w:pStyle w:val="ListBullet"/>
        <w:spacing w:line="240" w:lineRule="auto"/>
        <w:ind w:left="720"/>
      </w:pPr>
      <w:r>
        <w:rPr>
          <w:lang w:val="id_ID" w:bidi="id_ID"/>
        </w:rPr>
      </w:r>
      <w:r>
        <w:rPr>
          <w:lang w:val="id_ID" w:bidi="id_ID"/>
        </w:rPr>
        <w:t>Seorang yang tuli</w:t>
      </w:r>
    </w:p>
    <w:p>
      <w:pPr/>
      <w:r>
        <w:rPr>
          <w:lang w:val="id_ID" w:bidi="id_ID"/>
        </w:rPr>
      </w:r>
      <w:r>
        <w:rPr>
          <w:lang w:val="id_ID" w:bidi="id_ID"/>
        </w:rPr>
        <w:t>Sebagai kelompok, peragakanlah perikop ini dua kali. Anda harus memeragakan bagian tersebut dalam bahasa Anda.</w:t>
      </w:r>
    </w:p>
    <w:p>
      <w:pPr/>
      <w:r>
        <w:rPr>
          <w:lang w:val="id_ID" w:bidi="id_ID"/>
        </w:rPr>
      </w:r>
      <w:r>
        <w:rPr>
          <w:lang w:val="id_ID" w:bidi="id_ID"/>
        </w:rPr>
        <w:t>Pertama, peragakan perikop ini tanpa berhenti. Perhatikanlah dialog, alur, jalan cerita, dan kronologi dari bagian ini. Pastikan agar saat Anda memerankan cerita tidak ada bagian sulit atau penting yang terlewatkan. Bantulah satu sama lain untuk mengingat setiap bagian dari teks ini.</w:t>
      </w:r>
    </w:p>
    <w:p>
      <w:pPr/>
      <w:r>
        <w:rPr>
          <w:lang w:val="id_ID" w:bidi="id_ID"/>
        </w:rPr>
      </w:r>
      <w:r>
        <w:rPr>
          <w:lang w:val="id_ID" w:bidi="id_ID"/>
        </w:rPr>
        <w:t xml:space="preserve">Jeda audio ini di sini dan peragakanlah bagian ini. </w:t>
      </w:r>
    </w:p>
    <w:p>
      <w:pPr/>
      <w:r>
        <w:rPr>
          <w:lang w:val="id_ID" w:bidi="id_ID"/>
        </w:rPr>
      </w:r>
      <w:r>
        <w:rPr>
          <w:lang w:val="id_ID" w:bidi="id_ID"/>
        </w:rPr>
        <w:t>Kelompok harus memeragakan bagian ini untuk kedua kalinya. Pada bagian-bagian tertentu dalam drama, berhentilah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Jeda audio ini di sini dan peragakan kembali bagian teks ini untuk kedua kalinya.</w:t>
      </w:r>
    </w:p>
    <w:p>
      <w:pPr/>
      <w:r>
        <w:rPr>
          <w:lang w:val="id_ID" w:bidi="id_ID"/>
        </w:rPr>
      </w:r>
      <w:r>
        <w:rPr>
          <w:lang w:val="id_ID" w:bidi="id_ID"/>
        </w:rPr>
        <w:t>Berikut ini adalah contoh dari drama dan kemungkinan respon yang diberikan.</w:t>
      </w:r>
    </w:p>
    <w:p>
      <w:pPr/>
      <w:r>
        <w:rPr>
          <w:lang w:val="id_ID" w:bidi="id_ID"/>
        </w:rPr>
      </w:r>
      <w:r>
        <w:rPr>
          <w:lang w:val="id_ID" w:bidi="id_ID"/>
        </w:rPr>
        <w:t>Dalam adegan pertama, Yesus meninggalkan Tirus, pergi ke Sidon, dan turun ke Dekapolis. Ketika Yesus tiba di suatu tempat di Dekapolis, orang banyak membawa seorang tuli kepada Yesus. Orang banyak itu memohon Yesus untuk menumpangkan tangan-Nya ke atas orang tuli yang mengalami gangguan bicara. Namun Yesus membawa pria itu menjauh dari kerumunan sehingga mereka bisa sendiri.</w:t>
      </w:r>
    </w:p>
    <w:p>
      <w:pPr/>
      <w:r>
        <w:rPr>
          <w:lang w:val="id_ID" w:bidi="id_ID"/>
        </w:rPr>
      </w:r>
      <w:r>
        <w:rPr>
          <w:lang w:val="id_ID" w:bidi="id_ID"/>
        </w:rPr>
        <w:t>Hentikan sejenak adegannya. Tanyakan kepada Yesus, "Bagaimana perasaan Anda?" Anda mungkin mendengar hal-hal seperti, "Aku ingin sendirian bersama orang ini untuk menyembuhkannya karena ia ingin disembuhkan, bukan karena orang lain," "Aku ingin fokus pada satu orang ini," atau "Aku tidak mau menjadi hiburan bagi banyak orang yang hanya ingin aku menyembuhkan, itulah sebabnya aku membawa orang itu pergi." Atau, "Saya sangat senang kali ini karena orang-orang tidak takut kepada saya." Ini tidak seperti waktu lain ketika Aku menyembuhkan orang yang kerasukan setan itu." Lanjutkan peragaannya.</w:t>
      </w:r>
    </w:p>
    <w:p>
      <w:pPr/>
      <w:r>
        <w:rPr>
          <w:lang w:val="id_ID" w:bidi="id_ID"/>
        </w:rPr>
      </w:r>
      <w:r>
        <w:rPr>
          <w:lang w:val="id_ID" w:bidi="id_ID"/>
        </w:rPr>
        <w:t>Dalam adegan kedua, Yesus bersama orang itu sendirian, jauh dari kerumunan. Kemudian Yesus menaruh jari-jarinya ke telinga orang itu. Yesus meludah pada jari-jarinya sendiri. Yesus menyentuh lidah orang itu. Jesus Yesus menengadah ke atas ke surga. Yesus mendesah.</w:t>
      </w:r>
    </w:p>
    <w:p>
      <w:pPr/>
      <w:r>
        <w:rPr>
          <w:lang w:val="id_ID" w:bidi="id_ID"/>
        </w:rPr>
      </w:r>
      <w:r>
        <w:rPr>
          <w:lang w:val="id_ID" w:bidi="id_ID"/>
        </w:rPr>
        <w:t>Hentikan sejenak adegannya. Tanyakan kepada pria tuli, "Bagaimana perasaan Anda?" Anda mungkin mendengar jawaban seperti, "Saya merasa penuh harapan, tetapi saya juga takut." Orang ini melakukan hal-hal aneh padaku. Saya tidak mengerti mengapa orang ini memasukkan jari-jarinya ke telingaku dan menyentuh lidahku. Sepertinya orang ini ingin membantu saya. Apakah orang ini akan membuat saya dapat mendengar?" Tanyakan kepada orang banyak, "Bagaimana perasaan kalian?" Saudara mungkin mendengar, "Aku bingung." Saya tidak tahu apa yang dilakukan Yesus. Yesus pergi ke sana bersama orang itu sehingga kita tidak dapat melihat atau mendengar apa yang terjadi. Saya berharap Yesus membantu temanku. Saya berharap saya dapat melihat apa yang dilakukan Yesus." Lanjutkan peragaannya.</w:t>
      </w:r>
    </w:p>
    <w:p>
      <w:pPr/>
      <w:r>
        <w:rPr>
          <w:lang w:val="id_ID" w:bidi="id_ID"/>
        </w:rPr>
      </w:r>
      <w:r>
        <w:rPr>
          <w:lang w:val="id_ID" w:bidi="id_ID"/>
        </w:rPr>
        <w:t xml:space="preserve">Yesus berkata, "Efata," yang berarti "terbuka," dan segera orang itu dapat mendengar dengan sempurna. Pada saat yang sama lidahnya dibebaskan sehingga ia dapat berbicara dengan jelas. </w:t>
      </w:r>
    </w:p>
    <w:p>
      <w:pPr/>
      <w:r>
        <w:rPr>
          <w:lang w:val="id_ID" w:bidi="id_ID"/>
        </w:rPr>
      </w:r>
      <w:r>
        <w:rPr>
          <w:lang w:val="id_ID" w:bidi="id_ID"/>
        </w:rPr>
        <w:t>Hentikan sejenak adegannya. Tanyakan kepada orang yang tuli itu, "Bagaimana perasaan Anda?" Anda mungkin mendengar jawaban seperti, "Aku kagum dan penuh sukacita," "Aku dapat mendengar, akhirnya," atau "Aku dapat berbicara sehingga orang dapat memahami," "Aku mendengar kicauan burung-burung dan orang-orang tertawa. " Ini luar biasa! Lanjutkan peragaannya.</w:t>
      </w:r>
    </w:p>
    <w:p>
      <w:pPr/>
      <w:r>
        <w:rPr>
          <w:lang w:val="id_ID" w:bidi="id_ID"/>
        </w:rPr>
      </w:r>
      <w:r>
        <w:rPr>
          <w:lang w:val="id_ID" w:bidi="id_ID"/>
        </w:rPr>
        <w:t>Dalam adegan ketiga, Yesus mengatakan kepada orang banyak untuk tidak berbicara tentang mukjizat ini kepada siapa pun. Tetapi semakin banyak Yesus menyuruh mereka untuk tidak berbicara, mereka semakin menyebarkan berita itu. Mereka berkata, "Semua yang dilakukan Yesus itu luar biasa. Dia bahkan membuat orang tuli mendengar dan memberikan kemampuan bicara kepada mereka yang tidak bisa berbicara."</w:t>
      </w:r>
    </w:p>
    <w:p>
      <w:pPr/>
      <w:r>
        <w:rPr>
          <w:lang w:val="id_ID" w:bidi="id_ID"/>
        </w:rPr>
      </w:r>
      <w:r>
        <w:rPr>
          <w:lang w:val="id_ID" w:bidi="id_ID"/>
        </w:rPr>
        <w:t xml:space="preserve">Pada akhir adegan, tanyakan kepada orang banyak, "Bagaimana perasaan kalian?" Anda mungkin mendengar hal-hal seperti, "Kami kagum," "Kami senang karena teman kami telah sembuh," atau "Kami belum pernah melihat seorang pun seperti ini sebelumnya." Tanyakan kepada Yesus, "Bagaimana perasaan Anda?" Anda mungkin mendengar jawaban seperti, "Saya berharap mereka tidak mengatakan kepada semua orang." Saya perlu beberapa saat untuk bersama para murid saya dan mengajar mereka dengan baik."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7:31–37 dalam terjemahan yang paling mudah dipahami.</w:t>
      </w:r>
    </w:p>
    <w:p>
      <w:pPr/>
      <w:r>
        <w:rPr>
          <w:lang w:val="id_ID" w:bidi="id_ID"/>
        </w:rPr>
      </w:r>
      <w:r>
        <w:rPr>
          <w:lang w:val="id_ID" w:bidi="id_ID"/>
        </w:rPr>
        <w:t xml:space="preserve">Para murid bersama Yesus dalam perjalanan ini. Anda mungkin perlu menyatakan ini dengan mengatakan Yesus dan para </w:t>
      </w:r>
      <w:hyperlink r:id="rId100">
        <w:r>
          <w:rPr>
            <w:lang w:val="id_ID" w:bidi="id_ID"/>
          </w:rPr>
          <w:rPr>
            <w:color w:val="0000EE"/>
            <w:u w:val="single"/>
          </w:rPr>
          <w:t>murid</w:t>
        </w:r>
      </w:hyperlink>
      <w:r>
        <w:rPr>
          <w:lang w:val="id_ID" w:bidi="id_ID"/>
        </w:rPr>
        <w:t xml:space="preserve"> datang ke wilayah Sepuluh Kota. Gunakan kata yang sama untuk </w:t>
      </w:r>
      <w:hyperlink r:id="rId158">
        <w:r>
          <w:rPr>
            <w:lang w:val="id_ID" w:bidi="id_ID"/>
          </w:rPr>
          <w:rPr>
            <w:color w:val="0000EE"/>
            <w:u w:val="single"/>
          </w:rPr>
          <w:t>Dekapolis</w:t>
        </w:r>
      </w:hyperlink>
      <w:r>
        <w:rPr>
          <w:lang w:val="id_ID" w:bidi="id_ID"/>
        </w:rPr>
        <w:t xml:space="preserve"> atau Sepuluh Kota yang telah Anda gunakan sebelumnya. </w:t>
      </w:r>
    </w:p>
    <w:p>
      <w:pPr/>
      <w:r>
        <w:rPr>
          <w:lang w:val="id_ID" w:bidi="id_ID"/>
        </w:rPr>
      </w:r>
      <w:r>
        <w:rPr>
          <w:lang w:val="id_ID" w:bidi="id_ID"/>
        </w:rPr>
        <w:t xml:space="preserve">Yesus meninggalkan </w:t>
      </w:r>
      <w:hyperlink r:id="rId231">
        <w:r>
          <w:rPr>
            <w:lang w:val="id_ID" w:bidi="id_ID"/>
          </w:rPr>
          <w:rPr>
            <w:color w:val="0000EE"/>
            <w:u w:val="single"/>
          </w:rPr>
          <w:t>Tirus</w:t>
        </w:r>
      </w:hyperlink>
      <w:r>
        <w:rPr>
          <w:lang w:val="id_ID" w:bidi="id_ID"/>
        </w:rPr>
        <w:t xml:space="preserve"> dan pergi ke Sidon, sebelum kembali ke </w:t>
      </w:r>
      <w:hyperlink r:id="rId35">
        <w:r>
          <w:rPr>
            <w:lang w:val="id_ID" w:bidi="id_ID"/>
          </w:rPr>
          <w:rPr>
            <w:color w:val="0000EE"/>
            <w:u w:val="single"/>
          </w:rPr>
          <w:t>Danau Galilea</w:t>
        </w:r>
      </w:hyperlink>
      <w:r>
        <w:rPr>
          <w:lang w:val="id_ID" w:bidi="id_ID"/>
        </w:rPr>
        <w:t xml:space="preserve"> dan Sepuluh Kota, atau </w:t>
      </w:r>
      <w:r>
        <w:rPr>
          <w:b/>
          <w:lang w:val="id_ID" w:bidi="id_ID"/>
        </w:rPr>
        <w:t>Dekapolis</w:t>
      </w:r>
      <w:r>
        <w:rPr>
          <w:lang w:val="id_ID" w:bidi="id_ID"/>
        </w:rPr>
        <w:t xml:space="preserve">. Di suatu tempat di wilayah Sepuluh Kota, Yesus bertemu dengan seorang tuli yang mengalami </w:t>
      </w:r>
      <w:r>
        <w:rPr>
          <w:b/>
          <w:lang w:val="id_ID" w:bidi="id_ID"/>
        </w:rPr>
        <w:t>gangguan bicara</w:t>
      </w:r>
      <w:r>
        <w:rPr>
          <w:lang w:val="id_ID" w:bidi="id_ID"/>
        </w:rPr>
        <w:t xml:space="preserve">. Ini berarti bahwa orang itu dapat berbicara, tetapi dengan banyak kesulitan. Ketika orang itu berbicara, orang-orang mengalami kesulitan memahami apa yang dikatakan orang itu. Orang itu tidak dapat mengucapkan kata-kata dengan benar. </w:t>
      </w:r>
    </w:p>
    <w:p>
      <w:pPr/>
      <w:r>
        <w:rPr>
          <w:lang w:val="id_ID" w:bidi="id_ID"/>
        </w:rPr>
      </w:r>
      <w:r>
        <w:rPr>
          <w:lang w:val="id_ID" w:bidi="id_ID"/>
        </w:rPr>
        <w:t xml:space="preserve">Banyak orang meminta Yesus agar </w:t>
      </w:r>
      <w:r>
        <w:rPr>
          <w:b/>
          <w:lang w:val="id_ID" w:bidi="id_ID"/>
        </w:rPr>
        <w:t>menumpangkan tangan-Nya</w:t>
      </w:r>
      <w:r>
        <w:rPr>
          <w:lang w:val="id_ID" w:bidi="id_ID"/>
        </w:rPr>
        <w:t xml:space="preserve"> ke atas orang itu untuk menyembuhkannya. Untuk menumpangkan tangan Anda pada seseorang untuk menyembuhkan mereka adalah kebiasaan Yahudi yang dilakukan untuk memberkati seseorang--menunjukkan kebaikan kepada mereka -- atau menyembuhkan mereka. Anda mungkin mengatakan sesuatu seperti Mereka memohon kepada-Nya agar menumpangkan tangan ke atasnya untuk menyembuhkannya jika pendengar Anda perlu mengetahui. </w:t>
      </w:r>
    </w:p>
    <w:p>
      <w:pPr/>
      <w:r>
        <w:rPr>
          <w:lang w:val="id_ID" w:bidi="id_ID"/>
        </w:rPr>
      </w:r>
      <w:r>
        <w:rPr>
          <w:lang w:val="id_ID" w:bidi="id_ID"/>
        </w:rPr>
        <w:t xml:space="preserve">Ketika Yesus menengadah ke surga untuk berbicara kepada Allah, Dia menarik napas panjang dan berkata, </w:t>
      </w:r>
      <w:r>
        <w:rPr>
          <w:b/>
          <w:lang w:val="id_ID" w:bidi="id_ID"/>
        </w:rPr>
        <w:t xml:space="preserve"> Efata</w:t>
      </w:r>
      <w:r>
        <w:rPr>
          <w:lang w:val="id_ID" w:bidi="id_ID"/>
        </w:rPr>
        <w:t xml:space="preserve"> yang artinya, "terbukalah." Effata mungkin adalah bahasa Aram. Ini disisipkan untuk menunjukkan perkataan Yesus yang tepat, tetapi segera diterjemahkan dalam teks itu sebagai "terbukalah." Yesus menyuruh telinga agar terbuka sehingga mereka dapat mendengar, tetapi Dia mungkin juga berbicara kepada seluruh orang. Dia ingin orang itu terbuka pendengarannya dan memahami semua yang ingin ditunjukkan serta dilakukan Allah kepadanya. Anda mungkin perlu mengatakan "Yesus berbicara 'Efata' dalam bahasanya sendiri" sebelum kalimat ini untuk menunjukkan kepada pendengar Anda mengapa Anda memiliki kata asing dalam terjemahan itu. </w:t>
      </w:r>
    </w:p>
    <w:p>
      <w:pPr/>
      <w:r>
        <w:rPr>
          <w:lang w:val="id_ID" w:bidi="id_ID"/>
        </w:rPr>
      </w:r>
      <w:r>
        <w:rPr>
          <w:lang w:val="id_ID" w:bidi="id_ID"/>
        </w:rPr>
        <w:t>Berhentilah di sini dan diskusikan sebagai tim frasa "Terbukalah." Ketika Anda mengatakannya kepada pendengar, apakah mereka mengerti yang terjadi pada orang itu? Adakah cara lain yang Anda pakai untuk berbicara tentang telinga yang dapat mendengar setelah tuli? Yesus juga berkata agar lidah itu "dilonggarkan." Ini berarti orang itu dapat berbicara normal lagi. Bagaimana Anda akan mengatakan ini dalam bahasa Anda?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7:31–37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40">
        <w:r>
          <w:rPr>
            <w:lang w:val="id_ID" w:bidi="id_ID"/>
          </w:rPr>
          <w:rPr>
            <w:color w:val="0000EE"/>
            <w:u w:val="single"/>
          </w:rPr>
          <w:t>Dengar dan Renungkan</w:t>
        </w:r>
      </w:hyperlink>
      <w:r>
        <w:rPr>
          <w:lang w:val="id_ID" w:bidi="id_ID"/>
        </w:rPr>
        <w:t xml:space="preserve"> (871 KB)</w:t>
      </w:r>
      <w:r>
        <w:rPr>
          <w:lang w:val="id_ID" w:bidi="id_ID"/>
        </w:rPr>
      </w:r>
    </w:p>
    <w:p>
      <w:pPr>
        <w:pStyle w:val="ListBullet"/>
        <w:spacing w:line="240" w:lineRule="auto"/>
        <w:ind w:left="720"/>
      </w:pPr>
      <w:r>
        <w:rPr>
          <w:lang w:val="id_ID" w:bidi="id_ID"/>
        </w:rPr>
      </w:r>
      <w:hyperlink r:id="rId241">
        <w:r>
          <w:rPr>
            <w:lang w:val="id_ID" w:bidi="id_ID"/>
          </w:rPr>
          <w:rPr>
            <w:color w:val="0000EE"/>
            <w:u w:val="single"/>
          </w:rPr>
          <w:t>Menyiapkan Panggung</w:t>
        </w:r>
      </w:hyperlink>
      <w:r>
        <w:rPr>
          <w:lang w:val="id_ID" w:bidi="id_ID"/>
        </w:rPr>
        <w:t xml:space="preserve"> (6.4 MB)</w:t>
      </w:r>
      <w:r>
        <w:rPr>
          <w:lang w:val="id_ID" w:bidi="id_ID"/>
        </w:rPr>
      </w:r>
    </w:p>
    <w:p>
      <w:pPr>
        <w:pStyle w:val="ListBullet"/>
        <w:spacing w:line="240" w:lineRule="auto"/>
        <w:ind w:left="720"/>
      </w:pPr>
      <w:r>
        <w:rPr>
          <w:lang w:val="id_ID" w:bidi="id_ID"/>
        </w:rPr>
      </w:r>
      <w:hyperlink r:id="rId242">
        <w:r>
          <w:rPr>
            <w:lang w:val="id_ID" w:bidi="id_ID"/>
          </w:rPr>
          <w:rPr>
            <w:color w:val="0000EE"/>
            <w:u w:val="single"/>
          </w:rPr>
          <w:t>Menjelaskan Adegan</w:t>
        </w:r>
      </w:hyperlink>
      <w:r>
        <w:rPr>
          <w:lang w:val="id_ID" w:bidi="id_ID"/>
        </w:rPr>
        <w:t xml:space="preserve"> (3.0 MB)</w:t>
      </w:r>
      <w:r>
        <w:rPr>
          <w:lang w:val="id_ID" w:bidi="id_ID"/>
        </w:rPr>
      </w:r>
    </w:p>
    <w:p>
      <w:pPr>
        <w:pStyle w:val="ListBullet"/>
        <w:spacing w:line="240" w:lineRule="auto"/>
        <w:ind w:left="720"/>
      </w:pPr>
      <w:r>
        <w:rPr>
          <w:lang w:val="id_ID" w:bidi="id_ID"/>
        </w:rPr>
      </w:r>
      <w:hyperlink r:id="rId243">
        <w:r>
          <w:rPr>
            <w:lang w:val="id_ID" w:bidi="id_ID"/>
          </w:rPr>
          <w:rPr>
            <w:color w:val="0000EE"/>
            <w:u w:val="single"/>
          </w:rPr>
          <w:t>Memperagakan Bacaan</w:t>
        </w:r>
      </w:hyperlink>
      <w:r>
        <w:rPr>
          <w:lang w:val="id_ID" w:bidi="id_ID"/>
        </w:rPr>
        <w:t xml:space="preserve"> (4.1 MB)</w:t>
      </w:r>
      <w:r>
        <w:rPr>
          <w:lang w:val="id_ID" w:bidi="id_ID"/>
        </w:rPr>
      </w:r>
    </w:p>
    <w:p>
      <w:pPr>
        <w:pStyle w:val="ListBullet"/>
        <w:spacing w:line="240" w:lineRule="auto"/>
        <w:ind w:left="720"/>
      </w:pPr>
      <w:r>
        <w:rPr>
          <w:lang w:val="id_ID" w:bidi="id_ID"/>
        </w:rPr>
      </w:r>
      <w:hyperlink r:id="rId244">
        <w:r>
          <w:rPr>
            <w:lang w:val="id_ID" w:bidi="id_ID"/>
          </w:rPr>
          <w:rPr>
            <w:color w:val="0000EE"/>
            <w:u w:val="single"/>
          </w:rPr>
          <w:t>Melengkapi yang Kurang</w:t>
        </w:r>
      </w:hyperlink>
      <w:r>
        <w:rPr>
          <w:lang w:val="id_ID" w:bidi="id_ID"/>
        </w:rPr>
        <w:t xml:space="preserve"> (2.1 MB)</w:t>
      </w:r>
      <w:r>
        <w:rPr>
          <w:lang w:val="id_ID" w:bidi="id_ID"/>
        </w:rPr>
      </w:r>
    </w:p>
    <w:p>
      <w:pPr>
        <w:pStyle w:val="ListBullet"/>
        <w:spacing w:line="240" w:lineRule="auto"/>
        <w:ind w:left="720"/>
      </w:pPr>
      <w:r>
        <w:rPr>
          <w:lang w:val="id_ID" w:bidi="id_ID"/>
        </w:rPr>
      </w:r>
      <w:hyperlink r:id="rId245">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8:1–10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Dalam tahap ini, dengarkan Markus 8:1–10 dan renungkan di dalam hati Anda. </w:t>
      </w:r>
    </w:p>
    <w:p>
      <w:pPr/>
      <w:r>
        <w:rPr>
          <w:lang w:val="id_ID" w:bidi="id_ID"/>
        </w:rPr>
      </w:r>
      <w:r>
        <w:rPr>
          <w:lang w:val="id_ID" w:bidi="id_ID"/>
        </w:rPr>
        <w:t>Dengarkan versi audio dari Markus 8:1–10 sebanyak tiga kali, dalam tiga terjemahan yang berbeda, jika memungkinkan. Kemudian, sebagai kelompok, bahas pertanyaan-pertanyaan berikut:</w:t>
      </w:r>
    </w:p>
    <w:p>
      <w:pPr>
        <w:pStyle w:val="ListNumber"/>
        <w:numPr>
          <w:ilvl w:val="0"/>
          <w:numId w:val="43"/>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8:1–10 dalam terjemahan yang paling mudah dipahami. </w:t>
      </w:r>
    </w:p>
    <w:p>
      <w:pPr/>
      <w:r>
        <w:rPr>
          <w:lang w:val="id_ID" w:bidi="id_ID"/>
        </w:rPr>
      </w:r>
      <w:r>
        <w:rPr>
          <w:lang w:val="id_ID" w:bidi="id_ID"/>
        </w:rPr>
        <w:t xml:space="preserve">Yesus baru saja menyembuhkan orang yang tuli dan bisu. Yesus dan para murid masih berada di daerah Sepuluh Kota atau Dekapolis dan dekat Danau Galilea. Yesus dan para murid berada di daerah terpencil tanpa ada desa atau kota di dekatnya. Ini adalah kisah naratif dari peristiwa berikutnya. </w:t>
      </w:r>
    </w:p>
    <w:p>
      <w:pPr/>
      <w:r>
        <w:rPr>
          <w:lang w:val="id_ID" w:bidi="id_ID"/>
        </w:rPr>
      </w:r>
      <w:r>
        <w:rPr>
          <w:lang w:val="id_ID" w:bidi="id_ID"/>
        </w:rPr>
        <w:t>Yesus telah mengajar orang-orang dan kerumunan besar telah berkumpul. Sama seperti dalam kisah lain di mana Yesus memberi makan 5.000 orang laki-laki ditambah perempuan dan anak-anak, orang banyak dalam kisah ini berada di pedesaan jauh dari kota dan tidak memiliki makanan untuk dimakan. Ini bukan pengulangan kisah memberi makan 5.000. Ini adalah kisah yang berbeda yang terjadi pada waktu yang berbeda. Ketika Anda mempelajari kisah ini, perhatikan perbedaannya. Hampir setiap detail berbeda, kecuali penggandaan makanan.</w:t>
      </w:r>
    </w:p>
    <w:p>
      <w:pPr/>
      <w:r>
        <w:rPr>
          <w:lang w:val="id_ID" w:bidi="id_ID"/>
        </w:rPr>
      </w:r>
      <w:r>
        <w:rPr>
          <w:lang w:val="id_ID" w:bidi="id_ID"/>
        </w:rPr>
        <w:t>Yesus terus berada di wilayah yang sebagian besar non-Yahudi (Kafir). Ingat, bahkan pemerintah wilayah Sepuluh Kota berbeda dari pemerintah di Israel. Dalam kisah ini, mungkin ada orang Yahudi maupun non-Yahudi yang hadir.</w:t>
      </w:r>
    </w:p>
    <w:p>
      <w:pPr/>
      <w:r>
        <w:rPr>
          <w:lang w:val="id_ID" w:bidi="id_ID"/>
        </w:rPr>
      </w:r>
      <w:r>
        <w:rPr>
          <w:lang w:val="id_ID" w:bidi="id_ID"/>
        </w:rPr>
        <w:t xml:space="preserve">Seperti biasa, kerumunan besar datang untuk mendengarkan Yesus mengajar. Yesus berada di dekat Danau Galilea, tetapi di daerah terpencil di mana tidak ada desa-desa. Yesus telah mengajar orang-orang selama 3 hari. Orang-orang tampaknya membawa makanan bersama mereka, tetapi makanan mereka telah habis. Baru pada hari ketiga orang banyak itu perlu diberi makan. Yesus sekali lagi memiliki belas kasihan dan ingin memberi makan mereka. Dia tahu bahwa mereka akan semakin lemah karena lapar. Belas kasihan berarti merasa simpati atau kasihan kepada seseorang sehingga Anda ingin membantu orang itu. Yesus memanggil para murid bersama-sama. Yesus mengatakan bahwa orang-orang lapar dan membutuhkan makanan. </w:t>
      </w:r>
    </w:p>
    <w:p>
      <w:pPr/>
      <w:r>
        <w:rPr>
          <w:lang w:val="id_ID" w:bidi="id_ID"/>
        </w:rPr>
      </w:r>
      <w:r>
        <w:rPr>
          <w:lang w:val="id_ID" w:bidi="id_ID"/>
        </w:rPr>
        <w:t>Berhentilah dan tunjukkan peta di mana Yesus berada ketika Dia memberi makan 4.000 orang. Tunjukkan gambar padang gurun di daerah di mana Yesus mungkin berada di dekat Danau Galilea. Hentikan sejenak rekaman di sini.</w:t>
      </w:r>
    </w:p>
    <w:p>
      <w:pPr/>
      <w:r>
        <w:rPr>
          <w:lang w:val="id_ID" w:bidi="id_ID"/>
        </w:rPr>
      </w:r>
      <w:r>
        <w:rPr>
          <w:lang w:val="id_ID" w:bidi="id_ID"/>
        </w:rPr>
        <w:t>Berhentilah dan diskusikan: Ceritakan kisah tentang seseorang yang lemah karena kelaparan atau sangat lapar dalam budaya Anda. Perhatikan deskripsi atau kata-kata yang digunakan untuk menggambarkan orang ini. Hentikan sejenak rekaman di sini.</w:t>
      </w:r>
    </w:p>
    <w:p>
      <w:pPr/>
      <w:r>
        <w:rPr>
          <w:lang w:val="id_ID" w:bidi="id_ID"/>
        </w:rPr>
      </w:r>
      <w:r>
        <w:rPr>
          <w:lang w:val="id_ID" w:bidi="id_ID"/>
        </w:rPr>
        <w:t xml:space="preserve">Sekali lagi, para murid-Nya tampak tidak tahu apa yang harus dilakukan. Ini mengejutkan. Mungkin beberapa waktu telah berlalu sejak memberi makan 5.000 orang dan para murid telah lupa. Atau, mungkin para murid tahu dan percaya bahwa Yesus akan memberi makan kerumunan, tetapi mereka hanya bertanya bagaimana Yesus akan melakukannya. Para murid berbicara tentang berada di padang gurun. Beberapa terjemahan mengatakan tempat yang sunyi. Yang lain menggambarkan tempat itu sebagai padang pasir dan yang lain mengatakan tempat yang terpencil. </w:t>
      </w:r>
    </w:p>
    <w:p>
      <w:pPr/>
      <w:r>
        <w:rPr>
          <w:lang w:val="id_ID" w:bidi="id_ID"/>
        </w:rPr>
      </w:r>
      <w:r>
        <w:rPr>
          <w:lang w:val="id_ID" w:bidi="id_ID"/>
        </w:rPr>
        <w:t>Berhentilah dan tunjukkan gambar padang pasir atau daerah gurun. Kata-kata apa yang akan Anda gunakan untuk menggambarkan apa yang Anda lihat? Kata-kata itu akan menunjukkan bahwa tidak ada makanan untuk dibeli atau untuk dicabut dari tanah atau dari pohon. Tidak ada apa pun untuk dimakan di sana. Hentikan sejenak rekaman di sini.</w:t>
      </w:r>
    </w:p>
    <w:p>
      <w:pPr/>
      <w:r>
        <w:rPr>
          <w:lang w:val="id_ID" w:bidi="id_ID"/>
        </w:rPr>
      </w:r>
      <w:r>
        <w:rPr>
          <w:lang w:val="id_ID" w:bidi="id_ID"/>
        </w:rPr>
        <w:t xml:space="preserve">Murid-murid bertanya kepada Yesus bagaimana dan di mana mereka bisa mendapatkan makanan bagi orang-orang. Perhatikan bahwa para murid tidak menyarankan menyuruh orang-orang ke desa-desa dan kota-kota. Ini adalah daerah terpencil atau padang pasir. Tidak ada desa di dekatnya. Yesus bertanya berapa banyak roti yang dimiliki para murid. Kali ini, para murid telah menemukan 7 roti. Sepotong roti adalah seperti kue bundar kecil. Satu orang biasanya makan 2 atau 3 roti pada saat makan. </w:t>
      </w:r>
    </w:p>
    <w:p>
      <w:pPr/>
      <w:r>
        <w:rPr>
          <w:lang w:val="id_ID" w:bidi="id_ID"/>
        </w:rPr>
      </w:r>
      <w:r>
        <w:rPr>
          <w:lang w:val="id_ID" w:bidi="id_ID"/>
        </w:rPr>
        <w:t xml:space="preserve">Yesus menyuruh orang-orang untuk duduk. Kemudian Yesus mengambil roti dan memberkati roti itu. Berkat ini adalah untuk bersyukur kepada Allah atas roti. Kebiasaan Yahudi adalah mengucapkan terima kasih sebelum makan makanan. Setelah memberkati roti, Yesus memecahkan roti menjadi beberapa potong dan memberikan potongan-potongan itu kepada para murid untuk diberikan kepada orang-orang yang duduk di tanah. </w:t>
      </w:r>
    </w:p>
    <w:p>
      <w:pPr/>
      <w:r>
        <w:rPr>
          <w:lang w:val="id_ID" w:bidi="id_ID"/>
        </w:rPr>
      </w:r>
      <w:r>
        <w:rPr>
          <w:lang w:val="id_ID" w:bidi="id_ID"/>
        </w:rPr>
        <w:t xml:space="preserve">Para murid menemukan beberapa ikan kecil dan memberikan ikan-ikan ini kepada Yesus. Ini berarti bahwa seseorang atau beberapa orang dalam kerumunan memiliki beberapa ikan dan bersedia membagikan ikan itu dengan orang lain. Ikan akan dikeringkan atau diawetkan dengan cara tertentu sehingga ikan itu siap untuk dimakan. Yesus memberkati ikan itu dan kemudian memecah-mecahkannya menjadi beberapa potong bagi para murid untuk dibagikan kepada orang banyak. Memberkati ikan pada waktu yang terpisah itu tidak biasa. Berkat itu biasanya diberikan pada awal makan. Beberapa berpikir bahwa Yesus mengajar orang-orang untuk bersyukur kepada Allah atas makanan mereka. </w:t>
      </w:r>
    </w:p>
    <w:p>
      <w:pPr/>
      <w:r>
        <w:rPr>
          <w:lang w:val="id_ID" w:bidi="id_ID"/>
        </w:rPr>
      </w:r>
      <w:r>
        <w:rPr>
          <w:lang w:val="id_ID" w:bidi="id_ID"/>
        </w:rPr>
        <w:t>Berhentilah dan tunjukkan gambar beberapa roti dan gambar ikan. Hentikan sejenak rekaman di sini.</w:t>
      </w:r>
    </w:p>
    <w:p>
      <w:pPr/>
      <w:r>
        <w:rPr>
          <w:lang w:val="id_ID" w:bidi="id_ID"/>
        </w:rPr>
      </w:r>
      <w:r>
        <w:rPr>
          <w:lang w:val="id_ID" w:bidi="id_ID"/>
        </w:rPr>
        <w:t xml:space="preserve">Semua orang makan sebanyak yang mereka mau. Para murid mengambil 7 keranjang besar berisi sisa makanan. Para murid mengambil sisa potongan roti dan ikan yang telah mereka bagikan. Ini berarti bahwa jauh lebih banyak orang yang bisa makan. Yesus menyediakan makanan lebih dari cukup. Keranjang-keranjang ini lebih besar dari keranjang dalam kisah lain untuk memberi makan 5.000 orang. Keranjang ini terbuat dari buluh dan digunakan untuk membawa ikan. </w:t>
      </w:r>
    </w:p>
    <w:p>
      <w:pPr/>
      <w:r>
        <w:rPr>
          <w:lang w:val="id_ID" w:bidi="id_ID"/>
        </w:rPr>
      </w:r>
      <w:r>
        <w:rPr>
          <w:lang w:val="id_ID" w:bidi="id_ID"/>
        </w:rPr>
        <w:t>Berhentilah di sini dan tunjukkan gambar keranjang yang digunakan para murid untuk mengumpulkan sisa-sisa makanan. Hentikan sejenak rekaman di sini.</w:t>
      </w:r>
    </w:p>
    <w:p>
      <w:pPr/>
      <w:r>
        <w:rPr>
          <w:lang w:val="id_ID" w:bidi="id_ID"/>
        </w:rPr>
      </w:r>
      <w:r>
        <w:rPr>
          <w:lang w:val="id_ID" w:bidi="id_ID"/>
        </w:rPr>
        <w:t xml:space="preserve">Jumlah 4.000 mungkin merujuk kepada jumlah laki-laki. Ini berarti bahwa bersama perempuan dan anak-anak akan ada lebih banyak lagi yang makan. </w:t>
      </w:r>
    </w:p>
    <w:p>
      <w:pPr/>
      <w:r>
        <w:rPr>
          <w:lang w:val="id_ID" w:bidi="id_ID"/>
        </w:rPr>
      </w:r>
      <w:r>
        <w:rPr>
          <w:lang w:val="id_ID" w:bidi="id_ID"/>
        </w:rPr>
        <w:t>Berhenti di sini dan diskusikan: Dalam kebudayaan Anda, bagaimana Anda menghitung orang? Apakah Anda memasukkan anak dan wanita dalam hitungan Anda? Apakah Anda memberikan angka yang tepat? Kapan Anda merasa bahwa menghitung orang itu penting? Jelaskan waktu ketika seseorang menghitung jumlah orang pada suatu peristiwa. Mengapa mereka melakukannya? Hentikan sejenak rekaman di sini.</w:t>
      </w:r>
    </w:p>
    <w:p>
      <w:pPr/>
      <w:r>
        <w:rPr>
          <w:lang w:val="id_ID" w:bidi="id_ID"/>
        </w:rPr>
      </w:r>
      <w:r>
        <w:rPr>
          <w:lang w:val="id_ID" w:bidi="id_ID"/>
        </w:rPr>
        <w:t>Setelah Yesus memberi makan orang-orang, Yesus menyuruh orang-orang itu pulang. Kemudian Yesus dan para murid-Nya naik ke perahu dan menyeberang ke pantai barat Danau Galilea (kembali ke wilayah Yahudi). Kita tidak yakin di mana Dalmanuta berada.</w:t>
      </w:r>
    </w:p>
    <w:p>
      <w:pPr/>
      <w:r>
        <w:rPr>
          <w:lang w:val="id_ID" w:bidi="id_ID"/>
        </w:rPr>
      </w:r>
      <w:r>
        <w:rPr>
          <w:lang w:val="id_ID" w:bidi="id_ID"/>
        </w:rPr>
        <w:t xml:space="preserve">Jika ini membantu, berhentilah di sini dan tunjukkan peta yang sama seperti sebelumnya, menunjukkan di mana Yesus berada ketika Dia memberi makan 4.000 orang, dan tempat Dalmanuta mungkin berada.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8:1–10 dalam terjemahan yang paling mudah dipahami. </w:t>
      </w:r>
    </w:p>
    <w:p>
      <w:pPr/>
      <w:r>
        <w:rPr>
          <w:lang w:val="id_ID" w:bidi="id_ID"/>
        </w:rPr>
      </w:r>
      <w:r>
        <w:rPr>
          <w:lang w:val="id_ID" w:bidi="id_ID"/>
        </w:rPr>
        <w:t>Pada langkah ini, kelompok akan menjelaskan adegan, tokoh, dan latar dari bagian ini. Kemudian,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Orang banyak berkumpul. Yesus telah mengajar mereka selama 3 hari. Yesus memutuskan untuk memberi makan orang-orang sebelum mereka pulang. </w:t>
      </w:r>
    </w:p>
    <w:p>
      <w:pPr/>
      <w:r>
        <w:rPr>
          <w:lang w:val="id_ID" w:bidi="id_ID"/>
        </w:rPr>
      </w:r>
      <w:r>
        <w:rPr>
          <w:b/>
          <w:lang w:val="id_ID" w:bidi="id_ID"/>
        </w:rPr>
        <w:t>Adegan kedua:</w:t>
      </w:r>
      <w:r>
        <w:rPr>
          <w:lang w:val="id_ID" w:bidi="id_ID"/>
        </w:rPr>
        <w:t xml:space="preserve"> Yesus menyuruh orang banyak itu untuk duduk di tanah. Yesus memberkati roti dan membagikannya. Yesus memberkati ikan dan membagikannya. Empat ribu orang makan. </w:t>
      </w:r>
    </w:p>
    <w:p>
      <w:pPr/>
      <w:r>
        <w:rPr>
          <w:lang w:val="id_ID" w:bidi="id_ID"/>
        </w:rPr>
      </w:r>
      <w:r>
        <w:rPr>
          <w:lang w:val="id_ID" w:bidi="id_ID"/>
        </w:rPr>
      </w:r>
      <w:r>
        <w:rPr>
          <w:b/>
          <w:lang w:val="id_ID" w:bidi="id_ID"/>
        </w:rPr>
        <w:t>Dalam adegan ketiga:</w:t>
      </w:r>
      <w:r>
        <w:rPr>
          <w:lang w:val="id_ID" w:bidi="id_ID"/>
        </w:rPr>
        <w:t xml:space="preserve"> Yesus naik ke perahu bersama para murid-Nya dan menyeberangi kembali danau itu.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 xml:space="preserve">Kerumunan 4.000 orang. </w:t>
      </w:r>
    </w:p>
    <w:p>
      <w:pPr/>
      <w:r>
        <w:rPr>
          <w:lang w:val="id_ID" w:bidi="id_ID"/>
        </w:rPr>
      </w:r>
      <w:r>
        <w:rPr>
          <w:lang w:val="id_ID" w:bidi="id_ID"/>
        </w:rPr>
        <w:t xml:space="preserve">Sebagai kelompok, perhatikan bagian-bagian dari latar belakang bagian: Ketika kelompok melakukan visualisasi perikop ini, pastikan bahwa mereka tidak mencampur detail-detail dari kisah memberi makan 5.000 itu. Rincian dari kisah ini berbeda dalam hampir setiap detailnya. </w:t>
      </w:r>
    </w:p>
    <w:p>
      <w:pPr/>
      <w:r>
        <w:rPr>
          <w:lang w:val="id_ID" w:bidi="id_ID"/>
        </w:rPr>
      </w:r>
      <w:r>
        <w:rPr>
          <w:lang w:val="id_ID" w:bidi="id_ID"/>
        </w:rPr>
        <w:t xml:space="preserve">Dalam kisah ini, Yesus telah mengajar selama tiga hari di Dekapolis (wilayah dengan sepuluh kota). Ini berada di sebelah timur Danau Galilea. Mereka berada di daerah terpencil di dekat Danau Galilea dan jauh dari kota atau desa. Kerumunan besar telah berkumpul untuk mendengarkan ajaran Yesus. Orang-orang telah kehabisan makanan. Yesus merasa berbelas kasihan kepada mereka, atau merasa kasihan kepada mereka. </w:t>
      </w:r>
    </w:p>
    <w:p>
      <w:pPr/>
      <w:r>
        <w:rPr>
          <w:lang w:val="id_ID" w:bidi="id_ID"/>
        </w:rPr>
      </w:r>
      <w:r>
        <w:rPr>
          <w:lang w:val="id_ID" w:bidi="id_ID"/>
        </w:rPr>
        <w:t>Yesus memanggil para murid-Nya kepada-Nya. Yesus menjelaskan kepada mereka bahwa jika Dia menyuruh orang banyak itu pergi dengan lapar, orang-orang itu mungkin pingsan di tengah perjalanan. Orang-orang telah datang dari jarak yang sangat jauh. Para murid Yesus bertanya kepada Yesus bagaimana mereka dapat menemukan makanan mereka di tempat ini, di padang gurun terpencil tanpa ada kota di sekitar mereka.</w:t>
      </w:r>
    </w:p>
    <w:p>
      <w:pPr/>
      <w:r>
        <w:rPr>
          <w:lang w:val="id_ID" w:bidi="id_ID"/>
        </w:rPr>
      </w:r>
      <w:r>
        <w:rPr>
          <w:lang w:val="id_ID" w:bidi="id_ID"/>
        </w:rPr>
        <w:t xml:space="preserve">Di adegan kedua, Yesus menyuruh orang banyak duduk di tanah. Para murid telah menemukan 7 potong roti. Yesus mengambil tujuh potong roti dan bersyukur kepada Allah untuk roti-roti itu. Yesus memecahkan roti menjadi beberapa potongan, memberikan potongan-potongan itu kepada para murid-Nya. Para murid membagikan roti kepada orang banyak. </w:t>
      </w:r>
    </w:p>
    <w:p>
      <w:pPr/>
      <w:r>
        <w:rPr>
          <w:lang w:val="id_ID" w:bidi="id_ID"/>
        </w:rPr>
      </w:r>
      <w:r>
        <w:rPr>
          <w:lang w:val="id_ID" w:bidi="id_ID"/>
        </w:rPr>
        <w:t xml:space="preserve">Seseorang menemukan beberapa ikan kecil. Yesus memberkati ikan-ikan itu. Yesus membagi-memecah-mecahkan ikan itu dan memberikan potongan-potongan itu kepada para murid untuk dibagikan kepada orang-orang. Semua orang makan sebanyak yang mereka mau. Ketika semua orang selesai makan, para murid mengumpulkan sisa-sisa potongan roti dan ikan dalam 7 keranjang. Ada sekitar 4.000 laki-laki ditambah perempuan dan anak-anak dalam kerumunan itu. </w:t>
      </w:r>
    </w:p>
    <w:p>
      <w:pPr/>
      <w:r>
        <w:rPr>
          <w:lang w:val="id_ID" w:bidi="id_ID"/>
        </w:rPr>
      </w:r>
      <w:r>
        <w:rPr>
          <w:lang w:val="id_ID" w:bidi="id_ID"/>
        </w:rPr>
        <w:t xml:space="preserve">Pastikan kisah itu ditutup dengan Yesus kembali ke perahu bersama para murid-Nya dan menyeberangi Danau Galilea. Yesus dan para murid pergi ke daerah Dalmanuta yang berada di suatu tempat di sisi barat danau. </w:t>
      </w:r>
    </w:p>
    <w:p>
      <w:pPr/>
      <w:r>
        <w:rPr>
          <w:lang w:val="id_ID" w:bidi="id_ID"/>
        </w:rPr>
      </w:r>
      <w:r>
        <w:rPr>
          <w:lang w:val="id_ID" w:bidi="id_ID"/>
        </w:rPr>
        <w:t>Berhentilah di sini dan tunjukkan lagi peta Danau Galilea, wilayah Sepuluh Kota, atau Dekapolis, dan tempat Dalmanuta mungkin berada. Jeda audio ini di sini.</w:t>
      </w:r>
    </w:p>
    <w:p>
      <w:pPr/>
      <w:r>
        <w:rPr>
          <w:lang w:val="id_ID" w:bidi="id_ID"/>
        </w:rPr>
      </w:r>
      <w:r>
        <w:rPr>
          <w:lang w:val="id_ID" w:bidi="id_ID"/>
        </w:rPr>
        <w:t xml:space="preserve">Sekarang, kelompok membuat papan cerita, menggambar atau memakai benda-benda untuk memvisualisasikan bagian ini dan adegan yang ada di dalamnya.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8:1–10 dalam terjemahan yang paling mudah dipahami. </w:t>
      </w:r>
    </w:p>
    <w:p>
      <w:pPr/>
      <w:r>
        <w:rPr>
          <w:lang w:val="id_ID" w:bidi="id_ID"/>
        </w:rPr>
      </w:r>
      <w:r>
        <w:rPr>
          <w:lang w:val="id_ID" w:bidi="id_ID"/>
        </w:rPr>
        <w:t>Pada langkah ini, kelompok akan mendramatisasi bagian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Kerumunan 4.000 orang</w:t>
      </w:r>
    </w:p>
    <w:p>
      <w:pPr/>
      <w:r>
        <w:rPr>
          <w:lang w:val="id_ID" w:bidi="id_ID"/>
        </w:rPr>
      </w:r>
      <w:r>
        <w:rPr>
          <w:lang w:val="id_ID" w:bidi="id_ID"/>
        </w:rPr>
        <w:t>Sebagai kelompok, peragakan perikop ini dua kali. Anda harus memeragakan bagian ini dalam bahasa Anda.</w:t>
      </w:r>
    </w:p>
    <w:p>
      <w:pPr/>
      <w:r>
        <w:rPr>
          <w:lang w:val="id_ID" w:bidi="id_ID"/>
        </w:rPr>
      </w:r>
      <w:r>
        <w:rPr>
          <w:lang w:val="id_ID" w:bidi="id_ID"/>
        </w:rPr>
        <w:t>Pertama, peragakan perikop ini tanpa berhenti. Perhatikanlah dialog, alur, plot, dan kronologi bagian ini. Pastikan agar saat Anda memerankan cerita tidak ada bagian sulit atau penting yang terlewatkan. Bantulah satu sama lain untuk mengingat setiap bagian dari bagian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Jeda audio ini di sini dan peragakanlah bagian tersebut kedua kalinya.</w:t>
      </w:r>
    </w:p>
    <w:p>
      <w:pPr/>
      <w:r>
        <w:rPr>
          <w:lang w:val="id_ID" w:bidi="id_ID"/>
        </w:rPr>
      </w:r>
      <w:r>
        <w:rPr>
          <w:lang w:val="id_ID" w:bidi="id_ID"/>
        </w:rPr>
        <w:t>Berikut ini adalah contoh dari drama dan respon-respon yang mungkin.</w:t>
      </w:r>
    </w:p>
    <w:p>
      <w:pPr/>
      <w:r>
        <w:rPr>
          <w:lang w:val="id_ID" w:bidi="id_ID"/>
        </w:rPr>
      </w:r>
      <w:r>
        <w:rPr>
          <w:lang w:val="id_ID" w:bidi="id_ID"/>
        </w:rPr>
        <w:t>Dalam adegan 1, Yesus berada di daerah terpencil Dekapolis di dekat Danau Galilea. Yesus telah bersama kerumunan besar selama tiga hari. Orang-orang tidak punya apa-apa untuk dimakan, dan mereka lapar. Yesus memanggil para murid-Nya dan mengatakan kepada mereka bahwa Dia tidak bisa menyuruh orang-orang itu pergi tanpa memberi mereka makanan terlebih dahulu. Yesus merasa kasihan kepada orang-orang itu. Para murid-Nya menjawab, "Bagaimana kita bisa mendapatkan makanan yang cukup untuk memberi makan mereka di sini, di padang gurun?"</w:t>
      </w:r>
    </w:p>
    <w:p>
      <w:pPr/>
      <w:r>
        <w:rPr>
          <w:lang w:val="id_ID" w:bidi="id_ID"/>
        </w:rPr>
      </w:r>
      <w:r>
        <w:rPr>
          <w:lang w:val="id_ID" w:bidi="id_ID"/>
        </w:rPr>
        <w:t>Hentikan sejenak adegannya. Tanyakan kepada para murid, "Bagaimana perasaan kalian?" Anda mungkin mendengar hal-hal seperti, "Kami ingat bahwa Yesus memberi makan 5.000, tapi kami tak yakin apakah Dia akan melakukan hal yang sama lagi," "Yesus terus meminta kami untuk melakukan hal-hal mustahil," atau "Kami menantikan Yesus menyediakan makanan bagi orang banyak." Tanyakan kepada Yesus, "Bagaimana perasaanmu sekarang?" Anda mungkin mendengar, "Saya merasa kasihan kepada orang-orang ini. Saya tidak dapat menyuruh mereka pergi tanpa makanan terlebih dahulu." Lanjutkan dramanya.</w:t>
      </w:r>
    </w:p>
    <w:p>
      <w:pPr/>
      <w:r>
        <w:rPr>
          <w:lang w:val="id_ID" w:bidi="id_ID"/>
        </w:rPr>
      </w:r>
      <w:r>
        <w:rPr>
          <w:lang w:val="id_ID" w:bidi="id_ID"/>
        </w:rPr>
        <w:t>Dalam adegan kedua, Yesus bertanya kepada para murid, "Berapa banyak roti yang kamu miliki?"</w:t>
      </w:r>
    </w:p>
    <w:p>
      <w:pPr/>
      <w:r>
        <w:rPr>
          <w:lang w:val="id_ID" w:bidi="id_ID"/>
        </w:rPr>
      </w:r>
      <w:r>
        <w:rPr>
          <w:lang w:val="id_ID" w:bidi="id_ID"/>
        </w:rPr>
        <w:t>Hentikan sejenak adegannya. Tanyakan kepada Yesus, "Bagaimana perasaan Anda?" Anda mungkin mendengar hal-hal seperti, "Aku heran mengapa murid-muridku bertanya bagaimana mereka dapat mendapatkan makanan yang cukup untuk memberi makan orang-orang ini ketika mereka telah melihat Aku memberi makan 5.000 orang sebelumnya" atau "Aku memberi para muridku kesempatan untuk membawa kepadaku apa yang mereka miliki sehingga Aku dapat menunjukkan kepada mereka apa yang bisa Aku lakukan dengan apa yang mereka miliki." Atau, "Saya frustrasi dengan para murid. Mereka telah melihat 5.000 orang diberi makan. Mengapa mereka tidak dapat mengingat itu dan tahu apa yang harus dilakukan kali ini?" Lanjutkan dramanya.</w:t>
      </w:r>
    </w:p>
    <w:p>
      <w:pPr/>
      <w:r>
        <w:rPr>
          <w:lang w:val="id_ID" w:bidi="id_ID"/>
        </w:rPr>
      </w:r>
      <w:r>
        <w:rPr>
          <w:lang w:val="id_ID" w:bidi="id_ID"/>
        </w:rPr>
        <w:t>Para murid menjawab, "Kami punya tujuh potong roti." Yesus menyuruh semua orang duduk di tanah. Yesus mengambil roti, bersyukur kepada Allah untuk itu, memecah-mecahkannya menjadi beberapa potongan, dan memberikan potongan-potongan roti kepada para murid-Nya untuk dibagikan kepada orang-orang. Para murid membagikan makanan kepada orang banyak.</w:t>
      </w:r>
    </w:p>
    <w:p>
      <w:pPr/>
      <w:r>
        <w:rPr>
          <w:lang w:val="id_ID" w:bidi="id_ID"/>
        </w:rPr>
      </w:r>
      <w:r>
        <w:rPr>
          <w:lang w:val="id_ID" w:bidi="id_ID"/>
        </w:rPr>
        <w:t>Seseorang menemukan beberapa ikan kecil. Yesus bersyukur atas ikan itu, memotong ikan itu menjadi beberapa potongan dan memberikan potongan-potongan itu kepada para murid untuk dibagikan. Semua orang di kerumunan makan sebanyak yang mereka mau, dan para murid mengambil tujuh keranjang besar makanan yang tersisa. Ada 4.000 orang di kerumunan pada hari itu.</w:t>
      </w:r>
    </w:p>
    <w:p>
      <w:pPr/>
      <w:r>
        <w:rPr>
          <w:lang w:val="id_ID" w:bidi="id_ID"/>
        </w:rPr>
      </w:r>
      <w:r>
        <w:rPr>
          <w:lang w:val="id_ID" w:bidi="id_ID"/>
        </w:rPr>
        <w:t>Hentikan sejenak adegannya. Tanyakan kepada orang banyak, "Bagaimana perasaan kalian?" Anda mungkin mendengar jawaban seperti, "Aku merasa puas," "Aku merasa dipedulikan," atau "Aku kagum karena Yesus memberikan mukjizat ini. Atau saya tidak tahu dari mana semua roti itu berasal, tetapi itu enak. Saya benar-benar lapar, tetapi sekarang saya sangat kenyang." Atau, "Ini telah menjadi tiga hari yang menakjubkan dengan orang ini Yesus." Saya telah belajar banyak dari Yesus. Saya ingin tahu lebih banyak." Tanyakan kepada para murid, "Bagaimana perasaan kalian?" Anda mungkin mendengar, "Itu adalah mukjizat yang luar biasa. Yesus mengubah 7 roti dan beberapa ikan menjadi makanan besar untuk orang banyak itu. Saya tidak mengerti mengapa Yesus bertanya kepada kita apa yang harus dilakukan terlebih dahulu. Yesus tahu kita tidak dapat melipatgandakan roti seperti itu. Saya masih tidak tahu apa yang Yesus ingin kita lakukan." "Atau, "Saya sangat senang melihat Yesus melakukan ini." Itu membuat saya percaya bahwa Yesus akan menyediakan kebutuhan saya juga." Tanyakan kepada Yesus, "Bagaimana perasaan Anda?" Anda mungkin mendengar, "Aku senang karena orang-orang sudah cukup makan dan dapat pulang dengan selamat sekarang. Aku berharap bahwa para murid-Ku mulai memahami lebih banyak, tetapi mereka masih memiliki banyak hal untuk dipelajari." Lanjutkan dramanya.</w:t>
      </w:r>
    </w:p>
    <w:p>
      <w:pPr/>
      <w:r>
        <w:rPr>
          <w:lang w:val="id_ID" w:bidi="id_ID"/>
        </w:rPr>
      </w:r>
      <w:r>
        <w:rPr>
          <w:lang w:val="id_ID" w:bidi="id_ID"/>
        </w:rPr>
        <w:t xml:space="preserve">Segera setelah ini, Yesus menyuruh orang banyak itu pulang. Kemudian Yesus naik ke perahu bersama para murid-Nya dan menyeberangi laut.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8:1–10 dalam terjemahan yang paling mudah dipahami. </w:t>
      </w:r>
    </w:p>
    <w:p>
      <w:pPr/>
      <w:r>
        <w:rPr>
          <w:lang w:val="id_ID" w:bidi="id_ID"/>
        </w:rPr>
      </w:r>
      <w:r>
        <w:rPr>
          <w:lang w:val="id_ID" w:bidi="id_ID"/>
        </w:rPr>
        <w:t xml:space="preserve">Yesus telah tinggal di daerah orang bukan Yahudi yang disebut Sepuluh Kota. Di sana ada beberapa orang Yahudi juga. Kerumunan orang itu mungkin termasuk orang-orang </w:t>
      </w:r>
      <w:hyperlink r:id="rId214">
        <w:r>
          <w:rPr>
            <w:lang w:val="id_ID" w:bidi="id_ID"/>
          </w:rPr>
          <w:rPr>
            <w:color w:val="0000EE"/>
            <w:u w:val="single"/>
          </w:rPr>
          <w:t>Yahudi</w:t>
        </w:r>
      </w:hyperlink>
      <w:r>
        <w:rPr>
          <w:lang w:val="id_ID" w:bidi="id_ID"/>
        </w:rPr>
        <w:t xml:space="preserve"> dan </w:t>
      </w:r>
      <w:hyperlink r:id="rId233">
        <w:r>
          <w:rPr>
            <w:lang w:val="id_ID" w:bidi="id_ID"/>
          </w:rPr>
          <w:rPr>
            <w:color w:val="0000EE"/>
            <w:u w:val="single"/>
          </w:rPr>
          <w:t>bukan Yahudi</w:t>
        </w:r>
      </w:hyperlink>
      <w:r>
        <w:rPr>
          <w:lang w:val="id_ID" w:bidi="id_ID"/>
        </w:rPr>
        <w:t xml:space="preserve"> yang datang untuk mendengarkan Yesus. Yesus memanggil para </w:t>
      </w:r>
      <w:hyperlink r:id="rId100">
        <w:r>
          <w:rPr>
            <w:lang w:val="id_ID" w:bidi="id_ID"/>
          </w:rPr>
          <w:rPr>
            <w:color w:val="0000EE"/>
            <w:u w:val="single"/>
          </w:rPr>
          <w:t>murid-Nya</w:t>
        </w:r>
      </w:hyperlink>
      <w:r>
        <w:rPr>
          <w:lang w:val="id_ID" w:bidi="id_ID"/>
        </w:rPr>
        <w:t xml:space="preserve"> kepada-Nya. Gunakan istilah yang sama yang telah Anda gunakan untuk para </w:t>
      </w:r>
      <w:r>
        <w:rPr>
          <w:b/>
          <w:lang w:val="id_ID" w:bidi="id_ID"/>
        </w:rPr>
        <w:t>murid</w:t>
      </w:r>
      <w:r>
        <w:rPr>
          <w:lang w:val="id_ID" w:bidi="id_ID"/>
        </w:rPr>
        <w:t xml:space="preserve"> di seluruh kitab Markus.</w:t>
      </w:r>
    </w:p>
    <w:p>
      <w:pPr/>
      <w:r>
        <w:rPr>
          <w:lang w:val="id_ID" w:bidi="id_ID"/>
        </w:rPr>
      </w:r>
      <w:r>
        <w:rPr>
          <w:lang w:val="id_ID" w:bidi="id_ID"/>
        </w:rPr>
        <w:t xml:space="preserve">Yesus merasa kasihan kepada mereka karena mereka tidak makan apa pun selama tiga hari. Namun murid-murid Yesus menjawab, "Di mana di </w:t>
      </w:r>
      <w:hyperlink r:id="rId19">
        <w:r>
          <w:rPr>
            <w:lang w:val="id_ID" w:bidi="id_ID"/>
          </w:rPr>
          <w:rPr>
            <w:color w:val="0000EE"/>
            <w:u w:val="single"/>
          </w:rPr>
          <w:t>padang gurun</w:t>
        </w:r>
      </w:hyperlink>
      <w:r>
        <w:rPr>
          <w:lang w:val="id_ID" w:bidi="id_ID"/>
        </w:rPr>
        <w:t xml:space="preserve"> ini, atau tempat terpencil ini, Anda bisa mendapatkan makanan yang cukup untuk dimakan?" </w:t>
      </w:r>
      <w:r>
        <w:rPr>
          <w:b/>
          <w:lang w:val="id_ID" w:bidi="id_ID"/>
        </w:rPr>
        <w:t>Padang gurun</w:t>
      </w:r>
      <w:r>
        <w:rPr>
          <w:lang w:val="id_ID" w:bidi="id_ID"/>
        </w:rPr>
        <w:t xml:space="preserve"> merujuk pada wilayah di mana tidak seorang pun yang tinggal dan sangat sedikit tersedia makanan. Beberapa terjemahan menggunakan kata "padang pasir." Yang lain mengatakan daerah terpencil.</w:t>
      </w:r>
    </w:p>
    <w:p>
      <w:pPr/>
      <w:r>
        <w:rPr>
          <w:lang w:val="id_ID" w:bidi="id_ID"/>
        </w:rPr>
      </w:r>
      <w:r>
        <w:rPr>
          <w:lang w:val="id_ID" w:bidi="id_ID"/>
        </w:rPr>
        <w:t>Tunjukkan gambar padang gurun dan jelaskan apa yang Anda lihat. Hentikan sejenak rekaman di sini.</w:t>
      </w:r>
    </w:p>
    <w:p>
      <w:pPr/>
      <w:r>
        <w:rPr>
          <w:lang w:val="id_ID" w:bidi="id_ID"/>
        </w:rPr>
      </w:r>
      <w:r>
        <w:rPr>
          <w:lang w:val="id_ID" w:bidi="id_ID"/>
        </w:rPr>
        <w:t xml:space="preserve">Yesus bertanya kepada murid-murid-Nya berapa banyak </w:t>
      </w:r>
      <w:r>
        <w:rPr>
          <w:b/>
          <w:lang w:val="id_ID" w:bidi="id_ID"/>
        </w:rPr>
        <w:t>potong roti</w:t>
      </w:r>
      <w:r>
        <w:rPr>
          <w:lang w:val="id_ID" w:bidi="id_ID"/>
        </w:rPr>
        <w:t xml:space="preserve"> yang mereka punya. Para murid mengatakan tujuh. Sepotong roti adalah seperti kue bundar kecil. Kebanyakan orang akan makan dua atau tiga roti pada saat makan</w:t>
      </w:r>
    </w:p>
    <w:p>
      <w:pPr/>
      <w:r>
        <w:rPr>
          <w:lang w:val="id_ID" w:bidi="id_ID"/>
        </w:rPr>
      </w:r>
      <w:r>
        <w:rPr>
          <w:lang w:val="id_ID" w:bidi="id_ID"/>
        </w:rPr>
        <w:t xml:space="preserve">Yesus menyuruh orang banyak untuk duduk. Yesus memberkati roti itu. </w:t>
      </w:r>
      <w:r>
        <w:rPr>
          <w:b/>
          <w:lang w:val="id_ID" w:bidi="id_ID"/>
        </w:rPr>
        <w:t>memberkati</w:t>
      </w:r>
      <w:r>
        <w:rPr>
          <w:lang w:val="id_ID" w:bidi="id_ID"/>
        </w:rPr>
        <w:t xml:space="preserve"> merujuk pada saat Allah menolong, melakukan kebaikan pada, atau mengaruniai seseorang maupun sesuatu. Di sini berkat itu dalam bentuk syukur kepada Allah karena menyediakan roti. Gunakan kata yang sama untuk memberkati yang telah Anda gunakan dalam kisah sebelumnya. </w:t>
      </w:r>
      <w:hyperlink r:id="rId246">
        <w:r>
          <w:rPr>
            <w:lang w:val="id_ID" w:bidi="id_ID"/>
          </w:rPr>
          <w:rPr>
            <w:color w:val="0000EE"/>
            <w:u w:val="single"/>
          </w:rPr>
          <w:t>Memberkati</w:t>
        </w:r>
      </w:hyperlink>
      <w:r>
        <w:rPr>
          <w:lang w:val="id_ID" w:bidi="id_ID"/>
        </w:rPr>
        <w:t xml:space="preserve"> dibahas dalam Glosarium Utama. Anda dapat berkata, "Yesus bersyukur kepada Allah atas roti itu." </w:t>
      </w:r>
    </w:p>
    <w:p>
      <w:pPr/>
      <w:r>
        <w:rPr>
          <w:lang w:val="id_ID" w:bidi="id_ID"/>
        </w:rPr>
      </w:r>
      <w:r>
        <w:rPr>
          <w:lang w:val="id_ID" w:bidi="id_ID"/>
        </w:rPr>
        <w:t>Yesus juga memberkati ikan-ikan itu. Ini adalah berkat yang datang kemudian dan Yesus tidak memberikannya pada saat yang sama ketika Dia memberkati roti. Ini tidak biasa. Sekali lagi, di sini, kata memberkati berarti mengucap syukur. Gunakan kata yang sama yang telah Anda gunakan di bagian-bagian sebelumnya.</w:t>
      </w:r>
    </w:p>
    <w:p>
      <w:pPr/>
      <w:r>
        <w:rPr>
          <w:lang w:val="id_ID" w:bidi="id_ID"/>
        </w:rPr>
      </w:r>
      <w:r>
        <w:rPr>
          <w:lang w:val="id_ID" w:bidi="id_ID"/>
        </w:rPr>
        <w:t xml:space="preserve">Banyak orang makan dan puas serta kemudian para murid mengumpulkan tujuh keranjang penuh potongan yang tersisa. Dalam Markus 8, </w:t>
      </w:r>
      <w:hyperlink r:id="rId247">
        <w:r>
          <w:rPr>
            <w:lang w:val="id_ID" w:bidi="id_ID"/>
          </w:rPr>
          <w:rPr>
            <w:color w:val="0000EE"/>
            <w:u w:val="single"/>
          </w:rPr>
          <w:t>keranjang</w:t>
        </w:r>
      </w:hyperlink>
      <w:r>
        <w:rPr>
          <w:lang w:val="id_ID" w:bidi="id_ID"/>
        </w:rPr>
        <w:t xml:space="preserve"> ini adalah sebuah anyaman besar atau keranjang tali yang dibuat untuk membawa bekal yang lebih banyak. Jadi, keranjang ini lebih besar dari </w:t>
      </w:r>
      <w:r>
        <w:rPr>
          <w:b/>
          <w:lang w:val="id_ID" w:bidi="id_ID"/>
        </w:rPr>
        <w:t>keranjang</w:t>
      </w:r>
      <w:r>
        <w:rPr>
          <w:lang w:val="id_ID" w:bidi="id_ID"/>
        </w:rPr>
        <w:t xml:space="preserve"> untuk kebutuhan sehari-hari yang dijelaskan dalam Markus 6.</w:t>
      </w:r>
    </w:p>
    <w:p>
      <w:pPr/>
      <w:r>
        <w:rPr>
          <w:lang w:val="id_ID" w:bidi="id_ID"/>
        </w:rPr>
      </w:r>
      <w:r>
        <w:rPr>
          <w:lang w:val="id_ID" w:bidi="id_ID"/>
        </w:rPr>
        <w:t>Tunjukkan gambar keranjang dan roti. Hentikan sejenak rekaman di sini.</w:t>
      </w:r>
    </w:p>
    <w:p>
      <w:pPr/>
      <w:r>
        <w:rPr>
          <w:lang w:val="id_ID" w:bidi="id_ID"/>
        </w:rPr>
      </w:r>
      <w:r>
        <w:rPr>
          <w:lang w:val="id_ID" w:bidi="id_ID"/>
        </w:rPr>
        <w:t xml:space="preserve">Setelah Yesus menyuruh 4.000 orang pulang, Yesus naik ke </w:t>
      </w:r>
      <w:hyperlink r:id="rId40">
        <w:r>
          <w:rPr>
            <w:lang w:val="id_ID" w:bidi="id_ID"/>
          </w:rPr>
          <w:rPr>
            <w:color w:val="0000EE"/>
            <w:u w:val="single"/>
          </w:rPr>
          <w:t>perahu</w:t>
        </w:r>
      </w:hyperlink>
      <w:r>
        <w:rPr>
          <w:lang w:val="id_ID" w:bidi="id_ID"/>
        </w:rPr>
        <w:t xml:space="preserve"> bersama para murid-Nya. </w:t>
      </w:r>
      <w:r>
        <w:rPr>
          <w:b/>
          <w:lang w:val="id_ID" w:bidi="id_ID"/>
        </w:rPr>
        <w:t>Perahu</w:t>
      </w:r>
      <w:r>
        <w:rPr>
          <w:lang w:val="id_ID" w:bidi="id_ID"/>
        </w:rPr>
        <w:t xml:space="preserve"> ini panjangnya sekitar 8 meter dan lebarnya 2 ½ meter. Kedalamannya sekitar 1 1/4 meter. Perahu seukuran itu bisa dengan nyaman memuat tiga belas orang. Gunakanlah kata yang sama untuk perahu yang telah Anda gunakan di bagian sebelumnya. </w:t>
      </w:r>
    </w:p>
    <w:p>
      <w:pPr/>
      <w:r>
        <w:rPr>
          <w:lang w:val="id_ID" w:bidi="id_ID"/>
        </w:rPr>
      </w:r>
      <w:r>
        <w:rPr>
          <w:lang w:val="id_ID" w:bidi="id_ID"/>
        </w:rPr>
        <w:t>.</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8:1–10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48">
        <w:r>
          <w:rPr>
            <w:lang w:val="id_ID" w:bidi="id_ID"/>
          </w:rPr>
          <w:rPr>
            <w:color w:val="0000EE"/>
            <w:u w:val="single"/>
          </w:rPr>
          <w:t>Dengar dan Renungkan</w:t>
        </w:r>
      </w:hyperlink>
      <w:r>
        <w:rPr>
          <w:lang w:val="id_ID" w:bidi="id_ID"/>
        </w:rPr>
        <w:t xml:space="preserve"> (644 KB)</w:t>
      </w:r>
      <w:r>
        <w:rPr>
          <w:lang w:val="id_ID" w:bidi="id_ID"/>
        </w:rPr>
      </w:r>
    </w:p>
    <w:p>
      <w:pPr>
        <w:pStyle w:val="ListBullet"/>
        <w:spacing w:line="240" w:lineRule="auto"/>
        <w:ind w:left="720"/>
      </w:pPr>
      <w:r>
        <w:rPr>
          <w:lang w:val="id_ID" w:bidi="id_ID"/>
        </w:rPr>
      </w:r>
      <w:hyperlink r:id="rId249">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250">
        <w:r>
          <w:rPr>
            <w:lang w:val="id_ID" w:bidi="id_ID"/>
          </w:rPr>
          <w:rPr>
            <w:color w:val="0000EE"/>
            <w:u w:val="single"/>
          </w:rPr>
          <w:t>Menjelaskan Adegan</w:t>
        </w:r>
      </w:hyperlink>
      <w:r>
        <w:rPr>
          <w:lang w:val="id_ID" w:bidi="id_ID"/>
        </w:rPr>
        <w:t xml:space="preserve"> (2.3 MB)</w:t>
      </w:r>
      <w:r>
        <w:rPr>
          <w:lang w:val="id_ID" w:bidi="id_ID"/>
        </w:rPr>
      </w:r>
    </w:p>
    <w:p>
      <w:pPr>
        <w:pStyle w:val="ListBullet"/>
        <w:spacing w:line="240" w:lineRule="auto"/>
        <w:ind w:left="720"/>
      </w:pPr>
      <w:r>
        <w:rPr>
          <w:lang w:val="id_ID" w:bidi="id_ID"/>
        </w:rPr>
      </w:r>
      <w:hyperlink r:id="rId251">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252">
        <w:r>
          <w:rPr>
            <w:lang w:val="id_ID" w:bidi="id_ID"/>
          </w:rPr>
          <w:rPr>
            <w:color w:val="0000EE"/>
            <w:u w:val="single"/>
          </w:rPr>
          <w:t>Melengkapi yang Kurang</w:t>
        </w:r>
      </w:hyperlink>
      <w:r>
        <w:rPr>
          <w:lang w:val="id_ID" w:bidi="id_ID"/>
        </w:rPr>
        <w:t xml:space="preserve"> (1.9 MB)</w:t>
      </w:r>
      <w:r>
        <w:rPr>
          <w:lang w:val="id_ID" w:bidi="id_ID"/>
        </w:rPr>
      </w:r>
    </w:p>
    <w:p>
      <w:pPr>
        <w:pStyle w:val="ListBullet"/>
        <w:spacing w:line="240" w:lineRule="auto"/>
        <w:ind w:left="720"/>
      </w:pPr>
      <w:r>
        <w:rPr>
          <w:lang w:val="id_ID" w:bidi="id_ID"/>
        </w:rPr>
      </w:r>
      <w:hyperlink r:id="rId253">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Markus 8:11–21</w:t>
      </w:r>
      <w:r>
        <w:rPr>
          <w:lang w:val="id_ID" w:bidi="id_ID"/>
        </w:rPr>
      </w:r>
    </w:p>
    <w:p>
      <w:pPr>
        <w:pStyle w:val="Heading3"/>
      </w:pPr>
      <w:r>
        <w:rPr>
          <w:lang w:val="id_ID" w:bidi="id_ID"/>
        </w:rPr>
        <w:t>Dengar dan Renungkan</w:t>
      </w:r>
    </w:p>
    <w:p>
      <w:pPr/>
      <w:r>
        <w:rPr>
          <w:lang w:val="id_ID" w:bidi="id_ID"/>
        </w:rPr>
      </w:r>
      <w:r>
        <w:rPr>
          <w:lang w:val="id_ID" w:bidi="id_ID"/>
        </w:rPr>
        <w:t>Pada tahap ini, dengarkan Markus 8:11–21 dan resapkanlah ke dalam hati.</w:t>
      </w:r>
    </w:p>
    <w:p>
      <w:pPr/>
      <w:r>
        <w:rPr>
          <w:lang w:val="id_ID" w:bidi="id_ID"/>
        </w:rPr>
      </w:r>
      <w:r>
        <w:rPr>
          <w:lang w:val="id_ID" w:bidi="id_ID"/>
        </w:rPr>
        <w:t>Dengarkan versi audio Markus 8:11–21 sebanyak tiga kali, dalam tiga terjemahan yang berbeda, jika memungkinkan. Kemudian, sebagai kelompok, bahas pertanyaan-pertanyaan berikut:</w:t>
      </w:r>
    </w:p>
    <w:p>
      <w:pPr>
        <w:pStyle w:val="ListBullet"/>
        <w:spacing w:line="240" w:lineRule="auto"/>
        <w:ind w:left="720"/>
      </w:pPr>
      <w:r>
        <w:rPr>
          <w:lang w:val="id_ID" w:bidi="id_ID"/>
        </w:rPr>
      </w:r>
      <w:r>
        <w:rPr>
          <w:lang w:val="id_ID" w:bidi="id_ID"/>
        </w:rPr>
        <w:t>Apa yang Anda sukai dalam perikop ini?</w:t>
      </w:r>
    </w:p>
    <w:p>
      <w:pPr>
        <w:pStyle w:val="ListBullet"/>
        <w:spacing w:line="240" w:lineRule="auto"/>
        <w:ind w:left="720"/>
      </w:pPr>
      <w:r>
        <w:rPr>
          <w:lang w:val="id_ID" w:bidi="id_ID"/>
        </w:rPr>
      </w:r>
      <w:r>
        <w:rPr>
          <w:lang w:val="id_ID" w:bidi="id_ID"/>
        </w:rPr>
        <w:t>Apa yang Anda tidak sukai atau tidak mengerti dalam perikop ini?</w:t>
      </w:r>
    </w:p>
    <w:p>
      <w:pPr>
        <w:pStyle w:val="ListBullet"/>
        <w:spacing w:line="240" w:lineRule="auto"/>
        <w:ind w:left="720"/>
      </w:pPr>
      <w:r>
        <w:rPr>
          <w:lang w:val="id_ID" w:bidi="id_ID"/>
        </w:rPr>
      </w:r>
      <w:r>
        <w:rPr>
          <w:lang w:val="id_ID" w:bidi="id_ID"/>
        </w:rPr>
        <w:t>Apa yang diceritakan perikop ini kepada kita tentang Allah atau Yesus?</w:t>
      </w:r>
    </w:p>
    <w:p>
      <w:pPr>
        <w:pStyle w:val="ListBullet"/>
        <w:spacing w:line="240" w:lineRule="auto"/>
        <w:ind w:left="720"/>
      </w:pPr>
      <w:r>
        <w:rPr>
          <w:lang w:val="id_ID" w:bidi="id_ID"/>
        </w:rPr>
      </w:r>
      <w:r>
        <w:rPr>
          <w:lang w:val="id_ID" w:bidi="id_ID"/>
        </w:rPr>
        <w:t>Apa yang diceritakan perikop ini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teks satu kali dalam versi yang paling mudah dimengerti.</w:t>
      </w:r>
    </w:p>
    <w:p>
      <w:pPr/>
      <w:r>
        <w:rPr>
          <w:lang w:val="id_ID" w:bidi="id_ID"/>
        </w:rPr>
      </w:r>
      <w:r>
        <w:rPr>
          <w:lang w:val="id_ID" w:bidi="id_ID"/>
        </w:rPr>
        <w:t>Tunjukkan peta lokasi dari Danau Galilea dan sisi barat, tempat kisah ini berlangsung. Hentikan sejenak rekaman di sini.</w:t>
      </w:r>
    </w:p>
    <w:p>
      <w:pPr/>
      <w:r>
        <w:rPr>
          <w:lang w:val="id_ID" w:bidi="id_ID"/>
        </w:rPr>
      </w:r>
      <w:r>
        <w:rPr>
          <w:lang w:val="id_ID" w:bidi="id_ID"/>
        </w:rPr>
        <w:t>Kita tidak tahu apa yang terjadi tepat sebelum kisah ini. Kita tahu itu terjadi di sisi barat Danau Galilea, karena di sanalah biasanya orang-orang Farisi berada. Sisi barat Galilea adalah tempat tinggal bangsa Yahudi, dan orang-orang Farisi adalah para pemimpin agama Yahudi. Perikop ini adalah kisah tentang pertemuan Yesus dengan Farisi dan kemudian diikuti dengan ajaran Yesus tentang Farisi kepada para murid.</w:t>
      </w:r>
    </w:p>
    <w:p>
      <w:pPr/>
      <w:r>
        <w:rPr>
          <w:lang w:val="id_ID" w:bidi="id_ID"/>
        </w:rPr>
      </w:r>
      <w:r>
        <w:rPr>
          <w:lang w:val="id_ID" w:bidi="id_ID"/>
        </w:rPr>
        <w:t xml:space="preserve">Orang-orang Yahudi menganggap orang-orang Farisi sebagai orang yang sangat berpengaruh dan benar. Orang-orang Farisi adalah teladan yang baik bagi orang-orang karena orang-orang Farisi mengabdikan diri mereka untuk menaati hukum Allah. Orang-orang Farisi mengetahui tradisi dan hukum agama, baik yang tertulis maupun lisan. Orang-orang Farisi memisahkan diri dari masyarakat. Nama Farisi berarti "orang yang memisahkan diri." </w:t>
      </w:r>
    </w:p>
    <w:p>
      <w:pPr/>
      <w:r>
        <w:rPr>
          <w:lang w:val="id_ID" w:bidi="id_ID"/>
        </w:rPr>
      </w:r>
      <w:r>
        <w:rPr>
          <w:lang w:val="id_ID" w:bidi="id_ID"/>
        </w:rPr>
        <w:t xml:space="preserve">Yesus dan orang-orang Farisi telah melakukan percakapan, tetapi kita tidak tahu apa yang mereka katakan. Orang-orang Farisi meminta sebuah tanda dari Yesus untuk membuktikan bahwa apa yang dilakukan-Nya adalah benar dan berasal dari Allah. Sebuah tanda adalah menjadi sesuatu yang tidak lazim atau sesuatu yang tidak biasa terjadi. Banyak orang akan menganggap tanda itu sebagai mukjizat. Perikop itu menggunakan istilah "tanda ajaib." Tanda-tanda ini bisa berupa nubuat lain yang akan segera terjadi, atau sebuah tindakan mukjizat besar yang langsung segera terjadi. Ketika orang-orang Farisi melihat mukjizat Yesus, mereka tidak yakin jika mukjizat itu berasal dari Allah atau dari Setan, sehingga mereka menginginkan tanda lain untuk membuktikan bahwa tindakan Yesus berasal dari Allah. Orang-orang Farisi tidak melihat mukjizat yang dilakukan Yesus sebagai bukti bahwa Yesus berasal dari Allah. Dalam perikop sebelumnya, orang-orang Farisi telah menuduh Yesus bahwa tindakannya berasal dari Setan. Orang-orang Farisi yakin bahwa Yesus bertindak dengan otoritas Setan. </w:t>
      </w:r>
    </w:p>
    <w:p>
      <w:pPr/>
      <w:r>
        <w:rPr>
          <w:lang w:val="id_ID" w:bidi="id_ID"/>
        </w:rPr>
      </w:r>
      <w:r>
        <w:rPr>
          <w:lang w:val="id_ID" w:bidi="id_ID"/>
        </w:rPr>
        <w:t>Berhenti di sini dan diskusikan dengan tim penerjemah Anda. Ceritakan kisah tentang seorang guru atau pemimpin agama yang telah mengajar di desa Anda. Dalam kebudayaan Anda, bagaimana Anda mengetahui bahwa seorang guru atau pemimpin agama sedang mengajarkan hal-hal yang benar? Hal-hal apa yang harus dilakukan oleh guru atau pemimpin agama untuk membuktikan bahwa mereka memiliki otoritas dari Allah untuk mengajar? Hentikan sejenak rekaman di sini.</w:t>
      </w:r>
    </w:p>
    <w:p>
      <w:pPr/>
      <w:r>
        <w:rPr>
          <w:lang w:val="id_ID" w:bidi="id_ID"/>
        </w:rPr>
      </w:r>
      <w:r>
        <w:rPr>
          <w:lang w:val="id_ID" w:bidi="id_ID"/>
        </w:rPr>
        <w:t>Tanggapan pertama Yesus adalah menghela napas dalam-dalam. Sebuah desahan adalah mengambil napas dalam-dalam dan menghembuskannya secara perlahan-lahan. Biasanya ada suara ketika orang itu menghembuskan napas secara lambat. Desahan semacam ini berbeda dari desahan normal yang dibuat manusia beberapa kali dalam satu jam. Jenis napas ini adalah untuk menunjukkan kesedihan atau kemarahan atau frustrasi. Kata lain untuk jenis helaan nafas seperti ini adalah keluhan.</w:t>
      </w:r>
    </w:p>
    <w:p>
      <w:pPr/>
      <w:r>
        <w:rPr>
          <w:lang w:val="id_ID" w:bidi="id_ID"/>
        </w:rPr>
      </w:r>
      <w:r>
        <w:rPr>
          <w:lang w:val="id_ID" w:bidi="id_ID"/>
        </w:rPr>
        <w:t>Berhenti di sini dan diskusikan sebagai kelompok: Hal-hal apa yang kamu lakukan dengan tubuhmu untuk menunjukkan frustrasi atau kemarahan? Jeda rekaman ini di sini.</w:t>
      </w:r>
    </w:p>
    <w:p>
      <w:pPr/>
      <w:r>
        <w:rPr>
          <w:lang w:val="id_ID" w:bidi="id_ID"/>
        </w:rPr>
      </w:r>
      <w:r>
        <w:rPr>
          <w:lang w:val="id_ID" w:bidi="id_ID"/>
        </w:rPr>
        <w:t xml:space="preserve">Yesus menunjukkan bahwa Yesus sedang frustrasi dengan orang-orang Farisi. Yesus tidak setuju dengan para pemimpin agama yang menginginkan tanda-tanda. Yesus ingin orang-orang merespons kepada-Nya dengan iman dan percaya bahwa Yesus adalah siapa yang Dia katakan tentang diri-Nya. Yesus bertanya mengapa generasi ini, atau orang-orang yang hidup sekarang, meminta suatu tanda? Yesus menolak untuk memberikan mereka suatu tanda. </w:t>
      </w:r>
    </w:p>
    <w:p>
      <w:pPr/>
      <w:r>
        <w:rPr>
          <w:lang w:val="id_ID" w:bidi="id_ID"/>
        </w:rPr>
      </w:r>
      <w:r>
        <w:rPr>
          <w:lang w:val="id_ID" w:bidi="id_ID"/>
        </w:rPr>
        <w:t>Yesus dan para murid kembali ke perahu dan pergi ke seberang danau. Yesus dan para murid berada di sisi barat danau. Yesus dan para murid pergi ke utara ke kota Betsaida. Perikop itu mengatakan bahwa mereka pergi menyeberang danau. Ini berarti bahwa mereka pergi dari satu titik ke titik lain melintasi air.</w:t>
      </w:r>
    </w:p>
    <w:p>
      <w:pPr/>
      <w:r>
        <w:rPr>
          <w:lang w:val="id_ID" w:bidi="id_ID"/>
        </w:rPr>
      </w:r>
      <w:r>
        <w:rPr>
          <w:lang w:val="id_ID" w:bidi="id_ID"/>
        </w:rPr>
        <w:t>Berhenti dan lihatlah pada peta itu. Telusuri rute di danau dari sisi barat ke utara di mana Betsaida berada. Bagaimana kamu akan menggambarkan perjalanan ini?" Hentikan sejenak rekaman di sini.</w:t>
      </w:r>
    </w:p>
    <w:p>
      <w:pPr/>
      <w:r>
        <w:rPr>
          <w:lang w:val="id_ID" w:bidi="id_ID"/>
        </w:rPr>
      </w:r>
      <w:r>
        <w:rPr>
          <w:lang w:val="id_ID" w:bidi="id_ID"/>
        </w:rPr>
        <w:t xml:space="preserve">Para murid hanya membawa satu roti ke atas perahu. Yesus menggunakan hal ini untuk mengajarkan mereka sebuah pelajaran dari percakapan-Nya dengan orang-orang Farisi. Yesus menggunakan roti ini untuk memperingatkan mereka agar tidak seperti "ragi" orang-orang Farisi dan Herodes. Adonan asam (ragi) itulah yang membuat roti mengembang ketika dipanggang. Pada zaman Yesus, berbicara tentang ragi di roti digunakan sebagai suatu cara untuk menggambarkan korupsi. Sejumlah kecil ragi, seperti 1 atau 2 sendok teh, menyebar ke seluruh adonan satu kilogram atau lebih untuk membuat roti mengembang. Dengan ilustrasi ini, Yesus mengatakan bahwa kejahatan yang kecil atau kebusukan dapat menyebar ke seluruh pribadi atau sekelompok orang. </w:t>
      </w:r>
    </w:p>
    <w:p>
      <w:pPr/>
      <w:r>
        <w:rPr>
          <w:lang w:val="id_ID" w:bidi="id_ID"/>
        </w:rPr>
      </w:r>
      <w:r>
        <w:rPr>
          <w:lang w:val="id_ID" w:bidi="id_ID"/>
        </w:rPr>
        <w:t>Berhenti dan diskusikan: Jelaskan proses membuat roti. Mintalah seseorang untuk menceritakan tentang ragi. Bicaralah sebagai kelompok. Ilustrasi lain apa yang mungkin digunakan oleh budaya Anda untuk menggambarkan bagaimana sejumlah kecil sesuatu bisa menyebar ke seluruh produk? Hentikan sejenak rekaman di sini.</w:t>
      </w:r>
    </w:p>
    <w:p>
      <w:pPr/>
      <w:r>
        <w:rPr>
          <w:lang w:val="id_ID" w:bidi="id_ID"/>
        </w:rPr>
      </w:r>
      <w:r>
        <w:rPr>
          <w:lang w:val="id_ID" w:bidi="id_ID"/>
        </w:rPr>
        <w:t>Yesus mengatakan bahwa orang-orang Farisi tidak memiliki iman yang benar—mereka rusak — karena mereka bersikeras untuk mendapatkan tanda dari Yesus. Herodes adalah nama penguasa politik pada saat itu. Ia dan keluarganya juga korup serta serakah. Yesus menginginkan banyak orang percaya kepada-Nya dengan sukarela, bukan karena sebuah tanda yang membuat mereka percaya kepada-Nya.</w:t>
      </w:r>
    </w:p>
    <w:p>
      <w:pPr/>
      <w:r>
        <w:rPr>
          <w:lang w:val="id_ID" w:bidi="id_ID"/>
        </w:rPr>
      </w:r>
      <w:r>
        <w:rPr>
          <w:lang w:val="id_ID" w:bidi="id_ID"/>
        </w:rPr>
        <w:t>Ketika Yesus memperingatkan para murid tentang ragi atau ragi yang mengembang, para murid tidak memahami Yesus. Mereka mengira Yesus berbicara tentang roti yang sebenarnya, sehingga para murid mulai berdebat di antara mereka sendiri tentang siapa yang lupa membawa roti. Yesus menyadari bahwa para murid tidak memahami apa yang sedang Yesus bicarakan. Yesus menjawab mereka dengan pertanyaan. Yesus terkejut bahwa para murid masih tidak mengerti siapa Yesus setelah melihat begitu banyak mukjizat dan bersama Yesus begitu lama. Dia mengajukan banyak pertanyaan, tetapi Dia tidak mengharapkan sebuah jawaban. Pertanyaan-pertanyaan itu menunjukkan bahwa Yesus merasa frustrasi dan terkejut karena murid-murid tidak percaya atau mempercayai Yesus. Dia mengatakan bahwa "hati mereka keras," yang berarti bahwa para murid tidak memiliki iman untuk memahami siapa Dia atau mengapa Dia melakukan hal-hal tersebut. Yesus berpikir bahwa ketidakpercayaan para murid hampir seperti orang-orang Farisi. Hati yang keras adalah gambaran yang digunakan untuk menggambarkan seseorang yang menolak untuk memahami atau percaya. Cara-cara lain untuk mengatakan hal ini mungkin termasuk: pikiran Anda lambat, pikiran Anda tertutup, atau Anda tidak ingin mengerti.</w:t>
      </w:r>
    </w:p>
    <w:p>
      <w:pPr/>
      <w:r>
        <w:rPr>
          <w:lang w:val="id_ID" w:bidi="id_ID"/>
        </w:rPr>
      </w:r>
      <w:r>
        <w:rPr>
          <w:lang w:val="id_ID" w:bidi="id_ID"/>
        </w:rPr>
        <w:t>Berhenti di sini dan diskusikan bersama tim Anda. Ceritakan kisah tentang seseorang yang telah diajarkan sesuatu yang penting, tetapi menolak untuk percaya kepada ajaran itu. Apakah Anda memiliki frasa khusus untuk menggambarkan orang-orang seperti ini? Dengarkan bagaimana orang yang bercerita itu menggambarkan orang ini. Jeda rekaman ini di sini.</w:t>
      </w:r>
    </w:p>
    <w:p>
      <w:pPr/>
      <w:r>
        <w:rPr>
          <w:lang w:val="id_ID" w:bidi="id_ID"/>
        </w:rPr>
      </w:r>
      <w:r>
        <w:rPr>
          <w:lang w:val="id_ID" w:bidi="id_ID"/>
        </w:rPr>
        <w:t>Yesus mengajukan pertanyaan kepada para murid tentang dua mukjizat memberi makan orang banyak. Pertama Yesus mengingatkan mereka tentang memberi makan 5.000 orang. Kemudian Yesus mengingatkan mereka tentang kisah memberi makan 4.000 orang. Setiap kali, para murid tampaknya mengingat dengan sempurna apa yang terjadi pada mukjizat itu. Namun, tampaknya para murid tidak memahami apa yang Yesus coba ajarkan kepada mereka.</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Markus 8:11–21 dalam terjemahan yang paling mudah dipahami. </w:t>
      </w:r>
    </w:p>
    <w:p>
      <w:pPr/>
      <w:r>
        <w:rPr>
          <w:lang w:val="id_ID" w:bidi="id_ID"/>
        </w:rPr>
      </w:r>
      <w:r>
        <w:rPr>
          <w:lang w:val="id_ID" w:bidi="id_ID"/>
        </w:rPr>
        <w:t>Pada langkah ini, kelompok akan menjelaskan adegan, tokoh, dan latar dari bagian ini. Kemudian, kelompok akan memvisualisasikan bagian ini.</w:t>
      </w:r>
    </w:p>
    <w:p>
      <w:pPr/>
      <w:r>
        <w:rPr>
          <w:lang w:val="id_ID" w:bidi="id_ID"/>
        </w:rPr>
      </w:r>
      <w:r>
        <w:rPr>
          <w:lang w:val="id_ID" w:bidi="id_ID"/>
        </w:rPr>
        <w:t>Perikop ini memiliki 2 adegan.</w:t>
      </w:r>
    </w:p>
    <w:p>
      <w:pPr/>
      <w:r>
        <w:rPr>
          <w:lang w:val="id_ID" w:bidi="id_ID"/>
        </w:rPr>
      </w:r>
      <w:r>
        <w:rPr>
          <w:b/>
          <w:lang w:val="id_ID" w:bidi="id_ID"/>
        </w:rPr>
        <w:t>Di adegan pertama:</w:t>
      </w:r>
      <w:r>
        <w:rPr>
          <w:lang w:val="id_ID" w:bidi="id_ID"/>
        </w:rPr>
        <w:t xml:space="preserve"> Yesus tiba kembali ke sisi barat Danau Galilea. Orang-orang Farisi mendengar bahwa Yesus telah tiba. Mereka datang dan mulai berdebat dengan dia, menguji dia. Yesus kembali ke perahu dan meninggalkan mereka, menyeberang kembali ke sisi timur danau.</w:t>
      </w:r>
    </w:p>
    <w:p>
      <w:pPr/>
      <w:r>
        <w:rPr>
          <w:lang w:val="id_ID" w:bidi="id_ID"/>
        </w:rPr>
      </w:r>
      <w:r>
        <w:rPr>
          <w:lang w:val="id_ID" w:bidi="id_ID"/>
        </w:rPr>
      </w:r>
      <w:r>
        <w:rPr>
          <w:b/>
          <w:lang w:val="id_ID" w:bidi="id_ID"/>
        </w:rPr>
        <w:t>Di adegan kedua:</w:t>
      </w:r>
      <w:r>
        <w:rPr>
          <w:lang w:val="id_ID" w:bidi="id_ID"/>
        </w:rPr>
        <w:t xml:space="preserve"> Ketika Yesus dan para murid-Nya menyeberang danau dalam perahu, Yesus memperingatkan mereka, "Berjaga-jagalah, awaslah terhadap ragi orang Farisi dan Herodes." Para murid mengira Yesus membicarakan tentang roti. Yesus mengingatkan mereka tentang dua mukjizat mengenai pelipatgandaan roti.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Herodes (yang hanya disebutkan)</w:t>
      </w:r>
    </w:p>
    <w:p>
      <w:pPr/>
      <w:r>
        <w:rPr>
          <w:lang w:val="id_ID" w:bidi="id_ID"/>
        </w:rPr>
      </w:r>
      <w:r>
        <w:rPr>
          <w:lang w:val="id_ID" w:bidi="id_ID"/>
        </w:rPr>
        <w:t>Sebagai sebuah kelompok, perhatikanlah bagian-bagian dari latar belakang bagian.</w:t>
      </w:r>
    </w:p>
    <w:p>
      <w:pPr/>
      <w:r>
        <w:rPr>
          <w:lang w:val="id_ID" w:bidi="id_ID"/>
        </w:rPr>
      </w:r>
      <w:r>
        <w:rPr>
          <w:lang w:val="id_ID" w:bidi="id_ID"/>
        </w:rPr>
        <w:t xml:space="preserve">Dalam adegan pertama, Yesus dan para murid menyeberang dari sisi timur Galilea, Dekapolis, ke sisi barat di mana orang-orang Yahudi tinggal. Orang-orang Farisi mendengar bahwa Yesus telah tiba dan mereka datang serta berdebat dengan Yesus. Mereka ingin melihat sebuah tanda ajaib untuk membuktikan otoritas Yesus. Yesus menghela napas dalam-dalam untuk menunjukkan kemarahan dan frustrasi-Nya. Dia berkata, "Mengapa mereka terus menuntut sebuah tanda ajaib? Sesungguhnya Aku berkata kepadamu, Aku tidak akan memberikan tanda semacam itu." </w:t>
      </w:r>
    </w:p>
    <w:p>
      <w:pPr/>
      <w:r>
        <w:rPr>
          <w:lang w:val="id_ID" w:bidi="id_ID"/>
        </w:rPr>
      </w:r>
      <w:r>
        <w:rPr>
          <w:lang w:val="id_ID" w:bidi="id_ID"/>
        </w:rPr>
        <w:t>Berhenti dan diskusikanlah: Ceritakan sebuah kisah tentang seseorang yang melakukan sesuatu yang membuat frustrasi atau mengecewakan pencerita itu. Orang yang bercerita akan menunjukkan kekecewaan ini dengan menarik napas dalam-dalam dan membiarkannya keluar perlahan-lahan. Sekarang sebagai kelompok, bagaimana Anda akan menggambarkan tindakan orang yang bercerita itu? Hentikan sejenak rekaman di sini.</w:t>
      </w:r>
    </w:p>
    <w:p>
      <w:pPr/>
      <w:r>
        <w:rPr>
          <w:lang w:val="id_ID" w:bidi="id_ID"/>
        </w:rPr>
      </w:r>
      <w:r>
        <w:rPr>
          <w:lang w:val="id_ID" w:bidi="id_ID"/>
        </w:rPr>
        <w:t xml:space="preserve">Yesus kembali ke perahu dan meninggalkan orang-orang Farisi di belakang. Yesus dan para murid-Nya mulai menyeberang ke sisi lain danau. Mereka menuju timur laut ke Betsaida. </w:t>
      </w:r>
    </w:p>
    <w:p>
      <w:pPr/>
      <w:r>
        <w:rPr>
          <w:lang w:val="id_ID" w:bidi="id_ID"/>
        </w:rPr>
      </w:r>
      <w:r>
        <w:rPr>
          <w:lang w:val="id_ID" w:bidi="id_ID"/>
        </w:rPr>
        <w:t>Berhenti dan tunjukkan peta Danau Galilea. Mintalah kelompok menelusuri rute dari Dekapolis ke sisi barat danau, lalu dari sisi barat ke Betsaida. Hentikan sejenak rekaman di sini.</w:t>
      </w:r>
    </w:p>
    <w:p>
      <w:pPr/>
      <w:r>
        <w:rPr>
          <w:lang w:val="id_ID" w:bidi="id_ID"/>
        </w:rPr>
      </w:r>
      <w:r>
        <w:rPr>
          <w:lang w:val="id_ID" w:bidi="id_ID"/>
        </w:rPr>
        <w:t xml:space="preserve">Adegan kedua: Sementara Yesus dan para murid-Nya menyeberangi danau dalam perahu, Yesus memperingatkan murid-murid, "Berjaga-jagalah, waspadalah terhadap ragi orang Farisi dan Herodes." Yesus menggunakan ilustrasi ini karena orang-orang Farisi ingin Yesus membuktikan otoritas-Nya dengan menunjukkan tanda-tanda mukjizat dan Herodes, raja, ingin melihat Yesus melakukan mukjizat. </w:t>
      </w:r>
    </w:p>
    <w:p>
      <w:pPr/>
      <w:r>
        <w:rPr>
          <w:lang w:val="id_ID" w:bidi="id_ID"/>
        </w:rPr>
      </w:r>
      <w:r>
        <w:rPr>
          <w:lang w:val="id_ID" w:bidi="id_ID"/>
        </w:rPr>
        <w:t>Berhenti dan visualisasikanlah apa yang dikerjakan oleh ragi. Sejumlah kecil ragi, ketika dimasukkan ke dalam adonan, menyebar ke seluruh adonan dan membuatnya mengembang. Yesus mengatakan kepada para murid bahwa jika para murid hanya berfokus kepada mukjizat saja, mereka akan mengizinkan cara hidup orang Farisi dan Herodes ke dalam hati mereka sendiri. Orang-orang Farisi dan Herodes hanya peduli kepada melihat tanda-tanda lahiriah dan mukjizat-mukjizat. Jeda rekaman di sini.</w:t>
      </w:r>
    </w:p>
    <w:p>
      <w:pPr/>
      <w:r>
        <w:rPr>
          <w:lang w:val="id_ID" w:bidi="id_ID"/>
        </w:rPr>
      </w:r>
      <w:r>
        <w:rPr>
          <w:lang w:val="id_ID" w:bidi="id_ID"/>
        </w:rPr>
        <w:t>Namun para murid telah lupa untuk membawa makanan bersama mereka di perahu (mereka hanya memiliki satu roti yang tersisa) Para murid berpikir bahwa Yesus berbicara tentang fakta bahwa mereka tidak membawa roti satu pun. Para murid mulai saling berdebat. Yesus berkata, "Mengapakah kalian berdebat tentang tidak ada roti? Apakah kalian belum mengerti? Apakah hati kalian terlalu sulit untuk mengerti? Kamu memiliki mata, tetapi kamu tidak dapat melihat. Kamu memiliki telinga, tetapi kamu tidak dapat mendengar. Ketika Aku memberi makan 5.000 dengan lima roti, berapa keranjang sisa yang kalian kumpulkan?</w:t>
      </w:r>
    </w:p>
    <w:p>
      <w:pPr/>
      <w:r>
        <w:rPr>
          <w:lang w:val="id_ID" w:bidi="id_ID"/>
        </w:rPr>
      </w:r>
      <w:r>
        <w:rPr>
          <w:lang w:val="id_ID" w:bidi="id_ID"/>
        </w:rPr>
        <w:t>"Dua belas," mereka menjawab.</w:t>
      </w:r>
    </w:p>
    <w:p>
      <w:pPr/>
      <w:r>
        <w:rPr>
          <w:lang w:val="id_ID" w:bidi="id_ID"/>
        </w:rPr>
      </w:r>
      <w:r>
        <w:rPr>
          <w:lang w:val="id_ID" w:bidi="id_ID"/>
        </w:rPr>
        <w:t>'Ketika Aku memberi makan 4.000, berapa keranjang besar sisa makanan yang kalian kumpulkan?' Yesus bertanya.</w:t>
      </w:r>
    </w:p>
    <w:p>
      <w:pPr/>
      <w:r>
        <w:rPr>
          <w:lang w:val="id_ID" w:bidi="id_ID"/>
        </w:rPr>
      </w:r>
      <w:r>
        <w:rPr>
          <w:lang w:val="id_ID" w:bidi="id_ID"/>
        </w:rPr>
        <w:t>"Tujuh," mereka menjawab.</w:t>
      </w:r>
    </w:p>
    <w:p>
      <w:pPr/>
      <w:r>
        <w:rPr>
          <w:lang w:val="id_ID" w:bidi="id_ID"/>
        </w:rPr>
      </w:r>
      <w:r>
        <w:rPr>
          <w:lang w:val="id_ID" w:bidi="id_ID"/>
        </w:rPr>
        <w:t>Perhatikan bahwa Yesus merujuk pada kedua mukjizat pemberian makan, dari 5.000 orang maupun dari 4.000 orang.</w:t>
      </w:r>
    </w:p>
    <w:p>
      <w:pPr/>
      <w:r>
        <w:rPr>
          <w:lang w:val="id_ID" w:bidi="id_ID"/>
        </w:rPr>
      </w:r>
      <w:r>
        <w:rPr>
          <w:lang w:val="id_ID" w:bidi="id_ID"/>
        </w:rPr>
        <w:t>Berhenti dan tinjau ulang apa yang terjadi dalam dua mukjizat roti. Jeda rekaman di sini.</w:t>
      </w:r>
    </w:p>
    <w:p>
      <w:pPr/>
      <w:r>
        <w:rPr>
          <w:lang w:val="id_ID" w:bidi="id_ID"/>
        </w:rPr>
      </w:r>
      <w:r>
        <w:rPr>
          <w:lang w:val="id_ID" w:bidi="id_ID"/>
        </w:rPr>
        <w:t>Yesus mengakhiri dengan bertanya, "Masihkah kalian belum mengerti?"</w:t>
      </w:r>
    </w:p>
    <w:p>
      <w:pPr/>
      <w:r>
        <w:rPr>
          <w:lang w:val="id_ID" w:bidi="id_ID"/>
        </w:rPr>
      </w:r>
      <w:r>
        <w:rPr>
          <w:lang w:val="id_ID" w:bidi="id_ID"/>
        </w:rPr>
        <w:t xml:space="preserve">Sekarang, kelompok harus membuat papan cerita, menggambar, atau memakai benda-benda untuk memvisualisasikan bagian ini dan adegan di dalamnya. </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Markus 8:11–21 dalam terjemahan yang paling mudah dipahami. </w:t>
      </w:r>
    </w:p>
    <w:p>
      <w:pPr/>
      <w:r>
        <w:rPr>
          <w:lang w:val="id_ID" w:bidi="id_ID"/>
        </w:rPr>
      </w:r>
      <w:r>
        <w:rPr>
          <w:lang w:val="id_ID" w:bidi="id_ID"/>
        </w:rPr>
        <w:t>Pada langkah ini, kelompok akan mendramatisasikan bagian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Herodes (yang hanya disebutkan)</w:t>
      </w:r>
    </w:p>
    <w:p>
      <w:pPr/>
      <w:r>
        <w:rPr>
          <w:lang w:val="id_ID" w:bidi="id_ID"/>
        </w:rPr>
      </w:r>
      <w:r>
        <w:rPr>
          <w:lang w:val="id_ID" w:bidi="id_ID"/>
        </w:rPr>
        <w:t xml:space="preserve">Sebagai kelompok, peragakan perikop ini dua kali. Anda harus memeragakan bagian ini dalam bahasa Anda sendiri. </w:t>
      </w:r>
    </w:p>
    <w:p>
      <w:pPr/>
      <w:r>
        <w:rPr>
          <w:lang w:val="id_ID" w:bidi="id_ID"/>
        </w:rPr>
      </w:r>
      <w:r>
        <w:rPr>
          <w:lang w:val="id_ID" w:bidi="id_ID"/>
        </w:rPr>
        <w:t>Pertama, peragakan perikop ini tanpa berhenti. Perhatikan pada dialog, alur, plot cerita, dan kronologi dari bagian ini. Pastikan Anda tidak melewatkan untuk memerankan bagian-bagian yang sulit atau penting dari bagian ini. Bantulah satu sama lain untuk mengingat setiap bagian dari teks.</w:t>
      </w:r>
    </w:p>
    <w:p>
      <w:pPr/>
      <w:r>
        <w:rPr>
          <w:lang w:val="id_ID" w:bidi="id_ID"/>
        </w:rPr>
      </w:r>
      <w:r>
        <w:rPr>
          <w:lang w:val="id_ID" w:bidi="id_ID"/>
        </w:rPr>
        <w:t>Jeda audio ini di sini dan peragakanlah bagian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Jeda audio ini di sini dan lakukan adegan dari bagian tersebut untuk kedua kalinya.</w:t>
      </w:r>
    </w:p>
    <w:p>
      <w:pPr/>
      <w:r>
        <w:rPr>
          <w:lang w:val="id_ID" w:bidi="id_ID"/>
        </w:rPr>
      </w:r>
      <w:r>
        <w:rPr>
          <w:lang w:val="id_ID" w:bidi="id_ID"/>
        </w:rPr>
        <w:t>Berikut ini adalah sebuah contoh drama dan respon yang mungkin.</w:t>
      </w:r>
    </w:p>
    <w:p>
      <w:pPr/>
      <w:r>
        <w:rPr>
          <w:lang w:val="id_ID" w:bidi="id_ID"/>
        </w:rPr>
      </w:r>
      <w:r>
        <w:rPr>
          <w:lang w:val="id_ID" w:bidi="id_ID"/>
        </w:rPr>
        <w:t>Dalam adegan pertama, Yesus dan para murid tiba kembali ke sisi barat Danau Galilea Orang-orang Farisi mendengar bahwa Yesus telah tiba. Kaum Farisi datang kepada Yesus dan mulai berdebat dengan Yesus. Kaum Farisi menuntut agar Yesus menunjukkan tanda ajaib dari surga untuk membuktikan otoritas-Nya.</w:t>
      </w:r>
    </w:p>
    <w:p>
      <w:pPr/>
      <w:r>
        <w:rPr>
          <w:lang w:val="id_ID" w:bidi="id_ID"/>
        </w:rPr>
      </w:r>
      <w:r>
        <w:rPr>
          <w:lang w:val="id_ID" w:bidi="id_ID"/>
        </w:rPr>
        <w:t>Hentikanlah adegannya: Tanyakan kepada para Farisi, "Bagaimana perasaan kalian?" Anda mungkin mendengar hal-hal seperti, "Kami berusaha menjebak Yesus" atau "Kami marah kepada Yesus. Kami terus mendengar tentang mukjizat yang Dia lakukan, dan kami ingin Dia membuktikan otoritas-Nya dengan melakukan mukjizat di hadapan kami." Kami perlu melihat mukjizat atau tanda khusus terjadi sehingga kami tahu dari mana otoritas Yesus berasal." Ulangi adegannya.</w:t>
      </w:r>
    </w:p>
    <w:p>
      <w:pPr/>
      <w:r>
        <w:rPr>
          <w:lang w:val="id_ID" w:bidi="id_ID"/>
        </w:rPr>
      </w:r>
      <w:r>
        <w:rPr>
          <w:lang w:val="id_ID" w:bidi="id_ID"/>
        </w:rPr>
        <w:t>Ketika Yesus mendengar hal ini, Dia mendesah dalam-dalam di dalam roh-Nya. Cara lain untuk mengatakan ini adalah Yesus mengerang dalam hati. Dia berkata, "Mengapa mereka terus meminta sebuah tanda ajaib? Sesungguhnya Aku berkata kepadamu, Aku tidak akan memberikan tanda itu."</w:t>
      </w:r>
    </w:p>
    <w:p>
      <w:pPr/>
      <w:r>
        <w:rPr>
          <w:lang w:val="id_ID" w:bidi="id_ID"/>
        </w:rPr>
      </w:r>
      <w:r>
        <w:rPr>
          <w:lang w:val="id_ID" w:bidi="id_ID"/>
        </w:rPr>
        <w:t>Hentikan tindakan ini: Tanyakan kepada Yesus, "Bagaimana perasaan Anda?" Anda mungkin mendengar hal-hal seperti, "Aku sangat frustrasi," "Aku marah dengan orang-orang Farisi," atau "Aku menolak melakukan mukjizat demi kepentingan banyak orang yang tidak percaya kepadaku." Lanjutkan dramanya.</w:t>
      </w:r>
    </w:p>
    <w:p>
      <w:pPr/>
      <w:r>
        <w:rPr>
          <w:lang w:val="id_ID" w:bidi="id_ID"/>
        </w:rPr>
      </w:r>
      <w:r>
        <w:rPr>
          <w:lang w:val="id_ID" w:bidi="id_ID"/>
        </w:rPr>
        <w:t>Yesus kembali ke perahu bersama para murid-Nya. Yesus dan para murid meninggalkan daerah itu untuk menyeberang ke sisi lain danau. Mereka pergi menuju Betsaida, yang berarti mereka menyeberang sudut barat laut dari danau. Para murid lupa untuk membawa makanan. Para murid hanya memiliki satu roti bersama mereka. Yesus memperingatkan mereka, "Berhati-hatilah—waspadalah terhadap ragi orang Farisi dan Herodes."</w:t>
      </w:r>
    </w:p>
    <w:p>
      <w:pPr/>
      <w:r>
        <w:rPr>
          <w:lang w:val="id_ID" w:bidi="id_ID"/>
        </w:rPr>
      </w:r>
      <w:r>
        <w:rPr>
          <w:lang w:val="id_ID" w:bidi="id_ID"/>
        </w:rPr>
        <w:t>Hentikan tindakan ini: Tanyakan kepada Yesus, "Bagaimana perasaan Anda?" Anda mungkin mendengar hal-hal seperti, "Aku masih marah dengan orang-orang Farisi" atau "Aku mencoba memperingatkan dan mengajar para murid-Ku. Mereka perlu tahu betapa mudahnya menjadi rusak seperti orang-orang Farisi atau Herodes." Lanjutkan dramanya.</w:t>
      </w:r>
    </w:p>
    <w:p>
      <w:pPr/>
      <w:r>
        <w:rPr>
          <w:lang w:val="id_ID" w:bidi="id_ID"/>
        </w:rPr>
      </w:r>
      <w:r>
        <w:rPr>
          <w:lang w:val="id_ID" w:bidi="id_ID"/>
        </w:rPr>
        <w:t>Para murid tidak memahami peringatan tentang ragi. Para murid mulai berdebat satu sama lain karena mereka lupa membawa roti. Yesus mengetahui apa yang mereka katakan. Yesus berkata, "Mengapa kalian berdebat tentang tidak memiliki roti?" Belum jugakah kalian mengerti? Apakah hati kalian terlalu sulit untuk memahaminya?"</w:t>
      </w:r>
    </w:p>
    <w:p>
      <w:pPr/>
      <w:r>
        <w:rPr>
          <w:lang w:val="id_ID" w:bidi="id_ID"/>
        </w:rPr>
      </w:r>
      <w:r>
        <w:rPr>
          <w:lang w:val="id_ID" w:bidi="id_ID"/>
        </w:rPr>
        <w:t>Hentikan tindakan ini: Tanyakan kepada Yesus, "Bagaimana perasaan Anda?" Anda mungkin mendengar hal-hal seperti, "Aku frustrasi dengan para murid," atau "Aku sedih para murid-Ku masih tidak mengerti setelah semua mukjizat yang telah mereka lihat." Tanyakan kepada para murid, "Bagaimana perasaan Anda ketika Anda mendengar Yesus mengajukan pertanyaan-pertanyaan ini?" Anda mungkin mendengar, "Saya tidak mengerti apa yang Yesus bicarakan." Saya pikir Yesus berbicara tentang roti, tetapi sekarang saya tidak tahu." Atau, "Aku bingung. " Aku tidak seperti orang-orang Farisi atau Herodes. Mengapa Yesus mengatakan kepada saya tentang bagaimana membuat roti?" Lanjutkan dramanya.</w:t>
      </w:r>
    </w:p>
    <w:p>
      <w:pPr/>
      <w:r>
        <w:rPr>
          <w:lang w:val="id_ID" w:bidi="id_ID"/>
        </w:rPr>
      </w:r>
      <w:r>
        <w:rPr>
          <w:lang w:val="id_ID" w:bidi="id_ID"/>
        </w:rPr>
        <w:t>Yesus berkata, "Kamu memiliki mata, tidakkah kamu bisa melihat?" Kamu memiliki telinga, tidakkah kamu bisa mendengar? Tidakkah kamu teringat sama sekali?" Yesus mengingatkan para murid tentang semua sisa makanan yang mereka kumpulkan setelah Dia memberi makan 5.000 orang dan semua sisa makanan yang mereka kumpulkan setelah Dia memberi makan 4.000 orang. Yesus bertanya, "Apakah kamu belum mengerti?"</w:t>
      </w:r>
    </w:p>
    <w:p>
      <w:pPr/>
      <w:r>
        <w:rPr>
          <w:lang w:val="id_ID" w:bidi="id_ID"/>
        </w:rPr>
      </w:r>
      <w:r>
        <w:rPr>
          <w:lang w:val="id_ID" w:bidi="id_ID"/>
        </w:rPr>
        <w:t>Hentikanlah adegannya: Tanyakan kepada para murid, "Bagaimana perasaan kalian?" Anda mungkin mendengar hal-hal seperti, "Kami masih bingung, kami masih tidak mengerti," "Tentu saja, kami mengingat mukjizat yang dilakukan Yesus. Bagaimana Yesus dapat berpikir kami akan melupakan apa yang telah kami lihat? Tetapi saya tidak mengerti apa yang Yesus sedang katakan sekarang. Bagaimana ragi bekerja untuk mukjizat itu?" atau "Kami ingin mengerti, tetapi kami terus lupa." Tanyakan kepada Yesus, "Bagaimana perasaanmu sekarang?" Anda mungkin mendengar, "Aku masih frustrasi dengan para murid-Ku. Mereka mendengar tetapi bertindak seolah-olah mereka tuli. Mereka melihat tetapi bertindak seolah-olah mereka buta. Mereka hanya menolak untuk percaya. Saya akan terus mencoba mengajar mereka. Saya percaya mereka akan dapat memahami." Lanjutkan dramanya.</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Markus 8:11–21 dalam terjemahan yang paling mudah dipahami.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Orang-orang </w:t>
      </w:r>
      <w:r>
        <w:rPr>
          <w:b/>
          <w:lang w:val="id_ID" w:bidi="id_ID"/>
        </w:rPr>
        <w:t>Farisi</w:t>
      </w:r>
      <w:r>
        <w:rPr>
          <w:lang w:val="id_ID" w:bidi="id_ID"/>
        </w:rPr>
        <w:t xml:space="preserve"> datang dan mulai mempertanyakan Yesus. Nama "Farisi" berarti "dipisahkan." Gunakan kata yang sama untuk Farisi seperti yang Anda gunakan pada perikop sebelumnya. </w:t>
      </w:r>
      <w:r>
        <w:rPr>
          <w:lang w:val="id_ID" w:bidi="id_ID"/>
        </w:rPr>
        <w:t>Farisi</w:t>
      </w:r>
      <w:r>
        <w:rPr>
          <w:lang w:val="id_ID" w:bidi="id_ID"/>
        </w:rPr>
        <w:t xml:space="preserve"> dibahas dalam Glosarium Utama.</w:t>
      </w:r>
    </w:p>
    <w:p>
      <w:pPr/>
      <w:r>
        <w:rPr>
          <w:lang w:val="id_ID" w:bidi="id_ID"/>
        </w:rPr>
      </w:r>
      <w:r>
        <w:rPr>
          <w:lang w:val="id_ID" w:bidi="id_ID"/>
        </w:rPr>
        <w:t xml:space="preserve">Mereka ingin mencobai Yesus sehingga mereka meminta kepada-Nya sebuah </w:t>
      </w:r>
      <w:r>
        <w:rPr>
          <w:b/>
          <w:lang w:val="id_ID" w:bidi="id_ID"/>
        </w:rPr>
        <w:t>tanda ajaib dari surga</w:t>
      </w:r>
      <w:r>
        <w:rPr>
          <w:lang w:val="id_ID" w:bidi="id_ID"/>
        </w:rPr>
        <w:t>. Mukjizat adalah sesuatu yang luar biasa dan banyak orang biasanya tidak dapat melakukannya. Sebuah tanda juga seperti sebuah mukjizat, tetapi itu dapat mencakup sebuah nubuatan yang segera terjadi. Sebuah nubuatan adalah sebuah prediksi tentang sesuatu yang akan terjadi.</w:t>
      </w:r>
      <w:r>
        <w:rPr>
          <w:lang w:val="id_ID" w:bidi="id_ID"/>
        </w:rPr>
        <w:t>Mukjizat, tanda-tanda, dan keajaiban</w:t>
      </w:r>
      <w:r>
        <w:rPr>
          <w:lang w:val="id_ID" w:bidi="id_ID"/>
        </w:rPr>
        <w:t xml:space="preserve"> terdapat di Glosarium Utama. Terjemahkan "tanda ajaib" dengan cara yang sama seperti yang telah Anda terjemahkan sebelumnya.</w:t>
      </w:r>
    </w:p>
    <w:p>
      <w:pPr/>
      <w:r>
        <w:rPr>
          <w:lang w:val="id_ID" w:bidi="id_ID"/>
        </w:rPr>
      </w:r>
      <w:r>
        <w:rPr>
          <w:lang w:val="id_ID" w:bidi="id_ID"/>
        </w:rPr>
        <w:t>Surga</w:t>
      </w:r>
      <w:r>
        <w:rPr>
          <w:lang w:val="id_ID" w:bidi="id_ID"/>
        </w:rPr>
        <w:t xml:space="preserve"> dapat mengacu pada langit, atau pada tempat di mana Allah dan para malaikat-Nya tinggal, tergantung pada konteksnya. Karena hubungan begitu erat dengan tempat di mana Allah berada, seseorang dapat mengganti sebuah tanda dari surga dengan sebuah tanda dari Allah.</w:t>
      </w:r>
    </w:p>
    <w:p>
      <w:pPr/>
      <w:r>
        <w:rPr>
          <w:lang w:val="id_ID" w:bidi="id_ID"/>
        </w:rPr>
      </w:r>
      <w:r>
        <w:rPr>
          <w:lang w:val="id_ID" w:bidi="id_ID"/>
        </w:rPr>
        <w:t xml:space="preserve">Yesus menghela napas dalam-dalam dan Dia bertanya, "Mengapa generasi ini meminta sebuah tanda?" Ini adalah pertanyaan yang tidak memerlukan jawaban. Yesus menunjukkan kesedihan dan amarah-Nya ketika Dia mengatakan hal ini. Yesus menggunakan desahan napas untuk mengungkapkan kesedihan dan kemarahan. Gunakan kata yang sama untuk tanda yang Anda gunakan di perikop sebelumnya ketika Yesus menyembuhkan seorang tuli. </w:t>
      </w:r>
    </w:p>
    <w:p>
      <w:pPr/>
      <w:r>
        <w:rPr>
          <w:lang w:val="id_ID" w:bidi="id_ID"/>
        </w:rPr>
      </w:r>
      <w:r>
        <w:rPr>
          <w:lang w:val="id_ID" w:bidi="id_ID"/>
        </w:rPr>
        <w:t xml:space="preserve">Yesus kemudian mengatakan bahwa </w:t>
      </w:r>
      <w:r>
        <w:rPr>
          <w:lang w:val="id_ID" w:bidi="id_ID"/>
        </w:rPr>
        <w:t>generasi ini</w:t>
      </w:r>
      <w:r>
        <w:rPr>
          <w:lang w:val="id_ID" w:bidi="id_ID"/>
        </w:rPr>
        <w:t xml:space="preserve"> -- atau angkatan ini--tidak akan menerima sebuah tanda. Anda mungkin harus mengatakan siapa yang tidak akan memberikan tanda. Jika demikian, Anda mungkin mengatakan sesuatu seperti "Aku tidak akan menunjukkan sebuah mukjizat kepada kalian untuk membuktikan bahwa Aku dari Allah."</w:t>
      </w:r>
    </w:p>
    <w:p>
      <w:pPr/>
      <w:r>
        <w:rPr>
          <w:lang w:val="id_ID" w:bidi="id_ID"/>
        </w:rPr>
      </w:r>
      <w:r>
        <w:rPr>
          <w:lang w:val="id_ID" w:bidi="id_ID"/>
        </w:rPr>
        <w:t xml:space="preserve">Yesus dan para murid masuk ke </w:t>
      </w:r>
      <w:r>
        <w:rPr>
          <w:lang w:val="id_ID" w:bidi="id_ID"/>
        </w:rPr>
        <w:t>perahu</w:t>
      </w:r>
      <w:r>
        <w:rPr>
          <w:lang w:val="id_ID" w:bidi="id_ID"/>
        </w:rPr>
        <w:t xml:space="preserve"> dan pergi ke seberang. Kata untuk</w:t>
      </w:r>
      <w:r>
        <w:rPr>
          <w:b/>
          <w:lang w:val="id_ID" w:bidi="id_ID"/>
        </w:rPr>
        <w:t>perahu</w:t>
      </w:r>
      <w:r>
        <w:rPr>
          <w:lang w:val="id_ID" w:bidi="id_ID"/>
        </w:rPr>
        <w:t xml:space="preserve">tidak ada dalam teks asli; namun, kata kerja yang digunakan berarti bahwa mereka masuk ke dalam perahu untuk pergi ke seberang dari danau. Jika Anda memiliki kata seperti itu, Anda dapat menggunakannya. Jika tidak, Anda bisa mengatakan bahwa mereka masuk ke perahu untuk pergi ke sisi lain dari danau. Jika Anda menggunakan kata untuk perahu, gunakanlah kata yang sama yang telah Anda gunakan dalam kisah sebelumnya di Markus. Di sini, sisi lain dari danau bukan berarti pantai timur. Yesus dan para murid pergi menyeberang sudut barat laut danau dari pantai barat ke Betsaida. </w:t>
      </w:r>
    </w:p>
    <w:p>
      <w:pPr/>
      <w:r>
        <w:rPr>
          <w:lang w:val="id_ID" w:bidi="id_ID"/>
        </w:rPr>
      </w:r>
      <w:r>
        <w:rPr>
          <w:lang w:val="id_ID" w:bidi="id_ID"/>
        </w:rPr>
        <w:t xml:space="preserve">Berhentilah di sini dan tunjukkan gambar </w:t>
      </w:r>
      <w:r>
        <w:rPr>
          <w:lang w:val="id_ID" w:bidi="id_ID"/>
        </w:rPr>
        <w:t>perahu</w:t>
      </w:r>
      <w:r>
        <w:rPr>
          <w:lang w:val="id_ID" w:bidi="id_ID"/>
        </w:rPr>
        <w:t xml:space="preserve"> jika perlu. Jeda audio ini di sini.</w:t>
      </w:r>
    </w:p>
    <w:p>
      <w:pPr/>
      <w:r>
        <w:rPr>
          <w:lang w:val="id_ID" w:bidi="id_ID"/>
        </w:rPr>
      </w:r>
      <w:r>
        <w:rPr>
          <w:lang w:val="id_ID" w:bidi="id_ID"/>
        </w:rPr>
        <w:t xml:space="preserve">Gunakan kata yang sama untuk </w:t>
      </w:r>
      <w:r>
        <w:rPr>
          <w:lang w:val="id_ID" w:bidi="id_ID"/>
        </w:rPr>
        <w:t>para murid</w:t>
      </w:r>
      <w:r>
        <w:rPr>
          <w:lang w:val="id_ID" w:bidi="id_ID"/>
        </w:rPr>
        <w:t xml:space="preserve"> yang telah Anda gunakan dalam kisah sebelumnya di Markus.</w:t>
      </w:r>
    </w:p>
    <w:p>
      <w:pPr/>
      <w:r>
        <w:rPr>
          <w:lang w:val="id_ID" w:bidi="id_ID"/>
        </w:rPr>
      </w:r>
      <w:r>
        <w:rPr>
          <w:lang w:val="id_ID" w:bidi="id_ID"/>
        </w:rPr>
        <w:t xml:space="preserve">Yesus memperingatkan para murid-Nya untuk mewaspadai ragi dari orang-orang Farisi dan dari </w:t>
      </w:r>
      <w:r>
        <w:rPr>
          <w:b/>
          <w:lang w:val="id_ID" w:bidi="id_ID"/>
        </w:rPr>
        <w:t>Herodes</w:t>
      </w:r>
      <w:r>
        <w:rPr>
          <w:lang w:val="id_ID" w:bidi="id_ID"/>
        </w:rPr>
        <w:t>. Herodes dan keluarganya memerintah tanah tempat Yesus tinggal selama waktu ini. Mereka korup dan serakah. Salah satu dari mereka membunuh Yohanes Pembaptis. Orang-orang Yahudi tidak menyukai Herodes.</w:t>
      </w:r>
    </w:p>
    <w:p>
      <w:pPr/>
      <w:r>
        <w:rPr>
          <w:lang w:val="id_ID" w:bidi="id_ID"/>
        </w:rPr>
      </w:r>
      <w:r>
        <w:rPr>
          <w:lang w:val="id_ID" w:bidi="id_ID"/>
        </w:rPr>
        <w:t xml:space="preserve">Dalam pertanyaan-pertanyaan terakhir, Yesus bertanya kepada para murid-Nya, mengingatkan mereka tentang dua kali ketika Dia memberi makan ribuan orang. Gunakan kata yang sama untuk </w:t>
      </w:r>
      <w:r>
        <w:rPr>
          <w:lang w:val="id_ID" w:bidi="id_ID"/>
        </w:rPr>
        <w:t>keranjang</w:t>
      </w:r>
      <w:r>
        <w:rPr>
          <w:lang w:val="id_ID" w:bidi="id_ID"/>
        </w:rPr>
        <w:t>(keranjang kecil untuk 5.000 dan keranjang besar untuk 4.000) yang Anda gunakan dalam cerita tersebut.</w:t>
      </w:r>
    </w:p>
    <w:p>
      <w:pPr/>
      <w:r>
        <w:rPr>
          <w:lang w:val="id_ID" w:bidi="id_ID"/>
        </w:rPr>
      </w:r>
      <w:r>
        <w:rPr>
          <w:lang w:val="id_ID" w:bidi="id_ID"/>
        </w:rPr>
        <w:t xml:space="preserve">Tunjukkan gambar </w:t>
      </w:r>
      <w:r>
        <w:rPr>
          <w:lang w:val="id_ID" w:bidi="id_ID"/>
        </w:rPr>
        <w:t>keranjang</w:t>
      </w:r>
      <w:r>
        <w:rPr>
          <w:lang w:val="id_ID" w:bidi="id_ID"/>
        </w:rPr>
        <w:t xml:space="preserve"> lagi jika diperlukan.</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8:11–21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54">
        <w:r>
          <w:rPr>
            <w:lang w:val="id_ID" w:bidi="id_ID"/>
          </w:rPr>
          <w:rPr>
            <w:color w:val="0000EE"/>
            <w:u w:val="single"/>
          </w:rPr>
          <w:t>Dengar dan Renungkan</w:t>
        </w:r>
      </w:hyperlink>
      <w:r>
        <w:rPr>
          <w:lang w:val="id_ID" w:bidi="id_ID"/>
        </w:rPr>
        <w:t xml:space="preserve"> (573 KB)</w:t>
      </w:r>
      <w:r>
        <w:rPr>
          <w:lang w:val="id_ID" w:bidi="id_ID"/>
        </w:rPr>
      </w:r>
    </w:p>
    <w:p>
      <w:pPr>
        <w:pStyle w:val="ListBullet"/>
        <w:spacing w:line="240" w:lineRule="auto"/>
        <w:ind w:left="720"/>
      </w:pPr>
      <w:r>
        <w:rPr>
          <w:lang w:val="id_ID" w:bidi="id_ID"/>
        </w:rPr>
      </w:r>
      <w:hyperlink r:id="rId255">
        <w:r>
          <w:rPr>
            <w:lang w:val="id_ID" w:bidi="id_ID"/>
          </w:rPr>
          <w:rPr>
            <w:color w:val="0000EE"/>
            <w:u w:val="single"/>
          </w:rPr>
          <w:t>Menyiapkan Panggung</w:t>
        </w:r>
      </w:hyperlink>
      <w:r>
        <w:rPr>
          <w:lang w:val="id_ID" w:bidi="id_ID"/>
        </w:rPr>
        <w:t xml:space="preserve"> (4.8 MB)</w:t>
      </w:r>
      <w:r>
        <w:rPr>
          <w:lang w:val="id_ID" w:bidi="id_ID"/>
        </w:rPr>
      </w:r>
    </w:p>
    <w:p>
      <w:pPr>
        <w:pStyle w:val="ListBullet"/>
        <w:spacing w:line="240" w:lineRule="auto"/>
        <w:ind w:left="720"/>
      </w:pPr>
      <w:r>
        <w:rPr>
          <w:lang w:val="id_ID" w:bidi="id_ID"/>
        </w:rPr>
      </w:r>
      <w:hyperlink r:id="rId256">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257">
        <w:r>
          <w:rPr>
            <w:lang w:val="id_ID" w:bidi="id_ID"/>
          </w:rPr>
          <w:rPr>
            <w:color w:val="0000EE"/>
            <w:u w:val="single"/>
          </w:rPr>
          <w:t>Memperagakan Bacaan</w:t>
        </w:r>
      </w:hyperlink>
      <w:r>
        <w:rPr>
          <w:lang w:val="id_ID" w:bidi="id_ID"/>
        </w:rPr>
        <w:t xml:space="preserve"> (3.4 MB)</w:t>
      </w:r>
      <w:r>
        <w:rPr>
          <w:lang w:val="id_ID" w:bidi="id_ID"/>
        </w:rPr>
      </w:r>
    </w:p>
    <w:p>
      <w:pPr>
        <w:pStyle w:val="ListBullet"/>
        <w:spacing w:line="240" w:lineRule="auto"/>
        <w:ind w:left="720"/>
      </w:pPr>
      <w:r>
        <w:rPr>
          <w:lang w:val="id_ID" w:bidi="id_ID"/>
        </w:rPr>
      </w:r>
      <w:hyperlink r:id="rId258">
        <w:r>
          <w:rPr>
            <w:lang w:val="id_ID" w:bidi="id_ID"/>
          </w:rPr>
          <w:rPr>
            <w:color w:val="0000EE"/>
            <w:u w:val="single"/>
          </w:rPr>
          <w:t>Melengkapi yang Kurang</w:t>
        </w:r>
      </w:hyperlink>
      <w:r>
        <w:rPr>
          <w:lang w:val="id_ID" w:bidi="id_ID"/>
        </w:rPr>
        <w:t xml:space="preserve"> (2.4 MB)</w:t>
      </w:r>
      <w:r>
        <w:rPr>
          <w:lang w:val="id_ID" w:bidi="id_ID"/>
        </w:rPr>
      </w:r>
    </w:p>
    <w:p>
      <w:pPr>
        <w:pStyle w:val="ListBullet"/>
        <w:spacing w:line="240" w:lineRule="auto"/>
        <w:ind w:left="720"/>
      </w:pPr>
      <w:r>
        <w:rPr>
          <w:lang w:val="id_ID" w:bidi="id_ID"/>
        </w:rPr>
      </w:r>
      <w:hyperlink r:id="rId259">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Markus 8:22–26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8:22–26 dan resapkanlah ke dalam hati.</w:t>
      </w:r>
    </w:p>
    <w:p>
      <w:pPr/>
      <w:r>
        <w:rPr>
          <w:lang w:val="id_ID" w:bidi="id_ID"/>
        </w:rPr>
      </w:r>
      <w:r>
        <w:rPr>
          <w:lang w:val="id_ID" w:bidi="id_ID"/>
        </w:rPr>
        <w:t>Dengarkan versi audio Markus 8:22–26 sebanyak tiga kali, dalam tiga terjemahan yang berbeda, jika memungkinkan. Kemudian, sebagai kelompok, bahas pertanyaan-pertanyaan berikut:</w:t>
      </w:r>
    </w:p>
    <w:p>
      <w:pPr>
        <w:pStyle w:val="ListNumber"/>
        <w:numPr>
          <w:ilvl w:val="0"/>
          <w:numId w:val="44"/>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Setelah Yesus meninggalkan orang-orang Farisi yang meminta sebuah tanda dari-Nya, Dia dan para murid menyeberang ke bagian timur laut danau serta mendarat di Betsaida. Betsaida adalah sebuah desa yang besar di mana orang Yahudi maupun non-Yahudi tinggal. Ini adalah kisah narasi tentang apa yang terjadi di Betsaida.</w:t>
      </w:r>
    </w:p>
    <w:p>
      <w:pPr/>
      <w:r>
        <w:rPr>
          <w:lang w:val="id_ID" w:bidi="id_ID"/>
        </w:rPr>
      </w:r>
      <w:r>
        <w:rPr>
          <w:lang w:val="id_ID" w:bidi="id_ID"/>
        </w:rPr>
        <w:t>Berhenti dan tunjukkanlah kepada tim penerjemah sebuah peta Danau Galilea dengan Betsaida. Perhatikan bahwa perahu itu melintasi bagian atas barat laut ujung dari danau. Hentikan sejenak rekaman di sini.</w:t>
      </w:r>
    </w:p>
    <w:p>
      <w:pPr/>
      <w:r>
        <w:rPr>
          <w:lang w:val="id_ID" w:bidi="id_ID"/>
        </w:rPr>
      </w:r>
      <w:r>
        <w:rPr>
          <w:lang w:val="id_ID" w:bidi="id_ID"/>
        </w:rPr>
        <w:t xml:space="preserve">Perikop itu berkata, "Mereka tiba di Betsaida." Ini berarti bahwa Yesus dan para murid tiba dengan perahu di Betsaida. Anda mungkin perlu menjelaskan secara eksplisit bahwa Yesus dan para murid telah tiba. </w:t>
      </w:r>
    </w:p>
    <w:p>
      <w:pPr/>
      <w:r>
        <w:rPr>
          <w:lang w:val="id_ID" w:bidi="id_ID"/>
        </w:rPr>
      </w:r>
      <w:r>
        <w:rPr>
          <w:lang w:val="id_ID" w:bidi="id_ID"/>
        </w:rPr>
        <w:t>Orang-orang membawa seorang buta kepada Yesus dan meminta-Nya untuk menjamah orang itu. Orang-oranglah yang meminta Yesus untuk menumpangkan tangan-Nya pada orang itu. Orang itu tidak meminta apa pun. Orang-orang itu tidak secara khusus meminta Yesus untuk menyembuhkan orang itu. Dalam kebudayaan itu, meminta seseorang untuk menumpangkan tangan atas seseorang, atau untuk menyentuhnya, adalah sama dengan meminta berkat dan kesembuhan. Anda bisa memperjelasnya dalam terjemahan jika diperlukan. Anda bisa mengatakan sesuatu seperti "Mereka memohon kepada Yesus agar menjamah orang itu dan menyembuhkannya."</w:t>
      </w:r>
    </w:p>
    <w:p>
      <w:pPr/>
      <w:r>
        <w:rPr>
          <w:lang w:val="id_ID" w:bidi="id_ID"/>
        </w:rPr>
      </w:r>
      <w:r>
        <w:rPr>
          <w:lang w:val="id_ID" w:bidi="id_ID"/>
        </w:rPr>
        <w:t xml:space="preserve">Penyembuhan ini terjadi dengan cara yang sama seperti penyembuhan pria tuli dalam cerita sebelumnya di Markus 7. Yesus membawa kedua pria itu pergi, dan Dia meludah dalam kedua cerita tersebut. Pada akhirnya, Yesus tampaknya tidak ingin semua orang mengetahui apa yang telah terjadi. Kita tidak tahu mengapa Yesus membawa orang ini menjauh dari desa. Mungkin Yesus tahu Dia perlu menunjukkan kepada orang-orang ini, atau orang tuli dan sekarang orang buta, bahwa Yesus mengasihi mereka, sehingga Yesus memisahkan mereka agar memiliki kesempatan untuk berbicara dengan mereka dan menolong mereka percaya bahwa Yesus bisa menyembuhkan mereka. </w:t>
      </w:r>
    </w:p>
    <w:p>
      <w:pPr/>
      <w:r>
        <w:rPr>
          <w:lang w:val="id_ID" w:bidi="id_ID"/>
        </w:rPr>
      </w:r>
      <w:r>
        <w:rPr>
          <w:lang w:val="id_ID" w:bidi="id_ID"/>
        </w:rPr>
        <w:t>Berhentilah dan diskusikan: Ceritakan kisah tentang seseorang yang disembuhkan. Dengarkan pencerita itu menjelaskan bagaimana orang itu disembuhkan. Bagaimana hal ini berbeda dari apa yang dilakukan Yesus kepada orang buta? Jeda rekaman itu di sini.</w:t>
      </w:r>
    </w:p>
    <w:p>
      <w:pPr/>
      <w:r>
        <w:rPr>
          <w:lang w:val="id_ID" w:bidi="id_ID"/>
        </w:rPr>
      </w:r>
      <w:r>
        <w:rPr>
          <w:lang w:val="id_ID" w:bidi="id_ID"/>
        </w:rPr>
        <w:t>Yesus mengambil orang buta dan menuntunnya keluar dari desa.</w:t>
      </w:r>
    </w:p>
    <w:p>
      <w:pPr/>
      <w:r>
        <w:rPr>
          <w:lang w:val="id_ID" w:bidi="id_ID"/>
        </w:rPr>
      </w:r>
      <w:r>
        <w:rPr>
          <w:lang w:val="id_ID" w:bidi="id_ID"/>
        </w:rPr>
        <w:t>Berhentilah dan diskusikan: Bagaimana orang buta dapat beraktivitas atau berpindah tempat dalam budaya Anda? Bagaimana orang buta berpindah dari satu tempat ke tempat lain? Siapa yang menuntun orang buta itu? Bagaimana orang ini menuntun orang buta? Jeda rekaman itu di sini.</w:t>
      </w:r>
    </w:p>
    <w:p>
      <w:pPr/>
      <w:r>
        <w:rPr>
          <w:lang w:val="id_ID" w:bidi="id_ID"/>
        </w:rPr>
      </w:r>
      <w:r>
        <w:rPr>
          <w:lang w:val="id_ID" w:bidi="id_ID"/>
        </w:rPr>
        <w:t xml:space="preserve">Perikop itu tampaknya menunjukkan bahwa ketika Yesus membawa orang buta ke luar desa, mereka sendirian. Orang-orang tidak berada dekat dengan Yesus dan orang itu. Namun, orang-orang itu cukup dekat sehingga orang itu dapat melihat mereka bergerak kesana kemari. </w:t>
      </w:r>
    </w:p>
    <w:p>
      <w:pPr/>
      <w:r>
        <w:rPr>
          <w:lang w:val="id_ID" w:bidi="id_ID"/>
        </w:rPr>
      </w:r>
      <w:r>
        <w:rPr>
          <w:lang w:val="id_ID" w:bidi="id_ID"/>
        </w:rPr>
        <w:t>Yesus meludahi mata orang itu. Yesus meletakkan tangan-Nya pada orang buta itu. Kemudian Yesus bertanya kepada orang buta itu apa yang dapat dia lihat. Orang itu dapat melihat tetapi tidak dengan jelas. Kita tahu bahwa orang ini pasti nanti menjadi buta dalam hidupnya, karena ia tahu bagaimana bentuk pohon dan banyak orang. Seorang buta sejak lahir tidak akan tahu seperti apa bentuk pohon dan orang-orang.</w:t>
      </w:r>
    </w:p>
    <w:p>
      <w:pPr/>
      <w:r>
        <w:rPr>
          <w:lang w:val="id_ID" w:bidi="id_ID"/>
        </w:rPr>
      </w:r>
      <w:r>
        <w:rPr>
          <w:lang w:val="id_ID" w:bidi="id_ID"/>
        </w:rPr>
        <w:t>Kisah penyembuhan ini sangat berbeda daripada lainnya, karena itu terjadi dalam dua tahap. Yesus meludahi langsung ke mata orang itu. Yesus kemudian meletakkan tangan-Nya pada orang itu. Kemudian Yesus bertanya kepada orang buta itu apakah ia dapat melihat. Orang itu hanya dapat melihat sebagian - tidak terlalu jelas. Orang itu menggambarkan apa yang dapat ia lihat — orang-orang berjalan di sekitar, tetapi tidak dengan jelas. Mereka terlihat seperti pohon yang berjalan. Yesus harus meletakkan tangan-Nya pada orang buta itu untuk kedua kalinya agar mendapatkan kesembuhan yang sempurna.</w:t>
      </w:r>
    </w:p>
    <w:p>
      <w:pPr/>
      <w:r>
        <w:rPr>
          <w:lang w:val="id_ID" w:bidi="id_ID"/>
        </w:rPr>
      </w:r>
      <w:r>
        <w:rPr>
          <w:lang w:val="id_ID" w:bidi="id_ID"/>
        </w:rPr>
        <w:t>Tahukah Anda siapa pun yang disembuhkan dalam beberapa tahap, seiring waktu? Jika ia di tim penerjemah Anda memiliki kisah itu, minta mereka menceritakannya ke kelompok. Jeda rekaman itu di sini.</w:t>
      </w:r>
    </w:p>
    <w:p>
      <w:pPr/>
      <w:r>
        <w:rPr>
          <w:lang w:val="id_ID" w:bidi="id_ID"/>
        </w:rPr>
      </w:r>
      <w:r>
        <w:rPr>
          <w:lang w:val="id_ID" w:bidi="id_ID"/>
        </w:rPr>
        <w:t>Yesus meletakkan tangan-Nya pada orang buta itu dua kali. Perikop itu tidak mengatakan kepada kita di mana Yesus meletakkan tangan-Nya pertama kali. Untuk kedua kalinya, Yesus meletakkan tangan-Nya di mata orang buta itu. Setelah kedua kalinya, orang itu dapat melihat dengan jelas. Penglihatan orang itu benar-benar pulih. Orang itu mengamati dengan saksama atau menatap.</w:t>
      </w:r>
    </w:p>
    <w:p>
      <w:pPr/>
      <w:r>
        <w:rPr>
          <w:lang w:val="id_ID" w:bidi="id_ID"/>
        </w:rPr>
      </w:r>
      <w:r>
        <w:rPr>
          <w:lang w:val="id_ID" w:bidi="id_ID"/>
        </w:rPr>
        <w:t>Berhenti dan diskusikan: Ceritakan kisah tentang seorang pria yang buta dan sekarang dapat melihat. Mungkin ini adalah seseorang yang memiliki katarak yang diangkat melalui operasi dan sekarang dapat melihat dengan jelas. Dengarkan sang pencerita menggambarkan bagaimana pria itu melihat hal-hal di sekitarnya. Bagaimana orang itu berbicara tentang apa yang sekarang dapat ia lihat? Jeda rekaman itu di sini.</w:t>
      </w:r>
    </w:p>
    <w:p>
      <w:pPr/>
      <w:r>
        <w:rPr>
          <w:lang w:val="id_ID" w:bidi="id_ID"/>
        </w:rPr>
      </w:r>
      <w:r>
        <w:rPr>
          <w:lang w:val="id_ID" w:bidi="id_ID"/>
        </w:rPr>
        <w:t xml:space="preserve">Seperti dalam kisah lainnya, Yesus menyuruh orang itu langsung pulang ke rumah tanpa melewati desa. Yesus tidak mengatakan mengapa Dia telah memerintahkannya. Mungkin Yesus tidak ingin orang itu memberi tahu semua orang apa yang telah terjadi. </w:t>
      </w:r>
    </w:p>
    <w:p>
      <w:pPr/>
      <w:r>
        <w:rPr>
          <w:lang w:val="id_ID" w:bidi="id_ID"/>
        </w:rPr>
      </w:r>
      <w:r>
        <w:rPr>
          <w:lang w:val="id_ID" w:bidi="id_ID"/>
        </w:rPr>
        <w:t xml:space="preserve">Cerita ini adalah kisah pertama Yesus menyembuhkan orang buta dalam kitab Markus. Sepanjang kitab Markus, Markus ingin menunjukkan perbedaan antara mereka yang melihat dan memahami siapa Yesus, serta mereka yang tidak. Markus juga ingin banyak orang melihat bahwa Yesus menggenapi nubuatan Yesaya yang mengatakan bahwa juruselamat yang dijanjikan akan mencelikkan mata orang buta dan membuka telinga orang tuli--atau dengan kata lain--menyembuhkan orang buta serta orang tuli.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8:22–26 dalam terjemahan yang paling mudah dipahami.</w:t>
      </w:r>
    </w:p>
    <w:p>
      <w:pPr/>
      <w:r>
        <w:rPr>
          <w:lang w:val="id_ID" w:bidi="id_ID"/>
        </w:rPr>
      </w:r>
      <w:r>
        <w:rPr>
          <w:lang w:val="id_ID" w:bidi="id_ID"/>
        </w:rPr>
        <w:t>Pada langkah ini, kelompok akan mendefinisikan adegan, tokoh, dan latar dari bagian ini. Selanjutnya, kelompok akan memvisualisasikan perikop ini.</w:t>
      </w:r>
    </w:p>
    <w:p>
      <w:pPr/>
      <w:r>
        <w:rPr>
          <w:lang w:val="id_ID" w:bidi="id_ID"/>
        </w:rPr>
      </w:r>
      <w:r>
        <w:rPr>
          <w:lang w:val="id_ID" w:bidi="id_ID"/>
        </w:rPr>
        <w:t>Perikop ini memiliki 2 adegan.</w:t>
      </w:r>
    </w:p>
    <w:p>
      <w:pPr/>
      <w:r>
        <w:rPr>
          <w:lang w:val="id_ID" w:bidi="id_ID"/>
        </w:rPr>
      </w:r>
      <w:r>
        <w:rPr>
          <w:b/>
          <w:lang w:val="id_ID" w:bidi="id_ID"/>
        </w:rPr>
        <w:t>Adegan pertama:</w:t>
      </w:r>
      <w:r>
        <w:rPr>
          <w:lang w:val="id_ID" w:bidi="id_ID"/>
        </w:rPr>
        <w:t xml:space="preserve"> Yesus tiba di pantai utara Danau Galilea, ke sebuah desa yang disebut Betsaida. Orang orang membawa seorang buta kepada Yesus dan meminta Yesus agar menyembuhkannya. Yesus membawa orang buta keluar dari desa. </w:t>
      </w:r>
    </w:p>
    <w:p>
      <w:pPr/>
      <w:r>
        <w:rPr>
          <w:lang w:val="id_ID" w:bidi="id_ID"/>
        </w:rPr>
      </w:r>
      <w:r>
        <w:rPr>
          <w:b/>
          <w:lang w:val="id_ID" w:bidi="id_ID"/>
        </w:rPr>
        <w:t>Adegan kedua:</w:t>
      </w:r>
      <w:r>
        <w:rPr>
          <w:lang w:val="id_ID" w:bidi="id_ID"/>
        </w:rPr>
        <w:t xml:space="preserve"> Yesus menyembuhkan orang itu dan mengatakan kepadanya, "Jangan kembali ke desa itu dalam perjalananmu pulang."</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buta</w:t>
      </w:r>
    </w:p>
    <w:p>
      <w:pPr>
        <w:pStyle w:val="ListBullet"/>
        <w:spacing w:line="240" w:lineRule="auto"/>
        <w:ind w:left="720"/>
      </w:pPr>
      <w:r>
        <w:rPr>
          <w:lang w:val="id_ID" w:bidi="id_ID"/>
        </w:rPr>
      </w:r>
      <w:r>
        <w:rPr>
          <w:lang w:val="id_ID" w:bidi="id_ID"/>
        </w:rPr>
        <w:t>Para murid Yesus (meskipun tidak disebutkan dalam kisah itu, mereka pasti bersama-Nya)</w:t>
      </w:r>
    </w:p>
    <w:p>
      <w:pPr>
        <w:pStyle w:val="ListBullet"/>
        <w:spacing w:line="240" w:lineRule="auto"/>
        <w:ind w:left="720"/>
      </w:pPr>
      <w:r>
        <w:rPr>
          <w:lang w:val="id_ID" w:bidi="id_ID"/>
        </w:rPr>
      </w:r>
      <w:r>
        <w:rPr>
          <w:lang w:val="id_ID" w:bidi="id_ID"/>
        </w:rPr>
        <w:t>Penduduk desa Betsaida</w:t>
      </w:r>
    </w:p>
    <w:p>
      <w:pPr/>
      <w:r>
        <w:rPr>
          <w:lang w:val="id_ID" w:bidi="id_ID"/>
        </w:rPr>
      </w:r>
      <w:r>
        <w:rPr>
          <w:lang w:val="id_ID" w:bidi="id_ID"/>
        </w:rPr>
        <w:t>Sebagai kelompok, perhatikan bagian-bagian dari latar belakang bagian ini.</w:t>
      </w:r>
    </w:p>
    <w:p>
      <w:pPr/>
      <w:r>
        <w:rPr>
          <w:lang w:val="id_ID" w:bidi="id_ID"/>
        </w:rPr>
      </w:r>
      <w:r>
        <w:rPr>
          <w:lang w:val="id_ID" w:bidi="id_ID"/>
        </w:rPr>
        <w:t xml:space="preserve">Dalam adegan pertama, Yesus tiba di Betsaida. Orang orang membawa seorang buta kepada Yesus dan memohon-Nya untuk menjamah orang itu serta menyembuhkannya. Yesus menggandeng tangan orang buta itu dan membawanya keluar dari desa. </w:t>
      </w:r>
    </w:p>
    <w:p>
      <w:pPr/>
      <w:r>
        <w:rPr>
          <w:lang w:val="id_ID" w:bidi="id_ID"/>
        </w:rPr>
      </w:r>
      <w:r>
        <w:rPr>
          <w:lang w:val="id_ID" w:bidi="id_ID"/>
        </w:rPr>
        <w:t>Dalam adegan kedua, Yesus memulai dengan meludahi mata orang itu. Kemudian Dia menumpangkan tangan ke atas orang itu, dan bertanya, "Bisakah engkau melihat sesuatu sekarang?"</w:t>
      </w:r>
    </w:p>
    <w:p>
      <w:pPr/>
      <w:r>
        <w:rPr>
          <w:lang w:val="id_ID" w:bidi="id_ID"/>
        </w:rPr>
      </w:r>
      <w:r>
        <w:rPr>
          <w:lang w:val="id_ID" w:bidi="id_ID"/>
        </w:rPr>
        <w:t>Orang itu melihat sekeliling dan berkata, “Ya, aku melihat orang-orang, tetapi aku tidak dapat melihat mereka dengan jelas.” Mereka tampak seperti pepohonan sedang berjalan-jalan." Ia pasti telah melihat gambar yang kabur dari orang-orang yang berjalan, tetapi bukan detail ciri-ciri mereka.</w:t>
      </w:r>
    </w:p>
    <w:p>
      <w:pPr/>
      <w:r>
        <w:rPr>
          <w:lang w:val="id_ID" w:bidi="id_ID"/>
        </w:rPr>
      </w:r>
      <w:r>
        <w:rPr>
          <w:lang w:val="id_ID" w:bidi="id_ID"/>
        </w:rPr>
        <w:t>Yesus meletakkan tangan-Nya ke atas mata orang itu lagi. Ini menyiratkan bahwa pertama kali Yesus menumpangkan tangan-Nya ke atas orang itu, Dia meletakkan tangan-Nya di atas mata orang itu. Mata orang itu tercelik, yang berarti ia dapat melihat dengan jelas, dan penglihatannya pulih sepenuhnya. Yesus mengutusnya dan memberitahunya agar tidak kembali ke desa dalam perjalanannya pulang.</w:t>
      </w:r>
    </w:p>
    <w:p>
      <w:pPr/>
      <w:r>
        <w:rPr>
          <w:lang w:val="id_ID" w:bidi="id_ID"/>
        </w:rPr>
      </w:r>
      <w:r>
        <w:rPr>
          <w:lang w:val="id_ID" w:bidi="id_ID"/>
        </w:rPr>
        <w:t>Berhenti di sini dan diskusikan: Bagaimana Anda akan berbicara tentang bisa melihat lagi? Apakah wajar dalam bahasa Anda untuk mengatakan "mata tercelik saat berbicara tentang melihat lagi? Jeda rekaman ini di sini.</w:t>
      </w:r>
    </w:p>
    <w:p>
      <w:pPr/>
      <w:r>
        <w:rPr>
          <w:lang w:val="id_ID" w:bidi="id_ID"/>
        </w:rPr>
      </w:r>
      <w:r>
        <w:rPr>
          <w:lang w:val="id_ID" w:bidi="id_ID"/>
        </w:rPr>
        <w:t xml:space="preserve">Sekarang, kelompok harus membuat papan cerita, atau menggunakan barang-barang untuk memvisualisasikan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8:22–26 dalam terjemahan yang paling mudah dipahami.</w:t>
      </w:r>
    </w:p>
    <w:p>
      <w:pPr/>
      <w:r>
        <w:rPr>
          <w:lang w:val="id_ID" w:bidi="id_ID"/>
        </w:rPr>
      </w:r>
      <w:r>
        <w:rPr>
          <w:lang w:val="id_ID" w:bidi="id_ID"/>
        </w:rPr>
        <w:t>Pada langkah ini, kelompok akan mendramatisasi perikop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 buta</w:t>
      </w:r>
    </w:p>
    <w:p>
      <w:pPr>
        <w:pStyle w:val="ListBullet"/>
        <w:spacing w:line="240" w:lineRule="auto"/>
        <w:ind w:left="720"/>
      </w:pPr>
      <w:r>
        <w:rPr>
          <w:lang w:val="id_ID" w:bidi="id_ID"/>
        </w:rPr>
      </w:r>
      <w:r>
        <w:rPr>
          <w:lang w:val="id_ID" w:bidi="id_ID"/>
        </w:rPr>
        <w:t>Para murid Yesus (meskipun tidak disebutkan dalam kisah itu, mereka pasti bersama-Nya)</w:t>
      </w:r>
    </w:p>
    <w:p>
      <w:pPr>
        <w:pStyle w:val="ListBullet"/>
        <w:spacing w:line="240" w:lineRule="auto"/>
        <w:ind w:left="720"/>
      </w:pPr>
      <w:r>
        <w:rPr>
          <w:lang w:val="id_ID" w:bidi="id_ID"/>
        </w:rPr>
      </w:r>
      <w:r>
        <w:rPr>
          <w:lang w:val="id_ID" w:bidi="id_ID"/>
        </w:rPr>
        <w:t>Penduduk desa Betsaida</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alur, jalan cerita dan kronologi dari bagian ini. Pastikan Anda tidak melewatkan bagian bagian sulit atau penting dari teks saat memerankannya. Bantulah satu sama lain untuk mengingat setiap bagian dari teks.</w:t>
      </w:r>
    </w:p>
    <w:p>
      <w:pPr/>
      <w:r>
        <w:rPr>
          <w:lang w:val="id_ID" w:bidi="id_ID"/>
        </w:rPr>
      </w:r>
      <w:r>
        <w:rPr>
          <w:lang w:val="id_ID" w:bidi="id_ID"/>
        </w:rPr>
        <w:t>Jeda audio ini di sini dan peragakanlah bagian ini.</w:t>
      </w:r>
    </w:p>
    <w:p>
      <w:pPr/>
      <w:r>
        <w:rPr>
          <w:lang w:val="id_ID" w:bidi="id_ID"/>
        </w:rPr>
      </w:r>
      <w:r>
        <w:rPr>
          <w:lang w:val="id_ID" w:bidi="id_ID"/>
        </w:rPr>
        <w:t>Kelompok harus memerankan bagian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 xml:space="preserve">Jeda audio ini di sini dan peragakanlah bagian ini untuk kedua kalinya. </w:t>
      </w:r>
    </w:p>
    <w:p>
      <w:pPr/>
      <w:r>
        <w:rPr>
          <w:lang w:val="id_ID" w:bidi="id_ID"/>
        </w:rPr>
      </w:r>
      <w:r>
        <w:rPr>
          <w:lang w:val="id_ID" w:bidi="id_ID"/>
        </w:rPr>
        <w:t>Berikut ini adalah contoh drama dan respon-respon yang mungkin.</w:t>
      </w:r>
    </w:p>
    <w:p>
      <w:pPr/>
      <w:r>
        <w:rPr>
          <w:lang w:val="id_ID" w:bidi="id_ID"/>
        </w:rPr>
      </w:r>
      <w:r>
        <w:rPr>
          <w:lang w:val="id_ID" w:bidi="id_ID"/>
        </w:rPr>
        <w:t xml:space="preserve">Dalam adegan pertama, Yesus dan para murid tiba di Betsaida. Orang orang membawa seorang buta kepada Yesus dan memohon-Nya untuk menjamah orang itu serta menyembuhkannya. Yesus menggandeng tangan orang buta itu dan membawanya keluar dari desa. </w:t>
      </w:r>
    </w:p>
    <w:p>
      <w:pPr/>
      <w:r>
        <w:rPr>
          <w:lang w:val="id_ID" w:bidi="id_ID"/>
        </w:rPr>
      </w:r>
      <w:r>
        <w:rPr>
          <w:lang w:val="id_ID" w:bidi="id_ID"/>
        </w:rPr>
        <w:t>Hentikan sejenak dramanya. Tanyakan kepada Yesus, "Bagaimana perasaan Anda?" Anda mungkin mendengar hal-hal seperti, "Aku berbelas kasihan pada orang buta ini," atau "Aku membawa orang ini menjauh dari orang-orang karena mereka hanya ingin melihat mukjizat, tetapi Aku ingin menyembuhkan orang itu." Tanyakan kepada orang buta, "Bagaimana perasaan Anda?" Anda mungkin mendengar hal-hal seperti, "Aku bingung, aku tidak tahu apa yang terjadi" atau "Aku telah mendengar bahwa Yesus menyembuhkan banyak orang." Aku berharap Yesus dapat menyembuhkan aku" Lanjutkan dramanya.</w:t>
      </w:r>
    </w:p>
    <w:p>
      <w:pPr/>
      <w:r>
        <w:rPr>
          <w:lang w:val="id_ID" w:bidi="id_ID"/>
        </w:rPr>
      </w:r>
      <w:r>
        <w:rPr>
          <w:lang w:val="id_ID" w:bidi="id_ID"/>
        </w:rPr>
        <w:t>Dalam adegan kedua, Yesus meludah pada mata orang itu dan meletakkan tangan-Nya pada mata orang itu. Yesus bertanya kepada orang itu, "Dapatkah engkau melihat sesuatu sekarang?"</w:t>
      </w:r>
    </w:p>
    <w:p>
      <w:pPr/>
      <w:r>
        <w:rPr>
          <w:lang w:val="id_ID" w:bidi="id_ID"/>
        </w:rPr>
      </w:r>
      <w:r>
        <w:rPr>
          <w:lang w:val="id_ID" w:bidi="id_ID"/>
        </w:rPr>
        <w:t xml:space="preserve">Orang itu melihat sekeliling dan berkata, "Ya, aku melihat orang-orang, tetapi aku tidak dapat melihat mereka dengan jelas." Mereka tampak seperti pepohonan sedang berjalan-jalan." Kemudian Yesus meletakkan tangan-Nya ke atas mata orang itu untuk kedua kalinya. Mata orang itu tercelik. Orang itu dapat melihat dengan jelas. </w:t>
      </w:r>
    </w:p>
    <w:p>
      <w:pPr/>
      <w:r>
        <w:rPr>
          <w:lang w:val="id_ID" w:bidi="id_ID"/>
        </w:rPr>
      </w:r>
      <w:r>
        <w:rPr>
          <w:lang w:val="id_ID" w:bidi="id_ID"/>
        </w:rPr>
        <w:t>Hentikan sejenak dramanya. Tanyakan kepada orang buta, "Bagaimana perasaan Anda?" Anda mungkin mendengar hal-hal seperti, "Aku merasa lega. Kupikir aku hanya akan sembuh sebagian, tetapi sekarang aku sepenuhnya sembuh" atau "Aku sangat gembira." Aku dapat melihat lagi. Ini luar biasa. Aku tidak perlu dibimbing berkeliling lagi. Aku bisa mandiri! Lanjutkan dramanya.</w:t>
      </w:r>
    </w:p>
    <w:p>
      <w:pPr/>
      <w:r>
        <w:rPr>
          <w:lang w:val="id_ID" w:bidi="id_ID"/>
        </w:rPr>
      </w:r>
      <w:r>
        <w:rPr>
          <w:lang w:val="id_ID" w:bidi="id_ID"/>
        </w:rPr>
        <w:t>Pandangan orang itu benar-benar pulih, dan ia dapat melihat segala sesuatu dengan jelas. Yesus menyuruhnya pergi, dan mengatakan, "Jangan kembali ke desa itu dalam perjalananmu pulang."</w:t>
      </w:r>
    </w:p>
    <w:p>
      <w:pPr/>
      <w:r>
        <w:rPr>
          <w:lang w:val="id_ID" w:bidi="id_ID"/>
        </w:rPr>
      </w:r>
      <w:r>
        <w:rPr>
          <w:lang w:val="id_ID" w:bidi="id_ID"/>
        </w:rPr>
        <w:t xml:space="preserve">Pada akhir adegan, tanyakan kepada Yesus, "Bagaimana perasaanmu?" "Mengapa Anda mengatakan hal itu kepada orang itu?" Anda mungkin mendengar hal-hal seperti, "Aku bahagia karena orang itu," "Aku tidak mau ia kembali ke desa karena aku tidak mau berita tentang mukjizat ini tersebar," atau "Aku tidak mau banyak orang melihat mukjizat dan kemudian hanya ingin melihat lebih banyak mukjizat, seperti yang dilakukan orang-orang Farisi dalam kisah sebelumnya." Tanyakan kepada para murid, "Bagaimana perasaan kalian?" Anda mungkin mendengar, "Saya kagum." Saya tidak tahu bagaimana Yesus melakukan hal-hal ini. Orang itu tadinya tidak dapat melihat dan sekarang orang itu dapat melihat dengan jelas. Dari manakah kuasa Yesus ini berasal?" Tanyakan kepada orang banyak, "Bagaimana perasaan kalian?" Kamu mungkin mendengar, "Saya sangat kecewa." Saya ingin melihat Yesus ketika melakukan mukjizat. Saya ingin melihat bagaimana Yesus melakukan hal-hal ini." Saya berbahagia untuk teman saya. Dia dapat melihat sekarang. Dia bisa mendapatkan hidupnya kembali dan bekerja lagi." Atau, "Mengapa Yesus menyuruh dia pulang tanpa mengizinkan kami melihat teman kami?" Saya tidak mengerti mengapa Yesus membawanya sendirian. Aku senang karena dia dapat melihat lagi. Yesus adalah orang yang berkuasa. Saya ingin tahu lebih banyak tentang Yesus."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Mereka datang ke </w:t>
      </w:r>
      <w:hyperlink r:id="rId260">
        <w:r>
          <w:rPr>
            <w:lang w:val="id_ID" w:bidi="id_ID"/>
          </w:rPr>
          <w:rPr>
            <w:color w:val="0000EE"/>
            <w:u w:val="single"/>
          </w:rPr>
          <w:t>Betsaida</w:t>
        </w:r>
      </w:hyperlink>
      <w:r>
        <w:rPr>
          <w:lang w:val="id_ID" w:bidi="id_ID"/>
        </w:rPr>
        <w:t xml:space="preserve"> dan beberapa orang membawa seorang buta serta memohon Yesus untuk menjamahnya. Yesus dan para murid-Nya datang ke </w:t>
      </w:r>
      <w:r>
        <w:rPr>
          <w:b/>
          <w:lang w:val="id_ID" w:bidi="id_ID"/>
        </w:rPr>
        <w:t>Betsaida</w:t>
      </w:r>
      <w:r>
        <w:rPr>
          <w:lang w:val="id_ID" w:bidi="id_ID"/>
        </w:rPr>
        <w:t xml:space="preserve"> yang merupakan desa di mana tinggal orang Yahudi maupun non-Yahudi. Beberapa terjemahan menyatakan bahwa para murid bersama Yesus. Kata "mereka" berarti bahwa Yesus dan para murid yang datang ke Betsaida. </w:t>
      </w:r>
    </w:p>
    <w:p>
      <w:pPr/>
      <w:r>
        <w:rPr>
          <w:lang w:val="id_ID" w:bidi="id_ID"/>
        </w:rPr>
      </w:r>
      <w:r>
        <w:rPr>
          <w:lang w:val="id_ID" w:bidi="id_ID"/>
        </w:rPr>
        <w:t xml:space="preserve">Orang-orang tidak secara khusus meminta Yesus agar </w:t>
      </w:r>
      <w:hyperlink r:id="rId165">
        <w:r>
          <w:rPr>
            <w:lang w:val="id_ID" w:bidi="id_ID"/>
          </w:rPr>
          <w:rPr>
            <w:color w:val="0000EE"/>
            <w:u w:val="single"/>
          </w:rPr>
          <w:t>menyembuhkan</w:t>
        </w:r>
      </w:hyperlink>
      <w:r>
        <w:rPr>
          <w:lang w:val="id_ID" w:bidi="id_ID"/>
        </w:rPr>
        <w:t xml:space="preserve"> orang itu, tetapi mereka meminta-Nya untuk </w:t>
      </w:r>
      <w:r>
        <w:rPr>
          <w:b/>
          <w:lang w:val="id_ID" w:bidi="id_ID"/>
        </w:rPr>
        <w:t>menjamah</w:t>
      </w:r>
      <w:r>
        <w:rPr>
          <w:lang w:val="id_ID" w:bidi="id_ID"/>
        </w:rPr>
        <w:t xml:space="preserve"> orang itu. Pada masa itu, ini adalah cara untuk meminta berkat dan kesembuhan. Jika Anda perlu mengatakan bahwa mereka memohon Yesus agar menjamah dan menyembuhkan orang itu, Anda bisa.</w:t>
      </w:r>
    </w:p>
    <w:p>
      <w:pPr/>
      <w:r>
        <w:rPr>
          <w:lang w:val="id_ID" w:bidi="id_ID"/>
        </w:rPr>
      </w:r>
      <w:r>
        <w:rPr>
          <w:lang w:val="id_ID" w:bidi="id_ID"/>
        </w:rPr>
        <w:t xml:space="preserve">Orang itu </w:t>
      </w:r>
      <w:r>
        <w:rPr>
          <w:b/>
          <w:lang w:val="id_ID" w:bidi="id_ID"/>
        </w:rPr>
        <w:t>matanya tercelik</w:t>
      </w:r>
      <w:r>
        <w:rPr>
          <w:lang w:val="id_ID" w:bidi="id_ID"/>
        </w:rPr>
        <w:t xml:space="preserve">. Matanya tidak terbuka secara jasmani karena sudah terbuka, hanya tidak dapat melihat. Frasa ini berarti ia dapat melihat lagi dengan sempurna. Beberapa terjemahan mengatakan bahwa orang itu menatap, sementara terjemahan lain mengatakan bahwa ia melihat dengan saksama. Semua ungkapan ini adalah cara untuk mengatakan bahwa orang itu dapat melihat dengan sempurna.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8:22–26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61">
        <w:r>
          <w:rPr>
            <w:lang w:val="id_ID" w:bidi="id_ID"/>
          </w:rPr>
          <w:rPr>
            <w:color w:val="0000EE"/>
            <w:u w:val="single"/>
          </w:rPr>
          <w:t>Dengar dan Renungkan</w:t>
        </w:r>
      </w:hyperlink>
      <w:r>
        <w:rPr>
          <w:lang w:val="id_ID" w:bidi="id_ID"/>
        </w:rPr>
        <w:t xml:space="preserve"> (778 KB)</w:t>
      </w:r>
      <w:r>
        <w:rPr>
          <w:lang w:val="id_ID" w:bidi="id_ID"/>
        </w:rPr>
      </w:r>
    </w:p>
    <w:p>
      <w:pPr>
        <w:pStyle w:val="ListBullet"/>
        <w:spacing w:line="240" w:lineRule="auto"/>
        <w:ind w:left="720"/>
      </w:pPr>
      <w:r>
        <w:rPr>
          <w:lang w:val="id_ID" w:bidi="id_ID"/>
        </w:rPr>
      </w:r>
      <w:hyperlink r:id="rId262">
        <w:r>
          <w:rPr>
            <w:lang w:val="id_ID" w:bidi="id_ID"/>
          </w:rPr>
          <w:rPr>
            <w:color w:val="0000EE"/>
            <w:u w:val="single"/>
          </w:rPr>
          <w:t>Menyiapkan Panggung</w:t>
        </w:r>
      </w:hyperlink>
      <w:r>
        <w:rPr>
          <w:lang w:val="id_ID" w:bidi="id_ID"/>
        </w:rPr>
        <w:t xml:space="preserve"> (4.6 MB)</w:t>
      </w:r>
      <w:r>
        <w:rPr>
          <w:lang w:val="id_ID" w:bidi="id_ID"/>
        </w:rPr>
      </w:r>
    </w:p>
    <w:p>
      <w:pPr>
        <w:pStyle w:val="ListBullet"/>
        <w:spacing w:line="240" w:lineRule="auto"/>
        <w:ind w:left="720"/>
      </w:pPr>
      <w:r>
        <w:rPr>
          <w:lang w:val="id_ID" w:bidi="id_ID"/>
        </w:rPr>
      </w:r>
      <w:hyperlink r:id="rId263">
        <w:r>
          <w:rPr>
            <w:lang w:val="id_ID" w:bidi="id_ID"/>
          </w:rPr>
          <w:rPr>
            <w:color w:val="0000EE"/>
            <w:u w:val="single"/>
          </w:rPr>
          <w:t>Menjelaskan Adegan</w:t>
        </w:r>
      </w:hyperlink>
      <w:r>
        <w:rPr>
          <w:lang w:val="id_ID" w:bidi="id_ID"/>
        </w:rPr>
        <w:t xml:space="preserve"> (2.0 MB)</w:t>
      </w:r>
      <w:r>
        <w:rPr>
          <w:lang w:val="id_ID" w:bidi="id_ID"/>
        </w:rPr>
      </w:r>
    </w:p>
    <w:p>
      <w:pPr>
        <w:pStyle w:val="ListBullet"/>
        <w:spacing w:line="240" w:lineRule="auto"/>
        <w:ind w:left="720"/>
      </w:pPr>
      <w:r>
        <w:rPr>
          <w:lang w:val="id_ID" w:bidi="id_ID"/>
        </w:rPr>
      </w:r>
      <w:hyperlink r:id="rId264">
        <w:r>
          <w:rPr>
            <w:lang w:val="id_ID" w:bidi="id_ID"/>
          </w:rPr>
          <w:rPr>
            <w:color w:val="0000EE"/>
            <w:u w:val="single"/>
          </w:rPr>
          <w:t>Memperagakan Bacaan</w:t>
        </w:r>
      </w:hyperlink>
      <w:r>
        <w:rPr>
          <w:lang w:val="id_ID" w:bidi="id_ID"/>
        </w:rPr>
        <w:t xml:space="preserve"> (3.6 MB)</w:t>
      </w:r>
      <w:r>
        <w:rPr>
          <w:lang w:val="id_ID" w:bidi="id_ID"/>
        </w:rPr>
      </w:r>
    </w:p>
    <w:p>
      <w:pPr>
        <w:pStyle w:val="ListBullet"/>
        <w:spacing w:line="240" w:lineRule="auto"/>
        <w:ind w:left="720"/>
      </w:pPr>
      <w:r>
        <w:rPr>
          <w:lang w:val="id_ID" w:bidi="id_ID"/>
        </w:rPr>
      </w:r>
      <w:hyperlink r:id="rId265">
        <w:r>
          <w:rPr>
            <w:lang w:val="id_ID" w:bidi="id_ID"/>
          </w:rPr>
          <w:rPr>
            <w:color w:val="0000EE"/>
            <w:u w:val="single"/>
          </w:rPr>
          <w:t>Melengkapi yang Kurang</w:t>
        </w:r>
      </w:hyperlink>
      <w:r>
        <w:rPr>
          <w:lang w:val="id_ID" w:bidi="id_ID"/>
        </w:rPr>
        <w:t xml:space="preserve"> (1022 KB)</w:t>
      </w:r>
      <w:r>
        <w:rPr>
          <w:lang w:val="id_ID" w:bidi="id_ID"/>
        </w:rPr>
      </w:r>
    </w:p>
    <w:p>
      <w:pPr>
        <w:pStyle w:val="ListBullet"/>
        <w:spacing w:line="240" w:lineRule="auto"/>
        <w:ind w:left="720"/>
      </w:pPr>
      <w:r>
        <w:rPr>
          <w:lang w:val="id_ID" w:bidi="id_ID"/>
        </w:rPr>
      </w:r>
      <w:hyperlink r:id="rId266">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8:27–30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8:27–30 dan renungkan dalam hati Anda.</w:t>
      </w:r>
    </w:p>
    <w:p>
      <w:pPr/>
      <w:r>
        <w:rPr>
          <w:lang w:val="id_ID" w:bidi="id_ID"/>
        </w:rPr>
      </w:r>
      <w:r>
        <w:rPr>
          <w:lang w:val="id_ID" w:bidi="id_ID"/>
        </w:rPr>
        <w:t>Dengarkan versi audio dari Markus 8:27–30 sebanyak tiga kali, dalam tiga terjemahan yang berbeda, jika memungkinkan. Kemudian, sebagai kelompok, bahas pertanyaan-pertanyaan berikut:</w:t>
      </w:r>
    </w:p>
    <w:p>
      <w:pPr>
        <w:pStyle w:val="ListNumber"/>
        <w:numPr>
          <w:ilvl w:val="0"/>
          <w:numId w:val="45"/>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bagian ini katakan kepada kita tentang Allah atau Yesus?</w:t>
      </w:r>
    </w:p>
    <w:p>
      <w:pPr>
        <w:pStyle w:val="ListNumber"/>
        <w:spacing w:line="240" w:lineRule="auto"/>
        <w:ind w:left="720"/>
      </w:pPr>
      <w:r>
        <w:rPr>
          <w:lang w:val="id_ID" w:bidi="id_ID"/>
        </w:rPr>
      </w:r>
      <w:r>
        <w:rPr>
          <w:lang w:val="id_ID" w:bidi="id_ID"/>
        </w:rPr>
        <w:t>Apa yang bagian ini katakan kepada kita tentang manusia?</w:t>
      </w:r>
    </w:p>
    <w:p>
      <w:pPr>
        <w:pStyle w:val="ListNumber"/>
        <w:spacing w:line="240" w:lineRule="auto"/>
        <w:ind w:left="720"/>
      </w:pPr>
      <w:r>
        <w:rPr>
          <w:lang w:val="id_ID" w:bidi="id_ID"/>
        </w:rPr>
      </w:r>
      <w:r>
        <w:rPr>
          <w:lang w:val="id_ID" w:bidi="id_ID"/>
        </w:rPr>
        <w:t xml:space="preserve">Bagaimana bagian ini memengaruhi kehidupan kita sehari-hari? </w:t>
      </w:r>
    </w:p>
    <w:p>
      <w:pPr>
        <w:pStyle w:val="ListNumber"/>
        <w:spacing w:line="240" w:lineRule="auto"/>
        <w:ind w:left="720"/>
      </w:pPr>
      <w:r>
        <w:rPr>
          <w:lang w:val="id_ID" w:bidi="id_ID"/>
        </w:rPr>
      </w:r>
      <w:r>
        <w:rPr>
          <w:lang w:val="id_ID" w:bidi="id_ID"/>
        </w:rPr>
        <w:t>Siapa dari kenalan Anda yang perlu mendengar tentang bagian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Yesus dan para murid-Nya meninggalkan Betsaida di Danau Galilea dan berjalan 40 kilometer ke wilayah sekitar kota Kaisarea Filipi. Mungkin mereka berada di pedesaan, di wilayah sekitar kota. Kita tidak tahu berapa lama hal ini terjadi setelah Yesus menyembuhkan orang buta. Ini adalah kisah tentang perjalanan mereka ke Kaisarea Filipi.</w:t>
      </w:r>
    </w:p>
    <w:p>
      <w:pPr/>
      <w:r>
        <w:rPr>
          <w:lang w:val="id_ID" w:bidi="id_ID"/>
        </w:rPr>
      </w:r>
      <w:r>
        <w:rPr>
          <w:lang w:val="id_ID" w:bidi="id_ID"/>
        </w:rPr>
        <w:t>Berhenti dan tunjukkanlah kepada tim penerjemah Anda peta Danau Galilea yang mencakup Betsaida dan kota sebelah utara Kaisarea Filipi. Hentikan sejenak rekaman di sini.</w:t>
      </w:r>
    </w:p>
    <w:p>
      <w:pPr/>
      <w:r>
        <w:rPr>
          <w:lang w:val="id_ID" w:bidi="id_ID"/>
        </w:rPr>
      </w:r>
      <w:r>
        <w:rPr>
          <w:lang w:val="id_ID" w:bidi="id_ID"/>
        </w:rPr>
        <w:t>Kaisarea Filipi berada di wilayah di mana terdapat sebuah kuil yang didedikasikan kepada Dewa Yunani (dari negeri Yunani) yang disebut Pan. Kemudian, orang Romawi menyerbu wilayah ini. Mereka membangun sebuah kota dan menamainya seperti nama Kaisar, atau raja, orang-orang Romawi. Ini adalah tempat di mana orang-orang melihat raja Romawi sebagai seorang tuan atas mereka dan hampir-hampir menyembahnya. Ini adalah tempat yang bagus bagi Yesus untuk berbicara dengan murid-murid-Nya tentang siapa Dia sebenarnya dan mengapa Dia datang.</w:t>
      </w:r>
    </w:p>
    <w:p>
      <w:pPr/>
      <w:r>
        <w:rPr>
          <w:lang w:val="id_ID" w:bidi="id_ID"/>
        </w:rPr>
      </w:r>
      <w:r>
        <w:rPr>
          <w:lang w:val="id_ID" w:bidi="id_ID"/>
        </w:rPr>
        <w:t>Kebanyakan murid bertanya kepada para guru agama mereka, tetapi Yesus adalah guru yang berbeda. Ia mengajukan pertanyaan kepada murid-murid-Nya. Yesus bertanya kepada murid-murid-Nya menurut orang-orang siapakah Dia itu. Dia tidak bertanya kepada mereka tentang siapa nama-Nya, melainkan siapa Dia sebenarnya dan apa tujuan-Nya. Tanggapan mereka menunjukkan bahwa orang-orang itu masih belum mengetahui siapa Dia. Salah satu respon adalah "Yohanes Pembaptis." Yohanes Pembaptis adalah sepupu Yesus, orang yang berkhotbah di padang gurun dan menyuruh orang-orang agar bertobat serta kembali kepada Allah. Yohanes membaptis Yesus di Sungai Yordan. Yohanes kemudian dibunuh oleh raja. Beberapa orang mengira Yesus adalah Yohanes Pembaptis yang bangkit dari kematian. Lainnya berkata bahwa Dia adalah Elia. Elia adalah seorang nabi terkenal yang melakukan mujizat-mujizat. Ada sebuah nubuat bahwa suatu hari Elia akan datang kembali, sehingga beberapa orang mengira bahwa mungkin Yesus adalah dia. Banyak orang menganggap Yesus adalah semacam nabi, karena Dia mengajar dan melakukan banyak mujizat seperti para nabi.</w:t>
      </w:r>
    </w:p>
    <w:p>
      <w:pPr/>
      <w:r>
        <w:rPr>
          <w:lang w:val="id_ID" w:bidi="id_ID"/>
        </w:rPr>
      </w:r>
      <w:r>
        <w:rPr>
          <w:lang w:val="id_ID" w:bidi="id_ID"/>
        </w:rPr>
        <w:t xml:space="preserve">Kemudian Yesus ingin mengetahui apa pendapat murid-murid tentang siapa Yesus itu. Yesus membedakan apa yang dipikirkan orang lain tentang Dia dengan apa yang dipikirkan para murid-Nya dengan mengatakan "Apa yang </w:t>
      </w:r>
      <w:r>
        <w:rPr>
          <w:i/>
          <w:lang w:val="id_ID" w:bidi="id_ID"/>
        </w:rPr>
        <w:t>kalian</w:t>
      </w:r>
      <w:r>
        <w:rPr>
          <w:lang w:val="id_ID" w:bidi="id_ID"/>
        </w:rPr>
        <w:t xml:space="preserve"> pikirkan" dengan sangat tegas. Petrus menjawab. Petrus sedang bertindak sebagai pemimpin di antara para murid. Petrus berkata kepada Yesus, "Engkau adalah Mesias" atau "Kristus." Daud adalah seorang raja yang penting dalam Perjanjian Lama. Allah berjanji bahwa seseorang dari keturunan Daud akan memerintah Israel selamanya. Ketika bangsa Israel tidak memiliki raja, para nabi menubuatkan bahwa Allah akan mengurapi atau mengangkat seseorang untuk datang dan mengambil alih pemerintahan Raja Daud serta melakukan banyak hal ajaib. Raja ini akan disebut "Mesias" atau "Kristus." "Mesias" dan "Kristus" adalah istilah yang sama namun dalam bahasa yang berbeda. Pada masa itu, banyak orang mengurapi orang lain dengan minyak untuk menunjukkan bahwa mereka didedikasikan kepada Allah. Mesias adalah seseorang yang didedikasikan kepada Allah dan dikhususkan bagi Allah, sehingga Dia diurapi. </w:t>
      </w:r>
    </w:p>
    <w:p>
      <w:pPr/>
      <w:r>
        <w:rPr>
          <w:lang w:val="id_ID" w:bidi="id_ID"/>
        </w:rPr>
      </w:r>
      <w:r>
        <w:rPr>
          <w:lang w:val="id_ID" w:bidi="id_ID"/>
        </w:rPr>
        <w:t>Berhenti dan diskusikanlah: Kata Mesias dan kata Kristus adalah gelar yang digunakan di seluruh Perjanjian Baru. Mesias juga digunakan dalam nubuat-nubuat Perjanjian Lama. Diskusikan sebagai kelompok bagaimana Anda akan mengucapkan gelar ini. Hentikan sejenak rekaman di sini.</w:t>
      </w:r>
    </w:p>
    <w:p>
      <w:pPr/>
      <w:r>
        <w:rPr>
          <w:lang w:val="id_ID" w:bidi="id_ID"/>
        </w:rPr>
      </w:r>
      <w:r>
        <w:rPr>
          <w:lang w:val="id_ID" w:bidi="id_ID"/>
        </w:rPr>
        <w:t xml:space="preserve">Yesus memperingatkan mereka dengan keras agar tidak memberi tahu siapa pun bahwa Dia adalah Mesias. Mesias diharapkan untuk menjadi raja seperti semua raja lainnya, tetapi Yesus akan melakukan sesuatu yang lain. Dia tidak ingin secara terbuka menyebut diri-Nya Mesias, tetapi sebaliknya banyak orang mengharapkan sesuatu yang berbeda. </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8:27–30 dalam terjemahan yang paling mudah dipahami.</w:t>
      </w:r>
    </w:p>
    <w:p>
      <w:pPr/>
      <w:r>
        <w:rPr>
          <w:lang w:val="id_ID" w:bidi="id_ID"/>
        </w:rPr>
      </w:r>
      <w:r>
        <w:rPr>
          <w:lang w:val="id_ID" w:bidi="id_ID"/>
        </w:rPr>
        <w:t>Pada langkah ini, kelompok akan menentukan adegan, tokoh, dan latar dari perikop ini. Kemudian, kelompok akan memvisualisasikan perikop ini.</w:t>
      </w:r>
    </w:p>
    <w:p>
      <w:pPr/>
      <w:r>
        <w:rPr>
          <w:lang w:val="id_ID" w:bidi="id_ID"/>
        </w:rPr>
      </w:r>
      <w:r>
        <w:rPr>
          <w:lang w:val="id_ID" w:bidi="id_ID"/>
        </w:rPr>
        <w:t>Perikop ini memiliki satu adegan.</w:t>
      </w:r>
    </w:p>
    <w:p>
      <w:pPr/>
      <w:r>
        <w:rPr>
          <w:lang w:val="id_ID" w:bidi="id_ID"/>
        </w:rPr>
      </w:r>
      <w:r>
        <w:rPr>
          <w:lang w:val="id_ID" w:bidi="id_ID"/>
        </w:rPr>
      </w:r>
      <w:r>
        <w:rPr>
          <w:b/>
          <w:lang w:val="id_ID" w:bidi="id_ID"/>
        </w:rPr>
        <w:t>Dalam adegan:</w:t>
      </w:r>
      <w:r>
        <w:rPr>
          <w:lang w:val="id_ID" w:bidi="id_ID"/>
        </w:rPr>
        <w:t xml:space="preserve"> Yesus dan para murid berjalan menuju Kaisarea Filipi. Yesus bercakap-cakap dengan para murid tentang siapa Yesus menurut pemikiran orang-orang. Petrus mengatakan bahwa Yesus adalah Mesias. Yesus memperingatkan para murid agar tidak memberi tahu siapa pun tentang Dia.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Petrus, salah satu murid Yesus</w:t>
      </w:r>
    </w:p>
    <w:p>
      <w:pPr>
        <w:pStyle w:val="ListBullet"/>
        <w:spacing w:line="240" w:lineRule="auto"/>
        <w:ind w:left="720"/>
      </w:pPr>
      <w:r>
        <w:rPr>
          <w:lang w:val="id_ID" w:bidi="id_ID"/>
        </w:rPr>
      </w:r>
      <w:r>
        <w:rPr>
          <w:lang w:val="id_ID" w:bidi="id_ID"/>
        </w:rPr>
        <w:t>Yohanes Pembaptis disebutkan</w:t>
      </w:r>
    </w:p>
    <w:p>
      <w:pPr>
        <w:pStyle w:val="ListBullet"/>
        <w:spacing w:line="240" w:lineRule="auto"/>
        <w:ind w:left="720"/>
      </w:pPr>
      <w:r>
        <w:rPr>
          <w:lang w:val="id_ID" w:bidi="id_ID"/>
        </w:rPr>
      </w:r>
      <w:r>
        <w:rPr>
          <w:lang w:val="id_ID" w:bidi="id_ID"/>
        </w:rPr>
        <w:t>Elia dan para nabi lainnya disebutkan</w:t>
      </w:r>
    </w:p>
    <w:p>
      <w:pPr/>
      <w:r>
        <w:rPr>
          <w:lang w:val="id_ID" w:bidi="id_ID"/>
        </w:rPr>
      </w:r>
      <w:r>
        <w:rPr>
          <w:lang w:val="id_ID" w:bidi="id_ID"/>
        </w:rPr>
        <w:t xml:space="preserve">Sebagai sebuah kelompok, perhatikan bagian-bagian dari latar belakang perikop ini. </w:t>
      </w:r>
    </w:p>
    <w:p>
      <w:pPr/>
      <w:r>
        <w:rPr>
          <w:lang w:val="id_ID" w:bidi="id_ID"/>
        </w:rPr>
      </w:r>
      <w:r>
        <w:rPr>
          <w:lang w:val="id_ID" w:bidi="id_ID"/>
        </w:rPr>
        <w:t>Yesus telah meninggalkan desa Betsaida, di pantai utara Danau Galilea. Yesus dan murid-murid-Nya berjalan ke utara, menuju daerah pegunungan yang lebih tinggi ke arah Kaisarea Filipi. Yesus sedang berjalan bersama murid-murid-Nya. Orang banyak tidak bersama mereka pada saat ini.</w:t>
      </w:r>
    </w:p>
    <w:p>
      <w:pPr/>
      <w:r>
        <w:rPr>
          <w:lang w:val="id_ID" w:bidi="id_ID"/>
        </w:rPr>
      </w:r>
      <w:r>
        <w:rPr>
          <w:lang w:val="id_ID" w:bidi="id_ID"/>
        </w:rPr>
        <w:t>Saat mereka berjalan, Yesus bertanya, "Kata orang, siapakah Aku ini?"</w:t>
      </w:r>
    </w:p>
    <w:p>
      <w:pPr/>
      <w:r>
        <w:rPr>
          <w:lang w:val="id_ID" w:bidi="id_ID"/>
        </w:rPr>
      </w:r>
      <w:r>
        <w:rPr>
          <w:lang w:val="id_ID" w:bidi="id_ID"/>
        </w:rPr>
        <w:t xml:space="preserve">Para murid menjawab bahwa beberapa orang mengatakan Yesus adalah Elia atau nabi lain, sementara yang lain mengatakan Dia adalah Yohanes Pembaptis. </w:t>
      </w:r>
    </w:p>
    <w:p>
      <w:pPr/>
      <w:r>
        <w:rPr>
          <w:lang w:val="id_ID" w:bidi="id_ID"/>
        </w:rPr>
      </w:r>
      <w:r>
        <w:rPr>
          <w:lang w:val="id_ID" w:bidi="id_ID"/>
        </w:rPr>
        <w:t>Yesus kemudian bertanya, "Tetapi apa katamu, siapakah Aku ini?"</w:t>
      </w:r>
    </w:p>
    <w:p>
      <w:pPr/>
      <w:r>
        <w:rPr>
          <w:lang w:val="id_ID" w:bidi="id_ID"/>
        </w:rPr>
      </w:r>
      <w:r>
        <w:rPr>
          <w:lang w:val="id_ID" w:bidi="id_ID"/>
        </w:rPr>
        <w:t xml:space="preserve">Petrus menjawab, "Engkau adalah Mesias," yaitu Dia yang mereka sedang nantikan. Yesus memperingatkan para murid untuk tidak memberi tahu siapa pun bahwa Yesus adalah Mesias. </w:t>
      </w:r>
    </w:p>
    <w:p>
      <w:pPr/>
      <w:r>
        <w:rPr>
          <w:lang w:val="id_ID" w:bidi="id_ID"/>
        </w:rPr>
      </w:r>
      <w:r>
        <w:rPr>
          <w:lang w:val="id_ID" w:bidi="id_ID"/>
        </w:rPr>
        <w:t xml:space="preserve">Sekarang, kelompok harus membuat papan cerita, menggambar, atau memakai benda-benda untuk memvisualisasikan perikop ini dan adegan yang ada di dalamnya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8:27–30 dalam terjemahan yang paling mudah dipahami.</w:t>
      </w:r>
    </w:p>
    <w:p>
      <w:pPr/>
      <w:r>
        <w:rPr>
          <w:lang w:val="id_ID" w:bidi="id_ID"/>
        </w:rPr>
      </w:r>
      <w:r>
        <w:rPr>
          <w:lang w:val="id_ID" w:bidi="id_ID"/>
        </w:rPr>
        <w:t>Pada langkah ini, kelompok akan mendramatisasikan perikop ini.</w:t>
      </w:r>
    </w:p>
    <w:p>
      <w:pPr/>
      <w:r>
        <w:rPr>
          <w:lang w:val="id_ID" w:bidi="id_ID"/>
        </w:rPr>
      </w:r>
      <w:r>
        <w:rPr>
          <w:lang w:val="id_ID" w:bidi="id_ID"/>
        </w:rPr>
        <w:t>Bagian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Petrus, salah satu murid Yesus</w:t>
      </w:r>
    </w:p>
    <w:p>
      <w:pPr>
        <w:pStyle w:val="ListBullet"/>
        <w:spacing w:line="240" w:lineRule="auto"/>
        <w:ind w:left="720"/>
      </w:pPr>
      <w:r>
        <w:rPr>
          <w:lang w:val="id_ID" w:bidi="id_ID"/>
        </w:rPr>
      </w:r>
      <w:r>
        <w:rPr>
          <w:lang w:val="id_ID" w:bidi="id_ID"/>
        </w:rPr>
        <w:t>Yohanes Pembaptis disebutkan</w:t>
      </w:r>
    </w:p>
    <w:p>
      <w:pPr>
        <w:pStyle w:val="ListBullet"/>
        <w:spacing w:line="240" w:lineRule="auto"/>
        <w:ind w:left="720"/>
      </w:pPr>
      <w:r>
        <w:rPr>
          <w:lang w:val="id_ID" w:bidi="id_ID"/>
        </w:rPr>
      </w:r>
      <w:r>
        <w:rPr>
          <w:lang w:val="id_ID" w:bidi="id_ID"/>
        </w:rPr>
        <w:t>Elia dan para nabi lainnya disebutkan</w:t>
      </w:r>
    </w:p>
    <w:p>
      <w:pPr/>
      <w:r>
        <w:rPr>
          <w:lang w:val="id_ID" w:bidi="id_ID"/>
        </w:rPr>
      </w:r>
      <w:r>
        <w:rPr>
          <w:lang w:val="id_ID" w:bidi="id_ID"/>
        </w:rPr>
        <w:t xml:space="preserve">Sebagai kelompok, peragakan perikop ini dua kali. Anda harus memeragakan bagian tersebut dalam bahasa Anda sendiri. </w:t>
      </w:r>
    </w:p>
    <w:p>
      <w:pPr/>
      <w:r>
        <w:rPr>
          <w:lang w:val="id_ID" w:bidi="id_ID"/>
        </w:rPr>
      </w:r>
      <w:r>
        <w:rPr>
          <w:lang w:val="id_ID" w:bidi="id_ID"/>
        </w:rPr>
        <w:t>Pertama, peragakan perikop ini tanpa berhenti. Perhatikan dialog, alur, jalan cerita, dan kronologi dari perikop ini. Pastikan agar Anda tidak melewatkan untuk memerankan bagian yang sulit atau penting dari bagian ini. Bantulah satu sama lain untuk mengingat setiap bagian dari perikop.</w:t>
      </w:r>
    </w:p>
    <w:p>
      <w:pPr/>
      <w:r>
        <w:rPr>
          <w:lang w:val="id_ID" w:bidi="id_ID"/>
        </w:rPr>
      </w:r>
      <w:r>
        <w:rPr>
          <w:lang w:val="id_ID" w:bidi="id_ID"/>
        </w:rPr>
        <w:t xml:space="preserve">Hentikan sejenak audio ini di sini dan peragakanlah perikop ini. </w:t>
      </w:r>
    </w:p>
    <w:p>
      <w:pPr/>
      <w:r>
        <w:rPr>
          <w:lang w:val="id_ID" w:bidi="id_ID"/>
        </w:rPr>
      </w:r>
      <w:r>
        <w:rPr>
          <w:lang w:val="id_ID" w:bidi="id_ID"/>
        </w:rPr>
        <w:t>Kelompok harus memeragakan perikop ini untuk kedua kalinya. Pada bagian-bagian tertentu dalam drama, hentikan sejenak dramanya dan tanyakan pada orang yang sedang memerankan karakter, "Apa yang Anda rasakan atau pikirkan?" Orang yang memerankan karakter harus menjawab apa yang kira-kira mereka rasakan atau pikirkan jika mereka menjadi karakter tersebut. Lalu lanjutkan dramanya.</w:t>
      </w:r>
    </w:p>
    <w:p>
      <w:pPr/>
      <w:r>
        <w:rPr>
          <w:lang w:val="id_ID" w:bidi="id_ID"/>
        </w:rPr>
      </w:r>
      <w:r>
        <w:rPr>
          <w:lang w:val="id_ID" w:bidi="id_ID"/>
        </w:rPr>
        <w:t>Hentikan sejenak audio ini di sini dan peragakanlah perikop ini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 xml:space="preserve">Yesus dan murid murid-Nya berjalan ke utara, menuju Kaisarea Filipi, yang terletak di daerah yang lebih tinggi. Saat mereka berjalan, Yesus menanyakan pertanyaan kepada para murid. Yesus bertanya, "Kata orang, siapakah Aku ini?" </w:t>
      </w:r>
    </w:p>
    <w:p>
      <w:pPr/>
      <w:r>
        <w:rPr>
          <w:lang w:val="id_ID" w:bidi="id_ID"/>
        </w:rPr>
      </w:r>
      <w:r>
        <w:rPr>
          <w:lang w:val="id_ID" w:bidi="id_ID"/>
        </w:rPr>
        <w:t>Murid-murid-Nya menjawab, "Ada yang mengatakan: Yohanes Pembaptis, ada juga yang mengatakan: Elia, ada pula yang mengatakan seorang dari para nabi."</w:t>
      </w:r>
    </w:p>
    <w:p>
      <w:pPr/>
      <w:r>
        <w:rPr>
          <w:lang w:val="id_ID" w:bidi="id_ID"/>
        </w:rPr>
      </w:r>
      <w:r>
        <w:rPr>
          <w:lang w:val="id_ID" w:bidi="id_ID"/>
        </w:rPr>
        <w:t>Hentikanlah adegannya: Tanyakan kepada para murid, "Bagaimana perasaan kalian?" Anda mungkin mendengar hal-hal seperti, "Kami heran mengapa Yesus menanyakan pertanyaan itu kepada kami," "Kami bertanya-tanya apakah Yesus akan menjelaskan kepada kami tentang siapa Dia," "Beberapa dari kami percaya Yesus adalah Yohanes Pembaptis," atau "Beberapa dari kami percaya Yesus adalah Elia, atau nabi yang lain." Beberapa dari kami belum tahu dengan pasti siapa Yesus." Lanjutkan dramanya.</w:t>
      </w:r>
    </w:p>
    <w:p>
      <w:pPr/>
      <w:r>
        <w:rPr>
          <w:lang w:val="id_ID" w:bidi="id_ID"/>
        </w:rPr>
      </w:r>
      <w:r>
        <w:rPr>
          <w:lang w:val="id_ID" w:bidi="id_ID"/>
        </w:rPr>
        <w:t xml:space="preserve">Kemudian Yesus bertanya kepada para murid, "Menurut kalian, siapakah Aku ini?" </w:t>
      </w:r>
    </w:p>
    <w:p>
      <w:pPr/>
      <w:r>
        <w:rPr>
          <w:lang w:val="id_ID" w:bidi="id_ID"/>
        </w:rPr>
      </w:r>
      <w:r>
        <w:rPr>
          <w:lang w:val="id_ID" w:bidi="id_ID"/>
        </w:rPr>
        <w:t>Petrus menjawab, "Engkau adalah Mesias."</w:t>
      </w:r>
    </w:p>
    <w:p>
      <w:pPr/>
      <w:r>
        <w:rPr>
          <w:lang w:val="id_ID" w:bidi="id_ID"/>
        </w:rPr>
      </w:r>
      <w:r>
        <w:rPr>
          <w:lang w:val="id_ID" w:bidi="id_ID"/>
        </w:rPr>
        <w:t>Hentikan adegannya: Tanyakan kepada Petrus, "Bagaimana perasaan Anda?" Anda mungkin mendengar hal-hal seperti, "Saya yakin bahwa Yesus adalah orang yang telah kami nantikan" atau "Saya menunggu Yesus untuk mengatakan bahwa Dia benar-benar Mesias." Mesias akan menjadi raja kami dan membebaskan kami dari Roma. Saya percaya bahwa Yesus akan melakukan hal ini." Atau, "Saya tidak benar-benar sungguh-sungguh berpikir tentang hal itu sampai Yesus bertanya dan jawaban itu keluar begitu saja." Tetapi sekarang setelah saya sungguh-sungguh memikirkannya, saya pikir Yesus adalah Mesias." Tanyakan kepada murid-murid yang lain, "Bagaimana perasaan Anda ketika Anda mendengar Petrus mengatakan bahwa Yesus adalah Mesias?" Anda mungkin mendengar, "Petrus tidak selalu berpikir sebelum menjawab. Bisakah Yesus benar-benar menjadi raja yang telah kami tunggu-tunggu itu? Yesus selalu pergi menjauh dari orang-orang ketika mereka mencoba menjadikan Yesus raja. Saya tidak yakin bahwa Yesus adalah Mesias yang telah kami tunggu-tunggu itu." Lanjutkan dramanya.</w:t>
      </w:r>
    </w:p>
    <w:p>
      <w:pPr/>
      <w:r>
        <w:rPr>
          <w:lang w:val="id_ID" w:bidi="id_ID"/>
        </w:rPr>
      </w:r>
      <w:r>
        <w:rPr>
          <w:lang w:val="id_ID" w:bidi="id_ID"/>
        </w:rPr>
        <w:t>Yesus memperingatkan para murid agar tidak memberi tahu siapa pun tentang Dia.</w:t>
      </w:r>
    </w:p>
    <w:p>
      <w:pPr/>
      <w:r>
        <w:rPr>
          <w:lang w:val="id_ID" w:bidi="id_ID"/>
        </w:rPr>
      </w:r>
      <w:r>
        <w:rPr>
          <w:lang w:val="id_ID" w:bidi="id_ID"/>
        </w:rPr>
        <w:t>Hentikan adegannya: Tanyakan kepada Yesus, "Bagaimana perasaan Anda?" Mengapa Anda menyuruh mereka agar tidak memberi tahu siapa pun tentang Anda?" Anda mungkin mendengar hal-hal seperti, "Aku sangat bangga karena para murid tampaknya mulai memahami siapa Aku" atau "Ini belum waktunya untuk diketahui, sehingga Aku ingin menyimpan hal ini hanya antara Aku dan para muridku." Tanyakan kepada para murid, "Bagaimana perasaan kalian?" Anda mungkin mendengar hal-hal seperti, "Kami yakin tentang siapa yang kami ikuti" atau "Kami bingung, mengapa kami tidak boleh memberi tahu orang-orang bahwa Yesus adalah Mesias?" Lanjutkan dramanya.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Yesus dan para murid-Nya pergi ke desa-desa sekitar </w:t>
      </w:r>
      <w:hyperlink r:id="rId267">
        <w:r>
          <w:rPr>
            <w:lang w:val="id_ID" w:bidi="id_ID"/>
          </w:rPr>
          <w:rPr>
            <w:color w:val="0000EE"/>
            <w:u w:val="single"/>
          </w:rPr>
          <w:t>Kaisarea Filipi</w:t>
        </w:r>
      </w:hyperlink>
      <w:r>
        <w:rPr>
          <w:lang w:val="id_ID" w:bidi="id_ID"/>
        </w:rPr>
        <w:t xml:space="preserve">. Mereka meninggalkan wilayah </w:t>
      </w:r>
      <w:hyperlink r:id="rId36">
        <w:r>
          <w:rPr>
            <w:lang w:val="id_ID" w:bidi="id_ID"/>
          </w:rPr>
          <w:rPr>
            <w:color w:val="0000EE"/>
            <w:u w:val="single"/>
          </w:rPr>
          <w:t>Galilea</w:t>
        </w:r>
      </w:hyperlink>
      <w:r>
        <w:rPr>
          <w:lang w:val="id_ID" w:bidi="id_ID"/>
        </w:rPr>
        <w:t xml:space="preserve"> dan pergi ke </w:t>
      </w:r>
      <w:r>
        <w:rPr>
          <w:b/>
          <w:lang w:val="id_ID" w:bidi="id_ID"/>
        </w:rPr>
        <w:t>Kaisarea Filipi</w:t>
      </w:r>
      <w:r>
        <w:rPr>
          <w:lang w:val="id_ID" w:bidi="id_ID"/>
        </w:rPr>
        <w:t>.</w:t>
      </w:r>
    </w:p>
    <w:p>
      <w:pPr/>
      <w:r>
        <w:rPr>
          <w:lang w:val="id_ID" w:bidi="id_ID"/>
        </w:rPr>
      </w:r>
      <w:r>
        <w:rPr>
          <w:lang w:val="id_ID" w:bidi="id_ID"/>
        </w:rPr>
        <w:t xml:space="preserve">Saat mereka berjalan, Yesus bertanya kepada </w:t>
      </w:r>
      <w:r>
        <w:rPr>
          <w:b/>
          <w:lang w:val="id_ID" w:bidi="id_ID"/>
        </w:rPr>
        <w:t>murid-murid</w:t>
      </w:r>
      <w:r>
        <w:rPr>
          <w:lang w:val="id_ID" w:bidi="id_ID"/>
        </w:rPr>
        <w:t xml:space="preserve">-Nya, "Kata orang, siapakah Aku ini?" Dan para murid menjawab, "Ada yang mengatakan </w:t>
      </w:r>
      <w:r>
        <w:rPr>
          <w:b/>
          <w:lang w:val="id_ID" w:bidi="id_ID"/>
        </w:rPr>
        <w:t>Yohanes Pembaptis</w:t>
      </w:r>
      <w:r>
        <w:rPr>
          <w:lang w:val="id_ID" w:bidi="id_ID"/>
        </w:rPr>
        <w:t>."</w:t>
      </w:r>
      <w:hyperlink r:id="rId268">
        <w:r>
          <w:rPr>
            <w:lang w:val="id_ID" w:bidi="id_ID"/>
          </w:rPr>
          <w:rPr>
            <w:color w:val="0000EE"/>
            <w:u w:val="single"/>
          </w:rPr>
          <w:t>Yohanes Pembaptis</w:t>
        </w:r>
      </w:hyperlink>
      <w:r>
        <w:rPr>
          <w:lang w:val="id_ID" w:bidi="id_ID"/>
        </w:rPr>
        <w:t xml:space="preserve"> adalah utusan yang diutus Allah untuk mendahului Yesus. Gunakan nama dan gelar yang sama untuk Yohanes Pembaptis dan untuk para murid di sini seperti yang telah Anda lakukan di perikop-perikop Markus sebelumnya. </w:t>
      </w:r>
      <w:hyperlink r:id="rId100">
        <w:r>
          <w:rPr>
            <w:lang w:val="id_ID" w:bidi="id_ID"/>
          </w:rPr>
          <w:rPr>
            <w:color w:val="0000EE"/>
            <w:u w:val="single"/>
          </w:rPr>
          <w:t>Murid-murid</w:t>
        </w:r>
      </w:hyperlink>
      <w:r>
        <w:rPr>
          <w:lang w:val="id_ID" w:bidi="id_ID"/>
        </w:rPr>
        <w:t xml:space="preserve"> terdapat di Daftar Kata Utama. </w:t>
      </w:r>
    </w:p>
    <w:p>
      <w:pPr/>
      <w:r>
        <w:rPr>
          <w:lang w:val="id_ID" w:bidi="id_ID"/>
        </w:rPr>
      </w:r>
      <w:r>
        <w:rPr>
          <w:lang w:val="id_ID" w:bidi="id_ID"/>
        </w:rPr>
        <w:t xml:space="preserve">Orang lain mengatakan bahwa Engkau adalah </w:t>
      </w:r>
      <w:hyperlink r:id="rId269">
        <w:r>
          <w:rPr>
            <w:lang w:val="id_ID" w:bidi="id_ID"/>
          </w:rPr>
          <w:rPr>
            <w:color w:val="0000EE"/>
            <w:u w:val="single"/>
          </w:rPr>
          <w:t>Elia</w:t>
        </w:r>
      </w:hyperlink>
      <w:r>
        <w:rPr>
          <w:lang w:val="id_ID" w:bidi="id_ID"/>
        </w:rPr>
        <w:t xml:space="preserve"> atau seorang dari </w:t>
      </w:r>
      <w:r>
        <w:rPr>
          <w:b/>
          <w:lang w:val="id_ID" w:bidi="id_ID"/>
        </w:rPr>
        <w:t>para nabi</w:t>
      </w:r>
      <w:r>
        <w:rPr>
          <w:lang w:val="id_ID" w:bidi="id_ID"/>
        </w:rPr>
        <w:t xml:space="preserve">. Anda mungkin ingin memasukkan frasa "Nabi Elia" sehingga banyak orang akan mengetahui bahwa </w:t>
      </w:r>
      <w:r>
        <w:rPr>
          <w:b/>
          <w:lang w:val="id_ID" w:bidi="id_ID"/>
        </w:rPr>
        <w:t>Elia</w:t>
      </w:r>
      <w:r>
        <w:rPr>
          <w:lang w:val="id_ID" w:bidi="id_ID"/>
        </w:rPr>
        <w:t xml:space="preserve"> adalah seorang nabi Gunakan kata yang sama untuk "nabi" seperti yang telah Anda pakai di perikop-perikop sebelumnya, dan ingatlah bahwa </w:t>
      </w:r>
      <w:hyperlink r:id="rId18">
        <w:r>
          <w:rPr>
            <w:lang w:val="id_ID" w:bidi="id_ID"/>
          </w:rPr>
          <w:rPr>
            <w:color w:val="0000EE"/>
            <w:u w:val="single"/>
          </w:rPr>
          <w:t>nabi</w:t>
        </w:r>
      </w:hyperlink>
      <w:r>
        <w:rPr>
          <w:lang w:val="id_ID" w:bidi="id_ID"/>
        </w:rPr>
        <w:t xml:space="preserve"> terdapat dalam Daftar Kata Utama. </w:t>
      </w:r>
    </w:p>
    <w:p>
      <w:pPr/>
      <w:r>
        <w:rPr>
          <w:lang w:val="id_ID" w:bidi="id_ID"/>
        </w:rPr>
      </w:r>
      <w:r>
        <w:rPr>
          <w:lang w:val="id_ID" w:bidi="id_ID"/>
        </w:rPr>
        <w:t xml:space="preserve">Yesus bertanya kepada para pengikut-Nya, "Menurut </w:t>
      </w:r>
      <w:r>
        <w:rPr>
          <w:i/>
          <w:lang w:val="id_ID" w:bidi="id_ID"/>
        </w:rPr>
        <w:t>kalian</w:t>
      </w:r>
      <w:r>
        <w:rPr>
          <w:lang w:val="id_ID" w:bidi="id_ID"/>
        </w:rPr>
        <w:t>, siapakah Aku?" Petrus menjawab, "Engkau adalah Mesias."</w:t>
      </w:r>
      <w:r>
        <w:rPr>
          <w:b/>
          <w:lang w:val="id_ID" w:bidi="id_ID"/>
        </w:rPr>
        <w:t>Mesias</w:t>
      </w:r>
      <w:r>
        <w:rPr>
          <w:lang w:val="id_ID" w:bidi="id_ID"/>
        </w:rPr>
        <w:t xml:space="preserve"> adalah gelar, seperti gelar-gelar lainnya. Istilah lain untuk Mesias adalah </w:t>
      </w:r>
      <w:r>
        <w:rPr>
          <w:b/>
          <w:lang w:val="id_ID" w:bidi="id_ID"/>
        </w:rPr>
        <w:t>Kristus</w:t>
      </w:r>
      <w:r>
        <w:rPr>
          <w:lang w:val="id_ID" w:bidi="id_ID"/>
        </w:rPr>
        <w:t xml:space="preserve">. Mesias adalah istilah dalam bahasa Ibrani, yaitu bahasa asli bangsa Yahudi. Kristus adalah istilah dalam bahasa Yunani, yaitu bahasa yang digunakan pada masa Yesus hidup. Kebanyakan terjemahan menggunakan gelar Mesias. Beberapa terjemahan menggunakan gelar Kristus. </w:t>
      </w:r>
    </w:p>
    <w:p>
      <w:pPr/>
      <w:r>
        <w:rPr>
          <w:lang w:val="id_ID" w:bidi="id_ID"/>
        </w:rPr>
      </w:r>
      <w:r>
        <w:rPr>
          <w:lang w:val="id_ID" w:bidi="id_ID"/>
        </w:rPr>
        <w:t xml:space="preserve">Anda bisa mengucapkan kembali kata itu dengan mengikuti cara mengucapkan nama dalam bahasa Anda, tetapi baik juga untuk ikut menyertakan frasa singkat yang menjelaskan maknanya. Anda dapat mengatakan sesuatu seperti: "Kristus, yang ditetapkan" atau "Kristus, Juruselamat yang dijanjikan" atau "Kristus, yang berasal dari Allah." </w:t>
      </w:r>
    </w:p>
    <w:p>
      <w:pPr/>
      <w:r>
        <w:rPr>
          <w:lang w:val="id_ID" w:bidi="id_ID"/>
        </w:rPr>
      </w:r>
      <w:r>
        <w:rPr>
          <w:lang w:val="id_ID" w:bidi="id_ID"/>
        </w:rPr>
      </w:r>
      <w:hyperlink r:id="rId15">
        <w:r>
          <w:rPr>
            <w:lang w:val="id_ID" w:bidi="id_ID"/>
          </w:rPr>
          <w:rPr>
            <w:color w:val="0000EE"/>
            <w:u w:val="single"/>
          </w:rPr>
          <w:t>Mesias</w:t>
        </w:r>
      </w:hyperlink>
      <w:r>
        <w:rPr>
          <w:lang w:val="id_ID" w:bidi="id_ID"/>
        </w:rPr>
        <w:t xml:space="preserve"> dan </w:t>
      </w:r>
      <w:hyperlink r:id="rId16">
        <w:r>
          <w:rPr>
            <w:lang w:val="id_ID" w:bidi="id_ID"/>
          </w:rPr>
          <w:rPr>
            <w:color w:val="0000EE"/>
            <w:u w:val="single"/>
          </w:rPr>
          <w:t>Kristus</w:t>
        </w:r>
      </w:hyperlink>
      <w:r>
        <w:rPr>
          <w:lang w:val="id_ID" w:bidi="id_ID"/>
        </w:rPr>
        <w:t xml:space="preserve"> dibahas dalam Daftar Kata Utama. Kata yang Anda gunakan akan sering digunakan dalam Perjanjian Baru serta dalam terjemahan Perjanjian Lama.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bentuk akhir dari perikop itu. </w:t>
      </w:r>
      <w:r>
        <w:rPr>
          <w:lang w:val="id_ID" w:bidi="id_ID"/>
        </w:rPr>
      </w:r>
      <w:r>
        <w:rPr>
          <w:lang w:val="id_ID" w:bidi="id_ID"/>
        </w:rPr>
      </w:r>
    </w:p>
    <w:p>
      <w:pPr/>
      <w:r>
        <w:rPr>
          <w:lang w:val="id_ID" w:bidi="id_ID"/>
        </w:rPr>
      </w:r>
    </w:p>
    <w:p>
      <w:pPr>
        <w:pStyle w:val="Heading2"/>
      </w:pPr>
      <w:r>
        <w:rPr>
          <w:lang w:val="id_ID" w:bidi="id_ID"/>
        </w:rPr>
        <w:t>Markus 8:27–30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70">
        <w:r>
          <w:rPr>
            <w:lang w:val="id_ID" w:bidi="id_ID"/>
          </w:rPr>
          <w:rPr>
            <w:color w:val="0000EE"/>
            <w:u w:val="single"/>
          </w:rPr>
          <w:t>Dengar dan Renungkan</w:t>
        </w:r>
      </w:hyperlink>
      <w:r>
        <w:rPr>
          <w:lang w:val="id_ID" w:bidi="id_ID"/>
        </w:rPr>
        <w:t xml:space="preserve"> (587 KB)</w:t>
      </w:r>
      <w:r>
        <w:rPr>
          <w:lang w:val="id_ID" w:bidi="id_ID"/>
        </w:rPr>
      </w:r>
    </w:p>
    <w:p>
      <w:pPr>
        <w:pStyle w:val="ListBullet"/>
        <w:spacing w:line="240" w:lineRule="auto"/>
        <w:ind w:left="720"/>
      </w:pPr>
      <w:r>
        <w:rPr>
          <w:lang w:val="id_ID" w:bidi="id_ID"/>
        </w:rPr>
      </w:r>
      <w:hyperlink r:id="rId271">
        <w:r>
          <w:rPr>
            <w:lang w:val="id_ID" w:bidi="id_ID"/>
          </w:rPr>
          <w:rPr>
            <w:color w:val="0000EE"/>
            <w:u w:val="single"/>
          </w:rPr>
          <w:t>Menyiapkan Panggung</w:t>
        </w:r>
      </w:hyperlink>
      <w:r>
        <w:rPr>
          <w:lang w:val="id_ID" w:bidi="id_ID"/>
        </w:rPr>
        <w:t xml:space="preserve"> (2.7 MB)</w:t>
      </w:r>
      <w:r>
        <w:rPr>
          <w:lang w:val="id_ID" w:bidi="id_ID"/>
        </w:rPr>
      </w:r>
    </w:p>
    <w:p>
      <w:pPr>
        <w:pStyle w:val="ListBullet"/>
        <w:spacing w:line="240" w:lineRule="auto"/>
        <w:ind w:left="720"/>
      </w:pPr>
      <w:r>
        <w:rPr>
          <w:lang w:val="id_ID" w:bidi="id_ID"/>
        </w:rPr>
      </w:r>
      <w:hyperlink r:id="rId272">
        <w:r>
          <w:rPr>
            <w:lang w:val="id_ID" w:bidi="id_ID"/>
          </w:rPr>
          <w:rPr>
            <w:color w:val="0000EE"/>
            <w:u w:val="single"/>
          </w:rPr>
          <w:t>Menjelaskan Adegan</w:t>
        </w:r>
      </w:hyperlink>
      <w:r>
        <w:rPr>
          <w:lang w:val="id_ID" w:bidi="id_ID"/>
        </w:rPr>
        <w:t xml:space="preserve"> (1.2 MB)</w:t>
      </w:r>
      <w:r>
        <w:rPr>
          <w:lang w:val="id_ID" w:bidi="id_ID"/>
        </w:rPr>
      </w:r>
    </w:p>
    <w:p>
      <w:pPr>
        <w:pStyle w:val="ListBullet"/>
        <w:spacing w:line="240" w:lineRule="auto"/>
        <w:ind w:left="720"/>
      </w:pPr>
      <w:r>
        <w:rPr>
          <w:lang w:val="id_ID" w:bidi="id_ID"/>
        </w:rPr>
      </w:r>
      <w:hyperlink r:id="rId273">
        <w:r>
          <w:rPr>
            <w:lang w:val="id_ID" w:bidi="id_ID"/>
          </w:rPr>
          <w:rPr>
            <w:color w:val="0000EE"/>
            <w:u w:val="single"/>
          </w:rPr>
          <w:t>Memperagakan Bacaan</w:t>
        </w:r>
      </w:hyperlink>
      <w:r>
        <w:rPr>
          <w:lang w:val="id_ID" w:bidi="id_ID"/>
        </w:rPr>
        <w:t xml:space="preserve"> (2.8 MB)</w:t>
      </w:r>
      <w:r>
        <w:rPr>
          <w:lang w:val="id_ID" w:bidi="id_ID"/>
        </w:rPr>
      </w:r>
    </w:p>
    <w:p>
      <w:pPr>
        <w:pStyle w:val="ListBullet"/>
        <w:spacing w:line="240" w:lineRule="auto"/>
        <w:ind w:left="720"/>
      </w:pPr>
      <w:r>
        <w:rPr>
          <w:lang w:val="id_ID" w:bidi="id_ID"/>
        </w:rPr>
      </w:r>
      <w:hyperlink r:id="rId274">
        <w:r>
          <w:rPr>
            <w:lang w:val="id_ID" w:bidi="id_ID"/>
          </w:rPr>
          <w:rPr>
            <w:color w:val="0000EE"/>
            <w:u w:val="single"/>
          </w:rPr>
          <w:t>Melengkapi yang Kurang</w:t>
        </w:r>
      </w:hyperlink>
      <w:r>
        <w:rPr>
          <w:lang w:val="id_ID" w:bidi="id_ID"/>
        </w:rPr>
        <w:t xml:space="preserve"> (1.3 MB)</w:t>
      </w:r>
      <w:r>
        <w:rPr>
          <w:lang w:val="id_ID" w:bidi="id_ID"/>
        </w:rPr>
      </w:r>
    </w:p>
    <w:p>
      <w:pPr>
        <w:pStyle w:val="ListBullet"/>
        <w:spacing w:line="240" w:lineRule="auto"/>
        <w:ind w:left="720"/>
      </w:pPr>
      <w:r>
        <w:rPr>
          <w:lang w:val="id_ID" w:bidi="id_ID"/>
        </w:rPr>
      </w:r>
      <w:hyperlink r:id="rId275">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Markus 8:31–9:1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8:31–9:1 dan dan renungkanlah dalam hati Anda.</w:t>
      </w:r>
    </w:p>
    <w:p>
      <w:pPr/>
      <w:r>
        <w:rPr>
          <w:lang w:val="id_ID" w:bidi="id_ID"/>
        </w:rPr>
      </w:r>
      <w:r>
        <w:rPr>
          <w:lang w:val="id_ID" w:bidi="id_ID"/>
        </w:rPr>
        <w:t>Dengarkan versi audio dari Markus 8:31–9:1 sebanyak tiga kali, dalam tiga terjemahan yang berbeda, jika memungkinkan. Kemudian, sebagai kelompok, bahaslah pertanyaan-pertanyaan berikut:</w:t>
      </w:r>
    </w:p>
    <w:p>
      <w:pPr>
        <w:pStyle w:val="ListNumber"/>
        <w:numPr>
          <w:ilvl w:val="0"/>
          <w:numId w:val="46"/>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perikop ini sampaikan kepada kita tentang Allah atau Yesus?</w:t>
      </w:r>
    </w:p>
    <w:p>
      <w:pPr>
        <w:pStyle w:val="ListNumber"/>
        <w:spacing w:line="240" w:lineRule="auto"/>
        <w:ind w:left="720"/>
      </w:pPr>
      <w:r>
        <w:rPr>
          <w:lang w:val="id_ID" w:bidi="id_ID"/>
        </w:rPr>
      </w:r>
      <w:r>
        <w:rPr>
          <w:lang w:val="id_ID" w:bidi="id_ID"/>
        </w:rPr>
        <w:t>Apa yang perikop ini sampaikan kepada kita tentang manusia?</w:t>
      </w:r>
    </w:p>
    <w:p>
      <w:pPr>
        <w:pStyle w:val="ListNumber"/>
        <w:spacing w:line="240" w:lineRule="auto"/>
        <w:ind w:left="720"/>
      </w:pPr>
      <w:r>
        <w:rPr>
          <w:lang w:val="id_ID" w:bidi="id_ID"/>
        </w:rPr>
      </w:r>
      <w:r>
        <w:rPr>
          <w:lang w:val="id_ID" w:bidi="id_ID"/>
        </w:rPr>
        <w:t>Bagaimana perikop ini memengaruhi kehidupan kita sehari-hari?</w:t>
      </w:r>
    </w:p>
    <w:p>
      <w:pPr>
        <w:pStyle w:val="ListNumber"/>
        <w:spacing w:line="240" w:lineRule="auto"/>
        <w:ind w:left="720"/>
      </w:pPr>
      <w:r>
        <w:rPr>
          <w:lang w:val="id_ID" w:bidi="id_ID"/>
        </w:rPr>
      </w:r>
      <w:r>
        <w:rPr>
          <w:lang w:val="id_ID" w:bidi="id_ID"/>
        </w:rPr>
        <w:t>Siapa yang Anda kenal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perikop ini, Yesus dan para murid terus berjalan menuju Kaisarea Filipi. Yesus terus mengajar para murid. Perikop ini adalah kisah naratif tentang ajaran ini.</w:t>
      </w:r>
    </w:p>
    <w:p>
      <w:pPr/>
      <w:r>
        <w:rPr>
          <w:lang w:val="id_ID" w:bidi="id_ID"/>
        </w:rPr>
      </w:r>
      <w:r>
        <w:rPr>
          <w:lang w:val="id_ID" w:bidi="id_ID"/>
        </w:rPr>
        <w:t>Berhenti dan tunjukkanlah peta Danau Galilea dan Kaisarea Filipi. Hentikan sejenak rekaman di sini.</w:t>
      </w:r>
    </w:p>
    <w:p>
      <w:pPr/>
      <w:r>
        <w:rPr>
          <w:lang w:val="id_ID" w:bidi="id_ID"/>
        </w:rPr>
      </w:r>
      <w:r>
        <w:rPr>
          <w:lang w:val="id_ID" w:bidi="id_ID"/>
        </w:rPr>
        <w:t>Petrus berkata dalam kisah sebelum ini bahwa ia percaya Yesus adalah Mesias, atau Kristus. Orang-orang Yahudi mengira Mesias akan datang dan menyelamatkan mereka dari pemerintahan yang buruk. Meskipun Kitab Suci Yahudi (atau Perjanjian Lama) mengatakan bahwa Mesias akan menderita dan mati, pada zaman Yesus, tidak seorang pun yang memahaminya. Namun Yesus ingin memberi tahu para murid-Nya apa yang sebenarnya akan dilakukan Mesias.</w:t>
      </w:r>
    </w:p>
    <w:p>
      <w:pPr/>
      <w:r>
        <w:rPr>
          <w:lang w:val="id_ID" w:bidi="id_ID"/>
        </w:rPr>
      </w:r>
      <w:r>
        <w:rPr>
          <w:lang w:val="id_ID" w:bidi="id_ID"/>
        </w:rPr>
        <w:t>Yesus tidak mengatakan bahwa Dia adalah Mesias, tetapi Dia menyebut diri-Nya "Anak Manusia." Anak Manusia dapat berarti setiap orang, atau bisa digunakan sebagai gelar khusus untuk Mesias. Yesus merujuk pada diri-Nya sendiri ketika Dia menggunakan gelar ini.</w:t>
      </w:r>
    </w:p>
    <w:p>
      <w:pPr/>
      <w:r>
        <w:rPr>
          <w:lang w:val="id_ID" w:bidi="id_ID"/>
        </w:rPr>
      </w:r>
      <w:r>
        <w:rPr>
          <w:lang w:val="id_ID" w:bidi="id_ID"/>
        </w:rPr>
        <w:t>Berhenti dan diskusikanlah: Ceritakanlah sebuah kisah tentang seseorang yang berasal dari desa Anda atau negara Anda. Orang ini mungkin adalah seorang petani. Pencerita akan menggambarkan orang ini sebagai anak laki-laki dari desa dan putra daerah. Pencerita juga akan mengatakan bahwa orang itu adalah anak seseorang dan mencantumkan nama ayahnya itu. Dengarkan kata yang digunakan oleh pencerita untuk anak laki-laki dalam setiap situasi. Beberapa bahasa memiliki lebih dari satu kata untuk anak laki-laki. Sekarang pilih kata untuk "Anak Manusia." Hentikan sejenak rekaman di sini.</w:t>
      </w:r>
    </w:p>
    <w:p>
      <w:pPr/>
      <w:r>
        <w:rPr>
          <w:lang w:val="id_ID" w:bidi="id_ID"/>
        </w:rPr>
      </w:r>
      <w:r>
        <w:rPr>
          <w:lang w:val="id_ID" w:bidi="id_ID"/>
        </w:rPr>
        <w:t>Markus suka membahas setiap kali Yesus menyebut dirinya sebagai Anak Manusia, yaitu ketetapan Allah untuk Yesus menderita dan mati, seperti manusia. Tetapi pada saat yang sama, Anak Manusia itu lebih daripada manusia, dan akan dibangkitkan dari kematian.</w:t>
      </w:r>
    </w:p>
    <w:p>
      <w:pPr/>
      <w:r>
        <w:rPr>
          <w:lang w:val="id_ID" w:bidi="id_ID"/>
        </w:rPr>
      </w:r>
      <w:r>
        <w:rPr>
          <w:lang w:val="id_ID" w:bidi="id_ID"/>
        </w:rPr>
        <w:t>Yesus mulai menjelaskan bahwa Dia akan menderita hal-hal yang mengerikan dan ditolak oleh para tua-tua, para imam terkemuka atau kepala, serta para ahli Taurat. Para tua-tua adalah para pemimpin non-agama di masyarakat. Mereka biasanya adalah para pria lebih tua yang membantu masyarakat hidup bersama dengan baik.</w:t>
      </w:r>
    </w:p>
    <w:p>
      <w:pPr/>
      <w:r>
        <w:rPr>
          <w:lang w:val="id_ID" w:bidi="id_ID"/>
        </w:rPr>
      </w:r>
      <w:r>
        <w:rPr>
          <w:lang w:val="id_ID" w:bidi="id_ID"/>
        </w:rPr>
        <w:t xml:space="preserve">Para imam kepala atau terkemuka dalam agama Yahudi adalah orang-orang yang menghubungkan umat kepada Allah dengan mempersembahkan korban kepada Allah, mendidik umat, dan memelihara Bait Suci. Para imam adalah wakil Allah bagi umat-Nya dan wakil umat kepada Allah. Para imam kepala adalah orang-orang yang paling penting. Ahli-ahli Taurat kadang-kadang diterjemahkan sebagai juru tulis atau orang-orang yang menuliskan hukum Taurat. Mereka adalah para cendekiawan dan ahli dalam menafsirkan hukum yang terdapat dalam Kitab Suci. Tafsiran-tafsiran tersebut tidak pernah ditulis, tetapi dihafal dan diajarkan secara lisan oleh para pengajar. </w:t>
      </w:r>
    </w:p>
    <w:p>
      <w:pPr/>
      <w:r>
        <w:rPr>
          <w:lang w:val="id_ID" w:bidi="id_ID"/>
        </w:rPr>
      </w:r>
      <w:r>
        <w:rPr>
          <w:lang w:val="id_ID" w:bidi="id_ID"/>
        </w:rPr>
        <w:t>Berhenti di sini dan diskusikan istilah apa yang Anda gunakan untuk para pemimpin agama dalam budaya Anda. Hentikan sejenak rekaman di sini.</w:t>
      </w:r>
    </w:p>
    <w:p>
      <w:pPr/>
      <w:r>
        <w:rPr>
          <w:lang w:val="id_ID" w:bidi="id_ID"/>
        </w:rPr>
      </w:r>
      <w:r>
        <w:rPr>
          <w:lang w:val="id_ID" w:bidi="id_ID"/>
        </w:rPr>
        <w:t>Yesus berkata bahwa semua pemimpin Yahudi, termasuk para imam kepala dan para ahli Taurat, tidak akan menerima-Nya. Yesus mengatakan kepada para murid bahwa Yesus akan dibunuh dan dibangkitkan dari kematian tiga hari kemudian. Yesus berbicara tentang hal-hal ini secara terbuka. Ini berarti bahwa Yesus menjelaskan kepada mereka semua dan dengan suara normal. Yesus tidak berbisik kepada satu orang.</w:t>
      </w:r>
    </w:p>
    <w:p>
      <w:pPr/>
      <w:r>
        <w:rPr>
          <w:lang w:val="id_ID" w:bidi="id_ID"/>
        </w:rPr>
      </w:r>
      <w:r>
        <w:rPr>
          <w:lang w:val="id_ID" w:bidi="id_ID"/>
        </w:rPr>
        <w:t>Petrus tidak suka mendengar bahwa Yesus akan menderita hal-hal yang mengerikan, mati, dan dibangkitkan dari kematian pada hari ketiga. Petrus menarik Yesus ke samping untuk menegur atau memperingatkan Yesus. Ini berarti bahwa Petrus berkata kepada Yesus, "Engkau tidak boleh berbicara seperti ini."</w:t>
      </w:r>
    </w:p>
    <w:p>
      <w:pPr/>
      <w:r>
        <w:rPr>
          <w:lang w:val="id_ID" w:bidi="id_ID"/>
        </w:rPr>
      </w:r>
      <w:r>
        <w:rPr>
          <w:lang w:val="id_ID" w:bidi="id_ID"/>
        </w:rPr>
        <w:t>Banyak orang memang menginginkan seorang Mesias datang dan menyelamatkan mereka dari penguasa yang kejam yang mereka miliki dan memulihkan bangsa mereka. Itulah sebabnya Petrus terkejut dan menolak gagasan Yesus. Sebenarnya, Markus menggunakan kata yang sama ketika menggambarkan Petrus menegur Yesus seperti yang dia gunakan ketika Yesus menegur setan-setan.</w:t>
      </w:r>
    </w:p>
    <w:p>
      <w:pPr/>
      <w:r>
        <w:rPr>
          <w:lang w:val="id_ID" w:bidi="id_ID"/>
        </w:rPr>
      </w:r>
      <w:r>
        <w:rPr>
          <w:lang w:val="id_ID" w:bidi="id_ID"/>
        </w:rPr>
        <w:t>Yesus memahami tujuan-Nya berada di bumi, dan Yesus ingin menaati tujuan ini. Petrus tidak menyukai gagasan ini dan tidak ingin Yesus menderita dan mati. Tetapi Yesus ingin menaati Allah. Yesus melihat reaksi Petrus sebagai sebuah pencobaan untuk tidak menaati Allah. Dia menegur Petrus, sekali lagi menggunakan kata yang sama yang Dia gunakan untuk menegur setan-setan. Yesus tidak mengatakan bahwa Petrus adalah Iblis, tetapi Yesus mengatakan bahwa apa yang dikatakan Petrus berasal dari Iblis. Yesus ingin pencobaan dari Iblis itu berhenti, atau lenyap sama sekali—dari pandangan-Nya. Yesus tidak menyuruh Petrus untuk pergi. Kemudian Yesus mengatakan kepada para murid-Nya bahwa mereka harus memahami apa yang Allah sedang lakukan dan membuang pikiran mereka sendiri tentang apa yang harus dilakukan Mesias.</w:t>
      </w:r>
    </w:p>
    <w:p>
      <w:pPr/>
      <w:r>
        <w:rPr>
          <w:lang w:val="id_ID" w:bidi="id_ID"/>
        </w:rPr>
      </w:r>
      <w:r>
        <w:rPr>
          <w:lang w:val="id_ID" w:bidi="id_ID"/>
        </w:rPr>
        <w:t>Yesus berkata kepada Petrus, "Engkau melihat hal-hal dari sudut pandang manusia, bukan dari sudut pandang Allah." Petrus ingin Yesus menjadi raja yang akan membebaskan orang-orang dari bangsa Romawi. Allah memiliki rencana yang berbeda untuk Yesus sebagai raja.</w:t>
      </w:r>
    </w:p>
    <w:p>
      <w:pPr/>
      <w:r>
        <w:rPr>
          <w:lang w:val="id_ID" w:bidi="id_ID"/>
        </w:rPr>
      </w:r>
      <w:r>
        <w:rPr>
          <w:lang w:val="id_ID" w:bidi="id_ID"/>
        </w:rPr>
        <w:t>Kemudian Yesus memanggil orang banyak untuk datang dan bergabung dengan para murid. Ini berarti bahwa ada kerumunan orang yang mengikuti secara dekat tetapi tidak cukup dekat untuk mendengar apa yang telah Yesus katakan kepada para murid. Yesus mulai mengajar mereka tentang apa yang harus mereka lakukan untuk menjadi para pengikut Yesus. Markus mungkin menyatukan banyak pengajaran Yesus yang sama dalam bagian ini.</w:t>
      </w:r>
    </w:p>
    <w:p>
      <w:pPr/>
      <w:r>
        <w:rPr>
          <w:lang w:val="id_ID" w:bidi="id_ID"/>
        </w:rPr>
      </w:r>
      <w:r>
        <w:rPr>
          <w:lang w:val="id_ID" w:bidi="id_ID"/>
        </w:rPr>
        <w:t xml:space="preserve">Yesus berbicara kepada siapa pun yang ingin mendengarkan. Yesus mengatakan kepada orang-orang bahwa mereka harus meninggalkan cara mereka sendiri dalam melakukan sesuatu dan melakukannya dengan cara Yesus. Beberapa terjemahan menggunakan frasa, "menyangkal dirimu sendiri." Menyangkal diri sendiri berarti bahwa Anda membuang ke samping atau mengesampingkan apa yang ingin Anda lakukan, dan melakukan apa yang Yesus ingin Anda lakukan sebagai hal yang paling penting. </w:t>
      </w:r>
    </w:p>
    <w:p>
      <w:pPr/>
      <w:r>
        <w:rPr>
          <w:lang w:val="id_ID" w:bidi="id_ID"/>
        </w:rPr>
      </w:r>
      <w:r>
        <w:rPr>
          <w:lang w:val="id_ID" w:bidi="id_ID"/>
        </w:rPr>
        <w:t>Ketika Markus menceritakan kisah ini, orang-orang Kristen pada masa itu tahu dengan baik apa makna salib itu. Salib adalah simbol bagi mereka untuk hukuman mati. Pemerintah Romawi mewajibkan orang-orang memikul salib mereka sendiri ke tempat penyaliban mereka. Bagian melintang dari salib ini adalah balok di mana tangan-tangan akan dipaku ketika orang itu disalibkan. "Memikul salibmu" bukan berarti bahwa Anda harus disalib, tetapi menunjuk pada kematian terhadap cara hidup yang lama, sehingga Anda bisa melakukan banyak hal dengan cara Yesus.</w:t>
      </w:r>
    </w:p>
    <w:p>
      <w:pPr/>
      <w:r>
        <w:rPr>
          <w:lang w:val="id_ID" w:bidi="id_ID"/>
        </w:rPr>
      </w:r>
      <w:r>
        <w:rPr>
          <w:lang w:val="id_ID" w:bidi="id_ID"/>
        </w:rPr>
        <w:t>Berhenti dan tunjukkanlah gambar salib. Tunjukkan gambar seseorang yang membawa kayu salib. Hentikan sejenak rekaman di sini.</w:t>
      </w:r>
    </w:p>
    <w:p>
      <w:pPr/>
      <w:r>
        <w:rPr>
          <w:lang w:val="id_ID" w:bidi="id_ID"/>
        </w:rPr>
      </w:r>
      <w:r>
        <w:rPr>
          <w:lang w:val="id_ID" w:bidi="id_ID"/>
        </w:rPr>
        <w:t>"Barangsiapa kehilangan i Aku" berarti berhenti melakukan hal-hal yang lama dan mulai melakukan hal-hal untuk memberitakan Kabar Baik tentang Yesus. Yesus mengatakan tiga hal di sini. Orang-orang harus terlebih dahulu berhenti melakukan hal-hal dengan cara mereka sendiri. Kemudian orang-orang harus melakukan hal-hal yang berasal dari Yesus (ketika Yesus mengatakan "pikul salibmu"). Dan kemudian orang-orang harus mengikuti Yesus sebagai murid-murid-Nya dengan memberitakan Kabar Baik kepada orang lain.</w:t>
      </w:r>
    </w:p>
    <w:p>
      <w:pPr/>
      <w:r>
        <w:rPr>
          <w:lang w:val="id_ID" w:bidi="id_ID"/>
        </w:rPr>
      </w:r>
      <w:r>
        <w:rPr>
          <w:lang w:val="id_ID" w:bidi="id_ID"/>
        </w:rPr>
        <w:t>Berhenti di sini dan diskusikanlah dengan tim penerjemah Anda: Apa yang dilakukan orang-orang ketika mereka mengikuti seorang pemimpin agama yang populer? Bagaimana mereka menunjukkan pengabdian kepadanya? Apakah mereka menyerahkan segala sesuatu ketika mereka mengikutinya, baik dia laki-laki maupun perempuan? Hentikan sejenak rekaman di sini.</w:t>
      </w:r>
    </w:p>
    <w:p>
      <w:pPr/>
      <w:r>
        <w:rPr>
          <w:lang w:val="id_ID" w:bidi="id_ID"/>
        </w:rPr>
      </w:r>
      <w:r>
        <w:rPr>
          <w:lang w:val="id_ID" w:bidi="id_ID"/>
        </w:rPr>
        <w:t xml:space="preserve">Yesus kemudian berbicara tentang kehidupan menggunakan bahasa perdagangan. Dia berbicara tentang memperoleh keuntungan dan kerugian serta tukar-menukar sesuatu. </w:t>
      </w:r>
    </w:p>
    <w:p>
      <w:pPr/>
      <w:r>
        <w:rPr>
          <w:lang w:val="id_ID" w:bidi="id_ID"/>
        </w:rPr>
      </w:r>
      <w:r>
        <w:rPr>
          <w:lang w:val="id_ID" w:bidi="id_ID"/>
        </w:rPr>
        <w:t>Berhenti dan diskusikanlah: Ceritakan kisah tentang seseorang di pasar yang membeli barang-barang dan kemudian menjual barang-barang ini. Kata-kata apa yang digunakan oleh pencerita untuk menggambarkan keuntungan atau kerugian uang yang terjadi? Hentikan sejenak rekaman di sini.</w:t>
      </w:r>
    </w:p>
    <w:p>
      <w:pPr/>
      <w:r>
        <w:rPr>
          <w:lang w:val="id_ID" w:bidi="id_ID"/>
        </w:rPr>
      </w:r>
      <w:r>
        <w:rPr>
          <w:lang w:val="id_ID" w:bidi="id_ID"/>
        </w:rPr>
        <w:t>Yesus menanyakan pertanyaan di sini, tetapi dia tidak mengharapkan jawaban.</w:t>
      </w:r>
    </w:p>
    <w:p>
      <w:pPr/>
      <w:r>
        <w:rPr>
          <w:lang w:val="id_ID" w:bidi="id_ID"/>
        </w:rPr>
      </w:r>
      <w:r>
        <w:rPr>
          <w:lang w:val="id_ID" w:bidi="id_ID"/>
        </w:rPr>
        <w:t>Diskusikanlah dalam kelompok apa yang harus dilakukan dengan pertanyaan-pertanyaan yang tidak memerlukan jawaban: Kalian dapat mengajukan pertanyaan seperti yang dilakukan Yesus, atau membuat pernyataan seperti, "Kamu tidak akan memperoleh apa-apa jika memiliki seluruh dunia tetapi kehilangan nyawamu." Lakukan apa pun yang paling alami dalam bahasa Anda. Hentikan sejenak rekaman di sini.</w:t>
      </w:r>
    </w:p>
    <w:p>
      <w:pPr/>
      <w:r>
        <w:rPr>
          <w:lang w:val="id_ID" w:bidi="id_ID"/>
        </w:rPr>
      </w:r>
      <w:r>
        <w:rPr>
          <w:lang w:val="id_ID" w:bidi="id_ID"/>
        </w:rPr>
        <w:t>Yesus berbicara tentang kehilangan nyawa Anda. Nyawa melambangkan kehidupan Anda dan hidup selama-lamanya bersama Allah. Jika kita mendapatkan seluruh dunia, itu berarti bahwa mungkin kita mendapatkan kekayaan, kekuasaan, atau menjadi terkenal di bumi ini. Namun yang benar-benar kita inginkan adalah hidup selama-lamanya bersama Allah. Meskipun tubuh kita mati, nyawa kita hidup selamanya bersama Allah jika kita mengikuti Yesus. Karena itu, bukanlah hal yang memalukan jika kita menjadi pengikut Yesus. Banyak orang di dunia ini tidak setia kepada Allah. Orang-orang atau generasi yang berzina artinya banyak orang yang tidak setia kepada Allah, sama seperti suami maupun istri tidak saling setia. Yesus mengatakan bahwa biarpun kita hidup di antara orang-orang seperti itu, kita tidak boleh malu akan Yesus. Yesus disini berganti-ganti antara menyebut diri-Nya "Aku" dan menyebut diri-Nya "Anak Manusia." Dengan cara ini, Yesus jelas mengatakan bahwa Dia adalah Anak Manusia—Dialah Mesias.</w:t>
      </w:r>
    </w:p>
    <w:p>
      <w:pPr/>
      <w:r>
        <w:rPr>
          <w:lang w:val="id_ID" w:bidi="id_ID"/>
        </w:rPr>
      </w:r>
      <w:r>
        <w:rPr>
          <w:lang w:val="id_ID" w:bidi="id_ID"/>
        </w:rPr>
        <w:t>Yesus akan kembali dengan kekuatan dan otoritas Allah—dengan kata lain, Dia akan kembali dalam kemuliaan. Yesus berbicara di sini tentang apa yang akan terjadi pada masa yang akan datang. Yesus harus mati dan dibangkitkan dan kemudian naik ke sorga untuk bersama Allah. Setelah itu, Yesus akan kembali. Ketika Yesus kembali, para malaikat akan datang bersama Yesus. Para malaikat selalu kudus, artinya mereka dipisahkan untuk pelayanan khusus kepada Allah.</w:t>
      </w:r>
    </w:p>
    <w:p>
      <w:pPr/>
      <w:r>
        <w:rPr>
          <w:lang w:val="id_ID" w:bidi="id_ID"/>
        </w:rPr>
      </w:r>
      <w:r>
        <w:rPr>
          <w:lang w:val="id_ID" w:bidi="id_ID"/>
        </w:rPr>
        <w:t>Yesus memberikan dorongan kepada orang-orang yang menyerahkan seluruh hidup mereka bagi-Nya. Dia berjanji bahwa apa yang akan Dia katakan akan terjadi. Dia mengatakan bahwa beberapa di antara mereka tidak akan "merasakan kematian," atau "mati," sebelum mereka melihat Kerajaan Allah. Artinya beberapa orang di antara orang banyak akan melihat Yesus menerima kemuliaan dan kehormatan. Dalam kisah berikutnya, beberapa murid Yesus akan melihat Yesus dalam keadaan bercahaya dan menakjubkan. Kemudian, mereka akan melihat Yesus melaksanakan kehendak Allah dan memenangkan pertempuran melawan kematian. Ini adalah bagian pertama dari kedatangan Kerajaan Allah ke Bumi.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8:31–9:1 dalam terjemahan yang paling mudah dimengerti.</w:t>
      </w:r>
    </w:p>
    <w:p>
      <w:pPr/>
      <w:r>
        <w:rPr>
          <w:lang w:val="id_ID" w:bidi="id_ID"/>
        </w:rPr>
      </w:r>
      <w:r>
        <w:rPr>
          <w:lang w:val="id_ID" w:bidi="id_ID"/>
        </w:rPr>
        <w:t xml:space="preserve">Pada langkah ini, kelompok akan menjelaskan adegan, tokoh, dan latar dari perikop ini. Kemudian, kelompok akan memvisualisasikan perikop ini. </w:t>
      </w:r>
    </w:p>
    <w:p>
      <w:pPr/>
      <w:r>
        <w:rPr>
          <w:lang w:val="id_ID" w:bidi="id_ID"/>
        </w:rPr>
      </w:r>
      <w:r>
        <w:rPr>
          <w:lang w:val="id_ID" w:bidi="id_ID"/>
        </w:rPr>
        <w:t>Perikop ini memiliki tiga adegan.</w:t>
      </w:r>
    </w:p>
    <w:p>
      <w:pPr/>
      <w:r>
        <w:rPr>
          <w:lang w:val="id_ID" w:bidi="id_ID"/>
        </w:rPr>
      </w:r>
      <w:r>
        <w:rPr>
          <w:b/>
          <w:lang w:val="id_ID" w:bidi="id_ID"/>
        </w:rPr>
        <w:t>Adegan pertama:</w:t>
      </w:r>
      <w:r>
        <w:rPr>
          <w:lang w:val="id_ID" w:bidi="id_ID"/>
        </w:rPr>
        <w:t xml:space="preserve"> Yesus terus berjalan bersama murid-murid-Nya menuju Kaisarea Filipi, serta Dia mulai memberi tahu mereka bahwa Dia, Anak Manusia, akan menderita dan mati. </w:t>
      </w:r>
    </w:p>
    <w:p>
      <w:pPr/>
      <w:r>
        <w:rPr>
          <w:lang w:val="id_ID" w:bidi="id_ID"/>
        </w:rPr>
      </w:r>
      <w:r>
        <w:rPr>
          <w:b/>
          <w:lang w:val="id_ID" w:bidi="id_ID"/>
        </w:rPr>
        <w:t>Adegan kedua:</w:t>
      </w:r>
      <w:r>
        <w:rPr>
          <w:lang w:val="id_ID" w:bidi="id_ID"/>
        </w:rPr>
        <w:t xml:space="preserve"> Petrus menarik Yesus ke samping dan mengatakan kepada-Nya bahwa Dia tidak boleh mengatakan hal-hal seperti itu. Yesus berkata, "Enyahlah, Iblis."</w:t>
      </w:r>
    </w:p>
    <w:p>
      <w:pPr/>
      <w:r>
        <w:rPr>
          <w:lang w:val="id_ID" w:bidi="id_ID"/>
        </w:rPr>
      </w:r>
      <w:r>
        <w:rPr>
          <w:b/>
          <w:lang w:val="id_ID" w:bidi="id_ID"/>
        </w:rPr>
        <w:t>Adegan ketiga:</w:t>
      </w:r>
      <w:r>
        <w:rPr>
          <w:lang w:val="id_ID" w:bidi="id_ID"/>
        </w:rPr>
        <w:t xml:space="preserve"> Yesus memanggil orang banyak untuk bergabung bersama murid-murid-Nya, dan Dia mulai mengajar mereka apa yang harus dilakukan jika mereka ingin menjadi pengikut-Nya.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Yesus menyebut para tua-tua Yahudi, imam-imam kepala, dan ahli-ahli Taurat.</w:t>
      </w:r>
    </w:p>
    <w:p>
      <w:pPr>
        <w:pStyle w:val="ListBullet"/>
        <w:spacing w:line="240" w:lineRule="auto"/>
        <w:ind w:left="720"/>
      </w:pPr>
      <w:r>
        <w:rPr>
          <w:lang w:val="id_ID" w:bidi="id_ID"/>
        </w:rPr>
      </w:r>
      <w:r>
        <w:rPr>
          <w:lang w:val="id_ID" w:bidi="id_ID"/>
        </w:rPr>
        <w:t>Yesus menyebut Iblis</w:t>
      </w:r>
    </w:p>
    <w:p>
      <w:pPr>
        <w:pStyle w:val="ListBullet"/>
        <w:spacing w:line="240" w:lineRule="auto"/>
        <w:ind w:left="720"/>
      </w:pPr>
      <w:r>
        <w:rPr>
          <w:lang w:val="id_ID" w:bidi="id_ID"/>
        </w:rPr>
      </w:r>
      <w:r>
        <w:rPr>
          <w:lang w:val="id_ID" w:bidi="id_ID"/>
        </w:rPr>
        <w:t>Yesus menyebut Allah Bapa dan para malaikat kudus</w:t>
      </w:r>
    </w:p>
    <w:p>
      <w:pPr>
        <w:pStyle w:val="ListBullet"/>
        <w:spacing w:line="240" w:lineRule="auto"/>
        <w:ind w:left="720"/>
      </w:pPr>
      <w:r>
        <w:rPr>
          <w:lang w:val="id_ID" w:bidi="id_ID"/>
        </w:rPr>
      </w:r>
      <w:r>
        <w:rPr>
          <w:lang w:val="id_ID" w:bidi="id_ID"/>
        </w:rPr>
        <w:t>Petrus, yang adalah salah satu murid Yesus</w:t>
      </w:r>
    </w:p>
    <w:p>
      <w:pPr>
        <w:pStyle w:val="ListBullet"/>
        <w:spacing w:line="240" w:lineRule="auto"/>
        <w:ind w:left="720"/>
      </w:pPr>
      <w:r>
        <w:rPr>
          <w:lang w:val="id_ID" w:bidi="id_ID"/>
        </w:rPr>
      </w:r>
      <w:r>
        <w:rPr>
          <w:lang w:val="id_ID" w:bidi="id_ID"/>
        </w:rPr>
        <w:t>Kerumunan orang</w:t>
      </w:r>
    </w:p>
    <w:p>
      <w:pPr/>
      <w:r>
        <w:rPr>
          <w:lang w:val="id_ID" w:bidi="id_ID"/>
        </w:rPr>
      </w:r>
      <w:r>
        <w:rPr>
          <w:lang w:val="id_ID" w:bidi="id_ID"/>
        </w:rPr>
        <w:t xml:space="preserve">Sebagai sebuah kelompok, perhatikan bagian-bagian dari latar belakang perikop ini. </w:t>
      </w:r>
    </w:p>
    <w:p>
      <w:pPr/>
      <w:r>
        <w:rPr>
          <w:lang w:val="id_ID" w:bidi="id_ID"/>
        </w:rPr>
      </w:r>
      <w:r>
        <w:rPr>
          <w:lang w:val="id_ID" w:bidi="id_ID"/>
        </w:rPr>
        <w:t xml:space="preserve">Adegan pertama dimulai dengan kata penghubung waktu. Kata ini menunjukkan bahwa perikop ini terjadi segera setelah perikop sebelumnya. Perikop ini terjadi ketika Yesus dan para murid terus berjalan menuju Kaisarea Filipi. </w:t>
      </w:r>
    </w:p>
    <w:p>
      <w:pPr/>
      <w:r>
        <w:rPr>
          <w:lang w:val="id_ID" w:bidi="id_ID"/>
        </w:rPr>
      </w:r>
      <w:r>
        <w:rPr>
          <w:lang w:val="id_ID" w:bidi="id_ID"/>
        </w:rPr>
        <w:t xml:space="preserve">Ketika Yesus berjalan, Yesus menjelaskan kepada para murid bahwa Yesus akan ditolak oleh para tua-tua, para imam kepala, dan para ahli Taurat. Yesus mengatakan Dia akan menderita dan dibunuh, tetapi tiga hari kemudian Dia akan bangkit dari kematian. Yesus berbicara tentang hal ini secara terbuka dengan para murid. </w:t>
      </w:r>
    </w:p>
    <w:p>
      <w:pPr/>
      <w:r>
        <w:rPr>
          <w:lang w:val="id_ID" w:bidi="id_ID"/>
        </w:rPr>
      </w:r>
      <w:r>
        <w:rPr>
          <w:lang w:val="id_ID" w:bidi="id_ID"/>
        </w:rPr>
        <w:t xml:space="preserve">Dalam adegan kedua, Petrus menarik Yesus ke samping dari para murid lainnya, dan menegur Yesus dengan keras karena mengatakan hal-hal seperti ini. Kemudian Yesus, yang bersama Petrus agak terpisah dari murid-murid yang lain, berbalik dan memandang murid-murid-Nya yang lain. Yesus menegur Petrus di depan para murid lainnya. Yesus mengatakan kepada Petrus, "Enyahlah, Iblis!" </w:t>
      </w:r>
    </w:p>
    <w:p>
      <w:pPr/>
      <w:r>
        <w:rPr>
          <w:lang w:val="id_ID" w:bidi="id_ID"/>
        </w:rPr>
      </w:r>
      <w:r>
        <w:rPr>
          <w:lang w:val="id_ID" w:bidi="id_ID"/>
        </w:rPr>
        <w:t>Adegan ketiga dari cerita, ketika Yesus menyampaikan khotbah, mungkin merupakan bagian yang cukup sulit. Kelompok mungkin perlu membaginya menjadi beberapa bagian dan berupaya mempelajari khotbah ini sebelum memerankan seluruh perikop tersebut. Ada tiga bagian khotbah ini.</w:t>
      </w:r>
    </w:p>
    <w:p>
      <w:pPr/>
      <w:r>
        <w:rPr>
          <w:lang w:val="id_ID" w:bidi="id_ID"/>
        </w:rPr>
      </w:r>
      <w:r>
        <w:rPr>
          <w:lang w:val="id_ID" w:bidi="id_ID"/>
        </w:rPr>
        <w:t>Setelah menegur Petrus, Yesus memanggil orang banyak untuk datang dan bergabung dengan para murid. Pada bagian pertama pengajaran-Nya, Yesus menjelaskan bahwa jika seseorang ingin menjadi pengikut-Nya, mereka harus menyangkal diri dan meninggalkan cara hidup mereka yang lama. Jika mereka berusaha mempertahankan kehidupan mereka sendiri, mereka akan kehilangan kehidupan itu. Tetapi jika mereka menyerahkan hidup mereka karena Yesus dan karena Injil, mereka akan menyelamatkan hidup mereka. Dalam hal ini, Yesus merujuk pada pesan yang Dia sampaikan tentang kematian dan kebangkitan-Nya sebagai Kabar Baik.</w:t>
      </w:r>
    </w:p>
    <w:p>
      <w:pPr/>
      <w:r>
        <w:rPr>
          <w:lang w:val="id_ID" w:bidi="id_ID"/>
        </w:rPr>
      </w:r>
      <w:r>
        <w:rPr>
          <w:lang w:val="id_ID" w:bidi="id_ID"/>
        </w:rPr>
        <w:t>Bagian kedua dari khotbah Yesus adalah perkataan yang menggunakan gambaran atau bahasa perdagangan. Yesus menjelaskan bahwa dalam perdagangan di pasar ada keuntungan dan laba . Yesus berkata, "Apakah gunanya seorang memperoleh seluruh dunia, tetapi ia kehilangan nyawanya? Tidak ada yang lebih berharga daripada nyawamu."</w:t>
      </w:r>
    </w:p>
    <w:p>
      <w:pPr/>
      <w:r>
        <w:rPr>
          <w:lang w:val="id_ID" w:bidi="id_ID"/>
        </w:rPr>
      </w:r>
      <w:r>
        <w:rPr>
          <w:lang w:val="id_ID" w:bidi="id_ID"/>
        </w:rPr>
        <w:t xml:space="preserve">Dalam bagian ketiga, Yesus berkata, "Jika seseorang malu karena Aku dan karena perkataan-Ku, Anak Manusia pun akan malu karena orang itu apabila Ia datang kelak dalam kemuliaan Bapa-Nya diiringi malaikat-malaikat kudus." Pesan yang dimaksud Yesus di sini adalah bahwa Dia akan mati dan bangkit kembali. Petrus mungkin sedang merenungkan di sini bahwa Yesus mungkin sedang berbicara tentang Petrus yang merasa malu terhadap perkataan yang baru saja diucapkan Yesus. </w:t>
      </w:r>
    </w:p>
    <w:p>
      <w:pPr/>
      <w:r>
        <w:rPr>
          <w:lang w:val="id_ID" w:bidi="id_ID"/>
        </w:rPr>
      </w:r>
      <w:r>
        <w:rPr>
          <w:lang w:val="id_ID" w:bidi="id_ID"/>
        </w:rPr>
        <w:t xml:space="preserve">Yesus menyimpulkan dengan perkataan, "Aku berkata kepadamu, sesungguhnya di antara orang yang hadir di sini ada yang tidak akan mati sebelum mereka melihat bahwa Kerajaan Allah telah datang dengan kuasa." </w:t>
      </w:r>
    </w:p>
    <w:p>
      <w:pPr/>
      <w:r>
        <w:rPr>
          <w:lang w:val="id_ID" w:bidi="id_ID"/>
        </w:rPr>
      </w:r>
      <w:r>
        <w:rPr>
          <w:lang w:val="id_ID" w:bidi="id_ID"/>
        </w:rPr>
        <w:t>Sekarang, kelompok harus membuat papan cerita, menggambar, atau menggunakan barang-barang untuk memvisualisasikan perikop ini dan tindakan-tindakan yang ada di dalam cerita.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8:31–9:1 dalam terjemahan yang paling mudah dimengerti.</w:t>
      </w:r>
    </w:p>
    <w:p>
      <w:pPr/>
      <w:r>
        <w:rPr>
          <w:lang w:val="id_ID" w:bidi="id_ID"/>
        </w:rPr>
      </w:r>
      <w:r>
        <w:rPr>
          <w:lang w:val="id_ID" w:bidi="id_ID"/>
        </w:rPr>
        <w:t xml:space="preserve">Pada langkah ini, kelompok akan memeragakan perikop ini. </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w:t>
      </w:r>
    </w:p>
    <w:p>
      <w:pPr>
        <w:pStyle w:val="ListBullet"/>
        <w:spacing w:line="240" w:lineRule="auto"/>
        <w:ind w:left="720"/>
      </w:pPr>
      <w:r>
        <w:rPr>
          <w:lang w:val="id_ID" w:bidi="id_ID"/>
        </w:rPr>
      </w:r>
      <w:r>
        <w:rPr>
          <w:lang w:val="id_ID" w:bidi="id_ID"/>
        </w:rPr>
        <w:t>Yesus menyebut para tua-tua Yahudi, imam-imam kepala, dan ahli-ahli Taurat.</w:t>
      </w:r>
    </w:p>
    <w:p>
      <w:pPr>
        <w:pStyle w:val="ListBullet"/>
        <w:spacing w:line="240" w:lineRule="auto"/>
        <w:ind w:left="720"/>
      </w:pPr>
      <w:r>
        <w:rPr>
          <w:lang w:val="id_ID" w:bidi="id_ID"/>
        </w:rPr>
      </w:r>
      <w:r>
        <w:rPr>
          <w:lang w:val="id_ID" w:bidi="id_ID"/>
        </w:rPr>
        <w:t>Yesus menyebut Iblis</w:t>
      </w:r>
    </w:p>
    <w:p>
      <w:pPr>
        <w:pStyle w:val="ListBullet"/>
        <w:spacing w:line="240" w:lineRule="auto"/>
        <w:ind w:left="720"/>
      </w:pPr>
      <w:r>
        <w:rPr>
          <w:lang w:val="id_ID" w:bidi="id_ID"/>
        </w:rPr>
      </w:r>
      <w:r>
        <w:rPr>
          <w:lang w:val="id_ID" w:bidi="id_ID"/>
        </w:rPr>
        <w:t>Yesus menyebut Allah Bapa dan malaikat-malaikat kudus</w:t>
      </w:r>
    </w:p>
    <w:p>
      <w:pPr>
        <w:pStyle w:val="ListBullet"/>
        <w:spacing w:line="240" w:lineRule="auto"/>
        <w:ind w:left="720"/>
      </w:pPr>
      <w:r>
        <w:rPr>
          <w:lang w:val="id_ID" w:bidi="id_ID"/>
        </w:rPr>
      </w:r>
      <w:r>
        <w:rPr>
          <w:lang w:val="id_ID" w:bidi="id_ID"/>
        </w:rPr>
        <w:t>Petrus, salah satu murid Yesus</w:t>
      </w:r>
    </w:p>
    <w:p>
      <w:pPr>
        <w:pStyle w:val="ListBullet"/>
        <w:spacing w:line="240" w:lineRule="auto"/>
        <w:ind w:left="720"/>
      </w:pPr>
      <w:r>
        <w:rPr>
          <w:lang w:val="id_ID" w:bidi="id_ID"/>
        </w:rPr>
      </w:r>
      <w:r>
        <w:rPr>
          <w:lang w:val="id_ID" w:bidi="id_ID"/>
        </w:rPr>
        <w:t>Kerumunan orang</w:t>
      </w:r>
    </w:p>
    <w:p>
      <w:pPr/>
      <w:r>
        <w:rPr>
          <w:lang w:val="id_ID" w:bidi="id_ID"/>
        </w:rPr>
      </w:r>
      <w:r>
        <w:rPr>
          <w:lang w:val="id_ID" w:bidi="id_ID"/>
        </w:rPr>
        <w:t xml:space="preserve">Sebagai sebuah kelompok, peragakanlah bagian ini dua kali. Anda harus memeragakan bagian ini dalam bahasa Anda sendiri. </w:t>
      </w:r>
    </w:p>
    <w:p>
      <w:pPr/>
      <w:r>
        <w:rPr>
          <w:lang w:val="id_ID" w:bidi="id_ID"/>
        </w:rPr>
      </w:r>
      <w:r>
        <w:rPr>
          <w:lang w:val="id_ID" w:bidi="id_ID"/>
        </w:rPr>
        <w:t xml:space="preserve">Pertama, peragakan perikop ini tanpa berhenti. Perhatikan dialog, alur, jalan cerita, dan kronologi dari perikop ini. Pastikan agar saat Anda memerankan cerita tidak ada bagian sulit atau penting yang terlewatkan. Bantulah satu sama lain untuk mengingat setiap bagian dari perikop. </w:t>
      </w:r>
    </w:p>
    <w:p>
      <w:pPr/>
      <w:r>
        <w:rPr>
          <w:lang w:val="id_ID" w:bidi="id_ID"/>
        </w:rPr>
      </w:r>
      <w:r>
        <w:rPr>
          <w:lang w:val="id_ID" w:bidi="id_ID"/>
        </w:rPr>
        <w:t>Hentikan sejenak audio ini di sini dan peragakanlah perikop tersebut.</w:t>
      </w:r>
    </w:p>
    <w:p>
      <w:pPr/>
      <w:r>
        <w:rPr>
          <w:lang w:val="id_ID" w:bidi="id_ID"/>
        </w:rPr>
      </w:r>
      <w:r>
        <w:rPr>
          <w:lang w:val="id_ID" w:bidi="id_ID"/>
        </w:rPr>
        <w:t>Kelompok harus memeragakan perikop ini untuk kedua kalinya. Pada bagian-bagian tertentu dalam drama, hentikan sejenak drama itu dan tanyakan pada orang yang sedang memerankan karakter, "Apa yang Anda rasakan atau pikirkan?" Orang yang memerankan karakter tersebut harus menjawab apa yang kira-kira mereka rasakan atau pikirkan jika mereka menjadi karakter tersebut. Lalu lanjutkan dramanya.</w:t>
      </w:r>
    </w:p>
    <w:p>
      <w:pPr/>
      <w:r>
        <w:rPr>
          <w:lang w:val="id_ID" w:bidi="id_ID"/>
        </w:rPr>
      </w:r>
      <w:r>
        <w:rPr>
          <w:lang w:val="id_ID" w:bidi="id_ID"/>
        </w:rPr>
        <w:t xml:space="preserve">Hentikan sejenak audio ini di sini dan peragakanlah perikop tersebut untuk kedua kalinya. </w:t>
      </w:r>
    </w:p>
    <w:p>
      <w:pPr/>
      <w:r>
        <w:rPr>
          <w:lang w:val="id_ID" w:bidi="id_ID"/>
        </w:rPr>
      </w:r>
      <w:r>
        <w:rPr>
          <w:lang w:val="id_ID" w:bidi="id_ID"/>
        </w:rPr>
        <w:t>Berikut ini adalah contoh sebuah drama dan beberapa tanggapan yang mungkin diberikan.</w:t>
      </w:r>
    </w:p>
    <w:p>
      <w:pPr/>
      <w:r>
        <w:rPr>
          <w:lang w:val="id_ID" w:bidi="id_ID"/>
        </w:rPr>
      </w:r>
      <w:r>
        <w:rPr>
          <w:lang w:val="id_ID" w:bidi="id_ID"/>
        </w:rPr>
        <w:t>Di adegan pertama, Yesus berjalan bersama murid-murid-Nya dan menjelaskan kepada mereka bahwa Dia akan menderita serta mati, tetapi akan bangkit dari kematian. Dia baru saja berbicara tentang hal ini secara terbuka dengan murid-murid-Nya.</w:t>
      </w:r>
    </w:p>
    <w:p>
      <w:pPr/>
      <w:r>
        <w:rPr>
          <w:lang w:val="id_ID" w:bidi="id_ID"/>
        </w:rPr>
      </w:r>
      <w:r>
        <w:rPr>
          <w:lang w:val="id_ID" w:bidi="id_ID"/>
        </w:rPr>
        <w:t>Hentikan sejenak adegannya. Tanyakan kepada para murid, "Bagaimana perasaan kalian?" Anda mungkin mendengar hal-hal seperti, "Kami terkejut, kami mengira Mesias akan menjadi raja yang hebat, tapi sekarang Yesus berbicara tentang seorang Mesias yang akan dibunuh," "Kami kira Mesias akan datang dan memperbaiki semuanya — mengapa Dia akan ditolak oleh para tua-tua, imam-imam kepala, dan ahli-ahli Taurat?" atau "Kami masih belum memahami sepenuhnya." Tanyakan kepada Yesus, "Bagaimana perasaan Anda ketika Anda memberikan ajaran ini?" Anda mungkin mendengar, "Aku sedih, tetapi Aku merasa bahwa waktunya telah tiba sehingga mereka harus tahu apa yang ada di depan. Jika mereka akan mengikuti Aku, mereka perlu tahu apa yang akan terjadi. Aku harus memperingatkan mereka." Lanjutkan dramanya.</w:t>
      </w:r>
    </w:p>
    <w:p>
      <w:pPr/>
      <w:r>
        <w:rPr>
          <w:lang w:val="id_ID" w:bidi="id_ID"/>
        </w:rPr>
      </w:r>
      <w:r>
        <w:rPr>
          <w:lang w:val="id_ID" w:bidi="id_ID"/>
        </w:rPr>
        <w:t xml:space="preserve">Dalam adegan kedua, Petrus menarik Yesus ke samping dan menegur Yesus. </w:t>
      </w:r>
    </w:p>
    <w:p>
      <w:pPr/>
      <w:r>
        <w:rPr>
          <w:lang w:val="id_ID" w:bidi="id_ID"/>
        </w:rPr>
      </w:r>
      <w:r>
        <w:rPr>
          <w:lang w:val="id_ID" w:bidi="id_ID"/>
        </w:rPr>
        <w:t>Tanyakan kepada Petrus, "Bagaimana perasaan Anda?" Anda mungkin mendengar hal-hal seperti, "Saya terkejut mendengar Yesus mengatakan hal-hal seperti itu," "Saya berusaha melindungi Yesus, Dia mengatakan hal-hal yang akan membuat banyak orang marah," atau "Marah dan bingung-ini bukan Mesias yang saya nantikan." Saya tidak mau Yesus berbicara seperti ini. Kita mungkin akan kehilangan beberapa murid dari kelompok kita jika Yesus berbicara seperti ini. Lanjutkan dramanya.</w:t>
      </w:r>
    </w:p>
    <w:p>
      <w:pPr/>
      <w:r>
        <w:rPr>
          <w:lang w:val="id_ID" w:bidi="id_ID"/>
        </w:rPr>
      </w:r>
      <w:r>
        <w:rPr>
          <w:lang w:val="id_ID" w:bidi="id_ID"/>
        </w:rPr>
        <w:t xml:space="preserve">Yesus berbalik dan memandang murid-murid-Nya. Lalu Yesus menegur Petrus, sambil berkata, "Enyahlah, Iblis!" </w:t>
      </w:r>
    </w:p>
    <w:p>
      <w:pPr/>
      <w:r>
        <w:rPr>
          <w:lang w:val="id_ID" w:bidi="id_ID"/>
        </w:rPr>
      </w:r>
      <w:r>
        <w:rPr>
          <w:lang w:val="id_ID" w:bidi="id_ID"/>
        </w:rPr>
        <w:t>Hentikan sejenak adegannya. Tanyakan kepada Yesus, "Bagaimana perasaan Anda?" Anda mungkin mendengar hal-hal seperti, "Aku bingung dan marah karena Petrus masih tidak memahami siapa Aku," "Aku kesal dan kecewa karena Aku berpikir bahwa Iblis membutakan Petrus tentang siapa sebenarnya Aku," atau "Aku mau memastikan bahwa aku menyampaikan betapa seriusnya Aku harus menaati rencana Allah untuk dibunuh dan dibangkitkan dari kematian. Tanyakan kepada Petrus, "Bagaimana perasaan Anda?" Anda mungkin mendengar hal-hal seperti, "Saya benar-benar hancur ketika Yesus menegur dan menyebut saya Iblis" atau "Saya malu di hadapan para murid lainnya." Saya hanya berusaha untuk membantu. Yesus perlu berhati-hati ketika mengatakan hal-hal seperti ini." Lanjutkan dramanya.</w:t>
      </w:r>
    </w:p>
    <w:p>
      <w:pPr/>
      <w:r>
        <w:rPr>
          <w:lang w:val="id_ID" w:bidi="id_ID"/>
        </w:rPr>
      </w:r>
      <w:r>
        <w:rPr>
          <w:lang w:val="id_ID" w:bidi="id_ID"/>
        </w:rPr>
        <w:t xml:space="preserve">Di adegan ketiga, Yesus menyampaikan khotbah-Nya kepada orang banyak. Di akhir khotbah ini, Yesus berkata, "Aku mengatakan yang sebenarnya, beberapa orang yang sekarang berdiri di sini tidak akan mati sampai mereka melihat kerajaan itu tiba dengan kekuasaan besar." </w:t>
      </w:r>
    </w:p>
    <w:p>
      <w:pPr/>
      <w:r>
        <w:rPr>
          <w:lang w:val="id_ID" w:bidi="id_ID"/>
        </w:rPr>
      </w:r>
      <w:r>
        <w:rPr>
          <w:lang w:val="id_ID" w:bidi="id_ID"/>
        </w:rPr>
        <w:t>Pada akhir adegan, tanyakan kepada orang banyak, "Bagaimana perasaan kalian?" Anda mungkin mendengar hal-hal seperti, "Kami bingung," "Ini aneh dan sangat berbeda dari apa yang kami pikir tentang Mesias," "Saya bertanya-tanya apakah saya tidak akan mati sebelum melihat Kerajaan Allah tiba," atau "Saya bertanya-tanya seperti apakah Kerajaan Allah ketika datang dengan kuasa besar." Tanyakan kepada para murid, "Bagaimana perasaan kalian sekarang setelah kalian mendengar pesan ini dari Yesus?" Anda mungkin mendengar, "Yesus telah mengatakan beberapa hal yang sulit. Saya perlu berpikir tentang apa yang sedang saya lakukan di sini. Saya mau mengikuti Yesus. Saya ingin belajar lebih banyak. Saya ingin memahami apa artinya menyerahkan hidup saya dan mengikuti Yesus. Saya tidak ingin Yesus malu terhadap saya ketika Yesus datang kembali. Tetapi saya tidak mengerti apa yang dimaksud Yesus tentang datang kembali. Kedengarannya seperti Yesus akan meninggalkan kami untuk sementara waktu dan saya tidak mengerti." Tanyakan kepada Yesus, "Bagaimana perasaan Anda sekarang?" Anda mungkin mendengar, "Aku merasa baik." Aku telah menjelaskannya. Aku tahu mereka belum sepenuhnya mengerti, tetapi mereka akan mengingat ajaran ini dan nanti mereka akan memahaminya dengan lebih baik. Aku senang telah mengajarkan mereka hal ini." Lanjutkan dramanya.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8:31–9:1 dalam terjemahan yang paling mudah dimengerti.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Kemudian Yesus mulai memberi tahu mereka bahwa Anak Manusia harus menderita dan ditolak oleh para tua-tua, para imam kepala atau terkemuka, serta para ahli Taurat. Dia akan dibunuh, tetapi tiga hari kemudian Dia akan bangkit dari kematian. Yesus menyebut diri-Nya </w:t>
      </w:r>
      <w:r>
        <w:rPr>
          <w:b/>
          <w:lang w:val="id_ID" w:bidi="id_ID"/>
        </w:rPr>
        <w:t xml:space="preserve">Anak Manusia. </w:t>
      </w:r>
      <w:r>
        <w:rPr>
          <w:lang w:val="id_ID" w:bidi="id_ID"/>
        </w:rPr>
        <w:t>. Dalam Perjanjian Lama frasa "anak manusia" ini hanya berarti seorang manusia. Yesus paling senang menggunakan istilah ini untuk berbicara tentang diri-Nya sendiri. "Anak Manusia", dalam Daniel 7, adalah orang yang kepadanya Allah memberikan semua kuasa dan wewenang. Yesus mungkin menyukai istilah ini karena gelar ini bisa merujuk pada manusia biasa atau makhluk adikodrati seperti yang terjadi di Daniel 7. Istilah Anak Manusia memaksa orang untuk memutuskan apakah Yesus adalah manusia atau Allah. Istilah itu juga menghindari penggunaan istilah politis 'Mesias/Kristus', yaitu pribadi yang ingin dijadikan raja oleh orang-orang.</w:t>
      </w:r>
    </w:p>
    <w:p>
      <w:pPr/>
      <w:r>
        <w:rPr>
          <w:lang w:val="id_ID" w:bidi="id_ID"/>
        </w:rPr>
      </w:r>
      <w:r>
        <w:rPr>
          <w:lang w:val="id_ID" w:bidi="id_ID"/>
        </w:rPr>
        <w:t>Markus sering membahas setiap kali Yesus menyebut diri-Nya 'Anak Manusia' untuk berbicara tentang takdir-Nya untuk menderita dan mati, seperti manusia. Tetapi pada saat yang sama, Anak Manusia itu lebih daripada manusia, dan akan dibangkitkan dari kematian.</w:t>
      </w:r>
    </w:p>
    <w:p>
      <w:pPr/>
      <w:r>
        <w:rPr>
          <w:lang w:val="id_ID" w:bidi="id_ID"/>
        </w:rPr>
      </w:r>
      <w:r>
        <w:rPr>
          <w:lang w:val="id_ID" w:bidi="id_ID"/>
        </w:rPr>
        <w:t>Yesus berbicara tentang diri-Nya sebagai orang ke-3 ketika dia memberi diri-Nya gelar ini. Pastikan bahwa Anda menerjemahkan hal ini secara jelas bahwa Yesus sedang berbicara tentang diri-Nya sendiri.</w:t>
      </w:r>
    </w:p>
    <w:p>
      <w:pPr/>
      <w:r>
        <w:rPr>
          <w:lang w:val="id_ID" w:bidi="id_ID"/>
        </w:rPr>
      </w:r>
      <w:r>
        <w:rPr>
          <w:lang w:val="id_ID" w:bidi="id_ID"/>
        </w:rPr>
        <w:t xml:space="preserve">Gunakan istilah yang sama untuk Anak Manusia seperti yang telah Anda gunakan di seluruh Markus, dan ingatlah bahwa </w:t>
      </w:r>
      <w:hyperlink r:id="rId92">
        <w:r>
          <w:rPr>
            <w:lang w:val="id_ID" w:bidi="id_ID"/>
          </w:rPr>
          <w:rPr>
            <w:color w:val="0000EE"/>
            <w:u w:val="single"/>
          </w:rPr>
          <w:t>Anak Manusia</w:t>
        </w:r>
      </w:hyperlink>
      <w:r>
        <w:rPr>
          <w:lang w:val="id_ID" w:bidi="id_ID"/>
        </w:rPr>
        <w:t xml:space="preserve"> terdapat dalam Daftar Kata Utama. </w:t>
      </w:r>
    </w:p>
    <w:p>
      <w:pPr/>
      <w:r>
        <w:rPr>
          <w:lang w:val="id_ID" w:bidi="id_ID"/>
        </w:rPr>
      </w:r>
      <w:r>
        <w:rPr>
          <w:lang w:val="id_ID" w:bidi="id_ID"/>
        </w:rPr>
        <w:t>Berhenti di sini dan diskusikan dalam kelompok. Pastikan bahwa pendengar Anda memahami bahwa Yesus membicarakan tentang diri-Nya sendiri ketika Dia mengatakan Anak Manusia. Anda mungkin perlu menambahkan sebuah frasa pendek untuk memperjelasnya. Bagaimana Anda akan berbicara tentang Yesus yang sedang berbicara tentang Anak Manusia? Kata apa yang akan Anda gunakan untuk Anak Manusia? Hentikan sejenak audio ini di sini.</w:t>
      </w:r>
    </w:p>
    <w:p>
      <w:pPr/>
      <w:r>
        <w:rPr>
          <w:lang w:val="id_ID" w:bidi="id_ID"/>
        </w:rPr>
      </w:r>
      <w:r>
        <w:rPr>
          <w:lang w:val="id_ID" w:bidi="id_ID"/>
        </w:rPr>
        <w:t xml:space="preserve">Yesus mengatakan bahwa Dia akan ditolak oleh para tua-tua, para imam kepala atau terkemuka, dan para ahli Taurat. </w:t>
      </w:r>
    </w:p>
    <w:p>
      <w:pPr/>
      <w:r>
        <w:rPr>
          <w:lang w:val="id_ID" w:bidi="id_ID"/>
        </w:rPr>
      </w:r>
      <w:r>
        <w:rPr>
          <w:b/>
          <w:lang w:val="id_ID" w:bidi="id_ID"/>
        </w:rPr>
        <w:t>Para tua-tua</w:t>
      </w:r>
      <w:r>
        <w:rPr>
          <w:lang w:val="id_ID" w:bidi="id_ID"/>
        </w:rPr>
        <w:t xml:space="preserve"> adalah pemimpin masyarakat yang bukan pemimpin agama. Mereka biasanya adalah pria-pria lebih tua yang membantu masyarakat hidup bersama dengan baik.</w:t>
      </w:r>
    </w:p>
    <w:p>
      <w:pPr/>
      <w:r>
        <w:rPr>
          <w:lang w:val="id_ID" w:bidi="id_ID"/>
        </w:rPr>
      </w:r>
      <w:r>
        <w:rPr>
          <w:b/>
          <w:lang w:val="id_ID" w:bidi="id_ID"/>
        </w:rPr>
        <w:t>Imam-iman kepala</w:t>
      </w:r>
      <w:r>
        <w:rPr>
          <w:lang w:val="id_ID" w:bidi="id_ID"/>
        </w:rPr>
        <w:t xml:space="preserve">atau </w:t>
      </w:r>
      <w:r>
        <w:rPr>
          <w:b/>
          <w:lang w:val="id_ID" w:bidi="id_ID"/>
        </w:rPr>
        <w:t>imam-imam terkemuka</w:t>
      </w:r>
      <w:r>
        <w:rPr>
          <w:lang w:val="id_ID" w:bidi="id_ID"/>
        </w:rPr>
        <w:t>dalam agama Yahudi adalah orang-orang yang menghubungkan umat dengan Allah dengan mempersembahkan korban kepada Allah bagi mereka, mendidik umat, dan memelihara Bait Suci. Para imam adalah wakil Allah kepada umat-Nya dan wakil umat kepada Allah. Para imam kepala adalah orang-orang yang paling penting.</w:t>
      </w:r>
    </w:p>
    <w:p>
      <w:pPr/>
      <w:r>
        <w:rPr>
          <w:lang w:val="id_ID" w:bidi="id_ID"/>
        </w:rPr>
      </w:r>
      <w:r>
        <w:rPr>
          <w:b/>
          <w:lang w:val="id_ID" w:bidi="id_ID"/>
        </w:rPr>
        <w:t>Ahli-ahli Taurat</w:t>
      </w:r>
      <w:r>
        <w:rPr>
          <w:lang w:val="id_ID" w:bidi="id_ID"/>
        </w:rPr>
        <w:t xml:space="preserve"> terkadang diterjemahkan sebagai </w:t>
      </w:r>
      <w:r>
        <w:rPr>
          <w:b/>
          <w:lang w:val="id_ID" w:bidi="id_ID"/>
        </w:rPr>
        <w:t>juru tulis</w:t>
      </w:r>
      <w:r>
        <w:rPr>
          <w:lang w:val="id_ID" w:bidi="id_ID"/>
        </w:rPr>
        <w:t xml:space="preserve">atau </w:t>
      </w:r>
      <w:r>
        <w:rPr>
          <w:b/>
          <w:lang w:val="id_ID" w:bidi="id_ID"/>
        </w:rPr>
        <w:t xml:space="preserve"> orang-orang yang menuliskan hukum Taurat: </w:t>
      </w:r>
      <w:r>
        <w:rPr>
          <w:lang w:val="id_ID" w:bidi="id_ID"/>
        </w:rPr>
        <w:t xml:space="preserve"> Mereka adalah para pakar dan ahli dalam menafsirkan hukum yang terdapat dalam Kitab Suci. Tafsiran-tafsiran tersebut tidak dituliskan, tetapi dihafal dan diajarkan secara lisan oleh para pengajar. </w:t>
      </w:r>
    </w:p>
    <w:p>
      <w:pPr/>
      <w:r>
        <w:rPr>
          <w:lang w:val="id_ID" w:bidi="id_ID"/>
        </w:rPr>
      </w:r>
      <w:r>
        <w:rPr>
          <w:lang w:val="id_ID" w:bidi="id_ID"/>
        </w:rPr>
        <w:t xml:space="preserve">Berhenti di sini dan diskusikan istilah apa yang akan Anda gunakan untuk </w:t>
      </w:r>
      <w:hyperlink r:id="rId276">
        <w:r>
          <w:rPr>
            <w:lang w:val="id_ID" w:bidi="id_ID"/>
          </w:rPr>
          <w:rPr>
            <w:color w:val="0000EE"/>
            <w:u w:val="single"/>
          </w:rPr>
          <w:t>tua-tua</w:t>
        </w:r>
      </w:hyperlink>
      <w:r>
        <w:rPr>
          <w:lang w:val="id_ID" w:bidi="id_ID"/>
        </w:rPr>
        <w:t xml:space="preserve">, imam-imam </w:t>
      </w:r>
      <w:hyperlink r:id="rId277">
        <w:r>
          <w:rPr>
            <w:lang w:val="id_ID" w:bidi="id_ID"/>
          </w:rPr>
          <w:rPr>
            <w:color w:val="0000EE"/>
            <w:u w:val="single"/>
          </w:rPr>
          <w:t>kepala</w:t>
        </w:r>
      </w:hyperlink>
      <w:r>
        <w:rPr>
          <w:lang w:val="id_ID" w:bidi="id_ID"/>
        </w:rPr>
        <w:t xml:space="preserve">, dan </w:t>
      </w:r>
      <w:hyperlink r:id="rId51">
        <w:r>
          <w:rPr>
            <w:lang w:val="id_ID" w:bidi="id_ID"/>
          </w:rPr>
          <w:rPr>
            <w:color w:val="0000EE"/>
            <w:u w:val="single"/>
          </w:rPr>
          <w:t>ahli-ahli Taurat</w:t>
        </w:r>
      </w:hyperlink>
      <w:r>
        <w:rPr>
          <w:lang w:val="id_ID" w:bidi="id_ID"/>
        </w:rPr>
        <w:t>, dan gunakan istilah yang sama yang telah Anda gunakan di seluruh kitab Markus. Kata-kata ini ada di Daftar Kata Utama. Hentikan sejenak audio ini di sini.</w:t>
      </w:r>
    </w:p>
    <w:p>
      <w:pPr/>
      <w:r>
        <w:rPr>
          <w:lang w:val="id_ID" w:bidi="id_ID"/>
        </w:rPr>
      </w:r>
      <w:r>
        <w:rPr>
          <w:lang w:val="id_ID" w:bidi="id_ID"/>
        </w:rPr>
        <w:t xml:space="preserve">Yesus mengatakan bahwa </w:t>
      </w:r>
      <w:r>
        <w:rPr>
          <w:b/>
          <w:lang w:val="id_ID" w:bidi="id_ID"/>
        </w:rPr>
        <w:t>tiga hari kemudian</w:t>
      </w:r>
      <w:r>
        <w:rPr>
          <w:lang w:val="id_ID" w:bidi="id_ID"/>
        </w:rPr>
        <w:t xml:space="preserve"> Dia akan bangkit dari kematian. Ini berarti "pada hari yang ketiga." Anda dapat menyatakan ini dengan cara apa pun yang diperlukan agar jelas.</w:t>
      </w:r>
    </w:p>
    <w:p>
      <w:pPr/>
      <w:r>
        <w:rPr>
          <w:lang w:val="id_ID" w:bidi="id_ID"/>
        </w:rPr>
      </w:r>
      <w:r>
        <w:rPr>
          <w:lang w:val="id_ID" w:bidi="id_ID"/>
        </w:rPr>
        <w:t xml:space="preserve">Petrus menarik Yesus kesamping dan mulai menegur Yesus karena mengatakan hal-hal ini. Kemudian Yesus berkata kepada Petrus, "Enyahlah </w:t>
      </w:r>
      <w:r>
        <w:rPr>
          <w:b/>
          <w:lang w:val="id_ID" w:bidi="id_ID"/>
        </w:rPr>
        <w:t>Iblis."</w:t>
      </w:r>
      <w:r>
        <w:rPr>
          <w:lang w:val="id_ID" w:bidi="id_ID"/>
        </w:rPr>
        <w:t xml:space="preserve"> Nama Iblis ini merujuk pada makhluk spiritual, yang diciptakan Allah, yang merupakan pemimpin para makhluk spiritual jahat yang memutuskan untuk memberontak melawan Allah. Gunakan istilah yang sama untuk Iblis yang telah Anda gunakan di seluruh kitab Markus, dan ingatlah bahwa </w:t>
      </w:r>
      <w:hyperlink r:id="rId27">
        <w:r>
          <w:rPr>
            <w:lang w:val="id_ID" w:bidi="id_ID"/>
          </w:rPr>
          <w:rPr>
            <w:color w:val="0000EE"/>
            <w:u w:val="single"/>
          </w:rPr>
          <w:t>Iblis</w:t>
        </w:r>
      </w:hyperlink>
      <w:r>
        <w:rPr>
          <w:lang w:val="id_ID" w:bidi="id_ID"/>
        </w:rPr>
        <w:t xml:space="preserve"> terdapat dalam Daftar Kata Utama. </w:t>
      </w:r>
    </w:p>
    <w:p>
      <w:pPr/>
      <w:r>
        <w:rPr>
          <w:lang w:val="id_ID" w:bidi="id_ID"/>
        </w:rPr>
      </w:r>
      <w:r>
        <w:rPr>
          <w:lang w:val="id_ID" w:bidi="id_ID"/>
        </w:rPr>
        <w:t xml:space="preserve">"Enyahlah, Iblis" berarti bahwa Yesus ingin agar pikiran dari Iblis itu lenyap sepenuhnya. </w:t>
      </w:r>
    </w:p>
    <w:p>
      <w:pPr/>
      <w:r>
        <w:rPr>
          <w:lang w:val="id_ID" w:bidi="id_ID"/>
        </w:rPr>
      </w:r>
      <w:r>
        <w:rPr>
          <w:lang w:val="id_ID" w:bidi="id_ID"/>
        </w:rPr>
        <w:t xml:space="preserve">Yesus memanggil orang banyak kepada-Nya bersama para murid-Nya dan Dia berkata, "Jika ada di antara kalian ingin mengikut Aku, engkau harus menyangkal dirimu, memikul </w:t>
      </w:r>
      <w:r>
        <w:rPr>
          <w:b/>
          <w:lang w:val="id_ID" w:bidi="id_ID"/>
        </w:rPr>
        <w:t>salibmu</w:t>
      </w:r>
      <w:r>
        <w:rPr>
          <w:lang w:val="id_ID" w:bidi="id_ID"/>
        </w:rPr>
        <w:t xml:space="preserve">, dan mengikut Aku. Salib adalah bentuk hukuman mati Romawi. Orang-orang Romawi memakukan dua potong kayu hingga membentuk salib dan merentangkan lengan dan kaki para tahanan di atasnya. Mereka memaku lengan dan kaki pada kayu, dan tahanan biasanya mati setelah beberapa jam, ketika mereka tidak bisa lagi bernapas. </w:t>
      </w:r>
    </w:p>
    <w:p>
      <w:pPr/>
      <w:r>
        <w:rPr>
          <w:lang w:val="id_ID" w:bidi="id_ID"/>
        </w:rPr>
      </w:r>
      <w:r>
        <w:rPr>
          <w:lang w:val="id_ID" w:bidi="id_ID"/>
        </w:rPr>
        <w:t xml:space="preserve">Berhentilah di sini dan diskusikan dalam kelompok kata apa yang akan Anda gunakan untuk </w:t>
      </w:r>
      <w:r>
        <w:rPr>
          <w:b/>
          <w:lang w:val="id_ID" w:bidi="id_ID"/>
        </w:rPr>
        <w:t>salib</w:t>
      </w:r>
      <w:r>
        <w:rPr>
          <w:lang w:val="id_ID" w:bidi="id_ID"/>
        </w:rPr>
        <w:t xml:space="preserve">. </w:t>
      </w:r>
      <w:hyperlink r:id="rId278">
        <w:r>
          <w:rPr>
            <w:lang w:val="id_ID" w:bidi="id_ID"/>
          </w:rPr>
          <w:rPr>
            <w:color w:val="0000EE"/>
            <w:u w:val="single"/>
          </w:rPr>
          <w:t>Kata Salib</w:t>
        </w:r>
      </w:hyperlink>
      <w:r>
        <w:rPr>
          <w:lang w:val="id_ID" w:bidi="id_ID"/>
        </w:rPr>
        <w:t xml:space="preserve"> terdapat di Daftar Kata Utama. Hentikan sejenak audio ini di sini.</w:t>
      </w:r>
    </w:p>
    <w:p>
      <w:pPr/>
      <w:r>
        <w:rPr>
          <w:lang w:val="id_ID" w:bidi="id_ID"/>
        </w:rPr>
      </w:r>
      <w:r>
        <w:rPr>
          <w:lang w:val="id_ID" w:bidi="id_ID"/>
        </w:rPr>
        <w:t xml:space="preserve">Yesus mengatakan, "Jika engkau berusaha mempertahankan hidupmu, engkau akan kehilangannya, tetapi jika engkau menyerahkan hidupmu demi Aku, atau demi </w:t>
      </w:r>
      <w:r>
        <w:rPr>
          <w:b/>
          <w:lang w:val="id_ID" w:bidi="id_ID"/>
        </w:rPr>
        <w:t>Kabar Baik</w:t>
      </w:r>
      <w:r>
        <w:rPr>
          <w:lang w:val="id_ID" w:bidi="id_ID"/>
        </w:rPr>
        <w:t xml:space="preserve">, atau </w:t>
      </w:r>
      <w:r>
        <w:rPr>
          <w:b/>
          <w:lang w:val="id_ID" w:bidi="id_ID"/>
        </w:rPr>
        <w:t>Injil</w:t>
      </w:r>
      <w:r>
        <w:rPr>
          <w:lang w:val="id_ID" w:bidi="id_ID"/>
        </w:rPr>
        <w:t xml:space="preserve">, engkau akan menyelamatkannya. " Injil, atau Kabar Baik, merujuk kepada kabar baik tentang kehidupan, kematian, dan kebangkitan Yesus, serta bagaimana Dia membawa kehidupan baru kepada orang-orang di bumi. </w:t>
      </w:r>
    </w:p>
    <w:p>
      <w:pPr/>
      <w:r>
        <w:rPr>
          <w:lang w:val="id_ID" w:bidi="id_ID"/>
        </w:rPr>
      </w:r>
      <w:r>
        <w:rPr>
          <w:lang w:val="id_ID" w:bidi="id_ID"/>
        </w:rPr>
        <w:t xml:space="preserve">Berhentilah di sini dan diskusikan kata apa yang akan Anda gunakan untuk </w:t>
      </w:r>
      <w:r>
        <w:rPr>
          <w:b/>
          <w:lang w:val="id_ID" w:bidi="id_ID"/>
        </w:rPr>
        <w:t>Kabar Baik</w:t>
      </w:r>
      <w:r>
        <w:rPr>
          <w:lang w:val="id_ID" w:bidi="id_ID"/>
        </w:rPr>
        <w:t>.</w:t>
      </w:r>
      <w:hyperlink r:id="rId39">
        <w:r>
          <w:rPr>
            <w:lang w:val="id_ID" w:bidi="id_ID"/>
          </w:rPr>
          <w:rPr>
            <w:color w:val="0000EE"/>
            <w:u w:val="single"/>
          </w:rPr>
          <w:t>Kabar baik</w:t>
        </w:r>
      </w:hyperlink>
      <w:r>
        <w:rPr>
          <w:lang w:val="id_ID" w:bidi="id_ID"/>
        </w:rPr>
        <w:t xml:space="preserve">, atau </w:t>
      </w:r>
      <w:hyperlink r:id="rId13">
        <w:r>
          <w:rPr>
            <w:lang w:val="id_ID" w:bidi="id_ID"/>
          </w:rPr>
          <w:rPr>
            <w:color w:val="0000EE"/>
            <w:u w:val="single"/>
          </w:rPr>
          <w:t>Injil</w:t>
        </w:r>
      </w:hyperlink>
      <w:r>
        <w:rPr>
          <w:lang w:val="id_ID" w:bidi="id_ID"/>
        </w:rPr>
        <w:t>, terdapat dalam Daftar Kata Utama. Hentikan sejenak audio ini di sini.</w:t>
      </w:r>
    </w:p>
    <w:p>
      <w:pPr/>
      <w:r>
        <w:rPr>
          <w:lang w:val="id_ID" w:bidi="id_ID"/>
        </w:rPr>
      </w:r>
      <w:r>
        <w:rPr>
          <w:lang w:val="id_ID" w:bidi="id_ID"/>
        </w:rPr>
        <w:t xml:space="preserve">Yesus berkata, "Jika engkau memperoleh dunia ini, tetapi kehilangan </w:t>
      </w:r>
      <w:r>
        <w:rPr>
          <w:b/>
          <w:lang w:val="id_ID" w:bidi="id_ID"/>
        </w:rPr>
        <w:t>nyawa</w:t>
      </w:r>
      <w:r>
        <w:rPr>
          <w:lang w:val="id_ID" w:bidi="id_ID"/>
        </w:rPr>
        <w:t>-mu, apanya gunanya itu bagimu?" Nyawa kita adalah kehidupan lengkap kita yang mencakup kehidupan jasmani, dan rohani, mental, serta kehidupan emosional kita. Kita hidup selama-lamanya bersama Allah. Anda bahkan dapat menerjemahkan kata ini sebagai "kehidupan," jika masyarakat Anda memahami bahwa kehidupan juga melambangkan pikiran dan emosi kita.</w:t>
      </w:r>
    </w:p>
    <w:p>
      <w:pPr/>
      <w:r>
        <w:rPr>
          <w:lang w:val="id_ID" w:bidi="id_ID"/>
        </w:rPr>
      </w:r>
      <w:r>
        <w:rPr>
          <w:lang w:val="id_ID" w:bidi="id_ID"/>
        </w:rPr>
        <w:t xml:space="preserve">Berhentilah di sini dan diskusikan kata apa yang akan saudara gunakan untuk istilah </w:t>
      </w:r>
      <w:r>
        <w:rPr>
          <w:b/>
          <w:lang w:val="id_ID" w:bidi="id_ID"/>
        </w:rPr>
        <w:t>nyawa</w:t>
      </w:r>
      <w:r>
        <w:rPr>
          <w:lang w:val="id_ID" w:bidi="id_ID"/>
        </w:rPr>
        <w:t xml:space="preserve">. </w:t>
      </w:r>
      <w:hyperlink r:id="rId279">
        <w:r>
          <w:rPr>
            <w:lang w:val="id_ID" w:bidi="id_ID"/>
          </w:rPr>
          <w:rPr>
            <w:color w:val="0000EE"/>
            <w:u w:val="single"/>
          </w:rPr>
          <w:t>Nyawa</w:t>
        </w:r>
      </w:hyperlink>
      <w:r>
        <w:rPr>
          <w:lang w:val="id_ID" w:bidi="id_ID"/>
        </w:rPr>
        <w:t xml:space="preserve"> terdapat di Daftar Kata Utama. Hentikan sejenak audio ini di sini.</w:t>
      </w:r>
    </w:p>
    <w:p>
      <w:pPr/>
      <w:r>
        <w:rPr>
          <w:lang w:val="id_ID" w:bidi="id_ID"/>
        </w:rPr>
      </w:r>
      <w:r>
        <w:rPr>
          <w:lang w:val="id_ID" w:bidi="id_ID"/>
        </w:rPr>
        <w:t xml:space="preserve">Yesus mengatakan bahwa Dia akan malu kepada siapa pun yang malu akan Dia ketika Dia kembali dalam </w:t>
      </w:r>
      <w:hyperlink r:id="rId93">
        <w:r>
          <w:rPr>
            <w:lang w:val="id_ID" w:bidi="id_ID"/>
          </w:rPr>
          <w:rPr>
            <w:color w:val="0000EE"/>
            <w:u w:val="single"/>
          </w:rPr>
          <w:t>kemuliaan</w:t>
        </w:r>
      </w:hyperlink>
      <w:r>
        <w:rPr>
          <w:lang w:val="id_ID" w:bidi="id_ID"/>
        </w:rPr>
        <w:t xml:space="preserve">Allah Bapa-Nya bersama para </w:t>
      </w:r>
      <w:r>
        <w:rPr>
          <w:b/>
          <w:lang w:val="id_ID" w:bidi="id_ID"/>
        </w:rPr>
        <w:t>malaikat yang kudus</w:t>
      </w:r>
      <w:r>
        <w:rPr>
          <w:lang w:val="id_ID" w:bidi="id_ID"/>
        </w:rPr>
        <w:t xml:space="preserve">. </w:t>
      </w:r>
      <w:r>
        <w:rPr>
          <w:b/>
          <w:lang w:val="id_ID" w:bidi="id_ID"/>
        </w:rPr>
        <w:t>Kemuliaan</w:t>
      </w:r>
      <w:r>
        <w:rPr>
          <w:lang w:val="id_ID" w:bidi="id_ID"/>
        </w:rPr>
        <w:t xml:space="preserve"> berarti kuasa dan kemegahan Allah. </w:t>
      </w:r>
    </w:p>
    <w:p>
      <w:pPr/>
      <w:r>
        <w:rPr>
          <w:lang w:val="id_ID" w:bidi="id_ID"/>
        </w:rPr>
      </w:r>
      <w:r>
        <w:rPr>
          <w:lang w:val="id_ID" w:bidi="id_ID"/>
        </w:rPr>
        <w:t xml:space="preserve">Seorang malaikat adalah makhluk adikodrati yang merupakan utusan dari Allah. Para malaikat menampakkan diri kepada manusia dalam wujud manusia, mereka di bawah atau lebih rendah daripada Yesus, dan mereka sering datang dengan pesan khusus untuk melakukan sesuatu maupun tugas tertentu. Anda mungkin perlu menyertakan kata roh (utusan dari Allah) ke penjelasan ini. Markus menambahkan istilah "kudus" kepada para malaikat untuk menunjukkan bahwa para malaikat telah dikhususkan demi tujuan Allah. Gunakan istilah yang sama untuk </w:t>
      </w:r>
      <w:r>
        <w:rPr>
          <w:b/>
          <w:lang w:val="id_ID" w:bidi="id_ID"/>
        </w:rPr>
        <w:t>malaikat-malaikat</w:t>
      </w:r>
      <w:r>
        <w:rPr>
          <w:lang w:val="id_ID" w:bidi="id_ID"/>
        </w:rPr>
        <w:t xml:space="preserve"> dan </w:t>
      </w:r>
      <w:r>
        <w:rPr>
          <w:b/>
          <w:lang w:val="id_ID" w:bidi="id_ID"/>
        </w:rPr>
        <w:t>kudus</w:t>
      </w:r>
      <w:r>
        <w:rPr>
          <w:lang w:val="id_ID" w:bidi="id_ID"/>
        </w:rPr>
        <w:t xml:space="preserve"> di sini seperti yang telah Anda gunakan pada bagian lain dari terjemahan Anda. </w:t>
      </w:r>
      <w:hyperlink r:id="rId28">
        <w:r>
          <w:rPr>
            <w:lang w:val="id_ID" w:bidi="id_ID"/>
          </w:rPr>
          <w:rPr>
            <w:color w:val="0000EE"/>
            <w:u w:val="single"/>
          </w:rPr>
          <w:t>Malaikat-malikat</w:t>
        </w:r>
      </w:hyperlink>
      <w:r>
        <w:rPr>
          <w:lang w:val="id_ID" w:bidi="id_ID"/>
        </w:rPr>
        <w:t xml:space="preserve"> dan </w:t>
      </w:r>
      <w:hyperlink r:id="rId55">
        <w:r>
          <w:rPr>
            <w:lang w:val="id_ID" w:bidi="id_ID"/>
          </w:rPr>
          <w:rPr>
            <w:color w:val="0000EE"/>
            <w:u w:val="single"/>
          </w:rPr>
          <w:t>kudus</w:t>
        </w:r>
      </w:hyperlink>
      <w:r>
        <w:rPr>
          <w:lang w:val="id_ID" w:bidi="id_ID"/>
        </w:rPr>
        <w:t xml:space="preserve"> berada di Daftar Kata Utama.</w:t>
      </w:r>
    </w:p>
    <w:p>
      <w:pPr/>
      <w:r>
        <w:rPr>
          <w:lang w:val="id_ID" w:bidi="id_ID"/>
        </w:rPr>
      </w:r>
      <w:r>
        <w:rPr>
          <w:lang w:val="id_ID" w:bidi="id_ID"/>
        </w:rPr>
        <w:t xml:space="preserve">Dia mengatakan bahwa beberapa orang di sini tidak akan mati, atau tidak </w:t>
      </w:r>
      <w:r>
        <w:rPr>
          <w:b/>
          <w:lang w:val="id_ID" w:bidi="id_ID"/>
        </w:rPr>
        <w:t>akan merasakan kematian</w:t>
      </w:r>
      <w:r>
        <w:rPr>
          <w:lang w:val="id_ID" w:bidi="id_ID"/>
        </w:rPr>
        <w:t>. Merasakan kematian berarti "mati."</w:t>
      </w:r>
    </w:p>
    <w:p>
      <w:pPr/>
      <w:r>
        <w:rPr>
          <w:lang w:val="id_ID" w:bidi="id_ID"/>
        </w:rPr>
      </w:r>
      <w:r>
        <w:rPr>
          <w:lang w:val="id_ID" w:bidi="id_ID"/>
        </w:rPr>
        <w:t xml:space="preserve">Yesus berkata, "Mereka tidak akan mati sebelum mereka melihat </w:t>
      </w:r>
      <w:r>
        <w:rPr>
          <w:b/>
          <w:lang w:val="id_ID" w:bidi="id_ID"/>
        </w:rPr>
        <w:t>Kerajaan Allah</w:t>
      </w:r>
      <w:r>
        <w:rPr>
          <w:lang w:val="id_ID" w:bidi="id_ID"/>
        </w:rPr>
        <w:t xml:space="preserve"> datang dengan kekuasaan yang besar." Kerajaan adalah tempat di mana raja memerintah sekelompok orang. Kerajaan Allah dalam Perjanjian Baru merujuk pada masa ketika Allah datang untuk memerintah—pemerintahan dan otoritas-Nya—yang penggenapannya dimulai dalam pelayanan Yesus di bumi serta penerimaan orang-orang terhadap-Nya. Kelak, Kerajaan yang sempurna akan datang. Kita mengalami Kerajaan Allah sekarang ini ketika kita mendengarkan Dia dan menaati-Nya dengan mengikuti Yesus. Pastikan untuk menggunakan istilah yang sama untuk "Kerajaan Allah" yang telah Anda gunakan dalam perikop-perikop lainnya. </w:t>
      </w:r>
      <w:hyperlink r:id="rId37">
        <w:r>
          <w:rPr>
            <w:lang w:val="id_ID" w:bidi="id_ID"/>
          </w:rPr>
          <w:rPr>
            <w:color w:val="0000EE"/>
            <w:u w:val="single"/>
          </w:rPr>
          <w:t>Kerajaan Allah</w:t>
        </w:r>
      </w:hyperlink>
      <w:r>
        <w:rPr>
          <w:lang w:val="id_ID" w:bidi="id_ID"/>
        </w:rPr>
        <w:t xml:space="preserve"> ada di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itu dan berhenti sejenak. Anggota yang lain harus menceritakan bagian selanjutnya dari perikop tersebut dan berhenti sejenak.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perikop itu yang disetujui oleh semua anggota kelompok. Setiap anggota kelompok harus berlatih menceritakan bentuk akhir dari perikop itu. </w:t>
      </w:r>
      <w:r>
        <w:rPr>
          <w:lang w:val="id_ID" w:bidi="id_ID"/>
        </w:rPr>
      </w:r>
      <w:r>
        <w:rPr>
          <w:lang w:val="id_ID" w:bidi="id_ID"/>
        </w:rPr>
      </w:r>
    </w:p>
    <w:p>
      <w:pPr/>
      <w:r>
        <w:rPr>
          <w:lang w:val="id_ID" w:bidi="id_ID"/>
        </w:rPr>
      </w:r>
    </w:p>
    <w:p>
      <w:pPr>
        <w:pStyle w:val="Heading2"/>
      </w:pPr>
      <w:r>
        <w:rPr>
          <w:lang w:val="id_ID" w:bidi="id_ID"/>
        </w:rPr>
        <w:t>Markus 8:31–9:1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80">
        <w:r>
          <w:rPr>
            <w:lang w:val="id_ID" w:bidi="id_ID"/>
          </w:rPr>
          <w:rPr>
            <w:color w:val="0000EE"/>
            <w:u w:val="single"/>
          </w:rPr>
          <w:t>Dengar dan Renungkan</w:t>
        </w:r>
      </w:hyperlink>
      <w:r>
        <w:rPr>
          <w:lang w:val="id_ID" w:bidi="id_ID"/>
        </w:rPr>
        <w:t xml:space="preserve"> (1.1 MB)</w:t>
      </w:r>
      <w:r>
        <w:rPr>
          <w:lang w:val="id_ID" w:bidi="id_ID"/>
        </w:rPr>
      </w:r>
    </w:p>
    <w:p>
      <w:pPr>
        <w:pStyle w:val="ListBullet"/>
        <w:spacing w:line="240" w:lineRule="auto"/>
        <w:ind w:left="720"/>
      </w:pPr>
      <w:r>
        <w:rPr>
          <w:lang w:val="id_ID" w:bidi="id_ID"/>
        </w:rPr>
      </w:r>
      <w:hyperlink r:id="rId281">
        <w:r>
          <w:rPr>
            <w:lang w:val="id_ID" w:bidi="id_ID"/>
          </w:rPr>
          <w:rPr>
            <w:color w:val="0000EE"/>
            <w:u w:val="single"/>
          </w:rPr>
          <w:t>Menyiapkan Panggung</w:t>
        </w:r>
      </w:hyperlink>
      <w:r>
        <w:rPr>
          <w:lang w:val="id_ID" w:bidi="id_ID"/>
        </w:rPr>
        <w:t xml:space="preserve"> (11.2 MB)</w:t>
      </w:r>
      <w:r>
        <w:rPr>
          <w:lang w:val="id_ID" w:bidi="id_ID"/>
        </w:rPr>
      </w:r>
    </w:p>
    <w:p>
      <w:pPr>
        <w:pStyle w:val="ListBullet"/>
        <w:spacing w:line="240" w:lineRule="auto"/>
        <w:ind w:left="720"/>
      </w:pPr>
      <w:r>
        <w:rPr>
          <w:lang w:val="id_ID" w:bidi="id_ID"/>
        </w:rPr>
      </w:r>
      <w:hyperlink r:id="rId282">
        <w:r>
          <w:rPr>
            <w:lang w:val="id_ID" w:bidi="id_ID"/>
          </w:rPr>
          <w:rPr>
            <w:color w:val="0000EE"/>
            <w:u w:val="single"/>
          </w:rPr>
          <w:t>Menjelaskan Adegan</w:t>
        </w:r>
      </w:hyperlink>
      <w:r>
        <w:rPr>
          <w:lang w:val="id_ID" w:bidi="id_ID"/>
        </w:rPr>
        <w:t xml:space="preserve"> (5.0 MB)</w:t>
      </w:r>
      <w:r>
        <w:rPr>
          <w:lang w:val="id_ID" w:bidi="id_ID"/>
        </w:rPr>
      </w:r>
    </w:p>
    <w:p>
      <w:pPr>
        <w:pStyle w:val="ListBullet"/>
        <w:spacing w:line="240" w:lineRule="auto"/>
        <w:ind w:left="720"/>
      </w:pPr>
      <w:r>
        <w:rPr>
          <w:lang w:val="id_ID" w:bidi="id_ID"/>
        </w:rPr>
      </w:r>
      <w:hyperlink r:id="rId283">
        <w:r>
          <w:rPr>
            <w:lang w:val="id_ID" w:bidi="id_ID"/>
          </w:rPr>
          <w:rPr>
            <w:color w:val="0000EE"/>
            <w:u w:val="single"/>
          </w:rPr>
          <w:t>Memperagakan Bacaan</w:t>
        </w:r>
      </w:hyperlink>
      <w:r>
        <w:rPr>
          <w:lang w:val="id_ID" w:bidi="id_ID"/>
        </w:rPr>
        <w:t xml:space="preserve"> (6.7 MB)</w:t>
      </w:r>
      <w:r>
        <w:rPr>
          <w:lang w:val="id_ID" w:bidi="id_ID"/>
        </w:rPr>
      </w:r>
    </w:p>
    <w:p>
      <w:pPr>
        <w:pStyle w:val="ListBullet"/>
        <w:spacing w:line="240" w:lineRule="auto"/>
        <w:ind w:left="720"/>
      </w:pPr>
      <w:r>
        <w:rPr>
          <w:lang w:val="id_ID" w:bidi="id_ID"/>
        </w:rPr>
      </w:r>
      <w:hyperlink r:id="rId284">
        <w:r>
          <w:rPr>
            <w:lang w:val="id_ID" w:bidi="id_ID"/>
          </w:rPr>
          <w:rPr>
            <w:color w:val="0000EE"/>
            <w:u w:val="single"/>
          </w:rPr>
          <w:t>Melengkapi yang Kurang</w:t>
        </w:r>
      </w:hyperlink>
      <w:r>
        <w:rPr>
          <w:lang w:val="id_ID" w:bidi="id_ID"/>
        </w:rPr>
        <w:t xml:space="preserve"> (8.5 MB)</w:t>
      </w:r>
      <w:r>
        <w:rPr>
          <w:lang w:val="id_ID" w:bidi="id_ID"/>
        </w:rPr>
      </w:r>
    </w:p>
    <w:p>
      <w:pPr>
        <w:pStyle w:val="ListBullet"/>
        <w:spacing w:line="240" w:lineRule="auto"/>
        <w:ind w:left="720"/>
      </w:pPr>
      <w:r>
        <w:rPr>
          <w:lang w:val="id_ID" w:bidi="id_ID"/>
        </w:rPr>
      </w:r>
      <w:hyperlink r:id="rId285">
        <w:r>
          <w:rPr>
            <w:lang w:val="id_ID" w:bidi="id_ID"/>
          </w:rPr>
          <w:rPr>
            <w:color w:val="0000EE"/>
            <w:u w:val="single"/>
          </w:rPr>
          <w:t>Menyampaikan Firman Tuhan</w:t>
        </w:r>
      </w:hyperlink>
      <w:r>
        <w:rPr>
          <w:lang w:val="id_ID" w:bidi="id_ID"/>
        </w:rPr>
        <w:t xml:space="preserve"> (1.9 MB)</w:t>
      </w:r>
      <w:r>
        <w:rPr>
          <w:lang w:val="id_ID" w:bidi="id_ID"/>
        </w:rPr>
      </w:r>
      <w:r>
        <w:rPr>
          <w:lang w:val="id_ID" w:bidi="id_ID"/>
        </w:rPr>
      </w:r>
      <w:r>
        <w:rPr>
          <w:lang w:val="id_ID" w:bidi="id_ID"/>
        </w:rPr>
      </w:r>
    </w:p>
    <w:p>
      <w:pPr/>
      <w:r>
        <w:rPr>
          <w:lang w:val="id_ID" w:bidi="id_ID"/>
        </w:rPr>
      </w:r>
    </w:p>
    <w:p>
      <w:pPr>
        <w:pStyle w:val="Heading2"/>
      </w:pPr>
      <w:r>
        <w:rPr>
          <w:lang w:val="id_ID" w:bidi="id_ID"/>
        </w:rPr>
        <w:t>Markus 9:2–13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9:2–13 dan renungkanlah dalam hati.</w:t>
      </w:r>
    </w:p>
    <w:p>
      <w:pPr/>
      <w:r>
        <w:rPr>
          <w:lang w:val="id_ID" w:bidi="id_ID"/>
        </w:rPr>
      </w:r>
      <w:r>
        <w:rPr>
          <w:lang w:val="id_ID" w:bidi="id_ID"/>
        </w:rPr>
        <w:t>Dengarkan versi audio Markus 9:2–13 sebanyak tiga kali, dalam tiga terjemahan yang berbeda, jika memungkinkan. Kemudian, sebagai kelompok, bahas pertanyaan-pertanyaan berikut:</w:t>
      </w:r>
    </w:p>
    <w:p>
      <w:pPr>
        <w:pStyle w:val="ListNumber"/>
        <w:numPr>
          <w:ilvl w:val="0"/>
          <w:numId w:val="47"/>
        </w:numPr>
        <w:spacing w:line="240" w:lineRule="auto"/>
        <w:ind w:left="720"/>
      </w:pPr>
      <w:r>
        <w:rPr>
          <w:lang w:val="id_ID" w:bidi="id_ID"/>
        </w:rPr>
      </w:r>
      <w:r>
        <w:rPr>
          <w:lang w:val="id_ID" w:bidi="id_ID"/>
        </w:rPr>
        <w:t>Apa yang Anda sukai dalam bagian ini?</w:t>
      </w:r>
    </w:p>
    <w:p>
      <w:pPr>
        <w:pStyle w:val="ListNumber"/>
        <w:spacing w:line="240" w:lineRule="auto"/>
        <w:ind w:left="720"/>
      </w:pPr>
      <w:r>
        <w:rPr>
          <w:lang w:val="id_ID" w:bidi="id_ID"/>
        </w:rPr>
      </w:r>
      <w:r>
        <w:rPr>
          <w:lang w:val="id_ID" w:bidi="id_ID"/>
        </w:rPr>
        <w:t>Apa yang Anda tidak sukai atau tidak mengerti dalam bagian ini?</w:t>
      </w:r>
    </w:p>
    <w:p>
      <w:pPr>
        <w:pStyle w:val="ListNumber"/>
        <w:spacing w:line="240" w:lineRule="auto"/>
        <w:ind w:left="720"/>
      </w:pPr>
      <w:r>
        <w:rPr>
          <w:lang w:val="id_ID" w:bidi="id_ID"/>
        </w:rPr>
      </w:r>
      <w:r>
        <w:rPr>
          <w:lang w:val="id_ID" w:bidi="id_ID"/>
        </w:rPr>
        <w:t>Apa yang bagian ini katakan kepada kita tentang Allah atau Yesus?</w:t>
      </w:r>
    </w:p>
    <w:p>
      <w:pPr>
        <w:pStyle w:val="ListNumber"/>
        <w:spacing w:line="240" w:lineRule="auto"/>
        <w:ind w:left="720"/>
      </w:pPr>
      <w:r>
        <w:rPr>
          <w:lang w:val="id_ID" w:bidi="id_ID"/>
        </w:rPr>
      </w:r>
      <w:r>
        <w:rPr>
          <w:lang w:val="id_ID" w:bidi="id_ID"/>
        </w:rPr>
        <w:t>Apa yang bagian ini katakan kepada kita tentang manusia?</w:t>
      </w:r>
    </w:p>
    <w:p>
      <w:pPr>
        <w:pStyle w:val="ListNumber"/>
        <w:spacing w:line="240" w:lineRule="auto"/>
        <w:ind w:left="720"/>
      </w:pPr>
      <w:r>
        <w:rPr>
          <w:lang w:val="id_ID" w:bidi="id_ID"/>
        </w:rPr>
      </w:r>
      <w:r>
        <w:rPr>
          <w:lang w:val="id_ID" w:bidi="id_ID"/>
        </w:rPr>
        <w:t>Bagaimana bagian ini memengaruhi kehidupan kita sehari-hari?</w:t>
      </w:r>
    </w:p>
    <w:p>
      <w:pPr>
        <w:pStyle w:val="ListNumber"/>
        <w:spacing w:line="240" w:lineRule="auto"/>
        <w:ind w:left="720"/>
      </w:pPr>
      <w:r>
        <w:rPr>
          <w:lang w:val="id_ID" w:bidi="id_ID"/>
        </w:rPr>
      </w:r>
      <w:r>
        <w:rPr>
          <w:lang w:val="id_ID" w:bidi="id_ID"/>
        </w:rPr>
        <w:t>Siapa dari kenalan Anda yang perlu mendengar tentang bagian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9:2–13 dalam terjemahan yang paling mudah dipahami. </w:t>
      </w:r>
    </w:p>
    <w:p>
      <w:pPr/>
      <w:r>
        <w:rPr>
          <w:lang w:val="id_ID" w:bidi="id_ID"/>
        </w:rPr>
      </w:r>
      <w:r>
        <w:rPr>
          <w:lang w:val="id_ID" w:bidi="id_ID"/>
        </w:rPr>
        <w:t xml:space="preserve">Bagian terakhir berakhir dengan Yesus menjelaskan bahwa Mesias harus menderita. Petrus, salah satu murid Yesus, tidak mau percaya bahwa Yesus akan menderita dan karenanya Petrus menegur Yesus. Tetapi Yesus kemudian menegur Petrus. Yesus mengatakan kepada para murid bahwa untuk mengikuti-Nya, mereka harus menderita juga. Namun, Yesus juga berjanji bahwa beberapa orang dari orang banyak akan melihat Kerajaan Allah datang dalam kemuliaan. Kemudian, 6 hari kemudian, Yesus dan tiga murid naik ke gunung. Dalam kisah ini, Petrus, Yakobus, dan Yohanes mulai melihat kemuliaan Yesus. Biarpun Yesus masih harus menderita, kisah ini memberikan gambaran seperti apakah kemuliaan dan keagungan-Nya. </w:t>
      </w:r>
    </w:p>
    <w:p>
      <w:pPr/>
      <w:r>
        <w:rPr>
          <w:lang w:val="id_ID" w:bidi="id_ID"/>
        </w:rPr>
      </w:r>
      <w:r>
        <w:rPr>
          <w:lang w:val="id_ID" w:bidi="id_ID"/>
        </w:rPr>
        <w:t>Bagian ini terjadi di puncak sebuah gunung. Kita tidak tahu gunung tinggi yang mana itu. Dalam Perjanjian Lama, atau Kitab suci orang Yahudi, Allah sering menampakkan diri-Nya kepada umat-Nya di puncak gunung di tengah padang gurun. Kemuliaan atau kemegahan Allah sering ditunjukkan sebagai cahaya putih yang sangat terang. Yesus mengalami "perubahan rupa." Ini berarti penampilan-Nya berubah atau mengalami transformasi. Dia bersinar seperti sebuah cahaya terang. Penampilan-Nya benar-benar berubah, dan Dia tampak seperti makhluk spiritual daripada manusia.</w:t>
      </w:r>
    </w:p>
    <w:p>
      <w:pPr/>
      <w:r>
        <w:rPr>
          <w:lang w:val="id_ID" w:bidi="id_ID"/>
        </w:rPr>
      </w:r>
      <w:r>
        <w:rPr>
          <w:lang w:val="id_ID" w:bidi="id_ID"/>
        </w:rPr>
        <w:t>Ada dua orang bersama Yesus — Musa dan Elia. Kedua nabi ini sangat penting bagi umat Yahudi. Musa melambangkan hukum Taurat dan janji bahwa seorang juruselamat akan datang untuk menyelamatkan mereka dari dosa-dosa. Yesus datang untuk menggenapi hukum Taurat dan menyelamatkan mereka. Dalam Kitab Suci Yahudi, dikatakan bahwa nabi Elia akan kembali untuk mempersiapkan jalan bagi Mesias atau Juruselamat. Elia melambangkan bahwa Yesus benar-benar Mesias yang telah dinantikan orang Yahudi.</w:t>
      </w:r>
    </w:p>
    <w:p>
      <w:pPr/>
      <w:r>
        <w:rPr>
          <w:lang w:val="id_ID" w:bidi="id_ID"/>
        </w:rPr>
      </w:r>
      <w:r>
        <w:rPr>
          <w:lang w:val="id_ID" w:bidi="id_ID"/>
        </w:rPr>
        <w:t>Petrus dan para murid lainnya ketakutan. Itulah sebabnya Petrus tampaknya mengatakan hal pertama yang terlintas dalam pikirannya. Petrus mengusulkan pembangunan kemah-kemah untuk ketiga orang itu. Petrus mungkin ingin menahan Yesus, Elia, dan Musa di sana tanpa batas waktu, sebagai tempat bagi mereka untuk bertemu dengan umat Allah. Allah biasa bertemu bersama Musa dan umat Allah di Kemah Suci, atau kemah pertemuan. Petrus mungkin ingin memulai persekutuan itu dengan Allah lagi. Allah menghentikan Petrus karena bukan waktunya membangun tugu peringatan bagi Yesus. Pertama, Yesus harus menderita dan mati serta bangkit dari kematian. Petrus menggunakan kata yang sama untuk kemah yang digunakan umat Yahudi dalam perayaan khusus mereka, "Hari Raya Tabernakel" atau "Hari Raya Pondok Daun." Pondok-pondok ini mungkin dibuat dengan cabang-cabang dari pepohonan. Orang-orang tinggal di dalamnya selama 7 hari untuk merayakan perlindungan Allah bagi mereka.</w:t>
      </w:r>
    </w:p>
    <w:p>
      <w:pPr/>
      <w:r>
        <w:rPr>
          <w:lang w:val="id_ID" w:bidi="id_ID"/>
        </w:rPr>
      </w:r>
      <w:r>
        <w:rPr>
          <w:lang w:val="id_ID" w:bidi="id_ID"/>
        </w:rPr>
        <w:t>Berhentilah di sini dan lihatlah gambar pondok yang dibangun untuk Perayaan Pondok Daun, dalam kelompok. Jeda audio ini di sini.</w:t>
      </w:r>
    </w:p>
    <w:p>
      <w:pPr/>
      <w:r>
        <w:rPr>
          <w:lang w:val="id_ID" w:bidi="id_ID"/>
        </w:rPr>
      </w:r>
      <w:r>
        <w:rPr>
          <w:lang w:val="id_ID" w:bidi="id_ID"/>
        </w:rPr>
        <w:t xml:space="preserve">Yesus tidak mengatakan apa pun kepada Petrus; sebaliknya, Allah menjawab. Ketika Allah berbicara, seperti biasanya, ada awan yang menyertai. Awan ini menimbulkan bayangan di atas kelompok itu. Suara yang berasal dari awan, seperti suara saat baptisan Yesus, adalah berasal dari Allah. Suara Allah menegaskan kepada Petrus, Yakobus, dan Yohanes bahwa Yesus adalah Anak-Nya dan bahwa mereka harus mendengarkan Dia. Kata mendengarkan di sini juga berarti menaati. </w:t>
      </w:r>
    </w:p>
    <w:p>
      <w:pPr/>
      <w:r>
        <w:rPr>
          <w:lang w:val="id_ID" w:bidi="id_ID"/>
        </w:rPr>
      </w:r>
      <w:r>
        <w:rPr>
          <w:lang w:val="id_ID" w:bidi="id_ID"/>
        </w:rPr>
        <w:t>Dalam perjalanan turun gunung, Yesus menyuruh para murid agar tidak memberi tahu siapa pun apa yang terjadi. Dia tahu bahwa para murid masih tidak sepenuhnya memahami tujuan Yesus berada di bumi. Yesus mengatakan kepada mereka bahwa setelah Dia bangkit dari kematian, mereka dapat memberi tahu banyak orang. Namun, tentu para murid tidak tahu apa maksud-Nya. Para murid mengharapkan semua orang dibangkitkan dari kematian pada akhir zaman. Meskipun begitu, mereka tidak memberi tahu orang lain, tetapi mereka membicarakannya di antara mereka sendiri. Ketiga murid bertanya kepada Yesus mengapa Elia harus datang sebelum Mesias. Banyak orang yang memahami dari Perjanjian Lama, Elia akan kembali untuk mempersiapkan umat dengan meminta mereka untuk bertobat, atau menjauhkan diri dari dosa mereka. Namun para murid mengira kalau Elia akan mempersiapkan umat untuk seorang Mesias yang akan menyelamatkan mereka dari para penguasa. Sebaliknya, Yesus mengingatkan mereka bahwa Mesias juga harus menderita. Para murid memiliki gagasan yang keliru tentang tugas Elia dan tugas Mesias. Kemudian Yesus memperkenalkan siapa Elia itu. Dia mengatakan bahwa Elia sudah datang dan juga menderita. Yesus sedang menjelaskan tentang Yohanes Pembaptis di sini.</w:t>
      </w:r>
    </w:p>
    <w:p>
      <w:pPr/>
      <w:r>
        <w:rPr>
          <w:lang w:val="id_ID" w:bidi="id_ID"/>
        </w:rPr>
      </w:r>
      <w:r>
        <w:rPr>
          <w:lang w:val="id_ID" w:bidi="id_ID"/>
        </w:rPr>
        <w:t>Berhenti di sini dan diskusikan pertanyaan ini secara berkelompok: Jelaskan para pemimpin agama yang penting di masyarakat Anda. Hal-hal apakah yang mereka lakukan? Apakah mereka terlibat secara politik atau sosial? Atau apakah mereka hanya berbicara tentang persoalan agama? Jeda audio ini di sini.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9:2–13 dalam terjemahan yang paling mudah dipahami. </w:t>
      </w:r>
    </w:p>
    <w:p>
      <w:pPr/>
      <w:r>
        <w:rPr>
          <w:lang w:val="id_ID" w:bidi="id_ID"/>
        </w:rPr>
      </w:r>
      <w:r>
        <w:rPr>
          <w:lang w:val="id_ID" w:bidi="id_ID"/>
        </w:rPr>
        <w:t>Pada langkah ini, kelompok akan menjelaskan adegan, tokoh, dan latar dari bagian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Yesus membawa tiga muridNya, Petrus, Yakobus, dan Yohanes, naik ke gunung yang tinggi dimana penampilan-Nya berubah dan Elia serta Musa muncul. Petrus berkata kepada Yesus, "Mari kita membangun kemah untuk-Mu, Musa, dan Elia." </w:t>
      </w:r>
    </w:p>
    <w:p>
      <w:pPr/>
      <w:r>
        <w:rPr>
          <w:lang w:val="id_ID" w:bidi="id_ID"/>
        </w:rPr>
      </w:r>
      <w:r>
        <w:rPr>
          <w:b/>
          <w:lang w:val="id_ID" w:bidi="id_ID"/>
        </w:rPr>
        <w:t>Dalam adegan kedua:</w:t>
      </w:r>
      <w:r>
        <w:rPr>
          <w:lang w:val="id_ID" w:bidi="id_ID"/>
        </w:rPr>
        <w:t xml:space="preserve"> Awan datang di atas mereka dan Allah berbicara dari awan kepada para murid tentang Yesus. </w:t>
      </w:r>
    </w:p>
    <w:p>
      <w:pPr/>
      <w:r>
        <w:rPr>
          <w:lang w:val="id_ID" w:bidi="id_ID"/>
        </w:rPr>
      </w:r>
      <w:r>
        <w:rPr>
          <w:b/>
          <w:lang w:val="id_ID" w:bidi="id_ID"/>
        </w:rPr>
        <w:t>Adegan ketiga:</w:t>
      </w:r>
      <w:r>
        <w:rPr>
          <w:lang w:val="id_ID" w:bidi="id_ID"/>
        </w:rPr>
        <w:t xml:space="preserve"> Mereka turun dari gunung dan Yesus menyuruh ketiga murid agar tidak memberi tahu siapa pun apa yang telah mereka lihat.</w:t>
      </w:r>
    </w:p>
    <w:p>
      <w:pPr/>
      <w:r>
        <w:rPr>
          <w:lang w:val="id_ID" w:bidi="id_ID"/>
        </w:rPr>
      </w:r>
      <w:r>
        <w:rPr>
          <w:b/>
          <w:lang w:val="id_ID" w:bidi="id_ID"/>
        </w:rPr>
        <w:t>Dalam adegan keempat,</w:t>
      </w:r>
      <w:r>
        <w:rPr>
          <w:lang w:val="id_ID" w:bidi="id_ID"/>
        </w:rPr>
        <w:t xml:space="preserve"> ketiga murid bertanya kepada Yesus mengapa para ahli Taurat bersikeras mengatakan bahwa Elia harus kembali sebelum Mesias datang. Yesus merespons.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Elia</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Suara Allah</w:t>
      </w:r>
    </w:p>
    <w:p>
      <w:pPr>
        <w:pStyle w:val="ListBullet"/>
        <w:spacing w:line="240" w:lineRule="auto"/>
        <w:ind w:left="720"/>
      </w:pPr>
      <w:r>
        <w:rPr>
          <w:lang w:val="id_ID" w:bidi="id_ID"/>
        </w:rPr>
      </w:r>
      <w:r>
        <w:rPr>
          <w:lang w:val="id_ID" w:bidi="id_ID"/>
        </w:rPr>
        <w:t>Para ahli Taurat (yang disebut dalam pertanyaan para murid)</w:t>
      </w:r>
    </w:p>
    <w:p>
      <w:pPr/>
      <w:r>
        <w:rPr>
          <w:lang w:val="id_ID" w:bidi="id_ID"/>
        </w:rPr>
      </w:r>
      <w:r>
        <w:rPr>
          <w:lang w:val="id_ID" w:bidi="id_ID"/>
        </w:rPr>
        <w:t>Sebagai satu kelompok, perhatikan bagian-bagian dari latar belakang bagian. Tidak banyak yang diketahui tentang lokasi gunung di mana bagian ini terjadi. Yesus dan para murid-Nya sedang dalam perjalanan ke Kaisarea Filipi seperti dalam perikop sebelumnya. Sekarang ini adalah enam hari kemudian, sehingga mereka mungkin masih berada di Kaisarea Filipi atau dalam perjalanan kembali ke Galilea.</w:t>
      </w:r>
    </w:p>
    <w:p>
      <w:pPr/>
      <w:r>
        <w:rPr>
          <w:lang w:val="id_ID" w:bidi="id_ID"/>
        </w:rPr>
      </w:r>
      <w:r>
        <w:rPr>
          <w:lang w:val="id_ID" w:bidi="id_ID"/>
        </w:rPr>
        <w:t xml:space="preserve">Bagian ini berlangsung enam hari setelah bagian sebelumnya. Yesus hanya mengajak tiga murid-Nya, Petrus, Yakobus, dan Yohanes, naik ke gunung yang tinggi untuk menyendiri. Sementara ketiga murid melihat, Yesus berubah penampilan-Nya. Pakaian-Nya menjadi sangat putih, dan Elia serta Musa muncul dan berbicara dengan Yesus. Pada saat itulah Petrus, dalam ketakutan dan antusiasme, menyarankan untuk membuat tenda, atau tempat tinggal, bagi Yesus, Musa, dan Elia. </w:t>
      </w:r>
    </w:p>
    <w:p>
      <w:pPr/>
      <w:r>
        <w:rPr>
          <w:lang w:val="id_ID" w:bidi="id_ID"/>
        </w:rPr>
      </w:r>
      <w:r>
        <w:rPr>
          <w:lang w:val="id_ID" w:bidi="id_ID"/>
        </w:rPr>
        <w:t xml:space="preserve">Awan datang dan menutupi para murid. Suara Allah berkata, "Inilah Anak yang Kukasihi, dengarkanlah Dia." Para murid harus menutup mata mereka — Injil lainnya menggambarkan wajah mereka menghadap ke tanah — karena teks itu berkata, "Ketika mereka melihat sekeliling, Musa serta Elia lenyap, dan mereka hanya bersama Yesus." </w:t>
      </w:r>
    </w:p>
    <w:p>
      <w:pPr/>
      <w:r>
        <w:rPr>
          <w:lang w:val="id_ID" w:bidi="id_ID"/>
        </w:rPr>
      </w:r>
      <w:r>
        <w:rPr>
          <w:lang w:val="id_ID" w:bidi="id_ID"/>
        </w:rPr>
        <w:t>Ketika mereka berjalan menuruni gunung, Yesus menyuruh ketiga murid agar tidak memberi tahu siapa pun apa yang telah mereka lihat sampai Dia bangkit dari kematian. Di sini Yesus mengatakan "Anak Manusia," yang merujuk pada diri-Nya sendiri.</w:t>
      </w:r>
    </w:p>
    <w:p>
      <w:pPr/>
      <w:r>
        <w:rPr>
          <w:lang w:val="id_ID" w:bidi="id_ID"/>
        </w:rPr>
      </w:r>
      <w:r>
        <w:rPr>
          <w:lang w:val="id_ID" w:bidi="id_ID"/>
        </w:rPr>
        <w:t>Sejak saat itu dan seterusnya, Petrus, Yakobus, dan Yohanes tidak memberi tahu siapa pun apa yang telah mereka lihat, tetapi mereka akan membicarakan satu sama lain tentang apa yang mereka lihat serta apa yang dimaksudkan Yesus dengan bangkit dari kematian.</w:t>
      </w:r>
    </w:p>
    <w:p>
      <w:pPr/>
      <w:r>
        <w:rPr>
          <w:lang w:val="id_ID" w:bidi="id_ID"/>
        </w:rPr>
      </w:r>
      <w:r>
        <w:rPr>
          <w:lang w:val="id_ID" w:bidi="id_ID"/>
        </w:rPr>
        <w:t>Dalam adegan keempat, ketiga murid bertanya kepada Yesus mengapa ahli--ahli Taurat bersikeras bahwa Elia harus kembali sebelum Mesias datang. Ini adalah pengajaran bahwa ahli-ahli Taurat yang mengajarkan tentang Mesias yang datang. Yesus mengatakan kepada mereka bahwa Elia telah menyiapkan segala sesuatu. Kemudian Dia mengajukan sebuah pertanyaan kepada mereka yang tidak Dia harapkan jawabannya: "Mengapa kitab suci mengatakan bahwa Anak Manusia harus sangat menderita dan diperlakukan dengan sangat hina? Namun Aku berkata kepadamu, Elia sudah datang dan mereka memilih untuk memperlakukannya dengan kejam seperti yang telah dinubuatkan kitab suci."</w:t>
      </w:r>
    </w:p>
    <w:p>
      <w:pPr/>
      <w:r>
        <w:rPr>
          <w:lang w:val="id_ID" w:bidi="id_ID"/>
        </w:rPr>
      </w:r>
      <w:r>
        <w:rPr>
          <w:lang w:val="id_ID" w:bidi="id_ID"/>
        </w:rPr>
        <w:t xml:space="preserve">Sekarang, kelompok harus membuat papan cerita, menggambar, atau memakai benda-bena untuk memvisualisasikan bagian ini dan adegan yang ada di dalamnya.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9:2–13 dalam terjemahan yang paling mudah dipahami. </w:t>
      </w:r>
    </w:p>
    <w:p>
      <w:pPr/>
      <w:r>
        <w:rPr>
          <w:lang w:val="id_ID" w:bidi="id_ID"/>
        </w:rPr>
      </w:r>
      <w:r>
        <w:rPr>
          <w:lang w:val="id_ID" w:bidi="id_ID"/>
        </w:rPr>
        <w:t>Pada langkah ini, kelompok akan mendramatisasikan bagian ini.</w:t>
      </w:r>
    </w:p>
    <w:p>
      <w:pPr/>
      <w:r>
        <w:rPr>
          <w:lang w:val="id_ID" w:bidi="id_ID"/>
        </w:rPr>
      </w:r>
      <w:r>
        <w:rPr>
          <w:lang w:val="id_ID" w:bidi="id_ID"/>
        </w:rPr>
        <w:t>Perikop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Suara Allah</w:t>
      </w:r>
    </w:p>
    <w:p>
      <w:pPr>
        <w:pStyle w:val="ListBullet"/>
        <w:spacing w:line="240" w:lineRule="auto"/>
        <w:ind w:left="720"/>
      </w:pPr>
      <w:r>
        <w:rPr>
          <w:lang w:val="id_ID" w:bidi="id_ID"/>
        </w:rPr>
      </w:r>
      <w:r>
        <w:rPr>
          <w:lang w:val="id_ID" w:bidi="id_ID"/>
        </w:rPr>
        <w:t>Elia</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Para ahli Taurat (yang disebut dalam pertanyaan para murid)</w:t>
      </w:r>
    </w:p>
    <w:p>
      <w:pPr/>
      <w:r>
        <w:rPr>
          <w:lang w:val="id_ID" w:bidi="id_ID"/>
        </w:rPr>
      </w:r>
      <w:r>
        <w:rPr>
          <w:lang w:val="id_ID" w:bidi="id_ID"/>
        </w:rPr>
        <w:t xml:space="preserve">Sebagai kelompok, peragakan perikop ini dua kali. Anda harus memeragakan bagian ini dalam bahasa Anda sendiri. </w:t>
      </w:r>
    </w:p>
    <w:p>
      <w:pPr/>
      <w:r>
        <w:rPr>
          <w:lang w:val="id_ID" w:bidi="id_ID"/>
        </w:rPr>
      </w:r>
      <w:r>
        <w:rPr>
          <w:lang w:val="id_ID" w:bidi="id_ID"/>
        </w:rPr>
        <w:t>Pertama, peragakan perikop ini tanpa berhenti. Perhatikan pada dialog, alur, jalan cerita, dan kronologi dari bagian ini. Pastikan Anda tidak melewatkan untuk memerankan bagian-bagian yang sulit atau penting dari bagian teks ini. Bantulah satu sama lain untuk mengingat setiap bagian dari teks. Jeda audio ini di sini dan peragakanlah bagian tersebut.</w:t>
      </w:r>
    </w:p>
    <w:p>
      <w:pPr/>
      <w:r>
        <w:rPr>
          <w:lang w:val="id_ID" w:bidi="id_ID"/>
        </w:rPr>
      </w:r>
      <w:r>
        <w:rPr>
          <w:lang w:val="id_ID" w:bidi="id_ID"/>
        </w:rPr>
        <w:t>Kelompok harus memeragakan bagian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Jeda audio ini di sini dan peragakanlah bagian ini untuk kedua kalinya.</w:t>
      </w:r>
    </w:p>
    <w:p>
      <w:pPr/>
      <w:r>
        <w:rPr>
          <w:lang w:val="id_ID" w:bidi="id_ID"/>
        </w:rPr>
      </w:r>
      <w:r>
        <w:rPr>
          <w:lang w:val="id_ID" w:bidi="id_ID"/>
        </w:rPr>
        <w:t xml:space="preserve">Berikut ini adalah sebuah contoh drama dan respon yang mungkin. </w:t>
      </w:r>
    </w:p>
    <w:p>
      <w:pPr/>
      <w:r>
        <w:rPr>
          <w:lang w:val="id_ID" w:bidi="id_ID"/>
        </w:rPr>
      </w:r>
      <w:r>
        <w:rPr>
          <w:lang w:val="id_ID" w:bidi="id_ID"/>
        </w:rPr>
        <w:t>Enam hari setelah bagian sebelumnya di mana Yesus dan para murid berjalan ke utara dari Galilea, Yesus membawa Petrus, Yakobus dan Yohanes ke gunung yang tinggi untuk menyendiri. Yesus benar-benar berubah penampilan-Nya dan Elia serta Musa muncul dan mulai berbicara dengan Yesus.</w:t>
      </w:r>
    </w:p>
    <w:p>
      <w:pPr/>
      <w:r>
        <w:rPr>
          <w:lang w:val="id_ID" w:bidi="id_ID"/>
        </w:rPr>
      </w:r>
      <w:r>
        <w:rPr>
          <w:lang w:val="id_ID" w:bidi="id_ID"/>
        </w:rPr>
        <w:t>Hentikan sejenak dramanya. Tanyakan kepada para aktor yang memerankan murid-murid, "Apa yang kalian rasakan atau pikirkan?" Anda mungkin mendengar hal-hal seperti, "Kami sangat bingung," "Kami ketakutan, kami tidak tahu apa yang sedang terjadi," atau "Kami hanya tahu bahwa ini Elia dan Musa, kami tidak tahu bagaimana kami bisa tahu." Lanjutkan dramanya.</w:t>
      </w:r>
    </w:p>
    <w:p>
      <w:pPr/>
      <w:r>
        <w:rPr>
          <w:lang w:val="id_ID" w:bidi="id_ID"/>
        </w:rPr>
      </w:r>
      <w:r>
        <w:rPr>
          <w:lang w:val="id_ID" w:bidi="id_ID"/>
        </w:rPr>
        <w:t>Petrus berkata, "Guru, Rabi, sungguh indah bagi kita berada di sini, marilah kita membangun tiga kemah." Kemudian awan menaungi mereka, dan ada suara dari awan berkata, "Inilah Anak-Ku yang terkasih, dengarkanlah Dia." Ketika para murid melihat sekeliling, Musa serta Elia lenyap dan mereka hanya melihat Yesus bersama mereka.</w:t>
      </w:r>
    </w:p>
    <w:p>
      <w:pPr/>
      <w:r>
        <w:rPr>
          <w:lang w:val="id_ID" w:bidi="id_ID"/>
        </w:rPr>
      </w:r>
      <w:r>
        <w:rPr>
          <w:lang w:val="id_ID" w:bidi="id_ID"/>
        </w:rPr>
        <w:t>Hentikan sejenak dramanya. Tanyakan kepada aktor yang memerankan Petrus, "Apa yang Anda rasakan atau pikirkan?" Anda mungkin mendengar hal-hal seperti, "Aku ketakutan, aku bingung, aku tak tahu apa yang kupikirkan." Tanyakan kepada para aktor yang memerankan murid-murid, "Apa yang kalian rasakan atau pikirkan?" Anda mungkin mendengar hal-hal seperti, "Kami telah mendengar suara Allah, dan itu menakutkan kami" atau "Kami telah mendengar suara Allah dan sekarang kami tahu siapa Yesus sebenarnya." Lanjutkan dramanya.</w:t>
      </w:r>
    </w:p>
    <w:p>
      <w:pPr/>
      <w:r>
        <w:rPr>
          <w:lang w:val="id_ID" w:bidi="id_ID"/>
        </w:rPr>
      </w:r>
      <w:r>
        <w:rPr>
          <w:lang w:val="id_ID" w:bidi="id_ID"/>
        </w:rPr>
        <w:t>Ketika para murid dan Yesus kembali turun gunung, Yesus menjelaskan kepada mereka agar tidak memberi tahu siapa pun apa yang telah terjadi sampai Anak Manusia telah bangkit dari kematian. Para murid sering bertanya satu sama lain apa yang dimaksudkan Yesus dengan "Bangkit dari kematian."</w:t>
      </w:r>
    </w:p>
    <w:p>
      <w:pPr/>
      <w:r>
        <w:rPr>
          <w:lang w:val="id_ID" w:bidi="id_ID"/>
        </w:rPr>
      </w:r>
      <w:r>
        <w:rPr>
          <w:lang w:val="id_ID" w:bidi="id_ID"/>
        </w:rPr>
        <w:t>Hentikan sejenak dramanya. Tanyakan kepada orang yang memerankan Yesus, "Apa yang kamu rasakan atau pikirkan?" Orang itu mungkin menjawab dengan hal-hal seperti, "Bukan saatnya bagiku untuk mengatakan siapa Aku sebenarnya" atau "Aku frustrasi, Aku terus mengatakan kepada mereka bahwa Aku harus mati dan bangkit dari kematian, tetapi mereka masih juga tidak mengerti." Lanjutkan dramanya.</w:t>
      </w:r>
    </w:p>
    <w:p>
      <w:pPr/>
      <w:r>
        <w:rPr>
          <w:lang w:val="id_ID" w:bidi="id_ID"/>
        </w:rPr>
      </w:r>
      <w:r>
        <w:rPr>
          <w:lang w:val="id_ID" w:bidi="id_ID"/>
        </w:rPr>
        <w:t>Para murid bertanya kepada Yesus mengapa para ahli Taurat bersikeras mengatakan bahwa Elia harus kembali. Yesus menanggapi bahwa Elia telah datang dan ia diperlakukan dengan kejam, seperti yang dinubuatkan kitab suci. Dia mengatakan bahwa Anak Manusia juga akan menderita seperti yang diprediksikan kitab suci.</w:t>
      </w:r>
    </w:p>
    <w:p>
      <w:pPr/>
      <w:r>
        <w:rPr>
          <w:lang w:val="id_ID" w:bidi="id_ID"/>
        </w:rPr>
      </w:r>
      <w:r>
        <w:rPr>
          <w:lang w:val="id_ID" w:bidi="id_ID"/>
        </w:rPr>
        <w:t xml:space="preserve">Hentikan sejenak dramanya. Tanyakan kepada orang yang memerankan Yesus, "Apa yang kamu rasakan atau pikirkan?" Orang itu mungkin menjawab hal-hal seperti, "Aku tahu bahwa segala sesuatu terjadi seperti yang seharusnya," atau "Aku telah berbicara kepada nabi Musa dan Elia dan Allah telah berbicara, menegaskan bahwa rencana Allah sedang terjadi," atau "Aku sedih karena Aku harus diperlakukan dengan cara ini oleh orang-orang yang seharusnya menjadi para pengajar dari hukum Taurat."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9:2–13 dalam terjemahan yang paling mudah dipahami.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Enam hari kemudian Yesus mengajak Petrus, Yakobus, dan Yohanes, serta membawa mereka naik gunung yang tinggi untuk menyendiri. Ketika orang-orang itu melihat, penampilan Yesus </w:t>
      </w:r>
      <w:r>
        <w:rPr>
          <w:b/>
          <w:lang w:val="id_ID" w:bidi="id_ID"/>
        </w:rPr>
        <w:t>berubah</w:t>
      </w:r>
      <w:r>
        <w:rPr>
          <w:lang w:val="id_ID" w:bidi="id_ID"/>
        </w:rPr>
        <w:t xml:space="preserve"> atau </w:t>
      </w:r>
      <w:r>
        <w:rPr>
          <w:b/>
          <w:lang w:val="id_ID" w:bidi="id_ID"/>
        </w:rPr>
        <w:t>berubah rupa</w:t>
      </w:r>
      <w:r>
        <w:rPr>
          <w:lang w:val="id_ID" w:bidi="id_ID"/>
        </w:rPr>
        <w:t>. Berubah atau berubah rupa artinya berubah penampilan — tampak sangat berbeda dari sebelumnya. Bukan berarti berubah secara ajaib atau dengan cara yang buruk. Yesus tidak tampak seperti orang lain, Dia hanya menjadi bercahaya. Allah yang membuat hal ini terjadi.</w:t>
      </w:r>
    </w:p>
    <w:p>
      <w:pPr/>
      <w:r>
        <w:rPr>
          <w:lang w:val="id_ID" w:bidi="id_ID"/>
        </w:rPr>
      </w:r>
      <w:r>
        <w:rPr>
          <w:lang w:val="id_ID" w:bidi="id_ID"/>
        </w:rPr>
        <w:t xml:space="preserve">Pakaian-Nya menjadi putih bercahaya, jauh lebih putih daripada yang bisa dibuat pemutih duniawi mana pun. </w:t>
      </w:r>
      <w:r>
        <w:rPr>
          <w:b/>
          <w:lang w:val="id_ID" w:bidi="id_ID"/>
        </w:rPr>
        <w:t>Pemutih</w:t>
      </w:r>
      <w:r>
        <w:rPr>
          <w:lang w:val="id_ID" w:bidi="id_ID"/>
        </w:rPr>
        <w:t xml:space="preserve"> adalah bahan kimia yang digunakan untuk memutihkan kain dan barang lainnya. Jika Anda tidak memiliki pemutih, Anda mungkin perlu mengatakan bahwa ini adalah sesuatu yang membuat pakaian putih murni. Atau Anda bisa mengatakan bahwa pakaian dia lebih putih daripada yang bisa dicuci oleh siapa pun. </w:t>
      </w:r>
    </w:p>
    <w:p>
      <w:pPr/>
      <w:r>
        <w:rPr>
          <w:lang w:val="id_ID" w:bidi="id_ID"/>
        </w:rPr>
      </w:r>
      <w:r>
        <w:rPr>
          <w:lang w:val="id_ID" w:bidi="id_ID"/>
        </w:rPr>
        <w:t xml:space="preserve">Kemudian Elia dan Musa muncul serta mulai berbicara dengan Yesus. </w:t>
      </w:r>
      <w:r>
        <w:rPr>
          <w:b/>
          <w:lang w:val="id_ID" w:bidi="id_ID"/>
        </w:rPr>
        <w:t>Elia</w:t>
      </w:r>
      <w:r>
        <w:rPr>
          <w:lang w:val="id_ID" w:bidi="id_ID"/>
        </w:rPr>
        <w:t xml:space="preserve"> adalah seorang nabi yang hidup dahulu kala. Allah mengatakan kepada orang-orang Yahudi bahwa seseorang seperti Elia akan datang sebelum kedatangan Mesias untuk mempersiapkan jalan bagi-Nya.</w:t>
      </w:r>
      <w:r>
        <w:rPr>
          <w:b/>
          <w:lang w:val="id_ID" w:bidi="id_ID"/>
        </w:rPr>
        <w:t>Musa</w:t>
      </w:r>
      <w:r>
        <w:rPr>
          <w:lang w:val="id_ID" w:bidi="id_ID"/>
        </w:rPr>
        <w:t xml:space="preserve"> adalah seorang nabi yang juga hidup dahulu kala. Allah memberikan Musa hukum yang ditaati orang-orang Yahudi. </w:t>
      </w:r>
    </w:p>
    <w:p>
      <w:pPr/>
      <w:r>
        <w:rPr>
          <w:lang w:val="id_ID" w:bidi="id_ID"/>
        </w:rPr>
      </w:r>
      <w:r>
        <w:rPr>
          <w:lang w:val="id_ID" w:bidi="id_ID"/>
        </w:rPr>
        <w:t xml:space="preserve">Petrus berseru, "Rabi, sungguh indah bagi kita untuk berada di sini." </w:t>
      </w:r>
      <w:r>
        <w:rPr>
          <w:b/>
          <w:lang w:val="id_ID" w:bidi="id_ID"/>
        </w:rPr>
        <w:t>Rabi</w:t>
      </w:r>
      <w:r>
        <w:rPr>
          <w:lang w:val="id_ID" w:bidi="id_ID"/>
        </w:rPr>
        <w:t xml:space="preserve"> adalah sebuah gelar Yahudi yang berarti "guruku yang agung" atau "guru besarku." Ini bukan berarti seorang guru sekolah. Ini adalah sebuah kata yang berbeda dari "Tuhan." Tuhan berarti seorang tuan atau bahkan mungkin makhluk ilahi. Berhenti di sini dan diskusikan dalam kelompok kata atau frasa apa yang akan Anda gunakan untuk Rabi. Carilah </w:t>
      </w:r>
      <w:hyperlink r:id="rId286">
        <w:r>
          <w:rPr>
            <w:lang w:val="id_ID" w:bidi="id_ID"/>
          </w:rPr>
          <w:rPr>
            <w:color w:val="0000EE"/>
            <w:u w:val="single"/>
          </w:rPr>
          <w:t>rabi</w:t>
        </w:r>
      </w:hyperlink>
      <w:r>
        <w:rPr>
          <w:lang w:val="id_ID" w:bidi="id_ID"/>
        </w:rPr>
        <w:t xml:space="preserve"> di dalam Daftar Kata Utama untuk keterangan yang lebih lanjut. Jeda audio ini di sini. Gunakan kata yang sama untuk rabi di seluruh kitab Markus.</w:t>
      </w:r>
    </w:p>
    <w:p>
      <w:pPr/>
      <w:r>
        <w:rPr>
          <w:lang w:val="id_ID" w:bidi="id_ID"/>
        </w:rPr>
      </w:r>
      <w:r>
        <w:rPr>
          <w:lang w:val="id_ID" w:bidi="id_ID"/>
        </w:rPr>
        <w:t xml:space="preserve">Petrus mengusulkan membangun tiga kemah, tenda, atau kemah suci untuk Musa, Elia, dan Yesus. Petrus menggunakan kata yang sama untuk </w:t>
      </w:r>
      <w:r>
        <w:rPr>
          <w:b/>
          <w:lang w:val="id_ID" w:bidi="id_ID"/>
        </w:rPr>
        <w:t>tempat perteduhan</w:t>
      </w:r>
      <w:r>
        <w:rPr>
          <w:lang w:val="id_ID" w:bidi="id_ID"/>
        </w:rPr>
        <w:t xml:space="preserve"> yang digunakan umat Yahudi dalam perayaan khusus mereka, "Hari Raya Tabernakel" atau "Hari Raya Pondok Daun." Pondok-pondok ini mungkin dibuat dengan cabang-cabang pepohonan atau kain. Orang-orang tinggal di dalamnya selama 7 hari untuk merayakan pemeliharaan Allah bagi mereka. Kemah-kemah itu juga adalah rumah dari orang-orang yang berpindah dari satu tempat ke tempat lain sehingga kemah-kemah itu mudah dibongkar dan dipasang.</w:t>
      </w:r>
    </w:p>
    <w:p>
      <w:pPr/>
      <w:r>
        <w:rPr>
          <w:lang w:val="id_ID" w:bidi="id_ID"/>
        </w:rPr>
      </w:r>
      <w:r>
        <w:rPr>
          <w:lang w:val="id_ID" w:bidi="id_ID"/>
        </w:rPr>
        <w:t>Berhentilah di sini dan lihatlah gambar pondok yang dibangun untuk Perayaan Pondok Daun, dalam kelompok. Jeda audio ini di sini.</w:t>
      </w:r>
    </w:p>
    <w:p>
      <w:pPr/>
      <w:r>
        <w:rPr>
          <w:lang w:val="id_ID" w:bidi="id_ID"/>
        </w:rPr>
      </w:r>
      <w:r>
        <w:rPr>
          <w:lang w:val="id_ID" w:bidi="id_ID"/>
        </w:rPr>
        <w:t xml:space="preserve">Kemudian, murid-murid dan Yesus turun kembali dari gunung dan Yesus menyuruh mereka agar tidak memberi tahu siapa pun apa yang telah mereka lihat sampai </w:t>
      </w:r>
      <w:r>
        <w:rPr>
          <w:b/>
          <w:lang w:val="id_ID" w:bidi="id_ID"/>
        </w:rPr>
        <w:t>Anak Manusia</w:t>
      </w:r>
      <w:r>
        <w:rPr>
          <w:lang w:val="id_ID" w:bidi="id_ID"/>
        </w:rPr>
        <w:t xml:space="preserve"> bangkit dari kematian. Anak Manusia adalah orang yang diberikan semua otoritas oleh Allah Gunakan frasa yang sama untuk Anak Manusia yang telah Anda gunakan pada bagian sebelumnya. Untuk informasi lebih lanjut tentang </w:t>
      </w:r>
      <w:hyperlink r:id="rId92">
        <w:r>
          <w:rPr>
            <w:lang w:val="id_ID" w:bidi="id_ID"/>
          </w:rPr>
          <w:rPr>
            <w:color w:val="0000EE"/>
            <w:u w:val="single"/>
          </w:rPr>
          <w:t>Anak Manusia</w:t>
        </w:r>
      </w:hyperlink>
      <w:r>
        <w:rPr>
          <w:lang w:val="id_ID" w:bidi="id_ID"/>
        </w:rPr>
        <w:t xml:space="preserve">, lihat Daftar Kata Utama. </w:t>
      </w:r>
    </w:p>
    <w:p>
      <w:pPr/>
      <w:r>
        <w:rPr>
          <w:lang w:val="id_ID" w:bidi="id_ID"/>
        </w:rPr>
      </w:r>
      <w:r>
        <w:rPr>
          <w:lang w:val="id_ID" w:bidi="id_ID"/>
        </w:rPr>
        <w:t>Yesus berbicara tentang diri-Nya sendiri sebagai orang ke-3 ketika Dia memberi diri-Nya gelar Anak Manusia ini. Pastikan Anda menerjemahkannya dengan jelas bahwa Yesus sedang berbicara tentang dirinya sendiri.</w:t>
      </w:r>
    </w:p>
    <w:p>
      <w:pPr/>
      <w:r>
        <w:rPr>
          <w:lang w:val="id_ID" w:bidi="id_ID"/>
        </w:rPr>
      </w:r>
      <w:r>
        <w:rPr>
          <w:lang w:val="id_ID" w:bidi="id_ID"/>
        </w:rPr>
        <w:t xml:space="preserve">Para murid Yesus bertanya kepada-Nya, "Mengapa </w:t>
      </w:r>
      <w:r>
        <w:rPr>
          <w:b/>
          <w:lang w:val="id_ID" w:bidi="id_ID"/>
        </w:rPr>
        <w:t>para ahli hukum agama</w:t>
      </w:r>
      <w:r>
        <w:rPr>
          <w:lang w:val="id_ID" w:bidi="id_ID"/>
        </w:rPr>
        <w:t xml:space="preserve"> bersikeras mengajarkan bahwa Elia harus kembali sebelum</w:t>
      </w:r>
      <w:r>
        <w:rPr>
          <w:b/>
          <w:lang w:val="id_ID" w:bidi="id_ID"/>
        </w:rPr>
        <w:t>Mesias</w:t>
      </w:r>
      <w:r>
        <w:rPr>
          <w:lang w:val="id_ID" w:bidi="id_ID"/>
        </w:rPr>
        <w:t xml:space="preserve"> datang? </w:t>
      </w:r>
      <w:r>
        <w:rPr>
          <w:b/>
          <w:lang w:val="id_ID" w:bidi="id_ID"/>
        </w:rPr>
        <w:t>Para pengajar hukum Taurat</w:t>
      </w:r>
      <w:r>
        <w:rPr>
          <w:lang w:val="id_ID" w:bidi="id_ID"/>
        </w:rPr>
        <w:t xml:space="preserve"> terkadang diterjemahkan sebagai ahli Taurat atau orang yang menulis hukum: Mereka adalah para pakar dan ahli tafsir dalam hukum dari Kitab Suci. Tafsiran-tafsiran tersebut tidak dituliskan, tetapi dihafal dan diajarkan secara lisan oleh para ahli Taurat. Gunakan kata yang sama untuk para pengajar Taurat seperti yang telah Anda gunakan di bagian sebelumnya. Untuk informasi lebih lanjut tentang para </w:t>
      </w:r>
      <w:hyperlink r:id="rId51">
        <w:r>
          <w:rPr>
            <w:lang w:val="id_ID" w:bidi="id_ID"/>
          </w:rPr>
          <w:rPr>
            <w:color w:val="0000EE"/>
            <w:u w:val="single"/>
          </w:rPr>
          <w:t>pengajar hukum Taurat</w:t>
        </w:r>
      </w:hyperlink>
      <w:r>
        <w:rPr>
          <w:lang w:val="id_ID" w:bidi="id_ID"/>
        </w:rPr>
        <w:t>, lihat Daftar Kata Utama.</w:t>
      </w:r>
    </w:p>
    <w:p>
      <w:pPr/>
      <w:r>
        <w:rPr>
          <w:lang w:val="id_ID" w:bidi="id_ID"/>
        </w:rPr>
      </w:r>
      <w:r>
        <w:rPr>
          <w:b/>
          <w:lang w:val="id_ID" w:bidi="id_ID"/>
        </w:rPr>
        <w:t>Mesias</w:t>
      </w:r>
      <w:r>
        <w:rPr>
          <w:lang w:val="id_ID" w:bidi="id_ID"/>
        </w:rPr>
        <w:t xml:space="preserve"> adalah nama Yesus yang berarti "Allah menyelamatkan." </w:t>
      </w:r>
      <w:hyperlink r:id="rId16">
        <w:r>
          <w:rPr>
            <w:lang w:val="id_ID" w:bidi="id_ID"/>
          </w:rPr>
          <w:rPr>
            <w:color w:val="0000EE"/>
            <w:u w:val="single"/>
          </w:rPr>
          <w:t>Kristus</w:t>
        </w:r>
      </w:hyperlink>
      <w:r>
        <w:rPr>
          <w:lang w:val="id_ID" w:bidi="id_ID"/>
        </w:rPr>
        <w:t xml:space="preserve"> adalah kata "Mesias" dalam bahasa Ibrani, dan ini berarti seseorang yang diurapi Allah, atau ditunjuk untuk suatu tugas khusus. Dalam Perjanjian Lama, nabi, imam, dan raja diurapi untuk tugas khusus. Yesus adalah semua itu, tetapi Markus cenderung melihat Yesus sebagai raja yang ditunjuk oleh Allah untuk suatu tugas khusus. Gunakan kata yang sama di sini untuk Mesias seperti yang telah Anda gunakan di bagian lain Markus. Untuk informasi lebih lanjut tentang </w:t>
      </w:r>
      <w:hyperlink r:id="rId15">
        <w:r>
          <w:rPr>
            <w:lang w:val="id_ID" w:bidi="id_ID"/>
          </w:rPr>
          <w:rPr>
            <w:color w:val="0000EE"/>
            <w:u w:val="single"/>
          </w:rPr>
          <w:t>Mesias</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9:2–13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87">
        <w:r>
          <w:rPr>
            <w:lang w:val="id_ID" w:bidi="id_ID"/>
          </w:rPr>
          <w:rPr>
            <w:color w:val="0000EE"/>
            <w:u w:val="single"/>
          </w:rPr>
          <w:t>Dengar dan Renungkan</w:t>
        </w:r>
      </w:hyperlink>
      <w:r>
        <w:rPr>
          <w:lang w:val="id_ID" w:bidi="id_ID"/>
        </w:rPr>
        <w:t xml:space="preserve"> (729 KB)</w:t>
      </w:r>
      <w:r>
        <w:rPr>
          <w:lang w:val="id_ID" w:bidi="id_ID"/>
        </w:rPr>
      </w:r>
    </w:p>
    <w:p>
      <w:pPr>
        <w:pStyle w:val="ListBullet"/>
        <w:spacing w:line="240" w:lineRule="auto"/>
        <w:ind w:left="720"/>
      </w:pPr>
      <w:r>
        <w:rPr>
          <w:lang w:val="id_ID" w:bidi="id_ID"/>
        </w:rPr>
      </w:r>
      <w:hyperlink r:id="rId288">
        <w:r>
          <w:rPr>
            <w:lang w:val="id_ID" w:bidi="id_ID"/>
          </w:rPr>
          <w:rPr>
            <w:color w:val="0000EE"/>
            <w:u w:val="single"/>
          </w:rPr>
          <w:t>Menyiapkan Panggung</w:t>
        </w:r>
      </w:hyperlink>
      <w:r>
        <w:rPr>
          <w:lang w:val="id_ID" w:bidi="id_ID"/>
        </w:rPr>
        <w:t xml:space="preserve"> (4.3 MB)</w:t>
      </w:r>
      <w:r>
        <w:rPr>
          <w:lang w:val="id_ID" w:bidi="id_ID"/>
        </w:rPr>
      </w:r>
    </w:p>
    <w:p>
      <w:pPr>
        <w:pStyle w:val="ListBullet"/>
        <w:spacing w:line="240" w:lineRule="auto"/>
        <w:ind w:left="720"/>
      </w:pPr>
      <w:r>
        <w:rPr>
          <w:lang w:val="id_ID" w:bidi="id_ID"/>
        </w:rPr>
      </w:r>
      <w:hyperlink r:id="rId289">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290">
        <w:r>
          <w:rPr>
            <w:lang w:val="id_ID" w:bidi="id_ID"/>
          </w:rPr>
          <w:rPr>
            <w:color w:val="0000EE"/>
            <w:u w:val="single"/>
          </w:rPr>
          <w:t>Memperagakan Bacaan</w:t>
        </w:r>
      </w:hyperlink>
      <w:r>
        <w:rPr>
          <w:lang w:val="id_ID" w:bidi="id_ID"/>
        </w:rPr>
        <w:t xml:space="preserve"> (3.7 MB)</w:t>
      </w:r>
      <w:r>
        <w:rPr>
          <w:lang w:val="id_ID" w:bidi="id_ID"/>
        </w:rPr>
      </w:r>
    </w:p>
    <w:p>
      <w:pPr>
        <w:pStyle w:val="ListBullet"/>
        <w:spacing w:line="240" w:lineRule="auto"/>
        <w:ind w:left="720"/>
      </w:pPr>
      <w:r>
        <w:rPr>
          <w:lang w:val="id_ID" w:bidi="id_ID"/>
        </w:rPr>
      </w:r>
      <w:hyperlink r:id="rId291">
        <w:r>
          <w:rPr>
            <w:lang w:val="id_ID" w:bidi="id_ID"/>
          </w:rPr>
          <w:rPr>
            <w:color w:val="0000EE"/>
            <w:u w:val="single"/>
          </w:rPr>
          <w:t>Melengkapi yang Kurang</w:t>
        </w:r>
      </w:hyperlink>
      <w:r>
        <w:rPr>
          <w:lang w:val="id_ID" w:bidi="id_ID"/>
        </w:rPr>
        <w:t xml:space="preserve"> (3.9 MB)</w:t>
      </w:r>
      <w:r>
        <w:rPr>
          <w:lang w:val="id_ID" w:bidi="id_ID"/>
        </w:rPr>
      </w:r>
    </w:p>
    <w:p>
      <w:pPr>
        <w:pStyle w:val="ListBullet"/>
        <w:spacing w:line="240" w:lineRule="auto"/>
        <w:ind w:left="720"/>
      </w:pPr>
      <w:r>
        <w:rPr>
          <w:lang w:val="id_ID" w:bidi="id_ID"/>
        </w:rPr>
      </w:r>
      <w:hyperlink r:id="rId292">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9:14–29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9:14–29 dan renungkan di dalam hati Anda.</w:t>
      </w:r>
    </w:p>
    <w:p>
      <w:pPr/>
      <w:r>
        <w:rPr>
          <w:lang w:val="id_ID" w:bidi="id_ID"/>
        </w:rPr>
      </w:r>
      <w:r>
        <w:rPr>
          <w:lang w:val="id_ID" w:bidi="id_ID"/>
        </w:rPr>
        <w:t>Dengarkan versi audio dari Markus 9:14–29 sebanyak tiga kali, dalam tiga terjemahan yang berbeda, jika memungkinkan. Kemudian, sebagai satu kelompok, bahas pertanyaan-pertanyaan berikut:</w:t>
      </w:r>
    </w:p>
    <w:p>
      <w:pPr>
        <w:pStyle w:val="ListNumber"/>
        <w:numPr>
          <w:ilvl w:val="0"/>
          <w:numId w:val="48"/>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tidak Anda sukai atau tidak pahami dalam perikop ini?</w:t>
      </w:r>
    </w:p>
    <w:p>
      <w:pPr>
        <w:pStyle w:val="ListNumber"/>
        <w:spacing w:line="240" w:lineRule="auto"/>
        <w:ind w:left="720"/>
      </w:pPr>
      <w:r>
        <w:rPr>
          <w:lang w:val="id_ID" w:bidi="id_ID"/>
        </w:rPr>
      </w:r>
      <w:r>
        <w:rPr>
          <w:lang w:val="id_ID" w:bidi="id_ID"/>
        </w:rPr>
        <w:t>Apa yang perikop ini ceritakan kepada kita tentang Allah atau Yesus?</w:t>
      </w:r>
    </w:p>
    <w:p>
      <w:pPr>
        <w:pStyle w:val="ListNumber"/>
        <w:spacing w:line="240" w:lineRule="auto"/>
        <w:ind w:left="720"/>
      </w:pPr>
      <w:r>
        <w:rPr>
          <w:lang w:val="id_ID" w:bidi="id_ID"/>
        </w:rPr>
      </w:r>
      <w:r>
        <w:rPr>
          <w:lang w:val="id_ID" w:bidi="id_ID"/>
        </w:rPr>
        <w:t>Apa yang perikop ini ceritakan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9:14–29 dalam terjemahan yang paling mudah dipahami.</w:t>
      </w:r>
    </w:p>
    <w:p>
      <w:pPr/>
      <w:r>
        <w:rPr>
          <w:lang w:val="id_ID" w:bidi="id_ID"/>
        </w:rPr>
      </w:r>
      <w:r>
        <w:rPr>
          <w:lang w:val="id_ID" w:bidi="id_ID"/>
        </w:rPr>
        <w:t>Yesus baru saja naik ke satu gunung yang tinggi bersama Petrus, Yakobus dan Yohanes Ketika berada di sana, penampilan Yesus berubah dan Elia dan Musa muncul di sebelah Yesus. Suara Allah datang dari surga yang mengatakan tentang Yesus, "Inilah Anak-Ku. Dengarkanlah Dia."</w:t>
      </w:r>
    </w:p>
    <w:p>
      <w:pPr/>
      <w:r>
        <w:rPr>
          <w:lang w:val="id_ID" w:bidi="id_ID"/>
        </w:rPr>
      </w:r>
      <w:r>
        <w:rPr>
          <w:lang w:val="id_ID" w:bidi="id_ID"/>
        </w:rPr>
        <w:t>Jesus turun dari gunung itu bersama Petrus, Yakobus dan Yohanes dan pergi ke tempat di mana para murid lainnya berada. Yesus menemukan kerumunan orang di sekitar murid-murid lainnya. Ketika kerumunan orang itu melihat Yesus mereka heran bahwa Yesus ada di sana. Orang-orang berlari untuk memberi salam kepada Yesus, atau menyambut Yesus. Dalam kerumunan itu ada para pengajar hukum Taurat. Para pengajar hukum Taurat dan murid-murid sedang berdebat tentang sesuatu. Bahkan, ketika Yesus bertanya kepada mereka, "Apa yang kalian perdebatkan dengan mereka?" kita tidak tahu dengan siapa Dia berbicara--dengan para pemimpin agama atau para murid. Kebanyakan ahli percaya bahwa Yesus sedang berbicara kepada murid-murid. Beberapa versi mengatakan sesuatu seperti, "Tentang apa argumen ini?"</w:t>
      </w:r>
    </w:p>
    <w:p>
      <w:pPr/>
      <w:r>
        <w:rPr>
          <w:lang w:val="id_ID" w:bidi="id_ID"/>
        </w:rPr>
      </w:r>
      <w:r>
        <w:rPr>
          <w:lang w:val="id_ID" w:bidi="id_ID"/>
        </w:rPr>
        <w:t>Fakta bahwa seseorang dari kerumunan menjawab Yesus bukanlah hal yang tidak biasa. Orang yang menjawab Yesus adalah orang yang mungkin menjadi penyebab perdebatan itu. Ini menjelaskan kepada kita sedikit tentang apa yang mungkin menjadi pokok perdebatan tersebut. Orang ini membawa anak laki-lakinya yang kerasukan setan untuk melihat Yesus agar dapat disembuhkan. Kerasukan berarti dikuasai oleh sesuatu.</w:t>
      </w:r>
    </w:p>
    <w:p>
      <w:pPr/>
      <w:r>
        <w:rPr>
          <w:lang w:val="id_ID" w:bidi="id_ID"/>
        </w:rPr>
      </w:r>
      <w:r>
        <w:rPr>
          <w:lang w:val="id_ID" w:bidi="id_ID"/>
        </w:rPr>
        <w:t>Berhenti di sini dan diskusikan pertanyaan ini dalam satu kelompok: Ceritakan tentang seseorang yang Anda kenal yang mungkin pernah kerasukan. Bagaimana Anda tahu bahwa mereka kerasukan? Apa yang mereka lakukan? Hentikan sejenak audio ini di sini.</w:t>
      </w:r>
    </w:p>
    <w:p>
      <w:pPr/>
      <w:r>
        <w:rPr>
          <w:lang w:val="id_ID" w:bidi="id_ID"/>
        </w:rPr>
      </w:r>
      <w:r>
        <w:rPr>
          <w:lang w:val="id_ID" w:bidi="id_ID"/>
        </w:rPr>
        <w:t>Roh jahat ini menunjukkan sifat roh-roh jahat, yaitu menghancurkan kehidupan. Anak itu memiliki banyak gejala yang berbeda seperti tidak dapat berbicara. Roh itu melemparkan anak itu ke tanah, dan mulutnya berbusa, menggertakkan seluruh giginya, dan menjadi kaku, yang juga dapat berarti menjadi sangat lelah. Ayah itu meminta para murid untuk menyembuhkan anaknya. Pada saat itu, orang-orang percaya bahwa para murid melakukan apa yang dilakukan guru ketika guru itu tidak berada di sana. Para murid juga yakin bahwa mereka dapat menyembuhkan anak itu. Mereka telah diperintahkan oleh Yesus untuk melakukan hal-hal seperti ini sebelumnya, dan mereka telah berhasil. Namun para murid tidak mampu menyembuhkan anak itu, dan sepertinya tidak seorang pun mengetahui penyebabnya.</w:t>
      </w:r>
    </w:p>
    <w:p>
      <w:pPr/>
      <w:r>
        <w:rPr>
          <w:lang w:val="id_ID" w:bidi="id_ID"/>
        </w:rPr>
      </w:r>
      <w:r>
        <w:rPr>
          <w:lang w:val="id_ID" w:bidi="id_ID"/>
        </w:rPr>
        <w:t>Berhenti di sini dan diskusikan pertanyaan ini dalam satu kelompok: Dalam budaya Anda, hal-hal apa saja yang dapat dilakukan oleh murid-murid seorang pemimpin agama bahkan ketika pemimpin itu tidak berada di sana? Hentikan sejenak audio ini di sini.</w:t>
      </w:r>
    </w:p>
    <w:p>
      <w:pPr/>
      <w:r>
        <w:rPr>
          <w:lang w:val="id_ID" w:bidi="id_ID"/>
        </w:rPr>
      </w:r>
      <w:r>
        <w:rPr>
          <w:lang w:val="id_ID" w:bidi="id_ID"/>
        </w:rPr>
        <w:t>Sesampainya Yesus di sana, Dia mengajukan satu pertanyaan yang tidak diharapkan jawabannya. Dia bertanya, "Berapa lama Aku harus bersama kamu," atau "Berapa lama Aku harus bersabar menghadapi kamu?" Dia frustrasi karena kurangnya keyakinan dan kepercayaan mereka kepada-Nya. Yesus menyebut orang-orang itu "satu generasi yang tidak percaya kepada-Nya." Beberapa terjemahan hanya mengatakan "orang-orang yang tidak beriman." Yesus mungkin tidak hanya berbicara kepada murid-Nya, tetapi kepada para pengajar hukum Taurat, dan juga kepada orang-orang yang berdiri di tengah kerumunan. Ketika kerumunan orang itu membawa anak itu kepada Yesus, setan itu menanggapi kehadiran Yesus dengan membuat anak itu kejang-kejang.</w:t>
      </w:r>
    </w:p>
    <w:p>
      <w:pPr/>
      <w:r>
        <w:rPr>
          <w:lang w:val="id_ID" w:bidi="id_ID"/>
        </w:rPr>
      </w:r>
      <w:r>
        <w:rPr>
          <w:lang w:val="id_ID" w:bidi="id_ID"/>
        </w:rPr>
        <w:t xml:space="preserve">Yesus bertanya kepada sang ayah berapa lama anak itu telah dirasuki. Yesus akan menyembuhkan anak itu terlepas dari jawaban ayahnya; namun, sangat mungkin jawaban ayah itu membuat Yesus sangat berbelas kasihan terhadap anak itu. Juga, kerumunan orang itu mungkin berpikir bahwa semakin lama kerasukan itu terjadi, semakin sulit untuk menyembuhkannya. Ayah itu mengatakan bahwa sejak anak itu kecil, setan itu sering mencoba membunuhnya dengan melemparkannya ke dalam api atau air. Orang itu meminta Yesus untuk menolong jika Dia bisa. Yesus heran! Yesus bertanya, "Mengapa engkau bertanya apakah </w:t>
      </w:r>
      <w:r>
        <w:rPr>
          <w:i/>
          <w:lang w:val="id_ID" w:bidi="id_ID"/>
        </w:rPr>
        <w:t>Aku bisa</w:t>
      </w:r>
      <w:r>
        <w:rPr>
          <w:lang w:val="id_ID" w:bidi="id_ID"/>
        </w:rPr>
        <w:t>?" Yesus mengatakan bahwa apa pun adalah mungkin bagi mereka yang percaya bahwa Yesus adalah seperti yang Ia katakan tentang diri-Nya. Orang itu menjawab dengan cara yang sangat jujur. Ia ingin percaya bahwa Yesus dapat melakukan apa pun, tetapi ia menyadari betapa sulitnya memercayai hal itu. Ia meminta pertolongan. Karena ia meminta pertolongan dari Yesus, Yesus menolongnya.</w:t>
      </w:r>
    </w:p>
    <w:p>
      <w:pPr/>
      <w:r>
        <w:rPr>
          <w:lang w:val="id_ID" w:bidi="id_ID"/>
        </w:rPr>
      </w:r>
      <w:r>
        <w:rPr>
          <w:lang w:val="id_ID" w:bidi="id_ID"/>
        </w:rPr>
        <w:t>Berhenti di sini dan diskusikan pertanyaan ini dalam satu kelompok: Bicarakan tentang suatu waktu ketika Anda berjuang untuk percaya bahwa Allah mampu menangani satu situasi. Apa yang membuat Anda sulit untuk percaya kepada Allah pada saat itu? Hentikan sejenak audio ini di sini.</w:t>
      </w:r>
    </w:p>
    <w:p>
      <w:pPr/>
      <w:r>
        <w:rPr>
          <w:lang w:val="id_ID" w:bidi="id_ID"/>
        </w:rPr>
      </w:r>
      <w:r>
        <w:rPr>
          <w:lang w:val="id_ID" w:bidi="id_ID"/>
        </w:rPr>
        <w:t>Ketika Yesus berbicara dengan orang itu, kerumunan menjadi semakin besar. Yesus biasanya tidak ingin menyembuhkan banyak orang yang kerasukan roh-roh jahat di depan kerumunan besar, sehingga tampaknya Dia mungkin segera bertindak sebelum kerumunan menjadi jauh lebih besar. Ketika Yesus memerintahkan roh itu untuk keluar dari si anak, roh itu membuat anak itu mengalami kejang-kejang lagi. Kemudian anak itu terlihat seperti mayat, atau tubuh yang mati. Ia terlihat seperti telah meninggal. Namun, bahasa yang digunakan menunjukkan bahwa anak lelaki itu tidak benar-benar mati, melainkan tampak seperti sudah mati. Banyak orang berpikir bahwa anak itu mati, tetapi Yesus menolongnya untuk dapat bangun kembali.</w:t>
      </w:r>
    </w:p>
    <w:p>
      <w:pPr/>
      <w:r>
        <w:rPr>
          <w:lang w:val="id_ID" w:bidi="id_ID"/>
        </w:rPr>
      </w:r>
      <w:r>
        <w:rPr>
          <w:lang w:val="id_ID" w:bidi="id_ID"/>
        </w:rPr>
        <w:t>Kemudian Yesus sendirian dengan murid-murid-Nya di satu rumah. Mereka sering berkumpul bersama setelah satu penyembuhan yang ajaib. Yesus menggunakan waktu ini untuk menyendiri, jauh dari kerumunan, untuk menjelaskan banyak hal kepada para murid-Nya. Dalam kisah ini, murid-murid Yesus menjadi bingung. Mereka telah diberikan otoritas untuk mengusir setan-setan sebelumnya, mengapa hal itu tidak berhasil dalam kasus ini? Yesus mengatakan kepada murid-murid bahwa roh semacam ini hanya dapat diusir dengan doa. Jawaban Yesus menunjukkan bahwa mereka tidak boleh mengandalkan otoritas yang pernah diberikan kepada mereka sebelumnya. Mereka harus percaya dan berdoa setiap kali mereka mengalami situasi ini. Mereka hanya dapat memercayai Allah, bukan kemampuan mereka sendiri. Itulah sebabnya mereka perlu berdoa setiap saat.</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9:14–29 dalam terjemahan yang paling mudah dipahami. </w:t>
      </w:r>
    </w:p>
    <w:p>
      <w:pPr/>
      <w:r>
        <w:rPr>
          <w:lang w:val="id_ID" w:bidi="id_ID"/>
        </w:rPr>
      </w:r>
      <w:r>
        <w:rPr>
          <w:lang w:val="id_ID" w:bidi="id_ID"/>
        </w:rPr>
        <w:t>Pada langkah ini, kelompok akan menentukan adegan, karakter, dan latar belakang dari perikop ini. Selanjutnya, kelompok akan membayangkan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Yesus, Yakobus, Yohanes, dan Petrus kembali ke murid-murid lainnya. Mereka menemukan para murid di kerumunan besar, sedang berdebat dengan para guru hukum. Saat kerumunan melihat Yesus, mereka heran dan berlari untuk menyambut-Nya.</w:t>
      </w:r>
    </w:p>
    <w:p>
      <w:pPr/>
      <w:r>
        <w:rPr>
          <w:lang w:val="id_ID" w:bidi="id_ID"/>
        </w:rPr>
      </w:r>
      <w:r>
        <w:rPr>
          <w:b/>
          <w:lang w:val="id_ID" w:bidi="id_ID"/>
        </w:rPr>
        <w:t>Dalam adegan kedua:</w:t>
      </w:r>
      <w:r>
        <w:rPr>
          <w:lang w:val="id_ID" w:bidi="id_ID"/>
        </w:rPr>
        <w:t xml:space="preserve"> Yesus bertanya, "Apa yang kalian perdebatkan?" Seorang pria dalam kerumunan berkata, "Guru, saya membawa putraku kepada-Mu. Ia dirasuki oleh roh jahat yang membuatnya bisu, melemparkannya ke tanah, membuat mulutnya berbusa, dan membuat giginya menggertak, dan melumpuhkannya. Saya telah meminta murid-murid-Mu untuk mengusirnya, tetapi mereka tidak mampu." Yesus berkata, "Berapa lama Aku harus bersabar terhadap kamu! Bawalah dia kepada-Ku!"</w:t>
      </w:r>
    </w:p>
    <w:p>
      <w:pPr/>
      <w:r>
        <w:rPr>
          <w:lang w:val="id_ID" w:bidi="id_ID"/>
        </w:rPr>
      </w:r>
      <w:r>
        <w:rPr>
          <w:b/>
          <w:lang w:val="id_ID" w:bidi="id_ID"/>
        </w:rPr>
        <w:t>Dalam adegan ketiga:</w:t>
      </w:r>
      <w:r>
        <w:rPr>
          <w:lang w:val="id_ID" w:bidi="id_ID"/>
        </w:rPr>
        <w:t xml:space="preserve"> Orang-orang membawa anak itu kepada Yesus. Ketika roh jahat dalam anak itu melihat Yesus, ia melemparkan anak itu ke tanah, dan anak itu mulai berguling, mulutnya berbusa. Yesus bertanya kepada ayah anak itu, "Sudah berapa lama dia seperti ini?" Ayah itu menjawab, "Dia sudah seperti ini sejak kecil. Roh jahat telah sering melemparkan putraku ke air atau api untuk berusaha membunuhnya. Jika Engkau mampu, kasihanilah kami dan tolonglah kami!" Yesus menjawab, "Apa maksudmu dengan 'jika Aku mampu'? Segala sesuatu adalah mungkin bagi orang yang percaya." Orang itu segera berkata, "Aku percaya. Tolonglah aku mengatasi ketidakpercayaanku!"</w:t>
      </w:r>
    </w:p>
    <w:p>
      <w:pPr/>
      <w:r>
        <w:rPr>
          <w:lang w:val="id_ID" w:bidi="id_ID"/>
        </w:rPr>
      </w:r>
      <w:r>
        <w:rPr>
          <w:b/>
          <w:lang w:val="id_ID" w:bidi="id_ID"/>
        </w:rPr>
        <w:t>Dalam adegan keempat:</w:t>
      </w:r>
      <w:r>
        <w:rPr>
          <w:lang w:val="id_ID" w:bidi="id_ID"/>
        </w:rPr>
        <w:t xml:space="preserve"> Ketika Yesus melihat bahwa kerumunan itu bertambah besar, Dia memerintahkan roh jahat untuk meninggalkan anak itu. Roh jahat itu berteriak, mengguncang anak itu dengan keras, dan pergi. Kerumunan itu mengatakan bahwa anak itu tampak seolah-olah sudah mati, tetapi Yesus memegang tangan anak itu dan membangunkannya. Anak itu berdiri tegak.</w:t>
      </w:r>
    </w:p>
    <w:p>
      <w:pPr/>
      <w:r>
        <w:rPr>
          <w:lang w:val="id_ID" w:bidi="id_ID"/>
        </w:rPr>
      </w:r>
      <w:r>
        <w:rPr>
          <w:b/>
          <w:lang w:val="id_ID" w:bidi="id_ID"/>
        </w:rPr>
        <w:t>Dalam adegan kelima:</w:t>
      </w:r>
      <w:r>
        <w:rPr>
          <w:lang w:val="id_ID" w:bidi="id_ID"/>
        </w:rPr>
        <w:t xml:space="preserve"> Setelah itu, Yesus berada bersama hanya dengan murid-murid-Nya dalam satu rumah. Murid-murid-Nya bertanya kepada-Nya, "Mengapa kami tidak mampu mengusir roh jahat itu?" Yesus menjawab, "Jenis itu hanya dapat diusir dengan doa."</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Suatu kerumunan besar</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Seorang pria yang putranya dirasuki oleh roh jahat</w:t>
      </w:r>
    </w:p>
    <w:p>
      <w:pPr>
        <w:pStyle w:val="ListBullet"/>
        <w:spacing w:line="240" w:lineRule="auto"/>
        <w:ind w:left="720"/>
      </w:pPr>
      <w:r>
        <w:rPr>
          <w:lang w:val="id_ID" w:bidi="id_ID"/>
        </w:rPr>
      </w:r>
      <w:r>
        <w:rPr>
          <w:lang w:val="id_ID" w:bidi="id_ID"/>
        </w:rPr>
        <w:t>Seorang anak laki-laki yang dirasuk oleh roh jahat</w:t>
      </w:r>
    </w:p>
    <w:p>
      <w:pPr/>
      <w:r>
        <w:rPr>
          <w:lang w:val="id_ID" w:bidi="id_ID"/>
        </w:rPr>
      </w:r>
      <w:r>
        <w:rPr>
          <w:lang w:val="id_ID" w:bidi="id_ID"/>
        </w:rPr>
        <w:t>Sebagai satu kelompok, perhatikan bagian-bagian ini dari latar belakang teks ini: Kisah ini terjadi tepat setelah Yesus, Yakobus, Yohanes, dan Petrus naik ke gunung dan Yesus mengalami perubahan. Sebagian besar kisah ini berlangsung di satu desa, mungkin di Galilea, tetapi kita tidak tahu persis di mana. Ini hanya bagian terakhir dari kisah yang terjadi di satu rumah.</w:t>
      </w:r>
    </w:p>
    <w:p>
      <w:pPr/>
      <w:r>
        <w:rPr>
          <w:lang w:val="id_ID" w:bidi="id_ID"/>
        </w:rPr>
      </w:r>
      <w:r>
        <w:rPr>
          <w:lang w:val="id_ID" w:bidi="id_ID"/>
        </w:rPr>
        <w:t>Mereka kembali menuruni gunung untuk bergabung kembali dengan murid-murid lainnya. Ketika mereka menemukan murid-murid lainnya, murid-murid itu sedang berdebat dengan para pengajar hukum Taurat dan satu kerumunan besar berada di sekitar mereka.</w:t>
      </w:r>
    </w:p>
    <w:p>
      <w:pPr/>
      <w:r>
        <w:rPr>
          <w:lang w:val="id_ID" w:bidi="id_ID"/>
        </w:rPr>
      </w:r>
      <w:r>
        <w:rPr>
          <w:lang w:val="id_ID" w:bidi="id_ID"/>
        </w:rPr>
        <w:t>Berhenti di sini dan diskusikan pertanyaan ini dalam satu kelompok: Bicarakan tentang saat Anda kembali dari masa istirahat yang damai atau tenang ke saat-saat yang kacau. Bagaimana perasaan Anda? Hentikan sejenak audio ini di sini.</w:t>
      </w:r>
    </w:p>
    <w:p>
      <w:pPr/>
      <w:r>
        <w:rPr>
          <w:lang w:val="id_ID" w:bidi="id_ID"/>
        </w:rPr>
      </w:r>
      <w:r>
        <w:rPr>
          <w:lang w:val="id_ID" w:bidi="id_ID"/>
        </w:rPr>
        <w:t>Yesus bertanya kepada kelompok itu "Apa yang kalian perdebatkan?" Dia mungkin telah berbicara dengan murid-murid dan para pengajar hukum Taurat, atau Dia mungkin telah menanyai seluruh kerumunan. Seorang pria dalam kerumunan itu menjawab, dengan menjelaskan bahwa ia membawa putranya, yang dirasuk oleh roh jahat, kepada murid-murid Yesus agar disembuhkan, tetapi mereka tidak dapat mengusir roh jahat itu.</w:t>
      </w:r>
    </w:p>
    <w:p>
      <w:pPr/>
      <w:r>
        <w:rPr>
          <w:lang w:val="id_ID" w:bidi="id_ID"/>
        </w:rPr>
      </w:r>
      <w:r>
        <w:rPr>
          <w:lang w:val="id_ID" w:bidi="id_ID"/>
        </w:rPr>
        <w:t>Yesus mungkin berbicara kepada seluruh kerumunan ketika Yesus berkata, "Kamu angkatan yang tidak percaya! Berapa lama Aku harus bersabar terhadap kamu?" Dia kemudian meminta agar anak itu dibawa kepada-Nya. Ketika roh jahat itu melihat Yesus, ia melemparkan anak itu ke tanah, dan membuat anak itu berguling-guling, mulutnya berbusa. Yesus bertanya kepada ayah itu berapa lama anak itu telah seperti ini.</w:t>
      </w:r>
    </w:p>
    <w:p>
      <w:pPr/>
      <w:r>
        <w:rPr>
          <w:lang w:val="id_ID" w:bidi="id_ID"/>
        </w:rPr>
      </w:r>
      <w:r>
        <w:rPr>
          <w:lang w:val="id_ID" w:bidi="id_ID"/>
        </w:rPr>
        <w:t>Ayah itu menjawab, "Dia sudah seperti ini sejak kecil. Roh jahat telah sering melemparkan putraku ke air atau api untuk mencoba membunuhnya. Jika Engkau mampu, kasihanilah kami dan tolonglah kami!"</w:t>
      </w:r>
    </w:p>
    <w:p>
      <w:pPr/>
      <w:r>
        <w:rPr>
          <w:lang w:val="id_ID" w:bidi="id_ID"/>
        </w:rPr>
      </w:r>
      <w:r>
        <w:rPr>
          <w:lang w:val="id_ID" w:bidi="id_ID"/>
        </w:rPr>
        <w:t>Yesus menjawab, "Apa maksudmu dengan 'jika Aku mampu'? Apa pun adalah mungkin bagi seorang yang percaya."</w:t>
      </w:r>
    </w:p>
    <w:p>
      <w:pPr/>
      <w:r>
        <w:rPr>
          <w:lang w:val="id_ID" w:bidi="id_ID"/>
        </w:rPr>
      </w:r>
      <w:r>
        <w:rPr>
          <w:lang w:val="id_ID" w:bidi="id_ID"/>
        </w:rPr>
        <w:t>Orang itu segera berkata, "Aku percaya. Tolonglah aku mengatasi ketidakpercayaanku!"</w:t>
      </w:r>
    </w:p>
    <w:p>
      <w:pPr/>
      <w:r>
        <w:rPr>
          <w:lang w:val="id_ID" w:bidi="id_ID"/>
        </w:rPr>
      </w:r>
      <w:r>
        <w:rPr>
          <w:lang w:val="id_ID" w:bidi="id_ID"/>
        </w:rPr>
        <w:t>Yesus memerintahkan roh jahat itu untuk meninggalkan anak itu ketika Ia melihat kerumunan yang lebih besar berkumpul. Roh jahat itu berteriak, mengguncang anak itu dengan keras, dan pergi. Anak itu tampak seolah-olah sudah mati, dan sebagian besar kerumunan mengira demikian. Namun Yesus memegang tangan anak itu, membangunkannya, dan anak itu berdiri.</w:t>
      </w:r>
    </w:p>
    <w:p>
      <w:pPr/>
      <w:r>
        <w:rPr>
          <w:lang w:val="id_ID" w:bidi="id_ID"/>
        </w:rPr>
      </w:r>
      <w:r>
        <w:rPr>
          <w:lang w:val="id_ID" w:bidi="id_ID"/>
        </w:rPr>
        <w:t>Yesus dan para murid-Nya meninggalkan kerumunan dan sekarang hanya mereka saja yang ada di satu rumah. Murid-murid secara pribadi bertanya kepada Yesus mengapa mereka tidak mampu memerintahkan roh jahat itu agar meninggalkan anak itu. Yesus menjawab, "Jenis ini hanya dapat diusir dengan doa."</w:t>
      </w:r>
    </w:p>
    <w:p>
      <w:pPr/>
      <w:r>
        <w:rPr>
          <w:lang w:val="id_ID" w:bidi="id_ID"/>
        </w:rPr>
      </w:r>
      <w:r>
        <w:rPr>
          <w:lang w:val="id_ID" w:bidi="id_ID"/>
        </w:rPr>
        <w:t xml:space="preserve">Sekarang, kelompok harus membuat papan cerita, atau menggunakan barang-barang untuk memvisualisasikan perikop ini dan tindakan yang ada di dalamnya.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9:14–29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lima adegan.</w:t>
      </w:r>
    </w:p>
    <w:p>
      <w:pPr/>
      <w:r>
        <w:rPr>
          <w:lang w:val="id_ID" w:bidi="id_ID"/>
        </w:rPr>
      </w:r>
      <w:r>
        <w:rPr>
          <w:lang w:val="id_ID" w:bidi="id_ID"/>
        </w:rPr>
        <w:t xml:space="preserve">Para karakter dalam kisah ini meliputi: </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Satu kerumunan besar</w:t>
      </w:r>
    </w:p>
    <w:p>
      <w:pPr>
        <w:pStyle w:val="ListBullet"/>
        <w:spacing w:line="240" w:lineRule="auto"/>
        <w:ind w:left="720"/>
      </w:pPr>
      <w:r>
        <w:rPr>
          <w:lang w:val="id_ID" w:bidi="id_ID"/>
        </w:rPr>
      </w:r>
      <w:r>
        <w:rPr>
          <w:lang w:val="id_ID" w:bidi="id_ID"/>
        </w:rPr>
        <w:t>Para pengajar hukum Taurat</w:t>
      </w:r>
    </w:p>
    <w:p>
      <w:pPr>
        <w:pStyle w:val="ListBullet"/>
        <w:spacing w:line="240" w:lineRule="auto"/>
        <w:ind w:left="720"/>
      </w:pPr>
      <w:r>
        <w:rPr>
          <w:lang w:val="id_ID" w:bidi="id_ID"/>
        </w:rPr>
      </w:r>
      <w:r>
        <w:rPr>
          <w:lang w:val="id_ID" w:bidi="id_ID"/>
        </w:rPr>
        <w:t>Seorang pria yang anaknya kerasukan oleh satu roh jahat</w:t>
      </w:r>
    </w:p>
    <w:p>
      <w:pPr>
        <w:pStyle w:val="ListBullet"/>
        <w:spacing w:line="240" w:lineRule="auto"/>
        <w:ind w:left="720"/>
      </w:pPr>
      <w:r>
        <w:rPr>
          <w:lang w:val="id_ID" w:bidi="id_ID"/>
        </w:rPr>
      </w:r>
      <w:r>
        <w:rPr>
          <w:lang w:val="id_ID" w:bidi="id_ID"/>
        </w:rPr>
        <w:t>Seorang anak laki-laki yang dirasuk oleh roh jahat</w:t>
      </w:r>
    </w:p>
    <w:p>
      <w:pPr/>
      <w:r>
        <w:rPr>
          <w:lang w:val="id_ID" w:bidi="id_ID"/>
        </w:rPr>
      </w:r>
      <w:r>
        <w:rPr>
          <w:lang w:val="id_ID" w:bidi="id_ID"/>
        </w:rPr>
        <w:t>Sebagai satu kelompok, peragakan perikop ini dua kali. Anda harus peragakan perikop ini dalam bahasa Anda.</w:t>
      </w:r>
    </w:p>
    <w:p>
      <w:pPr/>
      <w:r>
        <w:rPr>
          <w:lang w:val="id_ID" w:bidi="id_ID"/>
        </w:rPr>
      </w:r>
      <w:r>
        <w:rPr>
          <w:lang w:val="id_ID" w:bidi="id_ID"/>
        </w:rPr>
        <w:t>Pertama, peragakan perikop ini tanpa berhenti. Perhatikan dialog, alur, jalan cerita, dan kronologi dari cerita ini. Pastikan agar Anda tidak melewatkan untuk memerankan bagian-bagian yang sulit atau penting dari perikop ini. Bantulah satu sama lain untuk mengingat setiap bagian dari perikop ini.</w:t>
      </w:r>
    </w:p>
    <w:p>
      <w:pPr/>
      <w:r>
        <w:rPr>
          <w:lang w:val="id_ID" w:bidi="id_ID"/>
        </w:rPr>
      </w:r>
      <w:r>
        <w:rPr>
          <w:lang w:val="id_ID" w:bidi="id_ID"/>
        </w:rPr>
        <w:t>Hentikan sejenak audio ini di sini dan peragakan bagian ini.</w:t>
      </w:r>
    </w:p>
    <w:p>
      <w:pPr/>
      <w:r>
        <w:rPr>
          <w:lang w:val="id_ID" w:bidi="id_ID"/>
        </w:rPr>
      </w:r>
      <w:r>
        <w:rPr>
          <w:lang w:val="id_ID" w:bidi="id_ID"/>
        </w:rPr>
        <w:t>Kelompok harus memperagakan perikop ini untuk kedua kalinya. Pada bagian-bagian tertentu dalam drama, berhenti sejenak dan tanyakan pada orang yang memerankan karakter, "Apa yang kamu rasakan atau pikirkan?" Orang yang memerankan karakter harus menjawab apa yang kira-kira mereka rasakan atau pikirkan jika mereka menjadi karakter tersebut. Lalu lanjutkan dramanya.</w:t>
      </w:r>
    </w:p>
    <w:p>
      <w:pPr/>
      <w:r>
        <w:rPr>
          <w:lang w:val="id_ID" w:bidi="id_ID"/>
        </w:rPr>
      </w:r>
      <w:r>
        <w:rPr>
          <w:lang w:val="id_ID" w:bidi="id_ID"/>
        </w:rPr>
        <w:t>Hentikan sejenak audio ini di sini dan lakonkan bagian ini untuk kedua kalinya.</w:t>
      </w:r>
    </w:p>
    <w:p>
      <w:pPr/>
      <w:r>
        <w:rPr>
          <w:lang w:val="id_ID" w:bidi="id_ID"/>
        </w:rPr>
      </w:r>
      <w:r>
        <w:rPr>
          <w:lang w:val="id_ID" w:bidi="id_ID"/>
        </w:rPr>
        <w:t>Berikut ini adalah satu contoh dari drama dan tanggapan-tanggapan yang mungkin diberikan.</w:t>
      </w:r>
    </w:p>
    <w:p>
      <w:pPr/>
      <w:r>
        <w:rPr>
          <w:lang w:val="id_ID" w:bidi="id_ID"/>
        </w:rPr>
      </w:r>
      <w:r>
        <w:rPr>
          <w:lang w:val="id_ID" w:bidi="id_ID"/>
        </w:rPr>
        <w:t>Yesus dan Yakobus, Yohanes, serta Petrus turun dari gunung di mana Yesus baru saja mengalami transformasi. Ketika mereka kembali ke murid-murid lainnya, mereka melihat kerumunan besar berkumpul, dan murid-murid itu sedang berdebat dengan Para pengajar hukum Taurat. Kerumunan itu berlari menuju Yesus, kagum.</w:t>
      </w:r>
    </w:p>
    <w:p>
      <w:pPr/>
      <w:r>
        <w:rPr>
          <w:lang w:val="id_ID" w:bidi="id_ID"/>
        </w:rPr>
      </w:r>
      <w:r>
        <w:rPr>
          <w:lang w:val="id_ID" w:bidi="id_ID"/>
        </w:rPr>
        <w:t>Hentikan sejenak peragaannya. Tanyakan kepada aktor-aktor yang memerankan kerumunan orang, "Apa yang kalian rasakan atau pikirkan?" Orang-orang itu mungkin menjawab dengan mengatakan hal-hal seperti, "Kagum dengan Yesus," atau "Bersemangat melihat Yesus," atau "Kami benar-benar ingin anak ini disembuhkan dan kami tahu Yesus dapat melakukannya!" Lanjutkan peragaannya.</w:t>
      </w:r>
    </w:p>
    <w:p>
      <w:pPr/>
      <w:r>
        <w:rPr>
          <w:lang w:val="id_ID" w:bidi="id_ID"/>
        </w:rPr>
      </w:r>
      <w:r>
        <w:rPr>
          <w:lang w:val="id_ID" w:bidi="id_ID"/>
        </w:rPr>
        <w:t>Yesus bertanya, "Apa yang kalian perdebatkan?" Seorang laki-laki dalam kerumunan itu menjawab, "Guru, saya membawa anak saya, yang kerasukan roh jahat, kepada-Mu agar dapat disembuhkan." Roh jahat itu membuat putraku bisu. Roh itu mencengkeramnya, melemparkannya ke tanah, dan membuat mulutnya berbusa dan giginya berkertak. Murid-murid-Mu berusaha mengusir roh jahat itu, tetapi mereka tidak dapat melakukannya.</w:t>
      </w:r>
    </w:p>
    <w:p>
      <w:pPr/>
      <w:r>
        <w:rPr>
          <w:lang w:val="id_ID" w:bidi="id_ID"/>
        </w:rPr>
      </w:r>
      <w:r>
        <w:rPr>
          <w:lang w:val="id_ID" w:bidi="id_ID"/>
        </w:rPr>
        <w:t>Hentikan sejenak peragaannya. Tanyakan kepada orang yang memerankan sang ayah, "Apa yang sedang Anda rasakan atau pikirkan?" Orang itu mungkin menjawab dengan mengatakan hal-hal seperti, "Aku sangat berharap agar anak Aku disembuhkan," atau "Aku sangat lega Yesus ada di sini karena murid-murid-Nya tidak dapat menolong." Tanyakan kepada para aktor yang memerankan murid-murid, "Apa yang kalian rasakan atau pikirkan?" Mereka mungkin menjawab dengan mengatakan hal-hal seperti, "Malu karena kami tak dapat mengusir roh jahat ini," "Marah — kami baru saja berdebat dengan para pengajar hukum Taurat," atau "Malu karena semua orang ini melihat kami tak mampu mengusir roh jahat ini." Lanjutkan peragaannya.</w:t>
      </w:r>
    </w:p>
    <w:p>
      <w:pPr/>
      <w:r>
        <w:rPr>
          <w:lang w:val="id_ID" w:bidi="id_ID"/>
        </w:rPr>
      </w:r>
      <w:r>
        <w:rPr>
          <w:lang w:val="id_ID" w:bidi="id_ID"/>
        </w:rPr>
        <w:t>Yesus berkata, "Kamu orang-orang yang tidak beriman! Berapa lama Aku harus bersabar terhadap kamu? Bawalah anak itu kepada-Ku." Mereka membawa anak itu kepada Yesus, dan segera setelah setan di dalam anak itu melihat Yesus, ia melemparkan anak itu ke tanah dan membuatnya kejang-kejang.</w:t>
      </w:r>
    </w:p>
    <w:p>
      <w:pPr/>
      <w:r>
        <w:rPr>
          <w:lang w:val="id_ID" w:bidi="id_ID"/>
        </w:rPr>
      </w:r>
      <w:r>
        <w:rPr>
          <w:lang w:val="id_ID" w:bidi="id_ID"/>
        </w:rPr>
        <w:t>Hentikan sejenak peragaannya. Tanyakan kepada orang yang memerankan Yesus, "Apa yang Anda rasakan atau pikirkan?" Orang itu mungkin menjawab dengan mengatakan hal-hal seperti, "Frustrasi," atau "Sedih karena ketidakpercayaan para murid atau orang-orang itu," atau "Saya berharap mereka percaya saja kepadaku." Lanjutkan peragaannya.</w:t>
      </w:r>
    </w:p>
    <w:p>
      <w:pPr/>
      <w:r>
        <w:rPr>
          <w:lang w:val="id_ID" w:bidi="id_ID"/>
        </w:rPr>
      </w:r>
      <w:r>
        <w:rPr>
          <w:lang w:val="id_ID" w:bidi="id_ID"/>
        </w:rPr>
        <w:t>Yesus bertanya kepada sang ayah berapa lama anak lelaki itu telah dirasuki. Ayah itu berkata kepada-Nya sejak anak itu masih kecil, dan berkata, "Kasihanilah kami dan tolonglah kami, jika Engkau dapat."</w:t>
      </w:r>
    </w:p>
    <w:p>
      <w:pPr/>
      <w:r>
        <w:rPr>
          <w:lang w:val="id_ID" w:bidi="id_ID"/>
        </w:rPr>
      </w:r>
      <w:r>
        <w:rPr>
          <w:lang w:val="id_ID" w:bidi="id_ID"/>
        </w:rPr>
        <w:t>Yesus menjawab, "Apa maksudmu dengan 'jika Aku bisa'?" Apa pun adalah mungkin bagi mereka yang percaya."</w:t>
      </w:r>
    </w:p>
    <w:p>
      <w:pPr/>
      <w:r>
        <w:rPr>
          <w:lang w:val="id_ID" w:bidi="id_ID"/>
        </w:rPr>
      </w:r>
      <w:r>
        <w:rPr>
          <w:lang w:val="id_ID" w:bidi="id_ID"/>
        </w:rPr>
        <w:t>Ayah itu segera menjawab, "Aku percaya! Tolonglah ketidakpercayaanku!"</w:t>
      </w:r>
    </w:p>
    <w:p>
      <w:pPr/>
      <w:r>
        <w:rPr>
          <w:lang w:val="id_ID" w:bidi="id_ID"/>
        </w:rPr>
      </w:r>
      <w:r>
        <w:rPr>
          <w:lang w:val="id_ID" w:bidi="id_ID"/>
        </w:rPr>
        <w:t>Hentikan sejenak peragaannya. Tanyakan kepada orang yang memerankan Yesus, "Apa yang Anda rasakan atau pikirkan?" Orang itu mungkin menjawab dengan mengatakan hal-hal seperti, "Terkejut karena orang ini mengira aku mungkin tidak dapat menyembuhkan anaknya." Tanyakan kepada aktor yang memerankan orang itu, "Apa yang Anda rasakan atau pikirkan?" Orang tersebut mungkin menjawab dengan mengatakan hal-hal seperti, "Putus asa," atau "Saya tidak tahu ke mana lagi harus pergi, saya telah mencoba segalanya. Tetapi saya tidak tahu apakah Yesus dapat menyembuhkannya," atau "Bimbang antara percaya dengan ketidakpercayaan." Lanjutkan peragaannya.</w:t>
      </w:r>
    </w:p>
    <w:p>
      <w:pPr/>
      <w:r>
        <w:rPr>
          <w:lang w:val="id_ID" w:bidi="id_ID"/>
        </w:rPr>
      </w:r>
      <w:r>
        <w:rPr>
          <w:lang w:val="id_ID" w:bidi="id_ID"/>
        </w:rPr>
        <w:t>Saat kerumunan mulai bertambah, Yesus memerintahkan roh jahat itu untuk meninggalkan anak itu. Roh jahat itu mengguncang anak itu dengan keras, melemparkannya ke tanah, dan pergi. Anak itu tampaknya seperti sudah mati, tetapi Yesus memegang tangannya dan membantunya berdiri.</w:t>
      </w:r>
    </w:p>
    <w:p>
      <w:pPr/>
      <w:r>
        <w:rPr>
          <w:lang w:val="id_ID" w:bidi="id_ID"/>
        </w:rPr>
      </w:r>
      <w:r>
        <w:rPr>
          <w:lang w:val="id_ID" w:bidi="id_ID"/>
        </w:rPr>
        <w:t>Hentikan sejenak peragaannya. Tanyakan kepada aktor yang memerankan anak itu, "Apa yang Anda rasakan atau pikirkan?" Orang itu mungkin menjawab dengan mengatakan hal-hal seperti, "Jauh lebih ringan, seolah-olah saya dapat melihat lagi," atau "Bebas!" Saya merasa seperti diri saya lagi!" atau "Saya tidak bisa percaya kalau hal itu sudah hilang! " Saya sangat bersyukur! Lanjutkan peragaannya.</w:t>
      </w:r>
    </w:p>
    <w:p>
      <w:pPr/>
      <w:r>
        <w:rPr>
          <w:lang w:val="id_ID" w:bidi="id_ID"/>
        </w:rPr>
      </w:r>
      <w:r>
        <w:rPr>
          <w:lang w:val="id_ID" w:bidi="id_ID"/>
        </w:rPr>
        <w:t>Setelah itu, ketika mereka sendirian di satu rumah, murid-murid Yesus bertanya kepada-Nya mengapa mereka tidak mampu mengusir roh jahat itu. Yesus menjawab, "Jenis itu hanya dapat diusir dengan doa."</w:t>
      </w:r>
    </w:p>
    <w:p>
      <w:pPr/>
      <w:r>
        <w:rPr>
          <w:lang w:val="id_ID" w:bidi="id_ID"/>
        </w:rPr>
      </w:r>
      <w:r>
        <w:rPr>
          <w:lang w:val="id_ID" w:bidi="id_ID"/>
        </w:rPr>
        <w:t>Hentikan sejenak dramanya, tanyakan kepada para aktor yang memerankan murid-murid, "Apa yang kalian rasakan atau pikirkan?" Mereka mungkin menjawab dengan mengatakan hal-hal seperti, "Masih bingung mengapa itu tidak berhasil bagi kami," atau "Merasa rendah hati, saya mulai berpikir bahwa itu adalah kuasa saya, bukan kuasa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9:14–29 dalam terjemahan yang paling mudah dipahami. </w:t>
      </w:r>
    </w:p>
    <w:p>
      <w:pPr/>
      <w:r>
        <w:rPr>
          <w:lang w:val="id_ID" w:bidi="id_ID"/>
        </w:rPr>
      </w:r>
      <w:r>
        <w:rPr>
          <w:lang w:val="id_ID" w:bidi="id_ID"/>
        </w:rPr>
        <w:t>Pada langkah ini, kelompok akan membahas istilah-istilah dan kata-kata kunci dalam perikop ini.</w:t>
      </w:r>
    </w:p>
    <w:p>
      <w:pPr/>
      <w:r>
        <w:rPr>
          <w:lang w:val="id_ID" w:bidi="id_ID"/>
        </w:rPr>
      </w:r>
      <w:r>
        <w:rPr>
          <w:lang w:val="id_ID" w:bidi="id_ID"/>
        </w:rPr>
        <w:t xml:space="preserve">Ketika Yesus kembali kepada murid-murid </w:t>
      </w:r>
      <w:r>
        <w:rPr>
          <w:b/>
          <w:lang w:val="id_ID" w:bidi="id_ID"/>
        </w:rPr>
        <w:t>lainnya</w:t>
      </w:r>
      <w:r>
        <w:rPr>
          <w:lang w:val="id_ID" w:bidi="id_ID"/>
        </w:rPr>
        <w:t xml:space="preserve">, mereka melihat kerumunan besar di sekitar mereka, dan beberapa </w:t>
      </w:r>
      <w:r>
        <w:rPr>
          <w:b/>
          <w:lang w:val="id_ID" w:bidi="id_ID"/>
        </w:rPr>
        <w:t>pengajar hukum Taurat</w:t>
      </w:r>
      <w:r>
        <w:rPr>
          <w:lang w:val="id_ID" w:bidi="id_ID"/>
        </w:rPr>
        <w:t xml:space="preserve"> sedang berdebat dengan mereka. Para pengajar hukum Taurat umumnya adalah ahli-ahli yang telah mempelajari kitab-kitab hukum Taurat dan mahir dalam menafsirkannya. Gunakan kata yang sama yang telah Anda gunakan dalam perikop-perikop sebelumnya untuk murid-murid dan para pengajar hukum Taurat. Untuk informasi lebih lanjut tentang </w:t>
      </w:r>
      <w:hyperlink r:id="rId100">
        <w:r>
          <w:rPr>
            <w:lang w:val="id_ID" w:bidi="id_ID"/>
          </w:rPr>
          <w:rPr>
            <w:color w:val="0000EE"/>
            <w:u w:val="single"/>
          </w:rPr>
          <w:t>murid-murid</w:t>
        </w:r>
      </w:hyperlink>
      <w:r>
        <w:rPr>
          <w:lang w:val="id_ID" w:bidi="id_ID"/>
        </w:rPr>
        <w:t xml:space="preserve"> dan </w:t>
      </w:r>
      <w:hyperlink r:id="rId51">
        <w:r>
          <w:rPr>
            <w:lang w:val="id_ID" w:bidi="id_ID"/>
          </w:rPr>
          <w:rPr>
            <w:color w:val="0000EE"/>
            <w:u w:val="single"/>
          </w:rPr>
          <w:t>para pengajar hukum Taurat</w:t>
        </w:r>
      </w:hyperlink>
      <w:r>
        <w:rPr>
          <w:lang w:val="id_ID" w:bidi="id_ID"/>
        </w:rPr>
        <w:t>, lihat Daftar Kata Utama.</w:t>
      </w:r>
    </w:p>
    <w:p>
      <w:pPr/>
      <w:r>
        <w:rPr>
          <w:lang w:val="id_ID" w:bidi="id_ID"/>
        </w:rPr>
      </w:r>
      <w:r>
        <w:rPr>
          <w:lang w:val="id_ID" w:bidi="id_ID"/>
        </w:rPr>
        <w:t xml:space="preserve">Ketika kerumunan melihat Yesus, mereka diliputi rasa kagum, dan mereka berlari untuk menyambut-Nya. "Apa yang sedang kalian perdebatkan?" Tanya Yesus. Salah satu orang dalam kerumunan itu berbicara dan berkata, "Guru, saya </w:t>
      </w:r>
      <w:r>
        <w:rPr>
          <w:b/>
          <w:lang w:val="id_ID" w:bidi="id_ID"/>
        </w:rPr>
        <w:t>membawa</w:t>
      </w:r>
      <w:r>
        <w:rPr>
          <w:lang w:val="id_ID" w:bidi="id_ID"/>
        </w:rPr>
        <w:t xml:space="preserve"> anak saya supaya Engkau dapat menyembuhkannya." Ia dirasuk oleh satu roh </w:t>
      </w:r>
      <w:hyperlink r:id="rId52">
        <w:r>
          <w:rPr>
            <w:lang w:val="id_ID" w:bidi="id_ID"/>
          </w:rPr>
          <w:rPr>
            <w:color w:val="0000EE"/>
            <w:u w:val="single"/>
          </w:rPr>
          <w:t>jahat yang</w:t>
        </w:r>
      </w:hyperlink>
      <w:r>
        <w:rPr>
          <w:lang w:val="id_ID" w:bidi="id_ID"/>
        </w:rPr>
        <w:t xml:space="preserve"> tidak akan membiarkan dia berbicara." Kata guru adalah satu istilah penghormatan yang digunakan orang-orang Yahudi untuk mereka yang mengajarkan hal-hal tentang Allah dan memiliki murid-murid yang mengikut mereka. Gunakan kata yang sama yang telah Anda gunakan untuk guru di bagian-bagian sebelumnya. Untuk informasi lebih lanjut tentang </w:t>
      </w:r>
      <w:hyperlink r:id="rId174">
        <w:r>
          <w:rPr>
            <w:lang w:val="id_ID" w:bidi="id_ID"/>
          </w:rPr>
          <w:rPr>
            <w:color w:val="0000EE"/>
            <w:u w:val="single"/>
          </w:rPr>
          <w:t>Guru</w:t>
        </w:r>
      </w:hyperlink>
      <w:r>
        <w:rPr>
          <w:lang w:val="id_ID" w:bidi="id_ID"/>
        </w:rPr>
        <w:t>, lihat Daftar Kata Utama.</w:t>
      </w:r>
    </w:p>
    <w:p>
      <w:pPr/>
      <w:r>
        <w:rPr>
          <w:lang w:val="id_ID" w:bidi="id_ID"/>
        </w:rPr>
      </w:r>
      <w:r>
        <w:rPr>
          <w:lang w:val="id_ID" w:bidi="id_ID"/>
        </w:rPr>
        <w:t xml:space="preserve">Dalam sebagian besar teks, kata untuk </w:t>
      </w:r>
      <w:r>
        <w:rPr>
          <w:b/>
          <w:lang w:val="id_ID" w:bidi="id_ID"/>
        </w:rPr>
        <w:t>roh jahat</w:t>
      </w:r>
      <w:r>
        <w:rPr>
          <w:lang w:val="id_ID" w:bidi="id_ID"/>
        </w:rPr>
        <w:t xml:space="preserve"> dalam bahasa Yunani sebenarnya adalah roh </w:t>
      </w:r>
      <w:r>
        <w:rPr>
          <w:b/>
          <w:lang w:val="id_ID" w:bidi="id_ID"/>
        </w:rPr>
        <w:t>najis</w:t>
      </w:r>
      <w:r>
        <w:rPr>
          <w:lang w:val="id_ID" w:bidi="id_ID"/>
        </w:rPr>
        <w:t xml:space="preserve">. Dalam kisah ini, penyebutan pertama roh jahat adalah tentang satu roh yang membuat anak itu tidak mampu berbicara. Namun kemudian, roh itu disebut sebagai najis atau jahat. Najis mengacu pada sesuatu yang tidak layak untuk pelayanan bagi Allah. Semua roh jahat adalah najis karena mereka tidak layak untuk melayani Allah. Roh jahat mengacu kepada makhluk-makhluk rohani yang melayani Setan sebagai agen-agennya, dan berada di bawah otoritasnya. Makhluk-makhluk rohani ini memiliki kuasa untuk menindas dan bahkan mengendalikan orang yang dirasukinya. Inilah yang kita lihat terjadi pada anak laki-laki dalam kisah ini. Bahkan, ayah anak itu mengatakan kepada kami bahwa roh ini membuat anak itu tidak bisa berbicara. Kemudian, Yesus menyebutkan bahwa anak itu juga tidak dapat mendengar. Gunakan kata yang sama untuk roh jahat dan kemudian dalam kisah ini untuk roh najis yang telah Anda gunakan di bagian-bagian sebelumnya. Untuk informasi lebih lanjut tentang </w:t>
      </w:r>
      <w:hyperlink r:id="rId52">
        <w:r>
          <w:rPr>
            <w:lang w:val="id_ID" w:bidi="id_ID"/>
          </w:rPr>
          <w:rPr>
            <w:color w:val="0000EE"/>
            <w:u w:val="single"/>
          </w:rPr>
          <w:t>roh-roh</w:t>
        </w:r>
      </w:hyperlink>
      <w:r>
        <w:rPr>
          <w:lang w:val="id_ID" w:bidi="id_ID"/>
        </w:rPr>
        <w:t xml:space="preserve"> jahat atau </w:t>
      </w:r>
      <w:hyperlink r:id="rId53">
        <w:r>
          <w:rPr>
            <w:lang w:val="id_ID" w:bidi="id_ID"/>
          </w:rPr>
          <w:rPr>
            <w:color w:val="0000EE"/>
            <w:u w:val="single"/>
          </w:rPr>
          <w:t>najis</w:t>
        </w:r>
      </w:hyperlink>
      <w:r>
        <w:rPr>
          <w:lang w:val="id_ID" w:bidi="id_ID"/>
        </w:rPr>
        <w:t>, lihat Daftar Kata Utama.</w:t>
      </w:r>
    </w:p>
    <w:p>
      <w:pPr/>
      <w:r>
        <w:rPr>
          <w:lang w:val="id_ID" w:bidi="id_ID"/>
        </w:rPr>
      </w:r>
      <w:r>
        <w:rPr>
          <w:lang w:val="id_ID" w:bidi="id_ID"/>
        </w:rPr>
        <w:t xml:space="preserve">Sang ayah meminta Yesus untuk mengeluarkan roh jahat dari putranya. Dan ia mengatakan kepada Yesus bahwa para murid-Nya tidak dapat mengusir roh jahat itu. Yesus berkata kepada mereka, "Kamu orang-orang yang </w:t>
      </w:r>
      <w:r>
        <w:rPr>
          <w:b/>
          <w:lang w:val="id_ID" w:bidi="id_ID"/>
        </w:rPr>
        <w:t>tidak percaya</w:t>
      </w:r>
      <w:r>
        <w:rPr>
          <w:lang w:val="id_ID" w:bidi="id_ID"/>
        </w:rPr>
        <w:t xml:space="preserve">" atau "kamu orang-orang yang tidak mempunyai iman." </w:t>
      </w:r>
      <w:r>
        <w:rPr>
          <w:b/>
          <w:lang w:val="id_ID" w:bidi="id_ID"/>
        </w:rPr>
        <w:t>Iman</w:t>
      </w:r>
      <w:r>
        <w:rPr>
          <w:lang w:val="id_ID" w:bidi="id_ID"/>
        </w:rPr>
        <w:t xml:space="preserve"> menggambarkan tanggapan orang-orang terhadap janji Allah. Ini adalah tentang menempatkan kepercayaan atau keyakinan Anda pada Allah. Dalam kisah ini, Yesus menyebut orang-orang itu "tidak percaya", yang berarti mereka tidak percaya akan kuasa Yesus.</w:t>
      </w:r>
    </w:p>
    <w:p>
      <w:pPr/>
      <w:r>
        <w:rPr>
          <w:lang w:val="id_ID" w:bidi="id_ID"/>
        </w:rPr>
      </w:r>
      <w:r>
        <w:rPr>
          <w:lang w:val="id_ID" w:bidi="id_ID"/>
        </w:rPr>
        <w:t xml:space="preserve">Berhenti di sini dan diskusikan dalam satu kelompok, kata atau frasa apa yang akan Anda gunakan untuk </w:t>
      </w:r>
      <w:r>
        <w:rPr>
          <w:b/>
          <w:lang w:val="id_ID" w:bidi="id_ID"/>
        </w:rPr>
        <w:t>ketidakpercayaan</w:t>
      </w:r>
      <w:r>
        <w:rPr>
          <w:lang w:val="id_ID" w:bidi="id_ID"/>
        </w:rPr>
        <w:t xml:space="preserve">. Carilah kata </w:t>
      </w:r>
      <w:hyperlink r:id="rId90">
        <w:r>
          <w:rPr>
            <w:lang w:val="id_ID" w:bidi="id_ID"/>
          </w:rPr>
          <w:rPr>
            <w:color w:val="0000EE"/>
            <w:u w:val="single"/>
          </w:rPr>
          <w:t>iman</w:t>
        </w:r>
      </w:hyperlink>
      <w:r>
        <w:rPr>
          <w:lang w:val="id_ID" w:bidi="id_ID"/>
        </w:rPr>
        <w:t xml:space="preserve"> di Daftar Kata Utama untuk informasi lebih lanjut. Hentikan sejenak audio ini disini </w:t>
      </w:r>
    </w:p>
    <w:p>
      <w:pPr/>
      <w:r>
        <w:rPr>
          <w:lang w:val="id_ID" w:bidi="id_ID"/>
        </w:rPr>
      </w:r>
      <w:r>
        <w:rPr>
          <w:lang w:val="id_ID" w:bidi="id_ID"/>
        </w:rPr>
        <w:t>Sang ayah meminta Yesus untuk "</w:t>
      </w:r>
      <w:r>
        <w:rPr>
          <w:b/>
          <w:lang w:val="id_ID" w:bidi="id_ID"/>
        </w:rPr>
        <w:t>Kasihanilah</w:t>
      </w:r>
      <w:r>
        <w:rPr>
          <w:lang w:val="id_ID" w:bidi="id_ID"/>
        </w:rPr>
        <w:t xml:space="preserve"> kami, dan tolonglah kami." Menunjukkan belas kasihan adalah menunjukkan kepedulian bagi mereka yang menderita atau yang membutuhkan.</w:t>
      </w:r>
    </w:p>
    <w:p>
      <w:pPr/>
      <w:r>
        <w:rPr>
          <w:lang w:val="id_ID" w:bidi="id_ID"/>
        </w:rPr>
      </w:r>
      <w:r>
        <w:rPr>
          <w:lang w:val="id_ID" w:bidi="id_ID"/>
        </w:rPr>
        <w:t xml:space="preserve">Berhenti di sini dan bahas dalam satu kelompok kata atau frasa apa yang akan Anda gunakan untuk </w:t>
      </w:r>
      <w:r>
        <w:rPr>
          <w:b/>
          <w:lang w:val="id_ID" w:bidi="id_ID"/>
        </w:rPr>
        <w:t>belas kasihan</w:t>
      </w:r>
      <w:r>
        <w:rPr>
          <w:lang w:val="id_ID" w:bidi="id_ID"/>
        </w:rPr>
        <w:t xml:space="preserve"> Carilah kata </w:t>
      </w:r>
      <w:hyperlink r:id="rId156">
        <w:r>
          <w:rPr>
            <w:lang w:val="id_ID" w:bidi="id_ID"/>
          </w:rPr>
          <w:rPr>
            <w:color w:val="0000EE"/>
            <w:u w:val="single"/>
          </w:rPr>
          <w:t>belas kasihan</w:t>
        </w:r>
      </w:hyperlink>
      <w:r>
        <w:rPr>
          <w:lang w:val="id_ID" w:bidi="id_ID"/>
        </w:rPr>
        <w:t xml:space="preserve"> di Daftar Kata Utama untuk informasi lebih lanjut. Gunakan kata yang sama ini untuk belas kasihan di seluruh kitab Markus. Hentikan sejenak audio ini disini </w:t>
      </w:r>
    </w:p>
    <w:p>
      <w:pPr/>
      <w:r>
        <w:rPr>
          <w:lang w:val="id_ID" w:bidi="id_ID"/>
        </w:rPr>
      </w:r>
      <w:r>
        <w:rPr>
          <w:lang w:val="id_ID" w:bidi="id_ID"/>
        </w:rPr>
        <w:t xml:space="preserve">Yesus </w:t>
      </w:r>
      <w:r>
        <w:rPr>
          <w:b/>
          <w:lang w:val="id_ID" w:bidi="id_ID"/>
        </w:rPr>
        <w:t>menghardik</w:t>
      </w:r>
      <w:r>
        <w:rPr>
          <w:lang w:val="id_ID" w:bidi="id_ID"/>
        </w:rPr>
        <w:t xml:space="preserve"> roh jahat itu. Ini artinya Dia berbicara dengan tegas kepada roh jahat.</w:t>
      </w:r>
    </w:p>
    <w:p>
      <w:pPr/>
      <w:r>
        <w:rPr>
          <w:lang w:val="id_ID" w:bidi="id_ID"/>
        </w:rPr>
      </w:r>
      <w:r>
        <w:rPr>
          <w:lang w:val="id_ID" w:bidi="id_ID"/>
        </w:rPr>
        <w:t xml:space="preserve">Kemudian Yesus mengatakan kepada para murid-Nya bahwa roh semacam ini hanya dapat diusir dengan </w:t>
      </w:r>
      <w:r>
        <w:rPr>
          <w:b/>
          <w:lang w:val="id_ID" w:bidi="id_ID"/>
        </w:rPr>
        <w:t>doa</w:t>
      </w:r>
      <w:r>
        <w:rPr>
          <w:lang w:val="id_ID" w:bidi="id_ID"/>
        </w:rPr>
        <w:t xml:space="preserve"> dan </w:t>
      </w:r>
      <w:hyperlink r:id="rId109">
        <w:r>
          <w:rPr>
            <w:lang w:val="id_ID" w:bidi="id_ID"/>
          </w:rPr>
          <w:rPr>
            <w:color w:val="0000EE"/>
            <w:u w:val="single"/>
          </w:rPr>
          <w:t>puasa.</w:t>
        </w:r>
      </w:hyperlink>
      <w:r>
        <w:rPr>
          <w:lang w:val="id_ID" w:bidi="id_ID"/>
        </w:rPr>
        <w:t xml:space="preserve"> Pastikan bahwa kata yang Anda gunakan di sini tidak mengacu hanya kepada komunikasi ritualistik, tetapi sesuatu yang lebih bersifat pribadi. Beberapa terjemahan Alkitab menyebutkan puasa, dan beberapa tidak. Anda perlu memutuskan apakah Anda memasukkan gagasan berpuasa, atau tidak makan dengan tujuan mendekat kepada Allah, dalam kisah ini atau tidak.</w:t>
      </w:r>
    </w:p>
    <w:p>
      <w:pPr/>
      <w:r>
        <w:rPr>
          <w:lang w:val="id_ID" w:bidi="id_ID"/>
        </w:rPr>
      </w:r>
      <w:r>
        <w:rPr>
          <w:lang w:val="id_ID" w:bidi="id_ID"/>
        </w:rPr>
        <w:t xml:space="preserve">Berhenti di sini dan diskusikan dalam satu kelompok kata atau frasa apa yang akan Anda gunakan untuk </w:t>
      </w:r>
      <w:r>
        <w:rPr>
          <w:b/>
          <w:lang w:val="id_ID" w:bidi="id_ID"/>
        </w:rPr>
        <w:t>doa</w:t>
      </w:r>
      <w:r>
        <w:rPr>
          <w:lang w:val="id_ID" w:bidi="id_ID"/>
        </w:rPr>
        <w:t xml:space="preserve">. Carilah kata </w:t>
      </w:r>
      <w:hyperlink r:id="rId69">
        <w:r>
          <w:rPr>
            <w:lang w:val="id_ID" w:bidi="id_ID"/>
          </w:rPr>
          <w:rPr>
            <w:color w:val="0000EE"/>
            <w:u w:val="single"/>
          </w:rPr>
          <w:t>doa</w:t>
        </w:r>
      </w:hyperlink>
      <w:r>
        <w:rPr>
          <w:lang w:val="id_ID" w:bidi="id_ID"/>
        </w:rPr>
        <w:t xml:space="preserve"> di Daftar Kata Utama untuk informasi lebih lanjut. Gunakan kata yang sama untuk doa di seluruh kitab Markus.</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9:14–29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293">
        <w:r>
          <w:rPr>
            <w:lang w:val="id_ID" w:bidi="id_ID"/>
          </w:rPr>
          <w:rPr>
            <w:color w:val="0000EE"/>
            <w:u w:val="single"/>
          </w:rPr>
          <w:t>Dengar dan Renungkan</w:t>
        </w:r>
      </w:hyperlink>
      <w:r>
        <w:rPr>
          <w:lang w:val="id_ID" w:bidi="id_ID"/>
        </w:rPr>
        <w:t xml:space="preserve"> (633 KB)</w:t>
      </w:r>
      <w:r>
        <w:rPr>
          <w:lang w:val="id_ID" w:bidi="id_ID"/>
        </w:rPr>
      </w:r>
    </w:p>
    <w:p>
      <w:pPr>
        <w:pStyle w:val="ListBullet"/>
        <w:spacing w:line="240" w:lineRule="auto"/>
        <w:ind w:left="720"/>
      </w:pPr>
      <w:r>
        <w:rPr>
          <w:lang w:val="id_ID" w:bidi="id_ID"/>
        </w:rPr>
      </w:r>
      <w:hyperlink r:id="rId294">
        <w:r>
          <w:rPr>
            <w:lang w:val="id_ID" w:bidi="id_ID"/>
          </w:rPr>
          <w:rPr>
            <w:color w:val="0000EE"/>
            <w:u w:val="single"/>
          </w:rPr>
          <w:t>Menyiapkan Panggung</w:t>
        </w:r>
      </w:hyperlink>
      <w:r>
        <w:rPr>
          <w:lang w:val="id_ID" w:bidi="id_ID"/>
        </w:rPr>
        <w:t xml:space="preserve"> (4.4 MB)</w:t>
      </w:r>
      <w:r>
        <w:rPr>
          <w:lang w:val="id_ID" w:bidi="id_ID"/>
        </w:rPr>
      </w:r>
    </w:p>
    <w:p>
      <w:pPr>
        <w:pStyle w:val="ListBullet"/>
        <w:spacing w:line="240" w:lineRule="auto"/>
        <w:ind w:left="720"/>
      </w:pPr>
      <w:r>
        <w:rPr>
          <w:lang w:val="id_ID" w:bidi="id_ID"/>
        </w:rPr>
      </w:r>
      <w:hyperlink r:id="rId295">
        <w:r>
          <w:rPr>
            <w:lang w:val="id_ID" w:bidi="id_ID"/>
          </w:rPr>
          <w:rPr>
            <w:color w:val="0000EE"/>
            <w:u w:val="single"/>
          </w:rPr>
          <w:t>Menjelaskan Adegan</w:t>
        </w:r>
      </w:hyperlink>
      <w:r>
        <w:rPr>
          <w:lang w:val="id_ID" w:bidi="id_ID"/>
        </w:rPr>
        <w:t xml:space="preserve"> (3.8 MB)</w:t>
      </w:r>
      <w:r>
        <w:rPr>
          <w:lang w:val="id_ID" w:bidi="id_ID"/>
        </w:rPr>
      </w:r>
    </w:p>
    <w:p>
      <w:pPr>
        <w:pStyle w:val="ListBullet"/>
        <w:spacing w:line="240" w:lineRule="auto"/>
        <w:ind w:left="720"/>
      </w:pPr>
      <w:r>
        <w:rPr>
          <w:lang w:val="id_ID" w:bidi="id_ID"/>
        </w:rPr>
      </w:r>
      <w:hyperlink r:id="rId296">
        <w:r>
          <w:rPr>
            <w:lang w:val="id_ID" w:bidi="id_ID"/>
          </w:rPr>
          <w:rPr>
            <w:color w:val="0000EE"/>
            <w:u w:val="single"/>
          </w:rPr>
          <w:t>Memperagakan Bacaan</w:t>
        </w:r>
      </w:hyperlink>
      <w:r>
        <w:rPr>
          <w:lang w:val="id_ID" w:bidi="id_ID"/>
        </w:rPr>
        <w:t xml:space="preserve"> (4.5 MB)</w:t>
      </w:r>
      <w:r>
        <w:rPr>
          <w:lang w:val="id_ID" w:bidi="id_ID"/>
        </w:rPr>
      </w:r>
    </w:p>
    <w:p>
      <w:pPr>
        <w:pStyle w:val="ListBullet"/>
        <w:spacing w:line="240" w:lineRule="auto"/>
        <w:ind w:left="720"/>
      </w:pPr>
      <w:r>
        <w:rPr>
          <w:lang w:val="id_ID" w:bidi="id_ID"/>
        </w:rPr>
      </w:r>
      <w:hyperlink r:id="rId297">
        <w:r>
          <w:rPr>
            <w:lang w:val="id_ID" w:bidi="id_ID"/>
          </w:rPr>
          <w:rPr>
            <w:color w:val="0000EE"/>
            <w:u w:val="single"/>
          </w:rPr>
          <w:t>Melengkapi yang Kurang</w:t>
        </w:r>
      </w:hyperlink>
      <w:r>
        <w:rPr>
          <w:lang w:val="id_ID" w:bidi="id_ID"/>
        </w:rPr>
        <w:t xml:space="preserve"> (3.2 MB)</w:t>
      </w:r>
      <w:r>
        <w:rPr>
          <w:lang w:val="id_ID" w:bidi="id_ID"/>
        </w:rPr>
      </w:r>
    </w:p>
    <w:p>
      <w:pPr>
        <w:pStyle w:val="ListBullet"/>
        <w:spacing w:line="240" w:lineRule="auto"/>
        <w:ind w:left="720"/>
      </w:pPr>
      <w:r>
        <w:rPr>
          <w:lang w:val="id_ID" w:bidi="id_ID"/>
        </w:rPr>
      </w:r>
      <w:hyperlink r:id="rId298">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Markus 9:30–50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9:30–50 dan tanamkan dalam hati Anda.</w:t>
      </w:r>
    </w:p>
    <w:p>
      <w:pPr/>
      <w:r>
        <w:rPr>
          <w:lang w:val="id_ID" w:bidi="id_ID"/>
        </w:rPr>
      </w:r>
      <w:r>
        <w:rPr>
          <w:lang w:val="id_ID" w:bidi="id_ID"/>
        </w:rPr>
        <w:t>Dengarkan versi audio Markus 9:30–50 sebanyak tiga kali, dalam tiga terjemahan yang berbeda, jika memungkinkan. Kemudian, sebagai satu kelompok, bahas pertanyaan-pertanyaan berikut:</w:t>
      </w:r>
    </w:p>
    <w:p>
      <w:pPr>
        <w:pStyle w:val="ListNumber"/>
        <w:numPr>
          <w:ilvl w:val="0"/>
          <w:numId w:val="49"/>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 xml:space="preserve">Apa yang perikop ini ceritakan kepada kita tentang Allah atau Yesus? </w:t>
      </w:r>
    </w:p>
    <w:p>
      <w:pPr>
        <w:pStyle w:val="ListNumber"/>
        <w:spacing w:line="240" w:lineRule="auto"/>
        <w:ind w:left="720"/>
      </w:pPr>
      <w:r>
        <w:rPr>
          <w:lang w:val="id_ID" w:bidi="id_ID"/>
        </w:rPr>
      </w:r>
      <w:r>
        <w:rPr>
          <w:lang w:val="id_ID" w:bidi="id_ID"/>
        </w:rPr>
        <w:t>Apa yang perikop ini ceritakan kepada kita tentang manusia?</w:t>
      </w:r>
    </w:p>
    <w:p>
      <w:pPr>
        <w:pStyle w:val="ListNumber"/>
        <w:spacing w:line="240" w:lineRule="auto"/>
        <w:ind w:left="720"/>
      </w:pPr>
      <w:r>
        <w:rPr>
          <w:lang w:val="id_ID" w:bidi="id_ID"/>
        </w:rPr>
      </w:r>
      <w:r>
        <w:rPr>
          <w:lang w:val="id_ID" w:bidi="id_ID"/>
        </w:rPr>
        <w:t>Bagaimana perikop ini memengaruhi kehidupan kita sehari-hari?</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9:30–50 dalam terjemahan yang paling mudah dipahami.</w:t>
      </w:r>
    </w:p>
    <w:p>
      <w:pPr/>
      <w:r>
        <w:rPr>
          <w:lang w:val="id_ID" w:bidi="id_ID"/>
        </w:rPr>
      </w:r>
      <w:r>
        <w:rPr>
          <w:lang w:val="id_ID" w:bidi="id_ID"/>
        </w:rPr>
        <w:t>Yesus dan para murid-Nya meninggalkan wilayah utara dari Kaisarea-Filipi dan melakukan perjalanan ke selatan, melalui Galilea, menuju Yerusalem. Yesus tahu bahwa Dia akan pergi ke Yerusalem untuk menderita dan mati. Dia tidak berhenti dalam perjalanan ke Kapernaum karena Yesus tidak ingin seorang pun tahu bahwa Ia dan para murid sedang lewat. Ia mungkin menghindari daerah-daerah Galilea yang sangat padat penduduknya dalam perjalanan menuju Kapernaum. Ia sendirian dengan para murid-Nya untuk mengajar mereka sebelum Ia pergi ke Yerusalem untuk menderita.</w:t>
      </w:r>
    </w:p>
    <w:p>
      <w:pPr/>
      <w:r>
        <w:rPr>
          <w:lang w:val="id_ID" w:bidi="id_ID"/>
        </w:rPr>
      </w:r>
      <w:r>
        <w:rPr>
          <w:lang w:val="id_ID" w:bidi="id_ID"/>
        </w:rPr>
        <w:t>Berhenti di sini dan tunjukkan kepada tim penerjemah Anda satu peta Kaisarea-Filipi dan Galilea, termasuk Kapernaum.</w:t>
      </w:r>
    </w:p>
    <w:p>
      <w:pPr/>
      <w:r>
        <w:rPr>
          <w:lang w:val="id_ID" w:bidi="id_ID"/>
        </w:rPr>
      </w:r>
      <w:r>
        <w:rPr>
          <w:lang w:val="id_ID" w:bidi="id_ID"/>
        </w:rPr>
        <w:t>Ketika mereka sedang dalam perjalanan, Yesus mengajar dan mengatakan kepada para murid-Nya tentang penderitaan yang akan terjadi pada diri-Nya. Ia mengatakan bahwa Ia akan "diberikan" atau "diserahkan" ke tangan manusia. Banyak pakar berpikir bahwa Yesus berbicara tentang Yudas yang mengkhianati-Nya. Namun, kebanyakan pakar berpikir bahwa Yesus berbicara tentang Allah yang menyerahkan kendali kepada orang-orang yang berkuasa untuk menghakimi Yesus dan mengeksekusi-Nya. Murid-murid-Nya tidak mengerti apa yang Yesus katakan, tetapi mereka takut untuk bertanya lebih banyak kepada-Nya tentang hal itu. Mungkin mereka khawatir tentang apa yang akan terjadi, atau mungkin mereka tidak ingin Yesus menegur mereka seperti Ia menegur Petrus sebelumnya.</w:t>
      </w:r>
    </w:p>
    <w:p>
      <w:pPr/>
      <w:r>
        <w:rPr>
          <w:lang w:val="id_ID" w:bidi="id_ID"/>
        </w:rPr>
      </w:r>
      <w:r>
        <w:rPr>
          <w:lang w:val="id_ID" w:bidi="id_ID"/>
        </w:rPr>
        <w:t>Kemudian Yesus dan para murid-Nya tiba di Kapernaum, tempat mereka sering tinggal sebelumnya. Seperti biasanya, mereka pergi ke satu rumah di mana mereka bisa sendirian untuk berbicara. Yesus bertanya kepada para murid-Nya apa yang mereka diskusikan dalam perjalanan ke Kapernaum Tidak ada satu murid pun yang ingin menjawab Yesus karena mereka sedang membahas siapa yang terbesar di antara mereka. Yesus duduk dan memanggil para murid-Nya agar mendekat serta mendengarkan. Inilah cara guru-guru Yahudi memanggil murid-murid mereka. Ini adalah kedua kalinya Yesus mengatakan kepada para murid tentang kematian-Nya yang akan datang. Dalam keduanya para murid telah menanggapi entah dengan menolak gagasan itu, atau dengan bersikap sombong. Yesus mulai mengajar para murid kembali tentang kerendahan hati dan menjadi seorang hamba bagi orang lain.</w:t>
      </w:r>
    </w:p>
    <w:p>
      <w:pPr/>
      <w:r>
        <w:rPr>
          <w:lang w:val="id_ID" w:bidi="id_ID"/>
        </w:rPr>
      </w:r>
      <w:r>
        <w:rPr>
          <w:lang w:val="id_ID" w:bidi="id_ID"/>
        </w:rPr>
        <w:t>Berhenti di sini dan diskusikan pertanyaan ini sebagai satu kelompok: Ceritakan tentang seseorang yang Anda kenal yang adalah seorang hamba sejati bagi orang lain, yang rendah hati dan tidak mencari hal-hal untuk diri mereka sendiri. Hentikan sejenak audio ini disini.</w:t>
      </w:r>
    </w:p>
    <w:p>
      <w:pPr/>
      <w:r>
        <w:rPr>
          <w:lang w:val="id_ID" w:bidi="id_ID"/>
        </w:rPr>
      </w:r>
      <w:r>
        <w:rPr>
          <w:lang w:val="id_ID" w:bidi="id_ID"/>
        </w:rPr>
        <w:t>Pertama, Yesus berbicara kepada para murid-Nya tentang perdebatan mereka mengenai siapa yang paling penting di antara mereka. Murid-murid Yesus meyakini apa yang budaya mereka telah ajarkan kepada mereka--bahwa masing-masing mereka harus berusaha menjadi yang terbesar dari para murid. Tetapi Yesus menjawab dengan satu cara yang mengejutkan. Dia menentang apa yang budaya mereka ajarkan--siapa yang ingin menjadi yang pertama, atau yang terbesar, harus menjadi yang terakhir. Yesus menjelaskan gagasan ini dengan membawa seorang anak untuk berdiri di antara mereka, kemudian memeluknya untuk menunjukkan kasih kepada anak itu. Anak-anak tidak dianggap penting atau besar dalam budaya itu. Yesus ingin menunjukkan kepada para murid bahwa mereka harus melayani, menyambut, dan memedulikan orang-orang yang tidak penting dan bukannya berusaha untuk berada di posisi yang tinggi. Dia mengatakan kepada para murid-Nya bahwa orang-orang yang peduli kepada anak-anak ini menunjukkan kasih mereka kepada Yesus dan kepada Allah sendiri.</w:t>
      </w:r>
    </w:p>
    <w:p>
      <w:pPr/>
      <w:r>
        <w:rPr>
          <w:lang w:val="id_ID" w:bidi="id_ID"/>
        </w:rPr>
      </w:r>
      <w:r>
        <w:rPr>
          <w:lang w:val="id_ID" w:bidi="id_ID"/>
        </w:rPr>
        <w:t>Para murid bertanya kepada Yesus tentang sesuatu yang tidak mereka pahami. Mereka melihat seorang yang lain mengusir setan dalam nama Yesus--yang berarti ia mengusir mereka dengan otoritas Yesus. Para murid menyuruh orang itu agar berhenti melakukannya karena ia bukan salah satu dari murid-murid yang terdekat dengan Yesus. Tepat sebelum kisah ini, para murid terkejut karena mereka tidak dapat mengusir setan, sehingga mereka mungkin bingung karena orang ini bisa. Yesus mengatakan kepada para murid-Nya bahwa mereka harus menerima orang ini karena mereka harus menerima siapa pun yang mengikut Yesus. Ada dua jenis orang--mereka yang mengikut Yesus dan mereka yang tidak. Yesus mengatakan bahwa orang ini yang mengusir setan dalam nama-Nya tidak akan mudah berbicara sesuatu yang buruk tentang Yesus. Yesus mengatakan bahwa seseorang tidak dapat bermusuhan dan bersahabat pada saat yang sama. Yesus menjelaskan dengan pernyataan penting ini: Jika ada seseorang memberikan mereka air untuk diminum karena mereka milik Mesias, atau Kristus, mereka akan mendapatkan upah. Yesus menunjukkan bahwa satu isyarat yang tampaknya tidak penting bagi kita, bukanlah tidak penting bagi Allah. Israel adalah satu negeri yang panas, dan memberikan air adalah satu cara yang penting untuk menyambut orang-orang.</w:t>
      </w:r>
    </w:p>
    <w:p>
      <w:pPr/>
      <w:r>
        <w:rPr>
          <w:lang w:val="id_ID" w:bidi="id_ID"/>
        </w:rPr>
      </w:r>
      <w:r>
        <w:rPr>
          <w:lang w:val="id_ID" w:bidi="id_ID"/>
        </w:rPr>
        <w:t>Berhenti di sini dan diskusikan pertanyaan ini sebagai satu kelompok: Bagaimana budaya Anda menunjukkan kepada orang-orang bahwa mereka diterima, di kota dan di rumah-rumah? Hentikan sejenak audio ini disini.</w:t>
      </w:r>
    </w:p>
    <w:p>
      <w:pPr/>
      <w:r>
        <w:rPr>
          <w:lang w:val="id_ID" w:bidi="id_ID"/>
        </w:rPr>
      </w:r>
      <w:r>
        <w:rPr>
          <w:lang w:val="id_ID" w:bidi="id_ID"/>
        </w:rPr>
        <w:t xml:space="preserve">Yesus mengacu pada anak yang Dia tempatkan di tengah kelompok itu sebelumnya. Menyebabkan siapa pun yang percaya kepada Yesus "tersandung," yang berarti tidak taat kepada Allah, adalah hal yang salah. Yesus ingin menekankan hal ini. Dia mengatakan bahwa lebih baik dilemparkan ke laut dengan satu batu kilangan besar yang digantungkan di leher Anda, dan mati, daripada menyebabkan orang lain berdosa atau kehilangan iman kepada Allah. Batu kilangan ini secara khusus adalah jenis batu kilangan yang harus diputar oleh seekor keledai karena sangat besar. Batu kilangan itu digunakan untuk menggiling tepung. Pada masa itu, orang-orang Yahudi menganggap kematian tanpa penguburan, termasuk kematian di laut, sebagai kematian yang paling buruk </w:t>
      </w:r>
    </w:p>
    <w:p>
      <w:pPr/>
      <w:r>
        <w:rPr>
          <w:lang w:val="id_ID" w:bidi="id_ID"/>
        </w:rPr>
      </w:r>
      <w:r>
        <w:rPr>
          <w:lang w:val="id_ID" w:bidi="id_ID"/>
        </w:rPr>
        <w:t>Berhenti di sini dan lihat gambar batu kilangan sebagai satu kelompok Hentikan sejenak audio ini disini.</w:t>
      </w:r>
    </w:p>
    <w:p>
      <w:pPr/>
      <w:r>
        <w:rPr>
          <w:lang w:val="id_ID" w:bidi="id_ID"/>
        </w:rPr>
      </w:r>
      <w:r>
        <w:rPr>
          <w:lang w:val="id_ID" w:bidi="id_ID"/>
        </w:rPr>
        <w:t>Yesus berbicara tentang tangan, kaki, dan mata yang menyebabkan orang-orang berdosa. Bagian-bagian tubuh yang berbeda ini mewakili hal-hal spesifik yang orang-orang dapat lakukan secara salah. Tangan, kaki, dan mata tidak dapat bertindak secara independen dari seseorang, tetapi adalah alat yang orang-orang dapat gunakan untuk berdosa terhadap Allah. Yesus tidak mengatakan kepada orang-orang untuk secara harfiah memotong lengan atau kaki mereka. Beberapa orang Yahudi percaya bahwa mereka akan dibangkitkan kepada hidup sama persis seperti ketika mereka mati, termasuk dengan anggota-anggota tubuh yang hilang. Ini mungkin mengapa Yesus mengatakan kepada mereka bahwa lebih baik masuk ke dalam kehidupan, atau kehidupan yang dibangkitkan, tanpa satu anggota badan daripada memiliki semua anggota badan Anda dan dilemparkan ke dalam "neraka" atau "Gehena." Orang-orang Yahudi mengetahui bahwa jika mereka berdosa melawan Allah, mereka akan dihukum dan dilempar ke "neraka," atau "Gehena." Ada satu lembah yang disebut Gehenna dekat Yerusalem, di mana orang-orang zaman dulu mengurbankan anak-anak. Kemudian orang Yahudi membuang sampah mereka ke sana dan sampahnya dihancurkan oleh cacing-cacing dan api. Lembah ini menjadi simbol tempat hukuman. Para nabi Yahudi menggambarkan neraka, atau tempat hukuman, sebagai satu tempat di mana cacing-cacing dan api menyiksa orang-orang untuk selamanya.</w:t>
      </w:r>
    </w:p>
    <w:p>
      <w:pPr/>
      <w:r>
        <w:rPr>
          <w:lang w:val="id_ID" w:bidi="id_ID"/>
        </w:rPr>
      </w:r>
      <w:r>
        <w:rPr>
          <w:lang w:val="id_ID" w:bidi="id_ID"/>
        </w:rPr>
        <w:t>Berhenti di sini dan diskusikan pertanyaan ini sebagai satu kelompok: Bagaimana orang-orang dalam budaya Anda menggambarkan neraka, atau hukuman yang kekal. Apa saja kepercayaan yang berbeda yang orang-orang miliki tentang kematian, neraka, dan kebangkitan? Hentikan sejenak audio ini di sini.</w:t>
      </w:r>
    </w:p>
    <w:p>
      <w:pPr/>
      <w:r>
        <w:rPr>
          <w:lang w:val="id_ID" w:bidi="id_ID"/>
        </w:rPr>
      </w:r>
      <w:r>
        <w:rPr>
          <w:lang w:val="id_ID" w:bidi="id_ID"/>
        </w:rPr>
        <w:t>Akhirnya Yesus berbicara tentang satu jenis api yang berbeda. Orang-orang Yahudi membuat kurban bakaran kepada Allah di bait suci mereka. Mereka harus membawa garam bersama dengan kurban yang dibakar di atas mezbah--garam menambah rasa dan mengawetkan daging. Garam yang Yesus bicarakan melambangkan komitmen kita kepada Yesus dan pemberitaan kabar baik tentang Yesus. "Digarami dengan api" berarti bahwa orang-orang akan menderita penganiayaan dan menjadi seperti kurban bagi Allah karena mereka berkomitmen kepada Allah. Komitmen mereka, penganiayaan, dan penderitaan akan menunjukkan bahwa kabar baik dari Allah itu nyata. Tetapi beberapa garam tidak murni dan kemudian tidak berfungsi dengan baik, sama seperti kadang-kadang kita kehilangan komitmen kita kepada Yesus. Namun jika kita berkomitmen kepada Yesus, kita akan terus saling mengasihi. Ketika kita saling mengasihi, kita hidup dalam damai satu dengan yang lain, dan tidak berdebat serta berkelahi. Yesus membawa percakapan kembali ke masalah semula di awal kisah ini ketika para murid berusaha memutuskan siapa yang terbesar. Yesus mengatakan kepada para murid-Nya bahwa hidup dalam damai satu dengan lain adalah hal yang paling penting.</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satu versi audio dari Markus 9:30–50 dalam terjemahan yang paling mudah dipahami.</w:t>
      </w:r>
    </w:p>
    <w:p>
      <w:pPr/>
      <w:r>
        <w:rPr>
          <w:lang w:val="id_ID" w:bidi="id_ID"/>
        </w:rPr>
      </w:r>
      <w:r>
        <w:rPr>
          <w:lang w:val="id_ID" w:bidi="id_ID"/>
        </w:rPr>
        <w:t>Pada langkah ini, kelompok akan menentukan adegan, karakter, dan latar belakang dari perikop ini. Kemudian kelompok akan membayangkan perikop ini.</w:t>
      </w:r>
    </w:p>
    <w:p>
      <w:pPr/>
      <w:r>
        <w:rPr>
          <w:lang w:val="id_ID" w:bidi="id_ID"/>
        </w:rPr>
      </w:r>
      <w:r>
        <w:rPr>
          <w:lang w:val="id_ID" w:bidi="id_ID"/>
        </w:rPr>
        <w:t>Kisah ini memiliki tiga adegan.</w:t>
      </w:r>
    </w:p>
    <w:p>
      <w:pPr/>
      <w:r>
        <w:rPr>
          <w:lang w:val="id_ID" w:bidi="id_ID"/>
        </w:rPr>
      </w:r>
      <w:r>
        <w:rPr>
          <w:b/>
          <w:lang w:val="id_ID" w:bidi="id_ID"/>
        </w:rPr>
        <w:t>Dalam adegan pertama:</w:t>
      </w:r>
      <w:r>
        <w:rPr>
          <w:lang w:val="id_ID" w:bidi="id_ID"/>
        </w:rPr>
        <w:t xml:space="preserve"> Yesus dan para murid-Nya melakukan perjalanan melalui Galilea. Yesus tidak ingin seorang pun tahu bahwa Dia berada di sana agar Dia bisa menghabiskan waktu untuk mengajar para murid-Nya. Dia mengatakan kepada mereka bahwa Dia akan dikhianati dan dibunuh, tetapi tiga hari kemudian Dia akan bangkit dari kematian. Para murid terlalu takut untuk bertanya kepada Yesus apa maksud-Nya.</w:t>
      </w:r>
    </w:p>
    <w:p>
      <w:pPr/>
      <w:r>
        <w:rPr>
          <w:lang w:val="id_ID" w:bidi="id_ID"/>
        </w:rPr>
      </w:r>
      <w:r>
        <w:rPr>
          <w:b/>
          <w:lang w:val="id_ID" w:bidi="id_ID"/>
        </w:rPr>
        <w:t>Dalam adegan kedua:</w:t>
      </w:r>
      <w:r>
        <w:rPr>
          <w:lang w:val="id_ID" w:bidi="id_ID"/>
        </w:rPr>
        <w:t xml:space="preserve"> Yesus dan murid-murid-Nya tiba di Kapernaum dan masuk ke satu rumah. Yesus bertanya kepada para murid-Nya apa yang mereka bicarakan di jalan, tetapi mereka tidak menjawab, karena mereka telah berdebat tentang siapa di antara mereka yang terbesar. Yesus memanggil murid-murid kepada-Nya dan mengatakan kepada mereka bahwa siapa pun yang ingin menjadi yang pertama, harus menjadi yang terakhir, dan menjadi hamba bagi semua yang lain. Yesus kemudian mengambil seorang anak kecil dan mengatakan kepada mereka, "Siapa pun yang menyambut anak kecil seperti ini, menyambut Aku dan menyambut Bapa yang mengutus Aku."</w:t>
      </w:r>
    </w:p>
    <w:p>
      <w:pPr/>
      <w:r>
        <w:rPr>
          <w:lang w:val="id_ID" w:bidi="id_ID"/>
        </w:rPr>
      </w:r>
      <w:r>
        <w:rPr>
          <w:b/>
          <w:lang w:val="id_ID" w:bidi="id_ID"/>
        </w:rPr>
        <w:t>Dalam adegan ketiga:</w:t>
      </w:r>
      <w:r>
        <w:rPr>
          <w:lang w:val="id_ID" w:bidi="id_ID"/>
        </w:rPr>
        <w:t xml:space="preserve"> Yohanes mengatakan kepada Yesus bahwa mereka melihat seseorang mengusir roh jahat dalam nama Yesus, dan menyuruhnya berhenti karena ia bukan salah satu dari murid-murid Yesus. Yesus berkata, "Jangan menghentikannya!" Siapa pun yang melakukan mukjizat dalam nama-Ku tidak akan mampu berbicara yang buruk tentang Aku segera sesudahnya. Siapa pun yang tidak melawan kita adalah kawan kita. Siapa pun yang bahkan memberikan kepadamu secangkir air karena Aku akan memperoleh upahnya."</w:t>
      </w:r>
    </w:p>
    <w:p>
      <w:pPr/>
      <w:r>
        <w:rPr>
          <w:lang w:val="id_ID" w:bidi="id_ID"/>
        </w:rPr>
      </w:r>
      <w:r>
        <w:rPr>
          <w:lang w:val="id_ID" w:bidi="id_ID"/>
        </w:rPr>
        <w:t>Yesus kemudian terus mengajar mereka. Dia berkata, "Lebih baik dilemparkan ke laut dengan satu batu kilangan besar yang digantungkan di lehermu daripada menyebabkan orang lain berdosa." Lebih baik kehilangan satu anggota tubuh tetapi hidup selamanya bersama Allah sebagai Rajamu daripada memiliki semua anggota tubuh dan dilemparkan ke neraka, dimana terdapat ulat-ulat dan yang apinya tidak pernah padam. Semua orang akan diuji. Garam baik untuk penyedap, tetapi jika garam kehilangan rasanya, bagaimana bisa mendapatkan kembali rasa asinnya? Kamu harus menjadi seperti garam satu bagi yang lain dan hidup dalam damai satu dengan yang lain."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Yohanes, salah satu murid Yesus, disebutkan namanya</w:t>
      </w:r>
    </w:p>
    <w:p>
      <w:pPr>
        <w:pStyle w:val="ListBullet"/>
        <w:spacing w:line="240" w:lineRule="auto"/>
        <w:ind w:left="720"/>
      </w:pPr>
      <w:r>
        <w:rPr>
          <w:lang w:val="id_ID" w:bidi="id_ID"/>
        </w:rPr>
      </w:r>
      <w:r>
        <w:rPr>
          <w:lang w:val="id_ID" w:bidi="id_ID"/>
        </w:rPr>
        <w:t>Seorang anak kecil</w:t>
      </w:r>
    </w:p>
    <w:p>
      <w:pPr/>
      <w:r>
        <w:rPr>
          <w:lang w:val="id_ID" w:bidi="id_ID"/>
        </w:rPr>
      </w:r>
      <w:r>
        <w:rPr>
          <w:lang w:val="id_ID" w:bidi="id_ID"/>
        </w:rPr>
        <w:t>Sebagai satu kelompok, perhatikan bagian-bagian ini dari latar belakang perikop: Selama bagian pertama dari perikop ini, Yesus dan para murid sedang berjalan kembali dari wilayah Kaisarea Filipi ke Kapernaum, melalui Galilea. Ketika mereka tiba di Kapernaum, mereka pergi ke satu rumah dan di sana mereka melanjutkan sisa percakapan mereka.</w:t>
      </w:r>
    </w:p>
    <w:p>
      <w:pPr/>
      <w:r>
        <w:rPr>
          <w:lang w:val="id_ID" w:bidi="id_ID"/>
        </w:rPr>
      </w:r>
      <w:r>
        <w:rPr>
          <w:lang w:val="id_ID" w:bidi="id_ID"/>
        </w:rPr>
        <w:t>Berhenti dan sebagai satu kelompok lihat peta Kaisarea Filipi ke Kapernaum. Lihatlah rute yang mungkin telah ditempuh Yesus dan murid-murid-Nya ketika mereka dalam perjalanan. Hentikan sejenak audio ini di sini.</w:t>
      </w:r>
    </w:p>
    <w:p>
      <w:pPr/>
      <w:r>
        <w:rPr>
          <w:lang w:val="id_ID" w:bidi="id_ID"/>
        </w:rPr>
      </w:r>
      <w:r>
        <w:rPr>
          <w:lang w:val="id_ID" w:bidi="id_ID"/>
        </w:rPr>
        <w:t>Ketika mereka dalam perjalanan, Yesus mengatakan kepada para murid-Nya bahwa Dia akan mati dan bangkit dari kematian. Para murid-Nya tidak memahami-Nya, dan takut bertanya kepada-Nya.</w:t>
      </w:r>
    </w:p>
    <w:p>
      <w:pPr/>
      <w:r>
        <w:rPr>
          <w:lang w:val="id_ID" w:bidi="id_ID"/>
        </w:rPr>
      </w:r>
      <w:r>
        <w:rPr>
          <w:lang w:val="id_ID" w:bidi="id_ID"/>
        </w:rPr>
        <w:t>Ketika mereka tiba di Kapernaum, mereka pergi ke satu rumah. Sangat mungkin ini adalah rumah Petrus, di mana Yesus sering tinggal. Yesus bertanya kepada para murid-Nya, "Apa yang kalian bicarakan di jalan?" Karena mereka telah berbicara tentang siapa di antara mereka yang paling besar, mereka tidak menjawab. Yesus memanggil murid-murid kepada-Nya dan mulai mengajar mereka. Yesus mengajarkan tentang beberapa hal, tetapi semuanya saling terhubung. Yesus mungkin menggunakan alat bantu memori seperti kata-kata dan gagasan-gagasan yang berulang untuk membantu menghubungkan ajaran-ajaran itu. Dia menyebut anak-anak kecil lebih dari sekali, Dia berbicara tentang melakukan banyak hal "dalam nama-Nya," Dia mendaftarkan bagian-bagian tubuh yang menyebabkan banyak orang berdosa, dan Dia mengulangi gagasan-gagasan seperti "neraka," "Kerajaan Allah," "api," dan "garam."</w:t>
      </w:r>
    </w:p>
    <w:p>
      <w:pPr/>
      <w:r>
        <w:rPr>
          <w:lang w:val="id_ID" w:bidi="id_ID"/>
        </w:rPr>
      </w:r>
      <w:r>
        <w:rPr>
          <w:lang w:val="id_ID" w:bidi="id_ID"/>
        </w:rPr>
        <w:t>Berhenti di sini dan diskusikan pertanyaan ini sebagai satu kelompok: Dengarkan kembali Markus 9:35–50. Kata-kata dan gagasan apa yang Anda dengar diulangi Yesus? Diskusikan bagaimana hal ini berbeda atau mirip dengan cara para guru agama dalam ajaran budaya Anda. Hentikan sejenak audio ini di sini.</w:t>
      </w:r>
    </w:p>
    <w:p>
      <w:pPr/>
      <w:r>
        <w:rPr>
          <w:lang w:val="id_ID" w:bidi="id_ID"/>
        </w:rPr>
      </w:r>
      <w:r>
        <w:rPr>
          <w:lang w:val="id_ID" w:bidi="id_ID"/>
        </w:rPr>
        <w:t xml:space="preserve">Yesus mengatakan kepada mereka bahwa yang terbesar adalah orang yang mengambil tempat terakhir dan menjadi hamba bagi semua yang lain. Ia mendekap seorang anak kecil di pelukan-Nya dan mengatakan kepada mereka bahwa siapa pun yang menyambut anak ini dalam nama-Nya, menyambut Dia, dan siapa pun yang menyambut Dia, menyambut Bapa yang mengutus-Nya. </w:t>
      </w:r>
    </w:p>
    <w:p>
      <w:pPr/>
      <w:r>
        <w:rPr>
          <w:lang w:val="id_ID" w:bidi="id_ID"/>
        </w:rPr>
      </w:r>
      <w:r>
        <w:rPr>
          <w:lang w:val="id_ID" w:bidi="id_ID"/>
        </w:rPr>
        <w:t>Yohanes mengatakan kepada Yesus bahwa mereka telah melihat seseorang mengusir setan dalam nama Yesus, dan mereka telah mengatakan kepadanya untuk berhenti karena ia bukanlah salah satu dari murid-murid. Perhatikan alur pikiran dan contoh-contoh dalam ajaran Yesus. Yesus berkata, "Jangan menghentikannya!" Siapa pun yang melakukan mukjizat dalam nama-Ku tidak akan mampu berbicara yang buruk tentang Aku segera sesudahnya. Siapa pun yang tidak melawan kita adalah kawan kita. Siapa pun yang bahkan memberikan kepadamu secangkir air karena Aku akan memperoleh upahnya."</w:t>
      </w:r>
    </w:p>
    <w:p>
      <w:pPr/>
      <w:r>
        <w:rPr>
          <w:lang w:val="id_ID" w:bidi="id_ID"/>
        </w:rPr>
      </w:r>
      <w:r>
        <w:rPr>
          <w:lang w:val="id_ID" w:bidi="id_ID"/>
        </w:rPr>
        <w:t>Berhenti di sini dan sebagai kelompok, diskusikan siapa yang dapat Anda beri secangkir air. Dalam budaya Anda, itu mungkin terlihat seperti membawa makanan kepada seseorang yang membutuhkan, atau membawa minuman yang menyegarkan jika cuacanya panas, atau mantel jika dingin. Ini bisa seperti menyambut seseorang ke rumah Anda untuk makan. Itu mungkin berarti membawa beberapa makanan atau pakaian kepada seseorang yang mungkin membutuhkan. Ketika Anda selesai berdiskusi, putuskan untuk siapa kalian akan melakukan ini, dan lakukanlah itu. Hentikan sejenak audio ini di sini.</w:t>
      </w:r>
    </w:p>
    <w:p>
      <w:pPr/>
      <w:r>
        <w:rPr>
          <w:lang w:val="id_ID" w:bidi="id_ID"/>
        </w:rPr>
      </w:r>
      <w:r>
        <w:rPr>
          <w:lang w:val="id_ID" w:bidi="id_ID"/>
        </w:rPr>
        <w:t>Yesus kemudian terus mengajar mereka. Dia berkata, "Lebih baik dilemparkan ke laut dengan batu kilangan besar yang digantungkan di lehermu daripada menyebabkan orang lain berdosa."</w:t>
      </w:r>
    </w:p>
    <w:p>
      <w:pPr/>
      <w:r>
        <w:rPr>
          <w:lang w:val="id_ID" w:bidi="id_ID"/>
        </w:rPr>
      </w:r>
      <w:r>
        <w:rPr>
          <w:lang w:val="id_ID" w:bidi="id_ID"/>
        </w:rPr>
        <w:t>Berhenti di sini dan lihat lagi gambar batu kilangan sebagai satu kelompok. Hentikan sejenak audio ini di sini.</w:t>
      </w:r>
    </w:p>
    <w:p>
      <w:pPr/>
      <w:r>
        <w:rPr>
          <w:lang w:val="id_ID" w:bidi="id_ID"/>
        </w:rPr>
      </w:r>
      <w:r>
        <w:rPr>
          <w:lang w:val="id_ID" w:bidi="id_ID"/>
        </w:rPr>
        <w:t xml:space="preserve">Lebih baik kehilangan satu anggota tubuh tetapi hidup selamanya bersama Allah sebagai Rajamu daripada memiliki semua anggota tubuh dan dilemparkan ke neraka, di mana terdapat ulat-ulat dan yang apinya tidak pernah padam. Semua orang akan diuji. Yesus mengatakan bahwa semua orang akan </w:t>
      </w:r>
      <w:r>
        <w:rPr>
          <w:b/>
          <w:lang w:val="id_ID" w:bidi="id_ID"/>
        </w:rPr>
        <w:t>diuji dengan api</w:t>
      </w:r>
      <w:r>
        <w:rPr>
          <w:lang w:val="id_ID" w:bidi="id_ID"/>
        </w:rPr>
        <w:t xml:space="preserve"> atau </w:t>
      </w:r>
      <w:r>
        <w:rPr>
          <w:b/>
          <w:lang w:val="id_ID" w:bidi="id_ID"/>
        </w:rPr>
        <w:t>digarami dengan api</w:t>
      </w:r>
      <w:r>
        <w:rPr>
          <w:lang w:val="id_ID" w:bidi="id_ID"/>
        </w:rPr>
        <w:t>. Orang-orang Yahudi memberikan kurban bakaran atau persembahan kepada Allah di bait suci mereka. Mereka harus membawa garam bersama dengan kurban yang dibakar di atas mezbah--karena kurban itu adalah daging dan garam menambahkan rasa serta mengawetkan daging. Garam yang Yesus bicarakan melambangkan komitmen kita kepada Yesus dan pemberitaan kabar baik tentang Yesus. "Digarami dengan api" berarti bahwa orang-orang akan menderita penganiayaan dan menjadi seperti kurban bagi Allah karena mereka berkomitmen kepada Allah. Anda bisa mengikuti terjemahan lain dan mengatakan bahwa semua orang akan diuji dengan api jika terlalu sulit untuk mengatakan bahwa semua orang akan digarami dengan api.</w:t>
      </w:r>
    </w:p>
    <w:p>
      <w:pPr/>
      <w:r>
        <w:rPr>
          <w:lang w:val="id_ID" w:bidi="id_ID"/>
        </w:rPr>
      </w:r>
      <w:r>
        <w:rPr>
          <w:lang w:val="id_ID" w:bidi="id_ID"/>
        </w:rPr>
        <w:t>Kemudian Yesus berkata, "Garam baik untuk penyedap, tetapi jika garam kehilangan rasanya, bagaimana bisa diasinkan lagi? Kamu harus menjadi seperti garam satu bagi yang lain dan hidup dalam damai satu dengan yang lain."</w:t>
      </w:r>
    </w:p>
    <w:p>
      <w:pPr/>
      <w:r>
        <w:rPr>
          <w:lang w:val="id_ID" w:bidi="id_ID"/>
        </w:rPr>
      </w:r>
      <w:r>
        <w:rPr>
          <w:lang w:val="id_ID" w:bidi="id_ID"/>
        </w:rPr>
        <w:t xml:space="preserve">Sekarang, kelompok harus membuat papan cerita, gambarkan, atau gunakan barang-barang untuk membayangkan perikop ini dan tindakan-tindakan yang ada di dalamnya.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satu versi audio dari Markus 9:30–50 dalam terjemahan yang paling mudah dipahami.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3 adegan.</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Yohanes, salah satu murid Yesus, disebutkan namanya</w:t>
      </w:r>
    </w:p>
    <w:p>
      <w:pPr>
        <w:pStyle w:val="ListBullet"/>
        <w:spacing w:line="240" w:lineRule="auto"/>
        <w:ind w:left="720"/>
      </w:pPr>
      <w:r>
        <w:rPr>
          <w:lang w:val="id_ID" w:bidi="id_ID"/>
        </w:rPr>
      </w:r>
      <w:r>
        <w:rPr>
          <w:lang w:val="id_ID" w:bidi="id_ID"/>
        </w:rPr>
        <w:t>Seorang anak kecil</w:t>
      </w:r>
    </w:p>
    <w:p>
      <w:pPr/>
      <w:r>
        <w:rPr>
          <w:lang w:val="id_ID" w:bidi="id_ID"/>
        </w:rPr>
      </w:r>
      <w:r>
        <w:rPr>
          <w:lang w:val="id_ID" w:bidi="id_ID"/>
        </w:rPr>
        <w:t>Sebagai satu kelompok, peragakan perikop ini dua kali. Anda harus peragakan perikop ini dalam bahasa Anda sendiri.</w:t>
      </w:r>
    </w:p>
    <w:p>
      <w:pPr/>
      <w:r>
        <w:rPr>
          <w:lang w:val="id_ID" w:bidi="id_ID"/>
        </w:rPr>
      </w:r>
      <w:r>
        <w:rPr>
          <w:lang w:val="id_ID" w:bidi="id_ID"/>
        </w:rPr>
        <w:t>Pertama, peragakan perikop ini tanpa berhenti. Perhatikan dialog, kelancaran, alur cerita, dan kronologi dari perikop ini. Pastikan agar Anda tidak melewatkan peragaan bagian-bagian yang sulit atau penting dari perikop ini. Bantulah satu sama lain untuk mengingat setiap bagian dari perikop ini.</w:t>
      </w:r>
    </w:p>
    <w:p>
      <w:pPr/>
      <w:r>
        <w:rPr>
          <w:lang w:val="id_ID" w:bidi="id_ID"/>
        </w:rPr>
      </w:r>
      <w:r>
        <w:rPr>
          <w:lang w:val="id_ID" w:bidi="id_ID"/>
        </w:rPr>
        <w:t>Hentikan sejenak audio ini di sini dan mulai peragakan perikop ini.</w:t>
      </w:r>
    </w:p>
    <w:p>
      <w:pPr/>
      <w:r>
        <w:rPr>
          <w:lang w:val="id_ID" w:bidi="id_ID"/>
        </w:rPr>
      </w:r>
      <w:r>
        <w:rPr>
          <w:lang w:val="id_ID" w:bidi="id_ID"/>
        </w:rPr>
        <w:t>Kelompok harus memperagakan perikop ini untuk kedua kalinya. Pada titik-titik tertentu dalam drama, berhenti sejenak dan tanyakan pada orang yang sedang memerankan karakter, "Apa yang Anda rasakan atau pikirkan?" Orang yang memerankan karakter harus menjawab apa yang kira-kira mereka rasakan atau pikirkan jika mereka menjadi karakter tersebut. Lalu lanjutkan dramanya.</w:t>
      </w:r>
    </w:p>
    <w:p>
      <w:pPr/>
      <w:r>
        <w:rPr>
          <w:lang w:val="id_ID" w:bidi="id_ID"/>
        </w:rPr>
      </w:r>
      <w:r>
        <w:rPr>
          <w:lang w:val="id_ID" w:bidi="id_ID"/>
        </w:rPr>
        <w:t>Hentikan sejenak audio ini di sini dan peragakan perikop ini untuk kedua kalinya.</w:t>
      </w:r>
    </w:p>
    <w:p>
      <w:pPr/>
      <w:r>
        <w:rPr>
          <w:lang w:val="id_ID" w:bidi="id_ID"/>
        </w:rPr>
      </w:r>
      <w:r>
        <w:rPr>
          <w:lang w:val="id_ID" w:bidi="id_ID"/>
        </w:rPr>
        <w:t>Berikut ini adalah contoh dari drama dan respons-respons yang diberikan.</w:t>
      </w:r>
    </w:p>
    <w:p>
      <w:pPr/>
      <w:r>
        <w:rPr>
          <w:lang w:val="id_ID" w:bidi="id_ID"/>
        </w:rPr>
      </w:r>
      <w:r>
        <w:rPr>
          <w:lang w:val="id_ID" w:bidi="id_ID"/>
        </w:rPr>
        <w:t>Yesus dan para murid-Nya melakukan perjalanan melalui Galilea. Ketika mereka dalam perjalanan, Yesus mengatakan kepada mereka sekali lagi bahwa Dia akan dikhianati, dibunuh, dan bangkit dari kematian. Para murid terlalu takut untuk bertanya kepada-Nya apa yang Ia maksudkan.</w:t>
      </w:r>
    </w:p>
    <w:p>
      <w:pPr/>
      <w:r>
        <w:rPr>
          <w:lang w:val="id_ID" w:bidi="id_ID"/>
        </w:rPr>
      </w:r>
      <w:r>
        <w:rPr>
          <w:lang w:val="id_ID" w:bidi="id_ID"/>
        </w:rPr>
        <w:t>Hentikan sejenak peragaannya. Tanyakan kepada para aktor yang memerankan murid-murid, "Apa yang kalian rasakan atau pikirkan?" Mengapa kalian terlalu takut untuk bertanya kepada Yesus akan apa yang Ia maksudkan?" Mereka mungkin menjawab dengan mengatakan hal-hal seperti, "Kami takut akan apa yang Yesus maksudkan," "Kami bingung dan tidak mengerti apa maksud Yesus," atau "Kami ingat terakhir kali kami berbicara tentang hal ini bersama Yesus dan Yesus menegur Petrus, sehingga kami terlalu takut untuk bertanya kepada Yesus apa yang Ia maksudkan." Lanjutkan peragaannya.</w:t>
      </w:r>
    </w:p>
    <w:p>
      <w:pPr/>
      <w:r>
        <w:rPr>
          <w:lang w:val="id_ID" w:bidi="id_ID"/>
        </w:rPr>
      </w:r>
      <w:r>
        <w:rPr>
          <w:lang w:val="id_ID" w:bidi="id_ID"/>
        </w:rPr>
        <w:t>Ketika mereka tiba di Kapernaum, mereka pergi ke satu rumah. Yesus bertanya kepada mereka apa yang mereka bicarakan di jalan. Para murid telah berdebat tentang siapa di antara mereka yang paling besar, sehingga mereka tidak menjawab. Yesus memanggil para murid-Nya kepada-Nya. Dia mengatakan kepada mereka bahwa yang terbesar adalah orang yang memilih untuk menjadi yang terakhir dan adalah seorang hamba bagi orang lain. Ia mendekap seorang anak kecil di dalam pelukan-Nya, dan mengatakan kepada anak itu bahwa siapa pun yang menyambut anak ini dalam nama-Nya, menyambut Yesus, dan siapa pun yang menyambut Yesus, menyambut Bapa yang mengutus-Nya.</w:t>
      </w:r>
    </w:p>
    <w:p>
      <w:pPr/>
      <w:r>
        <w:rPr>
          <w:lang w:val="id_ID" w:bidi="id_ID"/>
        </w:rPr>
      </w:r>
      <w:r>
        <w:rPr>
          <w:lang w:val="id_ID" w:bidi="id_ID"/>
        </w:rPr>
        <w:t>Hentikan sejenak peragaannya. Tanyakan kepada para aktor yang memerankan murid-murid, "Apa yang kalian rasakan atau pikirkan?" Mereka mungkin menjawab dengan mengatakan hal-hal seperti, "Malu dengan apa yang kami debatkan" atau "Pengertian kami tentang cara dunia bekerja sedang ditantang." Tanyakan kepada aktor yang memerankan Yesus, "Apa yang Anda rasakan atau pikirkan?" Orang itu mungkin menjawab dengan mengatakan hal-hal seperti, "Saya penasaran dengan apa yang mereka debatkan," atau "Saya ingin mengajarkan murid-muridku sesuatu yang penting," atau "Saya ingin mereka belajar rendah hati." Lanjutkan peragaannya.</w:t>
      </w:r>
    </w:p>
    <w:p>
      <w:pPr/>
      <w:r>
        <w:rPr>
          <w:lang w:val="id_ID" w:bidi="id_ID"/>
        </w:rPr>
      </w:r>
      <w:r>
        <w:rPr>
          <w:lang w:val="id_ID" w:bidi="id_ID"/>
        </w:rPr>
        <w:t>Salah satu murid, Yohanes, mengatakan kepada Yesus bahwa mereka melihat seseorang mengusir setan dalam nama Yesus. Mereka mengatakan kepada orang itu agar tidak mengusir setan karena dia bukan salah satu dari murid-murid Yesus. Yesus berkata, "Jangan lakukan itu! Tidak seorang pun yang telah melakukan mukjizat dalam nama-Ku dapat segera berbicara buruk tentang Aku. Siapa pun yang tidak melawan kita adalah kawan kita. Jika seseorang bahkan memberimu secangkir air karena Aku, mereka akan memperoleh upahnya."</w:t>
      </w:r>
    </w:p>
    <w:p>
      <w:pPr/>
      <w:r>
        <w:rPr>
          <w:lang w:val="id_ID" w:bidi="id_ID"/>
        </w:rPr>
      </w:r>
      <w:r>
        <w:rPr>
          <w:lang w:val="id_ID" w:bidi="id_ID"/>
        </w:rPr>
        <w:t>Yesus mengacu kembali pada anak yang sebelumnya, dengan berkata, "Tetapi jika kamu membuat salah satu dari anak-anak kecil ini tersandung, lebih baik bagimu jika kamu dilemparkan ke laut dengan satu beban berat melingkar di lehermu. Lebih baik bagimu untuk kehilangan beberapa anggota tubuh dan hidup selamanya daripada memiliki semua anggota tubuh dan masuk neraka, yang penuh dengan api dan ulat. Semua orang akan diuji dengan api. Garam adalah bumbu yang baik, tetapi jika kehilangan keasinannya, bagaimana kamu bisa mengasinkannya lagi? Kamu harus hidup dalam damai satu dengan yang lain."</w:t>
      </w:r>
    </w:p>
    <w:p>
      <w:pPr/>
      <w:r>
        <w:rPr>
          <w:lang w:val="id_ID" w:bidi="id_ID"/>
        </w:rPr>
      </w:r>
      <w:r>
        <w:rPr>
          <w:lang w:val="id_ID" w:bidi="id_ID"/>
        </w:rPr>
        <w:t>Hentikan sejenak peragaannya. Tanyakan kepada para aktor yang memerankan murid-murid, "Apa yang kalian rasakan atau pikirkan?" Orang-orang mungkin menjawab dengan mengatakan hal-hal seperti, "Penasaran tentang ajaran ini," atau "Bingung. Apakah kami benar-benar harus memenggal tangan atau kaki kami?" atau "Heran - Yesus sedang menantang cara kita berpikir tentang bagaimana seharusnya segala sesuatu terjadi."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9:30–50 dalam terjemahan yang paling mudah dipahami.</w:t>
      </w:r>
    </w:p>
    <w:p>
      <w:pPr/>
      <w:r>
        <w:rPr>
          <w:lang w:val="id_ID" w:bidi="id_ID"/>
        </w:rPr>
      </w:r>
      <w:r>
        <w:rPr>
          <w:lang w:val="id_ID" w:bidi="id_ID"/>
        </w:rPr>
        <w:t>Pada langkah ini, kelompok akan membahas istilah-istilah dan kata-kata kunci dalam perikop ini.</w:t>
      </w:r>
    </w:p>
    <w:p>
      <w:pPr/>
      <w:r>
        <w:rPr>
          <w:lang w:val="id_ID" w:bidi="id_ID"/>
        </w:rPr>
      </w:r>
      <w:r>
        <w:rPr>
          <w:lang w:val="id_ID" w:bidi="id_ID"/>
        </w:rPr>
        <w:t xml:space="preserve">Yesus dan </w:t>
      </w:r>
      <w:r>
        <w:rPr>
          <w:b/>
          <w:lang w:val="id_ID" w:bidi="id_ID"/>
        </w:rPr>
        <w:t>murid-murid</w:t>
      </w:r>
      <w:r>
        <w:rPr>
          <w:lang w:val="id_ID" w:bidi="id_ID"/>
        </w:rPr>
        <w:t xml:space="preserve">-Nya meninggalkan tempat mereka berada dan melakukan perjalanan melalui </w:t>
      </w:r>
      <w:r>
        <w:rPr>
          <w:b/>
          <w:lang w:val="id_ID" w:bidi="id_ID"/>
        </w:rPr>
        <w:t>Galilea</w:t>
      </w:r>
      <w:r>
        <w:rPr>
          <w:lang w:val="id_ID" w:bidi="id_ID"/>
        </w:rPr>
        <w:t xml:space="preserve">. Yesus tidak ingin siapa pun tahu bahwa Dia berada di sana, karena Dia ingin menghabiskan waktu bersama para murid-Nya. Murid-murid adalah para pengikut Yesus yang terdekat. Galilea adalah wilayah atau provinsi di bagian utara Israel. Gunakan kata-kata yang sama untuk murid-murid dan Galilea yang telah Anda gunakan di bagian-bagian lain dari Markus. Untuk informasi lebih lanjut tentang </w:t>
      </w:r>
      <w:hyperlink r:id="rId100">
        <w:r>
          <w:rPr>
            <w:lang w:val="id_ID" w:bidi="id_ID"/>
          </w:rPr>
          <w:rPr>
            <w:color w:val="0000EE"/>
            <w:u w:val="single"/>
          </w:rPr>
          <w:t>murid-murid</w:t>
        </w:r>
      </w:hyperlink>
      <w:r>
        <w:rPr>
          <w:lang w:val="id_ID" w:bidi="id_ID"/>
        </w:rPr>
        <w:t xml:space="preserve"> dan </w:t>
      </w:r>
      <w:hyperlink r:id="rId36">
        <w:r>
          <w:rPr>
            <w:lang w:val="id_ID" w:bidi="id_ID"/>
          </w:rPr>
          <w:rPr>
            <w:color w:val="0000EE"/>
            <w:u w:val="single"/>
          </w:rPr>
          <w:t>Galilea</w:t>
        </w:r>
      </w:hyperlink>
      <w:r>
        <w:rPr>
          <w:lang w:val="id_ID" w:bidi="id_ID"/>
        </w:rPr>
        <w:t>, lihat Daftar Kata Utama.</w:t>
      </w:r>
    </w:p>
    <w:p>
      <w:pPr/>
      <w:r>
        <w:rPr>
          <w:lang w:val="id_ID" w:bidi="id_ID"/>
        </w:rPr>
      </w:r>
      <w:r>
        <w:rPr>
          <w:lang w:val="id_ID" w:bidi="id_ID"/>
        </w:rPr>
        <w:t xml:space="preserve">Yesus berkata kepada para murid-Nya, "Anak </w:t>
      </w:r>
      <w:r>
        <w:rPr>
          <w:b/>
          <w:lang w:val="id_ID" w:bidi="id_ID"/>
        </w:rPr>
        <w:t>Manusia akan dikhianati</w:t>
      </w:r>
      <w:r>
        <w:rPr>
          <w:lang w:val="id_ID" w:bidi="id_ID"/>
        </w:rPr>
        <w:t xml:space="preserve"> dan dibunuh, tetapi akan bangkit dari kematian." Anak Manusia adalah istilah yang paling sering digunakan Yesus untuk diri-Nya sendiri. Ini menggambarkan seseorang yang kepada-Nya Allah berikan semua otoritas. Terjemahkan Anak Manusia dengan cara yang sama seperti yang telah Anda lakukan di bagian-bagian Markus sebelumnya. Untuk informasi lebih lanjut tentang </w:t>
      </w:r>
      <w:hyperlink r:id="rId92">
        <w:r>
          <w:rPr>
            <w:lang w:val="id_ID" w:bidi="id_ID"/>
          </w:rPr>
          <w:rPr>
            <w:color w:val="0000EE"/>
            <w:u w:val="single"/>
          </w:rPr>
          <w:t>Anak Manusia</w:t>
        </w:r>
      </w:hyperlink>
      <w:r>
        <w:rPr>
          <w:lang w:val="id_ID" w:bidi="id_ID"/>
        </w:rPr>
        <w:t>, lihat Daftar Kata Utama.</w:t>
      </w:r>
    </w:p>
    <w:p>
      <w:pPr/>
      <w:r>
        <w:rPr>
          <w:lang w:val="id_ID" w:bidi="id_ID"/>
        </w:rPr>
      </w:r>
      <w:r>
        <w:rPr>
          <w:lang w:val="id_ID" w:bidi="id_ID"/>
        </w:rPr>
        <w:t xml:space="preserve">Kemudian mereka tiba di </w:t>
      </w:r>
      <w:r>
        <w:rPr>
          <w:b/>
          <w:lang w:val="id_ID" w:bidi="id_ID"/>
        </w:rPr>
        <w:t>Kapernaum</w:t>
      </w:r>
      <w:r>
        <w:rPr>
          <w:lang w:val="id_ID" w:bidi="id_ID"/>
        </w:rPr>
        <w:t xml:space="preserve">. Kapernaum adalah satu kota perdagangan yang penting di tepi Danau Galilea. Terjemahkan Kapernaum dengan cara yang sama seperti yang Anda lakukan di bagian-bagian Markus sebelumnya. Untuk informasi lebih lanjut tentang </w:t>
      </w:r>
      <w:hyperlink r:id="rId47">
        <w:r>
          <w:rPr>
            <w:lang w:val="id_ID" w:bidi="id_ID"/>
          </w:rPr>
          <w:rPr>
            <w:color w:val="0000EE"/>
            <w:u w:val="single"/>
          </w:rPr>
          <w:t>Kapernaum</w:t>
        </w:r>
      </w:hyperlink>
      <w:r>
        <w:rPr>
          <w:lang w:val="id_ID" w:bidi="id_ID"/>
        </w:rPr>
        <w:t>, lihat di Daftar Kata Utama.</w:t>
      </w:r>
    </w:p>
    <w:p>
      <w:pPr/>
      <w:r>
        <w:rPr>
          <w:lang w:val="id_ID" w:bidi="id_ID"/>
        </w:rPr>
      </w:r>
      <w:r>
        <w:rPr>
          <w:lang w:val="id_ID" w:bidi="id_ID"/>
        </w:rPr>
        <w:t xml:space="preserve">Kemudian Yesus menempatkan seorang anak kecil di tengah kelompok dan Dia berkata, "Siapa pun yang menyambut seorang anak seperti ini </w:t>
      </w:r>
      <w:r>
        <w:rPr>
          <w:b/>
          <w:lang w:val="id_ID" w:bidi="id_ID"/>
        </w:rPr>
        <w:t>dalam nama-Ku</w:t>
      </w:r>
      <w:r>
        <w:rPr>
          <w:lang w:val="id_ID" w:bidi="id_ID"/>
        </w:rPr>
        <w:t xml:space="preserve"> atau </w:t>
      </w:r>
      <w:r>
        <w:rPr>
          <w:b/>
          <w:lang w:val="id_ID" w:bidi="id_ID"/>
        </w:rPr>
        <w:t>atas nama-Ku</w:t>
      </w:r>
      <w:r>
        <w:rPr>
          <w:lang w:val="id_ID" w:bidi="id_ID"/>
        </w:rPr>
        <w:t xml:space="preserve"> menyambut Aku." Ketika Yesus menggunakan frasa dalam nama-Ku, Dia sedang berbicara tentang kuasa atau otoritas-Nya untuk melakukan sesuatu. Gunakan kata atau frasa yang sama untuk "dalam nama-Ku" di seluruh Markus.</w:t>
      </w:r>
    </w:p>
    <w:p>
      <w:pPr/>
      <w:r>
        <w:rPr>
          <w:lang w:val="id_ID" w:bidi="id_ID"/>
        </w:rPr>
      </w:r>
      <w:r>
        <w:rPr>
          <w:lang w:val="id_ID" w:bidi="id_ID"/>
        </w:rPr>
        <w:t xml:space="preserve">Berhenti di sini dan diskusikan dalam satu kelompok kata atau frasa apa yang akan Anda gunakan untuk </w:t>
      </w:r>
      <w:r>
        <w:rPr>
          <w:b/>
          <w:lang w:val="id_ID" w:bidi="id_ID"/>
        </w:rPr>
        <w:t>dalam nama-Ku</w:t>
      </w:r>
      <w:r>
        <w:rPr>
          <w:lang w:val="id_ID" w:bidi="id_ID"/>
        </w:rPr>
        <w:t xml:space="preserve"> Hentikan sejenak audio ini di sini.</w:t>
      </w:r>
    </w:p>
    <w:p>
      <w:pPr/>
      <w:r>
        <w:rPr>
          <w:lang w:val="id_ID" w:bidi="id_ID"/>
        </w:rPr>
      </w:r>
      <w:r>
        <w:rPr>
          <w:lang w:val="id_ID" w:bidi="id_ID"/>
        </w:rPr>
        <w:t>Yohanes kemudian bertanya kepada Yesus, "</w:t>
      </w:r>
      <w:r>
        <w:rPr>
          <w:b/>
          <w:lang w:val="id_ID" w:bidi="id_ID"/>
        </w:rPr>
        <w:t>Guru</w:t>
      </w:r>
      <w:r>
        <w:rPr>
          <w:lang w:val="id_ID" w:bidi="id_ID"/>
        </w:rPr>
        <w:t xml:space="preserve">, kami melihat seseorang memakai nama-Mu untuk mengusir </w:t>
      </w:r>
      <w:r>
        <w:rPr>
          <w:b/>
          <w:lang w:val="id_ID" w:bidi="id_ID"/>
        </w:rPr>
        <w:t>setan</w:t>
      </w:r>
      <w:r>
        <w:rPr>
          <w:lang w:val="id_ID" w:bidi="id_ID"/>
        </w:rPr>
        <w:t xml:space="preserve">. </w:t>
      </w:r>
      <w:hyperlink r:id="rId174">
        <w:r>
          <w:rPr>
            <w:lang w:val="id_ID" w:bidi="id_ID"/>
          </w:rPr>
          <w:rPr>
            <w:color w:val="0000EE"/>
            <w:u w:val="single"/>
          </w:rPr>
          <w:t>Guru</w:t>
        </w:r>
      </w:hyperlink>
      <w:r>
        <w:rPr>
          <w:lang w:val="id_ID" w:bidi="id_ID"/>
        </w:rPr>
        <w:t xml:space="preserve"> adalah satu istilah yang penuh hormat yang digunakan untuk menyapa seseorang yang adalah seorang guru yang mengajarkan hal-hal tentang Allah dan yang memiliki murid-murid Gunakanlah kata yang sama untuk Guru yang telah Anda gunakan di bagian-bagian sebelumnya. Dalam kisah ini, kata setan digunakan, tetapi ini mempunyai arti yang sama dengan roh jahat atau roh najis. </w:t>
      </w:r>
      <w:hyperlink r:id="rId52">
        <w:r>
          <w:rPr>
            <w:lang w:val="id_ID" w:bidi="id_ID"/>
          </w:rPr>
          <w:rPr>
            <w:color w:val="0000EE"/>
            <w:u w:val="single"/>
          </w:rPr>
          <w:t>Roh jahat</w:t>
        </w:r>
      </w:hyperlink>
      <w:r>
        <w:rPr>
          <w:lang w:val="id_ID" w:bidi="id_ID"/>
        </w:rPr>
        <w:t xml:space="preserve"> atau </w:t>
      </w:r>
      <w:hyperlink r:id="rId62">
        <w:r>
          <w:rPr>
            <w:lang w:val="id_ID" w:bidi="id_ID"/>
          </w:rPr>
          <w:rPr>
            <w:color w:val="0000EE"/>
            <w:u w:val="single"/>
          </w:rPr>
          <w:t>setan</w:t>
        </w:r>
      </w:hyperlink>
      <w:r>
        <w:rPr>
          <w:lang w:val="id_ID" w:bidi="id_ID"/>
        </w:rPr>
        <w:t xml:space="preserve"> merujuk pada makhluk-makhluk rohani yang adalah utusan-utusan dan hamba-hamba Setan sebagai agen-agennya, dan berada di bawah otoritasnya. Makhluk-makhluk rohani ini memiliki kuasa untuk menindas seorang manusia dan bahkan mengendalikannya. Gunakan kata yang sama untuk setan yang telah Anda gunakan di bagian-bagian sebelumnya. </w:t>
      </w:r>
    </w:p>
    <w:p>
      <w:pPr/>
      <w:r>
        <w:rPr>
          <w:lang w:val="id_ID" w:bidi="id_ID"/>
        </w:rPr>
      </w:r>
      <w:r>
        <w:rPr>
          <w:lang w:val="id_ID" w:bidi="id_ID"/>
        </w:rPr>
        <w:t xml:space="preserve">Yesus berkata, "Jangan hentikan orang itu. Tidak seorang pun yang melakukan </w:t>
      </w:r>
      <w:r>
        <w:rPr>
          <w:b/>
          <w:lang w:val="id_ID" w:bidi="id_ID"/>
        </w:rPr>
        <w:t>mukjizat</w:t>
      </w:r>
      <w:r>
        <w:rPr>
          <w:lang w:val="id_ID" w:bidi="id_ID"/>
        </w:rPr>
        <w:t xml:space="preserve"> dalam nama-Ku atau dengan kuasa-Ku segera akan mampu berbicara jahat tentang Aku. Mukjizat mengacu pada tindakan penuh kuasa yang hanya bisa dilakukan Allah, dan mukjizat itu membuat orang-orang kagum akan Allah. Gunakan kata yang sama untuk mukjizat yang telah Anda gunakan di bagian-bagian sebelumnya. Untuk informasi lebih lanjut tentang </w:t>
      </w:r>
      <w:hyperlink r:id="rId299">
        <w:r>
          <w:rPr>
            <w:lang w:val="id_ID" w:bidi="id_ID"/>
          </w:rPr>
          <w:rPr>
            <w:color w:val="0000EE"/>
            <w:u w:val="single"/>
          </w:rPr>
          <w:t>mukjizat</w:t>
        </w:r>
      </w:hyperlink>
      <w:r>
        <w:rPr>
          <w:lang w:val="id_ID" w:bidi="id_ID"/>
        </w:rPr>
        <w:t xml:space="preserve">, lihat Daftar Kata Utama. </w:t>
      </w:r>
    </w:p>
    <w:p>
      <w:pPr/>
      <w:r>
        <w:rPr>
          <w:lang w:val="id_ID" w:bidi="id_ID"/>
        </w:rPr>
      </w:r>
      <w:r>
        <w:rPr>
          <w:lang w:val="id_ID" w:bidi="id_ID"/>
        </w:rPr>
        <w:t xml:space="preserve">Yesus melanjutkan dengan berkata, "Jika seseorang memberimu bahkan secangkir air karena kamu milik </w:t>
      </w:r>
      <w:r>
        <w:rPr>
          <w:b/>
          <w:lang w:val="id_ID" w:bidi="id_ID"/>
        </w:rPr>
        <w:t>Mesias</w:t>
      </w:r>
      <w:r>
        <w:rPr>
          <w:lang w:val="id_ID" w:bidi="id_ID"/>
        </w:rPr>
        <w:t xml:space="preserve">, atau </w:t>
      </w:r>
      <w:r>
        <w:rPr>
          <w:b/>
          <w:lang w:val="id_ID" w:bidi="id_ID"/>
        </w:rPr>
        <w:t>Kristus</w:t>
      </w:r>
      <w:r>
        <w:rPr>
          <w:lang w:val="id_ID" w:bidi="id_ID"/>
        </w:rPr>
        <w:t xml:space="preserve">, orang itu akan mendapat upahnya." Nama Yesus berarti "Allah menyelamatkan." Kristus adalah kata "Mesias" dalam bahasa Ibrani, dan ini berarti seseorang yang telah diurapi Allah, atau ditunjuk untuk suatu tugas khusus. Dalam Perjanjian Lama, nabi, imam, dan raja diurapi untuk tugas-tugas khusus. Yesus adalah semua itu, tetapi Markus melihat Yesus sebagai raja yang ditunjuk oleh Allah untuk suatu tugas khusus. Gunakan kata yang sama untuk Mesias atau Kristus yang telah Anda gunakan di bagian-bagian sebelumnya. Untuk informasi lebih lanjut tentang </w:t>
      </w:r>
      <w:hyperlink r:id="rId15">
        <w:r>
          <w:rPr>
            <w:lang w:val="id_ID" w:bidi="id_ID"/>
          </w:rPr>
          <w:rPr>
            <w:color w:val="0000EE"/>
            <w:u w:val="single"/>
          </w:rPr>
          <w:t>Mesias</w:t>
        </w:r>
      </w:hyperlink>
      <w:r>
        <w:rPr>
          <w:lang w:val="id_ID" w:bidi="id_ID"/>
        </w:rPr>
        <w:t xml:space="preserve"> atau </w:t>
      </w:r>
      <w:hyperlink r:id="rId16">
        <w:r>
          <w:rPr>
            <w:lang w:val="id_ID" w:bidi="id_ID"/>
          </w:rPr>
          <w:rPr>
            <w:color w:val="0000EE"/>
            <w:u w:val="single"/>
          </w:rPr>
          <w:t>Kristus</w:t>
        </w:r>
      </w:hyperlink>
      <w:r>
        <w:rPr>
          <w:lang w:val="id_ID" w:bidi="id_ID"/>
        </w:rPr>
        <w:t>, lihat Daftar Kata Utama.</w:t>
      </w:r>
    </w:p>
    <w:p>
      <w:pPr/>
      <w:r>
        <w:rPr>
          <w:lang w:val="id_ID" w:bidi="id_ID"/>
        </w:rPr>
      </w:r>
      <w:r>
        <w:rPr>
          <w:lang w:val="id_ID" w:bidi="id_ID"/>
        </w:rPr>
        <w:t xml:space="preserve">Yesus melanjutkan dengan mengatakan bahwa jika kita menyebabkan seseorang yang percaya kepada-Nya jatuh ke dalam dosa atau melakukan satu dosa, lebih baik sebuah batu kilangan besar digantung di leher </w:t>
      </w:r>
      <w:r>
        <w:rPr>
          <w:b/>
          <w:lang w:val="id_ID" w:bidi="id_ID"/>
        </w:rPr>
        <w:t>kita.</w:t>
      </w:r>
      <w:r>
        <w:rPr>
          <w:lang w:val="id_ID" w:bidi="id_ID"/>
        </w:rPr>
        <w:t xml:space="preserve"> Batu kilangan adalah satu batu yang beratnya sekitar 200 kilogram. Batu ini bundar, dengan lubang di tengah, dan digunakan untuk menggiling gandum. Seekor keledai mendorong sebuah palang yang terikat pada sebuah batu untuk memutar batu kilangan.</w:t>
      </w:r>
    </w:p>
    <w:p>
      <w:pPr/>
      <w:r>
        <w:rPr>
          <w:lang w:val="id_ID" w:bidi="id_ID"/>
        </w:rPr>
      </w:r>
      <w:r>
        <w:rPr>
          <w:lang w:val="id_ID" w:bidi="id_ID"/>
        </w:rPr>
        <w:t>Berhenti di sini dan tunjukkan gambar atau foto batu kilangan kepada tim penerjemah Anda. Hentikan sejenak audio ini di sini.</w:t>
      </w:r>
    </w:p>
    <w:p>
      <w:pPr/>
      <w:r>
        <w:rPr>
          <w:lang w:val="id_ID" w:bidi="id_ID"/>
        </w:rPr>
      </w:r>
      <w:r>
        <w:rPr>
          <w:lang w:val="id_ID" w:bidi="id_ID"/>
        </w:rPr>
        <w:t xml:space="preserve">Yesus melanjutkan dengan mengatakan bahwa kita harus melakukan apa saja agar tidak berdosa, bahkan dengan memotong tangan atau kaki kita. Lebih baik masuk ke dalam kehidupan kekal dengan hanya satu kaki atau satu tangan daripada dilemparkan ke neraka dengan dua </w:t>
      </w:r>
      <w:r>
        <w:rPr>
          <w:b/>
          <w:lang w:val="id_ID" w:bidi="id_ID"/>
        </w:rPr>
        <w:t>kaki</w:t>
      </w:r>
      <w:r>
        <w:rPr>
          <w:lang w:val="id_ID" w:bidi="id_ID"/>
        </w:rPr>
        <w:t xml:space="preserve"> atau dua tangan. Neraka adalah nama tempat di mana orang-orang yang tidak percaya akan ke sana di hari kiamat untuk dihukum. Setan dan para malaikatnya juga akan pergi ke sana. Akan ada api yang menyala selamanya di sana. Nabi-nabi Yahudi menggambarkan neraka, atau tempat hukuman, sebagai satu tempat di mana cacing-cacing dan api menyiksa orang-orang selamanya.</w:t>
      </w:r>
    </w:p>
    <w:p>
      <w:pPr/>
      <w:r>
        <w:rPr>
          <w:lang w:val="id_ID" w:bidi="id_ID"/>
        </w:rPr>
      </w:r>
      <w:r>
        <w:rPr>
          <w:lang w:val="id_ID" w:bidi="id_ID"/>
        </w:rPr>
        <w:t xml:space="preserve">Berhenti di sini dan diskusikan dalam satu kelompok kata atau frasa apa yang akan Anda gunakan untuk </w:t>
      </w:r>
      <w:r>
        <w:rPr>
          <w:b/>
          <w:lang w:val="id_ID" w:bidi="id_ID"/>
        </w:rPr>
        <w:t>neraka</w:t>
      </w:r>
      <w:r>
        <w:rPr>
          <w:lang w:val="id_ID" w:bidi="id_ID"/>
        </w:rPr>
        <w:t xml:space="preserve">. Lihat kata </w:t>
      </w:r>
      <w:hyperlink r:id="rId300">
        <w:r>
          <w:rPr>
            <w:lang w:val="id_ID" w:bidi="id_ID"/>
          </w:rPr>
          <w:rPr>
            <w:color w:val="0000EE"/>
            <w:u w:val="single"/>
          </w:rPr>
          <w:t>neraka</w:t>
        </w:r>
      </w:hyperlink>
      <w:r>
        <w:rPr>
          <w:lang w:val="id_ID" w:bidi="id_ID"/>
        </w:rPr>
        <w:t xml:space="preserve"> di Daftar Kata Utama untuk informasi lebih lanjut. Hentikan sejenak audio ini di sini. Gunakan kata yang sama untuk neraka di seluruh kitab Markus.</w:t>
      </w:r>
    </w:p>
    <w:p>
      <w:pPr/>
      <w:r>
        <w:rPr>
          <w:lang w:val="id_ID" w:bidi="id_ID"/>
        </w:rPr>
      </w:r>
      <w:r>
        <w:rPr>
          <w:lang w:val="id_ID" w:bidi="id_ID"/>
        </w:rPr>
        <w:t xml:space="preserve">Gunakan kata yang sama untuk </w:t>
      </w:r>
      <w:r>
        <w:rPr>
          <w:b/>
          <w:lang w:val="id_ID" w:bidi="id_ID"/>
        </w:rPr>
        <w:t>cacing</w:t>
      </w:r>
      <w:r>
        <w:rPr>
          <w:lang w:val="id_ID" w:bidi="id_ID"/>
        </w:rPr>
        <w:t xml:space="preserve"> yang Anda gunakan untuk cacing yang memakan tubuh manusia yang mati.</w:t>
      </w:r>
    </w:p>
    <w:p>
      <w:pPr/>
      <w:r>
        <w:rPr>
          <w:lang w:val="id_ID" w:bidi="id_ID"/>
        </w:rPr>
      </w:r>
      <w:r>
        <w:rPr>
          <w:lang w:val="id_ID" w:bidi="id_ID"/>
        </w:rPr>
        <w:t>Dalam kisah ini, Yesus berbicara tentang banyak cacing.</w:t>
      </w:r>
    </w:p>
    <w:p>
      <w:pPr/>
      <w:r>
        <w:rPr>
          <w:lang w:val="id_ID" w:bidi="id_ID"/>
        </w:rPr>
      </w:r>
      <w:r>
        <w:rPr>
          <w:lang w:val="id_ID" w:bidi="id_ID"/>
        </w:rPr>
        <w:t xml:space="preserve">Yesus juga berbicara tentang memasuki </w:t>
      </w:r>
      <w:r>
        <w:rPr>
          <w:b/>
          <w:lang w:val="id_ID" w:bidi="id_ID"/>
        </w:rPr>
        <w:t>kerajaan Allah</w:t>
      </w:r>
      <w:r>
        <w:rPr>
          <w:lang w:val="id_ID" w:bidi="id_ID"/>
        </w:rPr>
        <w:t xml:space="preserve">. Kerajaan adalah tempat di mana seorang raja memerintah sekelompok orang. Kerajaan Allah dalam Perjanjian Baru mengacu pada waktu ketika Allah datang untuk memerintah—pemerintahan dan kekuasaan-Nya yang dimulai dengan pelayanan Yesus di bumi serta penerimaan orang-orang terhadap-Nya. Kelak, Kerajaan yang sempurna akan datang. Gunakan kata-kata yang sama untuk kerajaan Allah yang telah Anda gunakan di bagian-bagian sebelumnya. Untuk informasi lebih lanjut tentang </w:t>
      </w:r>
      <w:hyperlink r:id="rId37">
        <w:r>
          <w:rPr>
            <w:lang w:val="id_ID" w:bidi="id_ID"/>
          </w:rPr>
          <w:rPr>
            <w:color w:val="0000EE"/>
            <w:u w:val="single"/>
          </w:rPr>
          <w:t>kerajaan Allah</w:t>
        </w:r>
      </w:hyperlink>
      <w:r>
        <w:rPr>
          <w:lang w:val="id_ID" w:bidi="id_ID"/>
        </w:rPr>
        <w:t xml:space="preserve">, lihat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9:30–50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01">
        <w:r>
          <w:rPr>
            <w:lang w:val="id_ID" w:bidi="id_ID"/>
          </w:rPr>
          <w:rPr>
            <w:color w:val="0000EE"/>
            <w:u w:val="single"/>
          </w:rPr>
          <w:t>Dengar dan Renungkan</w:t>
        </w:r>
      </w:hyperlink>
      <w:r>
        <w:rPr>
          <w:lang w:val="id_ID" w:bidi="id_ID"/>
        </w:rPr>
        <w:t xml:space="preserve"> (812 KB)</w:t>
      </w:r>
      <w:r>
        <w:rPr>
          <w:lang w:val="id_ID" w:bidi="id_ID"/>
        </w:rPr>
      </w:r>
    </w:p>
    <w:p>
      <w:pPr>
        <w:pStyle w:val="ListBullet"/>
        <w:spacing w:line="240" w:lineRule="auto"/>
        <w:ind w:left="720"/>
      </w:pPr>
      <w:r>
        <w:rPr>
          <w:lang w:val="id_ID" w:bidi="id_ID"/>
        </w:rPr>
      </w:r>
      <w:hyperlink r:id="rId302">
        <w:r>
          <w:rPr>
            <w:lang w:val="id_ID" w:bidi="id_ID"/>
          </w:rPr>
          <w:rPr>
            <w:color w:val="0000EE"/>
            <w:u w:val="single"/>
          </w:rPr>
          <w:t>Menyiapkan Panggung</w:t>
        </w:r>
      </w:hyperlink>
      <w:r>
        <w:rPr>
          <w:lang w:val="id_ID" w:bidi="id_ID"/>
        </w:rPr>
        <w:t xml:space="preserve"> (7.8 MB)</w:t>
      </w:r>
      <w:r>
        <w:rPr>
          <w:lang w:val="id_ID" w:bidi="id_ID"/>
        </w:rPr>
      </w:r>
    </w:p>
    <w:p>
      <w:pPr>
        <w:pStyle w:val="ListBullet"/>
        <w:spacing w:line="240" w:lineRule="auto"/>
        <w:ind w:left="720"/>
      </w:pPr>
      <w:r>
        <w:rPr>
          <w:lang w:val="id_ID" w:bidi="id_ID"/>
        </w:rPr>
      </w:r>
      <w:hyperlink r:id="rId303">
        <w:r>
          <w:rPr>
            <w:lang w:val="id_ID" w:bidi="id_ID"/>
          </w:rPr>
          <w:rPr>
            <w:color w:val="0000EE"/>
            <w:u w:val="single"/>
          </w:rPr>
          <w:t>Menjelaskan Adegan</w:t>
        </w:r>
      </w:hyperlink>
      <w:r>
        <w:rPr>
          <w:lang w:val="id_ID" w:bidi="id_ID"/>
        </w:rPr>
        <w:t xml:space="preserve"> (6.7 MB)</w:t>
      </w:r>
      <w:r>
        <w:rPr>
          <w:lang w:val="id_ID" w:bidi="id_ID"/>
        </w:rPr>
      </w:r>
    </w:p>
    <w:p>
      <w:pPr>
        <w:pStyle w:val="ListBullet"/>
        <w:spacing w:line="240" w:lineRule="auto"/>
        <w:ind w:left="720"/>
      </w:pPr>
      <w:r>
        <w:rPr>
          <w:lang w:val="id_ID" w:bidi="id_ID"/>
        </w:rPr>
      </w:r>
      <w:hyperlink r:id="rId304">
        <w:r>
          <w:rPr>
            <w:lang w:val="id_ID" w:bidi="id_ID"/>
          </w:rPr>
          <w:rPr>
            <w:color w:val="0000EE"/>
            <w:u w:val="single"/>
          </w:rPr>
          <w:t>Memperagakan Bacaan</w:t>
        </w:r>
      </w:hyperlink>
      <w:r>
        <w:rPr>
          <w:lang w:val="id_ID" w:bidi="id_ID"/>
        </w:rPr>
        <w:t xml:space="preserve"> (4.3 MB)</w:t>
      </w:r>
      <w:r>
        <w:rPr>
          <w:lang w:val="id_ID" w:bidi="id_ID"/>
        </w:rPr>
      </w:r>
    </w:p>
    <w:p>
      <w:pPr>
        <w:pStyle w:val="ListBullet"/>
        <w:spacing w:line="240" w:lineRule="auto"/>
        <w:ind w:left="720"/>
      </w:pPr>
      <w:r>
        <w:rPr>
          <w:lang w:val="id_ID" w:bidi="id_ID"/>
        </w:rPr>
      </w:r>
      <w:hyperlink r:id="rId305">
        <w:r>
          <w:rPr>
            <w:lang w:val="id_ID" w:bidi="id_ID"/>
          </w:rPr>
          <w:rPr>
            <w:color w:val="0000EE"/>
            <w:u w:val="single"/>
          </w:rPr>
          <w:t>Melengkapi yang Kurang</w:t>
        </w:r>
      </w:hyperlink>
      <w:r>
        <w:rPr>
          <w:lang w:val="id_ID" w:bidi="id_ID"/>
        </w:rPr>
        <w:t xml:space="preserve"> (5.2 MB)</w:t>
      </w:r>
      <w:r>
        <w:rPr>
          <w:lang w:val="id_ID" w:bidi="id_ID"/>
        </w:rPr>
      </w:r>
    </w:p>
    <w:p>
      <w:pPr>
        <w:pStyle w:val="ListBullet"/>
        <w:spacing w:line="240" w:lineRule="auto"/>
        <w:ind w:left="720"/>
      </w:pPr>
      <w:r>
        <w:rPr>
          <w:lang w:val="id_ID" w:bidi="id_ID"/>
        </w:rPr>
      </w:r>
      <w:hyperlink r:id="rId306">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10:1–12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10:1–12 dan renungkan di dalam hati Anda.</w:t>
      </w:r>
    </w:p>
    <w:p>
      <w:pPr/>
      <w:r>
        <w:rPr>
          <w:lang w:val="id_ID" w:bidi="id_ID"/>
        </w:rPr>
      </w:r>
      <w:r>
        <w:rPr>
          <w:lang w:val="id_ID" w:bidi="id_ID"/>
        </w:rPr>
        <w:t xml:space="preserve">Dengarkan versi audio dari Markus 10:1–12 sebanyak tiga kali, dalam tiga terjemahan yang berbeda, jika memungkinkan. Kemudian, sebagai satu kelompok, bahaslah pertanyaan-pertanyaan berikut: </w:t>
      </w:r>
    </w:p>
    <w:p>
      <w:pPr>
        <w:pStyle w:val="ListNumber"/>
        <w:numPr>
          <w:ilvl w:val="0"/>
          <w:numId w:val="50"/>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 xml:space="preserve">Apa yang diceritakan perikop ini kepada kita tentang Allah atau Yesus? </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satu versi audio dari Markus 10:1–12 dalam terjemahan yang paling mudah dipahami.</w:t>
      </w:r>
    </w:p>
    <w:p>
      <w:pPr/>
      <w:r>
        <w:rPr>
          <w:lang w:val="id_ID" w:bidi="id_ID"/>
        </w:rPr>
      </w:r>
      <w:r>
        <w:rPr>
          <w:lang w:val="id_ID" w:bidi="id_ID"/>
        </w:rPr>
        <w:t>Yesus meninggalkan Galilea dan mulai berangkat ke selatan dalam perjalanan-Nya ke Yerusalem. Ia melakukan perjalanan melalui pegunungan Samaria dan pergi ke timur Sungai Yordan. Dia telah berada di sebelah timur Sungai Yordan, sebelum mengunjungi Yohanes, sepupu-Nya. Kami tidak yakin urutan yang tepat saat Dia pergi ke setiap tempat. Namun kita tahu bahwa sangat mungkin di setiap tempat ke mana Dia pergi, kerumunan orang (atau, banyak orang) berkumpul di sekeliling-Nya.</w:t>
      </w:r>
    </w:p>
    <w:p>
      <w:pPr/>
      <w:r>
        <w:rPr>
          <w:lang w:val="id_ID" w:bidi="id_ID"/>
        </w:rPr>
      </w:r>
      <w:r>
        <w:rPr>
          <w:lang w:val="id_ID" w:bidi="id_ID"/>
        </w:rPr>
        <w:t>Berhenti di sini dan tunjukkan peta Galilea, Yudea, Samaria, dan wilayah di sebelah timur Sungai Yordan, yang disebut Perea. Hentikan sejenak audio ini di sini.</w:t>
      </w:r>
    </w:p>
    <w:p>
      <w:pPr/>
      <w:r>
        <w:rPr>
          <w:lang w:val="id_ID" w:bidi="id_ID"/>
        </w:rPr>
      </w:r>
      <w:r>
        <w:rPr>
          <w:lang w:val="id_ID" w:bidi="id_ID"/>
        </w:rPr>
        <w:t xml:space="preserve">Dalam bagian ini, Yesus juga berada di daerah yang diperintah Raja Herodes atau Herodes Antipas. Yohanes Pembaptis berkhotbah di daerah yang sama di mana Raja Herodes memerintah. Yohanes dipenjara karena ia mengatakan kepada Raja Herodes bahwa perceraian dan pernikahan ulangnya dengan istri saudaranya adalah salah. Orang-orang Farisi, atau para pemimpin agama Yahudi, ingin agar Yesus berhenti mengajar. Mereka tahu bahwa jika mereka dapat membuat Yesus mengucapkan sesuatu melawan Raja Herodes, Raja Herodes juga akan menangkap Yesus. Mereka meminta pendapat Yesus tentang perceraian--atau ketika suami dan istri berpisah secara permanen. Berbagai jenis pemimpin agama Yahudi memercayai hal-hal yang berbeda tentang apa yang dimaksudkan Musa dalam Ulangan ketika ia menjelaskan hukum agama Yahudi tentang perceraian. Dalam kitab Ulangan, Musa mengatakan bahwa seorang laki-laki dapat menceraikan istrinya dalam situasi-situasi tertentu. Dalam budaya Yahudi, seorang laki-laki dapat menceraikan istrinya hanya dengan menulis surat kepada istrinya di depan para saksi tanpa keterlibatan pemerintah secara hukum. Setiap sekte agama memiliki keyakinan yang berbeda tentang alasan-alasan apa yang baik untuk perceraian. Beberapa orang meyakini bahwa hanya jika perempuan melakukan perzinaan--atau melakukan hubungan seksual dengan seseorang selain suaminya--merupakan alasan yang baik untuk perceraian. Yang lain meyakini bahwa seorang istri hanya perlu mengecewakan suaminya agar sang suami menceraikannya. Kelompok lain percaya bahwa jika suami menemukan seorang perempuan yang lebih menyenangkan dari istrinya, ia dapat menceraikannya. Setiap kepercayaan berpusat di sekitar rasa bersalah dari perempuan, atau istri itu. Para pemimpin agama mendengarkan dengan cermat jawaban Yesus dengan harapan bahwa Dia akan mengatakan sesuatu yang akan menyinggung Raja Herodes dan membuat-Nya ditangkap. </w:t>
      </w:r>
    </w:p>
    <w:p>
      <w:pPr/>
      <w:r>
        <w:rPr>
          <w:lang w:val="id_ID" w:bidi="id_ID"/>
        </w:rPr>
      </w:r>
      <w:r>
        <w:rPr>
          <w:lang w:val="id_ID" w:bidi="id_ID"/>
        </w:rPr>
        <w:t>Berhenti di sini dan diskusikan pertanyaan ini sebagai satu kelompok: Aturan-aturan apa saja dalam budaya Anda tentang pernikahan? Apakah aturan-aturan ini dari para pemimpin agama Anda, dari para pemimpin politik Anda, atau dari para kepala suku Anda? Adakah kata-kata lain untuk setiap jenis aturan ini? Hentikan sejenak audio ini di sini.</w:t>
      </w:r>
    </w:p>
    <w:p>
      <w:pPr/>
      <w:r>
        <w:rPr>
          <w:lang w:val="id_ID" w:bidi="id_ID"/>
        </w:rPr>
      </w:r>
      <w:r>
        <w:rPr>
          <w:lang w:val="id_ID" w:bidi="id_ID"/>
        </w:rPr>
        <w:t>Yesus tidak jatuh ke dalam perangkap para pemimpin agama. Sebaliknya, Dia bertanya tentang apa yang dikatakan Musa. Yesus tidak mengatakan apakah perceraian itu benar atau tidak. Namun, Yesus setuju dengan Musa. Musa menoleransi perceraian karena orang-orang itu jahat. Yesus mengatakan bahwa orang-orang memiliki "hati yang keras," yang berarti bahwa orang-orang tidak ingin mengikuti kehendak Allah. Musa mengizinkan laki-laki untuk menulis surat cerai untuk istrinya, tetapi perceraian bukanlah hal yang baik. Musa menulis hukum ini untuk melindungi perempuan dalam pernikahan yang buruk dengan memberikan mereka satu jalan keluar dari pernikahan.</w:t>
      </w:r>
    </w:p>
    <w:p>
      <w:pPr/>
      <w:r>
        <w:rPr>
          <w:lang w:val="id_ID" w:bidi="id_ID"/>
        </w:rPr>
      </w:r>
      <w:r>
        <w:rPr>
          <w:lang w:val="id_ID" w:bidi="id_ID"/>
        </w:rPr>
        <w:t>Yesus kemudian mengingatkan pendengar-Nya tentang penciptaan dan bagaimana Allah merancang laki-laki dan perempuan. Ia ingin menunjukkan kepada mereka hal yang paling penting, bahwa Allah merencanakan pernikahan sebagai satu persatuan yang permanen antara suami dan istri. Dia merencanakannya sejak awal dunia. Yesus lalu memberikan perintah---"Jangan biarkan seorang pun memisahkan, atau memutuskan, apa yang telah disatukan Allah." Yesus menunjukkan di sini bahwa Dia adalah Juruselamat Yang Dijanjikan, dan Dia memiliki otoritas tertinggi dari Allah dalam hal ini. Yesus menunjukkan bahwa Dia tidak menyukai perceraian.</w:t>
      </w:r>
    </w:p>
    <w:p>
      <w:pPr/>
      <w:r>
        <w:rPr>
          <w:lang w:val="id_ID" w:bidi="id_ID"/>
        </w:rPr>
      </w:r>
      <w:r>
        <w:rPr>
          <w:lang w:val="id_ID" w:bidi="id_ID"/>
        </w:rPr>
        <w:t>Sekali lagi, Yesus masuk ke satu rumah dan mengajar para murid-Nya ketika mereka sendirian dan jauh dari kerumunan. Yesus memperjelas bahwa baik laki-laki maupun perempuan melakukan perzinahan ketika mereka bercerai dan kemudian menikah lagi dengan orang lain. Sebelum Yesus mengatakannya, para pemimpin agama meyakini bahwa hanya perempuan yang berdosa ketika mereka berzina terhadap laki-laki. Dalam pernyataan ini, Yesus menempatkan laki-laki dan perempuan pada tingkat yang sama. Baik laki-laki maupun perempuan harus mematuhi aturan-aturan yang sama.</w:t>
      </w:r>
    </w:p>
    <w:p>
      <w:pPr/>
      <w:r>
        <w:rPr>
          <w:lang w:val="id_ID" w:bidi="id_ID"/>
        </w:rPr>
      </w:r>
      <w:r>
        <w:rPr>
          <w:lang w:val="id_ID" w:bidi="id_ID"/>
        </w:rPr>
        <w:t>Berhenti di sini dan diskusikan pertanyaan ini sebagai satu kelompok: Aturan-aturan apa saja dalam budaya Anda tentang perceraian? Apakah perceraian disetujui oleh kelompok-kelompok agama, atau kelompok-kelompok politik? Apa yang orang-orang dalam budaya Anda katakan tentang laki-laki dan perempuan ketika mereka bercerai? Bagaimana mereka diperlakukan?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satu versi audio dari Markus 10:1–12 dalam terjemahan yang paling mudah dipahami. </w:t>
      </w:r>
    </w:p>
    <w:p>
      <w:pPr/>
      <w:r>
        <w:rPr>
          <w:lang w:val="id_ID" w:bidi="id_ID"/>
        </w:rPr>
      </w:r>
      <w:r>
        <w:rPr>
          <w:lang w:val="id_ID" w:bidi="id_ID"/>
        </w:rPr>
        <w:t>Pada langkah ini, kelompok akan menentukan adegan, karakter, dan latar belakang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melakukan perjalanan ke Yudea dari Kapernaum dan kerumunan orang berkumpul di sekitar-Nya seperti biasa. Yesus berada di sebelah timur Sungai Yordan sekarang.</w:t>
      </w:r>
    </w:p>
    <w:p>
      <w:pPr/>
      <w:r>
        <w:rPr>
          <w:lang w:val="id_ID" w:bidi="id_ID"/>
        </w:rPr>
      </w:r>
      <w:r>
        <w:rPr>
          <w:b/>
          <w:lang w:val="id_ID" w:bidi="id_ID"/>
        </w:rPr>
        <w:t>Dalam adegan kedua:</w:t>
      </w:r>
      <w:r>
        <w:rPr>
          <w:lang w:val="id_ID" w:bidi="id_ID"/>
        </w:rPr>
        <w:t xml:space="preserve"> Orang-orang Farisi datang dan mencoba menjebak Yesus dengan mengajukan satu pertanyaan kepada-Nya: Haruskah seorang laki-laki diizinkan untuk menceraikan istrinya? Herodes menceraikan istrinya dan menikah kembali, sehingga orang-orang Farisi berharap bahwa Yesus akan mengatakan Herodes bersalah. Orang-orang Farisi kemudian dapat menggunakan hal ini untuk mencoba menyingkirkan Yesus. Namun, Yesus merujuk pada hukum Musa dalam Perjanjian Lama. Dia melanjutkan dengan berbicara tentang tujuan awal Allah tentang pernikahan, dan berakhir dengan mengatakan bahwa Allah telah menempatkan suami dan istri bersama dalam pernikahan dan kita tidak boleh bercerai.</w:t>
      </w:r>
    </w:p>
    <w:p>
      <w:pPr/>
      <w:r>
        <w:rPr>
          <w:lang w:val="id_ID" w:bidi="id_ID"/>
        </w:rPr>
      </w:r>
      <w:r>
        <w:rPr>
          <w:b/>
          <w:lang w:val="id_ID" w:bidi="id_ID"/>
        </w:rPr>
        <w:t>Dalam adegan ketiga:</w:t>
      </w:r>
      <w:r>
        <w:rPr>
          <w:lang w:val="id_ID" w:bidi="id_ID"/>
        </w:rPr>
        <w:t xml:space="preserve"> Yesus masuk ke satu rumah sendirian bersama para murid-Nya. Di sinilah Dia mengajar mereka lebih banyak hal tentang perceraian. Para murid-Nya bertanya kepada Yesus lebih lanjut tentang hal tersebut. Yesus mengatakan bahwa baik -laki maupun perempuan berbuat dosa dengan melakukan perzinaan ketika mereka bercerai dan menikah lagi.</w:t>
      </w:r>
    </w:p>
    <w:p>
      <w:pPr/>
      <w:r>
        <w:rPr>
          <w:lang w:val="id_ID" w:bidi="id_ID"/>
        </w:rPr>
      </w:r>
      <w:r>
        <w:rPr>
          <w:lang w:val="id_ID" w:bidi="id_ID"/>
        </w:rPr>
        <w:t>Para karakter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Kerumunan orang yang berkumpul di sekitar Yesus</w:t>
      </w:r>
    </w:p>
    <w:p>
      <w:pPr>
        <w:pStyle w:val="ListBullet"/>
        <w:spacing w:line="240" w:lineRule="auto"/>
        <w:ind w:left="720"/>
      </w:pPr>
      <w:r>
        <w:rPr>
          <w:lang w:val="id_ID" w:bidi="id_ID"/>
        </w:rPr>
      </w:r>
      <w:r>
        <w:rPr>
          <w:lang w:val="id_ID" w:bidi="id_ID"/>
        </w:rPr>
        <w:t>Orang-orang Farisi (para pemimpin agama)</w:t>
      </w:r>
    </w:p>
    <w:p>
      <w:pPr>
        <w:pStyle w:val="ListBullet"/>
        <w:spacing w:line="240" w:lineRule="auto"/>
        <w:ind w:left="720"/>
      </w:pPr>
      <w:r>
        <w:rPr>
          <w:lang w:val="id_ID" w:bidi="id_ID"/>
        </w:rPr>
      </w:r>
      <w:r>
        <w:rPr>
          <w:lang w:val="id_ID" w:bidi="id_ID"/>
        </w:rPr>
        <w:t>Seorang ayah dan ibu</w:t>
      </w:r>
    </w:p>
    <w:p>
      <w:pPr>
        <w:pStyle w:val="ListBullet"/>
        <w:spacing w:line="240" w:lineRule="auto"/>
        <w:ind w:left="720"/>
      </w:pPr>
      <w:r>
        <w:rPr>
          <w:lang w:val="id_ID" w:bidi="id_ID"/>
        </w:rPr>
      </w:r>
      <w:r>
        <w:rPr>
          <w:lang w:val="id_ID" w:bidi="id_ID"/>
        </w:rPr>
        <w:t>Seorang pria atau suami</w:t>
      </w:r>
    </w:p>
    <w:p>
      <w:pPr>
        <w:pStyle w:val="ListBullet"/>
        <w:spacing w:line="240" w:lineRule="auto"/>
        <w:ind w:left="720"/>
      </w:pPr>
      <w:r>
        <w:rPr>
          <w:lang w:val="id_ID" w:bidi="id_ID"/>
        </w:rPr>
      </w:r>
      <w:r>
        <w:rPr>
          <w:lang w:val="id_ID" w:bidi="id_ID"/>
        </w:rPr>
        <w:t>Seorang wanita atau istri</w:t>
      </w:r>
    </w:p>
    <w:p>
      <w:pPr>
        <w:pStyle w:val="ListBullet"/>
        <w:spacing w:line="240" w:lineRule="auto"/>
        <w:ind w:left="720"/>
      </w:pPr>
      <w:r>
        <w:rPr>
          <w:lang w:val="id_ID" w:bidi="id_ID"/>
        </w:rPr>
      </w:r>
      <w:r>
        <w:rPr>
          <w:lang w:val="id_ID" w:bidi="id_ID"/>
        </w:rPr>
        <w:t>Pria atau wanita lain yang dinikahi oleh suami atau istri dalam pernikahan yang baru.</w:t>
      </w:r>
    </w:p>
    <w:p>
      <w:pPr/>
      <w:r>
        <w:rPr>
          <w:lang w:val="id_ID" w:bidi="id_ID"/>
        </w:rPr>
      </w:r>
      <w:r>
        <w:rPr>
          <w:lang w:val="id_ID" w:bidi="id_ID"/>
        </w:rPr>
        <w:t>Sebagai satu kelompok, perhatikan bagian-bagian ini dari latar belakang perikop: Yesus dan murid-murid-Nya telah meninggalkan Galilea dan bergerak ke selatan melalui Samaria, ke wilayah Yudea, dan kemudian Yesus pergi ke timur di seberang Sungai Yordan. Daerah ini dikenal sebagai Perea di mana Raja Herodes Antipas memerintah.</w:t>
      </w:r>
    </w:p>
    <w:p>
      <w:pPr/>
      <w:r>
        <w:rPr>
          <w:lang w:val="id_ID" w:bidi="id_ID"/>
        </w:rPr>
      </w:r>
      <w:r>
        <w:rPr>
          <w:lang w:val="id_ID" w:bidi="id_ID"/>
        </w:rPr>
        <w:t>Berhenti di sini dan lihat lagi peta Galilea, Yudea, dan daerah Sungai Yordan, sebagai satu kelompok. Hentikan sejenak audio ini di sini.</w:t>
      </w:r>
    </w:p>
    <w:p>
      <w:pPr/>
      <w:r>
        <w:rPr>
          <w:lang w:val="id_ID" w:bidi="id_ID"/>
        </w:rPr>
      </w:r>
      <w:r>
        <w:rPr>
          <w:lang w:val="id_ID" w:bidi="id_ID"/>
        </w:rPr>
        <w:t>Yesus sedang mengajar kelompok itu ketika Ia sedang dalam perjalanan. Jangan lupa bahwa adegan dari kisah ini terjadi ketika Yesus sedang mengajar dalam satu kerumunan orang banyak. Kisah ini terjadi di daerah yang diperintah oleh Raja Herodes, sehingga pertanyaan yang ditanyakan orang-orang Farisi kepada Yesus dapat menimbulkan masalah bagi Yesus, atau dapat membuat-Nya ditangkap.</w:t>
      </w:r>
    </w:p>
    <w:p>
      <w:pPr/>
      <w:r>
        <w:rPr>
          <w:lang w:val="id_ID" w:bidi="id_ID"/>
        </w:rPr>
      </w:r>
      <w:r>
        <w:rPr>
          <w:lang w:val="id_ID" w:bidi="id_ID"/>
        </w:rPr>
        <w:t>Penting untuk menggambarkan dialog antara Yesus dengan orang-orang Farisi. Yesus menjawab mereka dengan mengajukan satu pertanyaan yang merujuk kembali pada hukum agama mereka.</w:t>
      </w:r>
    </w:p>
    <w:p>
      <w:pPr/>
      <w:r>
        <w:rPr>
          <w:lang w:val="id_ID" w:bidi="id_ID"/>
        </w:rPr>
      </w:r>
      <w:r>
        <w:rPr>
          <w:lang w:val="id_ID" w:bidi="id_ID"/>
        </w:rPr>
        <w:t>Orang-orang Farisi menjawab Yesus dengan hukum Musa yang mengatakan bahwa seorang laki-laki dapat memberikan surat kepada istrinya yang mengatakan bahwa ia ingin menceraikannya.</w:t>
      </w:r>
    </w:p>
    <w:p>
      <w:pPr/>
      <w:r>
        <w:rPr>
          <w:lang w:val="id_ID" w:bidi="id_ID"/>
        </w:rPr>
      </w:r>
      <w:r>
        <w:rPr>
          <w:lang w:val="id_ID" w:bidi="id_ID"/>
        </w:rPr>
        <w:t>Kemudian Yesus mengatakan bahwa Musa hanya menulis perintah itu karena orang-orang mempunyai hati yang keras, atau, tidak ingin mengikuti kehendak Allah. Namun Yesus melanjutkan dengan mengatakan bahwa Allah membuat suami dan istri disatukan sehingga tampaknya seperti mereka adalah satu pribadi. Laki-laki meninggalkan rumah tangga ayah dan ibunya untuk membuat rumah tangga sendiri bersama istrinya. Tidak ada yang boleh memisahkan suami dan istri, karena Allahlah yang menyatukan mereka.</w:t>
      </w:r>
    </w:p>
    <w:p>
      <w:pPr/>
      <w:r>
        <w:rPr>
          <w:lang w:val="id_ID" w:bidi="id_ID"/>
        </w:rPr>
      </w:r>
      <w:r>
        <w:rPr>
          <w:lang w:val="id_ID" w:bidi="id_ID"/>
        </w:rPr>
        <w:t>Penting untuk memikirkan dengan baik tentang jarak dan lamanya waktu antar adegan dalam kisah ini. Dalam adegan 3, Yesus pindah ke satu rumah dan sendirian bersama para murid-Nya. Ini adalah yang kedua kalinya dalam perjalanan Yesus bahwa Yesus berakhir di satu rumah bersama murid-murid-Nya saja. Murid-murid Yesus ingin mengetahui lebih lanjut tentang hal perceraian. Yesus sekarang mengatakan kepada mereka bahwa seorang laki-laki bersalah jika ia menceraikan istrinya dan menikah lagi, dan seorang perempuan bersalah jika ia menceraikan suaminya dan menikah lagi.</w:t>
      </w:r>
    </w:p>
    <w:p>
      <w:pPr/>
      <w:r>
        <w:rPr>
          <w:lang w:val="id_ID" w:bidi="id_ID"/>
        </w:rPr>
      </w:r>
      <w:r>
        <w:rPr>
          <w:lang w:val="id_ID" w:bidi="id_ID"/>
        </w:rPr>
        <w:t>Sekarang, kelompok harus membuat papan cerita, gambarkan atau gunakan barang-barang untuk membayangkan perikop ini dan tindakan-tindakan yang ada di dalamnya.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satu versi audio dari Markus 10:1–12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Kerumunan orang yang berkumpul di sekitar Yesus</w:t>
      </w:r>
    </w:p>
    <w:p>
      <w:pPr>
        <w:pStyle w:val="ListBullet"/>
        <w:spacing w:line="240" w:lineRule="auto"/>
        <w:ind w:left="720"/>
      </w:pPr>
      <w:r>
        <w:rPr>
          <w:lang w:val="id_ID" w:bidi="id_ID"/>
        </w:rPr>
      </w:r>
      <w:r>
        <w:rPr>
          <w:lang w:val="id_ID" w:bidi="id_ID"/>
        </w:rPr>
        <w:t>Orang-orang Farisi (para pemimpin agama)</w:t>
      </w:r>
    </w:p>
    <w:p>
      <w:pPr>
        <w:pStyle w:val="ListBullet"/>
        <w:spacing w:line="240" w:lineRule="auto"/>
        <w:ind w:left="720"/>
      </w:pPr>
      <w:r>
        <w:rPr>
          <w:lang w:val="id_ID" w:bidi="id_ID"/>
        </w:rPr>
      </w:r>
      <w:r>
        <w:rPr>
          <w:lang w:val="id_ID" w:bidi="id_ID"/>
        </w:rPr>
        <w:t>Seorang ayah dan ibu</w:t>
      </w:r>
    </w:p>
    <w:p>
      <w:pPr>
        <w:pStyle w:val="ListBullet"/>
        <w:spacing w:line="240" w:lineRule="auto"/>
        <w:ind w:left="720"/>
      </w:pPr>
      <w:r>
        <w:rPr>
          <w:lang w:val="id_ID" w:bidi="id_ID"/>
        </w:rPr>
      </w:r>
      <w:r>
        <w:rPr>
          <w:lang w:val="id_ID" w:bidi="id_ID"/>
        </w:rPr>
        <w:t>Seorang pria/suami</w:t>
      </w:r>
    </w:p>
    <w:p>
      <w:pPr>
        <w:pStyle w:val="ListBullet"/>
        <w:spacing w:line="240" w:lineRule="auto"/>
        <w:ind w:left="720"/>
      </w:pPr>
      <w:r>
        <w:rPr>
          <w:lang w:val="id_ID" w:bidi="id_ID"/>
        </w:rPr>
      </w:r>
      <w:r>
        <w:rPr>
          <w:lang w:val="id_ID" w:bidi="id_ID"/>
        </w:rPr>
        <w:t>Seorang wanita/istri</w:t>
      </w:r>
    </w:p>
    <w:p>
      <w:pPr>
        <w:pStyle w:val="ListBullet"/>
        <w:spacing w:line="240" w:lineRule="auto"/>
        <w:ind w:left="720"/>
      </w:pPr>
      <w:r>
        <w:rPr>
          <w:lang w:val="id_ID" w:bidi="id_ID"/>
        </w:rPr>
      </w:r>
      <w:r>
        <w:rPr>
          <w:lang w:val="id_ID" w:bidi="id_ID"/>
        </w:rPr>
        <w:t>Pria atau wanita lain yang menikahi suami atau istri</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Yesus dan murid-murid-Nya sedang dalam perjalanan. Mereka baru saja datang dari Kapernaum tepat sebelum kisah ini, ketika mereka sendirian bersama Yesus. Sekarang kerumunan besar berkumpul.</w:t>
      </w:r>
    </w:p>
    <w:p>
      <w:pPr/>
      <w:r>
        <w:rPr>
          <w:lang w:val="id_ID" w:bidi="id_ID"/>
        </w:rPr>
      </w:r>
      <w:r>
        <w:rPr>
          <w:lang w:val="id_ID" w:bidi="id_ID"/>
        </w:rPr>
        <w:t>Hentikan sejenak peragaannya. Tanyakan kepada orang yang memerankan Yesus, "Apa yang kamu rasakan atau pikirkan?" Orang itu mungkin menjawab hal-hal seperti, "Aku mengasihi orang-orang ini dan ingin mengajar mereka." Tanyakan kepada para aktor yang memerankan murid-murid, "Apa yang kalian rasakan atau pikirkan?" Orang-orang mungkin menjawab dengan menhgatakan hal-hal seperti, "Frustrasi karena Yesus selalu berhenti untuk mengajar" atau "Penasaran dengan apa yang akan diajarkan Yesus selanjutnya." Lanjutkan peragaannya.</w:t>
      </w:r>
    </w:p>
    <w:p>
      <w:pPr/>
      <w:r>
        <w:rPr>
          <w:lang w:val="id_ID" w:bidi="id_ID"/>
        </w:rPr>
      </w:r>
      <w:r>
        <w:rPr>
          <w:lang w:val="id_ID" w:bidi="id_ID"/>
        </w:rPr>
        <w:t xml:space="preserve">Orang-orang Farisi datang untuk bertanya kepada Yesus, "Haruskah seorang laki-laki diizinkan untuk menceraikan istrinya?" </w:t>
      </w:r>
    </w:p>
    <w:p>
      <w:pPr/>
      <w:r>
        <w:rPr>
          <w:lang w:val="id_ID" w:bidi="id_ID"/>
        </w:rPr>
      </w:r>
      <w:r>
        <w:rPr>
          <w:lang w:val="id_ID" w:bidi="id_ID"/>
        </w:rPr>
        <w:t>Hentikan sejenak peragaannya. Tanyakan kepada orang yang memerankan Yesus, "Apa yang Anda rasakan atau pikirkan?" Orang itu mungkin menjawab dengan mengatakan hal-hal seperti, "Kasihan kepada orang-orang Farisi," atau "Marah karena mereka selalu berusaha menjebak saya," atau "Menyadari bahwa akhir hidupku akan datang." Tanyakan kepada para aktor yang memerankan murid-murid, "Apa yang kalian rasakan atau pikirkan?" Anda mungkin mendengar hal-hal seperti, "Penasaran tentang bagaimana Yesus akan menangani pertanyaan ini," atau "Marah kepada orang-orang Farisi karena menyela dan selalu berusaha menjebak Yesus." Tanyakan kepada para aktor yang memerankan orang-orang Farisi, "Apa yang kalian rasakan atau pikirkan?" Mereka mungkin menjawab dengan mengatakan hal-hal seperti, "Yakin bahwa kami akhirnya telah menangkap Yesus," atau "Penasaran dengan apa yang akan Yesus katakan," atau "Berharap bahwa Yesus akan membawa dirinya ke dalam masalah." Lanjutkan peragaannya.</w:t>
      </w:r>
    </w:p>
    <w:p>
      <w:pPr/>
      <w:r>
        <w:rPr>
          <w:lang w:val="id_ID" w:bidi="id_ID"/>
        </w:rPr>
      </w:r>
      <w:r>
        <w:rPr>
          <w:lang w:val="id_ID" w:bidi="id_ID"/>
        </w:rPr>
        <w:t>Yesus menjawab dengan satu pertanyaan tentang apa yang Musa tulis dalam hukum Taurat. Orang-orang Farisi menjawab dengan izin bagi laki-laki itu untuk menulis surat perceraian. Yesus menjawab, dengan menjelaskan bahwa Musa hanya melakukan ini karena hati orang-orang yang keras, tetapi Allah memiliki satu rencana yang lebih baik pada waktu penciptaan.</w:t>
      </w:r>
    </w:p>
    <w:p>
      <w:pPr/>
      <w:r>
        <w:rPr>
          <w:lang w:val="id_ID" w:bidi="id_ID"/>
        </w:rPr>
      </w:r>
      <w:r>
        <w:rPr>
          <w:lang w:val="id_ID" w:bidi="id_ID"/>
        </w:rPr>
        <w:t>Hentikan sejenak peragaannya. Tanyakan kepada orang-orang Farisi, "Apa yang kalian rasakan atau pikirkan?" Mereka mungkin menjawab dengan mengatakan hal-hal seperti, "Marah karena Yesus sekali lagi memiliki jawaban yang baik" atau "Marah karena Yesus tidak menerima jalan keluar dari pernikahan untuk laki-laki." Tanyakan kepada para murid, "Apa yang kalian rasakan atau pikirkan?" Mereka mungkin menjawab dengan mengatakan hal-hal seperti, "Bingung dengan pengajaran Yesus," atau "Bangga karena Yesus selalu tahu cara menjawab pertanyaan orang-orang Farisi." Tanyakan kepada para aktor yang memerankan suami dan istri, "Apa yang kalian rasakan atau pikirkan?" Mereka mungkin menjawab dengan mengatakan hal-hal seperti, "Memahami betapa seriusnya pernikahan" atau "Kagum karena Allah menyatukan orang-orang." Lanjutkan peragaannya.</w:t>
      </w:r>
    </w:p>
    <w:p>
      <w:pPr/>
      <w:r>
        <w:rPr>
          <w:lang w:val="id_ID" w:bidi="id_ID"/>
        </w:rPr>
      </w:r>
      <w:r>
        <w:rPr>
          <w:lang w:val="id_ID" w:bidi="id_ID"/>
        </w:rPr>
        <w:t>Yesus pergi ke satu rumah untuk menyendiri bersama para murid-Nya. Para murid terus mengajukan pertanyaan, dan Yesus melakukan satu hal yang mengejutkan. Sebelumnya, dalam budaya Yahudi, hanya perempuan yang menceraikan suaminya dan menikah lagi yang berdosa, tetapi suami dapat melakukan apa yang dia inginkan. Namun sekarang Yesus mengatakan bahwa laki-laki juga berdosa jika ia menceraikan istrinya dan menikahi orang lain.</w:t>
      </w:r>
    </w:p>
    <w:p>
      <w:pPr/>
      <w:r>
        <w:rPr>
          <w:lang w:val="id_ID" w:bidi="id_ID"/>
        </w:rPr>
      </w:r>
      <w:r>
        <w:rPr>
          <w:lang w:val="id_ID" w:bidi="id_ID"/>
        </w:rPr>
        <w:t>Hentikan sejenak peragaannya. Tanyakan kepada para murid, "Apa yang Anda rasakan atau pikirkan sekarang?" Mereka mungkin menjawab dengan mengatakan hal-hal seperti, "Saya terkejut, bingung, heran karena sekarang perempuan berada pada tingkat yang sama dengan laki-laki."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satu versi audio dari Markus 10:1–12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Kemudian Yesus meninggalkan </w:t>
      </w:r>
      <w:r>
        <w:rPr>
          <w:b/>
          <w:lang w:val="id_ID" w:bidi="id_ID"/>
        </w:rPr>
        <w:t>Kapernaum</w:t>
      </w:r>
      <w:r>
        <w:rPr>
          <w:lang w:val="id_ID" w:bidi="id_ID"/>
        </w:rPr>
        <w:t xml:space="preserve"> dan pergi ke wilayah </w:t>
      </w:r>
      <w:hyperlink r:id="rId307">
        <w:r>
          <w:rPr>
            <w:lang w:val="id_ID" w:bidi="id_ID"/>
          </w:rPr>
          <w:rPr>
            <w:color w:val="0000EE"/>
            <w:u w:val="single"/>
          </w:rPr>
          <w:t>Yudea</w:t>
        </w:r>
      </w:hyperlink>
      <w:r>
        <w:rPr>
          <w:lang w:val="id_ID" w:bidi="id_ID"/>
        </w:rPr>
        <w:t xml:space="preserve"> serta ke wilayah sebelah timur </w:t>
      </w:r>
      <w:hyperlink r:id="rId308">
        <w:r>
          <w:rPr>
            <w:lang w:val="id_ID" w:bidi="id_ID"/>
          </w:rPr>
          <w:rPr>
            <w:color w:val="0000EE"/>
            <w:u w:val="single"/>
          </w:rPr>
          <w:t>Sungai Yordan</w:t>
        </w:r>
      </w:hyperlink>
      <w:r>
        <w:rPr>
          <w:lang w:val="id_ID" w:bidi="id_ID"/>
        </w:rPr>
        <w:t>.</w:t>
      </w:r>
    </w:p>
    <w:p>
      <w:pPr/>
      <w:r>
        <w:rPr>
          <w:lang w:val="id_ID" w:bidi="id_ID"/>
        </w:rPr>
      </w:r>
      <w:r>
        <w:rPr>
          <w:lang w:val="id_ID" w:bidi="id_ID"/>
        </w:rPr>
        <w:t>Tunjukkan peta Kapernaum, wilayah Yudea, dan Sungai Yordan kepada tim Anda.</w:t>
      </w:r>
    </w:p>
    <w:p>
      <w:pPr/>
      <w:r>
        <w:rPr>
          <w:lang w:val="id_ID" w:bidi="id_ID"/>
        </w:rPr>
      </w:r>
      <w:r>
        <w:rPr>
          <w:lang w:val="id_ID" w:bidi="id_ID"/>
        </w:rPr>
        <w:t xml:space="preserve">Kapernaum adalah sebuah desa yang cukup besar untuk menampung tempat ibadah yang disebut sinagoga. Itu adalah sebuah desa perdagangan penting di tepi Danau Galilea. Wilayah Yudea adalah wilayah yang luas dan panjangnya sekitar 73 kilometer. Sungai Yordan adalah sungai besar di wilayah bangsa Yahudi selama zaman Alkitab. Danau Galilea terletak sekitar 360 kilometer ke arah Laut Mati. Gunakan kata-kata yang sama yang telah Anda gunakan di bagian sebelumnya untuk Kapernaum, Yudea, dan Sungai Yordan. Untuk informasi lebih lanjut tentang </w:t>
      </w:r>
      <w:hyperlink r:id="rId47">
        <w:r>
          <w:rPr>
            <w:lang w:val="id_ID" w:bidi="id_ID"/>
          </w:rPr>
          <w:rPr>
            <w:color w:val="0000EE"/>
            <w:u w:val="single"/>
          </w:rPr>
          <w:t>Kapernaum</w:t>
        </w:r>
      </w:hyperlink>
      <w:r>
        <w:rPr>
          <w:lang w:val="id_ID" w:bidi="id_ID"/>
        </w:rPr>
        <w:t>, lihat di Daftar Kata Utama.</w:t>
      </w:r>
    </w:p>
    <w:p>
      <w:pPr/>
      <w:r>
        <w:rPr>
          <w:lang w:val="id_ID" w:bidi="id_ID"/>
        </w:rPr>
      </w:r>
      <w:r>
        <w:rPr>
          <w:lang w:val="id_ID" w:bidi="id_ID"/>
        </w:rPr>
        <w:t xml:space="preserve">Beberapa </w:t>
      </w:r>
      <w:r>
        <w:rPr>
          <w:b/>
          <w:lang w:val="id_ID" w:bidi="id_ID"/>
        </w:rPr>
        <w:t>orang Farisi</w:t>
      </w:r>
      <w:r>
        <w:rPr>
          <w:lang w:val="id_ID" w:bidi="id_ID"/>
        </w:rPr>
        <w:t xml:space="preserve"> datang dan berusaha menjebak Yesus dengan pertanyaan. Nama Farisi berarti "harus dipisahkan." Mereka percaya bahwa cara terbaik untuk mengikuti Allah adalah memisahkan diri dari orang-orang biasa. Orang-orang Farisi dianggap sebagai orang yang sangat berpengaruh dan benar. Mereka mengetahui tradisi dan hukum agama baik yang tertulis maupun lisan. Istilah Farisi adalah nama dari pemimpin agama semacam ini. Gunakan istilah yang sama untuk orang-orang Farisi yang telah Anda gunakan di sepanjang kitab Markus. Untuk informasi lebih lanjut tentang </w:t>
      </w:r>
      <w:hyperlink r:id="rId101">
        <w:r>
          <w:rPr>
            <w:lang w:val="id_ID" w:bidi="id_ID"/>
          </w:rPr>
          <w:rPr>
            <w:color w:val="0000EE"/>
            <w:u w:val="single"/>
          </w:rPr>
          <w:t>orang-orang Farisi</w:t>
        </w:r>
      </w:hyperlink>
      <w:r>
        <w:rPr>
          <w:lang w:val="id_ID" w:bidi="id_ID"/>
        </w:rPr>
        <w:t>, lihat Daftar Kata Utama.</w:t>
      </w:r>
    </w:p>
    <w:p>
      <w:pPr/>
      <w:r>
        <w:rPr>
          <w:lang w:val="id_ID" w:bidi="id_ID"/>
        </w:rPr>
      </w:r>
      <w:r>
        <w:rPr>
          <w:lang w:val="id_ID" w:bidi="id_ID"/>
        </w:rPr>
        <w:t xml:space="preserve">Orang-orang Farisi bertanya kepada Yesus, "Haruskah seorang pria diizinkan menceraikan </w:t>
      </w:r>
      <w:r>
        <w:rPr>
          <w:b/>
          <w:lang w:val="id_ID" w:bidi="id_ID"/>
        </w:rPr>
        <w:t>istrinya?"</w:t>
      </w:r>
      <w:r>
        <w:rPr>
          <w:lang w:val="id_ID" w:bidi="id_ID"/>
        </w:rPr>
        <w:t xml:space="preserve"> Perceraian adalah pemisahan permanen antara suami dan istri.</w:t>
      </w:r>
    </w:p>
    <w:p>
      <w:pPr/>
      <w:r>
        <w:rPr>
          <w:lang w:val="id_ID" w:bidi="id_ID"/>
        </w:rPr>
      </w:r>
      <w:r>
        <w:rPr>
          <w:lang w:val="id_ID" w:bidi="id_ID"/>
        </w:rPr>
        <w:t xml:space="preserve">Berhenti di sini dan diskusikan dalam kelompok kata atau frasa apa yang akan Anda gunakan untuk </w:t>
      </w:r>
      <w:r>
        <w:rPr>
          <w:b/>
          <w:lang w:val="id_ID" w:bidi="id_ID"/>
        </w:rPr>
        <w:t>perceraian</w:t>
      </w:r>
      <w:r>
        <w:rPr>
          <w:lang w:val="id_ID" w:bidi="id_ID"/>
        </w:rPr>
        <w:t xml:space="preserve">. Carilah kata </w:t>
      </w:r>
      <w:hyperlink r:id="rId309">
        <w:r>
          <w:rPr>
            <w:lang w:val="id_ID" w:bidi="id_ID"/>
          </w:rPr>
          <w:rPr>
            <w:color w:val="0000EE"/>
            <w:u w:val="single"/>
          </w:rPr>
          <w:t>perceraian</w:t>
        </w:r>
      </w:hyperlink>
      <w:r>
        <w:rPr>
          <w:lang w:val="id_ID" w:bidi="id_ID"/>
        </w:rPr>
        <w:t xml:space="preserve"> di Daftar Kata Utama untuk informasi lebih lanjut. Hentikan sejenak audio ini disini.</w:t>
      </w:r>
    </w:p>
    <w:p>
      <w:pPr/>
      <w:r>
        <w:rPr>
          <w:lang w:val="id_ID" w:bidi="id_ID"/>
        </w:rPr>
      </w:r>
      <w:r>
        <w:rPr>
          <w:lang w:val="id_ID" w:bidi="id_ID"/>
        </w:rPr>
        <w:t xml:space="preserve">Yesus bertanya "Apa yang dikatakan Musa dalam hukum </w:t>
      </w:r>
      <w:r>
        <w:rPr>
          <w:b/>
          <w:lang w:val="id_ID" w:bidi="id_ID"/>
        </w:rPr>
        <w:t>tentang</w:t>
      </w:r>
      <w:r>
        <w:rPr>
          <w:lang w:val="id_ID" w:bidi="id_ID"/>
        </w:rPr>
        <w:t xml:space="preserve"> perceraian?" Hukum </w:t>
      </w:r>
      <w:r>
        <w:rPr>
          <w:b/>
          <w:lang w:val="id_ID" w:bidi="id_ID"/>
        </w:rPr>
        <w:t>Musa adalah aturan</w:t>
      </w:r>
      <w:r>
        <w:rPr>
          <w:lang w:val="id_ID" w:bidi="id_ID"/>
        </w:rPr>
        <w:t xml:space="preserve"> dari Allah yang ditulis Musa bagi orang-orang Yahudi untuk memberitahukan mereka cara hidup. Gunakan kata yang sama untuk hukum yang telah Anda gunakan di bagian sebelumnya. Untuk informasi lebih lanjut tentang </w:t>
      </w:r>
      <w:hyperlink r:id="rId81">
        <w:r>
          <w:rPr>
            <w:lang w:val="id_ID" w:bidi="id_ID"/>
          </w:rPr>
          <w:rPr>
            <w:color w:val="0000EE"/>
            <w:u w:val="single"/>
          </w:rPr>
          <w:t>hukum Musa</w:t>
        </w:r>
      </w:hyperlink>
      <w:r>
        <w:rPr>
          <w:lang w:val="id_ID" w:bidi="id_ID"/>
        </w:rPr>
        <w:t>, lihat Daftar Kata Utama.</w:t>
      </w:r>
    </w:p>
    <w:p>
      <w:pPr/>
      <w:r>
        <w:rPr>
          <w:lang w:val="id_ID" w:bidi="id_ID"/>
        </w:rPr>
      </w:r>
      <w:r>
        <w:rPr>
          <w:lang w:val="id_ID" w:bidi="id_ID"/>
        </w:rPr>
        <w:t>Orang-orang Farisi menjawab bahwa Musa mengizinkan perceraian jika seorang pria menulis surat untuk mengusir istrinya.</w:t>
      </w:r>
    </w:p>
    <w:p>
      <w:pPr/>
      <w:r>
        <w:rPr>
          <w:lang w:val="id_ID" w:bidi="id_ID"/>
        </w:rPr>
      </w:r>
      <w:r>
        <w:rPr>
          <w:lang w:val="id_ID" w:bidi="id_ID"/>
        </w:rPr>
        <w:t xml:space="preserve">Yesus melanjutkan untuk berbicara tentang rencana awal Allah bagi pernikahan. Dia mengatakan bahwa suami dan istri menjadi </w:t>
      </w:r>
      <w:r>
        <w:rPr>
          <w:b/>
          <w:lang w:val="id_ID" w:bidi="id_ID"/>
        </w:rPr>
        <w:t>satu daging, atau</w:t>
      </w:r>
      <w:r>
        <w:rPr>
          <w:lang w:val="id_ID" w:bidi="id_ID"/>
        </w:rPr>
        <w:t xml:space="preserve"> disatukan </w:t>
      </w:r>
      <w:r>
        <w:rPr>
          <w:b/>
          <w:lang w:val="id_ID" w:bidi="id_ID"/>
        </w:rPr>
        <w:t>menjadi satu</w:t>
      </w:r>
      <w:r>
        <w:rPr>
          <w:lang w:val="id_ID" w:bidi="id_ID"/>
        </w:rPr>
        <w:t>. Ini berarti bahwa kedua orang itu sama seperti satu orang. Dalam kebudayaan Anda, bagaimana Anda melihat hubungan antara suami dan istri?</w:t>
      </w:r>
    </w:p>
    <w:p>
      <w:pPr/>
      <w:r>
        <w:rPr>
          <w:lang w:val="id_ID" w:bidi="id_ID"/>
        </w:rPr>
      </w:r>
      <w:r>
        <w:rPr>
          <w:lang w:val="id_ID" w:bidi="id_ID"/>
        </w:rPr>
        <w:t>Berhenti di sini dan diskusikan sebagai tim penerjemah cara terbaik untuk menyatakan bagaimana suami dan istri bersama-sama menjadi seperti satu pribadi. Hentikan sejenak audio ini disini.</w:t>
      </w:r>
    </w:p>
    <w:p>
      <w:pPr/>
      <w:r>
        <w:rPr>
          <w:lang w:val="id_ID" w:bidi="id_ID"/>
        </w:rPr>
      </w:r>
      <w:r>
        <w:rPr>
          <w:lang w:val="id_ID" w:bidi="id_ID"/>
        </w:rPr>
        <w:t xml:space="preserve">Yesus pergi ke sebuah rumah sendirian bersama para </w:t>
      </w:r>
      <w:r>
        <w:rPr>
          <w:b/>
          <w:lang w:val="id_ID" w:bidi="id_ID"/>
        </w:rPr>
        <w:t>murid-Nya</w:t>
      </w:r>
      <w:r>
        <w:rPr>
          <w:lang w:val="id_ID" w:bidi="id_ID"/>
        </w:rPr>
        <w:t xml:space="preserve">. Murid-murid adalah para pengikut Yesus yang terdekat. Gunakan istilah yang sama untuk murid-murid yang telah Anda gunakan di sepanjang kitab Markus. Untuk informasi lebih lanjut tentang </w:t>
      </w:r>
      <w:hyperlink r:id="rId100">
        <w:r>
          <w:rPr>
            <w:lang w:val="id_ID" w:bidi="id_ID"/>
          </w:rPr>
          <w:rPr>
            <w:color w:val="0000EE"/>
            <w:u w:val="single"/>
          </w:rPr>
          <w:t>murid-murid</w:t>
        </w:r>
      </w:hyperlink>
      <w:r>
        <w:rPr>
          <w:lang w:val="id_ID" w:bidi="id_ID"/>
        </w:rPr>
        <w:t>, lihat Daftar Kata Utama.</w:t>
      </w:r>
    </w:p>
    <w:p>
      <w:pPr/>
      <w:r>
        <w:rPr>
          <w:lang w:val="id_ID" w:bidi="id_ID"/>
        </w:rPr>
      </w:r>
      <w:r>
        <w:rPr>
          <w:lang w:val="id_ID" w:bidi="id_ID"/>
        </w:rPr>
        <w:t xml:space="preserve">Yesus mengatakan kepada para murid-Nya bahwa siapa pun yang menceraikan istri atau suaminya serta menikah lagi, berbuat </w:t>
      </w:r>
      <w:r>
        <w:rPr>
          <w:b/>
          <w:lang w:val="id_ID" w:bidi="id_ID"/>
        </w:rPr>
        <w:t>zina</w:t>
      </w:r>
      <w:r>
        <w:rPr>
          <w:lang w:val="id_ID" w:bidi="id_ID"/>
        </w:rPr>
        <w:t xml:space="preserve">. Allah menganggapnya sebagai dosa setiap kali ada orang memiliki hubungan seksual dengan seseorang yang belum mereka nikahi. Gunakan kata yang sama untuk perzinaan yang telah Anda gunakan di bagian sebelumnya. Untuk informasi lebih lanjut tentang </w:t>
      </w:r>
      <w:hyperlink r:id="rId224">
        <w:r>
          <w:rPr>
            <w:lang w:val="id_ID" w:bidi="id_ID"/>
          </w:rPr>
          <w:rPr>
            <w:color w:val="0000EE"/>
            <w:u w:val="single"/>
          </w:rPr>
          <w:t>perzinaan</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10:1–12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10">
        <w:r>
          <w:rPr>
            <w:lang w:val="id_ID" w:bidi="id_ID"/>
          </w:rPr>
          <w:rPr>
            <w:color w:val="0000EE"/>
            <w:u w:val="single"/>
          </w:rPr>
          <w:t>Dengar dan Renungkan</w:t>
        </w:r>
      </w:hyperlink>
      <w:r>
        <w:rPr>
          <w:lang w:val="id_ID" w:bidi="id_ID"/>
        </w:rPr>
        <w:t xml:space="preserve"> (887 KB)</w:t>
      </w:r>
      <w:r>
        <w:rPr>
          <w:lang w:val="id_ID" w:bidi="id_ID"/>
        </w:rPr>
      </w:r>
    </w:p>
    <w:p>
      <w:pPr>
        <w:pStyle w:val="ListBullet"/>
        <w:spacing w:line="240" w:lineRule="auto"/>
        <w:ind w:left="720"/>
      </w:pPr>
      <w:r>
        <w:rPr>
          <w:lang w:val="id_ID" w:bidi="id_ID"/>
        </w:rPr>
      </w:r>
      <w:hyperlink r:id="rId311">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312">
        <w:r>
          <w:rPr>
            <w:lang w:val="id_ID" w:bidi="id_ID"/>
          </w:rPr>
          <w:rPr>
            <w:color w:val="0000EE"/>
            <w:u w:val="single"/>
          </w:rPr>
          <w:t>Menjelaskan Adegan</w:t>
        </w:r>
      </w:hyperlink>
      <w:r>
        <w:rPr>
          <w:lang w:val="id_ID" w:bidi="id_ID"/>
        </w:rPr>
        <w:t xml:space="preserve"> (3.9 MB)</w:t>
      </w:r>
      <w:r>
        <w:rPr>
          <w:lang w:val="id_ID" w:bidi="id_ID"/>
        </w:rPr>
      </w:r>
    </w:p>
    <w:p>
      <w:pPr>
        <w:pStyle w:val="ListBullet"/>
        <w:spacing w:line="240" w:lineRule="auto"/>
        <w:ind w:left="720"/>
      </w:pPr>
      <w:r>
        <w:rPr>
          <w:lang w:val="id_ID" w:bidi="id_ID"/>
        </w:rPr>
      </w:r>
      <w:hyperlink r:id="rId313">
        <w:r>
          <w:rPr>
            <w:lang w:val="id_ID" w:bidi="id_ID"/>
          </w:rPr>
          <w:rPr>
            <w:color w:val="0000EE"/>
            <w:u w:val="single"/>
          </w:rPr>
          <w:t>Memperagakan Bacaan</w:t>
        </w:r>
      </w:hyperlink>
      <w:r>
        <w:rPr>
          <w:lang w:val="id_ID" w:bidi="id_ID"/>
        </w:rPr>
        <w:t xml:space="preserve"> (4.7 MB)</w:t>
      </w:r>
      <w:r>
        <w:rPr>
          <w:lang w:val="id_ID" w:bidi="id_ID"/>
        </w:rPr>
      </w:r>
    </w:p>
    <w:p>
      <w:pPr>
        <w:pStyle w:val="ListBullet"/>
        <w:spacing w:line="240" w:lineRule="auto"/>
        <w:ind w:left="720"/>
      </w:pPr>
      <w:r>
        <w:rPr>
          <w:lang w:val="id_ID" w:bidi="id_ID"/>
        </w:rPr>
      </w:r>
      <w:hyperlink r:id="rId314">
        <w:r>
          <w:rPr>
            <w:lang w:val="id_ID" w:bidi="id_ID"/>
          </w:rPr>
          <w:rPr>
            <w:color w:val="0000EE"/>
            <w:u w:val="single"/>
          </w:rPr>
          <w:t>Melengkapi yang Kurang</w:t>
        </w:r>
      </w:hyperlink>
      <w:r>
        <w:rPr>
          <w:lang w:val="id_ID" w:bidi="id_ID"/>
        </w:rPr>
        <w:t xml:space="preserve"> (3.4 MB)</w:t>
      </w:r>
      <w:r>
        <w:rPr>
          <w:lang w:val="id_ID" w:bidi="id_ID"/>
        </w:rPr>
      </w:r>
    </w:p>
    <w:p>
      <w:pPr>
        <w:pStyle w:val="ListBullet"/>
        <w:spacing w:line="240" w:lineRule="auto"/>
        <w:ind w:left="720"/>
      </w:pPr>
      <w:r>
        <w:rPr>
          <w:lang w:val="id_ID" w:bidi="id_ID"/>
        </w:rPr>
      </w:r>
      <w:hyperlink r:id="rId315">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10:13–31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10:13–31 dan renungkan di dalam hati Anda.</w:t>
      </w:r>
    </w:p>
    <w:p>
      <w:pPr/>
      <w:r>
        <w:rPr>
          <w:lang w:val="id_ID" w:bidi="id_ID"/>
        </w:rPr>
      </w:r>
      <w:r>
        <w:rPr>
          <w:lang w:val="id_ID" w:bidi="id_ID"/>
        </w:rPr>
        <w:t>Dengarkan versi audio Markus 10:13–31 sebanyak tiga kali, dalam tiga terjemahan yang berbeda, jika memungkinkan. Kemudian, sebagai kelompok, bahas pertanyaan-pertanyaan berikut:</w:t>
      </w:r>
    </w:p>
    <w:p>
      <w:pPr>
        <w:pStyle w:val="ListNumber"/>
        <w:numPr>
          <w:ilvl w:val="0"/>
          <w:numId w:val="51"/>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satu versi audio dari Markus 10:13–31 dalam terjemahan yang paling mudah dipahami.</w:t>
      </w:r>
    </w:p>
    <w:p>
      <w:pPr/>
      <w:r>
        <w:rPr>
          <w:lang w:val="id_ID" w:bidi="id_ID"/>
        </w:rPr>
      </w:r>
      <w:r>
        <w:rPr>
          <w:lang w:val="id_ID" w:bidi="id_ID"/>
        </w:rPr>
        <w:t>Kisah ini terjadi beberapa waktu setelah Yesus mengajarkan tentang perceraian. Kita tidak tahu berapa lama setelahnya.</w:t>
      </w:r>
    </w:p>
    <w:p>
      <w:pPr/>
      <w:r>
        <w:rPr>
          <w:lang w:val="id_ID" w:bidi="id_ID"/>
        </w:rPr>
      </w:r>
      <w:r>
        <w:rPr>
          <w:lang w:val="id_ID" w:bidi="id_ID"/>
        </w:rPr>
        <w:t>Kita tidak tahu apakah ibu, ayah, atau anak-anak yang lebih tua yang membawa, atau memimpin, anak-anak kepada Yesus. Mereka ingin Yesus menyentuh anak-anak. Dalam kebudayaan Yahudi, menyentuh seorang anak berarti memberkati anak, atau memberi mereka bantuan dan hal-hal baik untuk masa depan mereka. Anak-anak ini bisa saja berusia dari 0 sampai 12 tahun. Para murid mungkin mengira Yesus terlalu sibuk atau terlalu penting untuk diganggu oleh anak-anak, yang dianggap tidak penting dalam kebudayaan Yahudi, sehingga para murid mengatakan kepada orang tua bahwa mereka tidak boleh mengganggu Yesus. Yesus marah dengan para murid-Nya karena melarang banyak orang membawa anak-anak.</w:t>
      </w:r>
    </w:p>
    <w:p>
      <w:pPr/>
      <w:r>
        <w:rPr>
          <w:lang w:val="id_ID" w:bidi="id_ID"/>
        </w:rPr>
      </w:r>
      <w:r>
        <w:rPr>
          <w:lang w:val="id_ID" w:bidi="id_ID"/>
        </w:rPr>
        <w:t>Berhenti di sini dan diskusikan pertanyaan ini dalam kelompok: Bagaimana budaya Anda menunjukkan memberikan berkat atau kemurahan kepada orang lain? Apakah Anda menyentuh banyak orang, seperti yang dilakukan Yesus di sini, atau apakah Anda melakukan sesuatu yang berbeda untuk memberkati? Hentikan sejenak audio ini disini.</w:t>
      </w:r>
    </w:p>
    <w:p>
      <w:pPr/>
      <w:r>
        <w:rPr>
          <w:lang w:val="id_ID" w:bidi="id_ID"/>
        </w:rPr>
      </w:r>
      <w:r>
        <w:rPr>
          <w:lang w:val="id_ID" w:bidi="id_ID"/>
        </w:rPr>
        <w:t>Yesus mengatakan bahwa penting bagi anak-anak untuk datang kepada-Nya. Yesus menunjukkan hal ini dengan memberikan dua kali pernyataan dengan cara baik yang positif maupun negatif: "Biarkanlah anak-anak datang, dan jangan menghalangi mereka datang."</w:t>
      </w:r>
    </w:p>
    <w:p>
      <w:pPr/>
      <w:r>
        <w:rPr>
          <w:lang w:val="id_ID" w:bidi="id_ID"/>
        </w:rPr>
      </w:r>
      <w:r>
        <w:rPr>
          <w:lang w:val="id_ID" w:bidi="id_ID"/>
        </w:rPr>
        <w:t>Kemudian Yesus mulai menjelaskan sesuatu yang sangat penting: Dia menjelaskan persyaratan untuk menjadi bagian dari atau dimasukkan dalam Kerajaan Allah. Semua orang, bahkan orang dewasa, harus sedikit seperti anak-anak agar bisa hidup di bawah kekuasaan Allah, melakukan apa yang Allah minta kepada mereka lakukan tanpa mempertanyakan Allah. Orang-orang harus, seperti anak-anak, mengetahui bahwa mereka tidak berdaya dan harus bergantung kepada orang lain untuk menerima apa yang mereka butuhkan. Banyak orang harus menerima Kerajaan, seperti seorang anak menerima hadiah dari seseorang yang mengasihi mereka. Anak itu belum mendapatkannya atau layak mendapatkannya, tetapi hanya menerimanya karena seseorang sangat mengasihi mereka.</w:t>
      </w:r>
    </w:p>
    <w:p>
      <w:pPr/>
      <w:r>
        <w:rPr>
          <w:lang w:val="id_ID" w:bidi="id_ID"/>
        </w:rPr>
      </w:r>
      <w:r>
        <w:rPr>
          <w:lang w:val="id_ID" w:bidi="id_ID"/>
        </w:rPr>
        <w:t>Kemudian Yesus menunjukkan pengajaran-Nya dengan mengambil anak-anak dan meletakkan tangan-Nya ke atas kepala mereka untuk memberkati mereka. Dia merangkul mereka, mungkin mengangkat mereka ke pangkuan-Nya, untuk memberkati mereka satu per satu, yang merupakan cara untuk menunjukkan kasih sayang.</w:t>
      </w:r>
    </w:p>
    <w:p>
      <w:pPr/>
      <w:r>
        <w:rPr>
          <w:lang w:val="id_ID" w:bidi="id_ID"/>
        </w:rPr>
      </w:r>
      <w:r>
        <w:rPr>
          <w:lang w:val="id_ID" w:bidi="id_ID"/>
        </w:rPr>
        <w:t>Ketika Yesus melanjutkan perjalanan-Nya, seorang pria berlari ke arah Yesus, dan berlutut di hadapan Yesus untuk menunjukkan rasa hormatnya yang tulus kepada seorang pengajar hukum Taurat. Orang ini menyebut Yesus "Guru yang Baik," atau mengatakan, "Guru, Engkau baik," dan bertanya kepada Yesus bagaimana mewarisi atau diberikan karunia kehidupan kekal. Orang ini ingin memastikan bahwa dia melakukan cukup banyak hal baik sehingga ia dapat memiliki kehidupan bersama Allah selamanya. Banyak orang hanya menyebut Allah "baik," sehingga Yesus penasaran, mengapa orang ini menyebutnya "baik"? Yesus mengingatkan orang ini tentang hukum Taurat yang ditulis Musa tentang bagaimana memiliki hubungan yang baik dengan orang lain. Orang itu menyatakan bahwa ia telah mematuhi hukum itu! Pria itu mengatakan dia telah mematuhi hukum ini "sejak ia masih muda," yang berarti karena ia melakukan upacara Yahudi pada usia 12 tahun. Pada usia 12 tahun, semua anak lelaki Yahudi berjanji untuk mematuhi kesepuluh perintah.</w:t>
      </w:r>
    </w:p>
    <w:p>
      <w:pPr/>
      <w:r>
        <w:rPr>
          <w:lang w:val="id_ID" w:bidi="id_ID"/>
        </w:rPr>
      </w:r>
      <w:r>
        <w:rPr>
          <w:lang w:val="id_ID" w:bidi="id_ID"/>
        </w:rPr>
        <w:t>Berhenti di sini dan diskusikan pertanyaan ini dalam kelompok: Jenis ritual perikop apa saja yang Anda miliki dalam kebudayaan Anda bagi para pemuda yang belajar mematuhi aturan agama dalam kebudayaan Anda? Hentikan sejenak audio ini disini.</w:t>
      </w:r>
    </w:p>
    <w:p>
      <w:pPr/>
      <w:r>
        <w:rPr>
          <w:lang w:val="id_ID" w:bidi="id_ID"/>
        </w:rPr>
      </w:r>
      <w:r>
        <w:rPr>
          <w:lang w:val="id_ID" w:bidi="id_ID"/>
        </w:rPr>
        <w:t>Yesus sangat mengasihi orang itu, yang berarti Dia mengagumi dan menghormati orang itu. Yesus mengundang orang itu ke dalam hubungan yang lebih dalam dengan Yesus dan 12 murid. Ini berarti bahwa pria itu harus melakukan sesuatu yang lebih keras daripada mematuhi perintah. Yesus mengatakan ada satu hal yang belum dilakukan pria itu. Pria itu harus menjual setiap benda berharga miliknya dan memberikan uangnya kepada orang-orang miskin sehingga ia dapat mengalami hal-hal yang sangat berharga dari Allah. Yesus tahu bahwa apa yang kurang dari orang itu adalah kasih kepada Allah di atas segalanya. Harta benda orang itu memiliki, atau menguasai hatinya. Orang itu lebih peduli dengan hartanya daripada mengikuti Yesus. Jika orang itu melepaskan keserakahan dan cinta akan uang, dan mengikut Yesus, orang itu kemudian dapat mewarisi kehidupan kekal.</w:t>
      </w:r>
    </w:p>
    <w:p>
      <w:pPr/>
      <w:r>
        <w:rPr>
          <w:lang w:val="id_ID" w:bidi="id_ID"/>
        </w:rPr>
      </w:r>
      <w:r>
        <w:rPr>
          <w:lang w:val="id_ID" w:bidi="id_ID"/>
        </w:rPr>
        <w:t>"Wajah orang itu murung," yang berarti ia kecewa dan sedih, karena orang itu sangat kaya. Jadi orang itu meninggalkan kelompok itu ketika ia sedih.</w:t>
      </w:r>
    </w:p>
    <w:p>
      <w:pPr/>
      <w:r>
        <w:rPr>
          <w:lang w:val="id_ID" w:bidi="id_ID"/>
        </w:rPr>
      </w:r>
      <w:r>
        <w:rPr>
          <w:lang w:val="id_ID" w:bidi="id_ID"/>
        </w:rPr>
        <w:t>Para murid sangat terkejut! Banyak orang Yahudi memercayai bahwa Allah menghargai banyak orang atas kebaikan mereka dengan memberikan mereka banyak uang dan harta.</w:t>
      </w:r>
    </w:p>
    <w:p>
      <w:pPr/>
      <w:r>
        <w:rPr>
          <w:lang w:val="id_ID" w:bidi="id_ID"/>
        </w:rPr>
      </w:r>
      <w:r>
        <w:rPr>
          <w:lang w:val="id_ID" w:bidi="id_ID"/>
        </w:rPr>
        <w:t>Yesus memuji para murid-Nya karena sulit bagi banyak orang kaya untuk memasuki Kerajaan. Yesus menyebut para murid-Nya "anak-anak terkasih" dan memberikan mereka contoh yang sangat jelas tentang betapa sulitnya bagi orang kaya untuk menjadi bagian dari Kerajaan Allah. Yesus menggunakan binatang terbesar, seekor unta, yang diketahui orang-orang Yahudi, dan pembukaan terkecil, lubang jarum, yang bisa dilihat oleh manusia. Dia ingin menunjukkan perbedaan antara dua hal yang menunjukkan betapa mustahil bagi orang-orang kaya untuk masuk ke dalam Kerajaan Allah dengan kebaikan dan kekuatan mereka sendiri.</w:t>
      </w:r>
    </w:p>
    <w:p>
      <w:pPr/>
      <w:r>
        <w:rPr>
          <w:lang w:val="id_ID" w:bidi="id_ID"/>
        </w:rPr>
      </w:r>
      <w:r>
        <w:rPr>
          <w:lang w:val="id_ID" w:bidi="id_ID"/>
        </w:rPr>
        <w:t xml:space="preserve">Berhenti di sini dan lihatlah gambar unta dan jarum dalam kelompok. Jika dalam budaya anda memiliki akses untuk mengetahui seekor unta dan sebuah jarum, perlihatkan keduanya secara berdampingan. </w:t>
      </w:r>
    </w:p>
    <w:p>
      <w:pPr/>
      <w:r>
        <w:rPr>
          <w:lang w:val="id_ID" w:bidi="id_ID"/>
        </w:rPr>
      </w:r>
      <w:r>
        <w:rPr>
          <w:lang w:val="id_ID" w:bidi="id_ID"/>
        </w:rPr>
        <w:t>Berhenti dan diskusikan: Apa hewan terbesar yang anda tahu? Apa lubang terkecil pada suatu benda yang anda ketahui? Hentikan sejenak audio ini disini.</w:t>
      </w:r>
    </w:p>
    <w:p>
      <w:pPr/>
      <w:r>
        <w:rPr>
          <w:lang w:val="id_ID" w:bidi="id_ID"/>
        </w:rPr>
      </w:r>
      <w:r>
        <w:rPr>
          <w:lang w:val="id_ID" w:bidi="id_ID"/>
        </w:rPr>
        <w:t>Para murid heran dan bertanya kepada Yesus, "Siapa yang dapat diselamatkan?" yang berarti, "Siapa yang mendapat bagian dalam Kerajaan Allah?" Yesus mengatakan kepada mereka bahwa Allah dapat melakukan hal-hal yang nampaknya tidak mungkin. Pernyataan ini menegaskan kuasa Allah untuk mengubah hati manusia.</w:t>
      </w:r>
    </w:p>
    <w:p>
      <w:pPr/>
      <w:r>
        <w:rPr>
          <w:lang w:val="id_ID" w:bidi="id_ID"/>
        </w:rPr>
      </w:r>
      <w:r>
        <w:rPr>
          <w:lang w:val="id_ID" w:bidi="id_ID"/>
        </w:rPr>
        <w:t xml:space="preserve">Petrus bangga karena ia dan para murid lainnya telah menyerahkan segala sesuatu untuk mengikuti Yesus. Yesus setuju. Dia memastikan mereka dengan memulai dengan "Sesungguhnnya Aku berkata kepadamu," atau "Memang benar bahwa..." Yesus meyakinkan para murid bahwa ketika seseorang menyerahkan harta benda atau relasi untuk kerajaan Allah, mereka akan menerima balasan berlipat ganda dalam kehidupan masa kini dan kehidupan yang akan datang. Yesus tidak mengatakan bahwa mereka yang mengikuti Yesus harus sepenuhnya mengabaikan rumah mereka, saudara-saudara, saudara-saudara, ibu, anak-anak, atau ladang mereka. Yesus mengatakan bahwa hubungan ini tidak boleh mengambil prioritas dalam hati mereka, melebihi Allah. </w:t>
      </w:r>
    </w:p>
    <w:p>
      <w:pPr/>
      <w:r>
        <w:rPr>
          <w:lang w:val="id_ID" w:bidi="id_ID"/>
        </w:rPr>
      </w:r>
      <w:r>
        <w:rPr>
          <w:lang w:val="id_ID" w:bidi="id_ID"/>
        </w:rPr>
        <w:t>Namun, Yesus mengingatkan para murid-Nya bahwa bersama dengan pahala juga ada penganiayaan. Banyak orang yang mengikuti Yesus harus menerima konsekuensi dari komitmen mereka.</w:t>
      </w:r>
    </w:p>
    <w:p>
      <w:pPr/>
      <w:r>
        <w:rPr>
          <w:lang w:val="id_ID" w:bidi="id_ID"/>
        </w:rPr>
      </w:r>
      <w:r>
        <w:rPr>
          <w:lang w:val="id_ID" w:bidi="id_ID"/>
        </w:rPr>
        <w:t>Berhenti di sini dan diskusikan pertanyaan ini dalam kelompok: Apa yang dalam kehidupan Anda akan menjadi hal yang paling sulit diserahkan demi kerajaan Allah? Apakah ada sesuatu di dalam hati Anda yang lebih penting daripada Yesus? Hentikan sejenak audio ini disini.</w:t>
      </w:r>
    </w:p>
    <w:p>
      <w:pPr/>
      <w:r>
        <w:rPr>
          <w:lang w:val="id_ID" w:bidi="id_ID"/>
        </w:rPr>
      </w:r>
      <w:r>
        <w:rPr>
          <w:lang w:val="id_ID" w:bidi="id_ID"/>
        </w:rPr>
        <w:t>Yesus menyimpulkan pengajaran ini dengan sebuah ringkasan pelajaran. Dia mengatakan bahwa banyak orang yang tampaknya paling penting akan menjadi kurang penting, dan mereka yang tampaknya paling tidak akan menjadi yang terpenting.</w:t>
      </w:r>
    </w:p>
    <w:p>
      <w:pPr/>
      <w:r>
        <w:rPr>
          <w:lang w:val="id_ID" w:bidi="id_ID"/>
        </w:rPr>
      </w:r>
      <w:r>
        <w:rPr>
          <w:lang w:val="id_ID" w:bidi="id_ID"/>
        </w:rPr>
        <w:t>Berhenti di sini dan diskusikan jenis bahasa yang digunakan para guru kebudayaan Anda ketika mereka menyelesaikan sebuah pengajaran.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satu versi audio dari Markus 10:13–31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banyak orang membawa anak-anak berusia antara 0 sampai 12 tahun kepada Yesus untuk menyentuh dan memberkati mereka. Para murid menegur banyak orang, tetapi kemudian Yesus menegur para murid karena melarang anak-anak. Yesus mengatakan kepada para murid untuk membiarkan anak-anak datang kepada Yesus. Yesus mengatakan kepada mereka bahwa Kerajaan Allah adalah untuk mereka yang seperti anak-anak. Kemudian Yesus meletakkan tangan-Nya di atas kepala mereka dan memberkati setiap anak satu per satu.</w:t>
      </w:r>
    </w:p>
    <w:p>
      <w:pPr/>
      <w:r>
        <w:rPr>
          <w:lang w:val="id_ID" w:bidi="id_ID"/>
        </w:rPr>
      </w:r>
      <w:r>
        <w:rPr>
          <w:b/>
          <w:lang w:val="id_ID" w:bidi="id_ID"/>
        </w:rPr>
        <w:t>Dalam adegan kedua:</w:t>
      </w:r>
      <w:r>
        <w:rPr>
          <w:lang w:val="id_ID" w:bidi="id_ID"/>
        </w:rPr>
        <w:t xml:space="preserve"> Yesus mulai melakukan perjalanan ke Yerusalem. Seorang pria berlari kepada Yesus dan berlutut. Ia menunjukkan rasa hormat kepada Yesus dengan menyebut-Nya "Guru yang Baik," dan bertanya kepada Yesus bagaimana agar ia dapat menerima kehidupan kekal bersama Allah selamanya. Yesus penasaran dengan mengatakan mengapa orang itu menyebutnya baik karena hanya Allah yang baik. Yesus mengingatkan orang itu tentang perintah-perintah tentang menjalin hubungan yang baik dengan orang lain. Orang itu mengatakan bahwa ia telah menaati perintah-perintah ini sejak ia masih muda. Yesus mengatakan kepada orang itu bahwa hanya ada satu hal yang belum ia lakukan, yaitu menjual semua yang dimiliki dan memberikan uang kepada orang miskin. Wajah pria itu mendadak murung, karena ia kaya, dan orang itu pergi dengan sedih.</w:t>
      </w:r>
    </w:p>
    <w:p>
      <w:pPr/>
      <w:r>
        <w:rPr>
          <w:lang w:val="id_ID" w:bidi="id_ID"/>
        </w:rPr>
      </w:r>
      <w:r>
        <w:rPr>
          <w:b/>
          <w:lang w:val="id_ID" w:bidi="id_ID"/>
        </w:rPr>
        <w:t>Adegan ketiga:</w:t>
      </w:r>
      <w:r>
        <w:rPr>
          <w:lang w:val="id_ID" w:bidi="id_ID"/>
        </w:rPr>
        <w:t xml:space="preserve"> Dalam adegan ketiga Yesus mengajari para murid-Nya. Dia berbagi fakta yang mengejutkan bahwa sulit bagi orang kaya untuk memasuki Kerajaan Allah. Hal ini sangat sulit sehingga seperti unta melewati lubang jarum. Para murid sangat terkejut sehingga mereka bertanya, "Siapakah di dunia yang bisa diselamatkan?" Yesus menyampaikan pengajaran-Nya dengan jelas. Dia mengatakan, "Itu mustahil. Hanya Allah yang dapat menyelamatkan." Petrus tampaknya bangga bahwa, tidak seperti pria yang datang kepada Yesus, para murid telah menyerahkan segalanya. Yesus menyetujui dan meneguhkan bahwa mereka akan menerima sebuah penghargaan yang melebihi segala sesuatu yang mereka berikan. Bagian ini ditutup oleh Yesus yang menyatakan bahwa orang-orang yang kita pikir terbesar akan menjadi kurang penting, dan mereka yang kita pikir kurang penting akan menjadi yang terbesar.</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anak-anak antara balita dan 12 tahun</w:t>
      </w:r>
    </w:p>
    <w:p>
      <w:pPr>
        <w:pStyle w:val="ListBullet"/>
        <w:spacing w:line="240" w:lineRule="auto"/>
        <w:ind w:left="720"/>
      </w:pPr>
      <w:r>
        <w:rPr>
          <w:lang w:val="id_ID" w:bidi="id_ID"/>
        </w:rPr>
      </w:r>
      <w:r>
        <w:rPr>
          <w:lang w:val="id_ID" w:bidi="id_ID"/>
        </w:rPr>
        <w:t>banyak orang membawa anak-anak (mungkin orang tua atau saudara kandung yang lebih tua)</w:t>
      </w:r>
    </w:p>
    <w:p>
      <w:pPr>
        <w:pStyle w:val="ListBullet"/>
        <w:spacing w:line="240" w:lineRule="auto"/>
        <w:ind w:left="720"/>
      </w:pPr>
      <w:r>
        <w:rPr>
          <w:lang w:val="id_ID" w:bidi="id_ID"/>
        </w:rPr>
      </w:r>
      <w:r>
        <w:rPr>
          <w:lang w:val="id_ID" w:bidi="id_ID"/>
        </w:rPr>
        <w:t>pria yang mendatangi Yesus dan menginginkan kehidupan kekal</w:t>
      </w:r>
    </w:p>
    <w:p>
      <w:pPr/>
      <w:r>
        <w:rPr>
          <w:lang w:val="id_ID" w:bidi="id_ID"/>
        </w:rPr>
      </w:r>
      <w:r>
        <w:rPr>
          <w:lang w:val="id_ID" w:bidi="id_ID"/>
        </w:rPr>
        <w:t>Sebagai kelompok, perhatikan bagian-bagian dari latar belakang bagian ini: Penting untuk diingat bahwa tindakan itu dimulai dengan frasa "suatu hari." Kita tidak tahu seberapa cepat peristiwa ini terjadi setelah perikop sebelumnya. Perlu diketahui bahwa Yesus benar-benar menyentuh setiap anak untuk menunjukkan kepada mereka bahwa Dia memberkati mereka.</w:t>
      </w:r>
    </w:p>
    <w:p>
      <w:pPr/>
      <w:r>
        <w:rPr>
          <w:lang w:val="id_ID" w:bidi="id_ID"/>
        </w:rPr>
      </w:r>
      <w:r>
        <w:rPr>
          <w:lang w:val="id_ID" w:bidi="id_ID"/>
        </w:rPr>
        <w:t>Berhenti di sini dan diskusikan pertanyaan ini dalam kelompok: Bagaimana Anda memulai kisah seperti ini ketika Anda tidak tahu persis kapan itu terjadi? Hentikan sejenak audio ini di sini.</w:t>
      </w:r>
    </w:p>
    <w:p>
      <w:pPr/>
      <w:r>
        <w:rPr>
          <w:lang w:val="id_ID" w:bidi="id_ID"/>
        </w:rPr>
      </w:r>
      <w:r>
        <w:rPr>
          <w:lang w:val="id_ID" w:bidi="id_ID"/>
        </w:rPr>
        <w:t>Kemudian Yesus membuat pernyataan penting tentang bagaimana seseorang dapat memasuki kerajaan Allah jika mereka seperti anak-anak kecil. Kita tahu bahwa Yesus membuat pernyataan penting karena Dia mengatakan, "Sesungguhnya Aku berkata kepadamu."</w:t>
      </w:r>
    </w:p>
    <w:p>
      <w:pPr/>
      <w:r>
        <w:rPr>
          <w:lang w:val="id_ID" w:bidi="id_ID"/>
        </w:rPr>
      </w:r>
      <w:r>
        <w:rPr>
          <w:lang w:val="id_ID" w:bidi="id_ID"/>
        </w:rPr>
        <w:t>Berhenti di sini dan diskusikan pertanyaan ini dalam kelompok: Bagaimana Anda memperkenalkan pernyataan penting dalam pengajaran? Hentikan sejenak audio ini di sini.</w:t>
      </w:r>
    </w:p>
    <w:p>
      <w:pPr/>
      <w:r>
        <w:rPr>
          <w:lang w:val="id_ID" w:bidi="id_ID"/>
        </w:rPr>
      </w:r>
      <w:r>
        <w:rPr>
          <w:lang w:val="id_ID" w:bidi="id_ID"/>
        </w:rPr>
        <w:t>Setelah ini, penting untuk diingat bahwa Yesus dan para murid-Nya mulai melakukan perjalanan ke Yerusalem. Seorang pria berlari kepada Yesus--ia berlari karena benar-benar ingin berbicara dengan Yesus. Dia menghormati Yesus dan menunjukkan kepada-Nya bahwa dengan berlutut di hadapan-Nya serta menyebut-Nya "Guru yang Baik," dengan kata "baik" yang biasanya hanya digunakan untuk Allah. Karena orang ini telah mentaati perintah-perintah yang diberikan Musa, maka dia adalah orang Yahudi. Perhatikan bagaimana Yesus tidak membahas perintah-perintah pertama tentang mengasihi Allah dan tidak memiliki dewa-dewa, ilah-ilah atau berhala lain di hadapan Allah.</w:t>
      </w:r>
    </w:p>
    <w:p>
      <w:pPr/>
      <w:r>
        <w:rPr>
          <w:lang w:val="id_ID" w:bidi="id_ID"/>
        </w:rPr>
      </w:r>
      <w:r>
        <w:rPr>
          <w:lang w:val="id_ID" w:bidi="id_ID"/>
        </w:rPr>
        <w:t xml:space="preserve">Yesus kemudian berbicara tentang kecintaan orang itu kepada kekayaan dan harta merupakan penghalang yang akan membuat orang itu tidak mewarisi atau memperoleh kehidupan kekal. Hal ini membuat orang itu sedih karena ia sangat kaya, dan orang itu pergi dengan sedih. Yesus melihat kesedihan orang itu dan mengatakan bahwa sangat sulit bagi orang kaya untuk masuk ke dalam kerajaan Allah. Akan lebih mudah bagi seekor hewan yang sangat besar untuk melewati lubang jarum daripada bagi seorang yang kaya untuk masuk ke dalam kerajaan Allah. </w:t>
      </w:r>
    </w:p>
    <w:p>
      <w:pPr/>
      <w:r>
        <w:rPr>
          <w:lang w:val="id_ID" w:bidi="id_ID"/>
        </w:rPr>
      </w:r>
      <w:r>
        <w:rPr>
          <w:lang w:val="id_ID" w:bidi="id_ID"/>
        </w:rPr>
        <w:t>Berhenti dan buatlah daftar hal-hal yang dianggap mustahil oleh budaya Anda, dalam kelompok. Buatlah lubang yang sangat kecil di daun atau sepotong kain. Cobalah untuk menyelipkan diri Anda melalui lubang ini. Hentikan sejenak audio ini di sini.</w:t>
      </w:r>
    </w:p>
    <w:p>
      <w:pPr/>
      <w:r>
        <w:rPr>
          <w:lang w:val="id_ID" w:bidi="id_ID"/>
        </w:rPr>
      </w:r>
      <w:r>
        <w:rPr>
          <w:lang w:val="id_ID" w:bidi="id_ID"/>
        </w:rPr>
        <w:t>Para murid-Nya terkejut dengan pengajaran Yesus karena berbeda dari apa yang telah diajarkan kepada mereka. Kebanyakan orang Yahudi percaya bahwa Allah akan menghargai seseorang dengan kekayaan dan harta benda jika mereka melakukan semua hal yang benar di mata Allah. Namun, Yesus ingin mengajarkan para murid bahwa hati adalah apa yang penting bagi Allah. Yesus mengakhiri pengajaran ini dengan pernyataan ringkasan penting bahwa yang pertama akan terakhir dan yang terakhir akan menjadi yang pertama.</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satu versi audio dari Markus 10:13–31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anak-anak antara balita dan 12 tahun</w:t>
      </w:r>
    </w:p>
    <w:p>
      <w:pPr>
        <w:pStyle w:val="ListBullet"/>
        <w:spacing w:line="240" w:lineRule="auto"/>
        <w:ind w:left="720"/>
      </w:pPr>
      <w:r>
        <w:rPr>
          <w:lang w:val="id_ID" w:bidi="id_ID"/>
        </w:rPr>
      </w:r>
      <w:r>
        <w:rPr>
          <w:lang w:val="id_ID" w:bidi="id_ID"/>
        </w:rPr>
        <w:t>banyak orang membawa anak-anak (mungkin orang tua atau saudara kandung yang lebih tua)</w:t>
      </w:r>
    </w:p>
    <w:p>
      <w:pPr>
        <w:pStyle w:val="ListBullet"/>
        <w:spacing w:line="240" w:lineRule="auto"/>
        <w:ind w:left="720"/>
      </w:pPr>
      <w:r>
        <w:rPr>
          <w:lang w:val="id_ID" w:bidi="id_ID"/>
        </w:rPr>
      </w:r>
      <w:r>
        <w:rPr>
          <w:lang w:val="id_ID" w:bidi="id_ID"/>
        </w:rPr>
        <w:t>pria yang mendatangi Yesus dan menginginkan kehidupan kekal</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Perankan banyak orang yang membawa anak-anak kepada Yesus. Para murid melarang dan memarahi mereka.</w:t>
      </w:r>
    </w:p>
    <w:p>
      <w:pPr/>
      <w:r>
        <w:rPr>
          <w:lang w:val="id_ID" w:bidi="id_ID"/>
        </w:rPr>
      </w:r>
      <w:r>
        <w:rPr>
          <w:lang w:val="id_ID" w:bidi="id_ID"/>
        </w:rPr>
        <w:t>Hentikan sejenak peragaannya. Tanyakan kepada orang-orang, "Apa yang kalian pikirkan atau rasakan?" Orang-orang mungkin menjawab hal-hal seperti, "Aku malu karena berusaha datang kepada Yesus," atau "Aku malu," atau "Aku marah kepada para murid karena telah melarangku." Tanyakan kepada para murid, "Apa yang kalian pikirkan atau rasakan?" Orang-orang yang memerankan murid-murid mungkin menjawab hal-hal seperti, "Aku marah karena tuan kita terlalu penting untuk membuang waktu-Nya bersama mereka." Lanjutkan peragaannya.</w:t>
      </w:r>
    </w:p>
    <w:p>
      <w:pPr/>
      <w:r>
        <w:rPr>
          <w:lang w:val="id_ID" w:bidi="id_ID"/>
        </w:rPr>
      </w:r>
      <w:r>
        <w:rPr>
          <w:lang w:val="id_ID" w:bidi="id_ID"/>
        </w:rPr>
        <w:t>Yesus kesal kepada para murid-Nya dan menyuruh mereka agar membiarkan anak-anak datang kepada Yesus, karena Kerajaan Allah menjadi milik mereka.</w:t>
      </w:r>
    </w:p>
    <w:p>
      <w:pPr/>
      <w:r>
        <w:rPr>
          <w:lang w:val="id_ID" w:bidi="id_ID"/>
        </w:rPr>
      </w:r>
      <w:r>
        <w:rPr>
          <w:lang w:val="id_ID" w:bidi="id_ID"/>
        </w:rPr>
        <w:t>Hentikan sejenak peragaannya. Tanyakan kepada anak-anak dan orang tua mereka, "Apa yang kalian pikirkan atau rasakan?" Orang-orang mungkin menjawab hal-hal seperti, "Saya penasaran." Tidak ada seorang pun yang pernah memperlakukan kita seperti mereka menyukai kita seperti ini," atau "Untuk pertama kalinya saya merasa berharga." Tanyakan kepada para murid, "Apa yang kalian pikirkan atau rasakan?" Orang-orang mungkin menjawab hal-hal seperti, "Saya sangat bingung," atau "Sekarang saya malu." Tanyakan kepada Yesus, "Apa yang kamu pikirkan atau rasakan?" Orang itu mungkin menjawab hal-hal seperti, "Aku sedih dan kecewa karena para muridku mau memperlakukan orang-orang seperti ini," atau "Aku sangat mengasihi orang-orang ini." Lanjutkan peragaannya.</w:t>
      </w:r>
    </w:p>
    <w:p>
      <w:pPr/>
      <w:r>
        <w:rPr>
          <w:lang w:val="id_ID" w:bidi="id_ID"/>
        </w:rPr>
      </w:r>
      <w:r>
        <w:rPr>
          <w:lang w:val="id_ID" w:bidi="id_ID"/>
        </w:rPr>
        <w:t>Ketika Yesus dan murid-murid menuju ke jalan mereka, seorang pria datang berlari kepada Yesus dan berlutut di hadapan-Nya, menyebut-Nya "Guru yang Baik." Dia bertanya apa yang harus dia lakukan untuk mendapatkan kehidupan kekal. Yesus bertanya kepada orang itu mengapa ia menyebut Yesus baik, dan mengingatkannya tentang perintah-perintah itu. Orang itu menjawab, "Aku telah melakukannya sejak masih muda."</w:t>
      </w:r>
    </w:p>
    <w:p>
      <w:pPr/>
      <w:r>
        <w:rPr>
          <w:lang w:val="id_ID" w:bidi="id_ID"/>
        </w:rPr>
      </w:r>
      <w:r>
        <w:rPr>
          <w:lang w:val="id_ID" w:bidi="id_ID"/>
        </w:rPr>
        <w:t>Hentikan sejenak peragaannya. Tanyakan kepada pria itu, "Apa yang Anda pikirkan atau rasakan?" Orang itu mungkin menjawab hal-hal seperti, "Saya merasa bangga karena saya telah melakukan ini" atau "Saya terkejut karena sangat mudah." Lanjutkan peragaannya.</w:t>
      </w:r>
    </w:p>
    <w:p>
      <w:pPr/>
      <w:r>
        <w:rPr>
          <w:lang w:val="id_ID" w:bidi="id_ID"/>
        </w:rPr>
      </w:r>
      <w:r>
        <w:rPr>
          <w:lang w:val="id_ID" w:bidi="id_ID"/>
        </w:rPr>
        <w:t>Yesus mengasihi orang itu dan mengatakan kepadanya bahwa Dia harus melakukan satu hal lagi. Orang itu harus menjual semua hartanya dan memberikan uang kepada orang miskin. Orang itu merasa kecewa.</w:t>
      </w:r>
    </w:p>
    <w:p>
      <w:pPr/>
      <w:r>
        <w:rPr>
          <w:lang w:val="id_ID" w:bidi="id_ID"/>
        </w:rPr>
      </w:r>
      <w:r>
        <w:rPr>
          <w:lang w:val="id_ID" w:bidi="id_ID"/>
        </w:rPr>
        <w:t>Hentikan sejenak peragaannya. Tanyakan kepada pria itu, "Apa yang Anda pikirkan atau rasakan?" Orang itu mungkin menjawab hal-hal seperti, "Aku sedih karena apa yang tak aku lakukan tidak cukup," atau "Aku malu karena aku tahu hatiku tidak benar," atau "Aku sedih karena aku mencintai uang dan barang-barang aku dan memiliki begitu banyak." Tanyakan kepada Yesus, "Apa yang kamu pikirkan atau rasakan?" Orang itu mungkin menjawab hal-hal seperti, "Aku merasa sangat sedih sehingga pria ini akan kehilangan yang terbaik yang kumiliki untuk dia," atau "Aku berharap pria ini akan membuat keputusan yang benar." Lanjutkan peragaannya.</w:t>
      </w:r>
    </w:p>
    <w:p>
      <w:pPr/>
      <w:r>
        <w:rPr>
          <w:lang w:val="id_ID" w:bidi="id_ID"/>
        </w:rPr>
      </w:r>
      <w:r>
        <w:rPr>
          <w:lang w:val="id_ID" w:bidi="id_ID"/>
        </w:rPr>
        <w:t>Orang itu pergi dan Yesus berbalik kepada para murid-Nya. Yesus berkata dengan penekanan, "Sulit bagi banyak orang kaya untuk masuk ke dalam Kerajaan Allah!" Para murid terkejut karena mereka mengira menjadi kaya itu baik. Yesus menyebut mereka anak-anak sebagai tanda kasih sayang, dan Yesus memberikan mereka sebuah contoh. Lebih sulit bagi orang kaya untuk masuk ke dalam Kerajaan Allah daripada seekor unta untuk melewati lubang jarum. Para murid sekali lagi terkejut, dan mereka bertanya "Siapa yang bisa diselamatkan dan mampu memasuki Kerajaan Allah?" Yesus mengatakan kepada mereka bahwa hanya Allah yang dapat membuat hal ini terjadi.</w:t>
      </w:r>
    </w:p>
    <w:p>
      <w:pPr/>
      <w:r>
        <w:rPr>
          <w:lang w:val="id_ID" w:bidi="id_ID"/>
        </w:rPr>
      </w:r>
      <w:r>
        <w:rPr>
          <w:lang w:val="id_ID" w:bidi="id_ID"/>
        </w:rPr>
        <w:t>Hentikan sejenak peragaannya. Tanyakan kepada para murid, "Apa yang kalian pikirkan atau rasakan?" Orang-orang mungkin menjawab hal-hal seperti, "Aku tidak mengerti." Ini telah mengubah segalanya" atau "Aku takut. Tampaknya mustahil untuk masuk ke dalam Kerajaan Allah." Lanjutkan peragaannya.</w:t>
      </w:r>
    </w:p>
    <w:p>
      <w:pPr/>
      <w:r>
        <w:rPr>
          <w:lang w:val="id_ID" w:bidi="id_ID"/>
        </w:rPr>
      </w:r>
      <w:r>
        <w:rPr>
          <w:lang w:val="id_ID" w:bidi="id_ID"/>
        </w:rPr>
        <w:t>Petrus berkata, "Kami telah menyerahkan segala sesuatu untuk mengikuti Engkau." Yesus setuju dengannya dan meyakinkan para murid bahwa jika mereka telah menyerahkan rumah dan keluarga serta harta benda demi Yesus untuk menyampaikan Kabar Baik tentang Yesus, mereka akan diberikan lebih banyak lagi. Hal ini termasuk penganiayaan dalam kehidupan ini, tetapi kehidupan bersama Allah selamanya. Kemudian Yesus menyelesaikan pengajaran-Nya: "Mereka yang sekarang tampaknya penting, nanti akan menjadi kurang penting. Mereka yang sekarang tampaknya kurang penting, nanti akan menjadi yang terbesar."</w:t>
      </w:r>
    </w:p>
    <w:p>
      <w:pPr/>
      <w:r>
        <w:rPr>
          <w:lang w:val="id_ID" w:bidi="id_ID"/>
        </w:rPr>
      </w:r>
      <w:r>
        <w:rPr>
          <w:lang w:val="id_ID" w:bidi="id_ID"/>
        </w:rPr>
        <w:t>Hentikan sejenak peragaannya. Tanyakan kepada para murid, "Apa yang kalian pikirkan atau rasakan?" Orang-orang mungkin menjawab hal-hal seperti, "Aku merasa berharap bahwa biarpun aku telah kehilangan banyak, aku akan menerima sesuatu," atau "Aku merasa bingung karena ada juga penganiayaan," atau "Aku tidak mengerti bagaimana segala sesuatu yang telah diajarkan sangat berbeda sekarang."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satu versi audio dari Markus 10:13–31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Banyak orang ingin membawa anak-anak kepada Yesus sehingga Dia bisa menyentuh mereka. Dalam kebudayaan Yahudi, meminta seorang guru untuk menyentuh seseorang adalah memintanya untuk </w:t>
      </w:r>
      <w:r>
        <w:rPr>
          <w:b/>
          <w:lang w:val="id_ID" w:bidi="id_ID"/>
        </w:rPr>
        <w:t>memberkati</w:t>
      </w:r>
      <w:r>
        <w:rPr>
          <w:lang w:val="id_ID" w:bidi="id_ID"/>
        </w:rPr>
        <w:t xml:space="preserve"> atau menunjukkan bantuan kepada seseorang. Para </w:t>
      </w:r>
      <w:r>
        <w:rPr>
          <w:b/>
          <w:lang w:val="id_ID" w:bidi="id_ID"/>
        </w:rPr>
        <w:t>murid</w:t>
      </w:r>
      <w:r>
        <w:rPr>
          <w:lang w:val="id_ID" w:bidi="id_ID"/>
        </w:rPr>
        <w:t xml:space="preserve"> mengatakan kepada orang tua bahwa mereka salah karena membawa anak-anak mereka kepada Yesus. Gunakan istilah yang sama untuk memberkati dan murid-murid yang telah Anda gunakan di seluruh kitab Markus. Untuk informasi lebih lanjut tentang </w:t>
      </w:r>
      <w:hyperlink r:id="rId246">
        <w:r>
          <w:rPr>
            <w:lang w:val="id_ID" w:bidi="id_ID"/>
          </w:rPr>
          <w:rPr>
            <w:color w:val="0000EE"/>
            <w:u w:val="single"/>
          </w:rPr>
          <w:t>memberkati</w:t>
        </w:r>
      </w:hyperlink>
      <w:r>
        <w:rPr>
          <w:lang w:val="id_ID" w:bidi="id_ID"/>
        </w:rPr>
        <w:t xml:space="preserve"> dan </w:t>
      </w:r>
      <w:hyperlink r:id="rId100">
        <w:r>
          <w:rPr>
            <w:lang w:val="id_ID" w:bidi="id_ID"/>
          </w:rPr>
          <w:rPr>
            <w:color w:val="0000EE"/>
            <w:u w:val="single"/>
          </w:rPr>
          <w:t>murid-murid</w:t>
        </w:r>
      </w:hyperlink>
      <w:r>
        <w:rPr>
          <w:lang w:val="id_ID" w:bidi="id_ID"/>
        </w:rPr>
        <w:t>, lihat Daftar Kata Utama.</w:t>
      </w:r>
    </w:p>
    <w:p>
      <w:pPr/>
      <w:r>
        <w:rPr>
          <w:lang w:val="id_ID" w:bidi="id_ID"/>
        </w:rPr>
      </w:r>
      <w:r>
        <w:rPr>
          <w:lang w:val="id_ID" w:bidi="id_ID"/>
        </w:rPr>
        <w:t>Tetapi Yesus berkata, "</w:t>
      </w:r>
      <w:r>
        <w:rPr>
          <w:b/>
          <w:lang w:val="id_ID" w:bidi="id_ID"/>
        </w:rPr>
        <w:t>Kerajaan Allah</w:t>
      </w:r>
      <w:r>
        <w:rPr>
          <w:lang w:val="id_ID" w:bidi="id_ID"/>
        </w:rPr>
        <w:t xml:space="preserve"> adalah milik orang-orang yang seperti anak-anak." Gunakan frasa yang sama di sini untuk Kerajaan Allah yang telah Anda gunakan di seluruh Markus. Untuk informasi lebih lanjut tentang </w:t>
      </w:r>
      <w:hyperlink r:id="rId37">
        <w:r>
          <w:rPr>
            <w:lang w:val="id_ID" w:bidi="id_ID"/>
          </w:rPr>
          <w:rPr>
            <w:color w:val="0000EE"/>
            <w:u w:val="single"/>
          </w:rPr>
          <w:t>Kerajaan Allah</w:t>
        </w:r>
      </w:hyperlink>
      <w:r>
        <w:rPr>
          <w:lang w:val="id_ID" w:bidi="id_ID"/>
        </w:rPr>
        <w:t xml:space="preserve">, lihat Daftar Kata Utama. </w:t>
      </w:r>
    </w:p>
    <w:p>
      <w:pPr/>
      <w:r>
        <w:rPr>
          <w:lang w:val="id_ID" w:bidi="id_ID"/>
        </w:rPr>
      </w:r>
      <w:r>
        <w:rPr>
          <w:lang w:val="id_ID" w:bidi="id_ID"/>
        </w:rPr>
        <w:t xml:space="preserve">Setelah Yesus memberkati anak-anak, Dia mulai melakukan perjalanan ke </w:t>
      </w:r>
      <w:r>
        <w:rPr>
          <w:b/>
          <w:lang w:val="id_ID" w:bidi="id_ID"/>
        </w:rPr>
        <w:t>Yerusalem</w:t>
      </w:r>
      <w:r>
        <w:rPr>
          <w:lang w:val="id_ID" w:bidi="id_ID"/>
        </w:rPr>
        <w:t xml:space="preserve">. Yerusalem adalah tempat bait suci Yahudi dan tempat semua orang Yahudi pergi untuk beribadah kepada Allah di bait suci. Gunakan kata yang sama untuk Yerusalem seperti yang telah Anda gunakan di bagian sebelumnya. Untuk informasi lebih lanjut tentang </w:t>
      </w:r>
      <w:hyperlink r:id="rId213">
        <w:r>
          <w:rPr>
            <w:lang w:val="id_ID" w:bidi="id_ID"/>
          </w:rPr>
          <w:rPr>
            <w:color w:val="0000EE"/>
            <w:u w:val="single"/>
          </w:rPr>
          <w:t>Yerusalem</w:t>
        </w:r>
      </w:hyperlink>
      <w:r>
        <w:rPr>
          <w:lang w:val="id_ID" w:bidi="id_ID"/>
        </w:rPr>
        <w:t>, lihat Daftar Kata Utama. Yesus bepergian ke sana karena Dia tahu bahwa di sinilah Dia akan menderita dan mati.</w:t>
      </w:r>
    </w:p>
    <w:p>
      <w:pPr/>
      <w:r>
        <w:rPr>
          <w:lang w:val="id_ID" w:bidi="id_ID"/>
        </w:rPr>
      </w:r>
      <w:r>
        <w:rPr>
          <w:lang w:val="id_ID" w:bidi="id_ID"/>
        </w:rPr>
        <w:t xml:space="preserve">Seorang pria datang berlari kepada Yesus dan menyebut-Nya Guru yang </w:t>
      </w:r>
      <w:r>
        <w:rPr>
          <w:b/>
          <w:lang w:val="id_ID" w:bidi="id_ID"/>
        </w:rPr>
        <w:t>Baik</w:t>
      </w:r>
      <w:r>
        <w:rPr>
          <w:lang w:val="id_ID" w:bidi="id_ID"/>
        </w:rPr>
        <w:t xml:space="preserve">. Ini berarti seorang guru yang baik. Gunakan kata yang sama untuk Guru yang telah Anda gunakan di bagian sebelumnya. Untuk informasi lebih lanjut tentang </w:t>
      </w:r>
      <w:hyperlink r:id="rId316">
        <w:r>
          <w:rPr>
            <w:lang w:val="id_ID" w:bidi="id_ID"/>
          </w:rPr>
          <w:rPr>
            <w:color w:val="0000EE"/>
            <w:u w:val="single"/>
          </w:rPr>
          <w:t>Guru</w:t>
        </w:r>
      </w:hyperlink>
      <w:r>
        <w:rPr>
          <w:lang w:val="id_ID" w:bidi="id_ID"/>
        </w:rPr>
        <w:t xml:space="preserve">, lihat Daftar Kata Utama. Pria itu bertanya apa yang harus dia lakukan untuk mewarisi, atau </w:t>
      </w:r>
      <w:r>
        <w:rPr>
          <w:b/>
          <w:lang w:val="id_ID" w:bidi="id_ID"/>
        </w:rPr>
        <w:t>menerima, kehidupan kekal</w:t>
      </w:r>
      <w:r>
        <w:rPr>
          <w:lang w:val="id_ID" w:bidi="id_ID"/>
        </w:rPr>
        <w:t xml:space="preserve">. Kehidupan kekal adalah hidup bersama Allah yang tidak pernah berakhir, atau hidup selamanya bersama Allah. Gunakan kata yang sama untuk kehidupan kekal yang telah Anda gunakan di bagian sebelumnya. Untuk informasi lebih lanjut tentang </w:t>
      </w:r>
      <w:hyperlink r:id="rId317">
        <w:r>
          <w:rPr>
            <w:lang w:val="id_ID" w:bidi="id_ID"/>
          </w:rPr>
          <w:rPr>
            <w:color w:val="0000EE"/>
            <w:u w:val="single"/>
          </w:rPr>
          <w:t>kehidupan kekal</w:t>
        </w:r>
      </w:hyperlink>
      <w:r>
        <w:rPr>
          <w:lang w:val="id_ID" w:bidi="id_ID"/>
        </w:rPr>
        <w:t>, lihat Daftar Kata Utama.</w:t>
      </w:r>
    </w:p>
    <w:p>
      <w:pPr/>
      <w:r>
        <w:rPr>
          <w:lang w:val="id_ID" w:bidi="id_ID"/>
        </w:rPr>
      </w:r>
      <w:r>
        <w:rPr>
          <w:lang w:val="id_ID" w:bidi="id_ID"/>
        </w:rPr>
        <w:t xml:space="preserve">Yesus kemudian tampaknya menjawab pertanyaan orang itu dengan beberapa pengulangan dari sepuluh perintah, atau hukum dari Allah Yesus menyebutkan, "Jangan </w:t>
      </w:r>
      <w:r>
        <w:rPr>
          <w:b/>
          <w:lang w:val="id_ID" w:bidi="id_ID"/>
        </w:rPr>
        <w:t>berzinah</w:t>
      </w:r>
      <w:r>
        <w:rPr>
          <w:lang w:val="id_ID" w:bidi="id_ID"/>
        </w:rPr>
        <w:t xml:space="preserve">." Berzinah berarti memiliki hubungan seksual dengan seseorang selain suami atau istri anda. Gunakan kata yang sama yang telah anda gunakan sebelumnya untuk perzinahan. Lihat Daftar Kata Utama untuk definisi </w:t>
      </w:r>
      <w:hyperlink r:id="rId224">
        <w:r>
          <w:rPr>
            <w:lang w:val="id_ID" w:bidi="id_ID"/>
          </w:rPr>
          <w:rPr>
            <w:color w:val="0000EE"/>
            <w:u w:val="single"/>
          </w:rPr>
          <w:t>perzinahan</w:t>
        </w:r>
      </w:hyperlink>
      <w:r>
        <w:rPr>
          <w:lang w:val="id_ID" w:bidi="id_ID"/>
        </w:rPr>
        <w:t xml:space="preserve">. Yesus juga menyebutkan bahwa tidak membunuh, atau dengan sengaja mengambil kehidupan seseorang; tidak mencuri; tidak memberikan kesaksian palsu, atau berbohong tentang seseorang; dan menghormati, atau menunjukkan rasa hormat dan membantu, ayah dan ibumu. Orang itu telah menaati hukum sejak ia lebih muda. Yesus mendengar hal ini dan mengatakan bahwa ada satu hal yang masih kurang, atau yang belum dia miliki. Yesus mengatakan kepada orang itu untuk menjual seluruh harta miliknya dan memberikan uang kepada orang miskin. Kemudian orang itu akan memiliki </w:t>
      </w:r>
      <w:r>
        <w:rPr>
          <w:b/>
          <w:lang w:val="id_ID" w:bidi="id_ID"/>
        </w:rPr>
        <w:t>harta di surga</w:t>
      </w:r>
      <w:r>
        <w:rPr>
          <w:lang w:val="id_ID" w:bidi="id_ID"/>
        </w:rPr>
        <w:t>. Harta di surga berarti kehidupan yang berlangsung selamanya bersama Allah. Kemudian orang itu adalah untuk datang mengikuti Yesus.</w:t>
      </w:r>
    </w:p>
    <w:p>
      <w:pPr/>
      <w:r>
        <w:rPr>
          <w:lang w:val="id_ID" w:bidi="id_ID"/>
        </w:rPr>
      </w:r>
      <w:r>
        <w:rPr>
          <w:lang w:val="id_ID" w:bidi="id_ID"/>
        </w:rPr>
        <w:t xml:space="preserve">Wajah pria </w:t>
      </w:r>
      <w:r>
        <w:rPr>
          <w:b/>
          <w:lang w:val="id_ID" w:bidi="id_ID"/>
        </w:rPr>
        <w:t>itu mendadak</w:t>
      </w:r>
      <w:r>
        <w:rPr>
          <w:lang w:val="id_ID" w:bidi="id_ID"/>
        </w:rPr>
        <w:t xml:space="preserve"> kesal, yang berarti bahwa wajah pria itu berubah dari menunjukkan kebahagiaan menjadi kesedihan dan kekecewaan.</w:t>
      </w:r>
    </w:p>
    <w:p>
      <w:pPr/>
      <w:r>
        <w:rPr>
          <w:lang w:val="id_ID" w:bidi="id_ID"/>
        </w:rPr>
      </w:r>
      <w:r>
        <w:rPr>
          <w:lang w:val="id_ID" w:bidi="id_ID"/>
        </w:rPr>
        <w:t xml:space="preserve">Yesus memberikan para murid-Nya sebuah contoh tentang betapa sulitnya seseorang untuk masuk ke dalam Kerajaan Allah. Dia mengatakan lebih mudah seekor unta untuk </w:t>
      </w:r>
      <w:hyperlink r:id="rId318">
        <w:r>
          <w:rPr>
            <w:lang w:val="id_ID" w:bidi="id_ID"/>
          </w:rPr>
          <w:rPr>
            <w:color w:val="0000EE"/>
            <w:u w:val="single"/>
          </w:rPr>
          <w:t>melewati</w:t>
        </w:r>
      </w:hyperlink>
      <w:r>
        <w:rPr>
          <w:lang w:val="id_ID" w:bidi="id_ID"/>
        </w:rPr>
        <w:t xml:space="preserve"> lubang jarum. Unta adalah hewan terbesar di Israel. Beratnya dapat mencapai 600 kilogram dan tingginya sekitar 2 di atas bahu. Seekor unta dapat membawa banyak orang dan bahan.</w:t>
      </w:r>
    </w:p>
    <w:p>
      <w:pPr/>
      <w:r>
        <w:rPr>
          <w:lang w:val="id_ID" w:bidi="id_ID"/>
        </w:rPr>
      </w:r>
      <w:r>
        <w:rPr>
          <w:lang w:val="id_ID" w:bidi="id_ID"/>
        </w:rPr>
        <w:t>Tunjukkan foto seekor unta. Hentikan sejenak audio ini disini.</w:t>
      </w:r>
    </w:p>
    <w:p>
      <w:pPr/>
      <w:r>
        <w:rPr>
          <w:lang w:val="id_ID" w:bidi="id_ID"/>
        </w:rPr>
      </w:r>
      <w:r>
        <w:rPr>
          <w:lang w:val="id_ID" w:bidi="id_ID"/>
        </w:rPr>
        <w:t xml:space="preserve">Sebuah </w:t>
      </w:r>
      <w:r>
        <w:rPr>
          <w:b/>
          <w:lang w:val="id_ID" w:bidi="id_ID"/>
        </w:rPr>
        <w:t>lubang jarum adalah lubang</w:t>
      </w:r>
      <w:r>
        <w:rPr>
          <w:lang w:val="id_ID" w:bidi="id_ID"/>
        </w:rPr>
        <w:t xml:space="preserve"> kecil dalam jarum jahit untuk memasukkan benang.</w:t>
      </w:r>
    </w:p>
    <w:p>
      <w:pPr/>
      <w:r>
        <w:rPr>
          <w:lang w:val="id_ID" w:bidi="id_ID"/>
        </w:rPr>
      </w:r>
      <w:r>
        <w:rPr>
          <w:lang w:val="id_ID" w:bidi="id_ID"/>
        </w:rPr>
        <w:t>Tunjukkan foto sebuah lubang jarum. Hentikan sejenak audio ini disini.</w:t>
      </w:r>
    </w:p>
    <w:p>
      <w:pPr/>
      <w:r>
        <w:rPr>
          <w:lang w:val="id_ID" w:bidi="id_ID"/>
        </w:rPr>
      </w:r>
      <w:r>
        <w:rPr>
          <w:lang w:val="id_ID" w:bidi="id_ID"/>
        </w:rPr>
        <w:t xml:space="preserve">Yesus mengatakan bahwa semua orang yang telah meninggalkan rumah atau keluarga demi </w:t>
      </w:r>
      <w:r>
        <w:rPr>
          <w:b/>
          <w:lang w:val="id_ID" w:bidi="id_ID"/>
        </w:rPr>
        <w:t>Kabar Baik</w:t>
      </w:r>
      <w:r>
        <w:rPr>
          <w:lang w:val="id_ID" w:bidi="id_ID"/>
        </w:rPr>
        <w:t xml:space="preserve">, atau </w:t>
      </w:r>
      <w:r>
        <w:rPr>
          <w:b/>
          <w:lang w:val="id_ID" w:bidi="id_ID"/>
        </w:rPr>
        <w:t>Injil</w:t>
      </w:r>
      <w:r>
        <w:rPr>
          <w:lang w:val="id_ID" w:bidi="id_ID"/>
        </w:rPr>
        <w:t xml:space="preserve">, akan menerima kembali </w:t>
      </w:r>
      <w:r>
        <w:rPr>
          <w:b/>
          <w:lang w:val="id_ID" w:bidi="id_ID"/>
        </w:rPr>
        <w:t>seratus</w:t>
      </w:r>
      <w:r>
        <w:rPr>
          <w:lang w:val="id_ID" w:bidi="id_ID"/>
        </w:rPr>
        <w:t xml:space="preserve"> kali lipat. Injil adalah kabar baik bahwa Yesus datang ke bumi untuk tinggal bersama manusia. Dia membawa Kerajaan Allah ke bumi. Yesus mati untuk dosa-dosa kita, dan dibangkitkan dari antara orang mati. Ini juga disebut </w:t>
      </w:r>
      <w:hyperlink r:id="rId39">
        <w:r>
          <w:rPr>
            <w:lang w:val="id_ID" w:bidi="id_ID"/>
          </w:rPr>
          <w:rPr>
            <w:color w:val="0000EE"/>
            <w:u w:val="single"/>
          </w:rPr>
          <w:t>Kabar Baik</w:t>
        </w:r>
      </w:hyperlink>
      <w:r>
        <w:rPr>
          <w:lang w:val="id_ID" w:bidi="id_ID"/>
        </w:rPr>
        <w:t xml:space="preserve">. Gunakan kata yang sama untuk Injil atau kabar baik yang Anda gunakan di bagian sebelumnya. Untuk informasi lebih lanjut tentang </w:t>
      </w:r>
      <w:hyperlink r:id="rId13">
        <w:r>
          <w:rPr>
            <w:lang w:val="id_ID" w:bidi="id_ID"/>
          </w:rPr>
          <w:rPr>
            <w:color w:val="0000EE"/>
            <w:u w:val="single"/>
          </w:rPr>
          <w:t>Injil</w:t>
        </w:r>
      </w:hyperlink>
      <w:r>
        <w:rPr>
          <w:lang w:val="id_ID" w:bidi="id_ID"/>
        </w:rPr>
        <w:t>, lihat Daftar Kata Utama.</w:t>
      </w:r>
    </w:p>
    <w:p>
      <w:pPr/>
      <w:r>
        <w:rPr>
          <w:lang w:val="id_ID" w:bidi="id_ID"/>
        </w:rPr>
      </w:r>
      <w:r>
        <w:rPr>
          <w:b/>
          <w:lang w:val="id_ID" w:bidi="id_ID"/>
        </w:rPr>
        <w:t>Seratus</w:t>
      </w:r>
      <w:r>
        <w:rPr>
          <w:lang w:val="id_ID" w:bidi="id_ID"/>
        </w:rPr>
        <w:t xml:space="preserve"> kali lipat bukan berarti seratus kali lipat persis jumlah sesuatu yang hilang dari seseorang, melainkan bahwa seseorang akan menerima upah yang besar dari Allah.</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10:13–31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19">
        <w:r>
          <w:rPr>
            <w:lang w:val="id_ID" w:bidi="id_ID"/>
          </w:rPr>
          <w:rPr>
            <w:color w:val="0000EE"/>
            <w:u w:val="single"/>
          </w:rPr>
          <w:t>Dengar dan Renungkan</w:t>
        </w:r>
      </w:hyperlink>
      <w:r>
        <w:rPr>
          <w:lang w:val="id_ID" w:bidi="id_ID"/>
        </w:rPr>
        <w:t xml:space="preserve"> (766 KB)</w:t>
      </w:r>
      <w:r>
        <w:rPr>
          <w:lang w:val="id_ID" w:bidi="id_ID"/>
        </w:rPr>
      </w:r>
    </w:p>
    <w:p>
      <w:pPr>
        <w:pStyle w:val="ListBullet"/>
        <w:spacing w:line="240" w:lineRule="auto"/>
        <w:ind w:left="720"/>
      </w:pPr>
      <w:r>
        <w:rPr>
          <w:lang w:val="id_ID" w:bidi="id_ID"/>
        </w:rPr>
      </w:r>
      <w:hyperlink r:id="rId320">
        <w:r>
          <w:rPr>
            <w:lang w:val="id_ID" w:bidi="id_ID"/>
          </w:rPr>
          <w:rPr>
            <w:color w:val="0000EE"/>
            <w:u w:val="single"/>
          </w:rPr>
          <w:t>Menyiapkan Panggung</w:t>
        </w:r>
      </w:hyperlink>
      <w:r>
        <w:rPr>
          <w:lang w:val="id_ID" w:bidi="id_ID"/>
        </w:rPr>
        <w:t xml:space="preserve"> (6.5 MB)</w:t>
      </w:r>
      <w:r>
        <w:rPr>
          <w:lang w:val="id_ID" w:bidi="id_ID"/>
        </w:rPr>
      </w:r>
    </w:p>
    <w:p>
      <w:pPr>
        <w:pStyle w:val="ListBullet"/>
        <w:spacing w:line="240" w:lineRule="auto"/>
        <w:ind w:left="720"/>
      </w:pPr>
      <w:r>
        <w:rPr>
          <w:lang w:val="id_ID" w:bidi="id_ID"/>
        </w:rPr>
      </w:r>
      <w:hyperlink r:id="rId321">
        <w:r>
          <w:rPr>
            <w:lang w:val="id_ID" w:bidi="id_ID"/>
          </w:rPr>
          <w:rPr>
            <w:color w:val="0000EE"/>
            <w:u w:val="single"/>
          </w:rPr>
          <w:t>Menjelaskan Adegan</w:t>
        </w:r>
      </w:hyperlink>
      <w:r>
        <w:rPr>
          <w:lang w:val="id_ID" w:bidi="id_ID"/>
        </w:rPr>
        <w:t xml:space="preserve"> (4.7 MB)</w:t>
      </w:r>
      <w:r>
        <w:rPr>
          <w:lang w:val="id_ID" w:bidi="id_ID"/>
        </w:rPr>
      </w:r>
    </w:p>
    <w:p>
      <w:pPr>
        <w:pStyle w:val="ListBullet"/>
        <w:spacing w:line="240" w:lineRule="auto"/>
        <w:ind w:left="720"/>
      </w:pPr>
      <w:r>
        <w:rPr>
          <w:lang w:val="id_ID" w:bidi="id_ID"/>
        </w:rPr>
      </w:r>
      <w:hyperlink r:id="rId322">
        <w:r>
          <w:rPr>
            <w:lang w:val="id_ID" w:bidi="id_ID"/>
          </w:rPr>
          <w:rPr>
            <w:color w:val="0000EE"/>
            <w:u w:val="single"/>
          </w:rPr>
          <w:t>Memperagakan Bacaan</w:t>
        </w:r>
      </w:hyperlink>
      <w:r>
        <w:rPr>
          <w:lang w:val="id_ID" w:bidi="id_ID"/>
        </w:rPr>
        <w:t xml:space="preserve"> (5.3 MB)</w:t>
      </w:r>
      <w:r>
        <w:rPr>
          <w:lang w:val="id_ID" w:bidi="id_ID"/>
        </w:rPr>
      </w:r>
    </w:p>
    <w:p>
      <w:pPr>
        <w:pStyle w:val="ListBullet"/>
        <w:spacing w:line="240" w:lineRule="auto"/>
        <w:ind w:left="720"/>
      </w:pPr>
      <w:r>
        <w:rPr>
          <w:lang w:val="id_ID" w:bidi="id_ID"/>
        </w:rPr>
      </w:r>
      <w:hyperlink r:id="rId323">
        <w:r>
          <w:rPr>
            <w:lang w:val="id_ID" w:bidi="id_ID"/>
          </w:rPr>
          <w:rPr>
            <w:color w:val="0000EE"/>
            <w:u w:val="single"/>
          </w:rPr>
          <w:t>Melengkapi yang Kurang</w:t>
        </w:r>
      </w:hyperlink>
      <w:r>
        <w:rPr>
          <w:lang w:val="id_ID" w:bidi="id_ID"/>
        </w:rPr>
        <w:t xml:space="preserve"> (3.4 MB)</w:t>
      </w:r>
      <w:r>
        <w:rPr>
          <w:lang w:val="id_ID" w:bidi="id_ID"/>
        </w:rPr>
      </w:r>
    </w:p>
    <w:p>
      <w:pPr>
        <w:pStyle w:val="ListBullet"/>
        <w:spacing w:line="240" w:lineRule="auto"/>
        <w:ind w:left="720"/>
      </w:pPr>
      <w:r>
        <w:rPr>
          <w:lang w:val="id_ID" w:bidi="id_ID"/>
        </w:rPr>
      </w:r>
      <w:hyperlink r:id="rId324">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10:32–45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10:32–45 dan tanamkan dalam hati Anda.</w:t>
      </w:r>
    </w:p>
    <w:p>
      <w:pPr/>
      <w:r>
        <w:rPr>
          <w:lang w:val="id_ID" w:bidi="id_ID"/>
        </w:rPr>
      </w:r>
      <w:r>
        <w:rPr>
          <w:lang w:val="id_ID" w:bidi="id_ID"/>
        </w:rPr>
        <w:t>Dengarkan versi audio Markus 10:32–45 sebanyak tiga kali, dalam tiga terjemahan yang berbeda, jika memungkinkan. Kemudian, sebagai kelompok, bahaslah pertanyaan-pertanyaan berikut:</w:t>
      </w:r>
    </w:p>
    <w:p>
      <w:pPr>
        <w:pStyle w:val="ListNumber"/>
        <w:numPr>
          <w:ilvl w:val="0"/>
          <w:numId w:val="52"/>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10:32–45 dalam terjemahan yang paling mudah dipahami.</w:t>
      </w:r>
    </w:p>
    <w:p>
      <w:pPr/>
      <w:r>
        <w:rPr>
          <w:lang w:val="id_ID" w:bidi="id_ID"/>
        </w:rPr>
      </w:r>
      <w:r>
        <w:rPr>
          <w:lang w:val="id_ID" w:bidi="id_ID"/>
        </w:rPr>
        <w:t>Yesus, para murid-Nya, dan orang lain melanjutkan perjalanan mereka ke Yerusalem. Yerusalem adalah tempat orang-orang Yahudi menyembah Allah di Bait Suci. Itu juga berada di sebuah bukit. Ketika banyak orang melakukan perjalanan ke Yerusalem, mereka sering mengatakan bahwa mereka akan "naik" ke Yerusalem. Yesus berjalan di depan para murid-Nya seperti kebanyakan guru agama berjalan di depan para murid mereka. Murid-murid-Nya heran, atau terkejut, dengan tindakan dan ajaran-Nya yang mereka lihat. Orang lain yang juga mengikuti menjadi takut. Kita tidak tahu persis mengapa mereka terkejut dan takut. Namun, mereka mungkin telah menyadari bahwa Yesus mungkin menghadapi bahaya dari para pemimpin agama di Yerusalem.</w:t>
      </w:r>
    </w:p>
    <w:p>
      <w:pPr/>
      <w:r>
        <w:rPr>
          <w:lang w:val="id_ID" w:bidi="id_ID"/>
        </w:rPr>
      </w:r>
      <w:r>
        <w:rPr>
          <w:lang w:val="id_ID" w:bidi="id_ID"/>
        </w:rPr>
        <w:t>Seperti sebelumnya, Yesus menyisihkan para murid-Nya untuk mengatakan kepada mereka tentang apa yang akan terjadi kepada-Nya. Kali ini Dia memberikan mereka perincian lebih lanjut. Yesus menarik perhatian mereka dengan mengatakan "dengarkan," atau "perhatikan." Dia mengatakan bahwa seseorang akan mengkhianati-Nya kepada para pemimpin agama Yahudi. Para pemimpin agama Yahudi kemudian akan memberikannya kepada pemerintah Romawi (atau bukan Yahudi, non-Yahudi). Otoritas pemerintah Romawi akan melakukan hal-hal yang memalukan dan penuh kebencian kepada-Nya. Mereka akan mengejek-Nya, atau mengatakan hal-hal buruk kepada-Nya. Mereka akan meludahi-Nya untuk menunjukkan bahwa mereka mengira Dia tidak berharga. Mereka akan mencambuknya dengan cambuk kulit yang memiliki potongan timah yang tajam di dalamnya. Kemudian mereka akan menghukum-Nya sampai mati, atau dieksekusi, oleh pemerintah.</w:t>
      </w:r>
    </w:p>
    <w:p>
      <w:pPr/>
      <w:r>
        <w:rPr>
          <w:lang w:val="id_ID" w:bidi="id_ID"/>
        </w:rPr>
      </w:r>
      <w:r>
        <w:rPr>
          <w:lang w:val="id_ID" w:bidi="id_ID"/>
        </w:rPr>
        <w:t>Berhenti di sini dan lihatlah gambar cambuk kulit dengan timah yang terikat padanya, dalam kelompok. Hentikan sejenak audio ini disini.</w:t>
      </w:r>
    </w:p>
    <w:p>
      <w:pPr/>
      <w:r>
        <w:rPr>
          <w:lang w:val="id_ID" w:bidi="id_ID"/>
        </w:rPr>
      </w:r>
      <w:r>
        <w:rPr>
          <w:lang w:val="id_ID" w:bidi="id_ID"/>
        </w:rPr>
        <w:t>Para murid melakukan apa yang mereka lakukan terakhir kali Yesus mengatakan kepada mereka tentang bagaimana Dia akan menderita. Yakobus dan Yohanes bertanya apakah mereka bisa dihormati sebagai yang terbesar ketika Yesus menjadi raja dalam kerajaan tersebut. Mungkin ini karena Yesus juga berbicara tentang hidup setelah mati. Para murid-Nya terus salah paham--mereka terus mengira bahwa Dia akan segera membawa sebuah kerajaan yang baru dan sempurna. Para raja dalam kebudayaan itu duduk di atas takhta, atau sebuah kursi khusus yang hanya dibuat untuk para raja. Yohanes dan Yakobus meminta untuk duduk di sebelah kanan serta sebelah kiri Yesus. Dalam kebudayaan Yahudi, duduk di sebelah kanan kursi istimewa seorang raja merupakan tempat yang paling penting, dan sebelah kiri adalah tempat yang paling penting berikutnya.</w:t>
      </w:r>
    </w:p>
    <w:p>
      <w:pPr/>
      <w:r>
        <w:rPr>
          <w:lang w:val="id_ID" w:bidi="id_ID"/>
        </w:rPr>
      </w:r>
      <w:r>
        <w:rPr>
          <w:lang w:val="id_ID" w:bidi="id_ID"/>
        </w:rPr>
        <w:t>Berhenti di sini dan diskusikan pertanyaan ini dalam kelompok: Bagaimana kebudayaan Anda menunjukkan seseorang yang penting? Apakah mereka memiliki tempat khusus untuk duduk, atau hal-hal khusus yang harus dilakukan maupun dikenakan? Hentikan sejenak audio ini disini.</w:t>
      </w:r>
    </w:p>
    <w:p>
      <w:pPr/>
      <w:r>
        <w:rPr>
          <w:lang w:val="id_ID" w:bidi="id_ID"/>
        </w:rPr>
      </w:r>
      <w:r>
        <w:rPr>
          <w:lang w:val="id_ID" w:bidi="id_ID"/>
        </w:rPr>
        <w:t>Yesus mengajukan mereka sebuah pertanyaan, dan Dia mengharapkan Yakobus serta Yohanes untuk menjawab "tidak." Dia bertanya apakah mereka dapat "meminum cawan" yang diminum-Nya. Sebuah "cawan" dianggap sebagai simbol sukacita maupun simbol murka Allah dan penderitaan. Beberapa terjemahan mencakup frasa "cawan... penderitaan" untuk menjelaskan bahwa di sini Yesus sedang berbicara tentang penderitaan. Yesus kemudian berbicara tentang dibaptis dengan baptisan penderitaan-yang merupakan cara lain untuk menjelaskan penderitaan, seperti cawan. Baptisan pada masa itu adalah ketika seseorang direndam dalam atau dimasukkan ke dalam air untuk menunjukkan bahwa mereka sepenuhnya mengikuti cara tertentu. Yesus menggunakan simbolisme baptisan untuk menunjukkan bahwa Dia sepenuhnya menyerah kepada penderitaan--Allah yang memanggil-Nya untuk menderita--atau, Dia dibebani oleh penderitaan. Dia tidak akan berbalik dari jalur penderitaan yang ditetapkan oleh Allah bagi-Nya.</w:t>
      </w:r>
    </w:p>
    <w:p>
      <w:pPr/>
      <w:r>
        <w:rPr>
          <w:lang w:val="id_ID" w:bidi="id_ID"/>
        </w:rPr>
      </w:r>
      <w:r>
        <w:rPr>
          <w:lang w:val="id_ID" w:bidi="id_ID"/>
        </w:rPr>
        <w:t>Berhenti di sini dan diskusikan pertanyaan ini dalam kelompok: Bagaimana kebudayaan Anda berbicara tentang penderitaan? Akankah Anda bisa menggunakan deskripsi dari "cawan penderitaan" maupun "baptisan penderitaan" ini, atau akankah Anda perlu menggunakan deskripsi yang lebih umum tentang penderitaan? Hentikan sejenak audio ini disini.</w:t>
      </w:r>
    </w:p>
    <w:p>
      <w:pPr/>
      <w:r>
        <w:rPr>
          <w:lang w:val="id_ID" w:bidi="id_ID"/>
        </w:rPr>
      </w:r>
      <w:r>
        <w:rPr>
          <w:lang w:val="id_ID" w:bidi="id_ID"/>
        </w:rPr>
        <w:t>Para murid lainnya menjadi marah karena mereka mengira Yohanes dan Yakobus mengajukan pertanyaan yang tidak adil atau salah. Yesus kemudian mengingatkan para murid-Nya bahwa para pengikut-Nya akan menderita karena mereka mengikuti-Nya. Dia mengingatkan mereka bahwa hanya Allah yang dapat memutuskan siapa yang duduk di tempat kehormatan dalam kerajaan-Nya. Dia menggambarkan betapa lainnya otoritas di Kerajaan Allah daripada di dunia. Yesus mengatakan bahwa para penguasa dunia menindas rakyat mereka--atau memerintah dengan cara yang kejam. Kemudian Dia mengatakan bahwa para pejabat mereka menunjukkan otoritas besar atas rakyatnya. Yesus mengatakan hal yang sama, tetapi dalam dua cara yang berbeda. Kemudian Yesus mengatakan bahwa para pemimpin yang lain di Kerajaan Allah. Dia mengatakan bahwa siapa pun yang ingin menjadi besar harus menjadi seperti pelayan. Barangsiapa ingin menjadi yang pertama--atau yang paling penting--harus menjadi seperti budak. Sekali lagi, Yesus mengatakan hal yang sama, tetapi dengan dua cara yang berbeda. Para pemimpin di Kerajaan Allah melayani dan mengasihi orang lain. Yesus kembali menyebut diri-Nya Anak Manusia. Anak Manusia dalam kasus ini berarti bahwa Yesus adalah pribadi yang datang untuk menyelamatkan umat Allah. Yesus sendiri melayani dan mengasihi banyak orang dengan membayar harga untuk dosa-dosa banyak orang. Ini berarti Yesus mau mati sehingga banyak orang tidak perlu mati sebagai hukuman karena dosa-dosa mereka. Hanya Yesus yang dapat melakukan tugas itu sebagai Anak Manusia.</w:t>
      </w:r>
    </w:p>
    <w:p>
      <w:pPr/>
      <w:r>
        <w:rPr>
          <w:lang w:val="id_ID" w:bidi="id_ID"/>
        </w:rPr>
      </w:r>
      <w:r>
        <w:rPr>
          <w:lang w:val="id_ID" w:bidi="id_ID"/>
        </w:rPr>
        <w:t>Berhenti di sini dan diskusikan pertanyaan ini dalam kelompok: Bagaimana para pemimpin Anda memimpin orang-orang? Bagaimana para pemimpin melayani dan mengasihi orang-orang? Hal-hal seperti apa yang dilakukan seorang "pemimpin yang baik" dalam kebudayaan Anda?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10:32–45 dalam terjemahan yang paling mudah dipahami.</w:t>
      </w:r>
    </w:p>
    <w:p>
      <w:pPr/>
      <w:r>
        <w:rPr>
          <w:lang w:val="id_ID" w:bidi="id_ID"/>
        </w:rPr>
      </w:r>
      <w:r>
        <w:rPr>
          <w:lang w:val="id_ID" w:bidi="id_ID"/>
        </w:rPr>
        <w:t>Pada langkah ini, kelompok akan menentukan adegan, tokoh, dan latar belakang dari perikop ini. Selanjutnya, kelompok akan membayangkan nats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Dalam adegan pertama, Yesus berjalan di depan para murid-Nya dan yang lain dalam perjalanan ke Yerusalem. Yesus menyisihkan dua belas murid-Nya dan memperingatkan mereka tentang apa yang akan terjadi kepada-Nya di Yerusalem. Dia mengatakan kepada mereka secara terperinci tentang bagaimana seseorang akan menyerahkan-Nya kepada para pemimpin agama dan kemudian pemerintah Romawi akan menyiksa-Nya serta membunuh-Nya. Namun, Dia akan bangkit dari kematian.</w:t>
      </w:r>
    </w:p>
    <w:p>
      <w:pPr/>
      <w:r>
        <w:rPr>
          <w:lang w:val="id_ID" w:bidi="id_ID"/>
        </w:rPr>
      </w:r>
      <w:r>
        <w:rPr>
          <w:b/>
          <w:lang w:val="id_ID" w:bidi="id_ID"/>
        </w:rPr>
        <w:t>Dalam adegan kedua:</w:t>
      </w:r>
      <w:r>
        <w:rPr>
          <w:lang w:val="id_ID" w:bidi="id_ID"/>
        </w:rPr>
        <w:t xml:space="preserve"> Dalam adegan kedua, dua murid Yesus, Yakobus dan Yohanes dengan sangat hormat bertanya kepada Yesus apakah mereka dapat memiliki dua tempat kehormatan di samping-Nya ketika Dia duduk di takhta-Nya sebagai raja. Yesus mengatakan kepada mereka bahwa mereka tidak mengerti--Dia akan menderita. Mereka meyakinkan Yesus bahwa mereka dapat bergabung dalam penderitaan-Nya. Yesus mengatakan kepada mereka bahwa mereka juga akan menderita, tetapi hanya Allah yang memutuskan siapa yang akan memiliki tempat kehormatan di sebelah-Nya.</w:t>
      </w:r>
    </w:p>
    <w:p>
      <w:pPr/>
      <w:r>
        <w:rPr>
          <w:lang w:val="id_ID" w:bidi="id_ID"/>
        </w:rPr>
      </w:r>
      <w:r>
        <w:rPr>
          <w:b/>
          <w:lang w:val="id_ID" w:bidi="id_ID"/>
        </w:rPr>
        <w:t>Dalam adegan ketiga:</w:t>
      </w:r>
      <w:r>
        <w:rPr>
          <w:lang w:val="id_ID" w:bidi="id_ID"/>
        </w:rPr>
        <w:t xml:space="preserve"> Dalam adegan ketiga, para murid Yesus marah kepada Yakobus dan Yohanes. Yesus kemudian mengajarkan para murid-Nya tentang bagaimana para pemimpin di kerajaan-Nya akan memimpin secara lain daripada para pemimpin dunia. Dia mengingatkan mereka bahwa Dia bahkan datang untuk melayani dan mengasihi orang lain, bukan menjadi penguasa yang kejam.</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 termasuk Yakobus dan Yohanes</w:t>
      </w:r>
    </w:p>
    <w:p>
      <w:pPr>
        <w:pStyle w:val="ListBullet"/>
        <w:spacing w:line="240" w:lineRule="auto"/>
        <w:ind w:left="720"/>
      </w:pPr>
      <w:r>
        <w:rPr>
          <w:lang w:val="id_ID" w:bidi="id_ID"/>
        </w:rPr>
      </w:r>
      <w:r>
        <w:rPr>
          <w:lang w:val="id_ID" w:bidi="id_ID"/>
        </w:rPr>
        <w:t>orang lain yang mengikuti Yesus</w:t>
      </w:r>
    </w:p>
    <w:p>
      <w:pPr>
        <w:pStyle w:val="ListBullet"/>
        <w:spacing w:line="240" w:lineRule="auto"/>
        <w:ind w:left="720"/>
      </w:pPr>
      <w:r>
        <w:rPr>
          <w:lang w:val="id_ID" w:bidi="id_ID"/>
        </w:rPr>
      </w:r>
      <w:r>
        <w:rPr>
          <w:lang w:val="id_ID" w:bidi="id_ID"/>
        </w:rPr>
        <w:t>para imam terkemuka dan para guru hukum agama</w:t>
      </w:r>
    </w:p>
    <w:p>
      <w:pPr>
        <w:pStyle w:val="ListBullet"/>
        <w:spacing w:line="240" w:lineRule="auto"/>
        <w:ind w:left="720"/>
      </w:pPr>
      <w:r>
        <w:rPr>
          <w:lang w:val="id_ID" w:bidi="id_ID"/>
        </w:rPr>
      </w:r>
      <w:r>
        <w:rPr>
          <w:lang w:val="id_ID" w:bidi="id_ID"/>
        </w:rPr>
        <w:t>orang-orang non-Yahudi, dalam hal ini, bangsa Romawi</w:t>
      </w:r>
    </w:p>
    <w:p>
      <w:pPr/>
      <w:r>
        <w:rPr>
          <w:lang w:val="id_ID" w:bidi="id_ID"/>
        </w:rPr>
      </w:r>
      <w:r>
        <w:rPr>
          <w:lang w:val="id_ID" w:bidi="id_ID"/>
        </w:rPr>
        <w:t>Secara berkelompok, perhatikan bagian-bagian dari latar perikop ini: Ingatlah bahwa adegan ini terjadi di jalan ke Yerusalem. Para murid berada di belakang Yesus, dan di belakang mereka ada orang lain yang mengikuti kelompok. Pada satu titik, Yesus hanya memisahkan dua belas murid untuk berbicara kepada mereka.</w:t>
      </w:r>
    </w:p>
    <w:p>
      <w:pPr/>
      <w:r>
        <w:rPr>
          <w:lang w:val="id_ID" w:bidi="id_ID"/>
        </w:rPr>
      </w:r>
      <w:r>
        <w:rPr>
          <w:lang w:val="id_ID" w:bidi="id_ID"/>
        </w:rPr>
        <w:t>Di adegan pertama, penting untuk mengingat bahwa para murid Yesus kagum dan terkejut, serta banyak orang lain takut. Kita tidak tahu sebabnya. Penting untuk mengingat bahwa Yesus menyisihkan para murid-Nya, menjauh dari seluruh kerumunan, untuk berbicara dengan mereka secara detail tentang penderitaan-Nya. Dia menarik perhatian mereka dengan menyuruh mereka mendengarkan.</w:t>
      </w:r>
    </w:p>
    <w:p>
      <w:pPr/>
      <w:r>
        <w:rPr>
          <w:lang w:val="id_ID" w:bidi="id_ID"/>
        </w:rPr>
      </w:r>
      <w:r>
        <w:rPr>
          <w:lang w:val="id_ID" w:bidi="id_ID"/>
        </w:rPr>
        <w:t>Di adegan kedua, penting untuk mengingat bahwa Yakobus dan Yohanes bertanya kepada Yesus secara pribadi. Mereka hormat ketika berbicara kepada Yesus. Yesus dengan jelas mengatakan kepada mereka, tetapi mereka tidak memahami penderitaan yang hendak Dia alami. Para murid menunjukkan bahwa mereka tidak mengerti dengan mengatakan bahwa mereka mampu menderita seperti Dia. Ada dialog bolak-balik antara Yesus, Yakobus dan Yohanes.</w:t>
      </w:r>
    </w:p>
    <w:p>
      <w:pPr/>
      <w:r>
        <w:rPr>
          <w:lang w:val="id_ID" w:bidi="id_ID"/>
        </w:rPr>
      </w:r>
      <w:r>
        <w:rPr>
          <w:lang w:val="id_ID" w:bidi="id_ID"/>
        </w:rPr>
        <w:t>Di adegan ketiga, penting untuk mengingat bahwa para murid lainnya marah kepada Yohanes dan Yakobus. Yesus memanggil mereka semua bersama-sama lagi. Yesus menjelaskan bahwa kerajaan-Nya akan berbeda dari kerajaan-kerajaan dunia. Yesus mengatakan dua kali, dalam dua cara yang berbeda, bahwa para penguasa di dunia ini memerintah dengan kejam. Kemudian Dia mengatakan dua kali, dalam dua cara yang berbeda, bahwa di kerajaan-Nya, orang-orang terbesar akan menjadi orang-orang yang melayani dan mengasihi orang lain. Kemudian Yesus mengakhiri dengan menyebut diri-Nya Anak Manusia lagi. Dia menjelaskan bahwa Dia juga datang untuk melayani dan mengasihi orang lain dengan membayar harga untuk dosa-dosa mereka.</w:t>
      </w:r>
    </w:p>
    <w:p>
      <w:pPr/>
      <w:r>
        <w:rPr>
          <w:lang w:val="id_ID" w:bidi="id_ID"/>
        </w:rPr>
      </w:r>
      <w:r>
        <w:rPr>
          <w:lang w:val="id_ID" w:bidi="id_ID"/>
        </w:rPr>
        <w:t>Sekarang, kelompok harus membuat papan cerita, atau menggunakan barang-barang untuk membayangkan perikop ini dan tindakan-tindakan yang ada di dalam cerita.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10:32–45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 Yesus, termasuk Yakobus dan Yohanes</w:t>
      </w:r>
    </w:p>
    <w:p>
      <w:pPr>
        <w:pStyle w:val="ListBullet"/>
        <w:spacing w:line="240" w:lineRule="auto"/>
        <w:ind w:left="720"/>
      </w:pPr>
      <w:r>
        <w:rPr>
          <w:lang w:val="id_ID" w:bidi="id_ID"/>
        </w:rPr>
      </w:r>
      <w:r>
        <w:rPr>
          <w:lang w:val="id_ID" w:bidi="id_ID"/>
        </w:rPr>
        <w:t>orang lain yang mengikuti Yesus</w:t>
      </w:r>
    </w:p>
    <w:p>
      <w:pPr>
        <w:pStyle w:val="ListBullet"/>
        <w:spacing w:line="240" w:lineRule="auto"/>
        <w:ind w:left="720"/>
      </w:pPr>
      <w:r>
        <w:rPr>
          <w:lang w:val="id_ID" w:bidi="id_ID"/>
        </w:rPr>
      </w:r>
      <w:r>
        <w:rPr>
          <w:lang w:val="id_ID" w:bidi="id_ID"/>
        </w:rPr>
        <w:t>para imam terkemuka dan para guru hukum agama</w:t>
      </w:r>
    </w:p>
    <w:p>
      <w:pPr>
        <w:pStyle w:val="ListBullet"/>
        <w:spacing w:line="240" w:lineRule="auto"/>
        <w:ind w:left="720"/>
      </w:pPr>
      <w:r>
        <w:rPr>
          <w:lang w:val="id_ID" w:bidi="id_ID"/>
        </w:rPr>
      </w:r>
      <w:r>
        <w:rPr>
          <w:lang w:val="id_ID" w:bidi="id_ID"/>
        </w:rPr>
        <w:t>orang-orang non-Yahudi, dalam hal ini, bangsa Romawi</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Perankan para murid dan banyak orang lain yang mengikuti Yesus dalam perjalanan ke Yerusalem.</w:t>
      </w:r>
    </w:p>
    <w:p>
      <w:pPr/>
      <w:r>
        <w:rPr>
          <w:lang w:val="id_ID" w:bidi="id_ID"/>
        </w:rPr>
      </w:r>
      <w:r>
        <w:rPr>
          <w:lang w:val="id_ID" w:bidi="id_ID"/>
        </w:rPr>
        <w:t>Hentikan sejenak peragaannya. Tanyakan kepada orang-orang, "Apa yang kamu rasakan atau pikirkan?" Orang-orang mungkin menjawab dengan mengatakan hal-hal seperti, "Aku takut dengan apa yang akan terjadi kepada Yesus di Yerusalem" atau "Aku kagum dan bangga karena aku dapat mengikuti Yesus." Tanyakan kepada orang yang memerankan Yesus, "Apa yang kamu rasakan atau pikirkan?" Mungkin Yesus menjawab, "Aku mencoba bersiap-siap untuk penderitaan yang aku tahu akan terjadi pada aku." Lanjutkan peragaannya.</w:t>
      </w:r>
    </w:p>
    <w:p>
      <w:pPr/>
      <w:r>
        <w:rPr>
          <w:lang w:val="id_ID" w:bidi="id_ID"/>
        </w:rPr>
      </w:r>
      <w:r>
        <w:rPr>
          <w:lang w:val="id_ID" w:bidi="id_ID"/>
        </w:rPr>
        <w:t>Perankan Yesus sedang menyisihkan dua belas murid dan mengatakan kepada mereka secara detail apa yang akan terjadi kepada-Nya di Yerusalem.</w:t>
      </w:r>
    </w:p>
    <w:p>
      <w:pPr/>
      <w:r>
        <w:rPr>
          <w:lang w:val="id_ID" w:bidi="id_ID"/>
        </w:rPr>
      </w:r>
      <w:r>
        <w:rPr>
          <w:lang w:val="id_ID" w:bidi="id_ID"/>
        </w:rPr>
        <w:t>Hentikan sejenak peragaannya. Tanyakan kepada orang-orang yang berperan sebagai murid-murid, "Apa yang kamu rasakan atau pikirkan?" Orang-orang mungkin menjawab hal-hal seperti, "Aku bingung" atau "Kukira Yesus sedang membicarakan tentang menjadi seorang raja dan menaklukkan pemerintah." Tanyakan kepada orang yang memerankan Yesus, "Apa yang kamu rasakan atau pikirkan?" Orang itu mungkin menjawab hal-hal seperti, "Aku berharap para murid memahamiku lebih banyak" atau "Aku merasa sendirian di dunia ini." Lanjutkan peragaannya.</w:t>
      </w:r>
    </w:p>
    <w:p>
      <w:pPr/>
      <w:r>
        <w:rPr>
          <w:lang w:val="id_ID" w:bidi="id_ID"/>
        </w:rPr>
      </w:r>
      <w:r>
        <w:rPr>
          <w:lang w:val="id_ID" w:bidi="id_ID"/>
        </w:rPr>
        <w:t>Perankan Yakobus dan Yohanes datang kepada Yesus untuk bertanya kepada-Nya apakah mereka dapat duduk di tempat kehormatan di samping-Nya ketika Dia menjadi raja. Perankan Yesus yang bertanya kepada mereka apakah mereka dapat menderita seperti yang Dia harapkan, dan mereka menjawab kepada-Nya bahwa mereka bisa. Yesus mengatakan bahwa mereka akan menderita, tetapi Dia tidak punya hak untuk memilih banyak orang yang akan duduk di tempat-tempat terhormat.</w:t>
      </w:r>
    </w:p>
    <w:p>
      <w:pPr/>
      <w:r>
        <w:rPr>
          <w:lang w:val="id_ID" w:bidi="id_ID"/>
        </w:rPr>
      </w:r>
      <w:r>
        <w:rPr>
          <w:lang w:val="id_ID" w:bidi="id_ID"/>
        </w:rPr>
        <w:t>Hentikan sejenak peragaannya. Tanyakan kepada orang-orang yang memerankan Yakobus dan Yohanes, "Apa yang kalian rasakan atau pikirkan?" Orang-orang mungkin menjawab hal-hal seperti, "Aku kecewa," atau "Aku sedih karena Yesus tidak percaya kepada saya," atau "Aku merasa seperti aku bisa melakukan apa pun untuk Yesus." Lanjutkan peragaannya.</w:t>
      </w:r>
    </w:p>
    <w:p>
      <w:pPr/>
      <w:r>
        <w:rPr>
          <w:lang w:val="id_ID" w:bidi="id_ID"/>
        </w:rPr>
      </w:r>
      <w:r>
        <w:rPr>
          <w:lang w:val="id_ID" w:bidi="id_ID"/>
        </w:rPr>
        <w:t>Para murid lain menjadi sangat marah. Yesus mengumpulkan Dua Belas dan berbicara kepada mereka. Dia menjelaskan bagaimana para penguasa dunia memerintah secara berbeda daripada para penguasa di kerajaan-Nya. Dia menggambarkan para penguasa dunia yang memerintah dengan kejam, dan para penguasa-Nya sebagai hamba. Yesus kemudian berbicara tentang bagaimana, sebagai Anak Manusia, Dia akan mati untuk membayar harga untuk membebaskan banyak orang dari hukuman karena dosa-dosa mereka.</w:t>
      </w:r>
    </w:p>
    <w:p>
      <w:pPr/>
      <w:r>
        <w:rPr>
          <w:lang w:val="id_ID" w:bidi="id_ID"/>
        </w:rPr>
      </w:r>
      <w:r>
        <w:rPr>
          <w:lang w:val="id_ID" w:bidi="id_ID"/>
        </w:rPr>
        <w:t>Hentikan sejenak peragaannya. Tanyakan kepada orang-orang yang memerankan murid-murid, "Apa yang kamu rasakan atau pikirkan?" Orang-orang mungkin menjawab hal-hal seperti, "Aku sangat marah kepada Yakobus dan Yohanes," atau "Aku ingin menjadi yang terbesar di kerajaan Yesus!" atau "Saya tidak mengerti bagaimana menjadi pemimpin yang juga seperti budak." Tanyakan kepada orang yang memerankan Yesus, "Apa yang kamu rasakan atau pikirkan?" Orang itu mungkin menjawab hal-hal seperti, "Aku berharap para murid memahamiku lebih baik" atau "Aku tahu mereka sulit memahami."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10:32–45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dan para </w:t>
      </w:r>
      <w:r>
        <w:rPr>
          <w:b/>
          <w:lang w:val="id_ID" w:bidi="id_ID"/>
        </w:rPr>
        <w:t>murid-Nya</w:t>
      </w:r>
      <w:r>
        <w:rPr>
          <w:lang w:val="id_ID" w:bidi="id_ID"/>
        </w:rPr>
        <w:t xml:space="preserve"> memulai perjalanan ke </w:t>
      </w:r>
      <w:r>
        <w:rPr>
          <w:b/>
          <w:lang w:val="id_ID" w:bidi="id_ID"/>
        </w:rPr>
        <w:t>Yerusalem</w:t>
      </w:r>
      <w:r>
        <w:rPr>
          <w:lang w:val="id_ID" w:bidi="id_ID"/>
        </w:rPr>
        <w:t xml:space="preserve">. Yerusalem adalah nama ibu kota agama orang-orang Yahudi. Tempat resmi di mana orang-orang Yahudi pergi untuk mempersembahkan kurban kepada Allah, Bait Suci, terletak di Yerusalem. Ini adalah tempat paling suci bagi orang-orang Yahudi, dan tempat di mana para pemimpin hukum agama Yahudi bertemu. Gunakan kata yang sama untuk "Yerusalem" seperti yang telah Anda gunakan di bagian sebelumnya. Gunakan kata yang sama untuk "para murid" yang telah Anda gunakan di seluruh kitab Markus. Untuk informasi lebih lanjut tentang </w:t>
      </w:r>
      <w:hyperlink r:id="rId100">
        <w:r>
          <w:rPr>
            <w:lang w:val="id_ID" w:bidi="id_ID"/>
          </w:rPr>
          <w:rPr>
            <w:color w:val="0000EE"/>
            <w:u w:val="single"/>
          </w:rPr>
          <w:t>murid-murid</w:t>
        </w:r>
      </w:hyperlink>
      <w:r>
        <w:rPr>
          <w:lang w:val="id_ID" w:bidi="id_ID"/>
        </w:rPr>
        <w:t xml:space="preserve"> dan </w:t>
      </w:r>
      <w:hyperlink r:id="rId213">
        <w:r>
          <w:rPr>
            <w:lang w:val="id_ID" w:bidi="id_ID"/>
          </w:rPr>
          <w:rPr>
            <w:color w:val="0000EE"/>
            <w:u w:val="single"/>
          </w:rPr>
          <w:t>Yerusalem</w:t>
        </w:r>
      </w:hyperlink>
      <w:r>
        <w:rPr>
          <w:lang w:val="id_ID" w:bidi="id_ID"/>
        </w:rPr>
        <w:t>, lihat Daftar Kata Utama.</w:t>
      </w:r>
    </w:p>
    <w:p>
      <w:pPr/>
      <w:r>
        <w:rPr>
          <w:lang w:val="id_ID" w:bidi="id_ID"/>
        </w:rPr>
      </w:r>
      <w:r>
        <w:rPr>
          <w:lang w:val="id_ID" w:bidi="id_ID"/>
        </w:rPr>
        <w:t xml:space="preserve">Markus suka membahas setiap kali Yesus menyebut dirinya sebagai Anak Manusia, yaitu </w:t>
      </w:r>
      <w:r>
        <w:rPr>
          <w:b/>
          <w:lang w:val="id_ID" w:bidi="id_ID"/>
        </w:rPr>
        <w:t>takdir Yesus untuk</w:t>
      </w:r>
      <w:r>
        <w:rPr>
          <w:lang w:val="id_ID" w:bidi="id_ID"/>
        </w:rPr>
        <w:t xml:space="preserve"> menderita dan mati, seperti manusia. Tetapi pada saat yang sama, Anak Manusia lebih daripada manusia, dan akan dibangkitkan dari kematian. Anak Manusia datang dengan kekuatan dan otoritas untuk menguasai seluruh bangsa. Allah memberikan otoritas kepada Anak Manusia. Gelar Anak Manusia menunjukkan kepada kita bahwa Yesus akan menderita maupun mati, dan juga dibangkitkan kembali untuk hidup. Yesus berbicara tentang dirinya sebagai orang ke-3 ketika dia memberi dirinya gelar ini. Pastikan jelas dari cara Anda menerjemahkannya bahwa Yesus berbicara tentang dirinya sendiri. Gunakan frasa yang sama yang telah Anda gunakan pada Anak Manusia di bagian sebelumnya. Untuk informasi lebih lanjut tentang </w:t>
      </w:r>
      <w:hyperlink r:id="rId92">
        <w:r>
          <w:rPr>
            <w:lang w:val="id_ID" w:bidi="id_ID"/>
          </w:rPr>
          <w:rPr>
            <w:color w:val="0000EE"/>
            <w:u w:val="single"/>
          </w:rPr>
          <w:t>Anak Manusia</w:t>
        </w:r>
      </w:hyperlink>
      <w:r>
        <w:rPr>
          <w:lang w:val="id_ID" w:bidi="id_ID"/>
        </w:rPr>
        <w:t>, lihat Daftar Kata Utama.</w:t>
      </w:r>
    </w:p>
    <w:p>
      <w:pPr/>
      <w:r>
        <w:rPr>
          <w:lang w:val="id_ID" w:bidi="id_ID"/>
        </w:rPr>
      </w:r>
      <w:r>
        <w:rPr>
          <w:lang w:val="id_ID" w:bidi="id_ID"/>
        </w:rPr>
        <w:t xml:space="preserve">Yesus mengatakan bahwa para </w:t>
      </w:r>
      <w:r>
        <w:rPr>
          <w:b/>
          <w:lang w:val="id_ID" w:bidi="id_ID"/>
        </w:rPr>
        <w:t>pemimpin atau para imam kepala dan para pengajar hukum Taurat</w:t>
      </w:r>
      <w:r>
        <w:rPr>
          <w:lang w:val="id_ID" w:bidi="id_ID"/>
        </w:rPr>
        <w:t xml:space="preserve"> akan menyerahkan Yesus kepada orang-orang bukan Yahudi untuk dibunuh. Para imam dalam agama Yahudi adalah orang-orang yang menghubungkan umat dengan Tuhan dengan mempersembahkan korban kepada Allah bagi mereka, mendidik umat, dan mengurus Bait Suci. Para imam adalah perwakilan Tuhan bagi umatNya dan perwakilan umat kepada Tuhan. Terjemahkan para imam dan Para pengajar hukum Taurat dengan cara yang sama sehingga Anda telah menerjemahkan frasa di seluruh kitab Markus. Untuk informasi lebih lanjut tentang para </w:t>
      </w:r>
      <w:hyperlink r:id="rId79">
        <w:r>
          <w:rPr>
            <w:lang w:val="id_ID" w:bidi="id_ID"/>
          </w:rPr>
          <w:rPr>
            <w:color w:val="0000EE"/>
            <w:u w:val="single"/>
          </w:rPr>
          <w:t>imam</w:t>
        </w:r>
      </w:hyperlink>
      <w:r>
        <w:rPr>
          <w:lang w:val="id_ID" w:bidi="id_ID"/>
        </w:rPr>
        <w:t xml:space="preserve"> dan para </w:t>
      </w:r>
      <w:hyperlink r:id="rId51">
        <w:r>
          <w:rPr>
            <w:lang w:val="id_ID" w:bidi="id_ID"/>
          </w:rPr>
          <w:rPr>
            <w:color w:val="0000EE"/>
            <w:u w:val="single"/>
          </w:rPr>
          <w:t>pengajar hukum Taurat</w:t>
        </w:r>
      </w:hyperlink>
      <w:r>
        <w:rPr>
          <w:lang w:val="id_ID" w:bidi="id_ID"/>
        </w:rPr>
        <w:t>, lihatlah Daftar Kata Utama.</w:t>
      </w:r>
    </w:p>
    <w:p>
      <w:pPr/>
      <w:r>
        <w:rPr>
          <w:lang w:val="id_ID" w:bidi="id_ID"/>
        </w:rPr>
      </w:r>
      <w:r>
        <w:rPr>
          <w:b/>
          <w:lang w:val="id_ID" w:bidi="id_ID"/>
        </w:rPr>
        <w:t>Orang-orang</w:t>
      </w:r>
      <w:r>
        <w:rPr>
          <w:lang w:val="id_ID" w:bidi="id_ID"/>
        </w:rPr>
        <w:t xml:space="preserve"> Kafir adalah istilah umum untuk setiap orang yang bukan Yahudi. Dalam hal ini, Yesus berbicara tentang orang Romawi secara khusus. Orang-orang Romawi menaklukkan tanah air orang Yahudi dan memerintah mereka. Pastikan untuk menggunakan kata yang akan menunjukkan bahwa ini adalah non-Yahudi yang adalah orang-orang yang berkuasa di negeri itu.</w:t>
      </w:r>
    </w:p>
    <w:p>
      <w:pPr/>
      <w:r>
        <w:rPr>
          <w:lang w:val="id_ID" w:bidi="id_ID"/>
        </w:rPr>
      </w:r>
      <w:r>
        <w:rPr>
          <w:lang w:val="id_ID" w:bidi="id_ID"/>
        </w:rPr>
        <w:t xml:space="preserve">Berhenti di sini dan diskusikan dalam kelompok kata atau frasa apa yang akan Anda gunakan untuk </w:t>
      </w:r>
      <w:r>
        <w:rPr>
          <w:b/>
          <w:lang w:val="id_ID" w:bidi="id_ID"/>
        </w:rPr>
        <w:t>orang-orang bukan Yahudi</w:t>
      </w:r>
      <w:r>
        <w:rPr>
          <w:lang w:val="id_ID" w:bidi="id_ID"/>
        </w:rPr>
        <w:t xml:space="preserve"> dalam bagian ini. Carilah kata </w:t>
      </w:r>
      <w:hyperlink r:id="rId233">
        <w:r>
          <w:rPr>
            <w:lang w:val="id_ID" w:bidi="id_ID"/>
          </w:rPr>
          <w:rPr>
            <w:color w:val="0000EE"/>
            <w:u w:val="single"/>
          </w:rPr>
          <w:t>Non-Yahudi</w:t>
        </w:r>
      </w:hyperlink>
      <w:r>
        <w:rPr>
          <w:lang w:val="id_ID" w:bidi="id_ID"/>
        </w:rPr>
        <w:t xml:space="preserve"> di Daftar Kata Utama untuk informasi lebih lanjut. Hentikan sejenak audio ini disini.</w:t>
      </w:r>
    </w:p>
    <w:p>
      <w:pPr/>
      <w:r>
        <w:rPr>
          <w:lang w:val="id_ID" w:bidi="id_ID"/>
        </w:rPr>
      </w:r>
      <w:r>
        <w:rPr>
          <w:b/>
          <w:lang w:val="id_ID" w:bidi="id_ID"/>
        </w:rPr>
        <w:t>Yakobus dan Yohanes, anak-anak Zebedeus datang untuk</w:t>
      </w:r>
      <w:r>
        <w:rPr>
          <w:lang w:val="id_ID" w:bidi="id_ID"/>
        </w:rPr>
        <w:t xml:space="preserve"> mengajukan pertanyaan kepada Yesus. Yakobus dan Yohanes adalah dua dari para murid Yesus. Ayah mereka adalah Zebedeus.</w:t>
      </w:r>
    </w:p>
    <w:p>
      <w:pPr/>
      <w:r>
        <w:rPr>
          <w:lang w:val="id_ID" w:bidi="id_ID"/>
        </w:rPr>
      </w:r>
      <w:r>
        <w:rPr>
          <w:lang w:val="id_ID" w:bidi="id_ID"/>
        </w:rPr>
        <w:t xml:space="preserve">Yakobus dan Yohanes memanggil Yesus </w:t>
      </w:r>
      <w:r>
        <w:rPr>
          <w:b/>
          <w:lang w:val="id_ID" w:bidi="id_ID"/>
        </w:rPr>
        <w:t>Guru</w:t>
      </w:r>
      <w:r>
        <w:rPr>
          <w:lang w:val="id_ID" w:bidi="id_ID"/>
        </w:rPr>
        <w:t xml:space="preserve">. Ini adalah bentuk sapaan terhormat yang digunakan oleh para pengikut Yesus untuk menunjukkan bahwa Dia adalah Guru mengenai hal-hal dari Allah dan memiliki murid atau siswa yang mengikuti-Nya serta mendengarkan pengajaran-Nya. Jangan menggunakan istilah yang hanya dapat merujuk kepada seorang guru sekolah. Gunakan kata yang sama untuk Guru yang telah Anda gunakan di bagian sebelumnya. Untuk informasi lebih lanjut tentang </w:t>
      </w:r>
      <w:hyperlink r:id="rId174">
        <w:r>
          <w:rPr>
            <w:lang w:val="id_ID" w:bidi="id_ID"/>
          </w:rPr>
          <w:rPr>
            <w:color w:val="0000EE"/>
            <w:u w:val="single"/>
          </w:rPr>
          <w:t>Guru</w:t>
        </w:r>
      </w:hyperlink>
      <w:r>
        <w:rPr>
          <w:lang w:val="id_ID" w:bidi="id_ID"/>
        </w:rPr>
        <w:t>, lihat Daftar Kata Utama.</w:t>
      </w:r>
    </w:p>
    <w:p>
      <w:pPr/>
      <w:r>
        <w:rPr>
          <w:lang w:val="id_ID" w:bidi="id_ID"/>
        </w:rPr>
      </w:r>
      <w:r>
        <w:rPr>
          <w:lang w:val="id_ID" w:bidi="id_ID"/>
        </w:rPr>
        <w:t xml:space="preserve">Yakobus dan Yohanes bertanya apakah mereka dapat duduk di samping Yesus ketika Dia memerintah dalam </w:t>
      </w:r>
      <w:r>
        <w:rPr>
          <w:b/>
          <w:lang w:val="id_ID" w:bidi="id_ID"/>
        </w:rPr>
        <w:t>kemuliaan-Nya</w:t>
      </w:r>
      <w:r>
        <w:rPr>
          <w:lang w:val="id_ID" w:bidi="id_ID"/>
        </w:rPr>
        <w:t xml:space="preserve">. Dalam beberapa konteks, kemuliaan dapat merujuk kepada bagaimana Allah menunjukkan kekuasaan dan kemegahan-Nya--hadirat-Nya. Dalam hal ini, kata itu merujuk kepada kuasa Yesus sebagai raja di Kerajaan baru yang akan Dia bawa. Dalam hal ini, Anda bisa hanya mengatakan ketika Anda memerintah dalam kekuasaan dan kemegahan, atau ketika banyak orang menghormati Anda. Gunakan kata yang sama yang telah Anda gunakan sebelumnya untuk kemuliaan. Untuk informasi lebih lanjut </w:t>
      </w:r>
      <w:hyperlink r:id="rId93">
        <w:r>
          <w:rPr>
            <w:lang w:val="id_ID" w:bidi="id_ID"/>
          </w:rPr>
          <w:rPr>
            <w:color w:val="0000EE"/>
            <w:u w:val="single"/>
          </w:rPr>
          <w:t>tentang</w:t>
        </w:r>
      </w:hyperlink>
      <w:r>
        <w:rPr>
          <w:lang w:val="id_ID" w:bidi="id_ID"/>
        </w:rPr>
        <w:t xml:space="preserve"> kemuliaan, lihat Daftar Kata Utama. </w:t>
      </w:r>
    </w:p>
    <w:p>
      <w:pPr/>
      <w:r>
        <w:rPr>
          <w:lang w:val="id_ID" w:bidi="id_ID"/>
        </w:rPr>
      </w:r>
      <w:r>
        <w:rPr>
          <w:lang w:val="id_ID" w:bidi="id_ID"/>
        </w:rPr>
        <w:t xml:space="preserve">Yesus bertanya kepada mereka apakah mereka </w:t>
      </w:r>
      <w:r>
        <w:rPr>
          <w:b/>
          <w:lang w:val="id_ID" w:bidi="id_ID"/>
        </w:rPr>
        <w:t>dapat minum dari cawan</w:t>
      </w:r>
      <w:r>
        <w:rPr>
          <w:lang w:val="id_ID" w:bidi="id_ID"/>
        </w:rPr>
        <w:t xml:space="preserve"> yang akan diminum-Nya, atau dibaptis dengan </w:t>
      </w:r>
      <w:hyperlink r:id="rId21">
        <w:r>
          <w:rPr>
            <w:lang w:val="id_ID" w:bidi="id_ID"/>
          </w:rPr>
          <w:rPr>
            <w:color w:val="0000EE"/>
            <w:u w:val="single"/>
          </w:rPr>
          <w:t>baptisan</w:t>
        </w:r>
      </w:hyperlink>
      <w:r>
        <w:rPr>
          <w:lang w:val="id_ID" w:bidi="id_ID"/>
        </w:rPr>
        <w:t xml:space="preserve"> yang akan dimiliki-Nya. Ketika Yesus berbicara tentang minum dari cawan-Nya, Dia berbicara tentang penderitaan. Ketika Yesus sedang berbicara tentang dibaptis dalam penderitaan, Dia tidak berbicara tentang dimasukkan ke dalam air. Dia memberikan deskripsi tentang diliputi atau ditutupi oleh penderitaan, seperti seseorang yang tertutup dalam air ketika mereka dibaptis. Anda bisa berbicara tentang penderitaan luar biasa dalam terjemahan Anda.</w:t>
      </w:r>
    </w:p>
    <w:p>
      <w:pPr/>
      <w:r>
        <w:rPr>
          <w:lang w:val="id_ID" w:bidi="id_ID"/>
        </w:rPr>
      </w:r>
      <w:r>
        <w:rPr>
          <w:lang w:val="id_ID" w:bidi="id_ID"/>
        </w:rPr>
        <w:t>Berhenti di sini dan diskusikan sebagai tim penerjemah: Bagaimana orang-orang dalam kebudayaan Anda berbicara tentang penderitaan? Apakah Anda memiliki frasa khusus untuk menggambarkan penderitaan? Berhenti di sini dan diskusikan dalam kelompok kata atau frasa apa yang akan Anda gunakan untuk menggambarkan penderitaan Yesus. Hentikan sejenak audio ini disini.</w:t>
      </w:r>
    </w:p>
    <w:p>
      <w:pPr/>
      <w:r>
        <w:rPr>
          <w:lang w:val="id_ID" w:bidi="id_ID"/>
        </w:rPr>
      </w:r>
      <w:r>
        <w:rPr>
          <w:lang w:val="id_ID" w:bidi="id_ID"/>
        </w:rPr>
        <w:t xml:space="preserve">Kemudian Yesus mengatakan kepada semua murid bahwa kepemimpinan di Kerajaan Allah berbeda dari kepemimpinan dunia. Dia berbicara tentang para penguasa </w:t>
      </w:r>
      <w:r>
        <w:rPr>
          <w:b/>
          <w:lang w:val="id_ID" w:bidi="id_ID"/>
        </w:rPr>
        <w:t>dunia</w:t>
      </w:r>
      <w:r>
        <w:rPr>
          <w:lang w:val="id_ID" w:bidi="id_ID"/>
        </w:rPr>
        <w:t xml:space="preserve"> dan </w:t>
      </w:r>
      <w:r>
        <w:rPr>
          <w:b/>
          <w:lang w:val="id_ID" w:bidi="id_ID"/>
        </w:rPr>
        <w:t>para</w:t>
      </w:r>
      <w:r>
        <w:rPr>
          <w:lang w:val="id_ID" w:bidi="id_ID"/>
        </w:rPr>
        <w:t xml:space="preserve"> pejabat yang menindas mereka. </w:t>
      </w:r>
      <w:r>
        <w:rPr>
          <w:b/>
          <w:lang w:val="id_ID" w:bidi="id_ID"/>
        </w:rPr>
        <w:t>Para</w:t>
      </w:r>
      <w:r>
        <w:rPr>
          <w:lang w:val="id_ID" w:bidi="id_ID"/>
        </w:rPr>
        <w:t xml:space="preserve"> penguasa </w:t>
      </w:r>
      <w:r>
        <w:rPr>
          <w:b/>
          <w:lang w:val="id_ID" w:bidi="id_ID"/>
        </w:rPr>
        <w:t>dan</w:t>
      </w:r>
      <w:r>
        <w:rPr>
          <w:lang w:val="id_ID" w:bidi="id_ID"/>
        </w:rPr>
        <w:t xml:space="preserve"> para pejabat adalah kelompok orang-orang yang sama. Para penguasa "menjadi tuan atas mereka," yang berarti mengerahkan atau menunjukkan </w:t>
      </w:r>
      <w:hyperlink r:id="rId50">
        <w:r>
          <w:rPr>
            <w:lang w:val="id_ID" w:bidi="id_ID"/>
          </w:rPr>
          <w:rPr>
            <w:color w:val="0000EE"/>
            <w:u w:val="single"/>
          </w:rPr>
          <w:t>otoritas</w:t>
        </w:r>
      </w:hyperlink>
      <w:r>
        <w:rPr>
          <w:lang w:val="id_ID" w:bidi="id_ID"/>
        </w:rPr>
        <w:t xml:space="preserve"> atas mereka. </w:t>
      </w:r>
      <w:r>
        <w:rPr>
          <w:b/>
          <w:lang w:val="id_ID" w:bidi="id_ID"/>
        </w:rPr>
        <w:t>Otoritas</w:t>
      </w:r>
      <w:r>
        <w:rPr>
          <w:lang w:val="id_ID" w:bidi="id_ID"/>
        </w:rPr>
        <w:t xml:space="preserve"> adalah hak yang diberikan kepada seseorang untuk bertindak.</w:t>
      </w:r>
    </w:p>
    <w:p>
      <w:pPr/>
      <w:r>
        <w:rPr>
          <w:lang w:val="id_ID" w:bidi="id_ID"/>
        </w:rPr>
      </w:r>
      <w:r>
        <w:rPr>
          <w:lang w:val="id_ID" w:bidi="id_ID"/>
        </w:rPr>
        <w:t>Anda dapat memberikan sebuah contoh dari kehidupan sehari-hari tim untuk menunjukkan apa yang dimaksud dengan otoritas. Mungkin berguna untuk menggunakan contoh dari kehidupan pemerintah lokal atau desa. Seorang pegawai pemerintah hanyalah manusia biasa. Ia tidak memiliki kekuasaan, bertindak sendiri, untuk menegakkan apa pun. Bahkan jika ia berusaha untuk menegakkan hukum, orang-orang mungkin mematuhi atau tidak mematuhinya. Namun, ketika pemerintah memberinya otoritas, Dia mungkin kemudian bertindak untuk menegakkan hukum.</w:t>
      </w:r>
    </w:p>
    <w:p>
      <w:pPr/>
      <w:r>
        <w:rPr>
          <w:lang w:val="id_ID" w:bidi="id_ID"/>
        </w:rPr>
      </w:r>
      <w:r>
        <w:rPr>
          <w:lang w:val="id_ID" w:bidi="id_ID"/>
        </w:rPr>
        <w:t>Hentikan sejenak audio ini di sini dan diskusikan bagaimana pegawai pemerintah menggunakan otoritas dalam budaya Anda. Perhatikan kata apa yang Anda gunakan untuk otoritas.</w:t>
      </w:r>
    </w:p>
    <w:p>
      <w:pPr/>
      <w:r>
        <w:rPr>
          <w:lang w:val="id_ID" w:bidi="id_ID"/>
        </w:rPr>
      </w:r>
      <w:r>
        <w:rPr>
          <w:lang w:val="id_ID" w:bidi="id_ID"/>
        </w:rPr>
        <w:t xml:space="preserve">Yesus mengatakan bahwa orang-orang di Kerajaan Allah yang ingin menjadi besar harus menjadi pelayan. Seorang </w:t>
      </w:r>
      <w:r>
        <w:rPr>
          <w:b/>
          <w:lang w:val="id_ID" w:bidi="id_ID"/>
        </w:rPr>
        <w:t>hamba</w:t>
      </w:r>
      <w:r>
        <w:rPr>
          <w:lang w:val="id_ID" w:bidi="id_ID"/>
        </w:rPr>
        <w:t xml:space="preserve"> awalnya adalah seseorang yang membantu tuan mereka dan melaksanakan perintah mereka. Yesus kemudian mengatakan bahwa mereka harus seperti budak. Seorang </w:t>
      </w:r>
      <w:r>
        <w:rPr>
          <w:b/>
          <w:lang w:val="id_ID" w:bidi="id_ID"/>
        </w:rPr>
        <w:t>budak</w:t>
      </w:r>
      <w:r>
        <w:rPr>
          <w:lang w:val="id_ID" w:bidi="id_ID"/>
        </w:rPr>
        <w:t xml:space="preserve"> adalah seseorang yang benar-benar dikendalikan oleh orang lain. Gunakan kata-kata yang sama untuk hamba dan budak seperti yang Anda gunakan sebelumnya. Untuk informasi lebih lanjut tentang </w:t>
      </w:r>
      <w:hyperlink r:id="rId325">
        <w:r>
          <w:rPr>
            <w:lang w:val="id_ID" w:bidi="id_ID"/>
          </w:rPr>
          <w:rPr>
            <w:color w:val="0000EE"/>
            <w:u w:val="single"/>
          </w:rPr>
          <w:t>hamba</w:t>
        </w:r>
      </w:hyperlink>
      <w:r>
        <w:rPr>
          <w:lang w:val="id_ID" w:bidi="id_ID"/>
        </w:rPr>
        <w:t xml:space="preserve"> dan </w:t>
      </w:r>
      <w:hyperlink r:id="rId326">
        <w:r>
          <w:rPr>
            <w:lang w:val="id_ID" w:bidi="id_ID"/>
          </w:rPr>
          <w:rPr>
            <w:color w:val="0000EE"/>
            <w:u w:val="single"/>
          </w:rPr>
          <w:t>budak</w:t>
        </w:r>
      </w:hyperlink>
      <w:r>
        <w:rPr>
          <w:lang w:val="id_ID" w:bidi="id_ID"/>
        </w:rPr>
        <w:t>, lihat Daftar Kata Utama</w:t>
      </w:r>
    </w:p>
    <w:p>
      <w:pPr/>
      <w:r>
        <w:rPr>
          <w:lang w:val="id_ID" w:bidi="id_ID"/>
        </w:rPr>
      </w:r>
      <w:r>
        <w:rPr>
          <w:lang w:val="id_ID" w:bidi="id_ID"/>
        </w:rPr>
        <w:t xml:space="preserve">Yesus mengatakan Dia menyerahkan diri-Nya sebagai tebusan. Sebuah </w:t>
      </w:r>
      <w:r>
        <w:rPr>
          <w:b/>
          <w:lang w:val="id_ID" w:bidi="id_ID"/>
        </w:rPr>
        <w:t>tebusan</w:t>
      </w:r>
      <w:r>
        <w:rPr>
          <w:lang w:val="id_ID" w:bidi="id_ID"/>
        </w:rPr>
        <w:t xml:space="preserve"> adalah ketika banyak orang membeli kebebasan seorang budak atau tahanan perang dengan uang. Mereka biasanya membayar banyak uang untuk membebaskan seseorang. Dalam Alkitab ketika banyak orang adalah tebusan, yang berarti bahwa mereka melepaskan atau menebus seseorang dan membebaskan mereka dari beberapa bentuk perbudakan.</w:t>
      </w:r>
    </w:p>
    <w:p>
      <w:pPr/>
      <w:r>
        <w:rPr>
          <w:lang w:val="id_ID" w:bidi="id_ID"/>
        </w:rPr>
      </w:r>
      <w:r>
        <w:rPr>
          <w:lang w:val="id_ID" w:bidi="id_ID"/>
        </w:rPr>
        <w:t xml:space="preserve">Berhenti di sini dan diskusikan kata apa yang akan Anda gunakan untuk </w:t>
      </w:r>
      <w:r>
        <w:rPr>
          <w:b/>
          <w:lang w:val="id_ID" w:bidi="id_ID"/>
        </w:rPr>
        <w:t>uang tebusan</w:t>
      </w:r>
      <w:r>
        <w:rPr>
          <w:lang w:val="id_ID" w:bidi="id_ID"/>
        </w:rPr>
        <w:t xml:space="preserve">. Untuk informasi lebih lanjut tentang </w:t>
      </w:r>
      <w:hyperlink r:id="rId327">
        <w:r>
          <w:rPr>
            <w:lang w:val="id_ID" w:bidi="id_ID"/>
          </w:rPr>
          <w:rPr>
            <w:color w:val="0000EE"/>
            <w:u w:val="single"/>
          </w:rPr>
          <w:t>uang tebusan</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10:32–45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28">
        <w:r>
          <w:rPr>
            <w:lang w:val="id_ID" w:bidi="id_ID"/>
          </w:rPr>
          <w:rPr>
            <w:color w:val="0000EE"/>
            <w:u w:val="single"/>
          </w:rPr>
          <w:t>Dengar dan Renungkan</w:t>
        </w:r>
      </w:hyperlink>
      <w:r>
        <w:rPr>
          <w:lang w:val="id_ID" w:bidi="id_ID"/>
        </w:rPr>
        <w:t xml:space="preserve"> (913 KB)</w:t>
      </w:r>
      <w:r>
        <w:rPr>
          <w:lang w:val="id_ID" w:bidi="id_ID"/>
        </w:rPr>
      </w:r>
    </w:p>
    <w:p>
      <w:pPr>
        <w:pStyle w:val="ListBullet"/>
        <w:spacing w:line="240" w:lineRule="auto"/>
        <w:ind w:left="720"/>
      </w:pPr>
      <w:r>
        <w:rPr>
          <w:lang w:val="id_ID" w:bidi="id_ID"/>
        </w:rPr>
      </w:r>
      <w:hyperlink r:id="rId329">
        <w:r>
          <w:rPr>
            <w:lang w:val="id_ID" w:bidi="id_ID"/>
          </w:rPr>
          <w:rPr>
            <w:color w:val="0000EE"/>
            <w:u w:val="single"/>
          </w:rPr>
          <w:t>Menyiapkan Panggung</w:t>
        </w:r>
      </w:hyperlink>
      <w:r>
        <w:rPr>
          <w:lang w:val="id_ID" w:bidi="id_ID"/>
        </w:rPr>
        <w:t xml:space="preserve"> (4.9 MB)</w:t>
      </w:r>
      <w:r>
        <w:rPr>
          <w:lang w:val="id_ID" w:bidi="id_ID"/>
        </w:rPr>
      </w:r>
    </w:p>
    <w:p>
      <w:pPr>
        <w:pStyle w:val="ListBullet"/>
        <w:spacing w:line="240" w:lineRule="auto"/>
        <w:ind w:left="720"/>
      </w:pPr>
      <w:r>
        <w:rPr>
          <w:lang w:val="id_ID" w:bidi="id_ID"/>
        </w:rPr>
      </w:r>
      <w:hyperlink r:id="rId330">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331">
        <w:r>
          <w:rPr>
            <w:lang w:val="id_ID" w:bidi="id_ID"/>
          </w:rPr>
          <w:rPr>
            <w:color w:val="0000EE"/>
            <w:u w:val="single"/>
          </w:rPr>
          <w:t>Memperagakan Bacaan</w:t>
        </w:r>
      </w:hyperlink>
      <w:r>
        <w:rPr>
          <w:lang w:val="id_ID" w:bidi="id_ID"/>
        </w:rPr>
        <w:t xml:space="preserve"> (3.7 MB)</w:t>
      </w:r>
      <w:r>
        <w:rPr>
          <w:lang w:val="id_ID" w:bidi="id_ID"/>
        </w:rPr>
      </w:r>
    </w:p>
    <w:p>
      <w:pPr>
        <w:pStyle w:val="ListBullet"/>
        <w:spacing w:line="240" w:lineRule="auto"/>
        <w:ind w:left="720"/>
      </w:pPr>
      <w:r>
        <w:rPr>
          <w:lang w:val="id_ID" w:bidi="id_ID"/>
        </w:rPr>
      </w:r>
      <w:hyperlink r:id="rId332">
        <w:r>
          <w:rPr>
            <w:lang w:val="id_ID" w:bidi="id_ID"/>
          </w:rPr>
          <w:rPr>
            <w:color w:val="0000EE"/>
            <w:u w:val="single"/>
          </w:rPr>
          <w:t>Melengkapi yang Kurang</w:t>
        </w:r>
      </w:hyperlink>
      <w:r>
        <w:rPr>
          <w:lang w:val="id_ID" w:bidi="id_ID"/>
        </w:rPr>
        <w:t xml:space="preserve"> (5.9 MB)</w:t>
      </w:r>
      <w:r>
        <w:rPr>
          <w:lang w:val="id_ID" w:bidi="id_ID"/>
        </w:rPr>
      </w:r>
    </w:p>
    <w:p>
      <w:pPr>
        <w:pStyle w:val="ListBullet"/>
        <w:spacing w:line="240" w:lineRule="auto"/>
        <w:ind w:left="720"/>
      </w:pPr>
      <w:r>
        <w:rPr>
          <w:lang w:val="id_ID" w:bidi="id_ID"/>
        </w:rPr>
      </w:r>
      <w:hyperlink r:id="rId333">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10:46–52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10:46–52 dan tanamkan dalam hati Anda.</w:t>
      </w:r>
    </w:p>
    <w:p>
      <w:pPr/>
      <w:r>
        <w:rPr>
          <w:lang w:val="id_ID" w:bidi="id_ID"/>
        </w:rPr>
      </w:r>
      <w:r>
        <w:rPr>
          <w:lang w:val="id_ID" w:bidi="id_ID"/>
        </w:rPr>
        <w:t>Dengarkan versi audio dari Markus 10:46–52 sebanyak tiga kali, dalam tiga terjemahan yang berbeda, jika memungkinkan. Kemudian, sebagai kelompok, bahas pertanyaan-pertanyaan berikut:</w:t>
      </w:r>
    </w:p>
    <w:p>
      <w:pPr>
        <w:pStyle w:val="ListNumber"/>
        <w:numPr>
          <w:ilvl w:val="0"/>
          <w:numId w:val="53"/>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kita sehari-hari?</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10:46–52 dalam terjemahan yang paling mudah dipahami.</w:t>
      </w:r>
    </w:p>
    <w:p>
      <w:pPr/>
      <w:r>
        <w:rPr>
          <w:lang w:val="id_ID" w:bidi="id_ID"/>
        </w:rPr>
      </w:r>
      <w:r>
        <w:rPr>
          <w:lang w:val="id_ID" w:bidi="id_ID"/>
        </w:rPr>
        <w:t>Yesus dan para murid-Nya bepergian dari utara menuju ibu kota Yerusalem.</w:t>
      </w:r>
    </w:p>
    <w:p>
      <w:pPr/>
      <w:r>
        <w:rPr>
          <w:lang w:val="id_ID" w:bidi="id_ID"/>
        </w:rPr>
      </w:r>
      <w:r>
        <w:rPr>
          <w:lang w:val="id_ID" w:bidi="id_ID"/>
        </w:rPr>
        <w:t>Berhenti di sini dan lihatlah peta rute yang akan diambil Yesus menuju Yerusalem dan melalui Yerikho, dalam kelompok. Hentikan sejenak audio ini di sini.</w:t>
      </w:r>
    </w:p>
    <w:p>
      <w:pPr/>
      <w:r>
        <w:rPr>
          <w:lang w:val="id_ID" w:bidi="id_ID"/>
        </w:rPr>
      </w:r>
      <w:r>
        <w:rPr>
          <w:lang w:val="id_ID" w:bidi="id_ID"/>
        </w:rPr>
        <w:t>Dalam perjalanan, Yesus mengatakan kepada para murid-Nya bahwa Dia akan dikhianati dan dibunuh secara tidak adil di Yerusalem. Tampaknya para murid-Nya tidak benar-benar percaya atau memahami pentingnya apa yang akan terjadi. Mereka terganggu. Kita melihatnya karena segera setelah Yesus berbicara tentang kematian-Nya, mereka bertanya siapa yang akan menjadi yang paling penting dalam Kerajaan Allah. Para murid benar-benar adalah orang-orang yang buta secara rohani—mereka tidak peduli tentang hal-hal yang sama seperti yang dipedulikan Yesus. Tepat sesudahnya, kisah Bartimeus ini terjadi.</w:t>
      </w:r>
    </w:p>
    <w:p>
      <w:pPr/>
      <w:r>
        <w:rPr>
          <w:lang w:val="id_ID" w:bidi="id_ID"/>
        </w:rPr>
      </w:r>
      <w:r>
        <w:rPr>
          <w:lang w:val="id_ID" w:bidi="id_ID"/>
        </w:rPr>
        <w:t>Nabi Yesaya berbicara tentang kedatangan Juruselamat yang Dijanjikan, atau Mesias, seperti bangsa Yahudi memanggil-Nya. Yesaya berkata, "Dan ketika Dia datang, Dia akan membuka mata orang buta dan membuka telinga orang tuli." Ketika Nabi Yesaya berbicara tentang banyak orang menjadi buta dan tuli, Dia berbicara tentang masalah jasmani, tetapi juga tentang masalah rohani. Dia mengatakan bahwa beberapa orang tidak melihat Kebenaran Allah atau mendengar Kebenaran Allah. Juruselamat yang dijanjikan akan menyembuhkan semua yang—mengalami kebutaan jasmani dan ketulian dan kebutaan rohani serta ketulian.</w:t>
      </w:r>
    </w:p>
    <w:p>
      <w:pPr/>
      <w:r>
        <w:rPr>
          <w:lang w:val="id_ID" w:bidi="id_ID"/>
        </w:rPr>
      </w:r>
      <w:r>
        <w:rPr>
          <w:lang w:val="id_ID" w:bidi="id_ID"/>
        </w:rPr>
        <w:t>Raja Daud adalah seorang raja penting bagi orang-orang Yahudi. Orang-orang tahu bahwa Juruselamat yang Dijanjikan akan berasal dari leluhur Raja Daud. Merujuk pada seseorang sebagai 'anak Daud,' atau 'keturunan Daud' menunjukkan rasa hormat kepada orang itu dan pengakuan bahwa orang itu memiliki kekuatan yang serupa dengan Juruselamat yang Dijanjikan yang akan datang.</w:t>
      </w:r>
    </w:p>
    <w:p>
      <w:pPr/>
      <w:r>
        <w:rPr>
          <w:lang w:val="id_ID" w:bidi="id_ID"/>
        </w:rPr>
      </w:r>
      <w:r>
        <w:rPr>
          <w:lang w:val="id_ID" w:bidi="id_ID"/>
        </w:rPr>
        <w:t>Yesus menunjukkan bahwa Dia adalah Juruselamat yang Dijanjikan ini dalam banyak cara. Dia memenuhi janji untuk menyembuhkan mata dan telinga banyak orang secara jasmani maupun rohani. Kisah ini adalah salah satu dari masa itu.</w:t>
      </w:r>
    </w:p>
    <w:p>
      <w:pPr/>
      <w:r>
        <w:rPr>
          <w:lang w:val="id_ID" w:bidi="id_ID"/>
        </w:rPr>
      </w:r>
      <w:r>
        <w:rPr>
          <w:lang w:val="id_ID" w:bidi="id_ID"/>
        </w:rPr>
        <w:t>Yesus dan para murid-Nya harus melakukan perjalanan melalui Yerikho agar sampai ke Yerusalem. Ketika mereka meninggalkan kota, seorang pria buta, bernama Bartimaeus, atau anak Timaeus, duduk di tepi jalan, mengemis seperti yang biasanya dilakukan orang-orang sepertinya. Karena Yerikho adalah kota perdagangan, itu adalah tempat strategis bagi para pengemis untuk duduk di luar gerbang kota dan meminta uang dari orang-orang.</w:t>
      </w:r>
    </w:p>
    <w:p>
      <w:pPr/>
      <w:r>
        <w:rPr>
          <w:lang w:val="id_ID" w:bidi="id_ID"/>
        </w:rPr>
      </w:r>
      <w:r>
        <w:rPr>
          <w:lang w:val="id_ID" w:bidi="id_ID"/>
        </w:rPr>
        <w:t>Berhenti di sini dan diskusikan pertanyaan ini dalam kelompok: Bagaimana orang buta, atau tuli, atau para difabel lainnya dilihat dan diperlakukan dalam kebudayaan Anda? Bagaimana hal ini berbeda dari bagaimana orang-orang buta diperlakukan dalam Alkitab? Hentikan sejenak audio ini di sini.</w:t>
      </w:r>
    </w:p>
    <w:p>
      <w:pPr/>
      <w:r>
        <w:rPr>
          <w:lang w:val="id_ID" w:bidi="id_ID"/>
        </w:rPr>
      </w:r>
      <w:r>
        <w:rPr>
          <w:lang w:val="id_ID" w:bidi="id_ID"/>
        </w:rPr>
        <w:t>Bartimeus buta secara fisik, tetapi tampaknya ia tidak buta secara rohani. Bartimeus tampaknya memahami pentingnya siapa Yesus. Kita mengetahuinya dari beberapa petunjuk dalam kisah. Lihat apakah Anda memerhatikan mereka. Pertama, kita tahu nama orang buta, yang tidak biasa dalam kisah-kisah penyembuhan. Kita tahu bahwa ia menyebut Yesus sebuah gelar khusus, "Anak Daud" dan kata Ibrani untuk "tuan" (Rabboni) untuk menunjukkan bahwa ia menghormati Yesus dan percaya bahwa Yesus dapat menyembuhkannya. Bartimeus terus memanggil Yesus dan berusaha mendekati-Nya bahkan ketika banyak orang mematahkan semangatnya.</w:t>
      </w:r>
    </w:p>
    <w:p>
      <w:pPr/>
      <w:r>
        <w:rPr>
          <w:lang w:val="id_ID" w:bidi="id_ID"/>
        </w:rPr>
      </w:r>
      <w:r>
        <w:rPr>
          <w:lang w:val="id_ID" w:bidi="id_ID"/>
        </w:rPr>
        <w:t>Ada kemungkinan bahwa Yesus tidak mendengar Bartimeus saat ia pertama kali memanggil Yesus. Namun, Yesus menanggapi Bartimeus ketika Bartimeus semakin berseru "Anak Daud, kasihanilah Aku!" Yesus pasti telah pergi sedikit jauh, ketika Yesus mengatakan kepada orang lain untuk memanggil Bartimeus untuk datang kepada Yesus. Ketika orang-orang memanggil Bartimeus, mereka mengatakan kepadanya untuk tenang, atau berbahagia karena Yesus memanggilnya. Bartimeus membuang jubahnya, melompat dan pergi kepada Yesus. Yesus bertanya kepada Bartimeus, "Apa yang engkau inginkan Aku lakukan untukmu?" Yesus sering memiliki percakapan seperti ini dengan orang-orang yang Dia sembuhkan. Yesus menginginkan hubungan yang tulus dengan seseorang, dan Dia ingin tahu bahwa mereka memahami bahwa hanya Yesus yang dapat menyembuhkan mereka. Bartimeus menunjukkan kepada Yesus bahwa Ia percaya kepada-Nya. Bartimeus menyebut Yesus "Rabuni" dan mengatakan kepada Yesus bahwa ia ingin melihat. Yesus mengatakan kepada Bartimeus bahwa imannya yang telah menyembuhkannya. Bartimeus menunjukkan iman kepada Yesus dengan menyebut-Nya "Anak Daud," yang merupakan gelar untuk Mesias yang datang, serta meminta Yesus untuk menyembuhkan.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10:46–52 dalam terjemahan yang paling mudah dipahami.</w:t>
      </w:r>
    </w:p>
    <w:p>
      <w:pPr/>
      <w:r>
        <w:rPr>
          <w:lang w:val="id_ID" w:bidi="id_ID"/>
        </w:rPr>
      </w:r>
      <w:r>
        <w:rPr>
          <w:lang w:val="id_ID" w:bidi="id_ID"/>
        </w:rPr>
        <w:t>Pada langkah ini, kelompok akan menentukan adegan, tokoh, dan latar belakang dari perikop ini. Selanjutnya, kelompok akan membayangkan nats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dalam perjalanan keluar dari Yerikho. Bartimeus berseru kepada Yesus, tetapi kerumunan itu membungkamnya.</w:t>
      </w:r>
    </w:p>
    <w:p>
      <w:pPr/>
      <w:r>
        <w:rPr>
          <w:lang w:val="id_ID" w:bidi="id_ID"/>
        </w:rPr>
      </w:r>
      <w:r>
        <w:rPr>
          <w:b/>
          <w:lang w:val="id_ID" w:bidi="id_ID"/>
        </w:rPr>
        <w:t>Dalam adegan kedua:</w:t>
      </w:r>
      <w:r>
        <w:rPr>
          <w:lang w:val="id_ID" w:bidi="id_ID"/>
        </w:rPr>
        <w:t xml:space="preserve"> Yesus memanggil orang itu untuk dibawa kepada-Nya. Bartimeus membuang pakaiannya dan segera pergi kepada Yesus. Yesus bertanya apa yang diinginkan Bartimeus, dan Bartimeus menjawab bahwa ia ingin melihat lagi.</w:t>
      </w:r>
    </w:p>
    <w:p>
      <w:pPr/>
      <w:r>
        <w:rPr>
          <w:lang w:val="id_ID" w:bidi="id_ID"/>
        </w:rPr>
      </w:r>
      <w:r>
        <w:rPr>
          <w:b/>
          <w:lang w:val="id_ID" w:bidi="id_ID"/>
        </w:rPr>
        <w:t>Dalam adegan ketiga:</w:t>
      </w:r>
      <w:r>
        <w:rPr>
          <w:lang w:val="id_ID" w:bidi="id_ID"/>
        </w:rPr>
        <w:t xml:space="preserve"> Yesus menyembuhkan Bartimeus dan mengatakan kepadanya untuk pergi sendiri. Namun Bartimeus mengikuti Yesus.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Bartimeus</w:t>
      </w:r>
    </w:p>
    <w:p>
      <w:pPr>
        <w:pStyle w:val="ListBullet"/>
        <w:spacing w:line="240" w:lineRule="auto"/>
        <w:ind w:left="720"/>
      </w:pPr>
      <w:r>
        <w:rPr>
          <w:lang w:val="id_ID" w:bidi="id_ID"/>
        </w:rPr>
      </w:r>
      <w:r>
        <w:rPr>
          <w:lang w:val="id_ID" w:bidi="id_ID"/>
        </w:rPr>
        <w:t>Kerumunan orang</w:t>
      </w:r>
    </w:p>
    <w:p>
      <w:pPr/>
      <w:r>
        <w:rPr>
          <w:lang w:val="id_ID" w:bidi="id_ID"/>
        </w:rPr>
      </w:r>
      <w:r>
        <w:rPr>
          <w:lang w:val="id_ID" w:bidi="id_ID"/>
        </w:rPr>
        <w:t>Sebagai kelompok, perhatikan bagian-bagian dari latar belakang bagian ini: Adegan pertama terjadi di Yerikho.</w:t>
      </w:r>
    </w:p>
    <w:p>
      <w:pPr/>
      <w:r>
        <w:rPr>
          <w:lang w:val="id_ID" w:bidi="id_ID"/>
        </w:rPr>
      </w:r>
      <w:r>
        <w:rPr>
          <w:lang w:val="id_ID" w:bidi="id_ID"/>
        </w:rPr>
        <w:t>Berhenti dan lihatlah peta rute Yesus dari Galilea ke Yerusalem melalui Yerikho dalam kelompok. Hentikan sejenak audio ini disini</w:t>
      </w:r>
    </w:p>
    <w:p>
      <w:pPr/>
      <w:r>
        <w:rPr>
          <w:lang w:val="id_ID" w:bidi="id_ID"/>
        </w:rPr>
      </w:r>
      <w:r>
        <w:rPr>
          <w:lang w:val="id_ID" w:bidi="id_ID"/>
        </w:rPr>
        <w:t>Mereka akan melakukan perjalanan menyusuri sungai Yordan, tinggal di Yerikho, dan kemudian pergi ke Yerusalem. Rute ini adalah rute utama bagi orang-orang Yahudi yang tinggal di daerah Galilea untuk melakukan perjalanan ke Yerusalem. Rute itu akan penuh sesak dan dapat dilalui dengan baik, terutama dengan perayaan Paskah Yahudi yang akan datang. Ini akan menjadi saat ideal dan tempat ideal bagi seorang pengemis seperti Bartimeus untuk mengemis.</w:t>
      </w:r>
    </w:p>
    <w:p>
      <w:pPr/>
      <w:r>
        <w:rPr>
          <w:lang w:val="id_ID" w:bidi="id_ID"/>
        </w:rPr>
      </w:r>
      <w:r>
        <w:rPr>
          <w:lang w:val="id_ID" w:bidi="id_ID"/>
        </w:rPr>
        <w:t>Yesus bertemu Bartimeus saat Dia meninggalkan Yerikho untuk melakukan perjalanan ke Yerusalem bersama para murid-Nya. Kita tahu dari bagian lain bahwa Yesus menghabiskan malam di Yerikho. Karena jalan itu berbahaya, Yesus pasti ingin berangkat lebih awal di pagi hari. Pada saat ini, akan ada kerumunan banyak orang yang juga bepergian ke Yerusalem. Mungkin akan ada kerumunan pengemis di perjalanan.</w:t>
      </w:r>
    </w:p>
    <w:p>
      <w:pPr/>
      <w:r>
        <w:rPr>
          <w:lang w:val="id_ID" w:bidi="id_ID"/>
        </w:rPr>
      </w:r>
      <w:r>
        <w:rPr>
          <w:lang w:val="id_ID" w:bidi="id_ID"/>
        </w:rPr>
        <w:t>Yesus berbicara pada kerumunan. Dia mungkin berbicara kepada para murid-Nya, meskipun mereka tidak disebutkan dalam kisah. Bartimeus akan duduk dengan pakaian luarnya, jubahnya, di hadapannya, mungkin bersila, untuk mengumpulkan sedekah. Ini akan sangat penting baginya karena ia buta, karena itu akan memungkinkan dia merasakan koin. Ketika Yesus menyuruh Bartimeus untuk datang, ia membuang pakaiannya dan segera datang.</w:t>
      </w:r>
    </w:p>
    <w:p>
      <w:pPr/>
      <w:r>
        <w:rPr>
          <w:lang w:val="id_ID" w:bidi="id_ID"/>
        </w:rPr>
      </w:r>
      <w:r>
        <w:rPr>
          <w:lang w:val="id_ID" w:bidi="id_ID"/>
        </w:rPr>
        <w:t>Ketika Yesus bertanya kepada Bartimeus, "Apa yang engkau inginkan untuk Kulakukan untukmu?" Para murid Yesus dan beberapa penonton mungkin berkumpul di sekitar Yesus serta Bartimeus sementara para musafir lainnya melanjutkan perjalanan. Bartimeus menjawab bahwa ia ingin melihat. Yesus berbicara dan Bartimeus sembuh, dan kemudian Bartimeus memilih untuk mengikuti Yesus sepanjang perjalanan.</w:t>
      </w:r>
    </w:p>
    <w:p>
      <w:pPr/>
      <w:r>
        <w:rPr>
          <w:lang w:val="id_ID" w:bidi="id_ID"/>
        </w:rPr>
      </w:r>
      <w:r>
        <w:rPr>
          <w:lang w:val="id_ID" w:bidi="id_ID"/>
        </w:rPr>
        <w:t>Dalam bahasa asli, kisah ini penuh dengan tindakan cepat, seperti ketika dikatakan, "Segera orang itu dapat melihat." Bartimeus memahami sedikit tentang siapa Yesus serta meminta pertolongan, Yesus memanggilnya, dan ia datang. Bartimeus meminta kesembuhan, dan ia menerimanya. Bartimeus kemudian mengikuti Yesus. Peristiwa-peristiwa ini terjadi dalam suksesi cepat, satu per satu.</w:t>
      </w:r>
    </w:p>
    <w:p>
      <w:pPr/>
      <w:r>
        <w:rPr>
          <w:lang w:val="id_ID" w:bidi="id_ID"/>
        </w:rPr>
      </w:r>
      <w:r>
        <w:rPr>
          <w:lang w:val="id_ID" w:bidi="id_ID"/>
        </w:rPr>
        <w:t>Berhenti di sini dan diskusikan pertanyaan ini dalam kelompok: Bagaimana Anda berbicara tentang hal-hal yang terjadi dengan cepat dalam budaya Anda? Bagaimana Anda akan menunjukkan tindakan cepat dalam kisah ini? Hentikan sejenak audio ini disini.</w:t>
      </w:r>
    </w:p>
    <w:p>
      <w:pPr/>
      <w:r>
        <w:rPr>
          <w:lang w:val="id_ID" w:bidi="id_ID"/>
        </w:rPr>
      </w:r>
      <w:r>
        <w:rPr>
          <w:lang w:val="id_ID" w:bidi="id_ID"/>
        </w:rPr>
        <w:t xml:space="preserve">Sekarang, kelompok bisa membuat papan cerita, menggambar atau menggunakan barang-barang untuk membayangkan perikop ini dan 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10:46–52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 murid Yesus</w:t>
      </w:r>
    </w:p>
    <w:p>
      <w:pPr>
        <w:pStyle w:val="ListBullet"/>
        <w:spacing w:line="240" w:lineRule="auto"/>
        <w:ind w:left="720"/>
      </w:pPr>
      <w:r>
        <w:rPr>
          <w:lang w:val="id_ID" w:bidi="id_ID"/>
        </w:rPr>
      </w:r>
      <w:r>
        <w:rPr>
          <w:lang w:val="id_ID" w:bidi="id_ID"/>
        </w:rPr>
        <w:t>Bartimeus</w:t>
      </w:r>
    </w:p>
    <w:p>
      <w:pPr>
        <w:pStyle w:val="ListBullet"/>
        <w:spacing w:line="240" w:lineRule="auto"/>
        <w:ind w:left="720"/>
      </w:pPr>
      <w:r>
        <w:rPr>
          <w:lang w:val="id_ID" w:bidi="id_ID"/>
        </w:rPr>
      </w:r>
      <w:r>
        <w:rPr>
          <w:lang w:val="id_ID" w:bidi="id_ID"/>
        </w:rPr>
        <w:t>Kerumunan orang</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Ketika Yesus bepergian dari Yerikho ke Yerusalem, seorang pengemis bernama Bartimeus memanggil-Nya. Kerumunan itu menegur Bartimeus.</w:t>
      </w:r>
    </w:p>
    <w:p>
      <w:pPr/>
      <w:r>
        <w:rPr>
          <w:lang w:val="id_ID" w:bidi="id_ID"/>
        </w:rPr>
      </w:r>
      <w:r>
        <w:rPr>
          <w:lang w:val="id_ID" w:bidi="id_ID"/>
        </w:rPr>
        <w:t>Hentikan sejenak peragaannya. Tanyakan kepada para aktor yang memerankan kerumunan, "Apa yang kalian rasakan atau pikirkan terhadap Bartimeus?" Orang itu mungkin menjawab hal-hal seperti, "Dia adalah pengemis dan perlu tenang," atau "kesal karena Bartimeus mengambil perhatian dari kami," atau "Kami sudah melihat Dia berulang kali," atau "Dia tidak layak berbicara dengan Yesus," atau "Kami sudah kesal karena desakan Bartimeus, dan penggunaan gelar Mesianik untuk Yesus." Tanyakan kepada aktor yang memerankan Bartimeus, "Apa yang Anda rasakan atau pikirkan? Apa yang dipengaruhi kerumunan itu terhadap Anda?" Orang itu mungkin menjawab hal-hal seperti, "Aku putus asa" atau "Aku mengabaikan kerumunan, hanya berfokus untuk menarik perhatian Yesus." Lanjutkan peragaannya.</w:t>
      </w:r>
    </w:p>
    <w:p>
      <w:pPr/>
      <w:r>
        <w:rPr>
          <w:lang w:val="id_ID" w:bidi="id_ID"/>
        </w:rPr>
      </w:r>
      <w:r>
        <w:rPr>
          <w:lang w:val="id_ID" w:bidi="id_ID"/>
        </w:rPr>
        <w:t>Bartimeus terus berteriak kepada Yesus. Yesus berhenti dan mengatakan kepada orang-orang untuk memanggil Bartimeus. Orang-orang mendorong Bartimeus untuk berbahagia karena Yesus memanggilnya. Bartimeus membuang jubahnya. Jubah itu seharusnya berada di hadapannya, mungkin di atas kakinya saat ia duduk, karena itulah cara Bartimeus untuk mengumpulkan uang.</w:t>
      </w:r>
    </w:p>
    <w:p>
      <w:pPr/>
      <w:r>
        <w:rPr>
          <w:lang w:val="id_ID" w:bidi="id_ID"/>
        </w:rPr>
      </w:r>
      <w:r>
        <w:rPr>
          <w:lang w:val="id_ID" w:bidi="id_ID"/>
        </w:rPr>
        <w:t>Hentikan sejenak peragaannya. Tanyakan kepada aktor yang memerankan Bartimeus, "Apa yang Anda rasakan atau pikirkan ketika Anda mendengar bahwa Yesus memanggil Anda? Bagaimana reaksi Anda?" Orang itu mungkin menjawab hal-hal seperti, "Aku merasakan kegembiraan, sukacita, dan harapan" atau "Aku segera bangun, tanpa ragu-ragu, dan cepat menyingkirkan semua yang merintangi jalanku untuk bertemu Yesus." Kemudian tanyakan kepada aktor yang memerankan Bartimeus, "Bagaimana mungkin Anda mampu berjalan menuju Yesus jika Anda buta?" Orang itu mungkin menjawab hal-hal seperti, "Aku hafal jalan," atau "Aku berjalan menuju suara-Nya," atau "Seseorang memimpin saya dalam arah yang benar." Lanjutkan peragaannya.</w:t>
      </w:r>
    </w:p>
    <w:p>
      <w:pPr/>
      <w:r>
        <w:rPr>
          <w:lang w:val="id_ID" w:bidi="id_ID"/>
        </w:rPr>
      </w:r>
      <w:r>
        <w:rPr>
          <w:lang w:val="id_ID" w:bidi="id_ID"/>
        </w:rPr>
        <w:t>Yesus bertanya kepada Bartimeus apa yang dapat Yesus lakukan untuknya. Bartimeus meminta agar penglihatan jasmaninya dipulihkan. Yesus menyembuhkan Bartimeus. Bartimeus mulai mengikuti Yesus.</w:t>
      </w:r>
    </w:p>
    <w:p>
      <w:pPr/>
      <w:r>
        <w:rPr>
          <w:lang w:val="id_ID" w:bidi="id_ID"/>
        </w:rPr>
      </w:r>
      <w:r>
        <w:rPr>
          <w:lang w:val="id_ID" w:bidi="id_ID"/>
        </w:rPr>
        <w:t xml:space="preserve">Hentikan sejenak peragaannya. Tanyakan kepada aktor yang memerankan Bartimeus, "Apa yang Anda rasakan atau pikirkan?" Orang itu mungkin menjawab dengan mengatakan hal-hal seperti, "Saya dapat </w:t>
      </w:r>
      <w:r>
        <w:rPr>
          <w:i/>
          <w:lang w:val="id_ID" w:bidi="id_ID"/>
        </w:rPr>
        <w:t>melihat</w:t>
      </w:r>
      <w:r>
        <w:rPr>
          <w:lang w:val="id_ID" w:bidi="id_ID"/>
        </w:rPr>
        <w:t>! Saya tidak bisa mempercayainya!" atau "Saya sangat bersemangat dapat melihat segalanya! Bagaimana mungkin saya tidak mengikuti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10:46–52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meninggalkan Yerikho dalam perjalanan ke Yerusalem. Para </w:t>
      </w:r>
      <w:r>
        <w:rPr>
          <w:b/>
          <w:lang w:val="id_ID" w:bidi="id_ID"/>
        </w:rPr>
        <w:t>murid-Nya</w:t>
      </w:r>
      <w:r>
        <w:rPr>
          <w:lang w:val="id_ID" w:bidi="id_ID"/>
        </w:rPr>
        <w:t xml:space="preserve"> serta kerumunan besar mengikuti Yesus. Ketika mereka pergi, seorang pengemis buta bernama Bartimeus mendengar bahwa Yesus dari </w:t>
      </w:r>
      <w:r>
        <w:rPr>
          <w:b/>
          <w:lang w:val="id_ID" w:bidi="id_ID"/>
        </w:rPr>
        <w:t>Nazaret</w:t>
      </w:r>
      <w:r>
        <w:rPr>
          <w:lang w:val="id_ID" w:bidi="id_ID"/>
        </w:rPr>
        <w:t xml:space="preserve"> berjalan melaluinya. Bartimeus berseru kepada Yesus mengatakan "Yesus, </w:t>
      </w:r>
      <w:r>
        <w:rPr>
          <w:b/>
          <w:lang w:val="id_ID" w:bidi="id_ID"/>
        </w:rPr>
        <w:t>Anak Daud</w:t>
      </w:r>
      <w:r>
        <w:rPr>
          <w:lang w:val="id_ID" w:bidi="id_ID"/>
        </w:rPr>
        <w:t xml:space="preserve">, kasihanilah Aku!" Para murid adalah dua belas pengikut Yesus yang terdekat. Nazaret adalah sebuah kota di wilayah Galilea tempat Yesus berasal. Itu dianggap sebagai kota yang tidak penting. Anak Daud adalah gelar yang digunakan untuk Juruselamat yang Dijanjikan. Gunakan kata-kata yang sama untuk para murid dan Nazaret yang telah Anda gunakan di bagian sebelumnya. Untuk informasi lebih lanjut tentang </w:t>
      </w:r>
      <w:hyperlink r:id="rId100">
        <w:r>
          <w:rPr>
            <w:lang w:val="id_ID" w:bidi="id_ID"/>
          </w:rPr>
          <w:rPr>
            <w:color w:val="0000EE"/>
            <w:u w:val="single"/>
          </w:rPr>
          <w:t>para murid</w:t>
        </w:r>
      </w:hyperlink>
      <w:r>
        <w:rPr>
          <w:lang w:val="id_ID" w:bidi="id_ID"/>
        </w:rPr>
        <w:t xml:space="preserve"> dan </w:t>
      </w:r>
      <w:hyperlink r:id="rId54">
        <w:r>
          <w:rPr>
            <w:lang w:val="id_ID" w:bidi="id_ID"/>
          </w:rPr>
          <w:rPr>
            <w:color w:val="0000EE"/>
            <w:u w:val="single"/>
          </w:rPr>
          <w:t>Nazaret</w:t>
        </w:r>
      </w:hyperlink>
      <w:r>
        <w:rPr>
          <w:lang w:val="id_ID" w:bidi="id_ID"/>
        </w:rPr>
        <w:t>, lihat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Anak Daud</w:t>
      </w:r>
      <w:r>
        <w:rPr>
          <w:lang w:val="id_ID" w:bidi="id_ID"/>
        </w:rPr>
        <w:t xml:space="preserve">. Carilah </w:t>
      </w:r>
      <w:hyperlink r:id="rId334">
        <w:r>
          <w:rPr>
            <w:lang w:val="id_ID" w:bidi="id_ID"/>
          </w:rPr>
          <w:rPr>
            <w:color w:val="0000EE"/>
            <w:u w:val="single"/>
          </w:rPr>
          <w:t>Anak Daud</w:t>
        </w:r>
      </w:hyperlink>
      <w:r>
        <w:rPr>
          <w:lang w:val="id_ID" w:bidi="id_ID"/>
        </w:rPr>
        <w:t xml:space="preserve"> di Daftar Kata Utama untuk informasi lebih lanjut. Hentikan sejenak audio di sini.</w:t>
      </w:r>
    </w:p>
    <w:p>
      <w:pPr/>
      <w:r>
        <w:rPr>
          <w:lang w:val="id_ID" w:bidi="id_ID"/>
        </w:rPr>
      </w:r>
      <w:r>
        <w:rPr>
          <w:b/>
          <w:lang w:val="id_ID" w:bidi="id_ID"/>
        </w:rPr>
        <w:t>Belas</w:t>
      </w:r>
      <w:r>
        <w:rPr>
          <w:lang w:val="id_ID" w:bidi="id_ID"/>
        </w:rPr>
        <w:t xml:space="preserve"> kasihan berarti menunjukkan kasih sayang kepada mereka yang menderita. Dalam Mazmur, penulis biasanya memohon belas kasihan Allah. Bartimeus meminta sesuatu kepada Yesus yang biasanya akan dia minta kepada Allah. Dia harus berpikir bahwa Yesus memiliki kekuatan itu dari Allah untuk memberinya belas kasihan. Gunakan kata yang sama untuk belas kasihan yang telah Anda gunakan di bagian sebelumnya. Untuk informasi lebih lanjut tentang </w:t>
      </w:r>
      <w:hyperlink r:id="rId156">
        <w:r>
          <w:rPr>
            <w:lang w:val="id_ID" w:bidi="id_ID"/>
          </w:rPr>
          <w:rPr>
            <w:color w:val="0000EE"/>
            <w:u w:val="single"/>
          </w:rPr>
          <w:t>belas kasihan</w:t>
        </w:r>
      </w:hyperlink>
      <w:r>
        <w:rPr>
          <w:lang w:val="id_ID" w:bidi="id_ID"/>
        </w:rPr>
        <w:t>, lihat Daftar Kata Utama.</w:t>
      </w:r>
    </w:p>
    <w:p>
      <w:pPr/>
      <w:r>
        <w:rPr>
          <w:lang w:val="id_ID" w:bidi="id_ID"/>
        </w:rPr>
      </w:r>
      <w:r>
        <w:rPr>
          <w:lang w:val="id_ID" w:bidi="id_ID"/>
        </w:rPr>
        <w:t xml:space="preserve">Kerumunan itu menegur Bartimeus, atau mengatakan kepadanya untuk diam. Bartimeus terus berteriak lebih keras. Yesus mengatakan kepada kerumunan untuk mengatakan kepada Bartimeus untuk datang kepada Yesus. Kerumunan itu mengatakan kepada Bartimeus untuk "tenang." </w:t>
      </w:r>
      <w:r>
        <w:rPr>
          <w:b/>
          <w:lang w:val="id_ID" w:bidi="id_ID"/>
        </w:rPr>
        <w:t>Menenangkan hati</w:t>
      </w:r>
      <w:r>
        <w:rPr>
          <w:lang w:val="id_ID" w:bidi="id_ID"/>
        </w:rPr>
        <w:t xml:space="preserve"> adalah cara untuk mendorong seseorang untuk merasa lebih bahagia.</w:t>
      </w:r>
    </w:p>
    <w:p>
      <w:pPr/>
      <w:r>
        <w:rPr>
          <w:lang w:val="id_ID" w:bidi="id_ID"/>
        </w:rPr>
      </w:r>
      <w:r>
        <w:rPr>
          <w:lang w:val="id_ID" w:bidi="id_ID"/>
        </w:rPr>
        <w:t>Berhenti di sini dan diskusikan dalam kelompok: Temukan cara yang sesuai dan alami untuk mengatakan ini dalam bahasa Anda. Hentikan sejenak audio ini di sini.</w:t>
      </w:r>
    </w:p>
    <w:p>
      <w:pPr/>
      <w:r>
        <w:rPr>
          <w:lang w:val="id_ID" w:bidi="id_ID"/>
        </w:rPr>
      </w:r>
      <w:r>
        <w:rPr>
          <w:lang w:val="id_ID" w:bidi="id_ID"/>
        </w:rPr>
        <w:t xml:space="preserve">Bartimeus akan duduk dengan pakaian luarnya, </w:t>
      </w:r>
      <w:r>
        <w:rPr>
          <w:b/>
          <w:lang w:val="id_ID" w:bidi="id_ID"/>
        </w:rPr>
        <w:t>jubah</w:t>
      </w:r>
      <w:r>
        <w:rPr>
          <w:lang w:val="id_ID" w:bidi="id_ID"/>
        </w:rPr>
        <w:t xml:space="preserve">, atau </w:t>
      </w:r>
      <w:r>
        <w:rPr>
          <w:b/>
          <w:lang w:val="id_ID" w:bidi="id_ID"/>
        </w:rPr>
        <w:t>mantelnya</w:t>
      </w:r>
      <w:r>
        <w:rPr>
          <w:lang w:val="id_ID" w:bidi="id_ID"/>
        </w:rPr>
        <w:t>, di hadapannya, mungkin bersila, untuk mengumpulkan sedekah. Ini akan sangat penting baginya karena ia buta, karena itu akan memungkinkan dia merasakan koin. Ketika Yesus menyuruh Bartimeus datang, ia membuang pakaiannya dan segera datang. Jubah itu adalah jubah panjang yang melampaui pakaian mereka. Gunakan kata yang sama yang telah Anda gunakan untuk jubah di bagian sebelumnya.</w:t>
      </w:r>
    </w:p>
    <w:p>
      <w:pPr/>
      <w:r>
        <w:rPr>
          <w:lang w:val="id_ID" w:bidi="id_ID"/>
        </w:rPr>
      </w:r>
      <w:r>
        <w:rPr>
          <w:lang w:val="id_ID" w:bidi="id_ID"/>
        </w:rPr>
        <w:t xml:space="preserve">Berhenti di sini dan tunjukkan gambar jubah. </w:t>
      </w:r>
      <w:hyperlink r:id="rId335">
        <w:r>
          <w:rPr>
            <w:lang w:val="id_ID" w:bidi="id_ID"/>
          </w:rPr>
          <w:rPr>
            <w:color w:val="0000EE"/>
            <w:u w:val="single"/>
          </w:rPr>
          <w:t>Jubah</w:t>
        </w:r>
      </w:hyperlink>
      <w:r>
        <w:rPr>
          <w:lang w:val="id_ID" w:bidi="id_ID"/>
        </w:rPr>
        <w:t xml:space="preserve"> terdapat di Daftar Kata Utama. Hentikan sejenak audio ini di sini.</w:t>
      </w:r>
    </w:p>
    <w:p>
      <w:pPr/>
      <w:r>
        <w:rPr>
          <w:lang w:val="id_ID" w:bidi="id_ID"/>
        </w:rPr>
      </w:r>
      <w:r>
        <w:rPr>
          <w:lang w:val="id_ID" w:bidi="id_ID"/>
        </w:rPr>
        <w:t xml:space="preserve">Ketika Yesus bertanya kepada Bartimeus, "Apa yang engkau inginkan untuk Kulakukan bagimu?" Para murid Yesus dan beberapa penonton mungkin berkumpul di sekitar Yesus serta Bartimeus sementara para musafir lainnya melanjutkan perjalanan. Bartimeus menyebut Yesus </w:t>
      </w:r>
      <w:r>
        <w:rPr>
          <w:b/>
          <w:lang w:val="id_ID" w:bidi="id_ID"/>
        </w:rPr>
        <w:t>Rabi</w:t>
      </w:r>
      <w:r>
        <w:rPr>
          <w:lang w:val="id_ID" w:bidi="id_ID"/>
        </w:rPr>
        <w:t xml:space="preserve"> atau </w:t>
      </w:r>
      <w:r>
        <w:rPr>
          <w:b/>
          <w:lang w:val="id_ID" w:bidi="id_ID"/>
        </w:rPr>
        <w:t>Rabuni</w:t>
      </w:r>
      <w:r>
        <w:rPr>
          <w:lang w:val="id_ID" w:bidi="id_ID"/>
        </w:rPr>
        <w:t xml:space="preserve"> dan menanggapi keinginannya untuk bisa melihat. Rabuni adalah gelar tertinggi bagi seorang guru yang dihormati. Bartimeus memperlakukan Yesus seolah Yesus adalah gurunya sendiri, dan ia adalah pengikut-Nya. Gunakan kata yang sama untuk Rabi atau Rabuni yang telah Anda gunakan di bagian sebelumnya. Untuk informasi lebih lanjut tentang </w:t>
      </w:r>
      <w:hyperlink r:id="rId286">
        <w:r>
          <w:rPr>
            <w:lang w:val="id_ID" w:bidi="id_ID"/>
          </w:rPr>
          <w:rPr>
            <w:color w:val="0000EE"/>
            <w:u w:val="single"/>
          </w:rPr>
          <w:t>Rabi</w:t>
        </w:r>
      </w:hyperlink>
      <w:r>
        <w:rPr>
          <w:lang w:val="id_ID" w:bidi="id_ID"/>
        </w:rPr>
        <w:t>, lihat Daftar Kata Utama.</w:t>
      </w:r>
    </w:p>
    <w:p>
      <w:pPr/>
      <w:r>
        <w:rPr>
          <w:lang w:val="id_ID" w:bidi="id_ID"/>
        </w:rPr>
      </w:r>
      <w:r>
        <w:rPr>
          <w:lang w:val="id_ID" w:bidi="id_ID"/>
        </w:rPr>
        <w:t xml:space="preserve">Yesus mengatakan kepada Bartimeus untuk pergi karena </w:t>
      </w:r>
      <w:r>
        <w:rPr>
          <w:b/>
          <w:lang w:val="id_ID" w:bidi="id_ID"/>
        </w:rPr>
        <w:t>iman</w:t>
      </w:r>
      <w:r>
        <w:rPr>
          <w:lang w:val="id_ID" w:bidi="id_ID"/>
        </w:rPr>
        <w:t xml:space="preserve"> Bartimeus telah </w:t>
      </w:r>
      <w:r>
        <w:rPr>
          <w:b/>
          <w:lang w:val="id_ID" w:bidi="id_ID"/>
        </w:rPr>
        <w:t>menyembuhkannya</w:t>
      </w:r>
      <w:r>
        <w:rPr>
          <w:lang w:val="id_ID" w:bidi="id_ID"/>
        </w:rPr>
        <w:t>. Namun Bartimeus memilih untuk mengikuti Yesus di sepanjang rute perjalanan. Yesus tahu bahwa orang itu benar-benar percaya bahwa Yesus dapat menyembuhkannya, dan bahwa Yesus adalah Mesias. "</w:t>
      </w:r>
      <w:r>
        <w:rPr>
          <w:b/>
          <w:lang w:val="id_ID" w:bidi="id_ID"/>
        </w:rPr>
        <w:t>Keyakinan</w:t>
      </w:r>
      <w:r>
        <w:rPr>
          <w:lang w:val="id_ID" w:bidi="id_ID"/>
        </w:rPr>
        <w:t xml:space="preserve"> mu telah menyembuhkanmu" berarti bahwa pria itu disembuhkan karena ia melakukan tindakan percaya. Anda dapat menyatakannya dalam bentuk yang lebih aktif jika diperlukan (misalnya, Anda disembuhkan karena Anda yakin.).</w:t>
      </w:r>
    </w:p>
    <w:p>
      <w:pPr/>
      <w:r>
        <w:rPr>
          <w:lang w:val="id_ID" w:bidi="id_ID"/>
        </w:rPr>
      </w:r>
      <w:r>
        <w:rPr>
          <w:lang w:val="id_ID" w:bidi="id_ID"/>
        </w:rPr>
        <w:t xml:space="preserve">Alat pengajaran: Minta seorang relawan sebelumnya untuk membantu Anda dengan hal ini. Tempatkan satu kursi di tengah ruangan dan tanyakan kepada relawan itu “Apakah Anda percaya bahwa kursi ini ada? Apakah Anda percaya bahwa ini adalah kursi? Apakah Anda percaya bahwa kursi ini cukup kuat untuk menopang Anda?” Relawan itu harus mengatakan “ya” untuk semua pertanyaan ini. Lalu minta kepadanya, “Saya tahu Anda lelah, silakan duduk di kursi ini.” Relawan itu harus menolak untuk duduk di kursi itu. Lakukan hal ini beberapa kali, tanyakan mengapa relawan itu tidak mau duduk di kursi itu meskipun ia tahu bahwa kursi itu ada di sana dan mengatakan bahwa mereka percaya kursi itu cukup kuat untuk menopang mereka. Jelaskan kepada kelompok itu bahwa ini adalah contoh dari apa yang dimaksud iman—lebih dari sekadar meyakini pikiran Anda, tetapi bertindak atas keyakinan itu. Setelah Anda melakukan kegiatan itu, diskusikan dalam kelompok bagaimana Anda akan mengatakan iman atau kepercayaan. </w:t>
      </w:r>
      <w:hyperlink r:id="rId90">
        <w:r>
          <w:rPr>
            <w:lang w:val="id_ID" w:bidi="id_ID"/>
          </w:rPr>
          <w:rPr>
            <w:color w:val="0000EE"/>
            <w:u w:val="single"/>
          </w:rPr>
          <w:t>Iman</w:t>
        </w:r>
      </w:hyperlink>
      <w:r>
        <w:rPr>
          <w:lang w:val="id_ID" w:bidi="id_ID"/>
        </w:rPr>
        <w:t xml:space="preserve"> terdapat di Daftar Kata Utama. Gunakan kata yang sama yang telah Anda gunakan di bagian sebelumnya. Hentikan sejenak audio ini di sini.</w:t>
      </w:r>
    </w:p>
    <w:p>
      <w:pPr/>
      <w:r>
        <w:rPr>
          <w:lang w:val="id_ID" w:bidi="id_ID"/>
        </w:rPr>
      </w:r>
      <w:r>
        <w:rPr>
          <w:lang w:val="id_ID" w:bidi="id_ID"/>
        </w:rPr>
        <w:t>Kata yang digunakan untuk "disembuhkan" dalam pernyataan Yesus bahwa "imanmu telah menyembuhkanmu" dapat memiliki makna ganda dari kesembuhan jasmani dan keselamatan rohani. Markus dan Lukas mungkin bermaksud menunjukkan keduanya di sini, karena tersirat oleh fakta bahwa pria itu mulai mengikuti Yesus.</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10:46–52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36">
        <w:r>
          <w:rPr>
            <w:lang w:val="id_ID" w:bidi="id_ID"/>
          </w:rPr>
          <w:rPr>
            <w:color w:val="0000EE"/>
            <w:u w:val="single"/>
          </w:rPr>
          <w:t>Dengar dan Renungkan</w:t>
        </w:r>
      </w:hyperlink>
      <w:r>
        <w:rPr>
          <w:lang w:val="id_ID" w:bidi="id_ID"/>
        </w:rPr>
        <w:t xml:space="preserve"> (1006 KB)</w:t>
      </w:r>
      <w:r>
        <w:rPr>
          <w:lang w:val="id_ID" w:bidi="id_ID"/>
        </w:rPr>
      </w:r>
    </w:p>
    <w:p>
      <w:pPr>
        <w:pStyle w:val="ListBullet"/>
        <w:spacing w:line="240" w:lineRule="auto"/>
        <w:ind w:left="720"/>
      </w:pPr>
      <w:r>
        <w:rPr>
          <w:lang w:val="id_ID" w:bidi="id_ID"/>
        </w:rPr>
      </w:r>
      <w:hyperlink r:id="rId337">
        <w:r>
          <w:rPr>
            <w:lang w:val="id_ID" w:bidi="id_ID"/>
          </w:rPr>
          <w:rPr>
            <w:color w:val="0000EE"/>
            <w:u w:val="single"/>
          </w:rPr>
          <w:t>Menyiapkan Panggung</w:t>
        </w:r>
      </w:hyperlink>
      <w:r>
        <w:rPr>
          <w:lang w:val="id_ID" w:bidi="id_ID"/>
        </w:rPr>
        <w:t xml:space="preserve"> (4.6 MB)</w:t>
      </w:r>
      <w:r>
        <w:rPr>
          <w:lang w:val="id_ID" w:bidi="id_ID"/>
        </w:rPr>
      </w:r>
    </w:p>
    <w:p>
      <w:pPr>
        <w:pStyle w:val="ListBullet"/>
        <w:spacing w:line="240" w:lineRule="auto"/>
        <w:ind w:left="720"/>
      </w:pPr>
      <w:r>
        <w:rPr>
          <w:lang w:val="id_ID" w:bidi="id_ID"/>
        </w:rPr>
      </w:r>
      <w:hyperlink r:id="rId338">
        <w:r>
          <w:rPr>
            <w:lang w:val="id_ID" w:bidi="id_ID"/>
          </w:rPr>
          <w:rPr>
            <w:color w:val="0000EE"/>
            <w:u w:val="single"/>
          </w:rPr>
          <w:t>Menjelaskan Adegan</w:t>
        </w:r>
      </w:hyperlink>
      <w:r>
        <w:rPr>
          <w:lang w:val="id_ID" w:bidi="id_ID"/>
        </w:rPr>
        <w:t xml:space="preserve"> (3.5 MB)</w:t>
      </w:r>
      <w:r>
        <w:rPr>
          <w:lang w:val="id_ID" w:bidi="id_ID"/>
        </w:rPr>
      </w:r>
    </w:p>
    <w:p>
      <w:pPr>
        <w:pStyle w:val="ListBullet"/>
        <w:spacing w:line="240" w:lineRule="auto"/>
        <w:ind w:left="720"/>
      </w:pPr>
      <w:r>
        <w:rPr>
          <w:lang w:val="id_ID" w:bidi="id_ID"/>
        </w:rPr>
      </w:r>
      <w:hyperlink r:id="rId339">
        <w:r>
          <w:rPr>
            <w:lang w:val="id_ID" w:bidi="id_ID"/>
          </w:rPr>
          <w:rPr>
            <w:color w:val="0000EE"/>
            <w:u w:val="single"/>
          </w:rPr>
          <w:t>Memperagakan Bacaan</w:t>
        </w:r>
      </w:hyperlink>
      <w:r>
        <w:rPr>
          <w:lang w:val="id_ID" w:bidi="id_ID"/>
        </w:rPr>
        <w:t xml:space="preserve"> (3.7 MB)</w:t>
      </w:r>
      <w:r>
        <w:rPr>
          <w:lang w:val="id_ID" w:bidi="id_ID"/>
        </w:rPr>
      </w:r>
    </w:p>
    <w:p>
      <w:pPr>
        <w:pStyle w:val="ListBullet"/>
        <w:spacing w:line="240" w:lineRule="auto"/>
        <w:ind w:left="720"/>
      </w:pPr>
      <w:r>
        <w:rPr>
          <w:lang w:val="id_ID" w:bidi="id_ID"/>
        </w:rPr>
      </w:r>
      <w:hyperlink r:id="rId340">
        <w:r>
          <w:rPr>
            <w:lang w:val="id_ID" w:bidi="id_ID"/>
          </w:rPr>
          <w:rPr>
            <w:color w:val="0000EE"/>
            <w:u w:val="single"/>
          </w:rPr>
          <w:t>Melengkapi yang Kurang</w:t>
        </w:r>
      </w:hyperlink>
      <w:r>
        <w:rPr>
          <w:lang w:val="id_ID" w:bidi="id_ID"/>
        </w:rPr>
        <w:t xml:space="preserve"> (4.9 MB)</w:t>
      </w:r>
      <w:r>
        <w:rPr>
          <w:lang w:val="id_ID" w:bidi="id_ID"/>
        </w:rPr>
      </w:r>
    </w:p>
    <w:p>
      <w:pPr>
        <w:pStyle w:val="ListBullet"/>
        <w:spacing w:line="240" w:lineRule="auto"/>
        <w:ind w:left="720"/>
      </w:pPr>
      <w:r>
        <w:rPr>
          <w:lang w:val="id_ID" w:bidi="id_ID"/>
        </w:rPr>
      </w:r>
      <w:hyperlink r:id="rId341">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11:1–11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11:1–11 dan renungkan di dalam hati Anda.</w:t>
      </w:r>
    </w:p>
    <w:p>
      <w:pPr/>
      <w:r>
        <w:rPr>
          <w:lang w:val="id_ID" w:bidi="id_ID"/>
        </w:rPr>
      </w:r>
      <w:r>
        <w:rPr>
          <w:lang w:val="id_ID" w:bidi="id_ID"/>
        </w:rPr>
        <w:t>Dengarkan versi audio dari Markus 11:1–11 sebanyak tiga kali, dalam tiga terjemahan yang berbeda, jika memungkinkan. Kemudian, sebagai kelompok, bahas pertanyaan-pertanyaan berikut:</w:t>
      </w:r>
    </w:p>
    <w:p>
      <w:pPr>
        <w:pStyle w:val="ListNumber"/>
        <w:numPr>
          <w:ilvl w:val="0"/>
          <w:numId w:val="54"/>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11:1–11 dalam terjemahan yang paling mudah dipahami.</w:t>
      </w:r>
    </w:p>
    <w:p>
      <w:pPr/>
      <w:r>
        <w:rPr>
          <w:lang w:val="id_ID" w:bidi="id_ID"/>
        </w:rPr>
      </w:r>
      <w:r>
        <w:rPr>
          <w:lang w:val="id_ID" w:bidi="id_ID"/>
        </w:rPr>
        <w:t>Dalam kisah ini, Yesus tiba di luar Yerusalem untuk terakhir kalinya sebelum Dia dibunuh. Bagian Markus ini, sampai kematian Yesus, mungkin telah menjadi minggu terakhir Yesus, atau bagian Markus ini mungkin merupakan deskripsi tentang 6 bulan terakhir Yesus sebelum kematian-Nya. Kita tidak yakin berapa banyak waktu bagian terakhir dari penutup kitab Markus. Dalam kedua kasus, kisah ini mulai menggambarkan tindakan terakhir Yesus di Yerusalem, ibu kota bangsa Yahudi.</w:t>
      </w:r>
    </w:p>
    <w:p>
      <w:pPr/>
      <w:r>
        <w:rPr>
          <w:lang w:val="id_ID" w:bidi="id_ID"/>
        </w:rPr>
      </w:r>
      <w:r>
        <w:rPr>
          <w:lang w:val="id_ID" w:bidi="id_ID"/>
        </w:rPr>
        <w:t>Yesus dan para murid-Nya mungkin telah berjalan 34 kilometer dalam satu hari dari Yerikho ke Yerusalem. Mereka tiba di Betania dan Betfage. Betania dan Betfage adalah dua kota di dekat Yerusalem. Betania terletak sekitar 3 kilometer dari Yerusalem. Betfage berada tepat di sebelah Yerusalem, sekitar 1 1/2 kilometer jauhnya. Betania maupun Betfage terletak di bukit tinggi tepat di seberang lembah di sebelah Yerusalem. Bukit ini disebut Bukit Zaitun.</w:t>
      </w:r>
    </w:p>
    <w:p>
      <w:pPr/>
      <w:r>
        <w:rPr>
          <w:lang w:val="id_ID" w:bidi="id_ID"/>
        </w:rPr>
      </w:r>
      <w:r>
        <w:rPr>
          <w:lang w:val="id_ID" w:bidi="id_ID"/>
        </w:rPr>
        <w:t>Berhenti di sini dan lihatlah sebuah foto dari Bukit Zaitun yang menghadap ke Yerusalem.</w:t>
      </w:r>
    </w:p>
    <w:p>
      <w:pPr/>
      <w:r>
        <w:rPr>
          <w:lang w:val="id_ID" w:bidi="id_ID"/>
        </w:rPr>
      </w:r>
      <w:r>
        <w:rPr>
          <w:lang w:val="id_ID" w:bidi="id_ID"/>
        </w:rPr>
        <w:t>Berhenti dan lihatlah peta Yerusalem dengan Betania dan Betfage di pinggiran kota, dalam kelompok. Hentikan sejenak audio ini di sini.</w:t>
      </w:r>
    </w:p>
    <w:p>
      <w:pPr/>
      <w:r>
        <w:rPr>
          <w:lang w:val="id_ID" w:bidi="id_ID"/>
        </w:rPr>
      </w:r>
      <w:r>
        <w:rPr>
          <w:lang w:val="id_ID" w:bidi="id_ID"/>
        </w:rPr>
        <w:t>Biasanya, para peziarah pergi ke Yerusalem untuk menyembah Allah dengan berjalan menuju kota. Namun, nabi Zakharia telah mengatakan bahwa Mesias, atau Juruselamat, akan naik seekor keledai muda menuju kota. Kerumunan dan para murid mungkin tidak mengetahui atau meyakini hal ini bahwa Yesus adalah Mesias. Baru kemudian para murid teringat nubuat Zakharia. Dalam tradisi agama Yahudi, hewan pekerja normal tidak bisa digunakan untuk tujuan khusus, seperti melayani Allah. Mungkin itulah sebabnya Yesus mengutus dua murid menuju desa terdekat untuk mengambil seekor keledai muda yang belum pernah dinaiki. Kita tidak tahu ke desa mana Yesus mengutus para murid-Nya, tetapi mungkin saja Betfage.</w:t>
      </w:r>
    </w:p>
    <w:p>
      <w:pPr/>
      <w:r>
        <w:rPr>
          <w:lang w:val="id_ID" w:bidi="id_ID"/>
        </w:rPr>
      </w:r>
      <w:r>
        <w:rPr>
          <w:lang w:val="id_ID" w:bidi="id_ID"/>
        </w:rPr>
        <w:t>Berhenti di sini dan dalam kelompok lihatlah sebuah foto seekor keledai muda. Hentikan sejenak audio ini di sini.</w:t>
      </w:r>
    </w:p>
    <w:p>
      <w:pPr/>
      <w:r>
        <w:rPr>
          <w:lang w:val="id_ID" w:bidi="id_ID"/>
        </w:rPr>
      </w:r>
      <w:r>
        <w:rPr>
          <w:lang w:val="id_ID" w:bidi="id_ID"/>
        </w:rPr>
        <w:t>Berhenti dan diskusikan pertanyaan ini dalam kelompok: Bagaimana para pemimpin penting melakukan perjalanan dalam kebudayaan Anda? Hentikan sejenak audio ini di sini.</w:t>
      </w:r>
    </w:p>
    <w:p>
      <w:pPr/>
      <w:r>
        <w:rPr>
          <w:lang w:val="id_ID" w:bidi="id_ID"/>
        </w:rPr>
      </w:r>
      <w:r>
        <w:rPr>
          <w:lang w:val="id_ID" w:bidi="id_ID"/>
        </w:rPr>
        <w:t>Yesus mungkin telah mengatur dengan pemilik keledai bahwa Dia akan meminjamnya, tetapi Dia ingin menyediakan para murid jika seseorang bertanya mengapa mereka mengambil keledai. Yesus mengatakan kepada dua murid-Nya untuk pergi ke desa, melepaskan keledai dan membawanya, dan jika ada orang mengatakan "Apa yang kamu lakukan?" katakanlah bahwa Tuhan--tuan--memerlukannya.</w:t>
      </w:r>
    </w:p>
    <w:p>
      <w:pPr/>
      <w:r>
        <w:rPr>
          <w:lang w:val="id_ID" w:bidi="id_ID"/>
        </w:rPr>
      </w:r>
      <w:r>
        <w:rPr>
          <w:lang w:val="id_ID" w:bidi="id_ID"/>
        </w:rPr>
        <w:t>Jadi, para murid-Nya melakukan persis seperti itu. Mereka pergi ke desa, melepaskan keledai itu. Banyak orang bertanya apa yang mereka lakukan. Mereka ingin tahu mengapa mereka melepaskan keledai. Para murid mengatakan kepada mereka bahwa Tuhan, atau Yesus, memerlukan keledai itu.</w:t>
      </w:r>
    </w:p>
    <w:p>
      <w:pPr/>
      <w:r>
        <w:rPr>
          <w:lang w:val="id_ID" w:bidi="id_ID"/>
        </w:rPr>
      </w:r>
      <w:r>
        <w:rPr>
          <w:lang w:val="id_ID" w:bidi="id_ID"/>
        </w:rPr>
        <w:t>Para murid menempatkan mantel luar mereka di atas keledai sebelum Yesus menaikinya untuk menunjukkan rasa hormat dan memberikan kenyamanan kepada Yesus.</w:t>
      </w:r>
    </w:p>
    <w:p>
      <w:pPr/>
      <w:r>
        <w:rPr>
          <w:lang w:val="id_ID" w:bidi="id_ID"/>
        </w:rPr>
      </w:r>
      <w:r>
        <w:rPr>
          <w:lang w:val="id_ID" w:bidi="id_ID"/>
        </w:rPr>
        <w:t>Ketika Yesus naik ke Yerusalem, banyak orang menyebarkan mantel luar atau jubah dan cabang-cabang berdaun lebar di jalan. Cabang-cabang berdaun mungkin adalah cabang dari pohon zaitun atau pohon palem. Inilah yang dilakukan banyak orang dalam kebudayaan itu untuk menyambut seorang nabi, raja, atau peziarah khusus ke kota untuk menunjukkan kepadanya rasa hormat dan penghargaan. Banyak orang akan sering menyambut para peziarah ke Yerusalem dengan sukacita semacam ini.</w:t>
      </w:r>
    </w:p>
    <w:p>
      <w:pPr/>
      <w:r>
        <w:rPr>
          <w:lang w:val="id_ID" w:bidi="id_ID"/>
        </w:rPr>
      </w:r>
      <w:r>
        <w:rPr>
          <w:lang w:val="id_ID" w:bidi="id_ID"/>
        </w:rPr>
        <w:t>Berhenti di sini dan dalam kelompok lihatlah gambar cabang-cabang dari pohon zaitun dan pohon palem. Ini harus menunjukkan bagian berdaun, bukan bagian cabang yang besar. Hentikan sejenak audio ini di sini.</w:t>
      </w:r>
    </w:p>
    <w:p>
      <w:pPr/>
      <w:r>
        <w:rPr>
          <w:lang w:val="id_ID" w:bidi="id_ID"/>
        </w:rPr>
      </w:r>
      <w:r>
        <w:rPr>
          <w:lang w:val="id_ID" w:bidi="id_ID"/>
        </w:rPr>
        <w:t>Berhenti di sini dan lihatlah gambar jubah luar yang diletakkan oleh para murid di atas keledai dan banyak orang yang meletakkannya di jalan. Hentikan sejenak audio ini di sini.</w:t>
      </w:r>
    </w:p>
    <w:p>
      <w:pPr/>
      <w:r>
        <w:rPr>
          <w:lang w:val="id_ID" w:bidi="id_ID"/>
        </w:rPr>
      </w:r>
      <w:r>
        <w:rPr>
          <w:lang w:val="id_ID" w:bidi="id_ID"/>
        </w:rPr>
        <w:t>Berhenti di sini dan diskusikan pertanyaan ini dalam kelompok: Bagaimana orang-orang memberi salam kepada para pemimpin penting ketika mereka tiba di sebuah desa atau kota? Hentikan sejenak audio ini di sini.</w:t>
      </w:r>
    </w:p>
    <w:p>
      <w:pPr/>
      <w:r>
        <w:rPr>
          <w:lang w:val="id_ID" w:bidi="id_ID"/>
        </w:rPr>
      </w:r>
      <w:r>
        <w:rPr>
          <w:lang w:val="id_ID" w:bidi="id_ID"/>
        </w:rPr>
        <w:t>Ketika banyak orang menyambut para peziarah ke Yerusalem untuk hari raya agama, mereka sering menyanyikan lagu-lagu dari Kitab Suci mereka untuk mereka. Lagu-lagu ini biasanya adalah doa yang penuh harapan bahwa Allah akan membawa juruselamat mereka. Allah telah berjanji kepada Raja Daud bahwa salah satu keturunan Daud akan memerintah Israel selamanya. Suatu hari, salah satu penguasa ini dari keluarga Daud akan menyelamatkan umat Yahudi dari penindasan mereka dan mengembalikan kerajaan mereka. Orang ini akan menjadi Juruselamat mereka, atau Mesias. Israel berharap dan berdoa agar saat itu akan terjadi, dan banyak doa mereka yang memohon Allah agar melakukannya. Namun, banyak orang mungkin tidak mengakui pada saat ini bahwa Yesus adalah Juruselamat yang mereka doakan--mereka hanya tahu bahwa Dia adalah orang yang penting. Mereka menyanyikan lagu-lagu yang gembira untuk peziarah penting seperti yang biasanya mereka lakukan.</w:t>
      </w:r>
    </w:p>
    <w:p>
      <w:pPr/>
      <w:r>
        <w:rPr>
          <w:lang w:val="id_ID" w:bidi="id_ID"/>
        </w:rPr>
      </w:r>
      <w:r>
        <w:rPr>
          <w:lang w:val="id_ID" w:bidi="id_ID"/>
        </w:rPr>
        <w:t>Mungkin hampir mendekati saat matahari terbenam. Yesus pergi ke daerah Bait Suci—daerah halaman luar di mana non-imam diizinkan—untuk melihat apa yang terjadi di sana. Kemudian Dia pergi sampai keesokan harinya. Dia dan para murid-Nya pergi ke Betania untuk tinggal di sana, seperti yang mereka melakukan setiap malam saat mengunjungi Yerusalem.</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11:1–11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Nats ini memiliki empat adegan.</w:t>
      </w:r>
    </w:p>
    <w:p>
      <w:pPr/>
      <w:r>
        <w:rPr>
          <w:lang w:val="id_ID" w:bidi="id_ID"/>
        </w:rPr>
      </w:r>
      <w:r>
        <w:rPr>
          <w:b/>
          <w:lang w:val="id_ID" w:bidi="id_ID"/>
        </w:rPr>
        <w:t>Dalam adegan pertama:</w:t>
      </w:r>
      <w:r>
        <w:rPr>
          <w:lang w:val="id_ID" w:bidi="id_ID"/>
        </w:rPr>
        <w:t xml:space="preserve"> Yesus tiba di pinggiran Yerusalem di Bukit Zaitun, dekat desa-desa Betania dan Betfage. Dia mengutus dua murid ke sebuah desa terdekat untuk mengambil seekor keledai muda bagi-Nya. Dia memberi mereka petunjuk.</w:t>
      </w:r>
    </w:p>
    <w:p>
      <w:pPr/>
      <w:r>
        <w:rPr>
          <w:lang w:val="id_ID" w:bidi="id_ID"/>
        </w:rPr>
      </w:r>
      <w:r>
        <w:rPr>
          <w:b/>
          <w:lang w:val="id_ID" w:bidi="id_ID"/>
        </w:rPr>
        <w:t>Dalam adegan kedua:</w:t>
      </w:r>
      <w:r>
        <w:rPr>
          <w:lang w:val="id_ID" w:bidi="id_ID"/>
        </w:rPr>
        <w:t xml:space="preserve"> Dua orang murid pergi ke desa. Mereka melepaskan keledai muda itu. Mereka menjawab pertanyaan orang-orang yang bertanya, "Apa yang kalian lakukan?"</w:t>
      </w:r>
    </w:p>
    <w:p>
      <w:pPr/>
      <w:r>
        <w:rPr>
          <w:lang w:val="id_ID" w:bidi="id_ID"/>
        </w:rPr>
      </w:r>
      <w:r>
        <w:rPr>
          <w:b/>
          <w:lang w:val="id_ID" w:bidi="id_ID"/>
        </w:rPr>
        <w:t>Dalam adegan ketiga:</w:t>
      </w:r>
      <w:r>
        <w:rPr>
          <w:lang w:val="id_ID" w:bidi="id_ID"/>
        </w:rPr>
        <w:t xml:space="preserve"> Para murid membawa keledai kepada Yesus, mengulurkan jubah mereka di atasnya, dan Dia menunggangi keledai itu ke Yerusalem. Orang-orang membentangkan mantel mereka dan cabang-cabang berdaun di hadapan-Nya. Mereka berseru "Hosana! Diberkatilah Dia yang datang dalam nama Tuhan! Diberkatilah kerajaan Bapa kita, Daud!"</w:t>
      </w:r>
    </w:p>
    <w:p>
      <w:pPr/>
      <w:r>
        <w:rPr>
          <w:lang w:val="id_ID" w:bidi="id_ID"/>
        </w:rPr>
      </w:r>
      <w:r>
        <w:rPr>
          <w:b/>
          <w:lang w:val="id_ID" w:bidi="id_ID"/>
        </w:rPr>
        <w:t>Dalam adegan keempat:</w:t>
      </w:r>
      <w:r>
        <w:rPr>
          <w:lang w:val="id_ID" w:bidi="id_ID"/>
        </w:rPr>
        <w:t xml:space="preserve"> Yesus dan para murid-Nya memasuki kota, dan banyak orang pergi. Dia pergi ke daerah Bait Suci, dan kemudian pergi untuk kembali ke Betania untuk menghabiskan malam itu.</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 Yesus, termasuk dua orang yang pergi untuk mendapatkan keledai</w:t>
      </w:r>
    </w:p>
    <w:p>
      <w:pPr>
        <w:pStyle w:val="ListBullet"/>
        <w:spacing w:line="240" w:lineRule="auto"/>
        <w:ind w:left="720"/>
      </w:pPr>
      <w:r>
        <w:rPr>
          <w:lang w:val="id_ID" w:bidi="id_ID"/>
        </w:rPr>
      </w:r>
      <w:r>
        <w:rPr>
          <w:lang w:val="id_ID" w:bidi="id_ID"/>
        </w:rPr>
        <w:t>Seekor keledai muda yang belum pernah dinaiki</w:t>
      </w:r>
    </w:p>
    <w:p>
      <w:pPr>
        <w:pStyle w:val="ListBullet"/>
        <w:spacing w:line="240" w:lineRule="auto"/>
        <w:ind w:left="720"/>
      </w:pPr>
      <w:r>
        <w:rPr>
          <w:lang w:val="id_ID" w:bidi="id_ID"/>
        </w:rPr>
      </w:r>
      <w:r>
        <w:rPr>
          <w:lang w:val="id_ID" w:bidi="id_ID"/>
        </w:rPr>
        <w:t>Banyak orang berdiri di sekitar keledai</w:t>
      </w:r>
    </w:p>
    <w:p>
      <w:pPr>
        <w:pStyle w:val="ListBullet"/>
        <w:spacing w:line="240" w:lineRule="auto"/>
        <w:ind w:left="720"/>
      </w:pPr>
      <w:r>
        <w:rPr>
          <w:lang w:val="id_ID" w:bidi="id_ID"/>
        </w:rPr>
      </w:r>
      <w:r>
        <w:rPr>
          <w:lang w:val="id_ID" w:bidi="id_ID"/>
        </w:rPr>
        <w:t>Banyak orang di jalan menuju Yerusalem. Beberapa orang berjalan di belakang keledai dan beberapa orang lainnya berjalan di depan keledai.</w:t>
      </w:r>
    </w:p>
    <w:p>
      <w:pPr/>
      <w:r>
        <w:rPr>
          <w:lang w:val="id_ID" w:bidi="id_ID"/>
        </w:rPr>
      </w:r>
      <w:r>
        <w:rPr>
          <w:lang w:val="id_ID" w:bidi="id_ID"/>
        </w:rPr>
        <w:t>Sebagai kelompok, perhatikan bagian-bagian dari latar belakang bagian ini: Penting untuk diingat bahwa Bukit Zaitun adalah bukit yang tinggi, tetapi bukan gunung. Bukit itu lebih tinggi daripada bukit-bukit dan kota-kota di sekitarnya.</w:t>
      </w:r>
    </w:p>
    <w:p>
      <w:pPr/>
      <w:r>
        <w:rPr>
          <w:lang w:val="id_ID" w:bidi="id_ID"/>
        </w:rPr>
      </w:r>
      <w:r>
        <w:rPr>
          <w:lang w:val="id_ID" w:bidi="id_ID"/>
        </w:rPr>
        <w:t>Berhenti di sini lihatlah dalam kelompok sebuah foto Bukit Zaitun yang menghadap ke Yerusalem. Hentikan sejenak audio di sini.</w:t>
      </w:r>
    </w:p>
    <w:p>
      <w:pPr/>
      <w:r>
        <w:rPr>
          <w:lang w:val="id_ID" w:bidi="id_ID"/>
        </w:rPr>
      </w:r>
      <w:r>
        <w:rPr>
          <w:lang w:val="id_ID" w:bidi="id_ID"/>
        </w:rPr>
        <w:t>Pemilik keledai telah mengikat keledai di sebelah pintu bangunan yang berada di seberang jalan di kota. Keledai itu mungkin terikat pada sebuah tonggak yang menancap di tanah. Satu ujung tali terikat di leher keledai, dan ujung lainnya terikat di sebuah tonggak. Para pemilik melakukannya sehingga keledai tidak akan pergi ketika tidak ada yang menggunakannya.</w:t>
      </w:r>
    </w:p>
    <w:p>
      <w:pPr/>
      <w:r>
        <w:rPr>
          <w:lang w:val="id_ID" w:bidi="id_ID"/>
        </w:rPr>
      </w:r>
      <w:r>
        <w:rPr>
          <w:lang w:val="id_ID" w:bidi="id_ID"/>
        </w:rPr>
        <w:t>Para murid membawa kembali keledai itu dan mereka menaruh jubah luar mereka di atas hewan tersebut. Mereka tidak melemparkannya, tetapi menempatkannya di sana sehingga punggung keledai akan menjadi tempat yang nyaman untuk dinaiki Yesus.</w:t>
      </w:r>
    </w:p>
    <w:p>
      <w:pPr/>
      <w:r>
        <w:rPr>
          <w:lang w:val="id_ID" w:bidi="id_ID"/>
        </w:rPr>
      </w:r>
      <w:r>
        <w:rPr>
          <w:lang w:val="id_ID" w:bidi="id_ID"/>
        </w:rPr>
        <w:t>Ketika Yesus naik keledai ke Yerusalem, banyak orang berada di jalan. Waktunya tepat sebelum sebuah festival agama yang besar, sehingga banyak orang datang ke Yerusalem. Banyak orang mengakui Yesus sebagai seorang peziarah yang penting. Banyak orang meletakkan jubah luar mereka di tanah di depan keledai agar bisa dilangkahi. Mereka juga memotong cabang-cabang dari pohon di ladang dan meletakkan semuanya di tanah. Cabang-cabang pohon zaitun atau pohon palem adalah bagian daun lunak dari cabang.</w:t>
      </w:r>
    </w:p>
    <w:p>
      <w:pPr/>
      <w:r>
        <w:rPr>
          <w:lang w:val="id_ID" w:bidi="id_ID"/>
        </w:rPr>
      </w:r>
      <w:r>
        <w:rPr>
          <w:lang w:val="id_ID" w:bidi="id_ID"/>
        </w:rPr>
        <w:t>Banyak orang berjalan di depan keledai dan di belakang keledai. Mereka menyanyikan lagu-lagu yang gembira tentang pujian dan sambutan. Mereka berkata, "Hosana, atau terpujilah Allah! Diberkatilah orang yang dipilih Allah. Diberkatilah Kerajaan yang akan datang suatu hari--yang diperintah oleh keturunan Daud! Terpujilah Tuhan!"</w:t>
      </w:r>
    </w:p>
    <w:p>
      <w:pPr/>
      <w:r>
        <w:rPr>
          <w:lang w:val="id_ID" w:bidi="id_ID"/>
        </w:rPr>
      </w:r>
      <w:r>
        <w:rPr>
          <w:lang w:val="id_ID" w:bidi="id_ID"/>
        </w:rPr>
        <w:t>Ketika Yesus tiba di kota, banyak orang pergi. Yesus dan para murid-Nya berjalan ke daerah Bait Suci, melihat sekeliling, dan pergi. Sudah senja--matahari hampir tenggelam--jadi sudah saatnya pulang. Mereka berjalan kembali dari kota yang berjarak 3 kilometer ke Betania untuk bermalam.</w:t>
      </w:r>
    </w:p>
    <w:p>
      <w:pPr/>
      <w:r>
        <w:rPr>
          <w:lang w:val="id_ID" w:bidi="id_ID"/>
        </w:rPr>
      </w:r>
      <w:r>
        <w:rPr>
          <w:lang w:val="id_ID" w:bidi="id_ID"/>
        </w:rPr>
        <w:t>Sekarang, kelompok harus membuat papan cerita, atau menggunakan barang-barang untuk membayangkan perikop ini dan tindakan-tindakan yang ada di dalam cerita.</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sebuah versi audio dari Markus 11:1–11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Nats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12 murid Yesus, termasuk dua orang yang pergi untuk mendapatkan keledai</w:t>
      </w:r>
    </w:p>
    <w:p>
      <w:pPr>
        <w:pStyle w:val="ListBullet"/>
        <w:spacing w:line="240" w:lineRule="auto"/>
        <w:ind w:left="720"/>
      </w:pPr>
      <w:r>
        <w:rPr>
          <w:lang w:val="id_ID" w:bidi="id_ID"/>
        </w:rPr>
      </w:r>
      <w:r>
        <w:rPr>
          <w:lang w:val="id_ID" w:bidi="id_ID"/>
        </w:rPr>
        <w:t>Seekor keledai muda yang belum pernah dinaiki</w:t>
      </w:r>
    </w:p>
    <w:p>
      <w:pPr>
        <w:pStyle w:val="ListBullet"/>
        <w:spacing w:line="240" w:lineRule="auto"/>
        <w:ind w:left="720"/>
      </w:pPr>
      <w:r>
        <w:rPr>
          <w:lang w:val="id_ID" w:bidi="id_ID"/>
        </w:rPr>
      </w:r>
      <w:r>
        <w:rPr>
          <w:lang w:val="id_ID" w:bidi="id_ID"/>
        </w:rPr>
        <w:t>Banyak orang berdiri di sekitar keledai</w:t>
      </w:r>
    </w:p>
    <w:p>
      <w:pPr>
        <w:pStyle w:val="ListBullet"/>
        <w:spacing w:line="240" w:lineRule="auto"/>
        <w:ind w:left="720"/>
      </w:pPr>
      <w:r>
        <w:rPr>
          <w:lang w:val="id_ID" w:bidi="id_ID"/>
        </w:rPr>
      </w:r>
      <w:r>
        <w:rPr>
          <w:lang w:val="id_ID" w:bidi="id_ID"/>
        </w:rPr>
        <w:t>Banyak orang di jalan menuju Yerusalem. Beberapa berjalan di belakang keledai dan beberapa berjalan di depan.</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Yesus dan para murid-Nya tiba di Bukit Zaitun, dekat Betfage. Mereka telah berjalan jauh pada hari itu-34 kilometer. Yesus mengutus dua murid ke desa berikutnya dengan perintah untuk mencari seekor keledai muda yang belum pernah dinaiki. Dia menyuruh mereka untuk melepaskan dan membawanya kepada-Nya.</w:t>
      </w:r>
    </w:p>
    <w:p>
      <w:pPr/>
      <w:r>
        <w:rPr>
          <w:lang w:val="id_ID" w:bidi="id_ID"/>
        </w:rPr>
      </w:r>
      <w:r>
        <w:rPr>
          <w:lang w:val="id_ID" w:bidi="id_ID"/>
        </w:rPr>
        <w:t>Hentikan sejenak peragaannya. Tanyakan kepada orang yang memerankan Yesus, "Apa yang kamu rasakan atau pikirkan?" Orang itu mungkin menjawab dengan mengatakan hal-hal seperti, "Aku lelah, tetapi memiliki lebih banyak hal yang harus dilakukan hari ini" atau "Aku sedih karena pekerjaanku di Yerusalem dimulai, dan aku akan segera mati." Tanyakan kepada para aktor yang memerankan murid-murid, "Apa yang kalian rasakan atau pikirkan?" Orang itu mungkin menjawab dengan hal-hal seperti, "Kebingungan bahwa Yesus membutuhkan seekor keledai--tidak seorang pun yang pernah menaikinya ke Yerusalem!" atau "Takut bahwa seseorang akan berpikir bahwa kita mencuri keledai itu." Lanjutkan peragaannya.</w:t>
      </w:r>
    </w:p>
    <w:p>
      <w:pPr/>
      <w:r>
        <w:rPr>
          <w:lang w:val="id_ID" w:bidi="id_ID"/>
        </w:rPr>
      </w:r>
      <w:r>
        <w:rPr>
          <w:lang w:val="id_ID" w:bidi="id_ID"/>
        </w:rPr>
        <w:t>Para murid pergi ke desa dan melihat keledai itu terikat seperti yang Yesus katakan. Ketika mereka melepaskannya, banyak orang bertanya kepada mereka mengapa mereka melakukannya. Mereka menjawab, "Tuhan membutuhkannya," dan banyak orang mengizinkan mereka untuk mengambil keledai itu. Mereka membawa keledai itu kembali dan semua murid melepaskan jubah luar mereka dan menempatkannya di atas keledai untuk membuat dudukan yang empuk bagi Yesus.</w:t>
      </w:r>
    </w:p>
    <w:p>
      <w:pPr/>
      <w:r>
        <w:rPr>
          <w:lang w:val="id_ID" w:bidi="id_ID"/>
        </w:rPr>
      </w:r>
      <w:r>
        <w:rPr>
          <w:lang w:val="id_ID" w:bidi="id_ID"/>
        </w:rPr>
        <w:t>Hentikan sejenak peragaannya. Tanyakan kepada orang yang memerankan Yesus, "Apa yang kamu rasakan atau pikirkan?" Orang itu mungkin menjawab dengan mengatakan hal-hal seperti, "Aku sangat senang para murid menaati Aku," atau "Aku berharap banyak orang di sekitarku semakin menyadari tentang siapa Aku," atau "Aku sangat mengasihi orang-orang ini." Tanyakan kepada para aktor yang memerankan murid-murid, "Apa yang kalian rasakan atau pikirkan?" Orang itu mungkin menjawab dengan mengatakan hal-hal seperti, "Aku sangat terkejut kami benar-benar menemukan keledai dan banyak orang membiarkan kami membawanya" atau "Aku ingin Yesus senyaman mungkin, bahkan jika itu berarti aku harus melepaskan jubah luar saya." Lanjutkan peragaannya.</w:t>
      </w:r>
    </w:p>
    <w:p>
      <w:pPr/>
      <w:r>
        <w:rPr>
          <w:lang w:val="id_ID" w:bidi="id_ID"/>
        </w:rPr>
      </w:r>
      <w:r>
        <w:rPr>
          <w:lang w:val="id_ID" w:bidi="id_ID"/>
        </w:rPr>
        <w:t>Yesus menunggangi keledai itu ke Yerusalem. Banyak orang mengambil cabang-cabang palem atau zaitun dari pohon dan menaruhnya di tanah. Mereka melepaskan jubah luar dan meletakkannya di tanah. Mereka berteriak dengan gembira, "Hosana, terpujilah Dia yang datang dalam nama Allah! Diberkatilah kerajaan yang datang kelak dari keturunan Raja Daud! Terpujilah Tuhan!"</w:t>
      </w:r>
    </w:p>
    <w:p>
      <w:pPr/>
      <w:r>
        <w:rPr>
          <w:lang w:val="id_ID" w:bidi="id_ID"/>
        </w:rPr>
      </w:r>
      <w:r>
        <w:rPr>
          <w:lang w:val="id_ID" w:bidi="id_ID"/>
        </w:rPr>
        <w:t>Hentikan sejenak peragaannya. Tanyakan kepada para aktor yang memerankan orang-orang, "Apa yang kamu rasakan atau pikirkan?" Orang itu mungkin menjawab dengan hal-hal seperti, "Orang ini pasti penting," atau "Saya menyukai perayaan!" Mari kita puji orang ini--mungkin Dia akan menolong kita!" atau "Berharap." Tanyakan kepada para murid, "Apa yang kalian rasakan atau pikirkan?" Orang itu mungkin menjawab dengan hal-hal seperti, "Aku sangat bangga berada bersama orang yang penting!" atau "Saya bertanya-tanya apa peran saya jika Yesus menjadi raja." Tanyakan kepada Yesus, "Apa yang Engkau rasakan atau pikirkan?" Orang itu mungkin menjawab dengan hal-hal seperti, "Aku berharap orang-orang ini memahami orang macam apa aku," atau "Aku sedih karena orang-orang ini tidak mengerti." Lanjutkan peragaannya.</w:t>
      </w:r>
    </w:p>
    <w:p>
      <w:pPr/>
      <w:r>
        <w:rPr>
          <w:lang w:val="id_ID" w:bidi="id_ID"/>
        </w:rPr>
      </w:r>
      <w:r>
        <w:rPr>
          <w:lang w:val="id_ID" w:bidi="id_ID"/>
        </w:rPr>
        <w:t>Yesus memasuki Yerusalem dan kerumunan itu pergi. Yesus dan dua belas murid pergi ke daerah Bait Suci dan melihat sekeliling. Kemudian mereka berjalan kembali ke luar kota ke Betania, tempat mereka bermalam.</w:t>
      </w:r>
    </w:p>
    <w:p>
      <w:pPr/>
      <w:r>
        <w:rPr>
          <w:lang w:val="id_ID" w:bidi="id_ID"/>
        </w:rPr>
      </w:r>
      <w:r>
        <w:rPr>
          <w:lang w:val="id_ID" w:bidi="id_ID"/>
        </w:rPr>
        <w:t>Hentikan sejenak peragaannya. Tanyakan kepada para aktor yang memerankan murid-murid, "Apa yang kalian rasakan atau pikirkan?" Orang itu mungkin menjawab dengan mengatakan hal-hal seperti, "Bingung karena kami cuma pergi melihat Bait Suci," atau "Sangat lelah setelah hari yang panjang," atau "Bersemangat tentang perayaan yang akan datang."</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11:1–11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dan para </w:t>
      </w:r>
      <w:r>
        <w:rPr>
          <w:b/>
          <w:lang w:val="id_ID" w:bidi="id_ID"/>
        </w:rPr>
        <w:t>murid-Nya</w:t>
      </w:r>
      <w:r>
        <w:rPr>
          <w:lang w:val="id_ID" w:bidi="id_ID"/>
        </w:rPr>
        <w:t xml:space="preserve"> tiba di pinggiran Yerusalem. Mereka berada di Bukit </w:t>
      </w:r>
      <w:r>
        <w:rPr>
          <w:b/>
          <w:lang w:val="id_ID" w:bidi="id_ID"/>
        </w:rPr>
        <w:t>Zaitun, sebuah bukit</w:t>
      </w:r>
      <w:r>
        <w:rPr>
          <w:lang w:val="id_ID" w:bidi="id_ID"/>
        </w:rPr>
        <w:t xml:space="preserve"> yang tinggi di seberang lembah dari Yerusalem. Banyak pohon zaitun tumbuh di bukit ini. Murid-murid adalah para pengikut Yesus yang terdekat. Gunakan kata yang sama untuk murid-murid yang telah Anda gunakan di sepanjang kitab Markus. Untuk informasi lebih lanjut tentang </w:t>
      </w:r>
      <w:hyperlink r:id="rId100">
        <w:r>
          <w:rPr>
            <w:lang w:val="id_ID" w:bidi="id_ID"/>
          </w:rPr>
          <w:rPr>
            <w:color w:val="0000EE"/>
            <w:u w:val="single"/>
          </w:rPr>
          <w:t>murid-murid</w:t>
        </w:r>
      </w:hyperlink>
      <w:r>
        <w:rPr>
          <w:lang w:val="id_ID" w:bidi="id_ID"/>
        </w:rPr>
        <w:t>, lihat Glosarium Utama.</w:t>
      </w:r>
    </w:p>
    <w:p>
      <w:pPr/>
      <w:r>
        <w:rPr>
          <w:lang w:val="id_ID" w:bidi="id_ID"/>
        </w:rPr>
      </w:r>
      <w:r>
        <w:rPr>
          <w:lang w:val="id_ID" w:bidi="id_ID"/>
        </w:rPr>
        <w:t>Berhenti di sini dan lihatlah dalam kelompok sebuah foto pohon zaitun dan foto Bukit Zaitun. Hentikan sejenak audio ini di sini.</w:t>
      </w:r>
    </w:p>
    <w:p>
      <w:pPr/>
      <w:r>
        <w:rPr>
          <w:lang w:val="id_ID" w:bidi="id_ID"/>
        </w:rPr>
      </w:r>
      <w:r>
        <w:rPr>
          <w:lang w:val="id_ID" w:bidi="id_ID"/>
        </w:rPr>
        <w:t xml:space="preserve">Yesus meminta dua murid-Nya untuk pergi ke desa terdekat dan menemukan </w:t>
      </w:r>
      <w:hyperlink r:id="rId342">
        <w:r>
          <w:rPr>
            <w:lang w:val="id_ID" w:bidi="id_ID"/>
          </w:rPr>
          <w:rPr>
            <w:color w:val="0000EE"/>
            <w:u w:val="single"/>
          </w:rPr>
          <w:t>keledai</w:t>
        </w:r>
      </w:hyperlink>
      <w:r>
        <w:rPr>
          <w:lang w:val="id_ID" w:bidi="id_ID"/>
        </w:rPr>
        <w:t xml:space="preserve"> muda atau </w:t>
      </w:r>
      <w:r>
        <w:rPr>
          <w:b/>
          <w:lang w:val="id_ID" w:bidi="id_ID"/>
        </w:rPr>
        <w:t>anak</w:t>
      </w:r>
      <w:r>
        <w:rPr>
          <w:lang w:val="id_ID" w:bidi="id_ID"/>
        </w:rPr>
        <w:t xml:space="preserve"> kuda yang terikat dekat sebuah pintu di desa. Hewan ini adalah seekor keledai muda yang belum pernah dinaiki. Keledai adalah hewan yang membawa beban berat dan cukup besar untuk membawa seseorang.</w:t>
      </w:r>
    </w:p>
    <w:p>
      <w:pPr/>
      <w:r>
        <w:rPr>
          <w:lang w:val="id_ID" w:bidi="id_ID"/>
        </w:rPr>
      </w:r>
      <w:r>
        <w:rPr>
          <w:lang w:val="id_ID" w:bidi="id_ID"/>
        </w:rPr>
        <w:t>Berhenti di sini dan dalam kelompok lihatlah sebuah foto seekor keledai muda. Hentikan sejenak audio ini di sini.</w:t>
      </w:r>
    </w:p>
    <w:p>
      <w:pPr/>
      <w:r>
        <w:rPr>
          <w:lang w:val="id_ID" w:bidi="id_ID"/>
        </w:rPr>
      </w:r>
      <w:r>
        <w:rPr>
          <w:lang w:val="id_ID" w:bidi="id_ID"/>
        </w:rPr>
        <w:t>Jika seseorang bertanya kepada para murid mengapa mereka melepaskan keledai, Yesus menyuruh mereka untuk berkata, "</w:t>
      </w:r>
      <w:r>
        <w:rPr>
          <w:b/>
          <w:lang w:val="id_ID" w:bidi="id_ID"/>
        </w:rPr>
        <w:t>Tuhan</w:t>
      </w:r>
      <w:r>
        <w:rPr>
          <w:lang w:val="id_ID" w:bidi="id_ID"/>
        </w:rPr>
        <w:t xml:space="preserve"> memerlukannya." Tuhan mungkin digunakan di sini untuk menandakan tuan--atau seseorang yang memiliki wewenang atas orang lain. Sering kali kata Tuhan ini merujuk kepada Allah sendiri. Namun, mungkin berarti pemiliknya sendiri membutuhkan hewan itu. Kita tidak yakin, tetapi kebanyakan terjemahan memakainya untuk menandakan bahwa Yesus, sang tuan, membutuhkan hewan itu. Ketika Tuhan selesai dengan hewan itu, Dia akan mengembalikan hewan itu kepada pemiliknya. Gunakan kata yang sama untuk Tuhan yang telah Anda gunakan dalam bagian-bagian sebelumnya. Untuk petunjuk lebih lagi tentang </w:t>
      </w:r>
      <w:hyperlink r:id="rId20">
        <w:r>
          <w:rPr>
            <w:lang w:val="id_ID" w:bidi="id_ID"/>
          </w:rPr>
          <w:rPr>
            <w:color w:val="0000EE"/>
            <w:u w:val="single"/>
          </w:rPr>
          <w:t>Tuhan</w:t>
        </w:r>
      </w:hyperlink>
      <w:r>
        <w:rPr>
          <w:lang w:val="id_ID" w:bidi="id_ID"/>
        </w:rPr>
        <w:t>, lihat Daftar Kata Utama.</w:t>
      </w:r>
    </w:p>
    <w:p>
      <w:pPr/>
      <w:r>
        <w:rPr>
          <w:lang w:val="id_ID" w:bidi="id_ID"/>
        </w:rPr>
      </w:r>
      <w:r>
        <w:rPr>
          <w:lang w:val="id_ID" w:bidi="id_ID"/>
        </w:rPr>
        <w:t xml:space="preserve">Para murid meletakkan </w:t>
      </w:r>
      <w:r>
        <w:rPr>
          <w:b/>
          <w:lang w:val="id_ID" w:bidi="id_ID"/>
        </w:rPr>
        <w:t>mantel luar</w:t>
      </w:r>
      <w:r>
        <w:rPr>
          <w:lang w:val="id_ID" w:bidi="id_ID"/>
        </w:rPr>
        <w:t xml:space="preserve"> mereka di atas keledai sehingga Yesus memiliki tempat yang nyaman untuk duduk. Kemudian banyak orang meletakkan mantel luar mereka di jalan untuk dilangkahi keledai, sebagai tanda penghormatan kepada Yesus. Mantel luar yang panjang ini dipakai di atas jubah biasa mereka. Mantel itu menghangatkan orang pada malam hari karena sering kali terbuat dari kulit hewan atau wol. Mantel itu menutupi bahu para pria dengan beberapa lubang untuk lengan. Gunakan kata yang sama untuk jubah seperti yang Anda gunakan di bagian sebelumnya. Untuk informasi lebih lanjut tentang </w:t>
      </w:r>
      <w:hyperlink r:id="rId335">
        <w:r>
          <w:rPr>
            <w:lang w:val="id_ID" w:bidi="id_ID"/>
          </w:rPr>
          <w:rPr>
            <w:color w:val="0000EE"/>
            <w:u w:val="single"/>
          </w:rPr>
          <w:t>jubah</w:t>
        </w:r>
      </w:hyperlink>
      <w:r>
        <w:rPr>
          <w:lang w:val="id_ID" w:bidi="id_ID"/>
        </w:rPr>
        <w:t xml:space="preserve"> atau mantel luar, lihat Daftar Kata Utama</w:t>
      </w:r>
    </w:p>
    <w:p>
      <w:pPr/>
      <w:r>
        <w:rPr>
          <w:lang w:val="id_ID" w:bidi="id_ID"/>
        </w:rPr>
      </w:r>
      <w:r>
        <w:rPr>
          <w:lang w:val="id_ID" w:bidi="id_ID"/>
        </w:rPr>
        <w:t>Berhenti di sini dan lihatlah sebuah gambar mantel luar yang dipakai orang-orang Yahudi, dalam kelompok. Hentikan sejenak audio ini di sini.</w:t>
      </w:r>
    </w:p>
    <w:p>
      <w:pPr/>
      <w:r>
        <w:rPr>
          <w:lang w:val="id_ID" w:bidi="id_ID"/>
        </w:rPr>
      </w:r>
      <w:r>
        <w:rPr>
          <w:lang w:val="id_ID" w:bidi="id_ID"/>
        </w:rPr>
        <w:t xml:space="preserve">Ketika Yesus mulai menaikinya ke Yerusalem, banyak orang mulai menyerukan pujian. </w:t>
      </w:r>
      <w:r>
        <w:rPr>
          <w:b/>
          <w:lang w:val="id_ID" w:bidi="id_ID"/>
        </w:rPr>
        <w:t>Hosana</w:t>
      </w:r>
      <w:r>
        <w:rPr>
          <w:lang w:val="id_ID" w:bidi="id_ID"/>
        </w:rPr>
        <w:t xml:space="preserve"> dapat berarti "selamatkan kami," "selamat datang," atau "kemuliaan" kepada seseorang. Dalam hal ini, Hosana mungkin berarti "selamat datang" dengan gagasan sukacita besar dan pujian. Ketika banyak orang berseru, "Hosana di tempat mahatinggi," mereka mungkin mengucapkan selamat datang dan memuji Allah.</w:t>
      </w:r>
    </w:p>
    <w:p>
      <w:pPr/>
      <w:r>
        <w:rPr>
          <w:lang w:val="id_ID" w:bidi="id_ID"/>
        </w:rPr>
      </w:r>
      <w:r>
        <w:rPr>
          <w:lang w:val="id_ID" w:bidi="id_ID"/>
        </w:rPr>
        <w:t xml:space="preserve">Berhenti di sini dan diskusikan dalam kelompok kata atau frasa apa yang akan Anda gunakan untuk </w:t>
      </w:r>
      <w:r>
        <w:rPr>
          <w:b/>
          <w:lang w:val="id_ID" w:bidi="id_ID"/>
        </w:rPr>
        <w:t>Hosana</w:t>
      </w:r>
      <w:r>
        <w:rPr>
          <w:lang w:val="id_ID" w:bidi="id_ID"/>
        </w:rPr>
        <w:t xml:space="preserve">. Apakah Anda hanya mengatakan "Hosana," atau menerjemahkan makna dari "selamat datang atau pujian dengan sukacita"? Carilah </w:t>
      </w:r>
      <w:hyperlink r:id="rId343">
        <w:r>
          <w:rPr>
            <w:lang w:val="id_ID" w:bidi="id_ID"/>
          </w:rPr>
          <w:rPr>
            <w:color w:val="0000EE"/>
            <w:u w:val="single"/>
          </w:rPr>
          <w:t>Hosana</w:t>
        </w:r>
      </w:hyperlink>
      <w:r>
        <w:rPr>
          <w:lang w:val="id_ID" w:bidi="id_ID"/>
        </w:rPr>
        <w:t xml:space="preserve"> di Daftar Kata Utama untuk informasi lebih lanjut. Hentikan sejenak audio ini di sini.</w:t>
      </w:r>
    </w:p>
    <w:p>
      <w:pPr/>
      <w:r>
        <w:rPr>
          <w:lang w:val="id_ID" w:bidi="id_ID"/>
        </w:rPr>
      </w:r>
      <w:r>
        <w:rPr>
          <w:lang w:val="id_ID" w:bidi="id_ID"/>
        </w:rPr>
        <w:t>"</w:t>
      </w:r>
      <w:r>
        <w:rPr>
          <w:b/>
          <w:lang w:val="id_ID" w:bidi="id_ID"/>
        </w:rPr>
        <w:t>Diberkatilah</w:t>
      </w:r>
      <w:r>
        <w:rPr>
          <w:lang w:val="id_ID" w:bidi="id_ID"/>
        </w:rPr>
        <w:t xml:space="preserve"> Dia yang datang dalam nama </w:t>
      </w:r>
      <w:r>
        <w:rPr>
          <w:b/>
          <w:lang w:val="id_ID" w:bidi="id_ID"/>
        </w:rPr>
        <w:t>Tuhan</w:t>
      </w:r>
      <w:r>
        <w:rPr>
          <w:lang w:val="id_ID" w:bidi="id_ID"/>
        </w:rPr>
        <w:t xml:space="preserve">" berarti bahwa orang yang datang diberkati atau memiliki perkenanan dari Allah karena Dia datang sebagai wakil Allah. Dalam bagian kisah ini, kata Tuhan berarti Allah sendiri. Gunakan kata yang sama untuk diberkati dan Tuhan, merujuk kepada Allah, yang telah Anda gunakan di bagian sebelumnya. Untuk informasi lebih lanjut tentang </w:t>
      </w:r>
      <w:hyperlink r:id="rId246">
        <w:r>
          <w:rPr>
            <w:lang w:val="id_ID" w:bidi="id_ID"/>
          </w:rPr>
          <w:rPr>
            <w:color w:val="0000EE"/>
            <w:u w:val="single"/>
          </w:rPr>
          <w:t>memberkati</w:t>
        </w:r>
      </w:hyperlink>
      <w:r>
        <w:rPr>
          <w:lang w:val="id_ID" w:bidi="id_ID"/>
        </w:rPr>
        <w:t xml:space="preserve"> dan </w:t>
      </w:r>
      <w:hyperlink r:id="rId344">
        <w:r>
          <w:rPr>
            <w:lang w:val="id_ID" w:bidi="id_ID"/>
          </w:rPr>
          <w:rPr>
            <w:color w:val="0000EE"/>
            <w:u w:val="single"/>
          </w:rPr>
          <w:t>Tuhan</w:t>
        </w:r>
      </w:hyperlink>
      <w:r>
        <w:rPr>
          <w:lang w:val="id_ID" w:bidi="id_ID"/>
        </w:rPr>
        <w:t>, lihat Daftar Kata Utama.</w:t>
      </w:r>
    </w:p>
    <w:p>
      <w:pPr/>
      <w:r>
        <w:rPr>
          <w:lang w:val="id_ID" w:bidi="id_ID"/>
        </w:rPr>
      </w:r>
      <w:r>
        <w:rPr>
          <w:lang w:val="id_ID" w:bidi="id_ID"/>
        </w:rPr>
        <w:t xml:space="preserve">Banyak orang Yahudi benar-benar ingin Allah menepati janji-Nya kepada mereka. Allah berjanji bahwa suatu hari seorang juruselamat akan datang untuk memerintah banyak orang, menaklukkan musuh mereka, dan menyelamatkan mereka dari penindasan. Sang juruselamat, atau Mesias, akan menjadi keturunan Raja </w:t>
      </w:r>
      <w:hyperlink r:id="rId114">
        <w:r>
          <w:rPr>
            <w:lang w:val="id_ID" w:bidi="id_ID"/>
          </w:rPr>
          <w:rPr>
            <w:color w:val="0000EE"/>
            <w:u w:val="single"/>
          </w:rPr>
          <w:t>Daud</w:t>
        </w:r>
      </w:hyperlink>
      <w:r>
        <w:rPr>
          <w:lang w:val="id_ID" w:bidi="id_ID"/>
        </w:rPr>
        <w:t xml:space="preserve">. </w:t>
      </w:r>
      <w:r>
        <w:rPr>
          <w:b/>
          <w:lang w:val="id_ID" w:bidi="id_ID"/>
        </w:rPr>
        <w:t>Ayah kami, Daud,</w:t>
      </w:r>
      <w:r>
        <w:rPr>
          <w:lang w:val="id_ID" w:bidi="id_ID"/>
        </w:rPr>
        <w:t xml:space="preserve"> dalam kisah ini berarti "leluhur kami, Daud." Banyak orang Israel, orang Yahudi, yang sungguh-sungguh berharap agar Kerajaan baru ini segera datang. Mereka sering berdoa dan menyanyikan lagu-lagu tentangnya. </w:t>
      </w:r>
    </w:p>
    <w:p>
      <w:pPr/>
      <w:r>
        <w:rPr>
          <w:lang w:val="id_ID" w:bidi="id_ID"/>
        </w:rPr>
      </w:r>
      <w:r>
        <w:rPr>
          <w:lang w:val="id_ID" w:bidi="id_ID"/>
        </w:rPr>
        <w:t xml:space="preserve">Yesus pergi ke daerah </w:t>
      </w:r>
      <w:r>
        <w:rPr>
          <w:b/>
          <w:lang w:val="id_ID" w:bidi="id_ID"/>
        </w:rPr>
        <w:t>Bait Suci</w:t>
      </w:r>
      <w:r>
        <w:rPr>
          <w:lang w:val="id_ID" w:bidi="id_ID"/>
        </w:rPr>
        <w:t xml:space="preserve"> untuk melihat sekeliling. Bait Suci adalah tempat khusus di mana orang-orang Yahudi menyembah Allah dan Allah tinggal di antara umat-Nya.</w:t>
      </w:r>
    </w:p>
    <w:p>
      <w:pPr/>
      <w:r>
        <w:rPr>
          <w:lang w:val="id_ID" w:bidi="id_ID"/>
        </w:rPr>
      </w:r>
      <w:r>
        <w:rPr>
          <w:lang w:val="id_ID" w:bidi="id_ID"/>
        </w:rPr>
        <w:t xml:space="preserve">Berhenti di sini dan diskusikan dalam kelompok kata atau frasa apa yang akan Anda gunakan untuk </w:t>
      </w:r>
      <w:r>
        <w:rPr>
          <w:b/>
          <w:lang w:val="id_ID" w:bidi="id_ID"/>
        </w:rPr>
        <w:t>Bait Suci</w:t>
      </w:r>
      <w:r>
        <w:rPr>
          <w:lang w:val="id_ID" w:bidi="id_ID"/>
        </w:rPr>
        <w:t xml:space="preserve">. Carilah kata </w:t>
      </w:r>
      <w:hyperlink r:id="rId116">
        <w:r>
          <w:rPr>
            <w:lang w:val="id_ID" w:bidi="id_ID"/>
          </w:rPr>
          <w:rPr>
            <w:color w:val="0000EE"/>
            <w:u w:val="single"/>
          </w:rPr>
          <w:t>Bait Suci</w:t>
        </w:r>
      </w:hyperlink>
      <w:r>
        <w:rPr>
          <w:lang w:val="id_ID" w:bidi="id_ID"/>
        </w:rPr>
        <w:t xml:space="preserve"> di Daftar Kata Utama untuk informasi lebih lanjut. Hentikan sejenak audio ini di sini.</w:t>
      </w:r>
    </w:p>
    <w:p>
      <w:pPr/>
      <w:r>
        <w:rPr>
          <w:lang w:val="id_ID" w:bidi="id_ID"/>
        </w:rPr>
      </w:r>
      <w:r>
        <w:rPr>
          <w:lang w:val="id_ID" w:bidi="id_ID"/>
        </w:rPr>
        <w:t>Berhenti di sini dan lihatlah sebuah foto Bait Suci. Hentikan sejenak audio ini di sini.</w:t>
      </w:r>
    </w:p>
    <w:p>
      <w:pPr/>
      <w:r>
        <w:rPr>
          <w:lang w:val="id_ID" w:bidi="id_ID"/>
        </w:rPr>
      </w:r>
      <w:r>
        <w:rPr>
          <w:lang w:val="id_ID" w:bidi="id_ID"/>
        </w:rPr>
        <w:t xml:space="preserve">Kemudian Yesus dan </w:t>
      </w:r>
      <w:r>
        <w:rPr>
          <w:b/>
          <w:lang w:val="id_ID" w:bidi="id_ID"/>
        </w:rPr>
        <w:t>Dua Belas</w:t>
      </w:r>
      <w:r>
        <w:rPr>
          <w:lang w:val="id_ID" w:bidi="id_ID"/>
        </w:rPr>
        <w:t xml:space="preserve"> murid kembali ke Betania di mana mereka menghabiskan malam itu. Dua belas murid terdekat mengacu pada dua belas murid terdekat yang pergi ke mana saja bersama Yesus.</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11:1–11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45">
        <w:r>
          <w:rPr>
            <w:lang w:val="id_ID" w:bidi="id_ID"/>
          </w:rPr>
          <w:rPr>
            <w:color w:val="0000EE"/>
            <w:u w:val="single"/>
          </w:rPr>
          <w:t>Dengar dan Renungkan</w:t>
        </w:r>
      </w:hyperlink>
      <w:r>
        <w:rPr>
          <w:lang w:val="id_ID" w:bidi="id_ID"/>
        </w:rPr>
        <w:t xml:space="preserve"> (801 KB)</w:t>
      </w:r>
      <w:r>
        <w:rPr>
          <w:lang w:val="id_ID" w:bidi="id_ID"/>
        </w:rPr>
      </w:r>
    </w:p>
    <w:p>
      <w:pPr>
        <w:pStyle w:val="ListBullet"/>
        <w:spacing w:line="240" w:lineRule="auto"/>
        <w:ind w:left="720"/>
      </w:pPr>
      <w:r>
        <w:rPr>
          <w:lang w:val="id_ID" w:bidi="id_ID"/>
        </w:rPr>
      </w:r>
      <w:hyperlink r:id="rId346">
        <w:r>
          <w:rPr>
            <w:lang w:val="id_ID" w:bidi="id_ID"/>
          </w:rPr>
          <w:rPr>
            <w:color w:val="0000EE"/>
            <w:u w:val="single"/>
          </w:rPr>
          <w:t>Menyiapkan Panggung</w:t>
        </w:r>
      </w:hyperlink>
      <w:r>
        <w:rPr>
          <w:lang w:val="id_ID" w:bidi="id_ID"/>
        </w:rPr>
        <w:t xml:space="preserve"> (5.1 MB)</w:t>
      </w:r>
      <w:r>
        <w:rPr>
          <w:lang w:val="id_ID" w:bidi="id_ID"/>
        </w:rPr>
      </w:r>
    </w:p>
    <w:p>
      <w:pPr>
        <w:pStyle w:val="ListBullet"/>
        <w:spacing w:line="240" w:lineRule="auto"/>
        <w:ind w:left="720"/>
      </w:pPr>
      <w:r>
        <w:rPr>
          <w:lang w:val="id_ID" w:bidi="id_ID"/>
        </w:rPr>
      </w:r>
      <w:hyperlink r:id="rId347">
        <w:r>
          <w:rPr>
            <w:lang w:val="id_ID" w:bidi="id_ID"/>
          </w:rPr>
          <w:rPr>
            <w:color w:val="0000EE"/>
            <w:u w:val="single"/>
          </w:rPr>
          <w:t>Menjelaskan Adegan</w:t>
        </w:r>
      </w:hyperlink>
      <w:r>
        <w:rPr>
          <w:lang w:val="id_ID" w:bidi="id_ID"/>
        </w:rPr>
        <w:t xml:space="preserve"> (3.5 MB)</w:t>
      </w:r>
      <w:r>
        <w:rPr>
          <w:lang w:val="id_ID" w:bidi="id_ID"/>
        </w:rPr>
      </w:r>
    </w:p>
    <w:p>
      <w:pPr>
        <w:pStyle w:val="ListBullet"/>
        <w:spacing w:line="240" w:lineRule="auto"/>
        <w:ind w:left="720"/>
      </w:pPr>
      <w:r>
        <w:rPr>
          <w:lang w:val="id_ID" w:bidi="id_ID"/>
        </w:rPr>
      </w:r>
      <w:hyperlink r:id="rId348">
        <w:r>
          <w:rPr>
            <w:lang w:val="id_ID" w:bidi="id_ID"/>
          </w:rPr>
          <w:rPr>
            <w:color w:val="0000EE"/>
            <w:u w:val="single"/>
          </w:rPr>
          <w:t>Memperagakan Bacaan</w:t>
        </w:r>
      </w:hyperlink>
      <w:r>
        <w:rPr>
          <w:lang w:val="id_ID" w:bidi="id_ID"/>
        </w:rPr>
        <w:t xml:space="preserve"> (4.7 MB)</w:t>
      </w:r>
      <w:r>
        <w:rPr>
          <w:lang w:val="id_ID" w:bidi="id_ID"/>
        </w:rPr>
      </w:r>
    </w:p>
    <w:p>
      <w:pPr>
        <w:pStyle w:val="ListBullet"/>
        <w:spacing w:line="240" w:lineRule="auto"/>
        <w:ind w:left="720"/>
      </w:pPr>
      <w:r>
        <w:rPr>
          <w:lang w:val="id_ID" w:bidi="id_ID"/>
        </w:rPr>
      </w:r>
      <w:hyperlink r:id="rId349">
        <w:r>
          <w:rPr>
            <w:lang w:val="id_ID" w:bidi="id_ID"/>
          </w:rPr>
          <w:rPr>
            <w:color w:val="0000EE"/>
            <w:u w:val="single"/>
          </w:rPr>
          <w:t>Melengkapi yang Kurang</w:t>
        </w:r>
      </w:hyperlink>
      <w:r>
        <w:rPr>
          <w:lang w:val="id_ID" w:bidi="id_ID"/>
        </w:rPr>
        <w:t xml:space="preserve"> (4.5 MB)</w:t>
      </w:r>
      <w:r>
        <w:rPr>
          <w:lang w:val="id_ID" w:bidi="id_ID"/>
        </w:rPr>
      </w:r>
    </w:p>
    <w:p>
      <w:pPr>
        <w:pStyle w:val="ListBullet"/>
        <w:spacing w:line="240" w:lineRule="auto"/>
        <w:ind w:left="720"/>
      </w:pPr>
      <w:r>
        <w:rPr>
          <w:lang w:val="id_ID" w:bidi="id_ID"/>
        </w:rPr>
      </w:r>
      <w:hyperlink r:id="rId350">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Markus 11:12–26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11:12–26 dan renungkan di dalam hati Anda.</w:t>
      </w:r>
    </w:p>
    <w:p>
      <w:pPr/>
      <w:r>
        <w:rPr>
          <w:lang w:val="id_ID" w:bidi="id_ID"/>
        </w:rPr>
      </w:r>
      <w:r>
        <w:rPr>
          <w:lang w:val="id_ID" w:bidi="id_ID"/>
        </w:rPr>
        <w:t>Dengarkan versi audio dari Markus 11:12–26 sebanyak tiga kali, dalam tiga terjemahan yang berbeda, jika memungkinkan. Kemudian, sebagai kelompok, bahas pertanyaan-pertanyaan berikut:</w:t>
      </w:r>
    </w:p>
    <w:p>
      <w:pPr>
        <w:pStyle w:val="ListNumber"/>
        <w:numPr>
          <w:ilvl w:val="0"/>
          <w:numId w:val="55"/>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11:12–26 dalam terjemahan yang paling mudah dipahami.</w:t>
      </w:r>
    </w:p>
    <w:p>
      <w:pPr/>
      <w:r>
        <w:rPr>
          <w:lang w:val="id_ID" w:bidi="id_ID"/>
        </w:rPr>
      </w:r>
      <w:r>
        <w:rPr>
          <w:lang w:val="id_ID" w:bidi="id_ID"/>
        </w:rPr>
        <w:t>Markus suka menceritakan kisah dalam kisah untuk menjelaskan sesuatu. Kisah ini dimulai dan diakhiri dengan pohon ara di pinggir jalan. Markus mungkin menggunakan kisah pohon ara sebagai pelajaran untuk menggambarkan kehidupan rohani Israel.</w:t>
      </w:r>
    </w:p>
    <w:p>
      <w:pPr/>
      <w:r>
        <w:rPr>
          <w:lang w:val="id_ID" w:bidi="id_ID"/>
        </w:rPr>
      </w:r>
      <w:r>
        <w:rPr>
          <w:lang w:val="id_ID" w:bidi="id_ID"/>
        </w:rPr>
        <w:t>Dalam kisah terakhir, Yesus memasuki Yerusalem dan pergi lagi untuk bermalam di Betania. Keesokan harinya, Yesus dan para murid-Nya berjalan kembali ke Yerusalem. Dalam perjalanan mereka, Yesus lapar dan melihat pohon ara yang penuh daun di pinggir jalan. Namun, tidak ada buah di pohon karena bukan musim berbuah. Mungkin inilah waktu dalam setahun yang tepat setelah buah ara kecil muncul dan jatuh. Hanya dedaunan yang tersisa di pohon. Buah ara yang bisa dimakan banyak orang muncul sekitar satu atau dua bulan kemudian. Yesus berkata kepada pohon itu, "Semoga tidak ada yang makan buahmu lagi." Yesus pasti sudah tahu kapan musim buah ara di Israel. Yesus mungkin menggunakannya sebagai sebuah pelajaran. Pohon ara itu seperti Israel. Pohon ara tidak menghasilkan buah. Israel tidak menuruti Allah dan tidak menunjukkan bukti bahwa hal itu menuruti Allah. Yesus dan para murid-Nya terus berjalan ke kota Yerusalem.</w:t>
      </w:r>
    </w:p>
    <w:p>
      <w:pPr/>
      <w:r>
        <w:rPr>
          <w:lang w:val="id_ID" w:bidi="id_ID"/>
        </w:rPr>
      </w:r>
      <w:r>
        <w:rPr>
          <w:lang w:val="id_ID" w:bidi="id_ID"/>
        </w:rPr>
        <w:t>Berhenti di sini dan diskusikan pertanyaan ini dalam kelompok: Yesus menggunakan pelajaran dari alam untuk menunjukkan sesuatu tentang kesehatan rohani bangsa Israel. Bagaimana kebudayaan Anda mengajarkan kebenaran rohani? Pernahkah Anda menggunakan pelajaran dari alam? Berikan contoh pemakaian pelajaran dari alam untuk mengajarkan kebenaran rohani dalam kebudayaan Anda. Hentikan sejenak audio ini di sini.</w:t>
      </w:r>
    </w:p>
    <w:p>
      <w:pPr/>
      <w:r>
        <w:rPr>
          <w:lang w:val="id_ID" w:bidi="id_ID"/>
        </w:rPr>
      </w:r>
      <w:r>
        <w:rPr>
          <w:lang w:val="id_ID" w:bidi="id_ID"/>
        </w:rPr>
        <w:t>Tunjukkan kepada tim penerjemah Anda sebuah gambar pohon ara dan buah ara. Hentikan sejenak audio di sini.</w:t>
      </w:r>
    </w:p>
    <w:p>
      <w:pPr/>
      <w:r>
        <w:rPr>
          <w:lang w:val="id_ID" w:bidi="id_ID"/>
        </w:rPr>
      </w:r>
      <w:r>
        <w:rPr>
          <w:lang w:val="id_ID" w:bidi="id_ID"/>
        </w:rPr>
        <w:t>Ketika Yesus tiba di Bait Suci, ada pasar di daerah halaman luar. Halaman luar Bait Suci seharusnya digunakan untuk orang-orang non-Yahudi untuk berdoa. Orang-orang non-Yahudi ini tidak diizinkan di dalam daerah Bait Suci dalam tetapi halaman ini telah disediakan bagi mereka untuk berdoa.</w:t>
      </w:r>
    </w:p>
    <w:p>
      <w:pPr/>
      <w:r>
        <w:rPr>
          <w:lang w:val="id_ID" w:bidi="id_ID"/>
        </w:rPr>
      </w:r>
      <w:r>
        <w:rPr>
          <w:lang w:val="id_ID" w:bidi="id_ID"/>
        </w:rPr>
        <w:t>Berhenti di sini dan lihatlah sebuah peta Bait Suci dan pelatarannya dalam kelompok. Tunjukkan kepada mereka tempat di mana pelataran luar berada. Hentikan sejenak audio ini di sini.</w:t>
      </w:r>
    </w:p>
    <w:p>
      <w:pPr/>
      <w:r>
        <w:rPr>
          <w:lang w:val="id_ID" w:bidi="id_ID"/>
        </w:rPr>
      </w:r>
      <w:r>
        <w:rPr>
          <w:lang w:val="id_ID" w:bidi="id_ID"/>
        </w:rPr>
        <w:t>Yesus marah karena pelataran mereka telah diambil alih oleh pasar dan para penukar uang. Sekarang tempat itu tampak seperti pasar. Biasanya pasar untuk membeli barang dan hewan bagi bait suci berada di bagian lain kota. Baru-baru ini, banyak orang telah diizinkan untuk mendirikan pasar di dalam halaman Bait Suci itu sendiri. Para penjual menjual hewan "murni" seperti merpati, minyak, garam, dan anggur yang bisa digunakan para pengunjung dalam berbagai kurban mereka kepada Allah. Merpati digunakan sebagai kurban ketika banyak orang terlalu miskin untuk membeli hewan lain. Juga, banyak orang seharusnya membayar pajak Bait Suci setiap tahun dengan koin Yahudi kuno. Inilah waktu tahun dalam setahun bagi banyak orang untuk membayar pajak ini, sehingga mereka membutuhkan tempat untuk menukarkan uang mereka. Banyak orang hanya memiliki koin Romawi, sehingga para pedagang uang menukar koin Romawi modern dengan koin untuk pajak Bait Suci. Orang-orang Yahudi membawa banyak barang yang mereka beli dalam wadah melewati pelataran ini, tetapi tradisi Yahudi melarang hal itu juga. Pelataran ini seharusnya menjadi tempat berdoa bagi para penyembah Allah non-Yahudi. Yesus marah karena banyak orang menghalangi orang-orang Kafir, atau orang-orang non-Yahudi, agar dapat beribadah. Mereka menggunakan Bait Suci Allah dengan cara yang salah dan menghina serta tidak menghormati Allah. Allah telah mengatakan melalui Nabi Yesaya bahwa Bait Suci-Nya akan menjadi tempat doa bagi "semua bangsa," yang berarti bahwa Dia ingin orang-orang non-Yahudi untuk mengenal-Nya juga. Allah juga telah mengatakan melalui Nabi Yeremia bahwa banyak orang akan membuat Bait Suci menjadi tempat di mana orang-orang yang tidak adil, atau pencuri, dapat melakukan bisnis. Yesus sangat marah kepada para pemimpin agama yang mengizinkan hal ini terjadi. Dia membalikkan meja para penukaran uang dan memaksa orang-orang yang menjual barang-barang untuk pengorbanan dan orang-orang yang membeli barang-barang untuk pengorbanan itu meninggalkan Bait Suci. Dia tidak akan mengizinkan siapa pun membawa banyak benda yang mereka beli melewati pelataran itu.</w:t>
      </w:r>
    </w:p>
    <w:p>
      <w:pPr/>
      <w:r>
        <w:rPr>
          <w:lang w:val="id_ID" w:bidi="id_ID"/>
        </w:rPr>
      </w:r>
      <w:r>
        <w:rPr>
          <w:lang w:val="id_ID" w:bidi="id_ID"/>
        </w:rPr>
        <w:t>Berhenti di sini dan diskusikan pertanyaan ini dalam kelompok: Kegiatan macam apa yang diizinkan di tempat ibadah Anda? Hentikan sejenak audio ini di sini.</w:t>
      </w:r>
    </w:p>
    <w:p>
      <w:pPr/>
      <w:r>
        <w:rPr>
          <w:lang w:val="id_ID" w:bidi="id_ID"/>
        </w:rPr>
      </w:r>
      <w:r>
        <w:rPr>
          <w:lang w:val="id_ID" w:bidi="id_ID"/>
        </w:rPr>
        <w:t>Karena apa yang dilakukan Yesus, para imam terkemuka dan para guru hukum agama marah kepada Yesus. Mereka ingin membunuh-Nya, tetapi kerumunan banyak orang sangat menyukai pengajaran Yesus. Jadi, para pemimpin agama takut kepada Yesus karena kuasa yang Dia miliki atas masyarakat.</w:t>
      </w:r>
    </w:p>
    <w:p>
      <w:pPr/>
      <w:r>
        <w:rPr>
          <w:lang w:val="id_ID" w:bidi="id_ID"/>
        </w:rPr>
      </w:r>
      <w:r>
        <w:rPr>
          <w:lang w:val="id_ID" w:bidi="id_ID"/>
        </w:rPr>
        <w:t>Yesus meninggalkan kota pada malam itu untuk kembali ke Betania. Keesokan harinya, Dia kembali dan melewati pohon ara yang sama seperti sebelumnya. Pohon itu layu dari akar-akarnya, yang berarti itu benar-benar mati. Mungkin inilah simbol bahwa Allah mengambil kepemimpinan dan status Israel di dunia. Israel seharusnya membawa keselamatan bagi dunia.</w:t>
      </w:r>
    </w:p>
    <w:p>
      <w:pPr/>
      <w:r>
        <w:rPr>
          <w:lang w:val="id_ID" w:bidi="id_ID"/>
        </w:rPr>
      </w:r>
      <w:r>
        <w:rPr>
          <w:lang w:val="id_ID" w:bidi="id_ID"/>
        </w:rPr>
        <w:t>Yesus mengajar para murid-Nya. Dia berkata kepada mereka bahwa mereka beriman kepada Allah, atau mereka percaya dan yakin kepada-Nya. Ketika mereka memiliki iman semacam itu, segala sesuatu mungkin. Markus mungkin berbicara lebih banyak tentang misi Allah di bumi yang selesai daripada tentang mujizat yang luar biasa. Pegunungan melambangkan kesulitan, dan Yesus ingin para murid-Nya mengetahui bahwa tantangan dalam misi Allah, seperti penganiayaan, bisa diatasi. Bukit Zaitun maupun gunung Yerusalem melambangkan tradisi Yahudi, dan Yesus juga ingin para murid-Nya mengetahui bahwa terkadang tradisi mengalangi jalan misi Allah. Penting untuk memercayai bahwa Allah dapat mengatasi segala sesuatu. Kemudian Yesus mengatakan kepada para murid-Nya bahwa ketika hendak berdoa, mereka perlu memeriksa bahwa hati mereka siap berbicara kepada Allah. Penting untuk mengampuni banyak orang sebelum meminta Allah melakukan sesuatu untuk Anda. Beberapa versi mencakup kalimat terakhir yang mengatakan bahwa jika Anda tidak mengampuni orang lain, Allah juga tidak akan mengampuni dosa-dosa Anda. Ini hanya termasuk dalam beberapa versi karena manuskrip awal tidak memiliki ayat ini di dalam mereka.</w:t>
      </w:r>
    </w:p>
    <w:p>
      <w:pPr/>
      <w:r>
        <w:rPr>
          <w:lang w:val="id_ID" w:bidi="id_ID"/>
        </w:rPr>
      </w:r>
      <w:r>
        <w:rPr>
          <w:lang w:val="id_ID" w:bidi="id_ID"/>
        </w:rPr>
        <w:t>Berhenti dan diskusikan pertanyaan ini dalam kelompok: Bagaimana pikiran terakhir ini membantu orang-orang Anda memahami pengampunan? Bagaimana perasaan Anda tentang gagasan bahwa Allah akan mengampuni kita jika kita mengampuni orang lain? Diskusikan apakah Anda akan memasukkannya dalam terjemahan Anda atau tidak.</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11:12–26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Nats ini memiliki empat adegan.</w:t>
      </w:r>
    </w:p>
    <w:p>
      <w:pPr/>
      <w:r>
        <w:rPr>
          <w:lang w:val="id_ID" w:bidi="id_ID"/>
        </w:rPr>
      </w:r>
      <w:r>
        <w:rPr>
          <w:b/>
          <w:lang w:val="id_ID" w:bidi="id_ID"/>
        </w:rPr>
        <w:t>Dalam adegan pertama:</w:t>
      </w:r>
      <w:r>
        <w:rPr>
          <w:lang w:val="id_ID" w:bidi="id_ID"/>
        </w:rPr>
        <w:t xml:space="preserve"> Keesokan harinya, Yesus dan para murid-Nya meninggalkan Betania dan berjalan menuju Yerusalem. Mereka berjalan melewati pohon ara tanpa buah. Yesus mengutuk pohon itu.</w:t>
      </w:r>
    </w:p>
    <w:p>
      <w:pPr/>
      <w:r>
        <w:rPr>
          <w:lang w:val="id_ID" w:bidi="id_ID"/>
        </w:rPr>
      </w:r>
      <w:r>
        <w:rPr>
          <w:b/>
          <w:lang w:val="id_ID" w:bidi="id_ID"/>
        </w:rPr>
        <w:t>Dalam adegan kedua:</w:t>
      </w:r>
      <w:r>
        <w:rPr>
          <w:lang w:val="id_ID" w:bidi="id_ID"/>
        </w:rPr>
        <w:t xml:space="preserve"> Yesus dan para murid-Nya berjalan masuk ke Bait Suci di Yerusalem. Yesus memaksa keluar orang-orang yang membeli dan menjual hewan serta barang untuk kurban. Yesus mengatakan bahwa Kitab Suci mengatakan bahwa Bait Suci harus menjadi rumah doa bagi semua bangsa.</w:t>
      </w:r>
    </w:p>
    <w:p>
      <w:pPr/>
      <w:r>
        <w:rPr>
          <w:lang w:val="id_ID" w:bidi="id_ID"/>
        </w:rPr>
      </w:r>
      <w:r>
        <w:rPr>
          <w:b/>
          <w:lang w:val="id_ID" w:bidi="id_ID"/>
        </w:rPr>
        <w:t>Dalam adegan ketiga:</w:t>
      </w:r>
      <w:r>
        <w:rPr>
          <w:lang w:val="id_ID" w:bidi="id_ID"/>
        </w:rPr>
        <w:t xml:space="preserve"> Para imam terkemuka dan para ahli hukum agama mulai merencanakan cara untuk membunuh Yesus. Mereka takut kepada Yesus karena banyak orang kagum pada pengajaran-Nya. Yesus dan para murid-Nya meninggalkan kota pada malam itu.</w:t>
      </w:r>
    </w:p>
    <w:p>
      <w:pPr/>
      <w:r>
        <w:rPr>
          <w:lang w:val="id_ID" w:bidi="id_ID"/>
        </w:rPr>
      </w:r>
      <w:r>
        <w:rPr>
          <w:b/>
          <w:lang w:val="id_ID" w:bidi="id_ID"/>
        </w:rPr>
        <w:t>Dalam adegan keempat:</w:t>
      </w:r>
      <w:r>
        <w:rPr>
          <w:lang w:val="id_ID" w:bidi="id_ID"/>
        </w:rPr>
        <w:t xml:space="preserve"> Yesus dan para murid-Nya tidur di Betania dan kembali ke Yerusalem keesokan harinya. Para murid melihat bahwa pohon ara yang dikutuk Yesus telah layu dari akar ke atas dan mereka mengatakan kepada Yesus. Yesus berbicara kepada para murid-Nya tentang memiliki iman.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dengan nama Petrus</w:t>
      </w:r>
    </w:p>
    <w:p>
      <w:pPr>
        <w:pStyle w:val="ListBullet"/>
        <w:spacing w:line="240" w:lineRule="auto"/>
        <w:ind w:left="720"/>
      </w:pPr>
      <w:r>
        <w:rPr>
          <w:lang w:val="id_ID" w:bidi="id_ID"/>
        </w:rPr>
      </w:r>
      <w:r>
        <w:rPr>
          <w:lang w:val="id_ID" w:bidi="id_ID"/>
        </w:rPr>
        <w:t>pohon ara</w:t>
      </w:r>
    </w:p>
    <w:p>
      <w:pPr>
        <w:pStyle w:val="ListBullet"/>
        <w:spacing w:line="240" w:lineRule="auto"/>
        <w:ind w:left="720"/>
      </w:pPr>
      <w:r>
        <w:rPr>
          <w:lang w:val="id_ID" w:bidi="id_ID"/>
        </w:rPr>
      </w:r>
      <w:r>
        <w:rPr>
          <w:lang w:val="id_ID" w:bidi="id_ID"/>
        </w:rPr>
        <w:t>banyak orang di Bait Suci membeli dan menjual hewan untuk kurban, termasuk mereka yang menjual merpati</w:t>
      </w:r>
    </w:p>
    <w:p>
      <w:pPr>
        <w:pStyle w:val="ListBullet"/>
        <w:spacing w:line="240" w:lineRule="auto"/>
        <w:ind w:left="720"/>
      </w:pPr>
      <w:r>
        <w:rPr>
          <w:lang w:val="id_ID" w:bidi="id_ID"/>
        </w:rPr>
      </w:r>
      <w:r>
        <w:rPr>
          <w:lang w:val="id_ID" w:bidi="id_ID"/>
        </w:rPr>
        <w:t>para penukar uang</w:t>
      </w:r>
    </w:p>
    <w:p>
      <w:pPr>
        <w:pStyle w:val="ListBullet"/>
        <w:spacing w:line="240" w:lineRule="auto"/>
        <w:ind w:left="720"/>
      </w:pPr>
      <w:r>
        <w:rPr>
          <w:lang w:val="id_ID" w:bidi="id_ID"/>
        </w:rPr>
      </w:r>
      <w:r>
        <w:rPr>
          <w:lang w:val="id_ID" w:bidi="id_ID"/>
        </w:rPr>
        <w:t>para imam terkemuka</w:t>
      </w:r>
    </w:p>
    <w:p>
      <w:pPr>
        <w:pStyle w:val="ListBullet"/>
        <w:spacing w:line="240" w:lineRule="auto"/>
        <w:ind w:left="720"/>
      </w:pPr>
      <w:r>
        <w:rPr>
          <w:lang w:val="id_ID" w:bidi="id_ID"/>
        </w:rPr>
      </w:r>
      <w:r>
        <w:rPr>
          <w:lang w:val="id_ID" w:bidi="id_ID"/>
        </w:rPr>
        <w:t>para guru hukum agama</w:t>
      </w:r>
    </w:p>
    <w:p>
      <w:pPr/>
      <w:r>
        <w:rPr>
          <w:lang w:val="id_ID" w:bidi="id_ID"/>
        </w:rPr>
      </w:r>
      <w:r>
        <w:rPr>
          <w:lang w:val="id_ID" w:bidi="id_ID"/>
        </w:rPr>
        <w:t>Sebagai kelompok, perhatikan bagian-bagian dari latar belakang perikop ini.</w:t>
      </w:r>
    </w:p>
    <w:p>
      <w:pPr/>
      <w:r>
        <w:rPr>
          <w:lang w:val="id_ID" w:bidi="id_ID"/>
        </w:rPr>
      </w:r>
      <w:r>
        <w:rPr>
          <w:lang w:val="id_ID" w:bidi="id_ID"/>
        </w:rPr>
        <w:t>Penting untuk mengingat bahwa kisah ini terjadi pada pagi hari setelah kisah sebelumnya. Yesus sedang berjalan bersama para murid-Nya menuju Yerusalem dari Betania. Dia lapar. Dia berjalan ke sebuah pohon ara di pinggir jalan yang penuh dedaunan. Penting untuk diingat bahwa pohon ara tidak memiliki buah ara di atasnya. Penting untuk diingat bahwa para murid Yesus mendengar-Nya berkata, "Semoga tidak ada yang pernah makan buah dari-mu lagi."</w:t>
      </w:r>
    </w:p>
    <w:p>
      <w:pPr/>
      <w:r>
        <w:rPr>
          <w:lang w:val="id_ID" w:bidi="id_ID"/>
        </w:rPr>
      </w:r>
      <w:r>
        <w:rPr>
          <w:lang w:val="id_ID" w:bidi="id_ID"/>
        </w:rPr>
        <w:t>Penting untuk diingat bahwa Yesus dan para murid-Nya pergi langsung ke halaman Bait Suci. Ketika berjalan masuk, mereka melihat sebuah pasar didirikan di pelataran itu. Ada banyak orang yang membeli dan menjual hewan, minyak, garam, dan anggur. Ada para penukar uang di meja yang menukarkan koin banyak orang menjadi koin yang tepat untuk pajak Bait Suci. Yesus naik ke atas meja dan membalikkannya. Dia memaksa orang-orang yang membeli barang-barang dan menjual barang-barang untuk meninggalkan pelataran Bait Suci. Dia menghentikan banyak orang yang membawa wadah barang-barang mereka melintasi halaman untuk pergi ke bagian lain dari Bait Suci. Kemudian Yesus mengajar banyak orang di halaman Bait Suci. Dia berkata, "Bukankah tertulis bahwa rumah-Ku akan disebut rumah doa bagi semua bangsa?" Ketika Yesus mengajukan pertanyaan ini, Dia mengharapkan jawaban yang positif. Dia mengatakan, "Sudah tertulis," atau "Ada di dalam Kitab Suci." Ini berarti bahwa seorang nabi dari bangsa Yahudi menulis pengajaran ini dan banyak orang Yahudi harus mengetahui serta menurutinya. Kita tidak tahu apakah Yesus mengajar banyak orang ketika Dia memaksa mereka pergi, atau jika Dia mengucapkan pengajaran-Nya setelah banyak orang yang membeli dan menjual itu pergi.</w:t>
      </w:r>
    </w:p>
    <w:p>
      <w:pPr/>
      <w:r>
        <w:rPr>
          <w:lang w:val="id_ID" w:bidi="id_ID"/>
        </w:rPr>
      </w:r>
      <w:r>
        <w:rPr>
          <w:lang w:val="id_ID" w:bidi="id_ID"/>
        </w:rPr>
        <w:t>Berhenti di sini dan lihat kembali peta pelataran Bait Suci dalam kelompok. Perhatikan di mana pelataran luar dan seberapa besar itu. Hentikan sejenak audio ini di sini.</w:t>
      </w:r>
    </w:p>
    <w:p>
      <w:pPr/>
      <w:r>
        <w:rPr>
          <w:lang w:val="id_ID" w:bidi="id_ID"/>
        </w:rPr>
      </w:r>
      <w:r>
        <w:rPr>
          <w:lang w:val="id_ID" w:bidi="id_ID"/>
        </w:rPr>
        <w:t>Para pemimpin agama mendengar tentang apa yang Yesus lakukan di Bait Suci. Kemudian mereka mulai berbicara tentang bagaimana mereka akan menghukum mati Yesus. Namun, mereka takut kepada Yesus. Penting untuk mengingat bahwa mereka takut kepada Yesus karena banyak orang (sebagian besar orang di daerah itu) sangat menyukai pengajaran Yesus.</w:t>
      </w:r>
    </w:p>
    <w:p>
      <w:pPr/>
      <w:r>
        <w:rPr>
          <w:lang w:val="id_ID" w:bidi="id_ID"/>
        </w:rPr>
      </w:r>
      <w:r>
        <w:rPr>
          <w:lang w:val="id_ID" w:bidi="id_ID"/>
        </w:rPr>
        <w:t>Yesus mengajar sepanjang hari, dan kemudian Dia serta para murid-Nya pergi saat matahari hampir tenggelam untuk pergi keluar kota serta ke Betania untuk bermalam.</w:t>
      </w:r>
    </w:p>
    <w:p>
      <w:pPr/>
      <w:r>
        <w:rPr>
          <w:lang w:val="id_ID" w:bidi="id_ID"/>
        </w:rPr>
      </w:r>
      <w:r>
        <w:rPr>
          <w:lang w:val="id_ID" w:bidi="id_ID"/>
        </w:rPr>
        <w:t>Satu malam berlalu. Keesokan harinya, Yesus dan para murid-Nya kembali ke Yerusalem dengan cara yang sama ketika mereka pergi sehari sebelumnya. Para murid Yesus melihat pohon ara itu. Pohon itu layu dari akar ke atas. Petrus teringat apa yang terjadi pada pagi hari sebelumnya. Yesus berbicara kepada para murid-Nya tentang memiliki iman. Dia menarik perhatian mereka dengan frasa "Sesungguhnya Aku berkata kepadamu..." serta berbicara tentang apa yang akan terjadi jika seseorang mengatakan kepada gunung untuk bangun dan terlempar ke laut. Yesus juga berbicara tentang Bukit Zaitun, tempat Dia bersama para murid-Nya, atau gunung tempat Yerusalem dan Bait Suci berada, di seberang lembah. Yesus mungkin berbicara tentang Laut Mati, yang dapat mereka lihat dari Bukit Zaitun saat hari cerah.</w:t>
      </w:r>
    </w:p>
    <w:p>
      <w:pPr/>
      <w:r>
        <w:rPr>
          <w:lang w:val="id_ID" w:bidi="id_ID"/>
        </w:rPr>
      </w:r>
      <w:r>
        <w:rPr>
          <w:lang w:val="id_ID" w:bidi="id_ID"/>
        </w:rPr>
        <w:t>Yesus mengingatkan para murid bahwa ketika mereka berdiri dan berdoa, bahwa mereka perlu mengampuni mereka yang telah menyakiti mereka sehingga Bapa mereka di surga akan mengampuni mereka juga.</w:t>
      </w:r>
    </w:p>
    <w:p>
      <w:pPr/>
      <w:r>
        <w:rPr>
          <w:lang w:val="id_ID" w:bidi="id_ID"/>
        </w:rPr>
      </w:r>
      <w:r>
        <w:rPr>
          <w:lang w:val="id_ID" w:bidi="id_ID"/>
        </w:rPr>
        <w:t>Berhenti dan diskusikan pertanyaan ini dalam kelompok: "Seberapa sulitnya mengampuni orang lain dalam budaya Anda? Diskusikan apakah pengampunan adalah sesuatu yang bernilai tinggi dalam kebudayaan Anda atau tidak. Hentikan sejenak audio ini di sini.</w:t>
      </w:r>
    </w:p>
    <w:p>
      <w:pPr/>
      <w:r>
        <w:rPr>
          <w:lang w:val="id_ID" w:bidi="id_ID"/>
        </w:rPr>
      </w:r>
      <w:r>
        <w:rPr>
          <w:lang w:val="id_ID" w:bidi="id_ID"/>
        </w:rPr>
        <w:t xml:space="preserve">Sekarang, kelompok membuat papan cerita, menggambar atau menggunakan barang-barang untuk membayangkan perikop ini dan 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satu versi audio dari Markus 11:12–26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Nats ini memiliki empat adegan.</w:t>
      </w:r>
    </w:p>
    <w:p>
      <w:pPr/>
      <w:r>
        <w:rPr>
          <w:lang w:val="id_ID" w:bidi="id_ID"/>
        </w:rPr>
      </w:r>
      <w:r>
        <w:rPr>
          <w:lang w:val="id_ID" w:bidi="id_ID"/>
        </w:rPr>
        <w:t>Para karakter dalam perikop ini mencakup:</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dengan nama Petrus disebutkan</w:t>
      </w:r>
    </w:p>
    <w:p>
      <w:pPr>
        <w:pStyle w:val="ListBullet"/>
        <w:spacing w:line="240" w:lineRule="auto"/>
        <w:ind w:left="720"/>
      </w:pPr>
      <w:r>
        <w:rPr>
          <w:lang w:val="id_ID" w:bidi="id_ID"/>
        </w:rPr>
      </w:r>
      <w:r>
        <w:rPr>
          <w:lang w:val="id_ID" w:bidi="id_ID"/>
        </w:rPr>
        <w:t>pohon ara</w:t>
      </w:r>
    </w:p>
    <w:p>
      <w:pPr>
        <w:pStyle w:val="ListBullet"/>
        <w:spacing w:line="240" w:lineRule="auto"/>
        <w:ind w:left="720"/>
      </w:pPr>
      <w:r>
        <w:rPr>
          <w:lang w:val="id_ID" w:bidi="id_ID"/>
        </w:rPr>
      </w:r>
      <w:r>
        <w:rPr>
          <w:lang w:val="id_ID" w:bidi="id_ID"/>
        </w:rPr>
        <w:t>orang-orang di Bait Suci membeli dan menjual hewan untuk kurban, termasuk mereka yang menjual merpati</w:t>
      </w:r>
    </w:p>
    <w:p>
      <w:pPr>
        <w:pStyle w:val="ListBullet"/>
        <w:spacing w:line="240" w:lineRule="auto"/>
        <w:ind w:left="720"/>
      </w:pPr>
      <w:r>
        <w:rPr>
          <w:lang w:val="id_ID" w:bidi="id_ID"/>
        </w:rPr>
      </w:r>
      <w:r>
        <w:rPr>
          <w:lang w:val="id_ID" w:bidi="id_ID"/>
        </w:rPr>
        <w:t>para penukar uang</w:t>
      </w:r>
    </w:p>
    <w:p>
      <w:pPr>
        <w:pStyle w:val="ListBullet"/>
        <w:spacing w:line="240" w:lineRule="auto"/>
        <w:ind w:left="720"/>
      </w:pPr>
      <w:r>
        <w:rPr>
          <w:lang w:val="id_ID" w:bidi="id_ID"/>
        </w:rPr>
      </w:r>
      <w:r>
        <w:rPr>
          <w:lang w:val="id_ID" w:bidi="id_ID"/>
        </w:rPr>
        <w:t>imam-imam utama</w:t>
      </w:r>
    </w:p>
    <w:p>
      <w:pPr>
        <w:pStyle w:val="ListBullet"/>
        <w:spacing w:line="240" w:lineRule="auto"/>
        <w:ind w:left="720"/>
      </w:pPr>
      <w:r>
        <w:rPr>
          <w:lang w:val="id_ID" w:bidi="id_ID"/>
        </w:rPr>
      </w:r>
      <w:r>
        <w:rPr>
          <w:lang w:val="id_ID" w:bidi="id_ID"/>
        </w:rPr>
        <w:t>guru-guru hukum agama</w:t>
      </w:r>
    </w:p>
    <w:p>
      <w:pPr/>
      <w:r>
        <w:rPr>
          <w:lang w:val="id_ID" w:bidi="id_ID"/>
        </w:rPr>
      </w:r>
      <w:r>
        <w:rPr>
          <w:lang w:val="id_ID" w:bidi="id_ID"/>
        </w:rPr>
        <w:t>Sebagai satu kelompok, peragakan perikop ini dua kali. Anda harus peragakan perikop ini dalam bahasa Anda sendiri.</w:t>
      </w:r>
    </w:p>
    <w:p>
      <w:pPr/>
      <w:r>
        <w:rPr>
          <w:lang w:val="id_ID" w:bidi="id_ID"/>
        </w:rPr>
      </w:r>
      <w:r>
        <w:rPr>
          <w:lang w:val="id_ID" w:bidi="id_ID"/>
        </w:rPr>
        <w:t>Pertama, peragakan perikop ini tanpa berhenti. Perhatikan dialog, kelancaran cerita, alur cerita, dan kronologi dari perikop ini. Pastikan agar Anda tidak melewatkan peragaan bagian-bagian yang sulit dan penting dari perikop ini. Bantulah satu sama lain untuk mengingat setiap bagian dari perikop ini.</w:t>
      </w:r>
    </w:p>
    <w:p>
      <w:pPr/>
      <w:r>
        <w:rPr>
          <w:lang w:val="id_ID" w:bidi="id_ID"/>
        </w:rPr>
      </w:r>
      <w:r>
        <w:rPr>
          <w:lang w:val="id_ID" w:bidi="id_ID"/>
        </w:rPr>
        <w:t>Hentikan sejenak audio ini di sini dan mulai peragakan perikop ini.</w:t>
      </w:r>
    </w:p>
    <w:p>
      <w:pPr/>
      <w:r>
        <w:rPr>
          <w:lang w:val="id_ID" w:bidi="id_ID"/>
        </w:rPr>
      </w:r>
      <w:r>
        <w:rPr>
          <w:lang w:val="id_ID" w:bidi="id_ID"/>
        </w:rPr>
        <w:t>Kelompok harus peragakan perikop ini untuk kedua kalinya. Pada titik-titik tertentu dalam drama, berhenti sejenak dan tanyakan pada orang yang sedang memerankan karakter, "Apa yang Anda rasakan atau pikirkan?" Orang yang memerankan karakter harus menjawab apa yang kira-kira mereka rasakan atau pikirkan jika mereka menjadi karakter tersebut. Lalu lanjutkan dramanya.</w:t>
      </w:r>
    </w:p>
    <w:p>
      <w:pPr/>
      <w:r>
        <w:rPr>
          <w:lang w:val="id_ID" w:bidi="id_ID"/>
        </w:rPr>
      </w:r>
      <w:r>
        <w:rPr>
          <w:lang w:val="id_ID" w:bidi="id_ID"/>
        </w:rPr>
        <w:t>Hentikan sejenak audio di sini dan peragakan perikop ini untuk kedua kalinya.</w:t>
      </w:r>
    </w:p>
    <w:p>
      <w:pPr/>
      <w:r>
        <w:rPr>
          <w:lang w:val="id_ID" w:bidi="id_ID"/>
        </w:rPr>
      </w:r>
      <w:r>
        <w:rPr>
          <w:lang w:val="id_ID" w:bidi="id_ID"/>
        </w:rPr>
        <w:t>Berikut ini adalah satu contoh dari drama dan respons-respons yang diberikan.</w:t>
      </w:r>
    </w:p>
    <w:p>
      <w:pPr/>
      <w:r>
        <w:rPr>
          <w:lang w:val="id_ID" w:bidi="id_ID"/>
        </w:rPr>
      </w:r>
      <w:r>
        <w:rPr>
          <w:lang w:val="id_ID" w:bidi="id_ID"/>
        </w:rPr>
        <w:t>Yesus dan para murid-Nya berjalan menuju Yerusalem dari Betania, di pagi hari. Yesus lapar, jadi Dia pergi ke satu pohon ara yang penuh dedaunan. Tidak ada buah ara, karena itu bukan musim buah ara. Yesus berkata, "Semoga tidak ada yang pernah makan buahmu lagi."</w:t>
      </w:r>
    </w:p>
    <w:p>
      <w:pPr/>
      <w:r>
        <w:rPr>
          <w:lang w:val="id_ID" w:bidi="id_ID"/>
        </w:rPr>
      </w:r>
      <w:r>
        <w:rPr>
          <w:lang w:val="id_ID" w:bidi="id_ID"/>
        </w:rPr>
        <w:t>Hentikan sejenak peragaannya. Tanyakan kepada para murid, "Apa yang kalian rasakan atau pikirkan?" Orang itu mungkin menjawab dengan mengatakan hal-hal seperti, "Bingung," atau "Terkejut, karena Yesus biasanya lebih lembut," atau "Bingung karena Yesus tahu bahwa saat itu bukan musim buah ara," atau "Tertarik dengan apa yang Yesus coba katakan kepada kita." Lanjutkan peragaannya.</w:t>
      </w:r>
    </w:p>
    <w:p>
      <w:pPr/>
      <w:r>
        <w:rPr>
          <w:lang w:val="id_ID" w:bidi="id_ID"/>
        </w:rPr>
      </w:r>
      <w:r>
        <w:rPr>
          <w:lang w:val="id_ID" w:bidi="id_ID"/>
        </w:rPr>
        <w:t>Yesus dan para murid-Nya berjalan ke Yerusalem dan langsung menuju pelataran Bait Suci. Yesus berjalan ke pelataran Bait Suci, dan Yesus mulai membalikkan meja-meja dan memaksa orang-orang meninggalkan pelataran itu. Dia menghenikan banyak orang yang berjalan melintasi pelataran sambil membawa wadah. Dia berkata, "Kitab Suci mengatakan, Bait Suci-Ku akan menjadi rumah doa bagi semua bangsa, tetapi kamu telah membuatnya menjadi sarang pencuri.'"</w:t>
      </w:r>
    </w:p>
    <w:p>
      <w:pPr/>
      <w:r>
        <w:rPr>
          <w:lang w:val="id_ID" w:bidi="id_ID"/>
        </w:rPr>
      </w:r>
      <w:r>
        <w:rPr>
          <w:lang w:val="id_ID" w:bidi="id_ID"/>
        </w:rPr>
        <w:t>Hentikan sejenak peragaannya. Tanyakan kepada para murid, "Apa yang kalian rasakan atau pikirkan?" Orang itu mungkin menjawab dengan mengatakan hal-hal seperti, "Sangat bingung." Yesus belum pernah sekeras ini," atau "Memalukan," atau "Senang karena Yesus akhirnya melakukan sesuatu yang umum!" Tanyakan kepada orang yang memerankan Yesus bagaimana perasaannya. Orang itu mungkin menjawab dengan mengatakan hal-hal seperti, "Kecewa karena orang-orang tidak menghormati Bapa-Ku seperti ini," atau "Sedih karena orang-orang bukan Yahudi yang tidak dapat beribadah di sini," atau "Sedih karena orang-orang Israel seperti ini." Tanyakan kepada orang-orang bagaimana perasaan mereka. Orang itu mungkin akan memberi jawaban seperti, "Terkejut," atau "Marah-Dia mengacaukan bisnis kami dan Dia tidak berhak untuk berbuat itu," atau "Tertarik dengan orang ini yang sepertinya peduli kepada orang=orang non Yahudi." Lanjutkan peragaannya.</w:t>
      </w:r>
    </w:p>
    <w:p>
      <w:pPr/>
      <w:r>
        <w:rPr>
          <w:lang w:val="id_ID" w:bidi="id_ID"/>
        </w:rPr>
      </w:r>
      <w:r>
        <w:rPr>
          <w:lang w:val="id_ID" w:bidi="id_ID"/>
        </w:rPr>
        <w:t>Para pemimpin agama berbicara tentang bagaimana dapat membunuh Yesus. Tetapi sebagian besar orang di Yerusalem menyukai pengajaran Yesus. Para pemimpin agama takut kepada Yesus.</w:t>
      </w:r>
    </w:p>
    <w:p>
      <w:pPr/>
      <w:r>
        <w:rPr>
          <w:lang w:val="id_ID" w:bidi="id_ID"/>
        </w:rPr>
      </w:r>
      <w:r>
        <w:rPr>
          <w:lang w:val="id_ID" w:bidi="id_ID"/>
        </w:rPr>
        <w:t>Hentikan sejenak peragaannya. Tanyakan kepada para pemimpin agama, "Apa yang kalian rasakan atau pikirkan?" Orang itu mungkin menjawab dengan mengatakan hal-hal seperti, "Marah karena banyak orang sangat menyukai Yesus," atau "Cemburu," atau "Takut kepada Yesus karena Dia sangat berkuasa." Lanjutkan peragaannya.</w:t>
      </w:r>
    </w:p>
    <w:p>
      <w:pPr/>
      <w:r>
        <w:rPr>
          <w:lang w:val="id_ID" w:bidi="id_ID"/>
        </w:rPr>
      </w:r>
      <w:r>
        <w:rPr>
          <w:lang w:val="id_ID" w:bidi="id_ID"/>
        </w:rPr>
        <w:t>Malam itu Yesus dan para murid-Nya meninggalkan Bait Suci dan berjalan kembali ke Betania untuk bermalam. Mereka tidur di Betania, dan kemudian kembali ke Yerusalem keesokan harinya. Mereka melewati pohon ara itu lagi. Kali ini, pohon itu layu dari akar ke atas. Petrus menunjukkan kepada Yesus pohon yang sudah mati itu. Yesus mengajar para murid-Nya. Dia menarik perhatian mereka dengan berkata, "Sesungguhnya Aku berkata kepadamu." Dia mengingatkan mereka bahwa mereka dapat mengatakan kepada gunung untuk bangkit serta melemparkan dirinya ke laut dan itu akan terjadi. Namun, mereka harus percaya dan tidak ragu bahwa hal itu benar-benar akan terjadi. Dia berkata lagi dengan sederhana, "Kamu dapat berdoa tentang apa pun dan jika kamu percaya bahwa kamu menerimanya, kamu akan menerimanya." Kemudian Dia mengatakan kepada mereka bahwa hati mereka harus murni agar hal itu terjadi. Sebelum mereka berdoa kepada Allah, mereka harus mengampuni siapa pun yang belum mereka ampuni. Lalu Allah akan mengampuni mereka juga.</w:t>
      </w:r>
    </w:p>
    <w:p>
      <w:pPr/>
      <w:r>
        <w:rPr>
          <w:lang w:val="id_ID" w:bidi="id_ID"/>
        </w:rPr>
      </w:r>
      <w:r>
        <w:rPr>
          <w:lang w:val="id_ID" w:bidi="id_ID"/>
        </w:rPr>
        <w:t>Hentikan sejenak peragaannya. Tanyakan kepada para murid, "Apa yang kalian rasakan atau pikirkan?" Orang itu mungkin menjawab dengan mengatakan hal-hal seperti, "Bingung," atau "Takut, karena tampaknya sulit untuk memiliki iman sebesar itu," atau "Bersemangat karena kuasa sebesar itu adalah mungkin"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satu versi audio dari Markus 11:12–26 dalam terjemahan yang paling mudah dipahami. </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Yesus dan para </w:t>
      </w:r>
      <w:r>
        <w:rPr>
          <w:b/>
          <w:lang w:val="id_ID" w:bidi="id_ID"/>
        </w:rPr>
        <w:t>murid-Nya</w:t>
      </w:r>
      <w:r>
        <w:rPr>
          <w:lang w:val="id_ID" w:bidi="id_ID"/>
        </w:rPr>
        <w:t xml:space="preserve"> meninggalkan </w:t>
      </w:r>
      <w:r>
        <w:rPr>
          <w:b/>
          <w:lang w:val="id_ID" w:bidi="id_ID"/>
        </w:rPr>
        <w:t>Betania</w:t>
      </w:r>
      <w:r>
        <w:rPr>
          <w:lang w:val="id_ID" w:bidi="id_ID"/>
        </w:rPr>
        <w:t xml:space="preserve"> untuk pergi ke </w:t>
      </w:r>
      <w:r>
        <w:rPr>
          <w:b/>
          <w:lang w:val="id_ID" w:bidi="id_ID"/>
        </w:rPr>
        <w:t>Yerusalem</w:t>
      </w:r>
      <w:r>
        <w:rPr>
          <w:lang w:val="id_ID" w:bidi="id_ID"/>
        </w:rPr>
        <w:t xml:space="preserve"> keesokan harinya. Betania adalah satu desa sekitar 3 kilometer dari Yerusalem, di Bukit Zaitun. Yesus dan para murid-Nya menghabiskan malam di sana ketika mereka sedang mengunjungi Yerusalem. Yerusalem adalah ibu kota orang Yahudi dan tempat di mana Bait Suci berada. </w:t>
      </w:r>
      <w:r>
        <w:rPr>
          <w:b/>
          <w:lang w:val="id_ID" w:bidi="id_ID"/>
        </w:rPr>
        <w:t>Bait Suci</w:t>
      </w:r>
      <w:r>
        <w:rPr>
          <w:lang w:val="id_ID" w:bidi="id_ID"/>
        </w:rPr>
        <w:t xml:space="preserve"> adalah tempat di mana orang-orang Yahudi menyembah Allah dan memberikan kurban kepada-Nya. Gunakan kata yang sama untuk murid-murid, Yerusalem, dan Bait Suci yang telah Anda gunakan di seluruh kitab Markus. Untuk informasi lebih lanjut tentang </w:t>
      </w:r>
      <w:hyperlink r:id="rId100">
        <w:r>
          <w:rPr>
            <w:lang w:val="id_ID" w:bidi="id_ID"/>
          </w:rPr>
          <w:rPr>
            <w:color w:val="0000EE"/>
            <w:u w:val="single"/>
          </w:rPr>
          <w:t>murid-murid</w:t>
        </w:r>
      </w:hyperlink>
      <w:r>
        <w:rPr>
          <w:lang w:val="id_ID" w:bidi="id_ID"/>
        </w:rPr>
        <w:t xml:space="preserve">, </w:t>
      </w:r>
      <w:hyperlink r:id="rId213">
        <w:r>
          <w:rPr>
            <w:lang w:val="id_ID" w:bidi="id_ID"/>
          </w:rPr>
          <w:rPr>
            <w:color w:val="0000EE"/>
            <w:u w:val="single"/>
          </w:rPr>
          <w:t>Yerusalem</w:t>
        </w:r>
      </w:hyperlink>
      <w:r>
        <w:rPr>
          <w:lang w:val="id_ID" w:bidi="id_ID"/>
        </w:rPr>
        <w:t xml:space="preserve">, dan </w:t>
      </w:r>
      <w:hyperlink r:id="rId116">
        <w:r>
          <w:rPr>
            <w:lang w:val="id_ID" w:bidi="id_ID"/>
          </w:rPr>
          <w:rPr>
            <w:color w:val="0000EE"/>
            <w:u w:val="single"/>
          </w:rPr>
          <w:t>Bait Suci</w:t>
        </w:r>
      </w:hyperlink>
      <w:r>
        <w:rPr>
          <w:lang w:val="id_ID" w:bidi="id_ID"/>
        </w:rPr>
        <w:t>, lihat Daftar Kata Utama.</w:t>
      </w:r>
    </w:p>
    <w:p>
      <w:pPr/>
      <w:r>
        <w:rPr>
          <w:lang w:val="id_ID" w:bidi="id_ID"/>
        </w:rPr>
      </w:r>
      <w:r>
        <w:rPr>
          <w:lang w:val="id_ID" w:bidi="id_ID"/>
        </w:rPr>
        <w:t>Berhenti dan lihat peta daerah Yerusalem yang mencakup Betania di Bukit Zaitun, dalam satu kelompok. Hentikan sejenak audio ini di sini.</w:t>
      </w:r>
    </w:p>
    <w:p>
      <w:pPr/>
      <w:r>
        <w:rPr>
          <w:lang w:val="id_ID" w:bidi="id_ID"/>
        </w:rPr>
      </w:r>
      <w:r>
        <w:rPr>
          <w:lang w:val="id_ID" w:bidi="id_ID"/>
        </w:rPr>
        <w:t xml:space="preserve">Mereka melewati satu </w:t>
      </w:r>
      <w:r>
        <w:rPr>
          <w:b/>
          <w:lang w:val="id_ID" w:bidi="id_ID"/>
        </w:rPr>
        <w:t>pohon ara</w:t>
      </w:r>
      <w:r>
        <w:rPr>
          <w:lang w:val="id_ID" w:bidi="id_ID"/>
        </w:rPr>
        <w:t xml:space="preserve"> yang penuh daun. Pohon ara adalah sejenis tanaman buah yang tumbuh di Israel. Pohon ini dapat tumbuh hingga setinggi 10 meter dan diameter batangnya dapat mencapai 1 meter. Daun-daun muncul pada bulan April atau Mei, dan buah biasanya matang pada bulan Juni, sehingga dalam kisah ini, karena mungkin terjadi sekitar bulan April, seharusnya sudah ada beberapa buah ara kecil yang belum matang di pohon itu.</w:t>
      </w:r>
    </w:p>
    <w:p>
      <w:pPr/>
      <w:r>
        <w:rPr>
          <w:lang w:val="id_ID" w:bidi="id_ID"/>
        </w:rPr>
      </w:r>
      <w:r>
        <w:rPr>
          <w:lang w:val="id_ID" w:bidi="id_ID"/>
        </w:rPr>
        <w:t xml:space="preserve">Berhenti di sini dan lihatlah kembali foto pohon ara. Diskusikan dalam satu kelompok kata atau frasa apa yang akan Anda gunakan untuk </w:t>
      </w:r>
      <w:r>
        <w:rPr>
          <w:b/>
          <w:lang w:val="id_ID" w:bidi="id_ID"/>
        </w:rPr>
        <w:t>pohon ara</w:t>
      </w:r>
      <w:r>
        <w:rPr>
          <w:lang w:val="id_ID" w:bidi="id_ID"/>
        </w:rPr>
        <w:t xml:space="preserve">. Apakah Anda memiliki buah ara dalam budaya Anda, atau ada buah yang berbeda untuk digunakan yang tumbuh di pohon? Lihat </w:t>
      </w:r>
      <w:hyperlink r:id="rId351">
        <w:r>
          <w:rPr>
            <w:lang w:val="id_ID" w:bidi="id_ID"/>
          </w:rPr>
          <w:rPr>
            <w:color w:val="0000EE"/>
            <w:u w:val="single"/>
          </w:rPr>
          <w:t>kata pohon</w:t>
        </w:r>
      </w:hyperlink>
      <w:r>
        <w:rPr>
          <w:lang w:val="id_ID" w:bidi="id_ID"/>
        </w:rPr>
        <w:t xml:space="preserve"> ara di Daftar Kata Utama untuk informasi lebih lanjut. Hentikan sejenak audio ini di sini.</w:t>
      </w:r>
    </w:p>
    <w:p>
      <w:pPr/>
      <w:r>
        <w:rPr>
          <w:lang w:val="id_ID" w:bidi="id_ID"/>
        </w:rPr>
      </w:r>
      <w:r>
        <w:rPr>
          <w:lang w:val="id_ID" w:bidi="id_ID"/>
        </w:rPr>
        <w:t xml:space="preserve">Yesus dan para murid-Nya tiba di pelataran luar Bait Suci. Banyak orang di sana sedang membeli dan menjual barang yang dipakai untuk mempersembahkan kurban. Kurban </w:t>
      </w:r>
      <w:r>
        <w:rPr>
          <w:b/>
          <w:lang w:val="id_ID" w:bidi="id_ID"/>
        </w:rPr>
        <w:t>adalah sesuatu yang dipersembahkan kepada Allah untuk bersyukur kepada-Nya atau memohon pengampunan dari-Nya. Kurban bisa jadi suatu kurban darah yang meliputi pembunuhan dan pembakaran seekor hewan, atau kurban tanpa darah yaitu memberikan kemenyan atau biji-bijian kepada Allah.</w:t>
      </w:r>
    </w:p>
    <w:p>
      <w:pPr/>
      <w:r>
        <w:rPr>
          <w:lang w:val="id_ID" w:bidi="id_ID"/>
        </w:rPr>
      </w:r>
      <w:r>
        <w:rPr>
          <w:lang w:val="id_ID" w:bidi="id_ID"/>
        </w:rPr>
        <w:t xml:space="preserve">Berhenti di sini dan diskusikan kata apa yang akan Anda gunakan untuk </w:t>
      </w:r>
      <w:r>
        <w:rPr>
          <w:b/>
          <w:lang w:val="id_ID" w:bidi="id_ID"/>
        </w:rPr>
        <w:t>kurban</w:t>
      </w:r>
      <w:r>
        <w:rPr>
          <w:lang w:val="id_ID" w:bidi="id_ID"/>
        </w:rPr>
        <w:t xml:space="preserve">. Untuk keterangan lebih lanjut tentang </w:t>
      </w:r>
      <w:hyperlink r:id="rId80">
        <w:r>
          <w:rPr>
            <w:lang w:val="id_ID" w:bidi="id_ID"/>
          </w:rPr>
          <w:rPr>
            <w:color w:val="0000EE"/>
            <w:u w:val="single"/>
          </w:rPr>
          <w:t>kurban</w:t>
        </w:r>
      </w:hyperlink>
      <w:r>
        <w:rPr>
          <w:lang w:val="id_ID" w:bidi="id_ID"/>
        </w:rPr>
        <w:t>, lihat Daftar Kata Utama. Hentikan sejenak audio ini di sini.</w:t>
      </w:r>
    </w:p>
    <w:p>
      <w:pPr/>
      <w:r>
        <w:rPr>
          <w:lang w:val="id_ID" w:bidi="id_ID"/>
        </w:rPr>
      </w:r>
      <w:r>
        <w:rPr>
          <w:lang w:val="id_ID" w:bidi="id_ID"/>
        </w:rPr>
        <w:t>Yesus membalikkan meja</w:t>
      </w:r>
      <w:r>
        <w:rPr>
          <w:b/>
          <w:lang w:val="id_ID" w:bidi="id_ID"/>
        </w:rPr>
        <w:t xml:space="preserve"> para penukar uang</w:t>
      </w:r>
      <w:r>
        <w:rPr>
          <w:lang w:val="id_ID" w:bidi="id_ID"/>
        </w:rPr>
        <w:t xml:space="preserve"> dan kursi orang-orang yang menjual merpati. Para penukar uang adalah orang-orang yang menukar koin Romawi modern dengan koin tua di Bait Suci Yahudi. Orang-orang menggunakan koin tua ini untuk membayar pajak mereka untuk Bait Suci. </w:t>
      </w:r>
      <w:r>
        <w:rPr>
          <w:b/>
          <w:lang w:val="id_ID" w:bidi="id_ID"/>
        </w:rPr>
        <w:t>Merpati</w:t>
      </w:r>
      <w:r>
        <w:rPr>
          <w:lang w:val="id_ID" w:bidi="id_ID"/>
        </w:rPr>
        <w:t xml:space="preserve"> adalah burung biasa yang panjangnya 18 sampai 24 cm. Ada berbagai jenis merpati, tetapi orang-orang Yahudi yang miskin sering menggunakannya sebagai kurban karena lebih murah daripada hewan lain. Gunakan kata yang sama yang telah Anda gunakan untuk merpati di bagian-bagian sebelumnya. Untuk informasi lebih lanjut tentang </w:t>
      </w:r>
      <w:hyperlink r:id="rId352">
        <w:r>
          <w:rPr>
            <w:lang w:val="id_ID" w:bidi="id_ID"/>
          </w:rPr>
          <w:rPr>
            <w:color w:val="0000EE"/>
            <w:u w:val="single"/>
          </w:rPr>
          <w:t>merpati</w:t>
        </w:r>
      </w:hyperlink>
      <w:r>
        <w:rPr>
          <w:lang w:val="id_ID" w:bidi="id_ID"/>
        </w:rPr>
        <w:t>, lihat Daftar Kata Utama.</w:t>
      </w:r>
    </w:p>
    <w:p>
      <w:pPr/>
      <w:r>
        <w:rPr>
          <w:lang w:val="id_ID" w:bidi="id_ID"/>
        </w:rPr>
      </w:r>
      <w:r>
        <w:rPr>
          <w:lang w:val="id_ID" w:bidi="id_ID"/>
        </w:rPr>
        <w:t>Berhenti di sini dan tunjukkan kepada tim penerjemah Anda sebuah foto merpati. Hentikan sejenak audio ini di sini.</w:t>
      </w:r>
    </w:p>
    <w:p>
      <w:pPr/>
      <w:r>
        <w:rPr>
          <w:lang w:val="id_ID" w:bidi="id_ID"/>
        </w:rPr>
      </w:r>
      <w:r>
        <w:rPr>
          <w:lang w:val="id_ID" w:bidi="id_ID"/>
        </w:rPr>
        <w:t xml:space="preserve">Yesus berkata bahwa "Sudah tertulis bahwa rumah-Ku akan disebut rumah doa bagi semua bangsa." Rumah </w:t>
      </w:r>
      <w:r>
        <w:rPr>
          <w:b/>
          <w:lang w:val="id_ID" w:bidi="id_ID"/>
        </w:rPr>
        <w:t>Doa adalah tempat</w:t>
      </w:r>
      <w:r>
        <w:rPr>
          <w:lang w:val="id_ID" w:bidi="id_ID"/>
        </w:rPr>
        <w:t xml:space="preserve"> ibadah dan tempat di mana umat berbicara kepada Allah. </w:t>
      </w:r>
      <w:r>
        <w:rPr>
          <w:b/>
          <w:lang w:val="id_ID" w:bidi="id_ID"/>
        </w:rPr>
        <w:t>Semua bangsa</w:t>
      </w:r>
      <w:r>
        <w:rPr>
          <w:lang w:val="id_ID" w:bidi="id_ID"/>
        </w:rPr>
        <w:t xml:space="preserve"> berarti semua kelompok etnis.</w:t>
      </w:r>
    </w:p>
    <w:p>
      <w:pPr/>
      <w:r>
        <w:rPr>
          <w:lang w:val="id_ID" w:bidi="id_ID"/>
        </w:rPr>
      </w:r>
      <w:r>
        <w:rPr>
          <w:lang w:val="id_ID" w:bidi="id_ID"/>
        </w:rPr>
        <w:t xml:space="preserve">Berhenti di sini dan diskusikan dalam satu kelompok kata atau frasa apa yang akan Anda gunakan untuk </w:t>
      </w:r>
      <w:r>
        <w:rPr>
          <w:b/>
          <w:lang w:val="id_ID" w:bidi="id_ID"/>
        </w:rPr>
        <w:t>bangsa</w:t>
      </w:r>
      <w:r>
        <w:rPr>
          <w:lang w:val="id_ID" w:bidi="id_ID"/>
        </w:rPr>
        <w:t xml:space="preserve">. Lihat kata </w:t>
      </w:r>
      <w:hyperlink r:id="rId353">
        <w:r>
          <w:rPr>
            <w:lang w:val="id_ID" w:bidi="id_ID"/>
          </w:rPr>
          <w:rPr>
            <w:color w:val="0000EE"/>
            <w:u w:val="single"/>
          </w:rPr>
          <w:t>bangsa</w:t>
        </w:r>
      </w:hyperlink>
      <w:r>
        <w:rPr>
          <w:lang w:val="id_ID" w:bidi="id_ID"/>
        </w:rPr>
        <w:t xml:space="preserve"> di Daftar Kata Utama untuk informasi lebih lanjut. Hentikan sejenak audio ini di sini.</w:t>
      </w:r>
    </w:p>
    <w:p>
      <w:pPr/>
      <w:r>
        <w:rPr>
          <w:lang w:val="id_ID" w:bidi="id_ID"/>
        </w:rPr>
      </w:r>
      <w:r>
        <w:rPr>
          <w:lang w:val="id_ID" w:bidi="id_ID"/>
        </w:rPr>
        <w:t xml:space="preserve">Yesus mengatakan bahwa orang-orang telah mengubah Bait Suci menjadi </w:t>
      </w:r>
      <w:r>
        <w:rPr>
          <w:b/>
          <w:lang w:val="id_ID" w:bidi="id_ID"/>
        </w:rPr>
        <w:t>sarang para pencuri</w:t>
      </w:r>
      <w:r>
        <w:rPr>
          <w:lang w:val="id_ID" w:bidi="id_ID"/>
        </w:rPr>
        <w:t>, yang berarti sebuah gua atau tempat bagi banyak orang yang tidak benar untuk bersembunyi. Orang-orang yang tidak benar adalah orang-orang yang mengambil milik orang lain dengan paksa.</w:t>
      </w:r>
    </w:p>
    <w:p>
      <w:pPr/>
      <w:r>
        <w:rPr>
          <w:lang w:val="id_ID" w:bidi="id_ID"/>
        </w:rPr>
      </w:r>
      <w:r>
        <w:rPr>
          <w:lang w:val="id_ID" w:bidi="id_ID"/>
        </w:rPr>
        <w:t xml:space="preserve"> </w:t>
      </w:r>
      <w:r>
        <w:rPr>
          <w:b/>
          <w:lang w:val="id_ID" w:bidi="id_ID"/>
        </w:rPr>
        <w:t>imam-imam utama</w:t>
      </w:r>
      <w:r>
        <w:rPr>
          <w:lang w:val="id_ID" w:bidi="id_ID"/>
        </w:rPr>
        <w:t xml:space="preserve"> dan </w:t>
      </w:r>
      <w:r>
        <w:rPr>
          <w:b/>
          <w:lang w:val="id_ID" w:bidi="id_ID"/>
        </w:rPr>
        <w:t>guru-guru hukum agama</w:t>
      </w:r>
      <w:r>
        <w:rPr>
          <w:lang w:val="id_ID" w:bidi="id_ID"/>
        </w:rPr>
        <w:t xml:space="preserve"> berkumpul untuk berbicara tentang membunuh Yesus. Gunakan kata yang sama untuk imam-imam utama dan guru-guru hukum agama yang telah Anda gunakan di kisah-kisah sebelumnya dalam Markus. Untuk informasi lebih lanjut tentang </w:t>
      </w:r>
      <w:hyperlink r:id="rId79">
        <w:r>
          <w:rPr>
            <w:lang w:val="id_ID" w:bidi="id_ID"/>
          </w:rPr>
          <w:rPr>
            <w:color w:val="0000EE"/>
            <w:u w:val="single"/>
          </w:rPr>
          <w:t>imam-imam</w:t>
        </w:r>
      </w:hyperlink>
      <w:r>
        <w:rPr>
          <w:lang w:val="id_ID" w:bidi="id_ID"/>
        </w:rPr>
        <w:t xml:space="preserve"> dan </w:t>
      </w:r>
      <w:hyperlink r:id="rId51">
        <w:r>
          <w:rPr>
            <w:lang w:val="id_ID" w:bidi="id_ID"/>
          </w:rPr>
          <w:rPr>
            <w:color w:val="0000EE"/>
            <w:u w:val="single"/>
          </w:rPr>
          <w:t>guru-guru hukum Taurat</w:t>
        </w:r>
      </w:hyperlink>
      <w:r>
        <w:rPr>
          <w:lang w:val="id_ID" w:bidi="id_ID"/>
        </w:rPr>
        <w:t>, lihatlah Daftar Kata Utama.</w:t>
      </w:r>
    </w:p>
    <w:p>
      <w:pPr/>
      <w:r>
        <w:rPr>
          <w:lang w:val="id_ID" w:bidi="id_ID"/>
        </w:rPr>
      </w:r>
      <w:r>
        <w:rPr>
          <w:lang w:val="id_ID" w:bidi="id_ID"/>
        </w:rPr>
        <w:t xml:space="preserve">Keesokan harinya, para murid dan Yesus melewati pohon ara itu dan Petrus berkata, "Lihat, </w:t>
      </w:r>
      <w:r>
        <w:rPr>
          <w:b/>
          <w:lang w:val="id_ID" w:bidi="id_ID"/>
        </w:rPr>
        <w:t>Rabi</w:t>
      </w:r>
      <w:r>
        <w:rPr>
          <w:lang w:val="id_ID" w:bidi="id_ID"/>
        </w:rPr>
        <w:t xml:space="preserve">!" Pohon yang Engkau </w:t>
      </w:r>
      <w:r>
        <w:rPr>
          <w:b/>
          <w:lang w:val="id_ID" w:bidi="id_ID"/>
        </w:rPr>
        <w:t>kutuk</w:t>
      </w:r>
      <w:r>
        <w:rPr>
          <w:lang w:val="id_ID" w:bidi="id_ID"/>
        </w:rPr>
        <w:t xml:space="preserve"> sehari sebelumnya telah mati!" Rabi adalah istilah yang penghormatan bagi seseorang yang mengajarkan hal-hal dari Allah dan memiliki murid-murid. Kutukan berarti hukuman, atau berarti sesuatu yang buruk mungkin terjadi. Kutukan seharusnya tidak menyiratkan kata-kata ajaib. Anda mungkin perlu mengatakan sesuatu seperti "Pohon yang Engkau hukum dengan perkataan-Mu." Gunakan kata yang sama untuk Rabi yang telah Anda gunakan di seluruh Markus. Untuk informasi lebih lanjut tentang </w:t>
      </w:r>
      <w:hyperlink r:id="rId286">
        <w:r>
          <w:rPr>
            <w:lang w:val="id_ID" w:bidi="id_ID"/>
          </w:rPr>
          <w:rPr>
            <w:color w:val="0000EE"/>
            <w:u w:val="single"/>
          </w:rPr>
          <w:t>rabi</w:t>
        </w:r>
      </w:hyperlink>
      <w:r>
        <w:rPr>
          <w:lang w:val="id_ID" w:bidi="id_ID"/>
        </w:rPr>
        <w:t>, lihat Daftar Kata Utama.</w:t>
      </w:r>
    </w:p>
    <w:p>
      <w:pPr/>
      <w:r>
        <w:rPr>
          <w:lang w:val="id_ID" w:bidi="id_ID"/>
        </w:rPr>
      </w:r>
      <w:r>
        <w:rPr>
          <w:lang w:val="id_ID" w:bidi="id_ID"/>
        </w:rPr>
        <w:t xml:space="preserve">Berhenti di sini dan diskusikan dalam satu kelompok kata atau frasa apa yang akan Anda gunakan untuk </w:t>
      </w:r>
      <w:r>
        <w:rPr>
          <w:b/>
          <w:lang w:val="id_ID" w:bidi="id_ID"/>
        </w:rPr>
        <w:t>terkutuk</w:t>
      </w:r>
      <w:r>
        <w:rPr>
          <w:lang w:val="id_ID" w:bidi="id_ID"/>
        </w:rPr>
        <w:t xml:space="preserve">. Lihat kata </w:t>
      </w:r>
      <w:hyperlink r:id="rId354">
        <w:r>
          <w:rPr>
            <w:lang w:val="id_ID" w:bidi="id_ID"/>
          </w:rPr>
          <w:rPr>
            <w:color w:val="0000EE"/>
            <w:u w:val="single"/>
          </w:rPr>
          <w:t>kutuk</w:t>
        </w:r>
      </w:hyperlink>
      <w:r>
        <w:rPr>
          <w:lang w:val="id_ID" w:bidi="id_ID"/>
        </w:rPr>
        <w:t xml:space="preserve"> dalam Daftar Kata Utama untuk informasi lebih lanjut. Hentikan sejenak audio ini di sini.</w:t>
      </w:r>
    </w:p>
    <w:p>
      <w:pPr/>
      <w:r>
        <w:rPr>
          <w:lang w:val="id_ID" w:bidi="id_ID"/>
        </w:rPr>
      </w:r>
      <w:r>
        <w:rPr>
          <w:lang w:val="id_ID" w:bidi="id_ID"/>
        </w:rPr>
        <w:t xml:space="preserve">Yesus mengatakan kepada para murid-Nya, </w:t>
      </w:r>
      <w:r>
        <w:rPr>
          <w:b/>
          <w:lang w:val="id_ID" w:bidi="id_ID"/>
        </w:rPr>
        <w:t>"Percayalah</w:t>
      </w:r>
      <w:r>
        <w:rPr>
          <w:lang w:val="id_ID" w:bidi="id_ID"/>
        </w:rPr>
        <w:t xml:space="preserve"> kepada Allah." Gunakan kata yang sama untuk iman yang telah Anda gunakan di bagian-bagian sebelumnya dalam Markus. Ingatlah bahwa iman berarti keyakinan atau kepercayaan kepada seseorang. Untuk informasi lebih lanjut tentang </w:t>
      </w:r>
      <w:hyperlink r:id="rId90">
        <w:r>
          <w:rPr>
            <w:lang w:val="id_ID" w:bidi="id_ID"/>
          </w:rPr>
          <w:rPr>
            <w:color w:val="0000EE"/>
            <w:u w:val="single"/>
          </w:rPr>
          <w:t>iman</w:t>
        </w:r>
      </w:hyperlink>
      <w:r>
        <w:rPr>
          <w:lang w:val="id_ID" w:bidi="id_ID"/>
        </w:rPr>
        <w:t>, lihat Daftar Kata Utama.</w:t>
      </w:r>
    </w:p>
    <w:p>
      <w:pPr/>
      <w:r>
        <w:rPr>
          <w:lang w:val="id_ID" w:bidi="id_ID"/>
        </w:rPr>
      </w:r>
      <w:r>
        <w:rPr>
          <w:lang w:val="id_ID" w:bidi="id_ID"/>
        </w:rPr>
        <w:t xml:space="preserve">Yesus mengatakan mereka dapat </w:t>
      </w:r>
      <w:r>
        <w:rPr>
          <w:b/>
          <w:lang w:val="id_ID" w:bidi="id_ID"/>
        </w:rPr>
        <w:t>berdoa</w:t>
      </w:r>
      <w:r>
        <w:rPr>
          <w:lang w:val="id_ID" w:bidi="id_ID"/>
        </w:rPr>
        <w:t xml:space="preserve"> untuk apa pun. </w:t>
      </w:r>
      <w:hyperlink r:id="rId69">
        <w:r>
          <w:rPr>
            <w:lang w:val="id_ID" w:bidi="id_ID"/>
          </w:rPr>
          <w:rPr>
            <w:color w:val="0000EE"/>
            <w:u w:val="single"/>
          </w:rPr>
          <w:t>Doa</w:t>
        </w:r>
      </w:hyperlink>
      <w:r>
        <w:rPr>
          <w:lang w:val="id_ID" w:bidi="id_ID"/>
        </w:rPr>
        <w:t xml:space="preserve"> dalam Perjanjian Baru mengacu pada hal berkomunikasi dengan Allah. Pastikan bahwa kata yang Anda gunakan di sini tidak mengacu pada komunikasi ritualistik saja, melainkan sesuatu yang lebih bersifat pribadi.</w:t>
      </w:r>
    </w:p>
    <w:p>
      <w:pPr/>
      <w:r>
        <w:rPr>
          <w:lang w:val="id_ID" w:bidi="id_ID"/>
        </w:rPr>
      </w:r>
      <w:r>
        <w:rPr>
          <w:lang w:val="id_ID" w:bidi="id_ID"/>
        </w:rPr>
        <w:t>Berhenti di sini dan diskusikan pertanyaan ini sebagai satu kelompok: Bagaimana orang-orang dalam budaya Anda berbicara dengan Allah? Kata-kata apa yang Anda gunakan untuk menggambarkan hal berbicara dengan Allah? Bagaimana mungkin Anda berbicara dengan Allah dalam satu cara yang bersifat pribadi? Hentikan sejenak audio ini di sini.</w:t>
      </w:r>
    </w:p>
    <w:p>
      <w:pPr/>
      <w:r>
        <w:rPr>
          <w:lang w:val="id_ID" w:bidi="id_ID"/>
        </w:rPr>
      </w:r>
      <w:r>
        <w:rPr>
          <w:lang w:val="id_ID" w:bidi="id_ID"/>
        </w:rPr>
        <w:t xml:space="preserve">Yesus mengatakan kepada para murid-Nya bahwa mereka </w:t>
      </w:r>
      <w:r>
        <w:rPr>
          <w:b/>
          <w:lang w:val="id_ID" w:bidi="id_ID"/>
        </w:rPr>
        <w:t>harus</w:t>
      </w:r>
      <w:r>
        <w:rPr>
          <w:lang w:val="id_ID" w:bidi="id_ID"/>
        </w:rPr>
        <w:t xml:space="preserve"> mengampuni siapa pun yang belum diampuni sebelum mereka berdoa kepada Allah. Ingatlah bahwa dalam pengampunan, orang yang disakiti mengesampingkan haknya dan tidak menghukum orang lain meski ia pantas melakukannya. Dia tidak berusaha untuk membalas dendam. Jika orang lain bertobat dari perbuatannya, atau berusaha untuk tidak melakukannya, serta menerima pengampunan, hubungan antara keduanya dipulihkan dan kesalahannya dihapuskan. Gunakan kata yang sama untuk mengampuni yang telah Anda gunakan dalam kisah-kisah sebelumnya. Lihat Daftar Kata Utama untuk informasi lebih lanjut tentang </w:t>
      </w:r>
      <w:hyperlink r:id="rId23">
        <w:r>
          <w:rPr>
            <w:lang w:val="id_ID" w:bidi="id_ID"/>
          </w:rPr>
          <w:rPr>
            <w:color w:val="0000EE"/>
            <w:u w:val="single"/>
          </w:rPr>
          <w:t>pengampunan</w:t>
        </w:r>
      </w:hyperlink>
      <w:r>
        <w:rPr>
          <w:lang w:val="id_ID" w:bidi="id_ID"/>
        </w:rPr>
        <w:t>.</w:t>
      </w:r>
    </w:p>
    <w:p>
      <w:pPr/>
      <w:r>
        <w:rPr>
          <w:lang w:val="id_ID" w:bidi="id_ID"/>
        </w:rPr>
      </w:r>
      <w:r>
        <w:rPr>
          <w:lang w:val="id_ID" w:bidi="id_ID"/>
        </w:rPr>
        <w:t xml:space="preserve">Yesus mengatakan jika mereka mengampuni orang lain, Allah Bapa mereka di </w:t>
      </w:r>
      <w:r>
        <w:rPr>
          <w:b/>
          <w:lang w:val="id_ID" w:bidi="id_ID"/>
        </w:rPr>
        <w:t>surga</w:t>
      </w:r>
      <w:r>
        <w:rPr>
          <w:lang w:val="id_ID" w:bidi="id_ID"/>
        </w:rPr>
        <w:t xml:space="preserve"> akan mengampuni dosa </w:t>
      </w:r>
      <w:r>
        <w:rPr>
          <w:b/>
          <w:lang w:val="id_ID" w:bidi="id_ID"/>
        </w:rPr>
        <w:t>mereka</w:t>
      </w:r>
      <w:r>
        <w:rPr>
          <w:lang w:val="id_ID" w:bidi="id_ID"/>
        </w:rPr>
        <w:t xml:space="preserve"> juga. Surga merujuk kepada tempat di mana Allah dan para malaikat-Nya tinggal. Dosa adalah ketidaktaatan terhadap Allah. Gunakan kata yang sama untuk surga dan dosa yang telah Anda gunakan di bagian-bagian sebelumnya dalam Markus. Untuk informasi lebih lanjut tentang </w:t>
      </w:r>
      <w:hyperlink r:id="rId26">
        <w:r>
          <w:rPr>
            <w:lang w:val="id_ID" w:bidi="id_ID"/>
          </w:rPr>
          <w:rPr>
            <w:color w:val="0000EE"/>
            <w:u w:val="single"/>
          </w:rPr>
          <w:t>surga</w:t>
        </w:r>
      </w:hyperlink>
      <w:r>
        <w:rPr>
          <w:lang w:val="id_ID" w:bidi="id_ID"/>
        </w:rPr>
        <w:t xml:space="preserve"> dan </w:t>
      </w:r>
      <w:hyperlink r:id="rId24">
        <w:r>
          <w:rPr>
            <w:lang w:val="id_ID" w:bidi="id_ID"/>
          </w:rPr>
          <w:rPr>
            <w:color w:val="0000EE"/>
            <w:u w:val="single"/>
          </w:rPr>
          <w:t>dosa</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11:12–26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55">
        <w:r>
          <w:rPr>
            <w:lang w:val="id_ID" w:bidi="id_ID"/>
          </w:rPr>
          <w:rPr>
            <w:color w:val="0000EE"/>
            <w:u w:val="single"/>
          </w:rPr>
          <w:t>Dengar dan Renungkan</w:t>
        </w:r>
      </w:hyperlink>
      <w:r>
        <w:rPr>
          <w:lang w:val="id_ID" w:bidi="id_ID"/>
        </w:rPr>
        <w:t xml:space="preserve"> (903 KB)</w:t>
      </w:r>
      <w:r>
        <w:rPr>
          <w:lang w:val="id_ID" w:bidi="id_ID"/>
        </w:rPr>
      </w:r>
    </w:p>
    <w:p>
      <w:pPr>
        <w:pStyle w:val="ListBullet"/>
        <w:spacing w:line="240" w:lineRule="auto"/>
        <w:ind w:left="720"/>
      </w:pPr>
      <w:r>
        <w:rPr>
          <w:lang w:val="id_ID" w:bidi="id_ID"/>
        </w:rPr>
      </w:r>
      <w:hyperlink r:id="rId356">
        <w:r>
          <w:rPr>
            <w:lang w:val="id_ID" w:bidi="id_ID"/>
          </w:rPr>
          <w:rPr>
            <w:color w:val="0000EE"/>
            <w:u w:val="single"/>
          </w:rPr>
          <w:t>Menyiapkan Panggung</w:t>
        </w:r>
      </w:hyperlink>
      <w:r>
        <w:rPr>
          <w:lang w:val="id_ID" w:bidi="id_ID"/>
        </w:rPr>
        <w:t xml:space="preserve"> (6.8 MB)</w:t>
      </w:r>
      <w:r>
        <w:rPr>
          <w:lang w:val="id_ID" w:bidi="id_ID"/>
        </w:rPr>
      </w:r>
    </w:p>
    <w:p>
      <w:pPr>
        <w:pStyle w:val="ListBullet"/>
        <w:spacing w:line="240" w:lineRule="auto"/>
        <w:ind w:left="720"/>
      </w:pPr>
      <w:r>
        <w:rPr>
          <w:lang w:val="id_ID" w:bidi="id_ID"/>
        </w:rPr>
      </w:r>
      <w:hyperlink r:id="rId357">
        <w:r>
          <w:rPr>
            <w:lang w:val="id_ID" w:bidi="id_ID"/>
          </w:rPr>
          <w:rPr>
            <w:color w:val="0000EE"/>
            <w:u w:val="single"/>
          </w:rPr>
          <w:t>Menjelaskan Adegan</w:t>
        </w:r>
      </w:hyperlink>
      <w:r>
        <w:rPr>
          <w:lang w:val="id_ID" w:bidi="id_ID"/>
        </w:rPr>
        <w:t xml:space="preserve"> (5.8 MB)</w:t>
      </w:r>
      <w:r>
        <w:rPr>
          <w:lang w:val="id_ID" w:bidi="id_ID"/>
        </w:rPr>
      </w:r>
    </w:p>
    <w:p>
      <w:pPr>
        <w:pStyle w:val="ListBullet"/>
        <w:spacing w:line="240" w:lineRule="auto"/>
        <w:ind w:left="720"/>
      </w:pPr>
      <w:r>
        <w:rPr>
          <w:lang w:val="id_ID" w:bidi="id_ID"/>
        </w:rPr>
      </w:r>
      <w:hyperlink r:id="rId358">
        <w:r>
          <w:rPr>
            <w:lang w:val="id_ID" w:bidi="id_ID"/>
          </w:rPr>
          <w:rPr>
            <w:color w:val="0000EE"/>
            <w:u w:val="single"/>
          </w:rPr>
          <w:t>Memperagakan Bacaan</w:t>
        </w:r>
      </w:hyperlink>
      <w:r>
        <w:rPr>
          <w:lang w:val="id_ID" w:bidi="id_ID"/>
        </w:rPr>
        <w:t xml:space="preserve"> (5.7 MB)</w:t>
      </w:r>
      <w:r>
        <w:rPr>
          <w:lang w:val="id_ID" w:bidi="id_ID"/>
        </w:rPr>
      </w:r>
    </w:p>
    <w:p>
      <w:pPr>
        <w:pStyle w:val="ListBullet"/>
        <w:spacing w:line="240" w:lineRule="auto"/>
        <w:ind w:left="720"/>
      </w:pPr>
      <w:r>
        <w:rPr>
          <w:lang w:val="id_ID" w:bidi="id_ID"/>
        </w:rPr>
      </w:r>
      <w:hyperlink r:id="rId359">
        <w:r>
          <w:rPr>
            <w:lang w:val="id_ID" w:bidi="id_ID"/>
          </w:rPr>
          <w:rPr>
            <w:color w:val="0000EE"/>
            <w:u w:val="single"/>
          </w:rPr>
          <w:t>Melengkapi yang Kurang</w:t>
        </w:r>
      </w:hyperlink>
      <w:r>
        <w:rPr>
          <w:lang w:val="id_ID" w:bidi="id_ID"/>
        </w:rPr>
        <w:t xml:space="preserve"> (7.5 MB)</w:t>
      </w:r>
      <w:r>
        <w:rPr>
          <w:lang w:val="id_ID" w:bidi="id_ID"/>
        </w:rPr>
      </w:r>
    </w:p>
    <w:p>
      <w:pPr>
        <w:pStyle w:val="ListBullet"/>
        <w:spacing w:line="240" w:lineRule="auto"/>
        <w:ind w:left="720"/>
      </w:pPr>
      <w:r>
        <w:rPr>
          <w:lang w:val="id_ID" w:bidi="id_ID"/>
        </w:rPr>
      </w:r>
      <w:hyperlink r:id="rId360">
        <w:r>
          <w:rPr>
            <w:lang w:val="id_ID" w:bidi="id_ID"/>
          </w:rPr>
          <w:rPr>
            <w:color w:val="0000EE"/>
            <w:u w:val="single"/>
          </w:rPr>
          <w:t>Menyampaikan Firman Tuhan</w:t>
        </w:r>
      </w:hyperlink>
      <w:r>
        <w:rPr>
          <w:lang w:val="id_ID" w:bidi="id_ID"/>
        </w:rPr>
        <w:t xml:space="preserve"> (1.8 MB)</w:t>
      </w:r>
      <w:r>
        <w:rPr>
          <w:lang w:val="id_ID" w:bidi="id_ID"/>
        </w:rPr>
      </w:r>
      <w:r>
        <w:rPr>
          <w:lang w:val="id_ID" w:bidi="id_ID"/>
        </w:rPr>
      </w:r>
      <w:r>
        <w:rPr>
          <w:lang w:val="id_ID" w:bidi="id_ID"/>
        </w:rPr>
      </w:r>
    </w:p>
    <w:p>
      <w:pPr/>
      <w:r>
        <w:rPr>
          <w:lang w:val="id_ID" w:bidi="id_ID"/>
        </w:rPr>
      </w:r>
    </w:p>
    <w:p>
      <w:pPr>
        <w:pStyle w:val="Heading2"/>
      </w:pPr>
      <w:r>
        <w:rPr>
          <w:lang w:val="id_ID" w:bidi="id_ID"/>
        </w:rPr>
        <w:t>Markus 11:27–33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11:27–33 dan renungkan di dalam hati Anda.</w:t>
      </w:r>
    </w:p>
    <w:p>
      <w:pPr/>
      <w:r>
        <w:rPr>
          <w:lang w:val="id_ID" w:bidi="id_ID"/>
        </w:rPr>
      </w:r>
      <w:r>
        <w:rPr>
          <w:lang w:val="id_ID" w:bidi="id_ID"/>
        </w:rPr>
        <w:t>Dengarkan versi audio dari Markus 11:27–33 sebanyak tiga kali, dalam tiga terjemahan yang berbeda, jika memungkinkan. Kemudian, sebagai kelompok, bahas pertanyaan-pertanyaan berikut:</w:t>
      </w:r>
    </w:p>
    <w:p>
      <w:pPr>
        <w:pStyle w:val="ListNumber"/>
        <w:numPr>
          <w:ilvl w:val="0"/>
          <w:numId w:val="56"/>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11:27–33 dalam terjemahan yang paling mudah dipahami.</w:t>
      </w:r>
    </w:p>
    <w:p>
      <w:pPr/>
      <w:r>
        <w:rPr>
          <w:lang w:val="id_ID" w:bidi="id_ID"/>
        </w:rPr>
      </w:r>
      <w:r>
        <w:rPr>
          <w:lang w:val="id_ID" w:bidi="id_ID"/>
        </w:rPr>
        <w:t>Bagian ini menunjukkan para pemimpin agama Yahudi menjadi lebih marah lagi pada pengajaran Yesus. Mereka merasa terancam. Mereka menyadari bahwa Yesus bertindak seolah Dia memiliki otoritas, atau izin, dari Allah untuk melakukan hal-hal yang biasanya hanya dilakukan mereka yang memiliki izin.</w:t>
      </w:r>
    </w:p>
    <w:p>
      <w:pPr/>
      <w:r>
        <w:rPr>
          <w:lang w:val="id_ID" w:bidi="id_ID"/>
        </w:rPr>
      </w:r>
      <w:r>
        <w:rPr>
          <w:lang w:val="id_ID" w:bidi="id_ID"/>
        </w:rPr>
        <w:t>Setelah Yesus berbicara dengan para murid-Nya tentang memiliki iman untuk percaya bahwa Allah dapat melakukan apa pun, mereka terus berjalan ke Yerusalem dan ke Bait Suci. Yesus mungkin berjalan melalui salah satu halaman di daerah Bait Suci (bukan di tempat kudus itu sendiri), dan para pemimpin agama Yahudi datang kepada-Nya.</w:t>
      </w:r>
    </w:p>
    <w:p>
      <w:pPr/>
      <w:r>
        <w:rPr>
          <w:lang w:val="id_ID" w:bidi="id_ID"/>
        </w:rPr>
      </w:r>
      <w:r>
        <w:rPr>
          <w:lang w:val="id_ID" w:bidi="id_ID"/>
        </w:rPr>
        <w:t>Berhenti di sini dan lihatlah peta Bait Suci bersama dalam kelompok. Perhatikan di mana halaman Bait Suci berada. Ini bukan di dalam Bait Suci di mana hanya para imam yang dapat pergi, tetapi daerah halaman luar. Hentikan sejenak rekaman disini</w:t>
      </w:r>
    </w:p>
    <w:p>
      <w:pPr/>
      <w:r>
        <w:rPr>
          <w:lang w:val="id_ID" w:bidi="id_ID"/>
        </w:rPr>
      </w:r>
      <w:r>
        <w:rPr>
          <w:lang w:val="id_ID" w:bidi="id_ID"/>
        </w:rPr>
        <w:t>Kelompok para pemimpin Yahudi yang memerintah atas kehidupan Yahudi disebut Sanhedrin. Sanhedrin terdiri dari tiga jenis pemimpin. Ketiga jenis utama para pemimpin diwakili dalam kelompok kecil yang datang untuk melihat Yesus. Para imam terkemuka adalah kelompok imam yang bertanggung jawab atas tugas Bait Suci dan bertanggung jawab atas para imam lainnya. Para guru hukum agama adalah para ahli dalam hukum agama, terutama hukum yang telah diberikan Allah kepada bangsa Yahudi melalui Musa. Para tua-tua adalah para pemimpin non-agama di masyarakat. Mereka biasanya adalah pria lebih tua yang membantu masyarakat hidup bersama dengan baik.</w:t>
      </w:r>
    </w:p>
    <w:p>
      <w:pPr/>
      <w:r>
        <w:rPr>
          <w:lang w:val="id_ID" w:bidi="id_ID"/>
        </w:rPr>
      </w:r>
      <w:r>
        <w:rPr>
          <w:lang w:val="id_ID" w:bidi="id_ID"/>
        </w:rPr>
        <w:t>Berhenti di sini dan diskusikan pertanyaan ini dalam kelompok: Apa saja berbagai jenis pemimpin agama dalam budaya Anda? Jelaskan jenis yang berbeda itu dan apa yang mereka lakukan. Apa yang mereka ajarkan yang berbeda dari yang lain? Bagaimana Anda menggambarkan jenis pemimpin yang berbeda ini? Hentikan sejenak audio ini di sini.</w:t>
      </w:r>
    </w:p>
    <w:p>
      <w:pPr/>
      <w:r>
        <w:rPr>
          <w:lang w:val="id_ID" w:bidi="id_ID"/>
        </w:rPr>
      </w:r>
      <w:r>
        <w:rPr>
          <w:lang w:val="id_ID" w:bidi="id_ID"/>
        </w:rPr>
        <w:t>Kelompok para pemimpin--Sanhedrin--memiliki otoritas terakhir dalam semua masalah kehidupan agama Yahudi. Oleh karena itu, tindakan Yesus mengganggu mereka. Mereka mengajukan dua pertanyaan: "Dengan otoritas apa Engkau melakukan hal-hal ini?" dan "Siapa yang memberikan hak kepada Anda untuk melakukannya?" Kedua pertanyaan itu artinya sama. Para pemimpin agama mungkin bertanya tentang hal-hal yang telah Yesus lakukan sehari sebelumnya dalam membalikkan meja di pelataran Bait Suci, dan mungkin juga tentang semua ajaran dan penyembuhan-Nya. Hal-hal yang telah dilakukan Yesus adalah hal-hal yang hanya dilakukan para guru atau para pemimpin agama yang berwenang. Mereka ingin tahu apakah beberapa manusia, atau Allah sendiri, telah memberikan Yesus hak untuk melakukan hal-hal ini. Yesus menjawab mereka dengan sebuah pertanyaan. Kebanyakan pemimpin agama Yahudi menjawab sebuah pertanyaan dengan sebuah pertanyaan, sehingga ini tidak biasa. Namun, pertanyaan Yesus tidak biasa karena Dia mengatakan Dia tidak akan memberikan jawaban sampai mereka menjawab pertanyaan-Nya. Meskipun Yesus mengatakan "Katakanlah," atau "Jawablah," Dia tidak bersikap kasar. Ini adalah cara untuk meminta jawaban atas sebuah pertanyaan dengan sopan.</w:t>
      </w:r>
    </w:p>
    <w:p>
      <w:pPr/>
      <w:r>
        <w:rPr>
          <w:lang w:val="id_ID" w:bidi="id_ID"/>
        </w:rPr>
      </w:r>
      <w:r>
        <w:rPr>
          <w:lang w:val="id_ID" w:bidi="id_ID"/>
        </w:rPr>
        <w:t>Berhenti di sini dan diskusikan pertanyaan ini dalam kelompok: Bagaimana para pemimpin agama mengajar masyarakat? Cara khusus apa yang mereka gunakan untuk mengajar, seperti mengajukan pertanyaan atau menceritakan kisah? Hentikan sejenak audio ini di sini.</w:t>
      </w:r>
    </w:p>
    <w:p>
      <w:pPr/>
      <w:r>
        <w:rPr>
          <w:lang w:val="id_ID" w:bidi="id_ID"/>
        </w:rPr>
      </w:r>
      <w:r>
        <w:rPr>
          <w:lang w:val="id_ID" w:bidi="id_ID"/>
        </w:rPr>
        <w:t>Yesus bertanya kepada para pemimpin agama, "Siapa yang memberikan izin kepada Yohanes Pembaptis untuk membaptis banyak orang yang ingin menunjukkan bahwa mereka bertobat dari dosa-dosa mereka dan berbalik kepada Allah?" Yohanes juga mengajarkan bahwa Juruselamat yang Dijanjikan akan datang. Yesus bertanya apakah izin Yohanes berasal dari "surga," yang berarti, "Apakah otoritas Yohanes berasal dari Allah?" Yesus sungguh-sungguh bertanya: Apakah engkau percaya bahwa engkau harus melakukan apa yang dikatakan Yohanes dan bertobat dengan berpaling dari dosamu dan berpaling kepada Allah? Pertanyaan Yesus segera membuat para pemimpin agama tidak nyaman. Mereka tidak percaya pada pengajaran Yohanes Pembaptis. Tetapi mereka tahu bahwa kebanyakan orang percaya bahwa Yohanes Pembaptis adalah seorang nabi yang diutus dari Allah, sehingga mereka tidak ingin mengatakan di depan umum bahwa mereka percaya bahwa Yohanes hanya menerima izin untuk mengajar dari manusia lain. Namun, mereka tidak ingin mengatakan bahwa mereka percaya Yohanes memiliki otoritas dari Allah. Kemudian Yesus akan menuduh mereka tidak mematuhi Allah karena mereka tidak menuruti Yohanes.</w:t>
      </w:r>
    </w:p>
    <w:p>
      <w:pPr/>
      <w:r>
        <w:rPr>
          <w:lang w:val="id_ID" w:bidi="id_ID"/>
        </w:rPr>
      </w:r>
      <w:r>
        <w:rPr>
          <w:lang w:val="id_ID" w:bidi="id_ID"/>
        </w:rPr>
        <w:t>Berhenti di sini dan diskusikan pertanyaan ini dalam kelompok: Bagaimana para pemimpin agama dalam budaya Anda mendapatkan otoritas mereka? Apa yang mereka lakukan atau katakan agar banyak orang menghormati otoritas mereka? Bagaimana Anda tahu mereka memiliki otoritas untuk melakukan banyak hal atau mengatakan hal-hal tertentu? Hentikan sejenak audio ini di sini.</w:t>
      </w:r>
    </w:p>
    <w:p>
      <w:pPr/>
      <w:r>
        <w:rPr>
          <w:lang w:val="id_ID" w:bidi="id_ID"/>
        </w:rPr>
      </w:r>
      <w:r>
        <w:rPr>
          <w:lang w:val="id_ID" w:bidi="id_ID"/>
        </w:rPr>
        <w:t xml:space="preserve">Akhirnya, para pemimpin agama hanya berkata, "Kami tidak tahu." Ini bukanlah jawaban yang baik, tetapi itu jawaban yang lebih daripada pilihan lainnya. </w:t>
      </w:r>
    </w:p>
    <w:p>
      <w:pPr/>
      <w:r>
        <w:rPr>
          <w:lang w:val="id_ID" w:bidi="id_ID"/>
        </w:rPr>
      </w:r>
      <w:r>
        <w:rPr>
          <w:lang w:val="id_ID" w:bidi="id_ID"/>
        </w:rPr>
        <w:t>Yesus tidak langsung mengatakan bahwa Dia adalah Juruselamat yang Dijanjikan, atau Mesias. Namun, pertanyaan Yesus memperjelas bahwa Dia percaya kalau Dia memiliki otoritas dari Allah dan telah diutus oleh Allah untuk mengajarkan hal-hal ini serta melakukan hal-hal 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11:27–33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Yesus dan para murid-Nya tiba di Bait Suci. Mereka berjalan di pelataran Bait Suci dan para pemimpin agama datang kepada mereka. Para pemimpin mengajukan pertanyaan kepada Yesus tentang dari mana otoritas-Nya berasal. Yesus menanggapi dengan pertanyaan lain.</w:t>
      </w:r>
    </w:p>
    <w:p>
      <w:pPr/>
      <w:r>
        <w:rPr>
          <w:lang w:val="id_ID" w:bidi="id_ID"/>
        </w:rPr>
      </w:r>
      <w:r>
        <w:rPr>
          <w:b/>
          <w:lang w:val="id_ID" w:bidi="id_ID"/>
        </w:rPr>
        <w:t>Dalam adegan kedua:</w:t>
      </w:r>
      <w:r>
        <w:rPr>
          <w:lang w:val="id_ID" w:bidi="id_ID"/>
        </w:rPr>
        <w:t xml:space="preserve"> Para pemimpin agama mendiskusikan di antara mereka sendiri, dan kemudian mereka kembali untuk mengatakan "Kami tidak tahu." Yesus kemudian menolak untuk menjawab pertanyaan mereka.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para tua-tua</w:t>
      </w:r>
    </w:p>
    <w:p>
      <w:pPr>
        <w:pStyle w:val="ListBullet"/>
        <w:spacing w:line="240" w:lineRule="auto"/>
        <w:ind w:left="720"/>
      </w:pPr>
      <w:r>
        <w:rPr>
          <w:lang w:val="id_ID" w:bidi="id_ID"/>
        </w:rPr>
      </w:r>
      <w:r>
        <w:rPr>
          <w:lang w:val="id_ID" w:bidi="id_ID"/>
        </w:rPr>
        <w:t>Yohanes</w:t>
      </w:r>
    </w:p>
    <w:p>
      <w:pPr/>
      <w:r>
        <w:rPr>
          <w:lang w:val="id_ID" w:bidi="id_ID"/>
        </w:rPr>
      </w:r>
      <w:r>
        <w:rPr>
          <w:lang w:val="id_ID" w:bidi="id_ID"/>
        </w:rPr>
        <w:t>Sebagai kelompok, perhatikan bagian-bagian dari latar belakang bagian ini: Penting untuk diingat bahwa kisah ini terjadi tepat setelah Yesus berbicara dengan para murid-Nya di bagian sebelumnya tentang percaya bahwa Allah dapat melakukan apa pun. Mereka terus berjalan ke Yerusalem, ke Bait Suci, dan berjalan di pelataran Bait Suci.</w:t>
      </w:r>
    </w:p>
    <w:p>
      <w:pPr/>
      <w:r>
        <w:rPr>
          <w:lang w:val="id_ID" w:bidi="id_ID"/>
        </w:rPr>
      </w:r>
      <w:r>
        <w:rPr>
          <w:lang w:val="id_ID" w:bidi="id_ID"/>
        </w:rPr>
        <w:t>Sekelompok kecil imam kepala, para pengajar hukum Taurat, dan para tua-tua berjalan menuju Yesus di pelataran Bait Suci. Pelataran adalah tempat umum--banyak orang mungkin berada di sana.</w:t>
      </w:r>
    </w:p>
    <w:p>
      <w:pPr/>
      <w:r>
        <w:rPr>
          <w:lang w:val="id_ID" w:bidi="id_ID"/>
        </w:rPr>
      </w:r>
      <w:r>
        <w:rPr>
          <w:lang w:val="id_ID" w:bidi="id_ID"/>
        </w:rPr>
        <w:t>Para pemimpin agama mengajukan dua pertanyaan yang berarti hal yang sama. Mereka bertanya siapa yang memberikan wewenang, atau izin, untuk melakukan apa yang Dia lakukan di Bait Suci, seperti membalikkan meja dan memaksa keluar para pembeli dan penjual.</w:t>
      </w:r>
    </w:p>
    <w:p>
      <w:pPr/>
      <w:r>
        <w:rPr>
          <w:lang w:val="id_ID" w:bidi="id_ID"/>
        </w:rPr>
      </w:r>
      <w:r>
        <w:rPr>
          <w:lang w:val="id_ID" w:bidi="id_ID"/>
        </w:rPr>
        <w:t>Yesus menjawab dengan pertanyaan lain. Dia juga mengatakan kepada mereka bahwa mereka harus menjawab pertanyaan-Nya sebelum Dia akan mengatakan kepada mereka siapa yang memberi-Nya izin untuk melakukan apa yang Dia lakukan. Yesus bertanya dari siapa Yohanes mendapatkan izin untuk membaptis banyak orang yang berpaling dari dosa mereka dan berpaling kepada Allah. Apakah Dia mendapatkan izin dari Allah atau dari banyak orang?</w:t>
      </w:r>
    </w:p>
    <w:p>
      <w:pPr/>
      <w:r>
        <w:rPr>
          <w:lang w:val="id_ID" w:bidi="id_ID"/>
        </w:rPr>
      </w:r>
      <w:r>
        <w:rPr>
          <w:lang w:val="id_ID" w:bidi="id_ID"/>
        </w:rPr>
        <w:t>Di adegan berikutnya, penting untuk mengingat bahwa para pemimpin agama harus mendiskusikan jawaban mereka di antara mereka sendiri. Kita tidak tahu di mana mereka berada saat mereka berdiskusi. Mungkin mereka menjauh beberapa meter untuk diam-diam berdiskusi di antara mereka sendiri. Mereka tidak tahu harus berkata apa. Jika mereka mengatakan bahwa Yohanes mendapatkan izin dari Allah, Yesus akan bertanya kepada mereka mengapa mereka tidak percaya pengajaran Yohanes. Jika mereka mengatakan bahwa Yohanes hanya mendapatkan izin dari rakyat, banyak orang akan marah karena mereka percaya pesan Yohanes berasal dari Allah. Jadi mereka menjawab, "Kami tidak tahu."</w:t>
      </w:r>
    </w:p>
    <w:p>
      <w:pPr/>
      <w:r>
        <w:rPr>
          <w:lang w:val="id_ID" w:bidi="id_ID"/>
        </w:rPr>
      </w:r>
      <w:r>
        <w:rPr>
          <w:lang w:val="id_ID" w:bidi="id_ID"/>
        </w:rPr>
        <w:t>Yesus menjawab, "Kalau begitu, Aku tidak akan mengatakan siapa yang memberi-Ku otoritas."</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11:27–33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dua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para tua-tua</w:t>
      </w:r>
    </w:p>
    <w:p>
      <w:pPr>
        <w:pStyle w:val="ListBullet"/>
        <w:spacing w:line="240" w:lineRule="auto"/>
        <w:ind w:left="720"/>
      </w:pPr>
      <w:r>
        <w:rPr>
          <w:lang w:val="id_ID" w:bidi="id_ID"/>
        </w:rPr>
      </w:r>
      <w:r>
        <w:rPr>
          <w:lang w:val="id_ID" w:bidi="id_ID"/>
        </w:rPr>
        <w:t>Yohanes</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 xml:space="preserve">Yesus dan para murid-Nya terus berjalan menuju Yerusalem dari Betania, di pagi hari. Mereka pergi ke Yerusalem dan kemudian ke halaman Bait Suci lagi. Sekelompok para pemimpin agama dari kelompok penguasa utama mendatangi Yesus. Mereka bertanya kepada-Nya siapa yang memberi-Nya izin untuk melakukan apa yang telah Dia lakukan. </w:t>
      </w:r>
    </w:p>
    <w:p>
      <w:pPr/>
      <w:r>
        <w:rPr>
          <w:lang w:val="id_ID" w:bidi="id_ID"/>
        </w:rPr>
      </w:r>
      <w:r>
        <w:rPr>
          <w:lang w:val="id_ID" w:bidi="id_ID"/>
        </w:rPr>
        <w:t>Hentikan sejenak peragaannya. Tanyakan kepada para murid, "Apa yang kalian rasakan atau pikirkan?" Orang itu mungkin menjawab dengan hal-hal seperti, "Kesal karena para pemimpin agama ini tidak mengerti," atau "Takut" atau "Penasaran--apa yang akan Yesus katakan?" atau "Bersemangat karena Yesus mungkin akhirnya menjelaskan siapa Dia." Tanyakan kepada para pemimpin agama, "Apa yang kalian rasakan atau pikirkan?" Orang itu mungkin menjawab dengan hal-hal seperti, "Senang karena kami akhirnya akan menyakiti reputasi Yesus" atau "Sedikit takut kepada-Nya, karena semua orang menyukai-Nya." Lanjutkan peragaannya.</w:t>
      </w:r>
    </w:p>
    <w:p>
      <w:pPr/>
      <w:r>
        <w:rPr>
          <w:lang w:val="id_ID" w:bidi="id_ID"/>
        </w:rPr>
      </w:r>
      <w:r>
        <w:rPr>
          <w:lang w:val="id_ID" w:bidi="id_ID"/>
        </w:rPr>
        <w:t>Tim harus memerankan Yesus yang merespons dengan sopan. Dia mengajukan sebuah pertanyaan dan mengatakan kepada mereka bahwa mereka harus menjawab pertanyaan itu sebelum Dia akan menjawab mereka. Dia bertanya apakah Allah atau manusia yang memberikan izin kepada Yohanes untuk membaptis banyak orang dan mengajarkan mereka tentang pertobatan, atau berpaling dari dosa-dosa mereka dan berbalik kepada Allah.</w:t>
      </w:r>
    </w:p>
    <w:p>
      <w:pPr/>
      <w:r>
        <w:rPr>
          <w:lang w:val="id_ID" w:bidi="id_ID"/>
        </w:rPr>
      </w:r>
      <w:r>
        <w:rPr>
          <w:lang w:val="id_ID" w:bidi="id_ID"/>
        </w:rPr>
        <w:t>Hentikan sejenak peragaannya. Tanyakan kepada para pemimpin agama, "Apa yang kalian rasakan atau pikirkan?" Orang itu mungkin menjawab dengan hal-hal seperti, "Bingung," atau "Khawatir karena kita tidak akan memiliki jawaban yang baik," atau "Frustrasi karena ia tidak menjawab pertanyaan itu." Tanyakan kepada Yesus, "Apa yang Engkau rasakan atau pikirkan?" Orang itu mungkin menjawab dengan hal-hal seperti, "Saya berharap mereka akan lebih memahami." Tanyakan kepada para murid, "Apa yang kalian rasakan atau pikirkan?" Orang itu mungkin menjawab dengan hal-hal seperti, "Bingung," atau "Senang karena Yesus menjawab dengan sangat baik," atau "Frustrasi karena Yesus mengajukan pertanyaan daripada menjawab pertanyaan mereka." Lanjutkan peragaannya.</w:t>
      </w:r>
    </w:p>
    <w:p>
      <w:pPr/>
      <w:r>
        <w:rPr>
          <w:lang w:val="id_ID" w:bidi="id_ID"/>
        </w:rPr>
      </w:r>
      <w:r>
        <w:rPr>
          <w:lang w:val="id_ID" w:bidi="id_ID"/>
        </w:rPr>
        <w:t>Para pemimpin agama berbicara di antara mereka sendiri. Mereka mengatakan, "Jika kita mengatakan otoritas Yohanes berasal dari surga, Yesus akan bertanya mengapa kita tidak percaya kepada Yohanes. Jika kita mengatakan otoritas Yohanes berasal dari rakyat, banyak orang akan marah karena mereka mengira Yohanes berasal dari Allah." Mereka menjawab Yesus, "Kami tidak tahu." Yesus menjawab, "Kalau begitu, Aku tidak akan mengatakan siapa yang memberi-Ku izin untuk melakukan hal-hal ini."</w:t>
      </w:r>
    </w:p>
    <w:p>
      <w:pPr/>
      <w:r>
        <w:rPr>
          <w:lang w:val="id_ID" w:bidi="id_ID"/>
        </w:rPr>
      </w:r>
      <w:r>
        <w:rPr>
          <w:lang w:val="id_ID" w:bidi="id_ID"/>
        </w:rPr>
        <w:t>Hentikan sejenak peragaannya. Tanyakan kepada Yesus, "Apa yang Engkau rasakan atau pikirkan?" Orang itu mungkin menjawab dengan hal-hal seperti, "Aku berharap mereka hanya dapat memahami," atau "Frustrasi karena mereka tidak akan menerima saya." Tanyakan kepada para pemimpin agama, "Apa yang kalian rasakan atau pikirkan?" Orang itu mungkin menjawab dengan hal-hal seperti, "Takut kepada banyak orang" atau "Frustrasi karena lagi Yesus tampaknya telah memenangkan argumen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11:27–33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dan para </w:t>
      </w:r>
      <w:r>
        <w:rPr>
          <w:b/>
          <w:lang w:val="id_ID" w:bidi="id_ID"/>
        </w:rPr>
        <w:t>murid-Nya</w:t>
      </w:r>
      <w:r>
        <w:rPr>
          <w:lang w:val="id_ID" w:bidi="id_ID"/>
        </w:rPr>
        <w:t xml:space="preserve"> memasuki </w:t>
      </w:r>
      <w:r>
        <w:rPr>
          <w:b/>
          <w:lang w:val="id_ID" w:bidi="id_ID"/>
        </w:rPr>
        <w:t>Yerusalem</w:t>
      </w:r>
      <w:r>
        <w:rPr>
          <w:lang w:val="id_ID" w:bidi="id_ID"/>
        </w:rPr>
        <w:t xml:space="preserve"> dan pergi ke halaman Bait </w:t>
      </w:r>
      <w:r>
        <w:rPr>
          <w:b/>
          <w:lang w:val="id_ID" w:bidi="id_ID"/>
        </w:rPr>
        <w:t>Suci</w:t>
      </w:r>
      <w:r>
        <w:rPr>
          <w:lang w:val="id_ID" w:bidi="id_ID"/>
        </w:rPr>
        <w:t xml:space="preserve">. Terjemahkan para murid, Yerusalem, dan Bait Suci dengan cara yang sama yang Anda lakukan di bagian sebelumnya dalam kitab Markus. Untuk informasi lebih lanjut tentang </w:t>
      </w:r>
      <w:hyperlink r:id="rId100">
        <w:r>
          <w:rPr>
            <w:lang w:val="id_ID" w:bidi="id_ID"/>
          </w:rPr>
          <w:rPr>
            <w:color w:val="0000EE"/>
            <w:u w:val="single"/>
          </w:rPr>
          <w:t>murid-murid</w:t>
        </w:r>
      </w:hyperlink>
      <w:r>
        <w:rPr>
          <w:lang w:val="id_ID" w:bidi="id_ID"/>
        </w:rPr>
        <w:t xml:space="preserve">, </w:t>
      </w:r>
      <w:hyperlink r:id="rId213">
        <w:r>
          <w:rPr>
            <w:lang w:val="id_ID" w:bidi="id_ID"/>
          </w:rPr>
          <w:rPr>
            <w:color w:val="0000EE"/>
            <w:u w:val="single"/>
          </w:rPr>
          <w:t>Yerusalem</w:t>
        </w:r>
      </w:hyperlink>
      <w:r>
        <w:rPr>
          <w:lang w:val="id_ID" w:bidi="id_ID"/>
        </w:rPr>
        <w:t xml:space="preserve">, dan </w:t>
      </w:r>
      <w:hyperlink r:id="rId116">
        <w:r>
          <w:rPr>
            <w:lang w:val="id_ID" w:bidi="id_ID"/>
          </w:rPr>
          <w:rPr>
            <w:color w:val="0000EE"/>
            <w:u w:val="single"/>
          </w:rPr>
          <w:t>Bait Suci</w:t>
        </w:r>
      </w:hyperlink>
      <w:r>
        <w:rPr>
          <w:lang w:val="id_ID" w:bidi="id_ID"/>
        </w:rPr>
        <w:t xml:space="preserve"> lihat Daftar Kata Utama.</w:t>
      </w:r>
    </w:p>
    <w:p>
      <w:pPr/>
      <w:r>
        <w:rPr>
          <w:lang w:val="id_ID" w:bidi="id_ID"/>
        </w:rPr>
      </w:r>
      <w:r>
        <w:rPr>
          <w:lang w:val="id_ID" w:bidi="id_ID"/>
        </w:rPr>
        <w:t xml:space="preserve">Ketika Yesus sedang berjalan, para imam kepala, para ahli Taurat, dan para tua-tua mendatangi-Nya. Para </w:t>
      </w:r>
      <w:r>
        <w:rPr>
          <w:b/>
          <w:lang w:val="id_ID" w:bidi="id_ID"/>
        </w:rPr>
        <w:t>imam kepala</w:t>
      </w:r>
      <w:r>
        <w:rPr>
          <w:lang w:val="id_ID" w:bidi="id_ID"/>
        </w:rPr>
        <w:t xml:space="preserve"> adalah para pemimpin dari semua imam. </w:t>
      </w:r>
      <w:r>
        <w:rPr>
          <w:b/>
          <w:lang w:val="id_ID" w:bidi="id_ID"/>
        </w:rPr>
        <w:t>Para ahli Taurat terkadang</w:t>
      </w:r>
      <w:r>
        <w:rPr>
          <w:lang w:val="id_ID" w:bidi="id_ID"/>
        </w:rPr>
        <w:t xml:space="preserve"> diterjemahkan sebagai ahli </w:t>
      </w:r>
      <w:r>
        <w:rPr>
          <w:b/>
          <w:lang w:val="id_ID" w:bidi="id_ID"/>
        </w:rPr>
        <w:t>Taurat</w:t>
      </w:r>
      <w:r>
        <w:rPr>
          <w:lang w:val="id_ID" w:bidi="id_ID"/>
        </w:rPr>
        <w:t xml:space="preserve"> atau orang yang menulis hukum: Mereka adalah para sarjana dan ahli tafsir hukum dari Kitab Suci. Para tua-tua adalah para </w:t>
      </w:r>
      <w:r>
        <w:rPr>
          <w:b/>
          <w:lang w:val="id_ID" w:bidi="id_ID"/>
        </w:rPr>
        <w:t>pemimpin</w:t>
      </w:r>
      <w:r>
        <w:rPr>
          <w:lang w:val="id_ID" w:bidi="id_ID"/>
        </w:rPr>
        <w:t xml:space="preserve"> non-agama di masyarakat. Gunakan kata-kata yang sama yang telah Anda gunakan untuk para imam, para pengajar hukum Taurat, atau para tua-tua yang telah Anda gunakan di bagian sebelumnya. Untuk informasi lebih lanjut tentang para </w:t>
      </w:r>
      <w:hyperlink r:id="rId79">
        <w:r>
          <w:rPr>
            <w:lang w:val="id_ID" w:bidi="id_ID"/>
          </w:rPr>
          <w:rPr>
            <w:color w:val="0000EE"/>
            <w:u w:val="single"/>
          </w:rPr>
          <w:t>imam</w:t>
        </w:r>
      </w:hyperlink>
      <w:r>
        <w:rPr>
          <w:lang w:val="id_ID" w:bidi="id_ID"/>
        </w:rPr>
        <w:t xml:space="preserve">, para </w:t>
      </w:r>
      <w:hyperlink r:id="rId51">
        <w:r>
          <w:rPr>
            <w:lang w:val="id_ID" w:bidi="id_ID"/>
          </w:rPr>
          <w:rPr>
            <w:color w:val="0000EE"/>
            <w:u w:val="single"/>
          </w:rPr>
          <w:t>pengajar hukum Taurat</w:t>
        </w:r>
      </w:hyperlink>
      <w:r>
        <w:rPr>
          <w:lang w:val="id_ID" w:bidi="id_ID"/>
        </w:rPr>
        <w:t xml:space="preserve">, dan para </w:t>
      </w:r>
      <w:hyperlink r:id="rId276">
        <w:r>
          <w:rPr>
            <w:lang w:val="id_ID" w:bidi="id_ID"/>
          </w:rPr>
          <w:rPr>
            <w:color w:val="0000EE"/>
            <w:u w:val="single"/>
          </w:rPr>
          <w:t>penatua</w:t>
        </w:r>
      </w:hyperlink>
      <w:r>
        <w:rPr>
          <w:lang w:val="id_ID" w:bidi="id_ID"/>
        </w:rPr>
        <w:t>, lihatlah Glosarium Utama.</w:t>
      </w:r>
    </w:p>
    <w:p>
      <w:pPr/>
      <w:r>
        <w:rPr>
          <w:lang w:val="id_ID" w:bidi="id_ID"/>
        </w:rPr>
      </w:r>
      <w:r>
        <w:rPr>
          <w:lang w:val="id_ID" w:bidi="id_ID"/>
        </w:rPr>
        <w:t xml:space="preserve">Para pemimpin agama bertanya kepada Yesus </w:t>
      </w:r>
      <w:r>
        <w:rPr>
          <w:b/>
          <w:lang w:val="id_ID" w:bidi="id_ID"/>
        </w:rPr>
        <w:t>otoritas</w:t>
      </w:r>
      <w:r>
        <w:rPr>
          <w:lang w:val="id_ID" w:bidi="id_ID"/>
        </w:rPr>
        <w:t xml:space="preserve"> apa yang Dia miliki untuk melakukan hal-hal yang dilakukan-Nya. Otoritas adalah hak yang diberikan kepada seseorang untuk bertindak. Terjemahkan ini dengan cara yang sama yang telah Anda lakukan di bagian lain dari Markus. Untuk informasi lebih lanjut tentang </w:t>
      </w:r>
      <w:hyperlink r:id="rId50">
        <w:r>
          <w:rPr>
            <w:lang w:val="id_ID" w:bidi="id_ID"/>
          </w:rPr>
          <w:rPr>
            <w:color w:val="0000EE"/>
            <w:u w:val="single"/>
          </w:rPr>
          <w:t>otoritas</w:t>
        </w:r>
      </w:hyperlink>
      <w:r>
        <w:rPr>
          <w:lang w:val="id_ID" w:bidi="id_ID"/>
        </w:rPr>
        <w:t>, lihat Daftar Kata Utama.</w:t>
      </w:r>
    </w:p>
    <w:p>
      <w:pPr/>
      <w:r>
        <w:rPr>
          <w:lang w:val="id_ID" w:bidi="id_ID"/>
        </w:rPr>
      </w:r>
      <w:r>
        <w:rPr>
          <w:lang w:val="id_ID" w:bidi="id_ID"/>
        </w:rPr>
        <w:t xml:space="preserve">Yesus mengajukan sebuah pertanyaan kepada para pemimpin agama. Dia bertanya apakah Yohanes </w:t>
      </w:r>
      <w:r>
        <w:rPr>
          <w:b/>
          <w:lang w:val="id_ID" w:bidi="id_ID"/>
        </w:rPr>
        <w:t>membaptis</w:t>
      </w:r>
      <w:r>
        <w:rPr>
          <w:lang w:val="id_ID" w:bidi="id_ID"/>
        </w:rPr>
        <w:t xml:space="preserve"> dengan otoritas dari </w:t>
      </w:r>
      <w:r>
        <w:rPr>
          <w:b/>
          <w:lang w:val="id_ID" w:bidi="id_ID"/>
        </w:rPr>
        <w:t>surga</w:t>
      </w:r>
      <w:r>
        <w:rPr>
          <w:lang w:val="id_ID" w:bidi="id_ID"/>
        </w:rPr>
        <w:t xml:space="preserve">, atau hanya dengan otoritas dari manusia. Gunakan kata yang sama untuk baptisan yang telah digunakan dalam bagian lain dari Markus. Surga berarti tempat tinggal Allah. Terkadang banyak orang Yahudi menggunakan kata surga alih-alih nama Allah. Di sini, Yesus bertanya apakah otoritas Yohanes berasal dari Allah sendiri. Gunakan kata yang sama untuk surga yang telah Anda gunakan di bagian sebelumnya. Untuk informasi lebih lanjut tentang </w:t>
      </w:r>
      <w:hyperlink r:id="rId21">
        <w:r>
          <w:rPr>
            <w:lang w:val="id_ID" w:bidi="id_ID"/>
          </w:rPr>
          <w:rPr>
            <w:color w:val="0000EE"/>
            <w:u w:val="single"/>
          </w:rPr>
          <w:t>baptisan</w:t>
        </w:r>
      </w:hyperlink>
      <w:r>
        <w:rPr>
          <w:lang w:val="id_ID" w:bidi="id_ID"/>
        </w:rPr>
        <w:t xml:space="preserve"> dan </w:t>
      </w:r>
      <w:hyperlink r:id="rId26">
        <w:r>
          <w:rPr>
            <w:lang w:val="id_ID" w:bidi="id_ID"/>
          </w:rPr>
          <w:rPr>
            <w:color w:val="0000EE"/>
            <w:u w:val="single"/>
          </w:rPr>
          <w:t>surga</w:t>
        </w:r>
      </w:hyperlink>
      <w:r>
        <w:rPr>
          <w:lang w:val="id_ID" w:bidi="id_ID"/>
        </w:rPr>
        <w:t>, lihat Daftar Kata Utama.</w:t>
      </w:r>
    </w:p>
    <w:p>
      <w:pPr/>
      <w:r>
        <w:rPr>
          <w:lang w:val="id_ID" w:bidi="id_ID"/>
        </w:rPr>
      </w:r>
      <w:r>
        <w:rPr>
          <w:lang w:val="id_ID" w:bidi="id_ID"/>
        </w:rPr>
        <w:t xml:space="preserve">Para pemimpin agama tidak tahu cara menjawab Yesus. Mereka takut kepada banyak orang, karena semua orang percaya kalau Yohanes adalah seorang </w:t>
      </w:r>
      <w:r>
        <w:rPr>
          <w:b/>
          <w:lang w:val="id_ID" w:bidi="id_ID"/>
        </w:rPr>
        <w:t>nabi</w:t>
      </w:r>
      <w:r>
        <w:rPr>
          <w:lang w:val="id_ID" w:bidi="id_ID"/>
        </w:rPr>
        <w:t xml:space="preserve">, atau seseorang yang menerima pesan dari Allah dan menyampaikannya kepada orang lain. Terjemahkan nabi dengan cara yang sama yang telah Anda lakukan di bagian lain dari Markus. Untuk informasi lebih lanjut tentang </w:t>
      </w:r>
      <w:hyperlink r:id="rId18">
        <w:r>
          <w:rPr>
            <w:lang w:val="id_ID" w:bidi="id_ID"/>
          </w:rPr>
          <w:rPr>
            <w:color w:val="0000EE"/>
            <w:u w:val="single"/>
          </w:rPr>
          <w:t>nabi</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 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 sini.</w:t>
      </w:r>
    </w:p>
    <w:p>
      <w:pPr/>
      <w:r>
        <w:rPr>
          <w:lang w:val="id_ID" w:bidi="id_ID"/>
        </w:rPr>
      </w:r>
      <w:r>
        <w:rPr>
          <w:lang w:val="id_ID" w:bidi="id_ID"/>
        </w:rPr>
        <w:t>Akhirnya, kelompok dapat menyusun versi akhir dari bagian itu yang disetujui oleh semua anggota kelompok. Setiap anggota kelompok harus berlatih menceritakan versi akhir dari bagian tersebut.</w:t>
      </w:r>
    </w:p>
    <w:p>
      <w:pPr/>
      <w:r>
        <w:rPr>
          <w:lang w:val="id_ID" w:bidi="id_ID"/>
        </w:rPr>
      </w:r>
      <w:r>
        <w:rPr>
          <w:b/>
          <w:lang w:val="id_ID" w:bidi="id_ID"/>
        </w:rPr>
        <w:t>Ini adalah bagian akhir dari rekaman.</w:t>
      </w:r>
      <w:r>
        <w:rPr>
          <w:lang w:val="id_ID" w:bidi="id_ID"/>
        </w:rPr>
      </w:r>
      <w:r>
        <w:rPr>
          <w:lang w:val="id_ID" w:bidi="id_ID"/>
        </w:rPr>
      </w:r>
    </w:p>
    <w:p>
      <w:pPr/>
      <w:r>
        <w:rPr>
          <w:lang w:val="id_ID" w:bidi="id_ID"/>
        </w:rPr>
      </w:r>
    </w:p>
    <w:p>
      <w:pPr>
        <w:pStyle w:val="Heading2"/>
      </w:pPr>
      <w:r>
        <w:rPr>
          <w:lang w:val="id_ID" w:bidi="id_ID"/>
        </w:rPr>
        <w:t>Markus 11:27–33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61">
        <w:r>
          <w:rPr>
            <w:lang w:val="id_ID" w:bidi="id_ID"/>
          </w:rPr>
          <w:rPr>
            <w:color w:val="0000EE"/>
            <w:u w:val="single"/>
          </w:rPr>
          <w:t>Dengar dan Renungkan</w:t>
        </w:r>
      </w:hyperlink>
      <w:r>
        <w:rPr>
          <w:lang w:val="id_ID" w:bidi="id_ID"/>
        </w:rPr>
        <w:t xml:space="preserve"> (467 KB)</w:t>
      </w:r>
      <w:r>
        <w:rPr>
          <w:lang w:val="id_ID" w:bidi="id_ID"/>
        </w:rPr>
      </w:r>
    </w:p>
    <w:p>
      <w:pPr>
        <w:pStyle w:val="ListBullet"/>
        <w:spacing w:line="240" w:lineRule="auto"/>
        <w:ind w:left="720"/>
      </w:pPr>
      <w:r>
        <w:rPr>
          <w:lang w:val="id_ID" w:bidi="id_ID"/>
        </w:rPr>
      </w:r>
      <w:hyperlink r:id="rId362">
        <w:r>
          <w:rPr>
            <w:lang w:val="id_ID" w:bidi="id_ID"/>
          </w:rPr>
          <w:rPr>
            <w:color w:val="0000EE"/>
            <w:u w:val="single"/>
          </w:rPr>
          <w:t>Menyiapkan Panggung</w:t>
        </w:r>
      </w:hyperlink>
      <w:r>
        <w:rPr>
          <w:lang w:val="id_ID" w:bidi="id_ID"/>
        </w:rPr>
        <w:t xml:space="preserve"> (2.9 MB)</w:t>
      </w:r>
      <w:r>
        <w:rPr>
          <w:lang w:val="id_ID" w:bidi="id_ID"/>
        </w:rPr>
      </w:r>
    </w:p>
    <w:p>
      <w:pPr>
        <w:pStyle w:val="ListBullet"/>
        <w:spacing w:line="240" w:lineRule="auto"/>
        <w:ind w:left="720"/>
      </w:pPr>
      <w:r>
        <w:rPr>
          <w:lang w:val="id_ID" w:bidi="id_ID"/>
        </w:rPr>
      </w:r>
      <w:hyperlink r:id="rId363">
        <w:r>
          <w:rPr>
            <w:lang w:val="id_ID" w:bidi="id_ID"/>
          </w:rPr>
          <w:rPr>
            <w:color w:val="0000EE"/>
            <w:u w:val="single"/>
          </w:rPr>
          <w:t>Menjelaskan Adegan</w:t>
        </w:r>
      </w:hyperlink>
      <w:r>
        <w:rPr>
          <w:lang w:val="id_ID" w:bidi="id_ID"/>
        </w:rPr>
        <w:t xml:space="preserve"> (1.5 MB)</w:t>
      </w:r>
      <w:r>
        <w:rPr>
          <w:lang w:val="id_ID" w:bidi="id_ID"/>
        </w:rPr>
      </w:r>
    </w:p>
    <w:p>
      <w:pPr>
        <w:pStyle w:val="ListBullet"/>
        <w:spacing w:line="240" w:lineRule="auto"/>
        <w:ind w:left="720"/>
      </w:pPr>
      <w:r>
        <w:rPr>
          <w:lang w:val="id_ID" w:bidi="id_ID"/>
        </w:rPr>
      </w:r>
      <w:hyperlink r:id="rId364">
        <w:r>
          <w:rPr>
            <w:lang w:val="id_ID" w:bidi="id_ID"/>
          </w:rPr>
          <w:rPr>
            <w:color w:val="0000EE"/>
            <w:u w:val="single"/>
          </w:rPr>
          <w:t>Memperagakan Bacaan</w:t>
        </w:r>
      </w:hyperlink>
      <w:r>
        <w:rPr>
          <w:lang w:val="id_ID" w:bidi="id_ID"/>
        </w:rPr>
        <w:t xml:space="preserve"> (2.2 MB)</w:t>
      </w:r>
      <w:r>
        <w:rPr>
          <w:lang w:val="id_ID" w:bidi="id_ID"/>
        </w:rPr>
      </w:r>
    </w:p>
    <w:p>
      <w:pPr>
        <w:pStyle w:val="ListBullet"/>
        <w:spacing w:line="240" w:lineRule="auto"/>
        <w:ind w:left="720"/>
      </w:pPr>
      <w:r>
        <w:rPr>
          <w:lang w:val="id_ID" w:bidi="id_ID"/>
        </w:rPr>
      </w:r>
      <w:hyperlink r:id="rId365">
        <w:r>
          <w:rPr>
            <w:lang w:val="id_ID" w:bidi="id_ID"/>
          </w:rPr>
          <w:rPr>
            <w:color w:val="0000EE"/>
            <w:u w:val="single"/>
          </w:rPr>
          <w:t>Melengkapi yang Kurang</w:t>
        </w:r>
      </w:hyperlink>
      <w:r>
        <w:rPr>
          <w:lang w:val="id_ID" w:bidi="id_ID"/>
        </w:rPr>
        <w:t xml:space="preserve"> (1.3 MB)</w:t>
      </w:r>
      <w:r>
        <w:rPr>
          <w:lang w:val="id_ID" w:bidi="id_ID"/>
        </w:rPr>
      </w:r>
    </w:p>
    <w:p>
      <w:pPr>
        <w:pStyle w:val="ListBullet"/>
        <w:spacing w:line="240" w:lineRule="auto"/>
        <w:ind w:left="720"/>
      </w:pPr>
      <w:r>
        <w:rPr>
          <w:lang w:val="id_ID" w:bidi="id_ID"/>
        </w:rPr>
      </w:r>
      <w:hyperlink r:id="rId366">
        <w:r>
          <w:rPr>
            <w:lang w:val="id_ID" w:bidi="id_ID"/>
          </w:rPr>
          <w:rPr>
            <w:color w:val="0000EE"/>
            <w:u w:val="single"/>
          </w:rPr>
          <w:t>Menyampaikan Firman Tuhan</w:t>
        </w:r>
      </w:hyperlink>
      <w:r>
        <w:rPr>
          <w:lang w:val="id_ID" w:bidi="id_ID"/>
        </w:rPr>
        <w:t xml:space="preserve"> (858 KB)</w:t>
      </w:r>
      <w:r>
        <w:rPr>
          <w:lang w:val="id_ID" w:bidi="id_ID"/>
        </w:rPr>
      </w:r>
      <w:r>
        <w:rPr>
          <w:lang w:val="id_ID" w:bidi="id_ID"/>
        </w:rPr>
      </w:r>
      <w:r>
        <w:rPr>
          <w:lang w:val="id_ID" w:bidi="id_ID"/>
        </w:rPr>
      </w:r>
    </w:p>
    <w:p>
      <w:pPr/>
      <w:r>
        <w:rPr>
          <w:lang w:val="id_ID" w:bidi="id_ID"/>
        </w:rPr>
      </w:r>
    </w:p>
    <w:p>
      <w:pPr>
        <w:pStyle w:val="Heading2"/>
      </w:pPr>
      <w:r>
        <w:rPr>
          <w:lang w:val="id_ID" w:bidi="id_ID"/>
        </w:rPr>
        <w:t>Markus 12:1–12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12:1–12 dan renungkan di dalam hati Anda.</w:t>
      </w:r>
    </w:p>
    <w:p>
      <w:pPr/>
      <w:r>
        <w:rPr>
          <w:lang w:val="id_ID" w:bidi="id_ID"/>
        </w:rPr>
      </w:r>
      <w:r>
        <w:rPr>
          <w:lang w:val="id_ID" w:bidi="id_ID"/>
        </w:rPr>
        <w:t>Dengarkan rekaman dari Markus 12:1–12 sebanyak tiga kali, dalam tiga terjemahan yang berbeda kalau memungkinkan. Kemudian, sebagai kelompok, bahas pertanyaan-pertanyaan berikut:</w:t>
      </w:r>
    </w:p>
    <w:p>
      <w:pPr>
        <w:pStyle w:val="ListNumber"/>
        <w:numPr>
          <w:ilvl w:val="0"/>
          <w:numId w:val="57"/>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12:1–12 dalam terjemahan yang paling mudah dipahami.</w:t>
      </w:r>
    </w:p>
    <w:p>
      <w:pPr/>
      <w:r>
        <w:rPr>
          <w:lang w:val="id_ID" w:bidi="id_ID"/>
        </w:rPr>
      </w:r>
      <w:r>
        <w:rPr>
          <w:lang w:val="id_ID" w:bidi="id_ID"/>
        </w:rPr>
        <w:t>Di bagian sebelumnya, para pemimpin agama tidak dapat menjawab pertanyaan Yesus tentang dari mana otoritas Yohanes berasal. Para pemimpin agama menolak untuk memahami atau menerima bahwa otoritas Yesus berasal dari Allah. Dalam bagian ini, Yesus masih berada di pelataran Bait Suci bersama para pemimpin agama. Dia mengatakan kepada mereka sebuah perumpamaan--yaitu sebuah kisah yang menggunakan berbagai hal sehari-hari untuk menampilkan hal-hal yang lebih dalam tentang Allah. Dia menggunakan perumpamaan ini untuk menghakimi para pemimpin agama.</w:t>
      </w:r>
    </w:p>
    <w:p>
      <w:pPr/>
      <w:r>
        <w:rPr>
          <w:lang w:val="id_ID" w:bidi="id_ID"/>
        </w:rPr>
      </w:r>
      <w:r>
        <w:rPr>
          <w:lang w:val="id_ID" w:bidi="id_ID"/>
        </w:rPr>
        <w:t>Perikop ini dimulai dengan penjelasan tentang sebuah kebun anggur. Sebuah kebun anggur adalah sebuah ladang tempat banyak orang menanam dan memanen buah anggur serta membuat wine. Seorang pria menanam pohon anggur, membangun sebuah tembok yang terbuat dari batu di sekelilingnya untuk menjauhkan hewan dan orang lain, serta menggali lubang untuk memeras buah anggur. Lubang itu biasanya digali ke dalam sebuah batu. Banyak orang menaruh buah anggur di dalam lubang dan menginjak-injaknya dalam lubang untuk memerasnya. Jus akan mengalir keluar dari sebuah lubang ke sebuah periuk atau parit panjang. Kemudian mereka bisa membuat wine dari jus anggur. Pemilik juga membangun sebuah menara pengintai, yang berupa platform di atas tumpukan batu. Banyak orang bisa memanjat platform dan mengawasi seluruh kebun anggur. Hal ini membantu mereka melindungi kebun anggur dari para pencuri atau hewan.</w:t>
      </w:r>
    </w:p>
    <w:p>
      <w:pPr/>
      <w:r>
        <w:rPr>
          <w:lang w:val="id_ID" w:bidi="id_ID"/>
        </w:rPr>
      </w:r>
      <w:r>
        <w:rPr>
          <w:lang w:val="id_ID" w:bidi="id_ID"/>
        </w:rPr>
        <w:t>Berhenti di sini dan lihatlah sebuah foto kebun anggur, tanaman anggur, buah anggur, dinding batu, dan alat perasan anggur, bersama dalam kelompok. Lihatlah juga sebuah foto menara pengawas, dalam kelompok. Hentikan sejenak audio ini di sini.</w:t>
      </w:r>
    </w:p>
    <w:p>
      <w:pPr/>
      <w:r>
        <w:rPr>
          <w:lang w:val="id_ID" w:bidi="id_ID"/>
        </w:rPr>
      </w:r>
      <w:r>
        <w:rPr>
          <w:lang w:val="id_ID" w:bidi="id_ID"/>
        </w:rPr>
        <w:t>Peristiwa-peristiwa semacam ini biasa terjadi di negeri orang Yahudi di Galilea selama masa Yesus, ketika para penyewa, atau penggarap tanah, mengurus tanah untuk seorang pemilik asing yang tinggal jauh. Selama masa panen, pemilik mengirim utusan untuk mengumpulkan bagian panen dari para penyewa. Ini biasanya 1/4 sampai 1/2 dari panen, dan merupakan pembayaran yang diberikan para penyewa kepada pemilik karena mengizinkan mereka menggunakan tanah itu. Para penyewa terkadang menolak untuk memberikan bagian dari panen, dan ada bukti sejarah bahwa kekerasan sering terjadi. Yesus menggunakan sebuah kisah yang akan dimengerti semua orang karena situasi seperti ini sering terjadi. Namun, Yesus menggunakan perkataan dan gagasan yang mengingatkan para pemimpin agama pada sejarah bangsa Yahudi. Yesus mengatakan bahwa pemilik itu mengutus "para hambanya." Inilah caranya banyak orang biasanya berbicara tentang para nabi dari Allah--sebagai para hamba Allah. Sama seperti pemilik ini mengutus beberapa hambanya dan para penyewa memukul atau membunuh mereka, Allah mengutus beberapa nabi yang dipukul atau dibunuh banyak orang. Sebagian besar pendengar Yesus akan mengingat kisah serupa tentang kebun anggur dari Yesaya, di mana kebun anggur melambangkan Israel dan penolakannya terhadap Allah. Dalam perumpamaan Yesus, kisah ini berfokus pada para penyewa, yang merupakan para pemimpin bangsa Israel. Dalam perumpamaan ini, Yesus menunjukkan bahwa para penyewa, atau para pemimpin Israel, tidak menuruti Allah.</w:t>
      </w:r>
    </w:p>
    <w:p>
      <w:pPr/>
      <w:r>
        <w:rPr>
          <w:lang w:val="id_ID" w:bidi="id_ID"/>
        </w:rPr>
      </w:r>
      <w:r>
        <w:rPr>
          <w:lang w:val="id_ID" w:bidi="id_ID"/>
        </w:rPr>
        <w:t>Berhenti di sini dan diskusikan pertanyaan ini dalam kelompok: Diskusikan beberapa kisah seperti ini dalam budaya Anda yang digunakan untuk menunjukkan bagaimana sekelompok orang tertentu itu buruk. Diskusikan kisah yang mencoba mengajarkan banyak orang bagaimana bertindak yang baik. Bagaimana Anda tahu bahwa kisah-kisah ini adalah untuk mengajarkan banyak orang? Bagaimana bahasa dalam kisah ini berbeda? Bagaimana Anda memulai kisah seperti ini? Bagaimana Anda mengakhiri kisah seperti ini? Hentikan sejenak audio ini di sini.</w:t>
      </w:r>
    </w:p>
    <w:p>
      <w:pPr/>
      <w:r>
        <w:rPr>
          <w:lang w:val="id_ID" w:bidi="id_ID"/>
        </w:rPr>
      </w:r>
      <w:r>
        <w:rPr>
          <w:lang w:val="id_ID" w:bidi="id_ID"/>
        </w:rPr>
        <w:t>Situasi di kebun anggur menjadi serius, dan pemilik itu mengutus anaknya sendiri untuk mengatasinya. Tampaknya masuk akal bahwa para penyewa akan menghormati anak pemilik sendiri lebih dari para pelayan. Namun sebaliknya, para penyewa membunuh putranya dan melemparkan tubuhnya ke tanah di luar kebun anggur. Meninggalkan sebuah mayat di tempat terbuka sangat menghina dalam kebudayaan Yahudi. Menurut hukum Yahudi, para penyewa dapat berasumsi bahwa sang pemilik telah mati jika putranya datang. Sekarang, jika mereka membunuh putranya dan mengklaim properti untuk diri mereka sendiri, mereka akan mendapatkannya.</w:t>
      </w:r>
    </w:p>
    <w:p>
      <w:pPr/>
      <w:r>
        <w:rPr>
          <w:lang w:val="id_ID" w:bidi="id_ID"/>
        </w:rPr>
      </w:r>
      <w:r>
        <w:rPr>
          <w:lang w:val="id_ID" w:bidi="id_ID"/>
        </w:rPr>
        <w:t>Berhenti di sini dan diskusikan pertanyaan ini dalam kelompok: Dalam situasi macam apa kekerasan seperti ini paling sering terjadi dalam budaya Anda? Hentikan sejenak audio ini di sini.</w:t>
      </w:r>
    </w:p>
    <w:p>
      <w:pPr/>
      <w:r>
        <w:rPr>
          <w:lang w:val="id_ID" w:bidi="id_ID"/>
        </w:rPr>
      </w:r>
      <w:r>
        <w:rPr>
          <w:lang w:val="id_ID" w:bidi="id_ID"/>
        </w:rPr>
        <w:t>Yesus mengajukan sebuah pertanyaan, "Menurutmu, apakah yang seharusnya akan dilakukan pemilik kebun anggur itu?" Yesus kemudian menjawab pertanyaan-Nya sendiri, yang tidak biasa. Yesus mengatakan kepada para pemimpin agama bahwa pemilik akan datang dan membunuh para penyewa serta memberikan kebun anggur kepada orang lain. Melalui kisah ini, Yesus berusaha untuk menjelaskan kepada para pemimpin agama bahwa tindakan mereka terhadap Dia akan memiliki konsekuensi yang serius. Dia juga menunjukkan bahwa karena banyak orang Yahudi menolak-Nya, orang-orang non-Yahudi akan menjadi umat kesayangan Allah.</w:t>
      </w:r>
    </w:p>
    <w:p>
      <w:pPr/>
      <w:r>
        <w:rPr>
          <w:lang w:val="id_ID" w:bidi="id_ID"/>
        </w:rPr>
      </w:r>
      <w:r>
        <w:rPr>
          <w:lang w:val="id_ID" w:bidi="id_ID"/>
        </w:rPr>
        <w:t>Kemudian Yesus mengutip sebuah bagian dari Mazmur 118. "Batu yang ditolak oleh para tukang bangunan" merujuk kepada sebuah batu yang dikatakan seseorang tidak cukup baik untuk menjadi bagian dari tempat kudus dari Bait Suci yang pertama. Batu ini menjadi batu penjuru--batu paling penting dalam sebuah bangunan untuk membuatnya kuat. Dalam tulisan Yahudi, batu penjuru dalam Mazmur melambangkan Mesias, atau Juruselamat. Yesus sedang membuat sebuah referensi yang jelas tentang diri-Nya di sini. Yesus mengatakan bahwa banyak orang akan menolak-Nya, tetapi Dia akan menjadi penting, sama seperti batu yang ditolak ini menjadi batu yang paling penting. Sampai minggu ini di Yerusalem tepat sebelum kematian-Nya, Yesus tidak banyak mengatakan tentang diri-Nya sebagai Mesias. Namun sekarang Dia akan mati, Dia lebih terbuka tentang siapa Dia.</w:t>
      </w:r>
    </w:p>
    <w:p>
      <w:pPr/>
      <w:r>
        <w:rPr>
          <w:lang w:val="id_ID" w:bidi="id_ID"/>
        </w:rPr>
      </w:r>
      <w:r>
        <w:rPr>
          <w:lang w:val="id_ID" w:bidi="id_ID"/>
        </w:rPr>
        <w:t>Berhenti di sini dan lihat sebuah foto batu penjuru bersama dalam kelompok. Hentikan sejenak audio ini di sini.</w:t>
      </w:r>
    </w:p>
    <w:p>
      <w:pPr/>
      <w:r>
        <w:rPr>
          <w:lang w:val="id_ID" w:bidi="id_ID"/>
        </w:rPr>
      </w:r>
      <w:r>
        <w:rPr>
          <w:lang w:val="id_ID" w:bidi="id_ID"/>
        </w:rPr>
        <w:t>Berhenti di sini dan diskusikan pertanyaan ini dalam kelompok: Yesus membuat perbandingan antara diri-Nya serta batu penjuru. Perbandingan seperti ini apa yang digunakan oleh budaya Anda untuk menjelaskan banyak hal kepada banyak orang? Hentikan sejenak audio ini di sini.</w:t>
      </w:r>
    </w:p>
    <w:p>
      <w:pPr/>
      <w:r>
        <w:rPr>
          <w:lang w:val="id_ID" w:bidi="id_ID"/>
        </w:rPr>
      </w:r>
      <w:r>
        <w:rPr>
          <w:lang w:val="id_ID" w:bidi="id_ID"/>
        </w:rPr>
        <w:t>Para pemimpin agama menyadari bahwa Yesus menceritakan kisah melawan mereka. Namun, banyak orang mungkin berada di halaman Bait Suci pada saat itu, dan para pemimpin agama takut kepada banyak orang karena banyak orang terus menyukai Yesus. Meskipun para pemimpin agama tidak memiliki hak pemerintah untuk menangkap Yesus, mereka tidak ingin meminta pemerintah untuk menangkap Yesus karena mereka takut banyak orang akan marah dan melakukan kekerasan terhadap mereka jika mereka melakukannya.</w:t>
      </w:r>
    </w:p>
    <w:p>
      <w:pPr/>
      <w:r>
        <w:rPr>
          <w:lang w:val="id_ID" w:bidi="id_ID"/>
        </w:rPr>
      </w:r>
      <w:r>
        <w:rPr>
          <w:lang w:val="id_ID" w:bidi="id_ID"/>
        </w:rPr>
        <w:t>Berhenti di sini dan diskusikan pertanyaan ini dalam kelompok: Bagaimana tanggapan para pemimpin agama kepada banyak orang yang menghakimi mereka?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12:1–12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Seorang pria menanam sebuah kebun anggur dan membangun segala sesuatu di sekitarnya. Dia menyewakan kebun anggur kepada para petani yang menyewa.</w:t>
      </w:r>
    </w:p>
    <w:p>
      <w:pPr/>
      <w:r>
        <w:rPr>
          <w:lang w:val="id_ID" w:bidi="id_ID"/>
        </w:rPr>
      </w:r>
      <w:r>
        <w:rPr>
          <w:b/>
          <w:lang w:val="id_ID" w:bidi="id_ID"/>
        </w:rPr>
        <w:t>Dalam adegan kedua:</w:t>
      </w:r>
      <w:r>
        <w:rPr>
          <w:lang w:val="id_ID" w:bidi="id_ID"/>
        </w:rPr>
        <w:t xml:space="preserve"> Sang pemilik mengutus beberapa orang hamba. Para penyewa memukul beberapa orang dan mengusir mereka dengan tangan hampa. Mereka membunuh beberapa hamba.</w:t>
      </w:r>
    </w:p>
    <w:p>
      <w:pPr/>
      <w:r>
        <w:rPr>
          <w:lang w:val="id_ID" w:bidi="id_ID"/>
        </w:rPr>
      </w:r>
      <w:r>
        <w:rPr>
          <w:b/>
          <w:lang w:val="id_ID" w:bidi="id_ID"/>
        </w:rPr>
        <w:t>Dalam adegan ketiga:</w:t>
      </w:r>
      <w:r>
        <w:rPr>
          <w:lang w:val="id_ID" w:bidi="id_ID"/>
        </w:rPr>
        <w:t xml:space="preserve"> Sang pemilik mengutus putranya. Para penyewa membunuh sang putra dan melemparkannya keluar dari kebun anggur.</w:t>
      </w:r>
    </w:p>
    <w:p>
      <w:pPr/>
      <w:r>
        <w:rPr>
          <w:lang w:val="id_ID" w:bidi="id_ID"/>
        </w:rPr>
      </w:r>
      <w:r>
        <w:rPr>
          <w:b/>
          <w:lang w:val="id_ID" w:bidi="id_ID"/>
        </w:rPr>
        <w:t>Dalam adegan keempat:</w:t>
      </w:r>
      <w:r>
        <w:rPr>
          <w:lang w:val="id_ID" w:bidi="id_ID"/>
        </w:rPr>
        <w:t xml:space="preserve"> Yesus mengatakan kepada para pemimpin agama bahwa pemilik kebun anggur akan membunuh para penyewa dan memberikan kebun anggur kepada orang lain. Dia juga mengatakan bahwa Dia akan ditolak tetapi naik menjadi yang penting, seperti batu yang ditolak para tukang bangunan, tetapi kemudian menjadi batu penjuru, atau batu yang paling penting dari bangunan itu.</w:t>
      </w:r>
    </w:p>
    <w:p>
      <w:pPr/>
      <w:r>
        <w:rPr>
          <w:lang w:val="id_ID" w:bidi="id_ID"/>
        </w:rPr>
      </w:r>
      <w:r>
        <w:rPr>
          <w:b/>
          <w:lang w:val="id_ID" w:bidi="id_ID"/>
        </w:rPr>
        <w:t>Dalam adegan kelima:</w:t>
      </w:r>
      <w:r>
        <w:rPr>
          <w:lang w:val="id_ID" w:bidi="id_ID"/>
        </w:rPr>
        <w:t xml:space="preserve"> Para pemimpin agama menyadari bahwa Yesus berbicara melawan mereka. Mereka mencari cara untuk menangkap Yesus, tetapi mereka takut kepada banyak orang yang menyukai Yesus. Jadi mereka pergi.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para tua-tua</w:t>
      </w:r>
    </w:p>
    <w:p>
      <w:pPr>
        <w:pStyle w:val="ListBullet"/>
        <w:spacing w:line="240" w:lineRule="auto"/>
        <w:ind w:left="720"/>
      </w:pPr>
      <w:r>
        <w:rPr>
          <w:lang w:val="id_ID" w:bidi="id_ID"/>
        </w:rPr>
      </w:r>
      <w:r>
        <w:rPr>
          <w:lang w:val="id_ID" w:bidi="id_ID"/>
        </w:rPr>
        <w:t>pemilik kebun anggur</w:t>
      </w:r>
    </w:p>
    <w:p>
      <w:pPr>
        <w:pStyle w:val="ListBullet"/>
        <w:spacing w:line="240" w:lineRule="auto"/>
        <w:ind w:left="720"/>
      </w:pPr>
      <w:r>
        <w:rPr>
          <w:lang w:val="id_ID" w:bidi="id_ID"/>
        </w:rPr>
      </w:r>
      <w:r>
        <w:rPr>
          <w:lang w:val="id_ID" w:bidi="id_ID"/>
        </w:rPr>
        <w:t>para penyewa kebun anggur</w:t>
      </w:r>
    </w:p>
    <w:p>
      <w:pPr>
        <w:pStyle w:val="ListBullet"/>
        <w:spacing w:line="240" w:lineRule="auto"/>
        <w:ind w:left="720"/>
      </w:pPr>
      <w:r>
        <w:rPr>
          <w:lang w:val="id_ID" w:bidi="id_ID"/>
        </w:rPr>
      </w:r>
      <w:r>
        <w:rPr>
          <w:lang w:val="id_ID" w:bidi="id_ID"/>
        </w:rPr>
        <w:t>para hamba</w:t>
      </w:r>
    </w:p>
    <w:p>
      <w:pPr>
        <w:pStyle w:val="ListBullet"/>
        <w:spacing w:line="240" w:lineRule="auto"/>
        <w:ind w:left="720"/>
      </w:pPr>
      <w:r>
        <w:rPr>
          <w:lang w:val="id_ID" w:bidi="id_ID"/>
        </w:rPr>
      </w:r>
      <w:r>
        <w:rPr>
          <w:lang w:val="id_ID" w:bidi="id_ID"/>
        </w:rPr>
        <w:t>putra pemilik</w:t>
      </w:r>
    </w:p>
    <w:p>
      <w:pPr>
        <w:pStyle w:val="ListBullet"/>
        <w:spacing w:line="240" w:lineRule="auto"/>
        <w:ind w:left="720"/>
      </w:pPr>
      <w:r>
        <w:rPr>
          <w:lang w:val="id_ID" w:bidi="id_ID"/>
        </w:rPr>
      </w:r>
      <w:r>
        <w:rPr>
          <w:lang w:val="id_ID" w:bidi="id_ID"/>
        </w:rPr>
        <w:t>Kerumunan orang.</w:t>
      </w:r>
    </w:p>
    <w:p>
      <w:pPr/>
      <w:r>
        <w:rPr>
          <w:lang w:val="id_ID" w:bidi="id_ID"/>
        </w:rPr>
      </w:r>
      <w:r>
        <w:rPr>
          <w:lang w:val="id_ID" w:bidi="id_ID"/>
        </w:rPr>
        <w:t>Sebagai sebuah kelompok, perhatikan bagian-bagian dari latar belakang bagian ini: Penting untuk diingat bahwa Yesus masih berbicara dengan para pemimpin agama dari bagian sebelumnya. Mereka berada di halaman Bait Suci. Yesus kemudian terus berbicara kepada mereka, tetapi sekarang Dia menggunakan sebuah perumpamaan.</w:t>
      </w:r>
    </w:p>
    <w:p>
      <w:pPr/>
      <w:r>
        <w:rPr>
          <w:lang w:val="id_ID" w:bidi="id_ID"/>
        </w:rPr>
      </w:r>
      <w:r>
        <w:rPr>
          <w:lang w:val="id_ID" w:bidi="id_ID"/>
        </w:rPr>
        <w:t>Dalam perumpamaan Yesus, seorang pria dengan hati-hati mempersiapkan kebun anggurnya dengan menanam tanaman anggur, membangun sebuah dinding, menggali lubang untuk pemeras anggur, dan membangun sebuah menara pengawas.</w:t>
      </w:r>
    </w:p>
    <w:p>
      <w:pPr/>
      <w:r>
        <w:rPr>
          <w:lang w:val="id_ID" w:bidi="id_ID"/>
        </w:rPr>
      </w:r>
      <w:r>
        <w:rPr>
          <w:lang w:val="id_ID" w:bidi="id_ID"/>
        </w:rPr>
        <w:t>Orang itu menyewakan kebun anggur ini kepada para petani penyewa dan pergi dalam perjalanan. Beberapa waktu kemudian, ketika buah anggur sudah matang, pemilik itu mengutus seorang hamba untuk mengumpulkan upahnya, yang merupakan bagian dari panen. Sang pemilik mengutus seorang hamba pertama, dan para penyewa memukul hamba pertama serta mengusirnya dengan tangan hampa, atau tanpa tangan hampa. Sang pemilik mengutus seorang hamba kedua, dan para penyewa menyerang kepala hamba kedua serta memperlakukannya dengan buruk. Sang pemilik mengutus seorang hamba ketiga, dan para penyewa membunuhnya. Sang pemilik mengutus lebih banyak hamba, dan para penyewa memukul atau membunuh salah satu dari mereka.</w:t>
      </w:r>
    </w:p>
    <w:p>
      <w:pPr/>
      <w:r>
        <w:rPr>
          <w:lang w:val="id_ID" w:bidi="id_ID"/>
        </w:rPr>
      </w:r>
      <w:r>
        <w:rPr>
          <w:lang w:val="id_ID" w:bidi="id_ID"/>
        </w:rPr>
        <w:t>Orang terakhir yang diutus sang pemilik mungkin adalah putra satu-satunya yang dikasihinya. Dia mengira mereka akan menghormatinya.</w:t>
      </w:r>
    </w:p>
    <w:p>
      <w:pPr/>
      <w:r>
        <w:rPr>
          <w:lang w:val="id_ID" w:bidi="id_ID"/>
        </w:rPr>
      </w:r>
      <w:r>
        <w:rPr>
          <w:lang w:val="id_ID" w:bidi="id_ID"/>
        </w:rPr>
        <w:t>Para penyewa berkata satu sama lain bahwa sang putra adalah ahli waris dan jika mereka membunuhnya, mungkin mereka bisa mendapatkan kebun anggur itu. Jadi mereka membunuhnya dan melemparkan mayatnya keluar dari kebun anggur.</w:t>
      </w:r>
    </w:p>
    <w:p>
      <w:pPr/>
      <w:r>
        <w:rPr>
          <w:lang w:val="id_ID" w:bidi="id_ID"/>
        </w:rPr>
      </w:r>
      <w:r>
        <w:rPr>
          <w:lang w:val="id_ID" w:bidi="id_ID"/>
        </w:rPr>
        <w:t>Yesus sekarang mengajukan sebuah pertanyaan kepada para pemimpin agama: "Apa yang akan dilakukan pemilik kebun anggur?" Yesus menjawab pertanyaan-Nya sendiri. Yesus mengatakan kepada para pemimpin agama bahwa sang pemilik akan datang ke kebun anggur, dia akan membunuh para penyewa itu, dan dia akan memberikan kebun anggur kepada orang lain.</w:t>
      </w:r>
    </w:p>
    <w:p>
      <w:pPr/>
      <w:r>
        <w:rPr>
          <w:lang w:val="id_ID" w:bidi="id_ID"/>
        </w:rPr>
      </w:r>
      <w:r>
        <w:rPr>
          <w:lang w:val="id_ID" w:bidi="id_ID"/>
        </w:rPr>
        <w:t>Kemudian Yesus mengutip Kitab Suci yang mengatakan bahwa batu yang ditolak para tukang bangunan telah menjadi batu penjuru, atau batu yang paling penting, di dalam bangunan. Kemudian Kitab Suci mengatakan, "Allah sendiri melakukan ini dan kita menganggapnya luar biasa."</w:t>
      </w:r>
    </w:p>
    <w:p>
      <w:pPr/>
      <w:r>
        <w:rPr>
          <w:lang w:val="id_ID" w:bidi="id_ID"/>
        </w:rPr>
      </w:r>
      <w:r>
        <w:rPr>
          <w:lang w:val="id_ID" w:bidi="id_ID"/>
        </w:rPr>
        <w:t>Berhenti di sini dan sebagai kelompok, jika ada waktu, bicarakan dengan seseorang yang berspesialisasi dalam membangun bangunan. Tanyakan kepada tukang bangunan mana yang batu, atau batu bata, atau bagian dari bangunan diletakkan terlebih dahulu setelah fondasi dibangun. Diskusikan dengan pembangun itu mengapa batu atau batu bata ini penting. Hentikan sejenak audio ini di sini.</w:t>
      </w:r>
    </w:p>
    <w:p>
      <w:pPr/>
      <w:r>
        <w:rPr>
          <w:lang w:val="id_ID" w:bidi="id_ID"/>
        </w:rPr>
      </w:r>
      <w:r>
        <w:rPr>
          <w:lang w:val="id_ID" w:bidi="id_ID"/>
        </w:rPr>
        <w:t>Penting untuk mengingat bahwa para pemimpin agama menyadari bahwa Yesus berbicara melawan mereka. Mereka adalah para penyewa yang jahat. Mereka ingin menangkap Yesus. Mereka tidak memiliki kekuasaan pemerintah untuk melakukannya, tetapi mereka ingin meyakinkan pemerintah untuk menangkap Yesus. Namun, mereka takut kepada kerumunan orang yang menyukai pengajaran Yesus.</w:t>
      </w:r>
    </w:p>
    <w:p>
      <w:pPr/>
      <w:r>
        <w:rPr>
          <w:lang w:val="id_ID" w:bidi="id_ID"/>
        </w:rPr>
      </w:r>
      <w:r>
        <w:rPr>
          <w:lang w:val="id_ID" w:bidi="id_ID"/>
        </w:rPr>
        <w:t>Akhirnya, para pemimpin agama meninggalkan Yesus dan pergi.</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12:1–12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para tua-tua</w:t>
      </w:r>
    </w:p>
    <w:p>
      <w:pPr>
        <w:pStyle w:val="ListBullet"/>
        <w:spacing w:line="240" w:lineRule="auto"/>
        <w:ind w:left="720"/>
      </w:pPr>
      <w:r>
        <w:rPr>
          <w:lang w:val="id_ID" w:bidi="id_ID"/>
        </w:rPr>
      </w:r>
      <w:r>
        <w:rPr>
          <w:lang w:val="id_ID" w:bidi="id_ID"/>
        </w:rPr>
        <w:t>pemilik kebun anggur</w:t>
      </w:r>
    </w:p>
    <w:p>
      <w:pPr>
        <w:pStyle w:val="ListBullet"/>
        <w:spacing w:line="240" w:lineRule="auto"/>
        <w:ind w:left="720"/>
      </w:pPr>
      <w:r>
        <w:rPr>
          <w:lang w:val="id_ID" w:bidi="id_ID"/>
        </w:rPr>
      </w:r>
      <w:r>
        <w:rPr>
          <w:lang w:val="id_ID" w:bidi="id_ID"/>
        </w:rPr>
        <w:t>para penyewa kebun anggur</w:t>
      </w:r>
    </w:p>
    <w:p>
      <w:pPr>
        <w:pStyle w:val="ListBullet"/>
        <w:spacing w:line="240" w:lineRule="auto"/>
        <w:ind w:left="720"/>
      </w:pPr>
      <w:r>
        <w:rPr>
          <w:lang w:val="id_ID" w:bidi="id_ID"/>
        </w:rPr>
      </w:r>
      <w:r>
        <w:rPr>
          <w:lang w:val="id_ID" w:bidi="id_ID"/>
        </w:rPr>
        <w:t>para hamba</w:t>
      </w:r>
    </w:p>
    <w:p>
      <w:pPr>
        <w:pStyle w:val="ListBullet"/>
        <w:spacing w:line="240" w:lineRule="auto"/>
        <w:ind w:left="720"/>
      </w:pPr>
      <w:r>
        <w:rPr>
          <w:lang w:val="id_ID" w:bidi="id_ID"/>
        </w:rPr>
      </w:r>
      <w:r>
        <w:rPr>
          <w:lang w:val="id_ID" w:bidi="id_ID"/>
        </w:rPr>
        <w:t>putra pemilik</w:t>
      </w:r>
    </w:p>
    <w:p>
      <w:pPr>
        <w:pStyle w:val="ListBullet"/>
        <w:spacing w:line="240" w:lineRule="auto"/>
        <w:ind w:left="720"/>
      </w:pPr>
      <w:r>
        <w:rPr>
          <w:lang w:val="id_ID" w:bidi="id_ID"/>
        </w:rPr>
      </w:r>
      <w:r>
        <w:rPr>
          <w:lang w:val="id_ID" w:bidi="id_ID"/>
        </w:rPr>
        <w:t>Kerumunan orang.</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Yesus terus berbicara dengan para pemimpin agama. Sekarang Yesus mulai menceritakan kepada mereka sebuah kisah. Tim harus memerankan kisah itu. Yesus menggambarkan sang pemilik menanam dan membangun kebun anggur. Kemudian sang pemilik menyewakan kebun anggur kepada para petani yang menyewa dan pergi.</w:t>
      </w:r>
    </w:p>
    <w:p>
      <w:pPr/>
      <w:r>
        <w:rPr>
          <w:lang w:val="id_ID" w:bidi="id_ID"/>
        </w:rPr>
      </w:r>
      <w:r>
        <w:rPr>
          <w:lang w:val="id_ID" w:bidi="id_ID"/>
        </w:rPr>
        <w:t>Hentikan sejenak dramanya. Tanyakan kepada pemilik, "Apa yang Anda rasakan atau pikirkan?" Orang itu mungkin menjawab dengan hal-hal seperti, "Bangga dengan kebun anggurku yang indah," atau "Sedih karena meninggalkan kebun anggur yang kubuat dengan kerja keras," atau "Tak sabar untuk menerima beberapa panen." Tanyakan kepada para penyewa, "Apa yang kalian rasakan atau pikirkan?" Orang itu mungkin menjawab dengan hal-hal seperti, "Gugup karena kami takkan melakukan pekerjaan yang baik," atau "Senang untuk bekerja di sebuah kebun anggur." Lanjutkan dramanya.</w:t>
      </w:r>
    </w:p>
    <w:p>
      <w:pPr/>
      <w:r>
        <w:rPr>
          <w:lang w:val="id_ID" w:bidi="id_ID"/>
        </w:rPr>
      </w:r>
      <w:r>
        <w:rPr>
          <w:lang w:val="id_ID" w:bidi="id_ID"/>
        </w:rPr>
        <w:t>Tim harus memerankan waktu panen yang tiba. Sang pemilik mengutus seorang hamba untuk mengumpulkan beberapa panen. Sang hamba tiba dan para penyewa memukulinya serta mengusirnya dengan tangan hampa.</w:t>
      </w:r>
    </w:p>
    <w:p>
      <w:pPr/>
      <w:r>
        <w:rPr>
          <w:lang w:val="id_ID" w:bidi="id_ID"/>
        </w:rPr>
      </w:r>
      <w:r>
        <w:rPr>
          <w:lang w:val="id_ID" w:bidi="id_ID"/>
        </w:rPr>
        <w:t>Hentikan sejenak dramanya. Tanyakan kepada pemilik, "Apa yang Anda rasakan atau pikirkan?" Orang itu mungkin menjawab dengan hal-hal seperti, "Marah kepada para penyewa! Saya tidak percaya mereka melakukan itu kepada hamba-Ku," atau "Sedih karena hamba-Ku terluka," atau "Kecewa." Tanyakan kepada hamba, "Apa yang Anda rasakan atau pikirkan?" Orang itu mungkin menjawab dengan hal-hal seperti, "Marah," atau "Kecewa," atau "Malu atau merasa malu." Lanjutkan dramanya.</w:t>
      </w:r>
    </w:p>
    <w:p>
      <w:pPr/>
      <w:r>
        <w:rPr>
          <w:lang w:val="id_ID" w:bidi="id_ID"/>
        </w:rPr>
      </w:r>
      <w:r>
        <w:rPr>
          <w:lang w:val="id_ID" w:bidi="id_ID"/>
        </w:rPr>
        <w:t>Hamba kedua pergi ke kebun anggur. Para penyewa memukul kepalanya dan mengusirnya. Kemudian hamba ketiga datang. Para penyewa membunuhnya. Sang pemilik mengutus lebih banyak hamba. Setiap hamba dipukuli atau dibunuh.</w:t>
      </w:r>
    </w:p>
    <w:p>
      <w:pPr/>
      <w:r>
        <w:rPr>
          <w:lang w:val="id_ID" w:bidi="id_ID"/>
        </w:rPr>
      </w:r>
      <w:r>
        <w:rPr>
          <w:lang w:val="id_ID" w:bidi="id_ID"/>
        </w:rPr>
        <w:t>Hentikan sejenak dramanya. Tanyakan kepada pemilik, "Apa yang Anda rasakan atau pikirkan?" Orang itu mungkin menjawab dengan hal-hal seperti, "Aku tidak bisa memercayainya!" "Marah," atau "Bingung dengan apa yang tak beres." Tanyakan kepada para penyewa, "Apa yang kalian rasakan atau pikirkan?" Orang itu mungkin menjawab dengan hal-hal seperti, "Marah karena aku selalu harus menyerahkan keuntunganku" atau "Tindakanku sudah sepantasnya." Tanyakan kepada para hamba, "Apa yang kalian rasakan atau pikirkan?" Orang itu mungkin menjawab dengan hal-hal seperti, "Takut untuk pergi sesudahnya" atau "tugasku ialah mematuhi tuanku." Lanjutkan dramanya.</w:t>
      </w:r>
    </w:p>
    <w:p>
      <w:pPr/>
      <w:r>
        <w:rPr>
          <w:lang w:val="id_ID" w:bidi="id_ID"/>
        </w:rPr>
      </w:r>
      <w:r>
        <w:rPr>
          <w:lang w:val="id_ID" w:bidi="id_ID"/>
        </w:rPr>
        <w:t>Tim harus memerankan sang pemilik yang memutuskan untuk mengutus putranya, yang dikasihinya. Sang pemilik berkata, "Mereka akan menghormati putraku." Para penyewa melihat sang putra dan menganggap bahwa sang pemilik sudah mati. Jika mereka membunuh sang putra, kebun anggur menjadi milik mereka. Para penyewa membunuh sang putra dan melemparkan mayatnya ke luar kebun anggur.</w:t>
      </w:r>
    </w:p>
    <w:p>
      <w:pPr/>
      <w:r>
        <w:rPr>
          <w:lang w:val="id_ID" w:bidi="id_ID"/>
        </w:rPr>
      </w:r>
      <w:r>
        <w:rPr>
          <w:lang w:val="id_ID" w:bidi="id_ID"/>
        </w:rPr>
        <w:t>Hentikan sejenak dramanya. Tanyakan kepada pemilik, "Apa yang Anda rasakan atau pikirkan?" Orang itu mungkin menjawab dengan hal-hal seperti, "Terkejut," atau "Sedih karena mereka membunuh anak saya," atau "Marah karena mereka tidak menghormati anak saya." Tanyakan kepada para penyewa, "Apa yang kalian rasakan atau pikirkan?" Orang itu mungkin menjawab dengan hal-hal seperti, "Senang karena mungkin saya akan mendapatkan kebun anggur sekarang," atau "Menyesal atas apa yang telah saya lakukan." Lanjutkan dramanya.</w:t>
      </w:r>
    </w:p>
    <w:p>
      <w:pPr/>
      <w:r>
        <w:rPr>
          <w:lang w:val="id_ID" w:bidi="id_ID"/>
        </w:rPr>
      </w:r>
      <w:r>
        <w:rPr>
          <w:lang w:val="id_ID" w:bidi="id_ID"/>
        </w:rPr>
        <w:t>Yesus mengajukan pertanyaan langsung kepada para pemimpin agama dan kemudian menjawabnya. "Apa yang akan dilakukan pemilik kebun anggur? Dia akan membunuh para penyewa dan memberikan kebun anggur kepada orang lain." Kemudian Yesus membacakan Kitab Suci: "Batu yang ditolak para tukang bangunan telah menjadi batu penjuru yang paling penting. Allah telah melakukannya, dan kita menganggapnya luar biasa."</w:t>
      </w:r>
    </w:p>
    <w:p>
      <w:pPr/>
      <w:r>
        <w:rPr>
          <w:lang w:val="id_ID" w:bidi="id_ID"/>
        </w:rPr>
      </w:r>
      <w:r>
        <w:rPr>
          <w:lang w:val="id_ID" w:bidi="id_ID"/>
        </w:rPr>
        <w:t>Hentikan sejenak dramanya. Tanyakan kepada para pemimpin agama, "Apa yang kalian rasakan atau pikirkan?" Orang itu mungkin menjawab dengan hal-hal seperti, "Marah--Dia mengatakan kami seperti para penyewa yang jahat!" atau "Marah--Dia mengatakan kalau Dia itu seperti batu yang paling penting dalam sebuah bangunan!" atau "Takut-kita perlu menyingkirkan Yesus." Lanjutkan dramanya.</w:t>
      </w:r>
    </w:p>
    <w:p>
      <w:pPr/>
      <w:r>
        <w:rPr>
          <w:lang w:val="id_ID" w:bidi="id_ID"/>
        </w:rPr>
      </w:r>
      <w:r>
        <w:rPr>
          <w:lang w:val="id_ID" w:bidi="id_ID"/>
        </w:rPr>
        <w:t>Para pemimpin agama menyadari bahwa Yesus berbicara tentang mereka. Mereka memikirkan bagaimana mereka bisa meminta pemerintah untuk menangkap Yesus. Mereka takut kepada kerumunan orang. Mereka meninggalkan Yesus dan pergi.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12:1–12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berbicara dengan para pemimpin agama dan mengatakan sebuah </w:t>
      </w:r>
      <w:r>
        <w:rPr>
          <w:b/>
          <w:lang w:val="id_ID" w:bidi="id_ID"/>
        </w:rPr>
        <w:t>perumpamaan</w:t>
      </w:r>
      <w:r>
        <w:rPr>
          <w:lang w:val="id_ID" w:bidi="id_ID"/>
        </w:rPr>
        <w:t xml:space="preserve">. Sebuah perumpamaan adalah sejenis cerita khusus yang menggunakan beberapa hal sehari-hari untuk menggambarkan hal-hal yang lebih dalam tentang Allah. Perumpamaan sering kali sulit dipahami, kecuali orang-orang sungguh-sungguh berusaha untuk mendengarkan. Ketika Yesus menceritakan satu perumpamaan, Dia mengharapkan orang-orang untuk mengubah sikap atau tindakan mereka. Gunakan kata yang sama untuk perumpamaan yang telah Anda gunakan di bagian sebelumnya. Untuk informasi lebih lanjut tentang </w:t>
      </w:r>
      <w:hyperlink r:id="rId135">
        <w:r>
          <w:rPr>
            <w:lang w:val="id_ID" w:bidi="id_ID"/>
          </w:rPr>
          <w:rPr>
            <w:color w:val="0000EE"/>
            <w:u w:val="single"/>
          </w:rPr>
          <w:t>perumpamaan</w:t>
        </w:r>
      </w:hyperlink>
      <w:r>
        <w:rPr>
          <w:lang w:val="id_ID" w:bidi="id_ID"/>
        </w:rPr>
        <w:t>, lihat Glosarium Utama.</w:t>
      </w:r>
    </w:p>
    <w:p>
      <w:pPr/>
      <w:r>
        <w:rPr>
          <w:lang w:val="id_ID" w:bidi="id_ID"/>
        </w:rPr>
      </w:r>
      <w:r>
        <w:rPr>
          <w:lang w:val="id_ID" w:bidi="id_ID"/>
        </w:rPr>
        <w:t xml:space="preserve">Yesus menceritakan sebuah kisah tentang seorang pria yang menanam sebuah </w:t>
      </w:r>
      <w:hyperlink r:id="rId367">
        <w:r>
          <w:rPr>
            <w:lang w:val="id_ID" w:bidi="id_ID"/>
          </w:rPr>
          <w:rPr>
            <w:color w:val="0000EE"/>
            <w:u w:val="single"/>
          </w:rPr>
          <w:t>kebun</w:t>
        </w:r>
      </w:hyperlink>
      <w:r>
        <w:rPr>
          <w:lang w:val="id_ID" w:bidi="id_ID"/>
        </w:rPr>
        <w:t xml:space="preserve"> anggur, yaitu sebuah ladang tempat kebun anggur menghasilkan buah yang disebut buah anggur. Pria itu menggali sebuah </w:t>
      </w:r>
      <w:hyperlink r:id="rId368">
        <w:r>
          <w:rPr>
            <w:lang w:val="id_ID" w:bidi="id_ID"/>
          </w:rPr>
          <w:rPr>
            <w:color w:val="0000EE"/>
            <w:u w:val="single"/>
          </w:rPr>
          <w:t>pemeras</w:t>
        </w:r>
      </w:hyperlink>
      <w:r>
        <w:rPr>
          <w:lang w:val="id_ID" w:bidi="id_ID"/>
        </w:rPr>
        <w:t xml:space="preserve"> anggur, yaitu sebuah lubang yang digali ke dalam batu. Banyak orang menaruh buah anggur di dalam lubang, kemudian menginjak-injaknya sampai hancur. Jus mengalir keluar dari sebuah lubang di bagian bawah ke dalam sebuah periuk besar atau sebuah parit panjang. Pria itu membangun sebuah </w:t>
      </w:r>
      <w:hyperlink r:id="rId369">
        <w:r>
          <w:rPr>
            <w:lang w:val="id_ID" w:bidi="id_ID"/>
          </w:rPr>
          <w:rPr>
            <w:color w:val="0000EE"/>
            <w:u w:val="single"/>
          </w:rPr>
          <w:t>menara</w:t>
        </w:r>
      </w:hyperlink>
      <w:r>
        <w:rPr>
          <w:lang w:val="id_ID" w:bidi="id_ID"/>
        </w:rPr>
        <w:t xml:space="preserve"> pengawas, yaitu sebuah platform tinggi yang dibangun di atas tumpukan batu. Mungkin ada sebuah tempat berlindung di atas yang terbuat dari rumput. Banyak orang bisa duduk di tempat berlindung dan mengawasi kebun anggur untuk melindunginya dari hewan serta para pencuri.</w:t>
      </w:r>
    </w:p>
    <w:p>
      <w:pPr/>
      <w:r>
        <w:rPr>
          <w:lang w:val="id_ID" w:bidi="id_ID"/>
        </w:rPr>
      </w:r>
      <w:r>
        <w:rPr>
          <w:lang w:val="id_ID" w:bidi="id_ID"/>
        </w:rPr>
        <w:t xml:space="preserve">Berhenti di sini dan lihatlah foto </w:t>
      </w:r>
      <w:r>
        <w:rPr>
          <w:b/>
          <w:lang w:val="id_ID" w:bidi="id_ID"/>
        </w:rPr>
        <w:t>kebun anggur</w:t>
      </w:r>
      <w:r>
        <w:rPr>
          <w:lang w:val="id_ID" w:bidi="id_ID"/>
        </w:rPr>
        <w:t xml:space="preserve">, buah anggur, </w:t>
      </w:r>
      <w:r>
        <w:rPr>
          <w:b/>
          <w:lang w:val="id_ID" w:bidi="id_ID"/>
        </w:rPr>
        <w:t>perasan anggur</w:t>
      </w:r>
      <w:r>
        <w:rPr>
          <w:lang w:val="id_ID" w:bidi="id_ID"/>
        </w:rPr>
        <w:t xml:space="preserve">, dan </w:t>
      </w:r>
      <w:r>
        <w:rPr>
          <w:b/>
          <w:lang w:val="id_ID" w:bidi="id_ID"/>
        </w:rPr>
        <w:t>menara pengawal</w:t>
      </w:r>
      <w:r>
        <w:rPr>
          <w:lang w:val="id_ID" w:bidi="id_ID"/>
        </w:rPr>
        <w:t>. Hentikan sejenak rekaman disini</w:t>
      </w:r>
    </w:p>
    <w:p>
      <w:pPr/>
      <w:r>
        <w:rPr>
          <w:lang w:val="id_ID" w:bidi="id_ID"/>
        </w:rPr>
      </w:r>
      <w:r>
        <w:rPr>
          <w:lang w:val="id_ID" w:bidi="id_ID"/>
        </w:rPr>
        <w:t xml:space="preserve">Pria itu menyewakan kebun anggurnya kepada </w:t>
      </w:r>
      <w:hyperlink r:id="rId370">
        <w:r>
          <w:rPr>
            <w:lang w:val="id_ID" w:bidi="id_ID"/>
          </w:rPr>
          <w:rPr>
            <w:color w:val="0000EE"/>
            <w:u w:val="single"/>
          </w:rPr>
          <w:t>para</w:t>
        </w:r>
      </w:hyperlink>
      <w:r>
        <w:rPr>
          <w:lang w:val="id_ID" w:bidi="id_ID"/>
        </w:rPr>
        <w:t xml:space="preserve"> petani yang menyewa. </w:t>
      </w:r>
      <w:r>
        <w:rPr>
          <w:b/>
          <w:lang w:val="id_ID" w:bidi="id_ID"/>
        </w:rPr>
        <w:t>Para</w:t>
      </w:r>
      <w:r>
        <w:rPr>
          <w:lang w:val="id_ID" w:bidi="id_ID"/>
        </w:rPr>
        <w:t xml:space="preserve"> penyewa adalah orang-orang yang mengurus kebun anggur untuk seorang pemilik yang tidak tinggal di ladang itu. Sang pemilik dalam kisah ini pergi ke wilayah lain atau tempat lain--cukup jauh sehingga ia tidak bisa sering pulang. Banyak orang memperoleh bagian dari panen sebagai pembayaran untuk mengurus kebun anggur. Mereka memberikan setengah atau seperempat panen kepada sang pemilik.</w:t>
      </w:r>
    </w:p>
    <w:p>
      <w:pPr/>
      <w:r>
        <w:rPr>
          <w:lang w:val="id_ID" w:bidi="id_ID"/>
        </w:rPr>
      </w:r>
      <w:r>
        <w:rPr>
          <w:lang w:val="id_ID" w:bidi="id_ID"/>
        </w:rPr>
        <w:t xml:space="preserve">Sang pemilik mengutus para hamba untuk mengambil bagian panennya. Seorang </w:t>
      </w:r>
      <w:r>
        <w:rPr>
          <w:b/>
          <w:lang w:val="id_ID" w:bidi="id_ID"/>
        </w:rPr>
        <w:t>hamba</w:t>
      </w:r>
      <w:r>
        <w:rPr>
          <w:lang w:val="id_ID" w:bidi="id_ID"/>
        </w:rPr>
        <w:t xml:space="preserve"> di sini merujuk kepada seorang budak yang berkewajiban bekerja untuk tuannya dan tidak bisa berhenti begitu saja setiap saat. Gunakan kata yang sama untuk hamba yang telah Anda gunakan di bagian sebelumnya. Untuk informasi lebih lanjut tentang para </w:t>
      </w:r>
      <w:hyperlink r:id="rId325">
        <w:r>
          <w:rPr>
            <w:lang w:val="id_ID" w:bidi="id_ID"/>
          </w:rPr>
          <w:rPr>
            <w:color w:val="0000EE"/>
            <w:u w:val="single"/>
          </w:rPr>
          <w:t>hamba</w:t>
        </w:r>
      </w:hyperlink>
      <w:r>
        <w:rPr>
          <w:lang w:val="id_ID" w:bidi="id_ID"/>
        </w:rPr>
        <w:t>, lihat Glosarium Utama.</w:t>
      </w:r>
    </w:p>
    <w:p>
      <w:pPr/>
      <w:r>
        <w:rPr>
          <w:lang w:val="id_ID" w:bidi="id_ID"/>
        </w:rPr>
      </w:r>
      <w:r>
        <w:rPr>
          <w:lang w:val="id_ID" w:bidi="id_ID"/>
        </w:rPr>
        <w:t xml:space="preserve">Sang pemilik akhirnya mengutus </w:t>
      </w:r>
      <w:r>
        <w:rPr>
          <w:b/>
          <w:lang w:val="id_ID" w:bidi="id_ID"/>
        </w:rPr>
        <w:t>putranya yang dikasihinya</w:t>
      </w:r>
      <w:r>
        <w:rPr>
          <w:lang w:val="id_ID" w:bidi="id_ID"/>
        </w:rPr>
        <w:t>. "Putra yang dikasihinya" juga dapat diterjemahkan sebagai "anak" saja. Kebanyakan terjemahan mengatakan sesuatu seperti "Putranya yang dikasihinya."</w:t>
      </w:r>
    </w:p>
    <w:p>
      <w:pPr/>
      <w:r>
        <w:rPr>
          <w:lang w:val="id_ID" w:bidi="id_ID"/>
        </w:rPr>
      </w:r>
      <w:r>
        <w:rPr>
          <w:lang w:val="id_ID" w:bidi="id_ID"/>
        </w:rPr>
        <w:t xml:space="preserve">Para penyewa melihat sang putra dan menyadari bahwa dia adalah ahli waris. Sang </w:t>
      </w:r>
      <w:r>
        <w:rPr>
          <w:b/>
          <w:lang w:val="id_ID" w:bidi="id_ID"/>
        </w:rPr>
        <w:t>ahli</w:t>
      </w:r>
      <w:r>
        <w:rPr>
          <w:lang w:val="id_ID" w:bidi="id_ID"/>
        </w:rPr>
        <w:t xml:space="preserve"> waris adalah orang yang akan menjadi pemilik ketika sang pemilik saat itu meninggal. Untuk informasi lebih lanjut tentang </w:t>
      </w:r>
      <w:hyperlink r:id="rId371">
        <w:r>
          <w:rPr>
            <w:lang w:val="id_ID" w:bidi="id_ID"/>
          </w:rPr>
          <w:rPr>
            <w:color w:val="0000EE"/>
            <w:u w:val="single"/>
          </w:rPr>
          <w:t>ahli waris</w:t>
        </w:r>
      </w:hyperlink>
      <w:r>
        <w:rPr>
          <w:lang w:val="id_ID" w:bidi="id_ID"/>
        </w:rPr>
        <w:t>, lihat Glosarium Utama.</w:t>
      </w:r>
    </w:p>
    <w:p>
      <w:pPr/>
      <w:r>
        <w:rPr>
          <w:lang w:val="id_ID" w:bidi="id_ID"/>
        </w:rPr>
      </w:r>
      <w:r>
        <w:rPr>
          <w:lang w:val="id_ID" w:bidi="id_ID"/>
        </w:rPr>
        <w:t xml:space="preserve">Yesus bertanya kepada para pemimpin agama, "Pernahkah kalian membaca Kitab Suci?" Dia mengharapkan sebuah tanggapan positif atas pertanyaan ini. Namun, Yesus menjawab pertanyaan itu sendiri. </w:t>
      </w:r>
      <w:r>
        <w:rPr>
          <w:b/>
          <w:lang w:val="id_ID" w:bidi="id_ID"/>
        </w:rPr>
        <w:t>Kitab Suci</w:t>
      </w:r>
      <w:r>
        <w:rPr>
          <w:lang w:val="id_ID" w:bidi="id_ID"/>
        </w:rPr>
        <w:t xml:space="preserve"> mengacu pada tulisan-tulisan suci yang ditulis oleh orang-orang Yahudi. Gunakan kata yang sama untuk Kitab Suci seperti yang Anda gunakan di bagian sebelumnya, dan untuk informasi lebih lanjut tentang </w:t>
      </w:r>
      <w:hyperlink r:id="rId115">
        <w:r>
          <w:rPr>
            <w:lang w:val="id_ID" w:bidi="id_ID"/>
          </w:rPr>
          <w:rPr>
            <w:color w:val="0000EE"/>
            <w:u w:val="single"/>
          </w:rPr>
          <w:t>Kitab Suci</w:t>
        </w:r>
      </w:hyperlink>
      <w:r>
        <w:rPr>
          <w:lang w:val="id_ID" w:bidi="id_ID"/>
        </w:rPr>
        <w:t>, lihat Glosarium Utama.</w:t>
      </w:r>
    </w:p>
    <w:p>
      <w:pPr/>
      <w:r>
        <w:rPr>
          <w:lang w:val="id_ID" w:bidi="id_ID"/>
        </w:rPr>
      </w:r>
      <w:r>
        <w:rPr>
          <w:lang w:val="id_ID" w:bidi="id_ID"/>
        </w:rPr>
        <w:t xml:space="preserve">Yesus mengatakan bahwa batu yang ditolak para tukang bangunan telah menjadi </w:t>
      </w:r>
      <w:hyperlink r:id="rId372">
        <w:r>
          <w:rPr>
            <w:lang w:val="id_ID" w:bidi="id_ID"/>
          </w:rPr>
          <w:rPr>
            <w:color w:val="0000EE"/>
            <w:u w:val="single"/>
          </w:rPr>
          <w:t>batu penjuru</w:t>
        </w:r>
      </w:hyperlink>
      <w:r>
        <w:rPr>
          <w:lang w:val="id_ID" w:bidi="id_ID"/>
        </w:rPr>
        <w:t xml:space="preserve">. Batu </w:t>
      </w:r>
      <w:r>
        <w:rPr>
          <w:b/>
          <w:lang w:val="id_ID" w:bidi="id_ID"/>
        </w:rPr>
        <w:t>penjuru</w:t>
      </w:r>
      <w:r>
        <w:rPr>
          <w:lang w:val="id_ID" w:bidi="id_ID"/>
        </w:rPr>
        <w:t xml:space="preserve"> adalah batu yang paling penting dan terkuat di sudut luar rumah. Kata ini juga bisa berarti sebuah batu di bagian atas sebuah gerbang yang menahan pintu. Dalam kedua kasus, batu ini adalah batu yang paling penting untuk menopang rumah dan membuatnya menjadi kokoh.</w:t>
      </w:r>
    </w:p>
    <w:p>
      <w:pPr/>
      <w:r>
        <w:rPr>
          <w:lang w:val="id_ID" w:bidi="id_ID"/>
        </w:rPr>
      </w:r>
      <w:r>
        <w:rPr>
          <w:lang w:val="id_ID" w:bidi="id_ID"/>
        </w:rPr>
        <w:t>Berhenti di sini dan lihat sebuah foto batu penjuru bersama dalam kelompok. Hentikan sejenak rekaman disini</w:t>
      </w:r>
    </w:p>
    <w:p>
      <w:pPr/>
      <w:r>
        <w:rPr>
          <w:lang w:val="id_ID" w:bidi="id_ID"/>
        </w:rPr>
      </w:r>
      <w:r>
        <w:rPr>
          <w:lang w:val="id_ID" w:bidi="id_ID"/>
        </w:rPr>
        <w:t xml:space="preserve">Yesus mengatakan bahwa </w:t>
      </w:r>
      <w:r>
        <w:rPr>
          <w:b/>
          <w:lang w:val="id_ID" w:bidi="id_ID"/>
        </w:rPr>
        <w:t>Tuhan</w:t>
      </w:r>
      <w:r>
        <w:rPr>
          <w:lang w:val="id_ID" w:bidi="id_ID"/>
        </w:rPr>
        <w:t xml:space="preserve"> telah melakukan ini-Yesus berarti bahwa Allah sendiri telah membuat batu itu menjadi bagian yang paling penting dari bangunan, sama seperti Allah sendiri telah mengangkat Yesus. "Itu luar biasa di mata kita" berarti "Kami pikir itu luar biasa, atau indah." Gunakan kata yang sama untuk Tuhan di sini yang telah Anda gunakan di bagian sebelumnya untuk merujuk kepada Allah. Untuk petunjuk lebih lagi tentang </w:t>
      </w:r>
      <w:hyperlink r:id="rId344">
        <w:r>
          <w:rPr>
            <w:lang w:val="id_ID" w:bidi="id_ID"/>
          </w:rPr>
          <w:rPr>
            <w:color w:val="0000EE"/>
            <w:u w:val="single"/>
          </w:rPr>
          <w:t>Tuhan</w:t>
        </w:r>
      </w:hyperlink>
      <w:r>
        <w:rPr>
          <w:lang w:val="id_ID" w:bidi="id_ID"/>
        </w:rPr>
        <w:t xml:space="preserve">, lihat Glosarium Utama. </w:t>
      </w:r>
    </w:p>
    <w:p>
      <w:pPr/>
      <w:r>
        <w:rPr>
          <w:lang w:val="id_ID" w:bidi="id_ID"/>
        </w:rPr>
      </w:r>
      <w:r>
        <w:rPr>
          <w:lang w:val="id_ID" w:bidi="id_ID"/>
        </w:rPr>
        <w:t xml:space="preserve">Para </w:t>
      </w:r>
      <w:hyperlink r:id="rId79">
        <w:r>
          <w:rPr>
            <w:lang w:val="id_ID" w:bidi="id_ID"/>
          </w:rPr>
          <w:rPr>
            <w:color w:val="0000EE"/>
            <w:u w:val="single"/>
          </w:rPr>
          <w:t>imam kepala</w:t>
        </w:r>
      </w:hyperlink>
      <w:r>
        <w:rPr>
          <w:lang w:val="id_ID" w:bidi="id_ID"/>
        </w:rPr>
        <w:t xml:space="preserve">, para </w:t>
      </w:r>
      <w:hyperlink r:id="rId51">
        <w:r>
          <w:rPr>
            <w:lang w:val="id_ID" w:bidi="id_ID"/>
          </w:rPr>
          <w:rPr>
            <w:color w:val="0000EE"/>
            <w:u w:val="single"/>
          </w:rPr>
          <w:t>pengajar hukum</w:t>
        </w:r>
      </w:hyperlink>
      <w:r>
        <w:rPr>
          <w:lang w:val="id_ID" w:bidi="id_ID"/>
        </w:rPr>
        <w:t xml:space="preserve"> Taurat, dan </w:t>
      </w:r>
      <w:hyperlink r:id="rId373">
        <w:r>
          <w:rPr>
            <w:lang w:val="id_ID" w:bidi="id_ID"/>
          </w:rPr>
          <w:rPr>
            <w:color w:val="0000EE"/>
            <w:u w:val="single"/>
          </w:rPr>
          <w:t>para tua-tua</w:t>
        </w:r>
      </w:hyperlink>
      <w:r>
        <w:rPr>
          <w:lang w:val="id_ID" w:bidi="id_ID"/>
        </w:rPr>
        <w:t xml:space="preserve"> tidak disebutkan secara eksplisit dalam kisah ini, tetapi mereka adalah orang-orang yang ingin mendapatkan otoritas untuk menangkap Yesus. Jika para pendengar Anda tidak akan mengingat siapa mereka, Anda mungkin perlu merujuk mereka lagi sebagai orang-orang yang berusaha menangkap Yesus.</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12:1–12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74">
        <w:r>
          <w:rPr>
            <w:lang w:val="id_ID" w:bidi="id_ID"/>
          </w:rPr>
          <w:rPr>
            <w:color w:val="0000EE"/>
            <w:u w:val="single"/>
          </w:rPr>
          <w:t>Dengar dan Renungkan</w:t>
        </w:r>
      </w:hyperlink>
      <w:r>
        <w:rPr>
          <w:lang w:val="id_ID" w:bidi="id_ID"/>
        </w:rPr>
        <w:t xml:space="preserve"> (975 KB)</w:t>
      </w:r>
      <w:r>
        <w:rPr>
          <w:lang w:val="id_ID" w:bidi="id_ID"/>
        </w:rPr>
      </w:r>
    </w:p>
    <w:p>
      <w:pPr>
        <w:pStyle w:val="ListBullet"/>
        <w:spacing w:line="240" w:lineRule="auto"/>
        <w:ind w:left="720"/>
      </w:pPr>
      <w:r>
        <w:rPr>
          <w:lang w:val="id_ID" w:bidi="id_ID"/>
        </w:rPr>
      </w:r>
      <w:hyperlink r:id="rId375">
        <w:r>
          <w:rPr>
            <w:lang w:val="id_ID" w:bidi="id_ID"/>
          </w:rPr>
          <w:rPr>
            <w:color w:val="0000EE"/>
            <w:u w:val="single"/>
          </w:rPr>
          <w:t>Menyiapkan Panggung</w:t>
        </w:r>
      </w:hyperlink>
      <w:r>
        <w:rPr>
          <w:lang w:val="id_ID" w:bidi="id_ID"/>
        </w:rPr>
        <w:t xml:space="preserve"> (6.6 MB)</w:t>
      </w:r>
      <w:r>
        <w:rPr>
          <w:lang w:val="id_ID" w:bidi="id_ID"/>
        </w:rPr>
      </w:r>
    </w:p>
    <w:p>
      <w:pPr>
        <w:pStyle w:val="ListBullet"/>
        <w:spacing w:line="240" w:lineRule="auto"/>
        <w:ind w:left="720"/>
      </w:pPr>
      <w:r>
        <w:rPr>
          <w:lang w:val="id_ID" w:bidi="id_ID"/>
        </w:rPr>
      </w:r>
      <w:hyperlink r:id="rId376">
        <w:r>
          <w:rPr>
            <w:lang w:val="id_ID" w:bidi="id_ID"/>
          </w:rPr>
          <w:rPr>
            <w:color w:val="0000EE"/>
            <w:u w:val="single"/>
          </w:rPr>
          <w:t>Menjelaskan Adegan</w:t>
        </w:r>
      </w:hyperlink>
      <w:r>
        <w:rPr>
          <w:lang w:val="id_ID" w:bidi="id_ID"/>
        </w:rPr>
        <w:t xml:space="preserve"> (4.2 MB)</w:t>
      </w:r>
      <w:r>
        <w:rPr>
          <w:lang w:val="id_ID" w:bidi="id_ID"/>
        </w:rPr>
      </w:r>
    </w:p>
    <w:p>
      <w:pPr>
        <w:pStyle w:val="ListBullet"/>
        <w:spacing w:line="240" w:lineRule="auto"/>
        <w:ind w:left="720"/>
      </w:pPr>
      <w:r>
        <w:rPr>
          <w:lang w:val="id_ID" w:bidi="id_ID"/>
        </w:rPr>
      </w:r>
      <w:hyperlink r:id="rId377">
        <w:r>
          <w:rPr>
            <w:lang w:val="id_ID" w:bidi="id_ID"/>
          </w:rPr>
          <w:rPr>
            <w:color w:val="0000EE"/>
            <w:u w:val="single"/>
          </w:rPr>
          <w:t>Memperagakan Bacaan</w:t>
        </w:r>
      </w:hyperlink>
      <w:r>
        <w:rPr>
          <w:lang w:val="id_ID" w:bidi="id_ID"/>
        </w:rPr>
        <w:t xml:space="preserve"> (5.4 MB)</w:t>
      </w:r>
      <w:r>
        <w:rPr>
          <w:lang w:val="id_ID" w:bidi="id_ID"/>
        </w:rPr>
      </w:r>
    </w:p>
    <w:p>
      <w:pPr>
        <w:pStyle w:val="ListBullet"/>
        <w:spacing w:line="240" w:lineRule="auto"/>
        <w:ind w:left="720"/>
      </w:pPr>
      <w:r>
        <w:rPr>
          <w:lang w:val="id_ID" w:bidi="id_ID"/>
        </w:rPr>
      </w:r>
      <w:hyperlink r:id="rId378">
        <w:r>
          <w:rPr>
            <w:lang w:val="id_ID" w:bidi="id_ID"/>
          </w:rPr>
          <w:rPr>
            <w:color w:val="0000EE"/>
            <w:u w:val="single"/>
          </w:rPr>
          <w:t>Melengkapi yang Kurang</w:t>
        </w:r>
      </w:hyperlink>
      <w:r>
        <w:rPr>
          <w:lang w:val="id_ID" w:bidi="id_ID"/>
        </w:rPr>
        <w:t xml:space="preserve"> (4.3 MB)</w:t>
      </w:r>
      <w:r>
        <w:rPr>
          <w:lang w:val="id_ID" w:bidi="id_ID"/>
        </w:rPr>
      </w:r>
    </w:p>
    <w:p>
      <w:pPr>
        <w:pStyle w:val="ListBullet"/>
        <w:spacing w:line="240" w:lineRule="auto"/>
        <w:ind w:left="720"/>
      </w:pPr>
      <w:r>
        <w:rPr>
          <w:lang w:val="id_ID" w:bidi="id_ID"/>
        </w:rPr>
      </w:r>
      <w:hyperlink r:id="rId379">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12:13–17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langkah ini, dengarkan Markus 12:13–17 dan tanamkan dalam hati Anda.</w:t>
      </w:r>
    </w:p>
    <w:p>
      <w:pPr/>
      <w:r>
        <w:rPr>
          <w:lang w:val="id_ID" w:bidi="id_ID"/>
        </w:rPr>
      </w:r>
      <w:r>
        <w:rPr>
          <w:lang w:val="id_ID" w:bidi="id_ID"/>
        </w:rPr>
        <w:t>Dengarkan versi audio dari Markus 12:13–17 tiga kali, dalam tiga terjemahan yang berbeda, jika memungkinkan. Kemudian, sebagai kelompok, bahas pertanyaan-pertanyaan berikut:</w:t>
      </w:r>
    </w:p>
    <w:p>
      <w:pPr>
        <w:pStyle w:val="ListNumber"/>
        <w:numPr>
          <w:ilvl w:val="0"/>
          <w:numId w:val="58"/>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Tuhan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12:13–17 dalam terjemahan yang paling mudah dipahami.</w:t>
      </w:r>
    </w:p>
    <w:p>
      <w:pPr/>
      <w:r>
        <w:rPr>
          <w:lang w:val="id_ID" w:bidi="id_ID"/>
        </w:rPr>
      </w:r>
      <w:r>
        <w:rPr>
          <w:lang w:val="id_ID" w:bidi="id_ID"/>
        </w:rPr>
        <w:t xml:space="preserve">Seperti yang kita ketahui dari bagian sebelumnya, banyak pemimpin agama ingin pemerintah menangkap Yesus dan mengeksekusi-Nya. Mereka ingin Yesus mengatakan sesuatu yang akan membuat-Nya bermasalah sehingga pemerintah akan memiliki alasan untuk menangkap-Nya. </w:t>
      </w:r>
    </w:p>
    <w:p>
      <w:pPr/>
      <w:r>
        <w:rPr>
          <w:lang w:val="id_ID" w:bidi="id_ID"/>
        </w:rPr>
      </w:r>
      <w:r>
        <w:rPr>
          <w:lang w:val="id_ID" w:bidi="id_ID"/>
        </w:rPr>
        <w:t>Kita tidak tahu siapa yang mengutus orang-orang Farisi dan para pendukung Herodes kepada Yesus. Anda juga harus tetap tidak jelas dalam terjemahan Anda tentang siapa yang mengutus orang-orang ini—kita cuma tahu bahwa para pemimpin dari beberapa jenis orang mengutus mereka. Dua kelompok pria datang kepada Yesus, orang-orang Farisi, yang telah kita lihat sebelumnya, dan orang-orang yang mengikuti Herodes. Herodes adalah penguasa Yahudi, atau gubernur, dari wilayah Israel. Israel berada di bawah kekuasaan Kekaisaran Romawi. Herodes diangkat oleh raja Romawi, yang disebut Kaisar. Para Herodian, atau pendukung Herodes, adalah rekan-rekan politik Herodes dan ingin membuatnya tetap berkuasa. Mereka juga setuju dengan para pemimpin agama yang disebut kaum Saduki, yang hanya mengikuti hukum Musa. Itu berarti bahwa para pendukung Herodes dan orang-orang Farisi biasanya saling bertentangan. Namun, dalam kisah ini, kedua kelompok ini berkumpul bersama untuk membuat Yesus mengatakan sesuatu yang membuat diri-Nya bermasalah.</w:t>
      </w:r>
    </w:p>
    <w:p>
      <w:pPr/>
      <w:r>
        <w:rPr>
          <w:lang w:val="id_ID" w:bidi="id_ID"/>
        </w:rPr>
      </w:r>
      <w:r>
        <w:rPr>
          <w:lang w:val="id_ID" w:bidi="id_ID"/>
        </w:rPr>
        <w:t>Berhenti di sini dan diskusikan pertanyaan ini dalam kelompok: Apa saja berbagai jenis pemimpin agama dalam budaya Anda? Apa yang mereka semua percayai? Apa saja pendapat mereka yang berbeda tentang agama? Bagaimana mereka bekerja sama? Bagaimana argumen mereka memengaruhi rakyat? Hentikan sejenak rekaman disini</w:t>
      </w:r>
    </w:p>
    <w:p>
      <w:pPr/>
      <w:r>
        <w:rPr>
          <w:lang w:val="id_ID" w:bidi="id_ID"/>
        </w:rPr>
      </w:r>
      <w:r>
        <w:rPr>
          <w:lang w:val="id_ID" w:bidi="id_ID"/>
        </w:rPr>
        <w:t>Yesus mungkin masih berada di halaman Bait Suci, di mana orang-orang normal--bukan imam--diizinkan masuk. Akan ada banyak orang di daerah itu. Mungkin kelompok para pemimpin ini mendatangi Yesus ketika Dia sedang mengajar.</w:t>
      </w:r>
    </w:p>
    <w:p>
      <w:pPr/>
      <w:r>
        <w:rPr>
          <w:lang w:val="id_ID" w:bidi="id_ID"/>
        </w:rPr>
      </w:r>
      <w:r>
        <w:rPr>
          <w:lang w:val="id_ID" w:bidi="id_ID"/>
        </w:rPr>
        <w:t>Berhenti di sini dan lihatlah diagram Bait Suci lagi. Tunjukkan di mana halaman Bait Suci berada dalam diagram. Hentikan sejenak rekaman disini</w:t>
      </w:r>
    </w:p>
    <w:p>
      <w:pPr/>
      <w:r>
        <w:rPr>
          <w:lang w:val="id_ID" w:bidi="id_ID"/>
        </w:rPr>
      </w:r>
      <w:r>
        <w:rPr>
          <w:lang w:val="id_ID" w:bidi="id_ID"/>
        </w:rPr>
        <w:t>Orang-orang Farisi dan para pendukung Herodes mengajukan sebuah pertanyaan yang sangat kepada Yesus bagi bangsa Yahudi. Sekitar 15 tahun sebelumnya, pemerintah Romawi mengambil kendali penuh atas tanah air Yahudi di Israel dan membuat orang-orang Yahudi membayar pajak kepada raja Romawi, atau Kaisar. Rakyat membenci pajak ini, meskipun itu hanya upah sehari. Rakyat tidak menyukainya karena itu mengingatkan mereka bahwa mereka diperintah oleh seorang raja asing. Mereka juga tidak menyukai koin-koin itu karena memiliki gambar seorang raja yang berpikir dan berkata bahwa ia adalah dewa. Beberapa pemberontak menolak untuk membayar pajak karena mereka meyakini bahwa membayar pajak merupakan sebuah penghinaan kepada Allah. Para pendukung Herodes mendukung pembayaran pajak, karena mereka menginginkan Herodes tetap berkuasa atas orang-orang Yahudi. Para pemimpin ini mengajukan pertanyaan kepada Yesus dengan cara yang tidak bisa Ia tolak untuk dijawab. Mereka memulai dengan mengatakan hal-hal yang baik tentang Yesus. Mereka mengatakan bahwa Yesus tidak takut kepada orang lain, atau tidak peduli dengan apa yang dipikirkan orang lain tentang Dia. Yesus menunjukkan rasa hormat yang sama kepada semua orang. Mereka mengatakan bahwa Yesus lebih memikirkan jalan kehidupan Allah daripada agenda politik mana pun. Kemudian mereka langsung bertanya kepada Yesus apakah mereka harus membayar pajak kepada Kaisar. Jika Yesus mengatakan ya, mereka harus membayar pajak, Dia akan bermasalah dengan bangsa Yahudi. Jika Yesus mengatakan tidak, mereka tidak boleh membayar pajak, Dia akan bermasalah dengan pemerintah Romawi itu sendiri.</w:t>
      </w:r>
    </w:p>
    <w:p>
      <w:pPr/>
      <w:r>
        <w:rPr>
          <w:lang w:val="id_ID" w:bidi="id_ID"/>
        </w:rPr>
      </w:r>
      <w:r>
        <w:rPr>
          <w:lang w:val="id_ID" w:bidi="id_ID"/>
        </w:rPr>
        <w:t>Berhenti di sini dan diskusikan sebagai tim penerjemah: Apakah yang dilakukan seorang pemimpin yang memiliki integritas, atau jujur, dalam kebudayaan Anda? Yesus tidak takut kepada orang lain. Yesus tidak melakukan banyak hal cuma untuk berusaha menyenangkan orang lain. Hal-hal apa saja yang dilakukan para pemimpin Anda yang dihormati? Hentikan sejenak rekaman disini</w:t>
      </w:r>
    </w:p>
    <w:p>
      <w:pPr/>
      <w:r>
        <w:rPr>
          <w:lang w:val="id_ID" w:bidi="id_ID"/>
        </w:rPr>
      </w:r>
      <w:r>
        <w:rPr>
          <w:lang w:val="id_ID" w:bidi="id_ID"/>
        </w:rPr>
        <w:t>Yesus mengakui bahwa para pemimpin berusaha menjebak-Nya agar mendapat masalah. Dia mungkin frustrasi ketika Dia bertanya kepada mereka, "Mengapa kalian mencoba menjebak Aku?" Dia meminta sebuah koin Romawi, denarius, yang merupakan jenis koin yang diterima sebagai pembayaran pajak. Koin-koin ini dicap dengan gambar kepala raja Romawi, atau Kaisar. Koin-koin itu memiliki sebuah ukiran yang berbunyi, "Putra Ilahi, Kaisar Agustus." Itu membuat Kaisar tampak seperti dewa.</w:t>
      </w:r>
    </w:p>
    <w:p>
      <w:pPr/>
      <w:r>
        <w:rPr>
          <w:lang w:val="id_ID" w:bidi="id_ID"/>
        </w:rPr>
      </w:r>
      <w:r>
        <w:rPr>
          <w:lang w:val="id_ID" w:bidi="id_ID"/>
        </w:rPr>
        <w:t>Berhenti di sini dan lihatlah sebuah foto uang dinar, koin Romawi, bersama dalam kelompok. Hentikan sejenak rekaman disini</w:t>
      </w:r>
    </w:p>
    <w:p>
      <w:pPr/>
      <w:r>
        <w:rPr>
          <w:lang w:val="id_ID" w:bidi="id_ID"/>
        </w:rPr>
      </w:r>
      <w:r>
        <w:rPr>
          <w:lang w:val="id_ID" w:bidi="id_ID"/>
        </w:rPr>
        <w:t>Yesus bertanya kepada para pria, "Gambar dan gelar siapa yang dicap pada koin?" Mereka mengatakan dengan benar, "Milik Kaisar."</w:t>
      </w:r>
    </w:p>
    <w:p>
      <w:pPr/>
      <w:r>
        <w:rPr>
          <w:lang w:val="id_ID" w:bidi="id_ID"/>
        </w:rPr>
      </w:r>
      <w:r>
        <w:rPr>
          <w:lang w:val="id_ID" w:bidi="id_ID"/>
        </w:rPr>
        <w:t>Kemudian Yesus menunjukkan otoritas-Nya. Dia menyatakan, atau mengumumkan, sesuatu yang penting. Yesus menggunakan jawaban ini untuk mengingatkan mereka bahwa Kaisar yang gambarnya ada di koin itu memiliki otoritas. Ia berhak meminta pajak. Memberi kepada Kaisar dan tetap menghormati Allah itu bisa dilakukan. Namun, Yesus juga mengingatkan para pemimpin bahwa tidak ada penguasa manusia yang berhak mengambil kehormatan yang dimiliki Allah. Bahkan, karena kita membawa "gambar" Allah, atau dalam arti "stempel" Allah, kita menjadi milik Allah dan berutang kesetiaan kita kepada Allah. Jawaban Yesus sangat baik. Yesus menunjukkan bahwa Dia memiliki otoritas.</w:t>
      </w:r>
    </w:p>
    <w:p>
      <w:pPr/>
      <w:r>
        <w:rPr>
          <w:lang w:val="id_ID" w:bidi="id_ID"/>
        </w:rPr>
      </w:r>
      <w:r>
        <w:rPr>
          <w:lang w:val="id_ID" w:bidi="id_ID"/>
        </w:rPr>
        <w:t>Berhenti di sini dan diskusikan pertanyaan ini dalam kelompok: Ketika Anda membuat pernyataan penting, bagaimana bahasa Anda berubah? Bagaimana para penonton tahu bahwa Anda membuat sebuah pernyataan penting? Jika Anda melakukan sesuatu dalam bahasa Anda untuk membuat sebuah pernyataan penting, bagaimana ini akan memengaruhi terjemahan Anda tentang pengajaran Yesus di sini?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12:13–17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satu adegan.</w:t>
      </w:r>
    </w:p>
    <w:p>
      <w:pPr/>
      <w:r>
        <w:rPr>
          <w:lang w:val="id_ID" w:bidi="id_ID"/>
        </w:rPr>
      </w:r>
      <w:r>
        <w:rPr>
          <w:b/>
          <w:lang w:val="id_ID" w:bidi="id_ID"/>
        </w:rPr>
        <w:t xml:space="preserve">Dalam satu-satunya adegan </w:t>
      </w:r>
      <w:r>
        <w:rPr>
          <w:lang w:val="id_ID" w:bidi="id_ID"/>
        </w:rPr>
        <w:t>orang-orang Farisi dan para pendukung Herodes mendatangi Yesus untuk berusaha menjebak-Nya agar mengatakan sesuatu yang akan membuat-Nya bermasalah. Mereka bertanya kepada-Nya, "Haruskah kita membayar pajak kepada raja Romawi?" Yesus menjawab mereka dengan cara yang tidak terduga.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tersirat karena mereka telah bersama-Nya. Mereka pasti telah mendengar percakapan itu, tetapi mereka tidak bertindak dalam kisah ini.</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Pendukung Herodes</w:t>
      </w:r>
    </w:p>
    <w:p>
      <w:pPr>
        <w:pStyle w:val="ListBullet"/>
        <w:spacing w:line="240" w:lineRule="auto"/>
        <w:ind w:left="720"/>
      </w:pPr>
      <w:r>
        <w:rPr>
          <w:lang w:val="id_ID" w:bidi="id_ID"/>
        </w:rPr>
      </w:r>
      <w:r>
        <w:rPr>
          <w:lang w:val="id_ID" w:bidi="id_ID"/>
        </w:rPr>
        <w:t>Orang lain di halaman Bait Suci. Mereka juga mungkin telah mendengar percakapan itu, tetapi mereka tidak bertindak dalam kisah ini.</w:t>
      </w:r>
    </w:p>
    <w:p>
      <w:pPr/>
      <w:r>
        <w:rPr>
          <w:lang w:val="id_ID" w:bidi="id_ID"/>
        </w:rPr>
      </w:r>
      <w:r>
        <w:rPr>
          <w:lang w:val="id_ID" w:bidi="id_ID"/>
        </w:rPr>
        <w:t>Sebagai kelompok, perhatikan bagian-bagian dari latar belakang perikop ini.</w:t>
      </w:r>
    </w:p>
    <w:p>
      <w:pPr/>
      <w:r>
        <w:rPr>
          <w:lang w:val="id_ID" w:bidi="id_ID"/>
        </w:rPr>
      </w:r>
      <w:r>
        <w:rPr>
          <w:lang w:val="id_ID" w:bidi="id_ID"/>
        </w:rPr>
        <w:t>Penting untuk diingat bahwa kisah ini terjadi kadang-kadang selama minggu Yesus berada di Yerusalem mengajar di halaman Bait Suci. Yesus mungkin berada di pelataran ketika orang-orang Farisi dan para pendukung Herodes mendatangi-Nya. Yesus mungkin sedang mengajar pada saat yang sama ketika para pemimpin mendatangi-Nya.</w:t>
      </w:r>
    </w:p>
    <w:p>
      <w:pPr/>
      <w:r>
        <w:rPr>
          <w:lang w:val="id_ID" w:bidi="id_ID"/>
        </w:rPr>
      </w:r>
      <w:r>
        <w:rPr>
          <w:lang w:val="id_ID" w:bidi="id_ID"/>
        </w:rPr>
        <w:t>Para pemimpin memulai dengan mengatakan bahwa Yesus adalah orang yang baik. Mereka mengatakan, "Yesus, Engkau tidak takut dengan apa yang dipikirkan orang tentang-Mu. Engkau menghormati semua orang dengan cara yang sama. Engkau mengajarkan jalan Allah." Kemudian para pemimpin mengajukan pertanyaan yang sulit. Mereka berusaha menjebak Yesus. Mereka ingin Yesus mendapat masalah.</w:t>
      </w:r>
    </w:p>
    <w:p>
      <w:pPr/>
      <w:r>
        <w:rPr>
          <w:lang w:val="id_ID" w:bidi="id_ID"/>
        </w:rPr>
      </w:r>
      <w:r>
        <w:rPr>
          <w:lang w:val="id_ID" w:bidi="id_ID"/>
        </w:rPr>
        <w:t>Para pemimpin mengajukan dua pertanyaan. Dalam setiap pertanyaan, mereka memberikan Yesus dua peluang jawaban sehingga Dia harus mengatakan jawaban mana yang benar. Pertanyaan pertama adalah: "Apakah benar membayar pajak kepada Kaisar, raja? Atau tidak?" Pertanyaan kedua adalah: "Haruskah kita membayar pajak? Ataukah tidak perlu?</w:t>
      </w:r>
    </w:p>
    <w:p>
      <w:pPr/>
      <w:r>
        <w:rPr>
          <w:lang w:val="id_ID" w:bidi="id_ID"/>
        </w:rPr>
      </w:r>
      <w:r>
        <w:rPr>
          <w:lang w:val="id_ID" w:bidi="id_ID"/>
        </w:rPr>
        <w:t>Yesus tahu para pemimpin berusaha menjebak-Nya. Dia berkata, "Bawakan Aku sebuah dinar, atau koin Romawi." Para pemimpin membawa sebuah koin. Yesus melihatnya dan mengajukan sebuah pertanyaan: "Wajah siapa yang dicap pada koin? Apakah yang tertulis di koin?" Para pemimpin menjawab dengan benar bahwa Kaisar—wajah sang raja ada di koin.</w:t>
      </w:r>
    </w:p>
    <w:p>
      <w:pPr/>
      <w:r>
        <w:rPr>
          <w:lang w:val="id_ID" w:bidi="id_ID"/>
        </w:rPr>
      </w:r>
      <w:r>
        <w:rPr>
          <w:lang w:val="id_ID" w:bidi="id_ID"/>
        </w:rPr>
        <w:t>Yesus menjawab, "Berikan kepada Kaisar apa yang berhak dia miliki. Berikan kepada Allah apa yang berhak dimiliki Allah." Ini adalah sebuah pernyataan penting.</w:t>
      </w:r>
    </w:p>
    <w:p>
      <w:pPr/>
      <w:r>
        <w:rPr>
          <w:lang w:val="id_ID" w:bidi="id_ID"/>
        </w:rPr>
      </w:r>
      <w:r>
        <w:rPr>
          <w:lang w:val="id_ID" w:bidi="id_ID"/>
        </w:rPr>
        <w:t>Berhenti di sini dan diskusikan bersama dalam kelompok: Bicarakan lagi tentang bagaimana Anda akan menunjukkan ini adalah pernyataan penting dalam terjemahan Anda. Hentikan sejenak rekaman disini</w:t>
      </w:r>
    </w:p>
    <w:p>
      <w:pPr/>
      <w:r>
        <w:rPr>
          <w:lang w:val="id_ID" w:bidi="id_ID"/>
        </w:rPr>
      </w:r>
      <w:r>
        <w:rPr>
          <w:lang w:val="id_ID" w:bidi="id_ID"/>
        </w:rPr>
        <w:t>Para pemimpin terkejut dan terkesan dengan jawaban Yesus. Mereka tidak mampu memperdaya-Nya agardia terjerumus masalah.</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12:13–17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tersirat karena mereka telah bersama-Nya. Mereka pasti telah mendengar percakapan itu, tetapi mereka tidak bertindak dalam kisah ini.</w:t>
      </w:r>
    </w:p>
    <w:p>
      <w:pPr>
        <w:pStyle w:val="ListBullet"/>
        <w:spacing w:line="240" w:lineRule="auto"/>
        <w:ind w:left="720"/>
      </w:pPr>
      <w:r>
        <w:rPr>
          <w:lang w:val="id_ID" w:bidi="id_ID"/>
        </w:rPr>
      </w:r>
      <w:r>
        <w:rPr>
          <w:lang w:val="id_ID" w:bidi="id_ID"/>
        </w:rPr>
        <w:t>Orang-orang Farisi</w:t>
      </w:r>
    </w:p>
    <w:p>
      <w:pPr>
        <w:pStyle w:val="ListBullet"/>
        <w:spacing w:line="240" w:lineRule="auto"/>
        <w:ind w:left="720"/>
      </w:pPr>
      <w:r>
        <w:rPr>
          <w:lang w:val="id_ID" w:bidi="id_ID"/>
        </w:rPr>
      </w:r>
      <w:r>
        <w:rPr>
          <w:lang w:val="id_ID" w:bidi="id_ID"/>
        </w:rPr>
        <w:t>Pendukung Herodes</w:t>
      </w:r>
    </w:p>
    <w:p>
      <w:pPr>
        <w:pStyle w:val="ListBullet"/>
        <w:spacing w:line="240" w:lineRule="auto"/>
        <w:ind w:left="720"/>
      </w:pPr>
      <w:r>
        <w:rPr>
          <w:lang w:val="id_ID" w:bidi="id_ID"/>
        </w:rPr>
      </w:r>
      <w:r>
        <w:rPr>
          <w:lang w:val="id_ID" w:bidi="id_ID"/>
        </w:rPr>
        <w:t>Orang lain di halaman Bait Suci. Mereka juga mungkin telah mendengar percakapan itu, tetapi mereka tidak bertindak dalam kisah ini.</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Yesus mungkin mengajar banyak orang di pelataran Bait Suci. Para murid-Nya juga di sana. Sekelompok pemimpin mendatangi Yesus. Mereka mengatakan hal-hal yang baik kepada Yesus, tetapi kemudian mereka mengajukan sebuah pertanyaan. Mereka ingin Dia mendapat masalah. Mereka mengajukan pertanyaan dengan dua cara: "Apakah benar atau sah secara hukum untuk membayar pajak kepada Kaisar? Ataukah tidak perlu? Apakah benar bila membayarnya? Ataukah tidak?"</w:t>
      </w:r>
    </w:p>
    <w:p>
      <w:pPr/>
      <w:r>
        <w:rPr>
          <w:lang w:val="id_ID" w:bidi="id_ID"/>
        </w:rPr>
      </w:r>
      <w:r>
        <w:rPr>
          <w:lang w:val="id_ID" w:bidi="id_ID"/>
        </w:rPr>
        <w:t>Hentikan sejenak dramanya. Tanyakan kepada Yesus, "Apa yang Engkau rasakan atau pikirkan?" Orang itu mungkin menjawab dengan hal-hal seperti, "Sedih karena mereka terus berusaha menjebakku," atau "Sedih karena mereka tidak mengerti aku," atau "Frustrasi karena mereka menyela pengajaranku." Tanyakan kepada para pemimpin agama, "Apa yang kalian rasakan atau pikirkan?" Orang itu mungkin menjawab dengan hal-hal seperti, "Berharap kami akhirnya akan menjebaknya," atau "Frustrasi karena begitu banyak orang mendengarkan-Nya." Lanjutkan dramanya.</w:t>
      </w:r>
    </w:p>
    <w:p>
      <w:pPr/>
      <w:r>
        <w:rPr>
          <w:lang w:val="id_ID" w:bidi="id_ID"/>
        </w:rPr>
      </w:r>
      <w:r>
        <w:rPr>
          <w:lang w:val="id_ID" w:bidi="id_ID"/>
        </w:rPr>
        <w:t>Yesus bertanya, "Mengapa kalian mencoba menjebak Aku, atau mengapa kalian mencoba membuat-Ku terjerumus dalam masalah?" Kemudian Dia berkata, "Bawakan kepadaku sebuah koin Romawi." Para pemimpin membawakan sebuah koin. Yesus bertanya kepada mereka, "Gambar atau rupa siapa yang ada di koin? Apakah yang tertulis di uang logam tersebut?" Mereka menjawab, "Gambar dan nama Kaisar ada di uang logam itu." Yesus menjawab, "Berikan kepada Kaisar apa yang berhak dia miliki. Berikan kepada Allah apa yang menjadi hak milik Allah." Para pemimpin terheran-heran.</w:t>
      </w:r>
    </w:p>
    <w:p>
      <w:pPr/>
      <w:r>
        <w:rPr>
          <w:lang w:val="id_ID" w:bidi="id_ID"/>
        </w:rPr>
      </w:r>
      <w:r>
        <w:rPr>
          <w:lang w:val="id_ID" w:bidi="id_ID"/>
        </w:rPr>
        <w:t>Hentikan sejenak dramanya. Tanyakan kepada Yesus, "Apa yang Engkau rasakan atau pikirkan?" Orang itu mungkin menjawab dengan hal-hal seperti, "Aku ingin memuliakan Allah bapaku" atau "Penting untuk mematuhi hukum negeri tempat tinggalku." Tanyakan kepada para pemimpin, "Apa yang kalian rasakan atau pikirkan?" Orang itu mungkin menjawab dengan hal-hal seperti, "Bagaimana dia belajar untuk dapat menjawab pertanyaan-pertanyaan dengan sangat baik?" atau "Oh tidak! Kita tidak pernah bisa untuk membuat Dia terjerumus dalam masalah," atau "Saya iri dengan keterampilan mengajar-Nya."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12:13–17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Seseorang mengutus </w:t>
      </w:r>
      <w:r>
        <w:rPr>
          <w:b/>
          <w:lang w:val="id_ID" w:bidi="id_ID"/>
        </w:rPr>
        <w:t>orang-orang</w:t>
      </w:r>
      <w:r>
        <w:rPr>
          <w:lang w:val="id_ID" w:bidi="id_ID"/>
        </w:rPr>
        <w:t xml:space="preserve"> Farisi </w:t>
      </w:r>
      <w:r>
        <w:rPr>
          <w:b/>
          <w:lang w:val="id_ID" w:bidi="id_ID"/>
        </w:rPr>
        <w:t>dan para pendukung</w:t>
      </w:r>
      <w:r>
        <w:rPr>
          <w:lang w:val="id_ID" w:bidi="id_ID"/>
        </w:rPr>
        <w:t xml:space="preserve"> Herodes, </w:t>
      </w:r>
      <w:r>
        <w:rPr>
          <w:b/>
          <w:lang w:val="id_ID" w:bidi="id_ID"/>
        </w:rPr>
        <w:t>yang</w:t>
      </w:r>
      <w:r>
        <w:rPr>
          <w:lang w:val="id_ID" w:bidi="id_ID"/>
        </w:rPr>
        <w:t xml:space="preserve"> disebut Herodian, kepada Yesus. Kita tidak tahu siapa yang mengutus mereka, tetapi jika Anda perlu mengatakan siapa yang mengutus orang-orang ini, Anda dapat mengatakan, "Beberapa pemimpin mengutus orang-orang Farisi dan para pendukung Herodes." Gunakan kata yang sama untuk Farisi yang Anda miliki di bagian sebelumnya. Untuk informasi lebih lanjut tentang </w:t>
      </w:r>
      <w:hyperlink r:id="rId101">
        <w:r>
          <w:rPr>
            <w:lang w:val="id_ID" w:bidi="id_ID"/>
          </w:rPr>
          <w:rPr>
            <w:color w:val="0000EE"/>
            <w:u w:val="single"/>
          </w:rPr>
          <w:t>orang-orang Farisi</w:t>
        </w:r>
      </w:hyperlink>
      <w:r>
        <w:rPr>
          <w:lang w:val="id_ID" w:bidi="id_ID"/>
        </w:rPr>
        <w:t>, lihat Daftar Kata Utama.</w:t>
      </w:r>
    </w:p>
    <w:p>
      <w:pPr/>
      <w:r>
        <w:rPr>
          <w:lang w:val="id_ID" w:bidi="id_ID"/>
        </w:rPr>
      </w:r>
      <w:r>
        <w:rPr>
          <w:lang w:val="id_ID" w:bidi="id_ID"/>
        </w:rPr>
        <w:t xml:space="preserve">Para pendukung Herodes, yang disebut orang-orang </w:t>
      </w:r>
      <w:r>
        <w:rPr>
          <w:b/>
          <w:lang w:val="id_ID" w:bidi="id_ID"/>
        </w:rPr>
        <w:t>Herodes</w:t>
      </w:r>
      <w:r>
        <w:rPr>
          <w:lang w:val="id_ID" w:bidi="id_ID"/>
        </w:rPr>
        <w:t xml:space="preserve">, adalah teman-teman politik dengan Herodes dan ingin membuatnya tetap berkuasa. Untuk informasi lebih lanjut tentang </w:t>
      </w:r>
      <w:hyperlink r:id="rId380">
        <w:r>
          <w:rPr>
            <w:lang w:val="id_ID" w:bidi="id_ID"/>
          </w:rPr>
          <w:rPr>
            <w:color w:val="0000EE"/>
            <w:u w:val="single"/>
          </w:rPr>
          <w:t>orang-orang Herodias</w:t>
        </w:r>
      </w:hyperlink>
      <w:r>
        <w:rPr>
          <w:lang w:val="id_ID" w:bidi="id_ID"/>
        </w:rPr>
        <w:t>, lihat Glosarium Utama.</w:t>
      </w:r>
    </w:p>
    <w:p>
      <w:pPr/>
      <w:r>
        <w:rPr>
          <w:lang w:val="id_ID" w:bidi="id_ID"/>
        </w:rPr>
      </w:r>
      <w:r>
        <w:rPr>
          <w:lang w:val="id_ID" w:bidi="id_ID"/>
        </w:rPr>
        <w:t xml:space="preserve">Orang-orang Farisi dan para pendukung Herodes ini mendatangi Yesus untuk </w:t>
      </w:r>
      <w:r>
        <w:rPr>
          <w:b/>
          <w:lang w:val="id_ID" w:bidi="id_ID"/>
        </w:rPr>
        <w:t>menjebak</w:t>
      </w:r>
      <w:r>
        <w:rPr>
          <w:lang w:val="id_ID" w:bidi="id_ID"/>
        </w:rPr>
        <w:t xml:space="preserve"> atau </w:t>
      </w:r>
      <w:r>
        <w:rPr>
          <w:b/>
          <w:lang w:val="id_ID" w:bidi="id_ID"/>
        </w:rPr>
        <w:t>menangkap-Nya dengan perkataan-Nya</w:t>
      </w:r>
      <w:r>
        <w:rPr>
          <w:lang w:val="id_ID" w:bidi="id_ID"/>
        </w:rPr>
        <w:t>. Ini berarti mereka ingin membuat-Nya mendapat masalah karena sesuatu yang Dia katakan. Cara untuk menerjemahkan hal ini bisa termasuk, "untuk menjatuhkan Dia karena perkataan-Nya."</w:t>
      </w:r>
    </w:p>
    <w:p>
      <w:pPr/>
      <w:r>
        <w:rPr>
          <w:lang w:val="id_ID" w:bidi="id_ID"/>
        </w:rPr>
      </w:r>
      <w:r>
        <w:rPr>
          <w:lang w:val="id_ID" w:bidi="id_ID"/>
        </w:rPr>
        <w:t xml:space="preserve">Para pemimpin menyebut Yesus </w:t>
      </w:r>
      <w:r>
        <w:rPr>
          <w:b/>
          <w:lang w:val="id_ID" w:bidi="id_ID"/>
        </w:rPr>
        <w:t>Guru</w:t>
      </w:r>
      <w:r>
        <w:rPr>
          <w:lang w:val="id_ID" w:bidi="id_ID"/>
        </w:rPr>
        <w:t xml:space="preserve">. Gunakan kata yang sama untuk Guru yang Anda miliki di bagian sebelumnya. Untuk informasi lebih lanjut tentang </w:t>
      </w:r>
      <w:hyperlink r:id="rId174">
        <w:r>
          <w:rPr>
            <w:lang w:val="id_ID" w:bidi="id_ID"/>
          </w:rPr>
          <w:rPr>
            <w:color w:val="0000EE"/>
            <w:u w:val="single"/>
          </w:rPr>
          <w:t>guru</w:t>
        </w:r>
      </w:hyperlink>
      <w:r>
        <w:rPr>
          <w:lang w:val="id_ID" w:bidi="id_ID"/>
        </w:rPr>
        <w:t>, lihat Glosarium Utama.</w:t>
      </w:r>
    </w:p>
    <w:p>
      <w:pPr/>
      <w:r>
        <w:rPr>
          <w:lang w:val="id_ID" w:bidi="id_ID"/>
        </w:rPr>
      </w:r>
      <w:r>
        <w:rPr>
          <w:lang w:val="id_ID" w:bidi="id_ID"/>
        </w:rPr>
        <w:t>Para pemimpin berusaha mengatakan hal-hal yang baik tentang Yesus untuk menjebak-Nya. Mereka mengatakan, "Engkau mengajarkan jalan Allah dengan benar." Mereka mencoba mengatakan, "Engkau mengajarkan kebenaran tentang bagaimana mengikuti Allah."</w:t>
      </w:r>
    </w:p>
    <w:p>
      <w:pPr/>
      <w:r>
        <w:rPr>
          <w:lang w:val="id_ID" w:bidi="id_ID"/>
        </w:rPr>
      </w:r>
      <w:r>
        <w:rPr>
          <w:lang w:val="id_ID" w:bidi="id_ID"/>
        </w:rPr>
        <w:t xml:space="preserve">Para pemimpin bertanya kepada Yesus, "Apakah benar memberikan pajak kepada </w:t>
      </w:r>
      <w:r>
        <w:rPr>
          <w:b/>
          <w:lang w:val="id_ID" w:bidi="id_ID"/>
        </w:rPr>
        <w:t>Kaisar</w:t>
      </w:r>
      <w:r>
        <w:rPr>
          <w:lang w:val="id_ID" w:bidi="id_ID"/>
        </w:rPr>
        <w:t xml:space="preserve"> atau tidak?" Ini adalah nama raja atau kaisar Romawi—sang Kaisar.</w:t>
      </w:r>
    </w:p>
    <w:p>
      <w:pPr/>
      <w:r>
        <w:rPr>
          <w:lang w:val="id_ID" w:bidi="id_ID"/>
        </w:rPr>
      </w:r>
      <w:r>
        <w:rPr>
          <w:lang w:val="id_ID" w:bidi="id_ID"/>
        </w:rPr>
        <w:t xml:space="preserve">Berhenti di sini dan diskusikan dalam kelompok kata atau frasa apa yang akan Anda gunakan untuk </w:t>
      </w:r>
      <w:r>
        <w:rPr>
          <w:b/>
          <w:lang w:val="id_ID" w:bidi="id_ID"/>
        </w:rPr>
        <w:t>Kaisar</w:t>
      </w:r>
      <w:r>
        <w:rPr>
          <w:lang w:val="id_ID" w:bidi="id_ID"/>
        </w:rPr>
        <w:t xml:space="preserve">. Carilah kata </w:t>
      </w:r>
      <w:hyperlink r:id="rId381">
        <w:r>
          <w:rPr>
            <w:lang w:val="id_ID" w:bidi="id_ID"/>
          </w:rPr>
          <w:rPr>
            <w:color w:val="0000EE"/>
            <w:u w:val="single"/>
          </w:rPr>
          <w:t>Kaisar</w:t>
        </w:r>
      </w:hyperlink>
      <w:r>
        <w:rPr>
          <w:lang w:val="id_ID" w:bidi="id_ID"/>
        </w:rPr>
        <w:t xml:space="preserve"> di Glosarium Utama untuk informasi lebih lanjut. Hentikan sejenak rekaman disini</w:t>
      </w:r>
    </w:p>
    <w:p>
      <w:pPr/>
      <w:r>
        <w:rPr>
          <w:lang w:val="id_ID" w:bidi="id_ID"/>
        </w:rPr>
      </w:r>
      <w:r>
        <w:rPr>
          <w:lang w:val="id_ID" w:bidi="id_ID"/>
        </w:rPr>
        <w:t xml:space="preserve">Yesus tahu bahwa orang-orang itu tidak tulus. Dia mengetahui kemunafikan mereka. </w:t>
      </w:r>
      <w:r>
        <w:rPr>
          <w:b/>
          <w:lang w:val="id_ID" w:bidi="id_ID"/>
        </w:rPr>
        <w:t>Kemunafikan</w:t>
      </w:r>
      <w:r>
        <w:rPr>
          <w:lang w:val="id_ID" w:bidi="id_ID"/>
        </w:rPr>
        <w:t xml:space="preserve"> adalah ketika seseorang tidak percaya kepada apa yang mereka katakan bahwa mereka percaya. Seorang munafik berarti seseorang yang terlihat baik di luar, tetapi di dalam mereka tidak benar-benar mengasihi Allah. Orang-orang munafik ingin orang lain melihat mereka melakukan pekerjaan yang baik sehingga banyak orang dapat memuji mereka.</w:t>
      </w:r>
    </w:p>
    <w:p>
      <w:pPr/>
      <w:r>
        <w:rPr>
          <w:lang w:val="id_ID" w:bidi="id_ID"/>
        </w:rPr>
      </w:r>
      <w:r>
        <w:rPr>
          <w:lang w:val="id_ID" w:bidi="id_ID"/>
        </w:rPr>
        <w:t xml:space="preserve">Berhenti di sini dan diskusikan dalam kelompok kata atau frasa apa yang akan Anda gunakan untuk </w:t>
      </w:r>
      <w:r>
        <w:rPr>
          <w:b/>
          <w:lang w:val="id_ID" w:bidi="id_ID"/>
        </w:rPr>
        <w:t>kemunafikan</w:t>
      </w:r>
      <w:r>
        <w:rPr>
          <w:lang w:val="id_ID" w:bidi="id_ID"/>
        </w:rPr>
        <w:t xml:space="preserve">. Carilah </w:t>
      </w:r>
      <w:hyperlink r:id="rId217">
        <w:r>
          <w:rPr>
            <w:lang w:val="id_ID" w:bidi="id_ID"/>
          </w:rPr>
          <w:rPr>
            <w:color w:val="0000EE"/>
            <w:u w:val="single"/>
          </w:rPr>
          <w:t>kemunafikan</w:t>
        </w:r>
      </w:hyperlink>
      <w:r>
        <w:rPr>
          <w:lang w:val="id_ID" w:bidi="id_ID"/>
        </w:rPr>
        <w:t xml:space="preserve"> dalam Glosarium Utama untuk informasi lebih lanjut. Hentikan sejenak rekaman disini</w:t>
      </w:r>
    </w:p>
    <w:p>
      <w:pPr/>
      <w:r>
        <w:rPr>
          <w:lang w:val="id_ID" w:bidi="id_ID"/>
        </w:rPr>
      </w:r>
      <w:r>
        <w:rPr>
          <w:lang w:val="id_ID" w:bidi="id_ID"/>
        </w:rPr>
        <w:t xml:space="preserve">Yesus meminta orang-orang itu untuk membawakannya satu denarius, yang merupakan koin Romawi yang terbuat dari perak. Sebuah </w:t>
      </w:r>
      <w:r>
        <w:rPr>
          <w:b/>
          <w:lang w:val="id_ID" w:bidi="id_ID"/>
        </w:rPr>
        <w:t>dinar</w:t>
      </w:r>
      <w:r>
        <w:rPr>
          <w:lang w:val="id_ID" w:bidi="id_ID"/>
        </w:rPr>
        <w:t xml:space="preserve"> biasanya sekitar upah sehari untuk kerja keras. Koin itu memiliki gambar kepala Kaisar, atau raja Romawi, yang dicap atau diukir pada koin. Ada juga tulisan, atau sebuah ukiran, di koin yang mengatakan nama kaisar dan biasanya termasuk sesuatu yang seperti "putra sang dewa." Koin ini membuatnya terlihat seperti raja Romawi itu adalah dewa.</w:t>
      </w:r>
    </w:p>
    <w:p>
      <w:pPr/>
      <w:r>
        <w:rPr>
          <w:lang w:val="id_ID" w:bidi="id_ID"/>
        </w:rPr>
      </w:r>
      <w:r>
        <w:rPr>
          <w:lang w:val="id_ID" w:bidi="id_ID"/>
        </w:rPr>
        <w:t xml:space="preserve">Berhenti di sini dan lihatlah sebuah foto uang dinar dalam kelompok. Diskusikan kata atau frasa apa yang akan Anda gunakan untuk </w:t>
      </w:r>
      <w:r>
        <w:rPr>
          <w:b/>
          <w:lang w:val="id_ID" w:bidi="id_ID"/>
        </w:rPr>
        <w:t>dinar</w:t>
      </w:r>
      <w:r>
        <w:rPr>
          <w:lang w:val="id_ID" w:bidi="id_ID"/>
        </w:rPr>
        <w:t xml:space="preserve">. Carilah </w:t>
      </w:r>
      <w:hyperlink r:id="rId382">
        <w:r>
          <w:rPr>
            <w:lang w:val="id_ID" w:bidi="id_ID"/>
          </w:rPr>
          <w:rPr>
            <w:color w:val="0000EE"/>
            <w:u w:val="single"/>
          </w:rPr>
          <w:t>kata dinar</w:t>
        </w:r>
      </w:hyperlink>
      <w:r>
        <w:rPr>
          <w:lang w:val="id_ID" w:bidi="id_ID"/>
        </w:rPr>
        <w:t xml:space="preserve"> di Glosarium Utama untuk informasi lebih lanjut. Hentikan sejenak rekaman disini</w:t>
      </w:r>
    </w:p>
    <w:p>
      <w:pPr/>
      <w:r>
        <w:rPr>
          <w:lang w:val="id_ID" w:bidi="id_ID"/>
        </w:rPr>
      </w:r>
      <w:r>
        <w:rPr>
          <w:lang w:val="id_ID" w:bidi="id_ID"/>
        </w:rPr>
        <w:t xml:space="preserve">Yesus menjawab orang-orang itu dengan sangat baik. Mereka kagum, </w:t>
      </w:r>
      <w:r>
        <w:rPr>
          <w:b/>
          <w:lang w:val="id_ID" w:bidi="id_ID"/>
        </w:rPr>
        <w:t>yang</w:t>
      </w:r>
      <w:r>
        <w:rPr>
          <w:lang w:val="id_ID" w:bidi="id_ID"/>
        </w:rPr>
        <w:t xml:space="preserve"> berarti mereka terkejut atau tercengang oleh jawaban yang pintar itu.</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12:13–17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83">
        <w:r>
          <w:rPr>
            <w:lang w:val="id_ID" w:bidi="id_ID"/>
          </w:rPr>
          <w:rPr>
            <w:color w:val="0000EE"/>
            <w:u w:val="single"/>
          </w:rPr>
          <w:t>Dengar dan Renungkan</w:t>
        </w:r>
      </w:hyperlink>
      <w:r>
        <w:rPr>
          <w:lang w:val="id_ID" w:bidi="id_ID"/>
        </w:rPr>
        <w:t xml:space="preserve"> (777 KB)</w:t>
      </w:r>
      <w:r>
        <w:rPr>
          <w:lang w:val="id_ID" w:bidi="id_ID"/>
        </w:rPr>
      </w:r>
    </w:p>
    <w:p>
      <w:pPr>
        <w:pStyle w:val="ListBullet"/>
        <w:spacing w:line="240" w:lineRule="auto"/>
        <w:ind w:left="720"/>
      </w:pPr>
      <w:r>
        <w:rPr>
          <w:lang w:val="id_ID" w:bidi="id_ID"/>
        </w:rPr>
      </w:r>
      <w:hyperlink r:id="rId384">
        <w:r>
          <w:rPr>
            <w:lang w:val="id_ID" w:bidi="id_ID"/>
          </w:rPr>
          <w:rPr>
            <w:color w:val="0000EE"/>
            <w:u w:val="single"/>
          </w:rPr>
          <w:t>Menyiapkan Panggung</w:t>
        </w:r>
      </w:hyperlink>
      <w:r>
        <w:rPr>
          <w:lang w:val="id_ID" w:bidi="id_ID"/>
        </w:rPr>
        <w:t xml:space="preserve"> (4.8 MB)</w:t>
      </w:r>
      <w:r>
        <w:rPr>
          <w:lang w:val="id_ID" w:bidi="id_ID"/>
        </w:rPr>
      </w:r>
    </w:p>
    <w:p>
      <w:pPr>
        <w:pStyle w:val="ListBullet"/>
        <w:spacing w:line="240" w:lineRule="auto"/>
        <w:ind w:left="720"/>
      </w:pPr>
      <w:r>
        <w:rPr>
          <w:lang w:val="id_ID" w:bidi="id_ID"/>
        </w:rPr>
      </w:r>
      <w:hyperlink r:id="rId385">
        <w:r>
          <w:rPr>
            <w:lang w:val="id_ID" w:bidi="id_ID"/>
          </w:rPr>
          <w:rPr>
            <w:color w:val="0000EE"/>
            <w:u w:val="single"/>
          </w:rPr>
          <w:t>Menjelaskan Adegan</w:t>
        </w:r>
      </w:hyperlink>
      <w:r>
        <w:rPr>
          <w:lang w:val="id_ID" w:bidi="id_ID"/>
        </w:rPr>
        <w:t xml:space="preserve"> (2.6 MB)</w:t>
      </w:r>
      <w:r>
        <w:rPr>
          <w:lang w:val="id_ID" w:bidi="id_ID"/>
        </w:rPr>
      </w:r>
    </w:p>
    <w:p>
      <w:pPr>
        <w:pStyle w:val="ListBullet"/>
        <w:spacing w:line="240" w:lineRule="auto"/>
        <w:ind w:left="720"/>
      </w:pPr>
      <w:r>
        <w:rPr>
          <w:lang w:val="id_ID" w:bidi="id_ID"/>
        </w:rPr>
      </w:r>
      <w:hyperlink r:id="rId386">
        <w:r>
          <w:rPr>
            <w:lang w:val="id_ID" w:bidi="id_ID"/>
          </w:rPr>
          <w:rPr>
            <w:color w:val="0000EE"/>
            <w:u w:val="single"/>
          </w:rPr>
          <w:t>Memperagakan Bacaan</w:t>
        </w:r>
      </w:hyperlink>
      <w:r>
        <w:rPr>
          <w:lang w:val="id_ID" w:bidi="id_ID"/>
        </w:rPr>
        <w:t xml:space="preserve"> (3.2 MB)</w:t>
      </w:r>
      <w:r>
        <w:rPr>
          <w:lang w:val="id_ID" w:bidi="id_ID"/>
        </w:rPr>
      </w:r>
    </w:p>
    <w:p>
      <w:pPr>
        <w:pStyle w:val="ListBullet"/>
        <w:spacing w:line="240" w:lineRule="auto"/>
        <w:ind w:left="720"/>
      </w:pPr>
      <w:r>
        <w:rPr>
          <w:lang w:val="id_ID" w:bidi="id_ID"/>
        </w:rPr>
      </w:r>
      <w:hyperlink r:id="rId387">
        <w:r>
          <w:rPr>
            <w:lang w:val="id_ID" w:bidi="id_ID"/>
          </w:rPr>
          <w:rPr>
            <w:color w:val="0000EE"/>
            <w:u w:val="single"/>
          </w:rPr>
          <w:t>Melengkapi yang Kurang</w:t>
        </w:r>
      </w:hyperlink>
      <w:r>
        <w:rPr>
          <w:lang w:val="id_ID" w:bidi="id_ID"/>
        </w:rPr>
        <w:t xml:space="preserve"> (3.0 MB)</w:t>
      </w:r>
      <w:r>
        <w:rPr>
          <w:lang w:val="id_ID" w:bidi="id_ID"/>
        </w:rPr>
      </w:r>
    </w:p>
    <w:p>
      <w:pPr>
        <w:pStyle w:val="ListBullet"/>
        <w:spacing w:line="240" w:lineRule="auto"/>
        <w:ind w:left="720"/>
      </w:pPr>
      <w:r>
        <w:rPr>
          <w:lang w:val="id_ID" w:bidi="id_ID"/>
        </w:rPr>
      </w:r>
      <w:hyperlink r:id="rId388">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12:18–27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langkah ini, dengarkan Markus 7:14–23 dan renungkan di dalam hati Anda.</w:t>
      </w:r>
    </w:p>
    <w:p>
      <w:pPr/>
      <w:r>
        <w:rPr>
          <w:lang w:val="id_ID" w:bidi="id_ID"/>
        </w:rPr>
      </w:r>
      <w:r>
        <w:rPr>
          <w:lang w:val="id_ID" w:bidi="id_ID"/>
        </w:rPr>
        <w:t>Dengarkan versi audio Markus 15:33–39 sebanyak tiga kali, dalam tiga terjemahan yang berbeda jika memungkinkan. Kemudian, diskusikan pertanyaan-pertanyaan berikut secara berkelompok:</w:t>
      </w:r>
    </w:p>
    <w:p>
      <w:pPr>
        <w:pStyle w:val="ListNumber"/>
        <w:numPr>
          <w:ilvl w:val="0"/>
          <w:numId w:val="59"/>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6:30–44 dalam terjemahan yang paling mudah dipahami.</w:t>
      </w:r>
    </w:p>
    <w:p>
      <w:pPr/>
      <w:r>
        <w:rPr>
          <w:lang w:val="id_ID" w:bidi="id_ID"/>
        </w:rPr>
      </w:r>
      <w:r>
        <w:rPr>
          <w:lang w:val="id_ID" w:bidi="id_ID"/>
        </w:rPr>
        <w:t>Beberapa waktu setelah orang-orang Farisi dan para pendukung Herodes datang kepada Yesus, sekelompok orang Saduki datang kepada-Nya. Yesus mungkin masih berada di halaman Bait Suci. Peristiwa ini mungkin terjadi pada hari yang sama dengan kejadian sebelumnya. Kaum Saduki adalah sekelompok pemimpin agama yang meyakini bahwa hukum Perjanjian Lama yang ditulis Musa adalah satu-satunya hukum yang penting. Orang Saduki tidak percaya pada tradisi lisan yang telah dikembangkan oleh orang-orang Farisi. Mereka tidak percaya kalau Allah akan membangkitkan semua orang dari kematian suatu hari nanti. Sebaliknya, mereka meyakini bahwa orang-orang yang meninggal akan tetap mati.</w:t>
      </w:r>
    </w:p>
    <w:p>
      <w:pPr/>
      <w:r>
        <w:rPr>
          <w:lang w:val="id_ID" w:bidi="id_ID"/>
        </w:rPr>
      </w:r>
      <w:r>
        <w:rPr>
          <w:lang w:val="id_ID" w:bidi="id_ID"/>
        </w:rPr>
        <w:t>Para pemimpin agama menafsirkan Kitab Suci, atau tulisan-tulisan suci Yahudi, bagi umat. Setiap kelompok pemimpin agama memiliki interpretasi yang berbeda atas hukum Allah. Mereka suka membahas interpretasi siapa yang benar. Mereka ingin meyakinkan pihak lain bahwa cara merekalah yang benar. Saling mengingatkan ayat Kitab Suci tertentu itu biasa. Dalam bagian ini, kaum Saduki memberikan contoh dari hukum Musa tentang pernikahan. Dalam Ulangan 25, Musa menulis bahwa jika seorang pria meninggal tanpa seorang anak laki-laki, adiknya harus menikahi istri pria itu dan memiliki keturunan dengannya. Anak-anak itu akan diperhitungkan sebagai anak-anak saudara pertama. Anak-anak itu tetap akan menjadi milik saudara yang meninggal. Anak-anak itu akan mewarisi harta benda saudara pertama yang meninggal dan akan meneruskan namanya.</w:t>
      </w:r>
    </w:p>
    <w:p>
      <w:pPr/>
      <w:r>
        <w:rPr>
          <w:lang w:val="id_ID" w:bidi="id_ID"/>
        </w:rPr>
      </w:r>
      <w:r>
        <w:rPr>
          <w:lang w:val="id_ID" w:bidi="id_ID"/>
        </w:rPr>
        <w:t>Berhenti di sini dan diskusikan pertanyaan ini dalam kelompok. Dalam budaya Anda, ketika seseorang meninggal, siapa yang mewarisi harta bendanya? Jika suami seorang wanita meninggal dan ia tidak memiliki anak, siapakah yang memelihara janda itu? Dalam kebudayaan Yesus, hanya anak lelaki yang dapat mewarisi harta benda. Jika suami seorang perempuan meninggal dan ia tidak memiliki anak, saudara suaminya harus menikahi janda itu. Bagaimana perbedaannya dengan kebudayaan Anda? Hentikan sejenak rekaman disini</w:t>
      </w:r>
    </w:p>
    <w:p>
      <w:pPr/>
      <w:r>
        <w:rPr>
          <w:lang w:val="id_ID" w:bidi="id_ID"/>
        </w:rPr>
      </w:r>
      <w:r>
        <w:rPr>
          <w:lang w:val="id_ID" w:bidi="id_ID"/>
        </w:rPr>
        <w:t>Kaum Saduki ingin membuktikan bahwa penafsiran mereka atas Kitab Suci, yaitu penafsiran bahwa orang mati tidak akan bangkit dari kematian, adalah tafsir yang benar. Mereka lalu memberikan contoh kemungkinan situasi untuk berusaha membuktikannya. Kisah yang mereka ceritakan bukan kisah nyata—hanya kemungkinan.</w:t>
      </w:r>
    </w:p>
    <w:p>
      <w:pPr/>
      <w:r>
        <w:rPr>
          <w:lang w:val="id_ID" w:bidi="id_ID"/>
        </w:rPr>
      </w:r>
      <w:r>
        <w:rPr>
          <w:lang w:val="id_ID" w:bidi="id_ID"/>
        </w:rPr>
        <w:t>Berhenti di sini dan diskusikan pertanyaan ini dalam kelompok: Bagaimana para pemimpin agama Anda menggunakan contoh cerita untuk mengajar? Jika mereka menggunakannya, berikan contoh kisah yang mungkin mereka ceritakan. Hentikan sejenak rekaman disini</w:t>
      </w:r>
    </w:p>
    <w:p>
      <w:pPr/>
      <w:r>
        <w:rPr>
          <w:lang w:val="id_ID" w:bidi="id_ID"/>
        </w:rPr>
      </w:r>
      <w:r>
        <w:rPr>
          <w:lang w:val="id_ID" w:bidi="id_ID"/>
        </w:rPr>
        <w:t>Dalam contoh orang-orang Saduki, ada tujuh bersaudara. Tujuh adalah angka favorit orang-orang Yahudi. Mereka mungkin menggunakan angka ini untuk membuat kisah ini lebih menarik dan menekankan maksud utama mereka. Setelah saudara pertama meninggal, janda itu harus menikahi setiap saudara laki-lakinya satu per satu setelah setiap saudara laki-laki meninggal, sampai akhirnya ia mempunyai tujuh suami. Kemudian janda itu meninggal. Mereka bertanya kepada Yesus, istri siapa perempuan itu akan menjadi istri siapa dalam kebangkitan. Mereka ingin membuat kepercayaan pada kebangkitan terlihat konyol. Orang-orang Saduki berpikir bahwa jika Allah menghidupkan kembali semua manusia, maka tidak mungkin perempuan itu mempunyai tujuh suami pada saat yang sama. Mereka menyiratkan bahwa hukum Allah, yang mengatakan bahwa seorang pria harus menikahi janda saudaranya, menunjukkan bahwa Allah tidak mungkin membuat manusia hidup kembali.</w:t>
      </w:r>
    </w:p>
    <w:p>
      <w:pPr/>
      <w:r>
        <w:rPr>
          <w:lang w:val="id_ID" w:bidi="id_ID"/>
        </w:rPr>
      </w:r>
      <w:r>
        <w:rPr>
          <w:lang w:val="id_ID" w:bidi="id_ID"/>
        </w:rPr>
        <w:t>Seperti pada kisah sebelumnya, Yesus kemudian memberikan ajaran yang jelas dan langsung, dengan otoritas atau hak untuk bertindak. Seperti biasa, Yesus menanggapi dengan lebih banyak pertanyaan. Kemudian Dia menjawab pertanyaan-Nya dengan berbagai contoh dari Kitab Suci sendiri. Yesus bertanya, "Tidakkah kamu salah karena tidak mengetahui Kitab Suci dan tidak mengetahui kuasa Allah?" Itu artinya, "Kamu tidak memahami Kitab Suci dan kamu tidak tahu bahwa Allah memiliki kuasa yang besar. Itulah sebabnya kamu salah." Kemudian Yesus menjelaskan kepada mereka di mana kesalahan mereka. Pertama, Dia menegaskan bahwa akan ada kebangkitan orang mati. Kemudian Dia menjelaskan bahwa orang-orang tidak akan menikah setelah mereka bangkit dari kematian. Sebaliknya, kehidupan mereka akan seperti kehidupan para malaikat. Malaikat adalah makhluk roh yang melayani sebagai utusan Allah dan tinggal di surga, atau tempat di mana Allah tinggal. Tujuan utama dan fokus para malaikat adalah menyembah Allah serta bersekutu dengan Allah. Para malaikat tidak menikah.</w:t>
      </w:r>
    </w:p>
    <w:p>
      <w:pPr/>
      <w:r>
        <w:rPr>
          <w:lang w:val="id_ID" w:bidi="id_ID"/>
        </w:rPr>
      </w:r>
      <w:r>
        <w:rPr>
          <w:lang w:val="id_ID" w:bidi="id_ID"/>
        </w:rPr>
        <w:t>Kemudian Yesus bertanya, "Sudahkah kamu membaca tentang kebangkitan orang mati dalam tulisan-tulisan Musa dan dalam kisah Musa di semak yang terbakar?" Yesus mengajukan pertanyaan ini untuk menegur orang-orang Saduki, bukan untuk meminta jawaban dari mereka. Kaum Saduki pasti sudah mengetahui kitab-kitab Musa dengan sangat baik. Yesus mengingatkan mereka tentang kisah Musa dalam Keluaran. Musa berada di sebuah semak yang terbakar, tetapi tidak terbakar. Allah berbicara kepada Musa dari semak. Allah berkata, "Akulah Allah Abraham, Allah Ishak, dan Allah Yakub." Abraham, Ishak anaknya, dan Yakub anak Ishak, adalah tiga leluhur pertama bangsa Yahudi. Allah berjanji kepada Abraham, Ishak, dan Yakub bahwa Dia tidak akan pernah meninggalkan mereka—bahwa Dia akan selalu menyertai mereka. Namun ketika Allah berbicara kepada Musa, Abraham, Ishak, dan Yakub sudah meninggal! Artinya, jika Allah masih menjadi Allah mereka, berarti Abraham, Ishak, dan Yakub pasti masih ada. Oleh karena itu, orang-orang yang kita pikir sudah mati, sebetulnya masih hidup! Yesus menggunakan kisah Kitab Suci yang paling dihormati kaum Saduki untuk menunjukkan kepada mereka bahwa mereka pasti salah.</w:t>
      </w:r>
    </w:p>
    <w:p>
      <w:pPr/>
      <w:r>
        <w:rPr>
          <w:lang w:val="id_ID" w:bidi="id_ID"/>
        </w:rPr>
      </w:r>
      <w:r>
        <w:rPr>
          <w:lang w:val="id_ID" w:bidi="id_ID"/>
        </w:rPr>
        <w:t>Berhenti di sini dan diskusikan pertanyaan ini dalam kelompok: Apa yang biasanya dipercayai dalam budaya Anda tentang kebangkitan dari kematian? Jika orang mati akan bangkit dari kematian, kapan kebangkitan itu terjadi? Hentikan sejenak rekaman di sini.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6:30–44 dalam terjemahan yang paling mudah dipahami.</w:t>
      </w:r>
    </w:p>
    <w:p>
      <w:pPr/>
      <w:r>
        <w:rPr>
          <w:lang w:val="id_ID" w:bidi="id_ID"/>
        </w:rPr>
      </w:r>
      <w:r>
        <w:rPr>
          <w:lang w:val="id_ID" w:bidi="id_ID"/>
        </w:rPr>
        <w:t>Pada langkah ini, kelompok akan menjelaskan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bersama para murid-Nya berada di halaman Bait Suci. Orang-orang Saduki datang kepada Yesus. Mereka mengingatkan Yesus tentang hukum Musa mengenai pernikahan.</w:t>
      </w:r>
    </w:p>
    <w:p>
      <w:pPr/>
      <w:r>
        <w:rPr>
          <w:lang w:val="id_ID" w:bidi="id_ID"/>
        </w:rPr>
      </w:r>
      <w:r>
        <w:rPr>
          <w:b/>
          <w:lang w:val="id_ID" w:bidi="id_ID"/>
        </w:rPr>
        <w:t>Dalam adegan kedua:</w:t>
      </w:r>
      <w:r>
        <w:rPr>
          <w:lang w:val="id_ID" w:bidi="id_ID"/>
        </w:rPr>
        <w:t xml:space="preserve"> Orang-orang Saduki menceritakan kisah tentang seorang pria yang meninggal setelah menikah, dan tidak memiliki anak. 7 saudara lelaki itu juga menikahi janda itu dan mereka satu per satu meninggal tanpa memiliki anak. Kemudian perempuan itu juga meninggal. Kaum Saduki bertanya kepada Yesus, siapa yang menjadi suami perempuan itu dalam kebangkitan, sebagai cara untuk mengejek orang yang percaya pada kebangkitan orang mati.</w:t>
      </w:r>
    </w:p>
    <w:p>
      <w:pPr/>
      <w:r>
        <w:rPr>
          <w:lang w:val="id_ID" w:bidi="id_ID"/>
        </w:rPr>
      </w:r>
      <w:r>
        <w:rPr>
          <w:b/>
          <w:lang w:val="id_ID" w:bidi="id_ID"/>
        </w:rPr>
        <w:t>Dalam adegan ketiga:</w:t>
      </w:r>
      <w:r>
        <w:rPr>
          <w:lang w:val="id_ID" w:bidi="id_ID"/>
        </w:rPr>
        <w:t xml:space="preserve"> Yesus menegur orang-orang Saduki menggunakan pertanyaan tentang apa yang mereka ketahui tentang Allah. Kemudian Yesus menjelaskan bahwa tidak ada pernikahan di surga. Yesus mengingatkan kaum Saduki tentang apa yang dikatakan Allah ketika Dia memperkenalkan diri-Nya kepada Musa. Allah mengatakan bahwa Dia adalah Allah Abraham, Ishak, dan Yakub. Yesus mengatakan bahwa Allah adalah Allah orang hidup, bukan orang mati.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Kaum Saduki</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Seorang pria</w:t>
      </w:r>
    </w:p>
    <w:p>
      <w:pPr>
        <w:pStyle w:val="ListBullet"/>
        <w:spacing w:line="240" w:lineRule="auto"/>
        <w:ind w:left="720"/>
      </w:pPr>
      <w:r>
        <w:rPr>
          <w:lang w:val="id_ID" w:bidi="id_ID"/>
        </w:rPr>
      </w:r>
      <w:r>
        <w:rPr>
          <w:lang w:val="id_ID" w:bidi="id_ID"/>
        </w:rPr>
        <w:t>Saudara pria itu</w:t>
      </w:r>
    </w:p>
    <w:p>
      <w:pPr>
        <w:pStyle w:val="ListBullet"/>
        <w:spacing w:line="240" w:lineRule="auto"/>
        <w:ind w:left="720"/>
      </w:pPr>
      <w:r>
        <w:rPr>
          <w:lang w:val="id_ID" w:bidi="id_ID"/>
        </w:rPr>
      </w:r>
      <w:r>
        <w:rPr>
          <w:lang w:val="id_ID" w:bidi="id_ID"/>
        </w:rPr>
        <w:t>Istri pria itu</w:t>
      </w:r>
    </w:p>
    <w:p>
      <w:pPr>
        <w:pStyle w:val="ListBullet"/>
        <w:spacing w:line="240" w:lineRule="auto"/>
        <w:ind w:left="720"/>
      </w:pPr>
      <w:r>
        <w:rPr>
          <w:lang w:val="id_ID" w:bidi="id_ID"/>
        </w:rPr>
      </w:r>
      <w:r>
        <w:rPr>
          <w:lang w:val="id_ID" w:bidi="id_ID"/>
        </w:rPr>
        <w:t>7 saudara pria itu</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Abraham, Ishak, dan Yakub</w:t>
      </w:r>
    </w:p>
    <w:p>
      <w:pPr>
        <w:pStyle w:val="ListBullet"/>
        <w:spacing w:line="240" w:lineRule="auto"/>
        <w:ind w:left="720"/>
      </w:pPr>
      <w:r>
        <w:rPr>
          <w:lang w:val="id_ID" w:bidi="id_ID"/>
        </w:rPr>
      </w:r>
      <w:r>
        <w:rPr>
          <w:lang w:val="id_ID" w:bidi="id_ID"/>
        </w:rPr>
        <w:t xml:space="preserve">Allah. </w:t>
      </w:r>
    </w:p>
    <w:p>
      <w:pPr/>
      <w:r>
        <w:rPr>
          <w:lang w:val="id_ID" w:bidi="id_ID"/>
        </w:rPr>
      </w:r>
      <w:r>
        <w:rPr>
          <w:lang w:val="id_ID" w:bidi="id_ID"/>
        </w:rPr>
        <w:t>Sebagai kelompok, perhatikan bagian-bagian dari latar belakang perikop ini.</w:t>
      </w:r>
    </w:p>
    <w:p>
      <w:pPr/>
      <w:r>
        <w:rPr>
          <w:lang w:val="id_ID" w:bidi="id_ID"/>
        </w:rPr>
      </w:r>
      <w:r>
        <w:rPr>
          <w:lang w:val="id_ID" w:bidi="id_ID"/>
        </w:rPr>
        <w:t>Penting untuk diingat bahwa kisah ini terjadi beberapa hari setelah orang-orang Farisi dan para pendukung Herodes mendatangi Yesus, mungkin pada hari yang sama. Kisah ini mungkin terjadi di halaman Bait Suci. Beberapa orang Saduki datang kepada Yesus.</w:t>
      </w:r>
    </w:p>
    <w:p>
      <w:pPr/>
      <w:r>
        <w:rPr>
          <w:lang w:val="id_ID" w:bidi="id_ID"/>
        </w:rPr>
      </w:r>
      <w:r>
        <w:rPr>
          <w:lang w:val="id_ID" w:bidi="id_ID"/>
        </w:rPr>
        <w:t>Berhenti di sini dan diskusikan pertanyaan ini dalam kelompok: Dalam perikop itu sendiri kita mendengar bahwa kaum Saduki tidak percaya pada kebangkitan orang mati. Bagaimana bahasa Anda menunjukkan, dalam suatu terjemahan, bahwa yang sedang diceritakan adalah informasi latar belakang? Hentikan sejenak audio ini disini</w:t>
      </w:r>
    </w:p>
    <w:p>
      <w:pPr/>
      <w:r>
        <w:rPr>
          <w:lang w:val="id_ID" w:bidi="id_ID"/>
        </w:rPr>
      </w:r>
      <w:r>
        <w:rPr>
          <w:lang w:val="id_ID" w:bidi="id_ID"/>
        </w:rPr>
        <w:t>Penting untuk diingat bahwa tiga kisah kecil diceritakan dalam percakapan ini: kisah perempuan dengan tujuh suami, penjelasan tentang manusia dan para malaikat di surga, dan kisah Allah yang berbicara kepada Musa melalui semak-semak.</w:t>
      </w:r>
    </w:p>
    <w:p>
      <w:pPr/>
      <w:r>
        <w:rPr>
          <w:lang w:val="id_ID" w:bidi="id_ID"/>
        </w:rPr>
      </w:r>
      <w:r>
        <w:rPr>
          <w:lang w:val="id_ID" w:bidi="id_ID"/>
        </w:rPr>
        <w:t>Penting untuk memperhatikan kisah pertama. Kaum Saduki memaparkan hukum Musa tentang pernikahan. Kemudian orang-orang Saduki memperkenalkan cerita buatan dengan menggunakan kata seperti "Nah" atau "Lalu." Perhatikan dengan cermat cara Anda menggambarkan saudara tertua dan saudara-saudara lainnya. Setiap orang dari tujuh bersaudara menikahi wanita itu, tetapi tidak ada yang memiliki anak.</w:t>
      </w:r>
    </w:p>
    <w:p>
      <w:pPr/>
      <w:r>
        <w:rPr>
          <w:lang w:val="id_ID" w:bidi="id_ID"/>
        </w:rPr>
      </w:r>
      <w:r>
        <w:rPr>
          <w:lang w:val="id_ID" w:bidi="id_ID"/>
        </w:rPr>
        <w:t>Berhenti di sini dan diskusikan dengan kelompok Anda: Bagaimana bahasa Anda menceritakan tentang tindakan berulang seperti ini? Anda mungkin perlu menyebutkan bahwa wanita itu menikahi satu per satu saudaranya, dan tidak ada yang memiliki anak dengan wanita itu. Hentikan sejenak audio ini disini</w:t>
      </w:r>
    </w:p>
    <w:p>
      <w:pPr/>
      <w:r>
        <w:rPr>
          <w:lang w:val="id_ID" w:bidi="id_ID"/>
        </w:rPr>
      </w:r>
      <w:r>
        <w:rPr>
          <w:lang w:val="id_ID" w:bidi="id_ID"/>
        </w:rPr>
        <w:t>Penting untuk diingat bahwa Yesus menanggapi dengan pertanyaan untuk menegur orang-orang Saduki. Yesus bertanya, "Tidakkah kamu keliru karena tidak mengetahui Kitab Suci atau kuasa Allah?" Yesus menggunakan pertanyaan itu untuk menekankan bahwa orang-orang Saduki tidak memahami Kitab Suci ataupun kuasa Allah.</w:t>
      </w:r>
    </w:p>
    <w:p>
      <w:pPr/>
      <w:r>
        <w:rPr>
          <w:lang w:val="id_ID" w:bidi="id_ID"/>
        </w:rPr>
      </w:r>
      <w:r>
        <w:rPr>
          <w:lang w:val="id_ID" w:bidi="id_ID"/>
        </w:rPr>
        <w:t>Dalam cerita kecil kedua, penting untuk diingat bahwa orang-orang akan menjadi seperti malaikat, tetapi bukan menjadi malaikat.</w:t>
      </w:r>
    </w:p>
    <w:p>
      <w:pPr/>
      <w:r>
        <w:rPr>
          <w:lang w:val="id_ID" w:bidi="id_ID"/>
        </w:rPr>
      </w:r>
      <w:r>
        <w:rPr>
          <w:lang w:val="id_ID" w:bidi="id_ID"/>
        </w:rPr>
        <w:t>Yesus menggunakan pertanyaan lain yang dimulai dengan kata seperti "lalu" atau "tetapi." Kata ini menandai bagian kedua dari tanggapan-Nya kepada orang-orang Saduki. Ketika Dia bertanya, "Lalu tentang kebangkitan orang mati, tidakkah kamu membaca dalam kitab Musa?" Yesus tahu bahwa mereka telah membaca kitab Musa. Dia menggunakan pertanyaan itu sebagai teguran karena mereka seharusnya memahami bahwa Allah membangkitkan orang mati.</w:t>
      </w:r>
    </w:p>
    <w:p>
      <w:pPr/>
      <w:r>
        <w:rPr>
          <w:lang w:val="id_ID" w:bidi="id_ID"/>
        </w:rPr>
      </w:r>
      <w:r>
        <w:rPr>
          <w:lang w:val="id_ID" w:bidi="id_ID"/>
        </w:rPr>
        <w:t>Dalam cerita kecil ketiga penting untuk diingat bahwa Yesus sedang berbicara tentang sebuah kisah dari kitab-kitab hukum Taurat yang ditulis Musa untuk bangsa Yahudi. Yesus mengacu kepada para leluhur Yahudi yang telah didengar semua orang ketika Dia berbicara tentang Abraham, Ishak, dan Yakub.</w:t>
      </w:r>
    </w:p>
    <w:p>
      <w:pPr/>
      <w:r>
        <w:rPr>
          <w:lang w:val="id_ID" w:bidi="id_ID"/>
        </w:rPr>
      </w:r>
      <w:r>
        <w:rPr>
          <w:lang w:val="id_ID" w:bidi="id_ID"/>
        </w:rPr>
        <w:t>Yesus mengakhiri pengajaran ini dengan langsung mengatakan kepada kaum Saduki, "Kamu telah membuat kesalahan yang besar."</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6:30–44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Kaum Saduki</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Seorang pria</w:t>
      </w:r>
    </w:p>
    <w:p>
      <w:pPr>
        <w:pStyle w:val="ListBullet"/>
        <w:spacing w:line="240" w:lineRule="auto"/>
        <w:ind w:left="720"/>
      </w:pPr>
      <w:r>
        <w:rPr>
          <w:lang w:val="id_ID" w:bidi="id_ID"/>
        </w:rPr>
      </w:r>
      <w:r>
        <w:rPr>
          <w:lang w:val="id_ID" w:bidi="id_ID"/>
        </w:rPr>
        <w:t>Saudara pria itu</w:t>
      </w:r>
    </w:p>
    <w:p>
      <w:pPr>
        <w:pStyle w:val="ListBullet"/>
        <w:spacing w:line="240" w:lineRule="auto"/>
        <w:ind w:left="720"/>
      </w:pPr>
      <w:r>
        <w:rPr>
          <w:lang w:val="id_ID" w:bidi="id_ID"/>
        </w:rPr>
      </w:r>
      <w:r>
        <w:rPr>
          <w:lang w:val="id_ID" w:bidi="id_ID"/>
        </w:rPr>
        <w:t>Istri pria itu</w:t>
      </w:r>
    </w:p>
    <w:p>
      <w:pPr>
        <w:pStyle w:val="ListBullet"/>
        <w:spacing w:line="240" w:lineRule="auto"/>
        <w:ind w:left="720"/>
      </w:pPr>
      <w:r>
        <w:rPr>
          <w:lang w:val="id_ID" w:bidi="id_ID"/>
        </w:rPr>
      </w:r>
      <w:r>
        <w:rPr>
          <w:lang w:val="id_ID" w:bidi="id_ID"/>
        </w:rPr>
        <w:t>Saudara-saudara pria itu yang lain</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Abraham, Ishak, dan Yakub</w:t>
      </w:r>
    </w:p>
    <w:p>
      <w:pPr>
        <w:pStyle w:val="ListBullet"/>
        <w:spacing w:line="240" w:lineRule="auto"/>
        <w:ind w:left="720"/>
      </w:pPr>
      <w:r>
        <w:rPr>
          <w:lang w:val="id_ID" w:bidi="id_ID"/>
        </w:rPr>
      </w:r>
      <w:r>
        <w:rPr>
          <w:lang w:val="id_ID" w:bidi="id_ID"/>
        </w:rPr>
        <w:t xml:space="preserve">Allah. </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Peragakan Yesus mengajar orang-orang di halaman Bait Suci. Para murid-Nya juga di sana. Sekelompok orang Saduki mendatangi Yesus. Mereka ingin meyakinkan Yesus bahwa apa yang mereka percayai tentang kebangkitan adalah benar. Mereka menceritakan sebuah kisah kepada Yesus.</w:t>
      </w:r>
    </w:p>
    <w:p>
      <w:pPr/>
      <w:r>
        <w:rPr>
          <w:lang w:val="id_ID" w:bidi="id_ID"/>
        </w:rPr>
      </w:r>
      <w:r>
        <w:rPr>
          <w:lang w:val="id_ID" w:bidi="id_ID"/>
        </w:rPr>
        <w:t xml:space="preserve">Perankan kisah yang diceritakan orang-orang Saduki kepada Yesus. Ada seorang pria yang menikahi seorang wanita. Mereka tidak memiliki anak. Pria itu meninggal. Adiknya menikahi wanita itu. Mereka tidak memiliki anak. Pria itu meninggal. Ini terjadi pada ketujuh bersaudara, lalu perempuan itu meninggal. Perankan orang-orang Saduki yang bertanya kepada Yesus, "Dalam kebangkitan, akan menjadi istri siapakah perempuan itu? Dia sudah menikah dengan ketujuh bersaudara itu." </w:t>
      </w:r>
    </w:p>
    <w:p>
      <w:pPr/>
      <w:r>
        <w:rPr>
          <w:lang w:val="id_ID" w:bidi="id_ID"/>
        </w:rPr>
      </w:r>
      <w:r>
        <w:rPr>
          <w:lang w:val="id_ID" w:bidi="id_ID"/>
        </w:rPr>
        <w:t>Hentikan sejenak peragaannya. Tanyakan kepada orang yang memerankan Yesus, "Apa yang Anda rasakan atau pikirkan?" Orang itu mungkin menjawab seperti, "Saya sedih karena mereka tidak memahami Kitab Suci," atau "Marah. Orang Saduki lebih ingin menjadi pihak yang benar daripada menafsirkan Kitab Suci dengan tepat untuk umat," atau "Saya akan membuat mereka mengerti bahwa kebangkitan orang mati adalah benar dengan mengutip hukum Musa." Tanyakan kepada orang yang memerankan orang-orang Saduki, "Apa yang Anda rasakan atau pikirkan?" Orang itu mungkin menjawab seperti, "Mungkin kami akan berhasil meyakinkan Yesus bahwa kami benar!" atau "Bangga karena kami dapat membuktikan bahwa kami benar!" atau "Saya ingin membuat Yesus terlihat bodoh di depan orang banyak." Lanjutkan peragaannya.</w:t>
      </w:r>
    </w:p>
    <w:p>
      <w:pPr/>
      <w:r>
        <w:rPr>
          <w:lang w:val="id_ID" w:bidi="id_ID"/>
        </w:rPr>
      </w:r>
      <w:r>
        <w:rPr>
          <w:lang w:val="id_ID" w:bidi="id_ID"/>
        </w:rPr>
        <w:t>Peragakan tanggapan Yesus kepada orang-orang Saduki. Pertama Yesus mengatakan, "Inilah alasannya kalian salah: Kalian tidak memahami Kitab Suci, dan tidak memahami bahwa Allah sangat berkuasa. Ketika orang bangkit dari kematian, mereka tidak akan menikah. Mereka akan seperti para malaikat di surga."</w:t>
      </w:r>
    </w:p>
    <w:p>
      <w:pPr/>
      <w:r>
        <w:rPr>
          <w:lang w:val="id_ID" w:bidi="id_ID"/>
        </w:rPr>
      </w:r>
      <w:r>
        <w:rPr>
          <w:lang w:val="id_ID" w:bidi="id_ID"/>
        </w:rPr>
        <w:t>Hentikan sejenak peragaannya. Tanyakan kepada orang yang memerankan orang-orang Saduki, "Apa yang Anda rasakan atau pikirkan?" Orang itu mungkin menjawab seperti, "Bagaimana mungkin?" atau "Saya tidak percaya sedikit pun. Saya tidak percaya mereka akan bangkit dari kematian, saya juga tidak percaya pada malaikat," atau "Terkejut. Saya tidak menyangka dia mengatakan bahwa kami salah dengan sangat berotoritas." Lanjutkan peragaannya.</w:t>
      </w:r>
    </w:p>
    <w:p>
      <w:pPr/>
      <w:r>
        <w:rPr>
          <w:lang w:val="id_ID" w:bidi="id_ID"/>
        </w:rPr>
      </w:r>
      <w:r>
        <w:rPr>
          <w:lang w:val="id_ID" w:bidi="id_ID"/>
        </w:rPr>
        <w:t>Peragakan tanggapan Yesus berikutnya. Yesus mengatakan, "Sekarang Aku akan menjelaskan kepadamu tentang kebangkitan dari kematian. Belum pernahkah kamu membaca kitab-kitab Musa? Tidakkah kamu tahu bacaan tentang Musa di semak yang terbakar? Allah berkata kepada Musa, "Akulah Allah Abraham, dan Allah Ishak, dan Allah Yakub. Allah adalah Allah orang hidup, bukan orang mati. Kamu benar-benar salah."</w:t>
      </w:r>
    </w:p>
    <w:p>
      <w:pPr/>
      <w:r>
        <w:rPr>
          <w:lang w:val="id_ID" w:bidi="id_ID"/>
        </w:rPr>
      </w:r>
      <w:r>
        <w:rPr>
          <w:lang w:val="id_ID" w:bidi="id_ID"/>
        </w:rPr>
        <w:t>Hentikan sejenak peragaannya. Tanyakan kepada orang yang memerankan orang-orang Saduki, "Apa yang Anda rasakan atau pikirkan?" Orang tersebut mungkin menjawab seperti, "Saya terkejut. Aku sudah membaca hukum Musa. Aku sudah mengetahuinya dengan baik. Aku belum pernah memikirkannya," atau "Aku sangat bingung. Penjelasan Yesus masuk akal. Tetapi saya tidak mengerti!" atau "Bagaimana mungkin Abraham, Ishak dan Yakub masih hidup? Namun, Allah memang berjanji bahwa Dia akan selalu bersama mereka. Bagaimana Dia bisa bersama mereka jika mereka sudah mati?"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6:30–44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Beberapa orang </w:t>
      </w:r>
      <w:r>
        <w:rPr>
          <w:b/>
          <w:lang w:val="id_ID" w:bidi="id_ID"/>
        </w:rPr>
        <w:t>Saduki</w:t>
      </w:r>
      <w:r>
        <w:rPr>
          <w:lang w:val="id_ID" w:bidi="id_ID"/>
        </w:rPr>
        <w:t xml:space="preserve"> mendatangi Yesus. Kita tidak banyak tahu tentang kaum Saduki. Kaum Saduki adalah para pemimpin agama yang meyakini bahwa hukum Musa dalam Perjanjian Lama adalah satu-satunya hukum yang penting. Mereka tidak percaya pada ajaran-ajaran lisan dari orang Farisi. Oleh karena itu, mereka tidak percaya pada kebangkitan orang mati. Mereka juga tidak percaya pada malaikat atau roh. Mereka biasanya mendukung kekuatan politik yang berkuasa, termasuk Raja Herodes pada masa Yesus. </w:t>
      </w:r>
    </w:p>
    <w:p>
      <w:pPr/>
      <w:r>
        <w:rPr>
          <w:lang w:val="id_ID" w:bidi="id_ID"/>
        </w:rPr>
      </w:r>
      <w:r>
        <w:rPr>
          <w:lang w:val="id_ID" w:bidi="id_ID"/>
        </w:rPr>
        <w:t xml:space="preserve">Berhenti di sini dan diskusikan dalam kelompok kata atau frasa apa yang akan Anda gunakan untuk </w:t>
      </w:r>
      <w:r>
        <w:rPr>
          <w:b/>
          <w:lang w:val="id_ID" w:bidi="id_ID"/>
        </w:rPr>
        <w:t>Saduki</w:t>
      </w:r>
      <w:r>
        <w:rPr>
          <w:lang w:val="id_ID" w:bidi="id_ID"/>
        </w:rPr>
        <w:t xml:space="preserve">. Carilah kata </w:t>
      </w:r>
      <w:hyperlink r:id="rId389">
        <w:r>
          <w:rPr>
            <w:lang w:val="id_ID" w:bidi="id_ID"/>
          </w:rPr>
          <w:rPr>
            <w:color w:val="0000EE"/>
            <w:u w:val="single"/>
          </w:rPr>
          <w:t>Saduki</w:t>
        </w:r>
      </w:hyperlink>
      <w:r>
        <w:rPr>
          <w:lang w:val="id_ID" w:bidi="id_ID"/>
        </w:rPr>
        <w:t xml:space="preserve"> di Daftar Kata Utama untuk informasi lebih lanjut. Jika Anda telah menerjemahkan kata ini di kitab lain dalam Alkitab, gunakan kata yang sama dengan yang Anda gunakan di sana. Hentikan sejenak audio ini di sini</w:t>
      </w:r>
    </w:p>
    <w:p>
      <w:pPr/>
      <w:r>
        <w:rPr>
          <w:lang w:val="id_ID" w:bidi="id_ID"/>
        </w:rPr>
      </w:r>
      <w:r>
        <w:rPr>
          <w:lang w:val="id_ID" w:bidi="id_ID"/>
        </w:rPr>
        <w:t xml:space="preserve">Kaum Saduki menyebut Yesus Guru. </w:t>
      </w:r>
      <w:r>
        <w:rPr>
          <w:b/>
          <w:lang w:val="id_ID" w:bidi="id_ID"/>
        </w:rPr>
        <w:t>Guru</w:t>
      </w:r>
      <w:r>
        <w:rPr>
          <w:lang w:val="id_ID" w:bidi="id_ID"/>
        </w:rPr>
        <w:t xml:space="preserve"> adalah gelar atau sebutan yang sopan yang digunakan orang-orang Yahudi kepada seseorang yang mengajarkan tentang Allah. Gunakan istilah yang sama seperti yang telah Anda gunakan di perikop sebelumnya. Untuk informasi lebih lanjut tentang </w:t>
      </w:r>
      <w:hyperlink r:id="rId174">
        <w:r>
          <w:rPr>
            <w:lang w:val="id_ID" w:bidi="id_ID"/>
          </w:rPr>
          <w:rPr>
            <w:color w:val="0000EE"/>
            <w:u w:val="single"/>
          </w:rPr>
          <w:t>Guru</w:t>
        </w:r>
      </w:hyperlink>
      <w:r>
        <w:rPr>
          <w:lang w:val="id_ID" w:bidi="id_ID"/>
        </w:rPr>
        <w:t>, lihat Daftar Kata Utama.</w:t>
      </w:r>
    </w:p>
    <w:p>
      <w:pPr/>
      <w:r>
        <w:rPr>
          <w:lang w:val="id_ID" w:bidi="id_ID"/>
        </w:rPr>
      </w:r>
      <w:r>
        <w:rPr>
          <w:lang w:val="id_ID" w:bidi="id_ID"/>
        </w:rPr>
        <w:t xml:space="preserve">Kaum Saduki mengatakan bahwa </w:t>
      </w:r>
      <w:r>
        <w:rPr>
          <w:b/>
          <w:lang w:val="id_ID" w:bidi="id_ID"/>
        </w:rPr>
        <w:t>Musa</w:t>
      </w:r>
      <w:r>
        <w:rPr>
          <w:lang w:val="id_ID" w:bidi="id_ID"/>
        </w:rPr>
        <w:t xml:space="preserve"> memberi mereka </w:t>
      </w:r>
      <w:r>
        <w:rPr>
          <w:b/>
          <w:lang w:val="id_ID" w:bidi="id_ID"/>
        </w:rPr>
        <w:t>hukum</w:t>
      </w:r>
      <w:r>
        <w:rPr>
          <w:lang w:val="id_ID" w:bidi="id_ID"/>
        </w:rPr>
        <w:t>. Lima kitab pertama dalam Alkitab sering disebut hukum Musa karena ia yang menulisnya untuk bangsa Yahudi. Itu adalah hukum-hukum yang diberikan Allah kepada Musa untuk disampaikan kepada umat-Nya bertahun-tahun sebelum Yesus. Bangsa Yahudi mematuhi hukum ini.</w:t>
      </w:r>
    </w:p>
    <w:p>
      <w:pPr/>
      <w:r>
        <w:rPr>
          <w:lang w:val="id_ID" w:bidi="id_ID"/>
        </w:rPr>
      </w:r>
      <w:r>
        <w:rPr>
          <w:lang w:val="id_ID" w:bidi="id_ID"/>
        </w:rPr>
        <w:t xml:space="preserve">Berhenti di sini dan diskusikan dalam kelompok, kata atau frasa apa yang akan Anda gunakan untuk </w:t>
      </w:r>
      <w:r>
        <w:rPr>
          <w:b/>
          <w:lang w:val="id_ID" w:bidi="id_ID"/>
        </w:rPr>
        <w:t>hukum Musa</w:t>
      </w:r>
      <w:r>
        <w:rPr>
          <w:lang w:val="id_ID" w:bidi="id_ID"/>
        </w:rPr>
        <w:t xml:space="preserve">. Carilah </w:t>
      </w:r>
      <w:hyperlink r:id="rId81">
        <w:r>
          <w:rPr>
            <w:lang w:val="id_ID" w:bidi="id_ID"/>
          </w:rPr>
          <w:rPr>
            <w:color w:val="0000EE"/>
            <w:u w:val="single"/>
          </w:rPr>
          <w:t>kata hukum Musa</w:t>
        </w:r>
      </w:hyperlink>
      <w:r>
        <w:rPr>
          <w:lang w:val="id_ID" w:bidi="id_ID"/>
        </w:rPr>
        <w:t xml:space="preserve"> di Daftar Kata Utama untuk informasi lebih lanjut. Jika Anda telah menerjemahkan kata ini di kitab lain dalam Alkitab, gunakan kata yang sama dengan yang Anda gunakan di sana. Hentikan sejenak audio ini di sini</w:t>
      </w:r>
    </w:p>
    <w:p>
      <w:pPr/>
      <w:r>
        <w:rPr>
          <w:lang w:val="id_ID" w:bidi="id_ID"/>
        </w:rPr>
      </w:r>
      <w:r>
        <w:rPr>
          <w:lang w:val="id_ID" w:bidi="id_ID"/>
        </w:rPr>
        <w:t xml:space="preserve">Kaum Saduki bertanya kepada Yesus, wanita itu akan menjadi istri siapa dalam kebangkitan. </w:t>
      </w:r>
      <w:r>
        <w:rPr>
          <w:b/>
          <w:lang w:val="id_ID" w:bidi="id_ID"/>
        </w:rPr>
        <w:t>Kebangkitan</w:t>
      </w:r>
      <w:r>
        <w:rPr>
          <w:lang w:val="id_ID" w:bidi="id_ID"/>
        </w:rPr>
        <w:t xml:space="preserve"> berarti bahwa orang yang sudah mati akan bangkit dari kematian sebagai diri mereka lagi. Kebangkitan ini mengacu pada masa ketika Allah akan membuat semua orang yang telah meninggal hidup lagi.</w:t>
      </w:r>
    </w:p>
    <w:p>
      <w:pPr/>
      <w:r>
        <w:rPr>
          <w:lang w:val="id_ID" w:bidi="id_ID"/>
        </w:rPr>
      </w:r>
      <w:r>
        <w:rPr>
          <w:lang w:val="id_ID" w:bidi="id_ID"/>
        </w:rPr>
        <w:t xml:space="preserve">Berhenti di sini dan diskusikan dalam kelompok, kata atau frasa apa yang akan Anda gunakan untuk </w:t>
      </w:r>
      <w:r>
        <w:rPr>
          <w:b/>
          <w:lang w:val="id_ID" w:bidi="id_ID"/>
        </w:rPr>
        <w:t>kebangkitan</w:t>
      </w:r>
      <w:r>
        <w:rPr>
          <w:lang w:val="id_ID" w:bidi="id_ID"/>
        </w:rPr>
        <w:t xml:space="preserve">. Carilah kata </w:t>
      </w:r>
      <w:hyperlink r:id="rId390">
        <w:r>
          <w:rPr>
            <w:lang w:val="id_ID" w:bidi="id_ID"/>
          </w:rPr>
          <w:rPr>
            <w:color w:val="0000EE"/>
            <w:u w:val="single"/>
          </w:rPr>
          <w:t>kebangkitan</w:t>
        </w:r>
      </w:hyperlink>
      <w:r>
        <w:rPr>
          <w:lang w:val="id_ID" w:bidi="id_ID"/>
        </w:rPr>
        <w:t xml:space="preserve"> di Daftar Kata Utama untuk informasi lebih lanjut. Jika Anda telah menerjemahkan kata ini di kitab lain dalam Alkitab, gunakan kata yang sama dengan yang Anda gunakan di sana. Hentikan sejenak audio ini di sini</w:t>
      </w:r>
    </w:p>
    <w:p>
      <w:pPr/>
      <w:r>
        <w:rPr>
          <w:lang w:val="id_ID" w:bidi="id_ID"/>
        </w:rPr>
      </w:r>
      <w:r>
        <w:rPr>
          <w:lang w:val="id_ID" w:bidi="id_ID"/>
        </w:rPr>
        <w:t xml:space="preserve">Yesus mengatakan kepada kaum Saduki bahwa mereka tidak memahami Kitab Suci. Gunakan istilah yang sama untuk </w:t>
      </w:r>
      <w:r>
        <w:rPr>
          <w:b/>
          <w:lang w:val="id_ID" w:bidi="id_ID"/>
        </w:rPr>
        <w:t>Kitab Suci</w:t>
      </w:r>
      <w:r>
        <w:rPr>
          <w:lang w:val="id_ID" w:bidi="id_ID"/>
        </w:rPr>
        <w:t xml:space="preserve"> seperti yang telah Anda gunakan di bagian sebelumnya. Untuk informasi lebih lanjut tentang </w:t>
      </w:r>
      <w:hyperlink r:id="rId115">
        <w:r>
          <w:rPr>
            <w:lang w:val="id_ID" w:bidi="id_ID"/>
          </w:rPr>
          <w:rPr>
            <w:color w:val="0000EE"/>
            <w:u w:val="single"/>
          </w:rPr>
          <w:t>kitab suci</w:t>
        </w:r>
      </w:hyperlink>
      <w:r>
        <w:rPr>
          <w:lang w:val="id_ID" w:bidi="id_ID"/>
        </w:rPr>
        <w:t>, lihat Daftar Kata Utama.</w:t>
      </w:r>
    </w:p>
    <w:p>
      <w:pPr/>
      <w:r>
        <w:rPr>
          <w:lang w:val="id_ID" w:bidi="id_ID"/>
        </w:rPr>
      </w:r>
      <w:r>
        <w:rPr>
          <w:lang w:val="id_ID" w:bidi="id_ID"/>
        </w:rPr>
        <w:t xml:space="preserve">Yesus mengatakan bahwa orang "tidak kawin dan tidak dikawinkan," yang berarti bahwa mereka tidak akan saling berpasangan setelah bangkit dari kematian. Mereka akan seperti para </w:t>
      </w:r>
      <w:r>
        <w:rPr>
          <w:b/>
          <w:lang w:val="id_ID" w:bidi="id_ID"/>
        </w:rPr>
        <w:t>malaikat</w:t>
      </w:r>
      <w:r>
        <w:rPr>
          <w:lang w:val="id_ID" w:bidi="id_ID"/>
        </w:rPr>
        <w:t xml:space="preserve"> di </w:t>
      </w:r>
      <w:r>
        <w:rPr>
          <w:b/>
          <w:lang w:val="id_ID" w:bidi="id_ID"/>
        </w:rPr>
        <w:t>surga</w:t>
      </w:r>
      <w:r>
        <w:rPr>
          <w:lang w:val="id_ID" w:bidi="id_ID"/>
        </w:rPr>
        <w:t xml:space="preserve">. Di sini, surga merujuk kepada tempat di mana Allah tinggal. Gunakan istilah yang sama untuk para malaikat dan surga yang telah Anda gunakan sebelumnya. Untuk informasi lebih lanjut tentang </w:t>
      </w:r>
      <w:hyperlink r:id="rId28">
        <w:r>
          <w:rPr>
            <w:lang w:val="id_ID" w:bidi="id_ID"/>
          </w:rPr>
          <w:rPr>
            <w:color w:val="0000EE"/>
            <w:u w:val="single"/>
          </w:rPr>
          <w:t>malaikat</w:t>
        </w:r>
      </w:hyperlink>
      <w:r>
        <w:rPr>
          <w:lang w:val="id_ID" w:bidi="id_ID"/>
        </w:rPr>
        <w:t xml:space="preserve"> dan </w:t>
      </w:r>
      <w:hyperlink r:id="rId26">
        <w:r>
          <w:rPr>
            <w:lang w:val="id_ID" w:bidi="id_ID"/>
          </w:rPr>
          <w:rPr>
            <w:color w:val="0000EE"/>
            <w:u w:val="single"/>
          </w:rPr>
          <w:t>surga</w:t>
        </w:r>
      </w:hyperlink>
      <w:r>
        <w:rPr>
          <w:lang w:val="id_ID" w:bidi="id_ID"/>
        </w:rPr>
        <w:t>, lihat Daftar Kata Utama.</w:t>
      </w:r>
    </w:p>
    <w:p>
      <w:pPr/>
      <w:r>
        <w:rPr>
          <w:lang w:val="id_ID" w:bidi="id_ID"/>
        </w:rPr>
      </w:r>
      <w:r>
        <w:rPr>
          <w:lang w:val="id_ID" w:bidi="id_ID"/>
        </w:rPr>
        <w:t xml:space="preserve">Kemudian Yesus mengatakan kepada kaum Saduki, "Dia adalah Allah orang hidup, bukan orang mati." Yesus hendak mengatakan bahwa karena Allah adalah Allah atas orang-orang yang sudah mati itu: berarti mereka tidak benar-benar mati, mereka hidup."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12:28–34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tahap ini, dengarkan Markus 12:28–34 dan renungkan di dalam hati Anda.</w:t>
      </w:r>
    </w:p>
    <w:p>
      <w:pPr/>
      <w:r>
        <w:rPr>
          <w:lang w:val="id_ID" w:bidi="id_ID"/>
        </w:rPr>
      </w:r>
      <w:r>
        <w:rPr>
          <w:lang w:val="id_ID" w:bidi="id_ID"/>
        </w:rPr>
        <w:t>Dengarkan versi audio Markus 12:28–34 sebanyak tiga kali, dalam tiga terjemahan yang berbeda, jika memungkinkan. Kemudian, secara berkelompok, bahas pertanyaan-pertanyaan berikut:</w:t>
      </w:r>
    </w:p>
    <w:p>
      <w:pPr>
        <w:pStyle w:val="ListNumber"/>
        <w:numPr>
          <w:ilvl w:val="0"/>
          <w:numId w:val="60"/>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12:28–34 dalam terjemahan yang paling mudah dipahami.</w:t>
      </w:r>
    </w:p>
    <w:p>
      <w:pPr/>
      <w:r>
        <w:rPr>
          <w:lang w:val="id_ID" w:bidi="id_ID"/>
        </w:rPr>
      </w:r>
      <w:r>
        <w:rPr>
          <w:lang w:val="id_ID" w:bidi="id_ID"/>
        </w:rPr>
        <w:t>Salah satu pengajar hukum Taurat mendengarkan semua debat dan penyanggahan yang terjadi antara Yesus dan para pemimpin agama lainnya di pelataran Bait Suci. Kita tidak tahu apakah ahli Taurat ini adalah orang Saduki atau orang Farisi. Ia menyukai hal-hal yang diucapkan Yesus. Ia bertanya kepada Yesus, "Perintah atau hukum manakah yang pertama, atau yang paling penting?" Perintah merujuk kepada semua hukum yang diberikan Allah kepada umat-Nya. Pada masa itu, para pemimpin agama berbicara tentang setiap hukum. Mereka ingin tahu mana yang merupakan hukum yang paling penting dan tidak penting.</w:t>
      </w:r>
    </w:p>
    <w:p>
      <w:pPr/>
      <w:r>
        <w:rPr>
          <w:lang w:val="id_ID" w:bidi="id_ID"/>
        </w:rPr>
      </w:r>
      <w:r>
        <w:rPr>
          <w:lang w:val="id_ID" w:bidi="id_ID"/>
        </w:rPr>
        <w:t>Para pengajar Taurat kadang-kadang diterjemahkan sebagai ahli Taurat atau orang yang menulis hukum: Mereka adalah para pakar dan ahli tafsir hukum dalam Kitab Suci. Tafsiran-tafsiran tersebut tidak dituliskan, tetapi dihafal dan diajarkan secara lisan oleh para ahli Taurat. Yesus memahami bahwa pertanyaan guru itu benar-benar mengenai dasar hukum itu sendiri. Yesus merangkum semua hukum Taurat dalam satu pernyataan, sama seperti yang dilakukan para pemimpin agama lainnya pada waktu itu.</w:t>
      </w:r>
    </w:p>
    <w:p>
      <w:pPr/>
      <w:r>
        <w:rPr>
          <w:lang w:val="id_ID" w:bidi="id_ID"/>
        </w:rPr>
      </w:r>
      <w:r>
        <w:rPr>
          <w:lang w:val="id_ID" w:bidi="id_ID"/>
        </w:rPr>
        <w:t>Berhenti di sini dan diskusikan pertanyaan ini dalam kelompok: Apakah Anda memiliki hukum agama dalam budaya Anda? Apakah beberapa hukum yang dianggap lebih penting daripada lainnya? Berikan contoh. Hentikan sejenak audio ini disini</w:t>
      </w:r>
    </w:p>
    <w:p>
      <w:pPr/>
      <w:r>
        <w:rPr>
          <w:lang w:val="id_ID" w:bidi="id_ID"/>
        </w:rPr>
      </w:r>
      <w:r>
        <w:rPr>
          <w:lang w:val="id_ID" w:bidi="id_ID"/>
        </w:rPr>
        <w:t xml:space="preserve">Sekali lagi, seperti pada bagian sebelumnya, Yesus menyatakan suatu ajaran dengan jelas dan dengan berotoritas atau hak untuk bertindak. Yesus memulai jawaban-Nya dengan menyatakan Shema. Shema adalah panggilan kepada umat Yahudi untuk mengikuti Allah dengan seluruh hidup mereka. Yesus berada di Bait Suci, sedang berbicara dengan para pemimpin agama, dan setiap pernyataan hukum agama pasti dimulai dengan pernyataan ini. "Dengarkan, hai Israel! Tuhan Allah kita adalah satu-satunya Tuhan." Israel merujuk kepada orang Yahudi. Dengan menyebut Allah sebagai Tuhan, Yesus merujuk kepada Allah sendiri dan nama pribadi-Nya, Yahweh. Shema adalah landasan doa orang Yahudi dan didoakan setiap pagi serta setiap malam. Shema mengingatkan umat bahwa Allah berjanji kepada mereka bahwa Dia akan selalu menyertai mereka dan mengasihi mereka. Oleh karena itu, bangsa Yahudi mematuhi hukum Allah karena mereka mengasihi Allah. </w:t>
      </w:r>
    </w:p>
    <w:p>
      <w:pPr/>
      <w:r>
        <w:rPr>
          <w:lang w:val="id_ID" w:bidi="id_ID"/>
        </w:rPr>
      </w:r>
      <w:r>
        <w:rPr>
          <w:lang w:val="id_ID" w:bidi="id_ID"/>
        </w:rPr>
        <w:t>Kemudian Yesus menjelaskan kasih kepada Allah ini. Dia mengatakan, "Kasihilah Tuhan Allahmu dengan segenap hatimu, segenap jiwamu, segenap akal budimu, dan segenap kekuatanmu." Ini berarti mengasihi Allah dengan segala sesuatu yang kita miliki dan segala sesuatu pada diri kita.</w:t>
      </w:r>
    </w:p>
    <w:p>
      <w:pPr/>
      <w:r>
        <w:rPr>
          <w:lang w:val="id_ID" w:bidi="id_ID"/>
        </w:rPr>
      </w:r>
      <w:r>
        <w:rPr>
          <w:lang w:val="id_ID" w:bidi="id_ID"/>
        </w:rPr>
        <w:t>Berhenti di sini dan diskusikan pertanyaan ini dalam kelompok: Dapatkah Anda memberikan contoh apa yang dilakukan orang ketika mereka mengasihi Allah dengan cara tersebut? Hentikan sejenak audio ini disini.</w:t>
      </w:r>
    </w:p>
    <w:p>
      <w:pPr/>
      <w:r>
        <w:rPr>
          <w:lang w:val="id_ID" w:bidi="id_ID"/>
        </w:rPr>
      </w:r>
      <w:r>
        <w:rPr>
          <w:lang w:val="id_ID" w:bidi="id_ID"/>
        </w:rPr>
        <w:t>Kemudian Yesus segera memberikan perintah atau hukum yang paling penting kedua, karena kedua perintah ini tidak dapat dipisahkan. Jika seseorang mengasihi Allah dengan segenap hatinya, kasih itu akan melimpah bagi orang-orang di sekitarnya. Kemudian ia akan mengasihi sesamanya dengan cara seperti dia mengasihi diri sendiri. Orang-orang Yahudi beranggapab bahwa "sesama" mereka berarti orang-orang Yahudi lainnya. Namun, Yesus mengatakan bahwa sesama adalah siapa pun yang mereka jumpai. Ini adalah sebuah pengajaran baru—tidak banyak pemimpin agama lainnya pada zaman itu yang mengajarkan untuk mengasihi orang lain dengan cara seperti ini.</w:t>
      </w:r>
    </w:p>
    <w:p>
      <w:pPr/>
      <w:r>
        <w:rPr>
          <w:lang w:val="id_ID" w:bidi="id_ID"/>
        </w:rPr>
      </w:r>
      <w:r>
        <w:rPr>
          <w:lang w:val="id_ID" w:bidi="id_ID"/>
        </w:rPr>
        <w:t>Berhenti di sini dan diskusikan pertanyaan ini dalam kelompok: Dapatkah Anda memberikan contoh apa yang dilakukan orang ketika mereka mengasihi sesama mereka seperti diri mereka sendiri? Hentikan sejenak audio ini disini.</w:t>
      </w:r>
    </w:p>
    <w:p>
      <w:pPr/>
      <w:r>
        <w:rPr>
          <w:lang w:val="id_ID" w:bidi="id_ID"/>
        </w:rPr>
      </w:r>
      <w:r>
        <w:rPr>
          <w:lang w:val="id_ID" w:bidi="id_ID"/>
        </w:rPr>
        <w:t>Sang ahli Taurat memberi tanggapan yang mengejutkan. Ahli Taurat itu mengulangi apa yang dikatakan Yesus dalam bentuk yang lebih pendek. Dia mengatakan, Allah adalah satu dan tidak ada yang lain kecuali Dia. Ini memiliki arti yang sama seperti yang diucapkan Yesus. Artinya hanya Allah sendirilah satu-satunya Allah. Tidak ada yang layak disembah sebagai Allah. Biasanya, para ahli Taurat meyakini bahwa mempersembahkan korban, mematuhi hukum, dan mengasihi sesama manusia itu sama pentingnya. Namun, guru yang ini setuju dengan Yesus. Kemudian ia mengatakan bahwa hukum ini lebih penting daripada mempersembahkan hewan atau memberikan hal-hal lainnya kepada Allah. Guru ini tampaknya meyakini bahwa mengasihi orang lain lebih penting daripada kurban.</w:t>
      </w:r>
    </w:p>
    <w:p>
      <w:pPr/>
      <w:r>
        <w:rPr>
          <w:lang w:val="id_ID" w:bidi="id_ID"/>
        </w:rPr>
      </w:r>
      <w:r>
        <w:rPr>
          <w:lang w:val="id_ID" w:bidi="id_ID"/>
        </w:rPr>
        <w:t>Yesus menyadari bahwa ahli Taurat itu menjawab dengan bijak. Dia berkata, "Kamu tidak jauh dari kerajaan Allah." Ingatlah bahwa kerajaan Allah bukan sebuah tempat. Kerajaan Allah adalah hubungan dengan Allah. Kita mengizinkan Allah menjadi raja kita dan memerintah atas kita. Kita mengikuti Dia. Allah memerintah atas kita dengan kasih dan perlindungan. Yesus mengatakan bahwa ahli Taurat ini hampir siap menerima pemerintahan Allah atas hidupnya.</w:t>
      </w:r>
    </w:p>
    <w:p>
      <w:pPr/>
      <w:r>
        <w:rPr>
          <w:lang w:val="id_ID" w:bidi="id_ID"/>
        </w:rPr>
      </w:r>
      <w:r>
        <w:rPr>
          <w:lang w:val="id_ID" w:bidi="id_ID"/>
        </w:rPr>
        <w:t>Berhenti di sini dan diskusikan pertanyaan ini dalam kelompok: Bagaimana orang-orang dalam budaya Anda memahami frasa kerajaan Allah? Apakah yang dilakukan orang-orang dalam Kerajaan Allah? Menurut Anda, mengapa Yesus mengatakan bahwa ahli Taurat ini dekat dengan kerajaan Allah? Hentikan sejenak audio ini disini.</w:t>
      </w:r>
    </w:p>
    <w:p>
      <w:pPr/>
      <w:r>
        <w:rPr>
          <w:lang w:val="id_ID" w:bidi="id_ID"/>
        </w:rPr>
      </w:r>
      <w:r>
        <w:rPr>
          <w:lang w:val="id_ID" w:bidi="id_ID"/>
        </w:rPr>
        <w:t>Yesus memberikan jawaban yang bijaksana dan sangat cerdik kepada semua pemimpin agama yang mengajukan berbagai pertanyaan kepada-Nya. Karena itu, semua orang takut untuk mengajukan lebih banyak pertanyaan.</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12:28–34 dalam terjemahan yang paling mudah dipahami.</w:t>
      </w:r>
    </w:p>
    <w:p>
      <w:pPr/>
      <w:r>
        <w:rPr>
          <w:lang w:val="id_ID" w:bidi="id_ID"/>
        </w:rPr>
      </w:r>
      <w:r>
        <w:rPr>
          <w:lang w:val="id_ID" w:bidi="id_ID"/>
        </w:rPr>
        <w:t>Pada langkah ini, kelompok akan mendefinisikan adegan, tokoh, dan latar belakang dari perikop ini. Selanjutnya, kelompok akan membayangkan perikop ini.</w:t>
      </w:r>
    </w:p>
    <w:p>
      <w:pPr/>
      <w:r>
        <w:rPr>
          <w:lang w:val="id_ID" w:bidi="id_ID"/>
        </w:rPr>
      </w:r>
      <w:r>
        <w:rPr>
          <w:lang w:val="id_ID" w:bidi="id_ID"/>
        </w:rPr>
        <w:t>Perikop ini memiliki satu adegan.</w:t>
      </w:r>
    </w:p>
    <w:p>
      <w:pPr/>
      <w:r>
        <w:rPr>
          <w:lang w:val="id_ID" w:bidi="id_ID"/>
        </w:rPr>
      </w:r>
      <w:r>
        <w:rPr>
          <w:b/>
          <w:lang w:val="id_ID" w:bidi="id_ID"/>
        </w:rPr>
        <w:t>Dalam adegan pertama:</w:t>
      </w:r>
      <w:r>
        <w:rPr>
          <w:lang w:val="id_ID" w:bidi="id_ID"/>
        </w:rPr>
        <w:t xml:space="preserve"> Seorang pengajar Taurat, atau ahli Taurat, datang kepada Yesus di halaman Bait Suci. Ia bertanya kepada Yesus, "Perintah, atau aturan mana, yang merupakan aturan paling penting?" Yesus menjawab dia dengan mengatakan, "Kita harus mengasihi Allah, dan mengasihi sesama kita, atau semua orang yang kita jumpai, seperti kita mengasihi diri kita sendiri." Ahli Taurat itu setuju dengan Yesus dan Yesus mengatakan bahwa ia sudah dekat dengan kerajaan Allah. Tidak ada orang lain yang mengajukan pertanyaan kepada Yesus karena Dia menjawab dengan sangat bijaksana.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(para murid tidak melakukan apa pun dalam adegan ini, tetapi mereka mungkin berada di pelataran Bait Suci.)</w:t>
      </w:r>
    </w:p>
    <w:p>
      <w:pPr>
        <w:pStyle w:val="ListBullet"/>
        <w:spacing w:line="240" w:lineRule="auto"/>
        <w:ind w:left="720"/>
      </w:pPr>
      <w:r>
        <w:rPr>
          <w:lang w:val="id_ID" w:bidi="id_ID"/>
        </w:rPr>
      </w:r>
      <w:r>
        <w:rPr>
          <w:lang w:val="id_ID" w:bidi="id_ID"/>
        </w:rPr>
        <w:t>Pengajar Taurat, atau ahli Taurat</w:t>
      </w:r>
    </w:p>
    <w:p>
      <w:pPr>
        <w:pStyle w:val="ListBullet"/>
        <w:spacing w:line="240" w:lineRule="auto"/>
        <w:ind w:left="720"/>
      </w:pPr>
      <w:r>
        <w:rPr>
          <w:lang w:val="id_ID" w:bidi="id_ID"/>
        </w:rPr>
      </w:r>
      <w:r>
        <w:rPr>
          <w:lang w:val="id_ID" w:bidi="id_ID"/>
        </w:rPr>
        <w:t>Israel</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Sesama</w:t>
      </w:r>
    </w:p>
    <w:p>
      <w:pPr/>
      <w:r>
        <w:rPr>
          <w:lang w:val="id_ID" w:bidi="id_ID"/>
        </w:rPr>
      </w:r>
      <w:r>
        <w:rPr>
          <w:lang w:val="id_ID" w:bidi="id_ID"/>
        </w:rPr>
        <w:t>Secara berkelompok, perhatikan bagian-bagian dari latar belakang perikop ini.</w:t>
      </w:r>
    </w:p>
    <w:p>
      <w:pPr/>
      <w:r>
        <w:rPr>
          <w:lang w:val="id_ID" w:bidi="id_ID"/>
        </w:rPr>
      </w:r>
      <w:r>
        <w:rPr>
          <w:lang w:val="id_ID" w:bidi="id_ID"/>
        </w:rPr>
        <w:t>Penting untuk diingat bahwa Yesus terus menjawab para pemimpin agama dengan sangat bijaksana. Yesus mungkin berada di halaman Bait Suci. Ketika Yesus menjawab, Dia memulai dengan Shema. Ini adalah doa Yahudi yang khusus. Mendeklamasikannya menunjukkan bahwa Yesus adalah orang Yahudi yang baik dan menghormati Allah. Orang-orang Yahudi mengucapkannya dua kali sehari. "Dengarkan hai Israel, Tuhan Allah kita adalah satu-satunya Tuhan." Kemudian Yesus merangkum hukum dalam dua pernyataan tentang mengasihi Allah dan mengasihi sesama.</w:t>
      </w:r>
    </w:p>
    <w:p>
      <w:pPr/>
      <w:r>
        <w:rPr>
          <w:lang w:val="id_ID" w:bidi="id_ID"/>
        </w:rPr>
      </w:r>
      <w:r>
        <w:rPr>
          <w:lang w:val="id_ID" w:bidi="id_ID"/>
        </w:rPr>
        <w:t>Penting untuk diingat bahwa ahli Taurat itu menyukai apa yang diucapkan Yesus. Ahli Taurat itu mengatakan bahwa hukum tentang mengasihi Allah dan mengasihi sesama lebih penting daripada persembahan bakaran serta kurban.</w:t>
      </w:r>
    </w:p>
    <w:p>
      <w:pPr/>
      <w:r>
        <w:rPr>
          <w:lang w:val="id_ID" w:bidi="id_ID"/>
        </w:rPr>
      </w:r>
      <w:r>
        <w:rPr>
          <w:lang w:val="id_ID" w:bidi="id_ID"/>
        </w:rPr>
        <w:t>Penting untuk diingat bahwa Yesus terkesan dengan tanggapan orang itu. Yesus mengatakan kepada orang itu bahwa dia memahami caranya menjadi bagian dari Kerajaan Allah. Dia siap kehidupannya diperintah oleh Allah.</w:t>
      </w:r>
    </w:p>
    <w:p>
      <w:pPr/>
      <w:r>
        <w:rPr>
          <w:lang w:val="id_ID" w:bidi="id_ID"/>
        </w:rPr>
      </w:r>
      <w:r>
        <w:rPr>
          <w:lang w:val="id_ID" w:bidi="id_ID"/>
        </w:rPr>
        <w:t>Penting untuk diingat bahwa banyak orang memahami bahwa tanggapan Yesus itu bijaksana. Jawaban Yesus menunjukkan bahwa Dia berbicara dengan otoritas dan kebijaksanaan. Para pemimpin agama takut mengajukan lebih banyak pertanyaan kepada-Nya, karena setiap kali mereka bertanya, Yesus menunjukkan bahwa Dia lebih paham daripada mereka tentang cara kerja Kerajaan Allah.</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12:28–34 dalam terjemahan yang paling mudah dipahami.</w:t>
      </w:r>
    </w:p>
    <w:p>
      <w:pPr/>
      <w:r>
        <w:rPr>
          <w:lang w:val="id_ID" w:bidi="id_ID"/>
        </w:rPr>
      </w:r>
      <w:r>
        <w:rPr>
          <w:lang w:val="id_ID" w:bidi="id_ID"/>
        </w:rPr>
        <w:t>Pada tahap ini, kelompok akan memperagakan perikop ini.</w:t>
      </w:r>
    </w:p>
    <w:p>
      <w:pPr/>
      <w:r>
        <w:rPr>
          <w:lang w:val="id_ID" w:bidi="id_ID"/>
        </w:rPr>
      </w:r>
      <w:r>
        <w:rPr>
          <w:lang w:val="id_ID" w:bidi="id_ID"/>
        </w:rPr>
        <w:t>Perikop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Murid-murid</w:t>
      </w:r>
    </w:p>
    <w:p>
      <w:pPr>
        <w:pStyle w:val="ListBullet"/>
        <w:spacing w:line="240" w:lineRule="auto"/>
        <w:ind w:left="720"/>
      </w:pPr>
      <w:r>
        <w:rPr>
          <w:lang w:val="id_ID" w:bidi="id_ID"/>
        </w:rPr>
      </w:r>
      <w:r>
        <w:rPr>
          <w:lang w:val="id_ID" w:bidi="id_ID"/>
        </w:rPr>
        <w:t>Guru atau ahli Taurat</w:t>
      </w:r>
    </w:p>
    <w:p>
      <w:pPr>
        <w:pStyle w:val="ListBullet"/>
        <w:spacing w:line="240" w:lineRule="auto"/>
        <w:ind w:left="720"/>
      </w:pPr>
      <w:r>
        <w:rPr>
          <w:lang w:val="id_ID" w:bidi="id_ID"/>
        </w:rPr>
      </w:r>
      <w:r>
        <w:rPr>
          <w:lang w:val="id_ID" w:bidi="id_ID"/>
        </w:rPr>
        <w:t>Israel</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Sesama</w:t>
      </w:r>
    </w:p>
    <w:p>
      <w:pPr/>
      <w:r>
        <w:rPr>
          <w:lang w:val="id_ID" w:bidi="id_ID"/>
        </w:rPr>
      </w:r>
      <w:r>
        <w:rPr>
          <w:lang w:val="id_ID" w:bidi="id_ID"/>
        </w:rPr>
        <w:t>Secara berkelompok, peragakan perikop ini dua kali. Anda harus memperagakan perikop ini dalam bahasa Anda.</w:t>
      </w:r>
    </w:p>
    <w:p>
      <w:pPr/>
      <w:r>
        <w:rPr>
          <w:lang w:val="id_ID" w:bidi="id_ID"/>
        </w:rPr>
      </w:r>
      <w:r>
        <w:rPr>
          <w:lang w:val="id_ID" w:bidi="id_ID"/>
        </w:rPr>
        <w:t>Pertama, peragakan perikop ini tanpa berhenti. Perhatikan dialog, aliran cerita, alur, dan urutan waktu dari cerita ini. Pastikan agar saat Anda memerankan cerita tidak ada bagian sulit atau penting yang terlewatkan. Bantulah satu sama lain untuk mengingat bagian-bagian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peragaan.</w:t>
      </w:r>
    </w:p>
    <w:p>
      <w:pPr/>
      <w:r>
        <w:rPr>
          <w:lang w:val="id_ID" w:bidi="id_ID"/>
        </w:rPr>
      </w:r>
      <w:r>
        <w:rPr>
          <w:lang w:val="id_ID" w:bidi="id_ID"/>
        </w:rPr>
        <w:t>Hentikan sejenak audio ini di sini dan peragakan perikop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 xml:space="preserve">Peragakan Yesus berbicara dengan para pemimpin agama di halaman Bait Suci. Para murid-Nya juga ada di sana. Sementara Yesus sedang berbicara dengan para pemimpin agama, salah satu ahli Taurat mendengarkan dengan saksama dan menyukai apa yang didengarnya. Sekarang Dia berbicara kepada Yesus dan bertanya, "Perintah manakah yang paling penting?" </w:t>
      </w:r>
    </w:p>
    <w:p>
      <w:pPr/>
      <w:r>
        <w:rPr>
          <w:lang w:val="id_ID" w:bidi="id_ID"/>
        </w:rPr>
      </w:r>
      <w:r>
        <w:rPr>
          <w:lang w:val="id_ID" w:bidi="id_ID"/>
        </w:rPr>
        <w:t>Hentikan sejenak peragaannya. Tanyakan kepada orang yang memerankan Yesus, "Apa yang Anda rasakan atau pikirkan?" Orang itu mungkin menjawab seperti, "Senang, karena saya dapat melihat bahwa hatinya baik dan ia menginginkan hikmat sejati." Atau, "Bagus. Ada kesempatan lagi untuk mengajar semua orang kebenaran tentang hati Bapa-Ku." Atau, "Saya senang Dia menanyakan hal itu." Tanyakan kepada orang yang memerankan ahli Taurat, "Apa yang Anda rasakan atau pikirkan?" Orang itu mungkin menjawab seperti, "Saya suka guru ini, Yesus. Aku ingin sungguh-sungguh memahami apa yang Dia ajarkan." Atau, "Saya ingin tahu bagaimana Yesus akan menjawab." Atau, "Berharap. Barangkali Yesus akan setuju dengan saya." Lanjutkan peragaannya.</w:t>
      </w:r>
    </w:p>
    <w:p>
      <w:pPr/>
      <w:r>
        <w:rPr>
          <w:lang w:val="id_ID" w:bidi="id_ID"/>
        </w:rPr>
      </w:r>
      <w:r>
        <w:rPr>
          <w:lang w:val="id_ID" w:bidi="id_ID"/>
        </w:rPr>
        <w:t>Peragakan Yesus yang mengatakan, "Perintah yang paling penting adalah ini: Dengarlah, hai Israel, Tuhan Allah kita adalah satu-satunya Tuhan. Kasihilah Tuhan Allahmu dengan segenap hatimu, segenap jiwamu, segenap akal budimu, dan segenap kekuatanmu. Yang kedua yang sama pentingnya: Kasihilah sesamamu seperti dirimu sendiri. Itulah dua perintah yang paling penting."</w:t>
      </w:r>
    </w:p>
    <w:p>
      <w:pPr/>
      <w:r>
        <w:rPr>
          <w:lang w:val="id_ID" w:bidi="id_ID"/>
        </w:rPr>
      </w:r>
      <w:r>
        <w:rPr>
          <w:lang w:val="id_ID" w:bidi="id_ID"/>
        </w:rPr>
        <w:t>Peragakan tanggapan ahli Taurat: "Itu benar, Guru! Engkau mengatakan kebenaran." Kemudian ahli Taurat itu mengulangi apa yang diucapkan Yesus, "Hanya ada satu Allah dan tidak ada yang lainnya. Dan aku tahu bahwa penting untuk mengasihi-Nya dengan segenap hatiku dan segenap pengertianku, atau akal budi, serta segenap kekuatanku, dan mengasihi sesamaku seperti diriku sendiri." Kemudian orang itu melanjutkan, "Itu lebih penting daripada mempersembahkan segala macam persembahan bakaran dan kurban yang diwajibkan Taurat."</w:t>
      </w:r>
    </w:p>
    <w:p>
      <w:pPr/>
      <w:r>
        <w:rPr>
          <w:lang w:val="id_ID" w:bidi="id_ID"/>
        </w:rPr>
      </w:r>
      <w:r>
        <w:rPr>
          <w:lang w:val="id_ID" w:bidi="id_ID"/>
        </w:rPr>
        <w:t>Peragakan Yesus yang menyadari bahwa ahli Taurat itu memahami banyak hal tentang Kerajaan Allah. Dia berkata, "Kamu tidak jauh dari kerajaan Allah."</w:t>
      </w:r>
    </w:p>
    <w:p>
      <w:pPr/>
      <w:r>
        <w:rPr>
          <w:lang w:val="id_ID" w:bidi="id_ID"/>
        </w:rPr>
      </w:r>
      <w:r>
        <w:rPr>
          <w:lang w:val="id_ID" w:bidi="id_ID"/>
        </w:rPr>
        <w:t>Hentikan sejenak peragaannya. Tanyakan kepada orang yang memerankan Yesus, "Apa yang Anda rasakan atau pikirkan?" Orang itu mungkin menjawab seperti, "Saya sangat senang karena orang ini mengerti caranya mengasihi Allah dan manusia," atau "Orang-orang seperti ini membuat saya bahagia," atau "Saya yakin Allah akan memakai dia untuk menafsirkan Kitab Suci dengan jujur bagi umat." Tanyakan kepada orang yang memerankan ahli Taurat, "Apa yang Anda rasakan atau pikirkan?" Orang itu mungkin menjawab seperti, "Orang ini sungguh-sungguh berasal dari Allah," atau "Hatiku penuh kasih," atau "Saya ingin melayani Allah yang penuh kasih." Lanjutkan peragaannya.</w:t>
      </w:r>
    </w:p>
    <w:p>
      <w:pPr/>
      <w:r>
        <w:rPr>
          <w:lang w:val="id_ID" w:bidi="id_ID"/>
        </w:rPr>
      </w:r>
      <w:r>
        <w:rPr>
          <w:lang w:val="id_ID" w:bidi="id_ID"/>
        </w:rPr>
        <w:t>Peragakan orang-orang lain yang tidak berani lagi mengajukan pertanyaan kepada Yesus karena Dia menjawab dengan sangat bijaksana.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12:28–34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masih berbicara kepada para pemimpin agama di halaman Bait Suci. Seorang </w:t>
      </w:r>
      <w:r>
        <w:rPr>
          <w:b/>
          <w:lang w:val="id_ID" w:bidi="id_ID"/>
        </w:rPr>
        <w:t>ahli Taurat</w:t>
      </w:r>
      <w:r>
        <w:rPr>
          <w:lang w:val="id_ID" w:bidi="id_ID"/>
        </w:rPr>
        <w:t xml:space="preserve"> menyimak dan menyukai apa yang didengarnya. Ia bertanya kepada Yesus, "Perintah manakah yang paling penting?" Para pengajar hukum Taurat, atau ahli Taurat, adalah para pakar dan ahli tafsir hukum Taurat dalam Kitab Suci. Tafsiran-tafsiran tersebut tidak dituliskan, tetapi dihafal dan diajarkan secara lisan oleh para ahli Taurat. Terjemahkan ahli Taurat dengan istilah yang sama seperti yang telah Anda gunakan di bagian sebelumnya. Untuk informasi lebih lanjut tentang </w:t>
      </w:r>
      <w:hyperlink r:id="rId51">
        <w:r>
          <w:rPr>
            <w:lang w:val="id_ID" w:bidi="id_ID"/>
          </w:rPr>
          <w:rPr>
            <w:color w:val="0000EE"/>
            <w:u w:val="single"/>
          </w:rPr>
          <w:t>ahli Taurat</w:t>
        </w:r>
      </w:hyperlink>
      <w:r>
        <w:rPr>
          <w:lang w:val="id_ID" w:bidi="id_ID"/>
        </w:rPr>
        <w:t>, lihat Daftar Kata Utama.</w:t>
      </w:r>
    </w:p>
    <w:p>
      <w:pPr/>
      <w:r>
        <w:rPr>
          <w:lang w:val="id_ID" w:bidi="id_ID"/>
        </w:rPr>
      </w:r>
      <w:r>
        <w:rPr>
          <w:lang w:val="id_ID" w:bidi="id_ID"/>
        </w:rPr>
        <w:t xml:space="preserve">Yesus memulai dengan menyatakan sebuah doa dan kepercayaan yang penting dalam agama Yahudi. Dia berkata, "Dengarkan, hai </w:t>
      </w:r>
      <w:r>
        <w:rPr>
          <w:b/>
          <w:lang w:val="id_ID" w:bidi="id_ID"/>
        </w:rPr>
        <w:t>Israel</w:t>
      </w:r>
      <w:r>
        <w:rPr>
          <w:lang w:val="id_ID" w:bidi="id_ID"/>
        </w:rPr>
        <w:t xml:space="preserve">. Tuhan Allah kita, Tuhan itu satu." Banyak versi Alkitab yang menerjemahkan, "Tuhan Allah kita adalah satu-satunya Allah." Mungkin kalimat itu memang juga mengandung arti bahwa hanya ada satu Allah. Tetapi kalimat itu kemungkinan berfokus pada fakta bahwa Allah orang Yahudi—Allah yang mencipta, Allah yang kekal---adalah satu-satunya Allah yang layak menerima pujian kita. Kata Israel merujuk kepada bangsa Yahudi, atau semua keturunan Yakub. </w:t>
      </w:r>
      <w:r>
        <w:rPr>
          <w:b/>
          <w:lang w:val="id_ID" w:bidi="id_ID"/>
        </w:rPr>
        <w:t>Tuhan</w:t>
      </w:r>
      <w:r>
        <w:rPr>
          <w:lang w:val="id_ID" w:bidi="id_ID"/>
        </w:rPr>
        <w:t xml:space="preserve"> merujuk kepada Allah sendiri dan merupakan sebutan atas nama pribadi-Nya, Yahweh. Terjemahkan Israel dan Tuhan, yang berarti Allah sendiri, dengan istilah yang sama seperti yang telah Anda gunakan di bagian sebelumnya. Untuk informasi lebih lanjut tentang </w:t>
      </w:r>
      <w:hyperlink r:id="rId391">
        <w:r>
          <w:rPr>
            <w:lang w:val="id_ID" w:bidi="id_ID"/>
          </w:rPr>
          <w:rPr>
            <w:color w:val="0000EE"/>
            <w:u w:val="single"/>
          </w:rPr>
          <w:t>Israel</w:t>
        </w:r>
      </w:hyperlink>
      <w:r>
        <w:rPr>
          <w:lang w:val="id_ID" w:bidi="id_ID"/>
        </w:rPr>
        <w:t xml:space="preserve"> dan </w:t>
      </w:r>
      <w:hyperlink r:id="rId344">
        <w:r>
          <w:rPr>
            <w:lang w:val="id_ID" w:bidi="id_ID"/>
          </w:rPr>
          <w:rPr>
            <w:color w:val="0000EE"/>
            <w:u w:val="single"/>
          </w:rPr>
          <w:t>Tuhan</w:t>
        </w:r>
      </w:hyperlink>
      <w:r>
        <w:rPr>
          <w:lang w:val="id_ID" w:bidi="id_ID"/>
        </w:rPr>
        <w:t>, lihat Daftar Kata Utama.</w:t>
      </w:r>
    </w:p>
    <w:p>
      <w:pPr/>
      <w:r>
        <w:rPr>
          <w:lang w:val="id_ID" w:bidi="id_ID"/>
        </w:rPr>
      </w:r>
      <w:r>
        <w:rPr>
          <w:lang w:val="id_ID" w:bidi="id_ID"/>
        </w:rPr>
        <w:t xml:space="preserve">Kemudian Yesus berkata, "Kasihilah Tuhan Allahmu dengan segenap hati, jiwa, akal budi, dan kekuatanmu. </w:t>
      </w:r>
      <w:r>
        <w:rPr>
          <w:b/>
          <w:lang w:val="id_ID" w:bidi="id_ID"/>
        </w:rPr>
        <w:t>Hati</w:t>
      </w:r>
      <w:r>
        <w:rPr>
          <w:lang w:val="id_ID" w:bidi="id_ID"/>
        </w:rPr>
        <w:t xml:space="preserve"> adalah perasaan dan keputusan seseorang. </w:t>
      </w:r>
      <w:r>
        <w:rPr>
          <w:b/>
          <w:lang w:val="id_ID" w:bidi="id_ID"/>
        </w:rPr>
        <w:t>Jiwa</w:t>
      </w:r>
      <w:r>
        <w:rPr>
          <w:lang w:val="id_ID" w:bidi="id_ID"/>
        </w:rPr>
        <w:t xml:space="preserve"> adalah kehidupan batiniah dan pemikiran seseorang. </w:t>
      </w:r>
      <w:r>
        <w:rPr>
          <w:b/>
          <w:lang w:val="id_ID" w:bidi="id_ID"/>
        </w:rPr>
        <w:t>Hati</w:t>
      </w:r>
      <w:r>
        <w:rPr>
          <w:lang w:val="id_ID" w:bidi="id_ID"/>
        </w:rPr>
        <w:t xml:space="preserve"> dan </w:t>
      </w:r>
      <w:r>
        <w:rPr>
          <w:b/>
          <w:lang w:val="id_ID" w:bidi="id_ID"/>
        </w:rPr>
        <w:t>jiwa</w:t>
      </w:r>
      <w:r>
        <w:rPr>
          <w:lang w:val="id_ID" w:bidi="id_ID"/>
        </w:rPr>
        <w:t xml:space="preserve"> bersama-sama merujuk kepada kehidupan batin seseorang. </w:t>
      </w:r>
      <w:hyperlink r:id="rId392">
        <w:r>
          <w:rPr>
            <w:lang w:val="id_ID" w:bidi="id_ID"/>
          </w:rPr>
          <w:rPr>
            <w:color w:val="0000EE"/>
            <w:u w:val="single"/>
          </w:rPr>
          <w:t>Akal budi</w:t>
        </w:r>
      </w:hyperlink>
      <w:r>
        <w:rPr>
          <w:lang w:val="id_ID" w:bidi="id_ID"/>
        </w:rPr>
        <w:t xml:space="preserve"> merujuk pada pemikiran, pengertian, dan kecerdasan seseorang. </w:t>
      </w:r>
      <w:hyperlink r:id="rId393">
        <w:r>
          <w:rPr>
            <w:lang w:val="id_ID" w:bidi="id_ID"/>
          </w:rPr>
          <w:rPr>
            <w:color w:val="0000EE"/>
            <w:u w:val="single"/>
          </w:rPr>
          <w:t>Kekuatan</w:t>
        </w:r>
      </w:hyperlink>
      <w:r>
        <w:rPr>
          <w:lang w:val="id_ID" w:bidi="id_ID"/>
        </w:rPr>
        <w:t xml:space="preserve"> merujuk pada kemampuan seseorang untuk melakukan sesuatu, atau tenaga jasmani mereka. Kata-kata ini semua berfungsi bersama untuk menggambarkan seluruh diri kepribadian dan kemampuan seseorang. Terjemahkan hati dan jiwa dengan istilah yang sama seperti yang telah Anda gunakan di bagian sebelumnya. Untuk informasi lebih lanjut tentang </w:t>
      </w:r>
      <w:hyperlink r:id="rId118">
        <w:r>
          <w:rPr>
            <w:lang w:val="id_ID" w:bidi="id_ID"/>
          </w:rPr>
          <w:rPr>
            <w:color w:val="0000EE"/>
            <w:u w:val="single"/>
          </w:rPr>
          <w:t>hati</w:t>
        </w:r>
      </w:hyperlink>
      <w:r>
        <w:rPr>
          <w:lang w:val="id_ID" w:bidi="id_ID"/>
        </w:rPr>
        <w:t xml:space="preserve"> dan </w:t>
      </w:r>
      <w:hyperlink r:id="rId279">
        <w:r>
          <w:rPr>
            <w:lang w:val="id_ID" w:bidi="id_ID"/>
          </w:rPr>
          <w:rPr>
            <w:color w:val="0000EE"/>
            <w:u w:val="single"/>
          </w:rPr>
          <w:t>jiwa</w:t>
        </w:r>
      </w:hyperlink>
      <w:r>
        <w:rPr>
          <w:lang w:val="id_ID" w:bidi="id_ID"/>
        </w:rPr>
        <w:t>, lihat Daftar Kata Utama.</w:t>
      </w:r>
    </w:p>
    <w:p>
      <w:pPr/>
      <w:r>
        <w:rPr>
          <w:lang w:val="id_ID" w:bidi="id_ID"/>
        </w:rPr>
      </w:r>
      <w:r>
        <w:rPr>
          <w:lang w:val="id_ID" w:bidi="id_ID"/>
        </w:rPr>
        <w:t xml:space="preserve">Berhenti di sini dan diskusikan dalam kelompok: Bagaimana Anda akan menerjemahkan kata </w:t>
      </w:r>
      <w:r>
        <w:rPr>
          <w:b/>
          <w:lang w:val="id_ID" w:bidi="id_ID"/>
        </w:rPr>
        <w:t>hati</w:t>
      </w:r>
      <w:r>
        <w:rPr>
          <w:lang w:val="id_ID" w:bidi="id_ID"/>
        </w:rPr>
        <w:t xml:space="preserve">, </w:t>
      </w:r>
      <w:r>
        <w:rPr>
          <w:b/>
          <w:lang w:val="id_ID" w:bidi="id_ID"/>
        </w:rPr>
        <w:t>jiwa</w:t>
      </w:r>
      <w:r>
        <w:rPr>
          <w:lang w:val="id_ID" w:bidi="id_ID"/>
        </w:rPr>
        <w:t xml:space="preserve">, </w:t>
      </w:r>
      <w:r>
        <w:rPr>
          <w:b/>
          <w:lang w:val="id_ID" w:bidi="id_ID"/>
        </w:rPr>
        <w:t>akal budi</w:t>
      </w:r>
      <w:r>
        <w:rPr>
          <w:lang w:val="id_ID" w:bidi="id_ID"/>
        </w:rPr>
        <w:t xml:space="preserve">, dan </w:t>
      </w:r>
      <w:r>
        <w:rPr>
          <w:b/>
          <w:lang w:val="id_ID" w:bidi="id_ID"/>
        </w:rPr>
        <w:t>kekuatan</w:t>
      </w:r>
      <w:r>
        <w:rPr>
          <w:lang w:val="id_ID" w:bidi="id_ID"/>
        </w:rPr>
        <w:t>? Bahasa Anda mungkin tidak memiliki padanan istilah untuk kata per kata, tetapi terjemahkanlah dengan makna yang sama seperti dijabarkan di atas. Hentikan sejenak audio ini disini.</w:t>
      </w:r>
    </w:p>
    <w:p>
      <w:pPr/>
      <w:r>
        <w:rPr>
          <w:lang w:val="id_ID" w:bidi="id_ID"/>
        </w:rPr>
      </w:r>
      <w:r>
        <w:rPr>
          <w:lang w:val="id_ID" w:bidi="id_ID"/>
        </w:rPr>
        <w:t xml:space="preserve">Kemudian Yesus berkata, "Kasihilah sesamamu seperti </w:t>
      </w:r>
      <w:hyperlink r:id="rId394">
        <w:r>
          <w:rPr>
            <w:lang w:val="id_ID" w:bidi="id_ID"/>
          </w:rPr>
          <w:rPr>
            <w:color w:val="0000EE"/>
            <w:u w:val="single"/>
          </w:rPr>
          <w:t>dirimu</w:t>
        </w:r>
      </w:hyperlink>
      <w:r>
        <w:rPr>
          <w:lang w:val="id_ID" w:bidi="id_ID"/>
        </w:rPr>
        <w:t xml:space="preserve"> sendiri." Meskipun "-mu" di sini berbentuk tunggal, Yesus mengartikannya menjadi sebuah perintah bagi semua orang, bukan hanya untuk ahli Taurat ini.</w:t>
      </w:r>
    </w:p>
    <w:p>
      <w:pPr/>
      <w:r>
        <w:rPr>
          <w:lang w:val="id_ID" w:bidi="id_ID"/>
        </w:rPr>
      </w:r>
      <w:r>
        <w:rPr>
          <w:lang w:val="id_ID" w:bidi="id_ID"/>
        </w:rPr>
        <w:t>Berhenti di sini dan diskusikan dalam kelompok: Bagaimana Anda akan menerjemahkan kata sesama? Anda mungkin harus menjelaskan kata itu. Dalam konteks ini, sesama bisa berarti seseorang yang tinggal berdekatan, seseorang dalam kelompok sosial yang sama, atau seseorang dalam kelompok bahasa yang sama. Namun ingatlah, Yesus selalu memaksudkan kelompok orang yang lebih luas—maksud-Nya siapa pun yang kita temui. Hentikan sejenak audio ini disini.</w:t>
      </w:r>
    </w:p>
    <w:p>
      <w:pPr/>
      <w:r>
        <w:rPr>
          <w:lang w:val="id_ID" w:bidi="id_ID"/>
        </w:rPr>
      </w:r>
      <w:r>
        <w:rPr>
          <w:lang w:val="id_ID" w:bidi="id_ID"/>
        </w:rPr>
        <w:t xml:space="preserve">Sang ahli Taurat mengatakan, "Baik sekali," atau "Engkau benar." Pria itu kagum. Ia menyebut Yesus </w:t>
      </w:r>
      <w:r>
        <w:rPr>
          <w:b/>
          <w:lang w:val="id_ID" w:bidi="id_ID"/>
        </w:rPr>
        <w:t>Guru</w:t>
      </w:r>
      <w:r>
        <w:rPr>
          <w:lang w:val="id_ID" w:bidi="id_ID"/>
        </w:rPr>
        <w:t xml:space="preserve">. Terjemahkan guru dengan cara yang sama seperti yang telah Anda lakukan di perikop sebelumnya. Untuk informasi lebih lanjut tentang </w:t>
      </w:r>
      <w:hyperlink r:id="rId174">
        <w:r>
          <w:rPr>
            <w:lang w:val="id_ID" w:bidi="id_ID"/>
          </w:rPr>
          <w:rPr>
            <w:color w:val="0000EE"/>
            <w:u w:val="single"/>
          </w:rPr>
          <w:t>guru</w:t>
        </w:r>
      </w:hyperlink>
      <w:r>
        <w:rPr>
          <w:lang w:val="id_ID" w:bidi="id_ID"/>
        </w:rPr>
        <w:t xml:space="preserve">, lihat Daftar Kata Utama. </w:t>
      </w:r>
    </w:p>
    <w:p>
      <w:pPr/>
      <w:r>
        <w:rPr>
          <w:lang w:val="id_ID" w:bidi="id_ID"/>
        </w:rPr>
      </w:r>
      <w:r>
        <w:rPr>
          <w:lang w:val="id_ID" w:bidi="id_ID"/>
        </w:rPr>
        <w:t xml:space="preserve">Sang ahli Taurat mengatakan bahwa perintah ini lebih penting daripada persembahan bakaran dan korban. </w:t>
      </w:r>
      <w:r>
        <w:rPr>
          <w:b/>
          <w:lang w:val="id_ID" w:bidi="id_ID"/>
        </w:rPr>
        <w:t>Persembahan bakaran</w:t>
      </w:r>
      <w:r>
        <w:rPr>
          <w:lang w:val="id_ID" w:bidi="id_ID"/>
        </w:rPr>
        <w:t xml:space="preserve"> adalah ketika orang-orang mengorbankan hewan kepada Allah dengan membakar seluruhnya. </w:t>
      </w:r>
      <w:r>
        <w:rPr>
          <w:b/>
          <w:lang w:val="id_ID" w:bidi="id_ID"/>
        </w:rPr>
        <w:t>Korban</w:t>
      </w:r>
      <w:r>
        <w:rPr>
          <w:lang w:val="id_ID" w:bidi="id_ID"/>
        </w:rPr>
        <w:t xml:space="preserve"> adalah apa pun yang diberikan orang-orang kepada Allah untuk mengucapkan terima kasih, sebagai pujian kepada Dia, atau meminta Allah agar mengampuni mereka. Korban ini bisa berupa gandum, minyak, atau anggur. Allah mewajibkan korban dan persembahan ini dalam hukum-Nya. Terjemahkan korban dengan cara yang sama seperti yang telah Anda lakukan di perikop sebelumnya. Untuk keterangan lebih lanjut tentang </w:t>
      </w:r>
      <w:hyperlink r:id="rId80">
        <w:r>
          <w:rPr>
            <w:lang w:val="id_ID" w:bidi="id_ID"/>
          </w:rPr>
          <w:rPr>
            <w:color w:val="0000EE"/>
            <w:u w:val="single"/>
          </w:rPr>
          <w:t>korban</w:t>
        </w:r>
      </w:hyperlink>
      <w:r>
        <w:rPr>
          <w:lang w:val="id_ID" w:bidi="id_ID"/>
        </w:rPr>
        <w:t>, lihat Daftar Kata Utama.</w:t>
      </w:r>
    </w:p>
    <w:p>
      <w:pPr/>
      <w:r>
        <w:rPr>
          <w:lang w:val="id_ID" w:bidi="id_ID"/>
        </w:rPr>
      </w:r>
      <w:r>
        <w:rPr>
          <w:lang w:val="id_ID" w:bidi="id_ID"/>
        </w:rPr>
        <w:t xml:space="preserve">Yesus mengatakan kepada orang itu bahwa dia tidak jauh dari Kerajaan Allah. </w:t>
      </w:r>
      <w:r>
        <w:rPr>
          <w:b/>
          <w:lang w:val="id_ID" w:bidi="id_ID"/>
        </w:rPr>
        <w:t>Kerajaan Allah</w:t>
      </w:r>
      <w:r>
        <w:rPr>
          <w:lang w:val="id_ID" w:bidi="id_ID"/>
        </w:rPr>
        <w:t xml:space="preserve"> merupakan suatu kondisi atau hubungan, bukan sebuah tempat atau lokasi. Ini merujuk kepada keadaan ketika Allah memerintah dalam hati umat-Nya. Terjemahkan kata kerajaan Allah dengan cara yang sama seperti yang telah Anda lakukan di bagian-bagian sebelumnya. Untuk informasi lebih lanjut tentang </w:t>
      </w:r>
      <w:hyperlink r:id="rId37">
        <w:r>
          <w:rPr>
            <w:lang w:val="id_ID" w:bidi="id_ID"/>
          </w:rPr>
          <w:rPr>
            <w:color w:val="0000EE"/>
            <w:u w:val="single"/>
          </w:rPr>
          <w:t>Kerajaan Allah</w:t>
        </w:r>
      </w:hyperlink>
      <w:r>
        <w:rPr>
          <w:lang w:val="id_ID" w:bidi="id_ID"/>
        </w:rPr>
        <w:t xml:space="preserve">, lihat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12:28–34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395">
        <w:r>
          <w:rPr>
            <w:lang w:val="id_ID" w:bidi="id_ID"/>
          </w:rPr>
          <w:rPr>
            <w:color w:val="0000EE"/>
            <w:u w:val="single"/>
          </w:rPr>
          <w:t>Dengar dan Renungkan</w:t>
        </w:r>
      </w:hyperlink>
      <w:r>
        <w:rPr>
          <w:lang w:val="id_ID" w:bidi="id_ID"/>
        </w:rPr>
        <w:t xml:space="preserve"> (904 KB)</w:t>
      </w:r>
      <w:r>
        <w:rPr>
          <w:lang w:val="id_ID" w:bidi="id_ID"/>
        </w:rPr>
      </w:r>
    </w:p>
    <w:p>
      <w:pPr>
        <w:pStyle w:val="ListBullet"/>
        <w:spacing w:line="240" w:lineRule="auto"/>
        <w:ind w:left="720"/>
      </w:pPr>
      <w:r>
        <w:rPr>
          <w:lang w:val="id_ID" w:bidi="id_ID"/>
        </w:rPr>
      </w:r>
      <w:hyperlink r:id="rId396">
        <w:r>
          <w:rPr>
            <w:lang w:val="id_ID" w:bidi="id_ID"/>
          </w:rPr>
          <w:rPr>
            <w:color w:val="0000EE"/>
            <w:u w:val="single"/>
          </w:rPr>
          <w:t>Menyiapkan Panggung</w:t>
        </w:r>
      </w:hyperlink>
      <w:r>
        <w:rPr>
          <w:lang w:val="id_ID" w:bidi="id_ID"/>
        </w:rPr>
        <w:t xml:space="preserve"> (5.0 MB)</w:t>
      </w:r>
      <w:r>
        <w:rPr>
          <w:lang w:val="id_ID" w:bidi="id_ID"/>
        </w:rPr>
      </w:r>
    </w:p>
    <w:p>
      <w:pPr>
        <w:pStyle w:val="ListBullet"/>
        <w:spacing w:line="240" w:lineRule="auto"/>
        <w:ind w:left="720"/>
      </w:pPr>
      <w:r>
        <w:rPr>
          <w:lang w:val="id_ID" w:bidi="id_ID"/>
        </w:rPr>
      </w:r>
      <w:hyperlink r:id="rId397">
        <w:r>
          <w:rPr>
            <w:lang w:val="id_ID" w:bidi="id_ID"/>
          </w:rPr>
          <w:rPr>
            <w:color w:val="0000EE"/>
            <w:u w:val="single"/>
          </w:rPr>
          <w:t>Menjelaskan Adegan</w:t>
        </w:r>
      </w:hyperlink>
      <w:r>
        <w:rPr>
          <w:lang w:val="id_ID" w:bidi="id_ID"/>
        </w:rPr>
        <w:t xml:space="preserve"> (2.6 MB)</w:t>
      </w:r>
      <w:r>
        <w:rPr>
          <w:lang w:val="id_ID" w:bidi="id_ID"/>
        </w:rPr>
      </w:r>
    </w:p>
    <w:p>
      <w:pPr>
        <w:pStyle w:val="ListBullet"/>
        <w:spacing w:line="240" w:lineRule="auto"/>
        <w:ind w:left="720"/>
      </w:pPr>
      <w:r>
        <w:rPr>
          <w:lang w:val="id_ID" w:bidi="id_ID"/>
        </w:rPr>
      </w:r>
      <w:hyperlink r:id="rId398">
        <w:r>
          <w:rPr>
            <w:lang w:val="id_ID" w:bidi="id_ID"/>
          </w:rPr>
          <w:rPr>
            <w:color w:val="0000EE"/>
            <w:u w:val="single"/>
          </w:rPr>
          <w:t>Memperagakan Bacaan</w:t>
        </w:r>
      </w:hyperlink>
      <w:r>
        <w:rPr>
          <w:lang w:val="id_ID" w:bidi="id_ID"/>
        </w:rPr>
        <w:t xml:space="preserve"> (4.0 MB)</w:t>
      </w:r>
      <w:r>
        <w:rPr>
          <w:lang w:val="id_ID" w:bidi="id_ID"/>
        </w:rPr>
      </w:r>
    </w:p>
    <w:p>
      <w:pPr>
        <w:pStyle w:val="ListBullet"/>
        <w:spacing w:line="240" w:lineRule="auto"/>
        <w:ind w:left="720"/>
      </w:pPr>
      <w:r>
        <w:rPr>
          <w:lang w:val="id_ID" w:bidi="id_ID"/>
        </w:rPr>
      </w:r>
      <w:hyperlink r:id="rId399">
        <w:r>
          <w:rPr>
            <w:lang w:val="id_ID" w:bidi="id_ID"/>
          </w:rPr>
          <w:rPr>
            <w:color w:val="0000EE"/>
            <w:u w:val="single"/>
          </w:rPr>
          <w:t>Melengkapi yang Kurang</w:t>
        </w:r>
      </w:hyperlink>
      <w:r>
        <w:rPr>
          <w:lang w:val="id_ID" w:bidi="id_ID"/>
        </w:rPr>
        <w:t xml:space="preserve"> (4.5 MB)</w:t>
      </w:r>
      <w:r>
        <w:rPr>
          <w:lang w:val="id_ID" w:bidi="id_ID"/>
        </w:rPr>
      </w:r>
    </w:p>
    <w:p>
      <w:pPr>
        <w:pStyle w:val="ListBullet"/>
        <w:spacing w:line="240" w:lineRule="auto"/>
        <w:ind w:left="720"/>
      </w:pPr>
      <w:r>
        <w:rPr>
          <w:lang w:val="id_ID" w:bidi="id_ID"/>
        </w:rPr>
      </w:r>
      <w:hyperlink r:id="rId400">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Markus 12:35–37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12:35–37 dan renungkan di dalam hati Anda.</w:t>
      </w:r>
    </w:p>
    <w:p>
      <w:pPr/>
      <w:r>
        <w:rPr>
          <w:lang w:val="id_ID" w:bidi="id_ID"/>
        </w:rPr>
      </w:r>
      <w:r>
        <w:rPr>
          <w:lang w:val="id_ID" w:bidi="id_ID"/>
        </w:rPr>
        <w:t>Dengarkan versi audio Markus 12:35–37 sebanyak tiga kali, dalam tiga terjemahan yang berbeda, jika memungkinkan. Kemudian, dalam kelompok, bahas pertanyaan-pertanyaan berikut:</w:t>
      </w:r>
    </w:p>
    <w:p>
      <w:pPr>
        <w:pStyle w:val="ListNumber"/>
        <w:numPr>
          <w:ilvl w:val="0"/>
          <w:numId w:val="61"/>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12:35–37 dalam terjemahan yang paling mudah dipahami. </w:t>
      </w:r>
    </w:p>
    <w:p>
      <w:pPr/>
      <w:r>
        <w:rPr>
          <w:lang w:val="id_ID" w:bidi="id_ID"/>
        </w:rPr>
      </w:r>
      <w:r>
        <w:rPr>
          <w:lang w:val="id_ID" w:bidi="id_ID"/>
        </w:rPr>
        <w:t>Yesus masih terus mengajar banyak orang di pelataran Bait Suci. Dia mengajukan dua pertanyaan sulit yang tampaknya saling bertentangan. Dia ingin menunjukkan bahwa kedua pernyataan itu benar, meskipun tampaknya tidak mungkin benar. Ini adalah cara pengajaran yang lazim bagi para guru agama Yahudi.</w:t>
      </w:r>
    </w:p>
    <w:p>
      <w:pPr/>
      <w:r>
        <w:rPr>
          <w:lang w:val="id_ID" w:bidi="id_ID"/>
        </w:rPr>
      </w:r>
      <w:r>
        <w:rPr>
          <w:lang w:val="id_ID" w:bidi="id_ID"/>
        </w:rPr>
        <w:t>Para nabi Yahudi, atau para utusan Allah, mengatakan bahwa Mesias, atau Juruselamat yang dijanjikan, akan menjadi keturunan dari Raja Daud. Semua orang Yahudi tahu tentang nenek moyang mereka Daud karena ia adalah seorang raja yang terkenal dan penting. Yesus bertanya, "Mengapa para guru hukum Taurat mengatakan bahwa Mesias hanya anak, atau keturunan, Raja Daud?" Para pengajar hukum Taurat menafsirkan hukum Allah bagi umat. Yesus mengajukan pertanyaan ini bukan karena Dia ingin jawaban, tetapi karena Dia ingin orang-orang berpikir dengan hati-hati tentang siapa Mesias itu. Kemudian Yesus mengatakan bahwa Roh Kudus, atau Roh Allah, mengilhami Raja Daud untuk menciptakan Mazmur ini:</w:t>
      </w:r>
    </w:p>
    <w:p>
      <w:pPr/>
      <w:r>
        <w:rPr>
          <w:lang w:val="id_ID" w:bidi="id_ID"/>
        </w:rPr>
      </w:r>
      <w:r>
        <w:rPr>
          <w:lang w:val="id_ID" w:bidi="id_ID"/>
        </w:rPr>
        <w:t>"Tuhan telah berfirman kepada Tuanku,</w:t>
      </w:r>
    </w:p>
    <w:p>
      <w:pPr/>
      <w:r>
        <w:rPr>
          <w:lang w:val="id_ID" w:bidi="id_ID"/>
        </w:rPr>
      </w:r>
      <w:r>
        <w:rPr>
          <w:lang w:val="id_ID" w:bidi="id_ID"/>
        </w:rPr>
        <w:t>Duduklah di tempat kehormatan di sebelah kanan-Ku</w:t>
      </w:r>
    </w:p>
    <w:p>
      <w:pPr/>
      <w:r>
        <w:rPr>
          <w:lang w:val="id_ID" w:bidi="id_ID"/>
        </w:rPr>
      </w:r>
      <w:r>
        <w:rPr>
          <w:lang w:val="id_ID" w:bidi="id_ID"/>
        </w:rPr>
        <w:t>sampai Aku merendahkan musuh-musuh-Mu di bawah kaki-Mu."</w:t>
      </w:r>
    </w:p>
    <w:p>
      <w:pPr/>
      <w:r>
        <w:rPr>
          <w:lang w:val="id_ID" w:bidi="id_ID"/>
        </w:rPr>
      </w:r>
      <w:r>
        <w:rPr>
          <w:lang w:val="id_ID" w:bidi="id_ID"/>
        </w:rPr>
        <w:t>Dalam Mazmur ini, Daud mengatakan bahwa Tuhan atau Allah berfirman kepada Tuannya Daud—Mesias—untuk duduk di sebelah kanan Allah, atau di tempat kehormatan. Dalam kebudayaan Yahudi, orang di sebelah kanan berhak untuk memerintah bersama raja. Allah mengatakan kepada Mesias bahwa Mesias akan memerintah bersama-sama dengan Allah. Allah akan merendahkan musuh-musuh Mesias di kaki-Nya. Ini adalah gambaran dari seorang pemenang yang meletakkan kaki mereka di atas leher musuh mereka yang dikalahkan.</w:t>
      </w:r>
    </w:p>
    <w:p>
      <w:pPr/>
      <w:r>
        <w:rPr>
          <w:lang w:val="id_ID" w:bidi="id_ID"/>
        </w:rPr>
      </w:r>
      <w:r>
        <w:rPr>
          <w:lang w:val="id_ID" w:bidi="id_ID"/>
        </w:rPr>
        <w:t>Berhenti di sini dan diskusikan dalam kelompok: Bagaimana Allah atau seorang pemimpin penting menunjukkan rasa hormat kepada seseorang? Di sini, Allah menempatkan Mesias di sebelah kanan, sehingga mereka dapat memerintah Kerajaan bersama-sama. Bagaimana Anda menunjukkan rasa hormat dan otoritas kepada seseorang dalam kebudayaan Anda? Allah memberikan kemenangan atas musuh-musuh Mesias dengan meletakkan mereka di bawah kaki-Nya. Bagaimana Anda menunjukkan bahwa seorang penakluk telah menaklukkan musuh-musuhnya dalam kebudayaan Anda? Hentikan sejenak audio ini di sini.</w:t>
      </w:r>
    </w:p>
    <w:p>
      <w:pPr/>
      <w:r>
        <w:rPr>
          <w:lang w:val="id_ID" w:bidi="id_ID"/>
        </w:rPr>
      </w:r>
      <w:r>
        <w:rPr>
          <w:lang w:val="id_ID" w:bidi="id_ID"/>
        </w:rPr>
        <w:t>Dalam budaya Yahudi, raja-raja dan ayah tidak pernah menyebut keturunan mereka tuan atau tuan mereka. Jadi dalam konteks ini, tampaknya tidak mungkin Daud akan menyebut salah satu keturunannya sebagai Tuannya, atau tuan.</w:t>
      </w:r>
    </w:p>
    <w:p>
      <w:pPr/>
      <w:r>
        <w:rPr>
          <w:lang w:val="id_ID" w:bidi="id_ID"/>
        </w:rPr>
      </w:r>
      <w:r>
        <w:rPr>
          <w:lang w:val="id_ID" w:bidi="id_ID"/>
        </w:rPr>
        <w:t>Berhenti di sini dan diskusikan pertanyaan ini dalam kelompok: Bagaimana budaya Anda memandang nenek moyang Anda? Bagaimana budaya Anda mengungkapkan rasa hormat atau memberikan otoritas kepada nenek moyang? Hentikan sejenak audio ini di sini</w:t>
      </w:r>
    </w:p>
    <w:p>
      <w:pPr/>
      <w:r>
        <w:rPr>
          <w:lang w:val="id_ID" w:bidi="id_ID"/>
        </w:rPr>
      </w:r>
      <w:r>
        <w:rPr>
          <w:lang w:val="id_ID" w:bidi="id_ID"/>
        </w:rPr>
        <w:t>Yesus bertanya, "Bagaimana Mesias dapat menjadi keturunan, atau anak, dari Raja Daud, karena Daud menyebut Mesias 'Tuanku'?" Beberapa orang meyakini bahwa Mesias akan mengembalikan kerajaan Daud di bumi. Namun, Yesus berusaha menunjukkan bahwa peran-Nya, yaitu Mesias, adalah mendirikan kerajaan Allah yang lebih besar. Dalam pandangan Yesus, kerajaan Allah adalah tentang orang-orang yang mengikuti Yesus sebagai raja mereka dalam hati mereka dan memiliki hubungan yang baik dengan Allah. Yesus tidak berusaha untuk menyangkal bahwa Mesias adalah keturunan dari Raja Daud. Namun, Yesus ingin orang-orang memiliki pandangan yang lebih tinggi tentang Mesias daripada yang mereka harapkan. Jika Yesus menyangkal bahwa Mesias akan menjadi keturunan Raja Daud, kerumunan orang banyak akan marah kepada-Nya karena mereka selalu diajari bahwa Mesias akan datang dari keturunan Raja Daud. Sebaliknya, Yesus menunjukkan bahwa Raja Daud pun bahkan mengakui bahwa Mesias akan jauh lebih besar daripada dirinya, sehingga menyebut Dia Tuannya.</w:t>
      </w:r>
    </w:p>
    <w:p>
      <w:pPr/>
      <w:r>
        <w:rPr>
          <w:lang w:val="id_ID" w:bidi="id_ID"/>
        </w:rPr>
      </w:r>
      <w:r>
        <w:rPr>
          <w:lang w:val="id_ID" w:bidi="id_ID"/>
        </w:rPr>
        <w:t>Orang-orang mendengarkannya dengan senang. Mereka mungkin menyukai bahwa para pengajar hukum Taurat tidak nyaman dengan beberapa pengajaran Yesus. Tanggapan orang-orang menunjukkan bahwa Yesus populer atau disukai di antara orang banyak.</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12:35–37 dalam terjemahan yang paling mudah dipahami. </w:t>
      </w:r>
    </w:p>
    <w:p>
      <w:pPr/>
      <w:r>
        <w:rPr>
          <w:lang w:val="id_ID" w:bidi="id_ID"/>
        </w:rPr>
      </w:r>
      <w:r>
        <w:rPr>
          <w:lang w:val="id_ID" w:bidi="id_ID"/>
        </w:rPr>
        <w:t>Pada langkah ini, kelompok akan mendefinisikan adegan, tokoh, dan latar belakang dari perikop ini. Selanjutnya, kelompok akan membayangkan perikop ini.</w:t>
      </w:r>
    </w:p>
    <w:p>
      <w:pPr/>
      <w:r>
        <w:rPr>
          <w:lang w:val="id_ID" w:bidi="id_ID"/>
        </w:rPr>
      </w:r>
      <w:r>
        <w:rPr>
          <w:lang w:val="id_ID" w:bidi="id_ID"/>
        </w:rPr>
        <w:t>Perikop ini memiliki satu adegan.</w:t>
      </w:r>
    </w:p>
    <w:p>
      <w:pPr/>
      <w:r>
        <w:rPr>
          <w:lang w:val="id_ID" w:bidi="id_ID"/>
        </w:rPr>
      </w:r>
      <w:r>
        <w:rPr>
          <w:b/>
          <w:lang w:val="id_ID" w:bidi="id_ID"/>
        </w:rPr>
        <w:t>Dalam adegan pertama:</w:t>
      </w:r>
      <w:r>
        <w:rPr>
          <w:lang w:val="id_ID" w:bidi="id_ID"/>
        </w:rPr>
        <w:t xml:space="preserve"> Yesus sedang mengajar orang-orang di pelataran Bait Suci. Dia mengajukan pertanyaan tentang kitab suci untuk membantu mereka berpikir secara mendalam tentang peran Mesias yang sebenarnya, atau Juruselamat yang dijanjikan. Kerumunan itu senang dengan ajaran Yesus.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(mereka tidak melakukan apa pun dalam adegan ini, tetapi mereka mungkin berada di pelataran Bait Suci bersama Yesus.)</w:t>
      </w:r>
    </w:p>
    <w:p>
      <w:pPr>
        <w:pStyle w:val="ListBullet"/>
        <w:spacing w:line="240" w:lineRule="auto"/>
        <w:ind w:left="720"/>
      </w:pPr>
      <w:r>
        <w:rPr>
          <w:lang w:val="id_ID" w:bidi="id_ID"/>
        </w:rPr>
      </w:r>
      <w:r>
        <w:rPr>
          <w:lang w:val="id_ID" w:bidi="id_ID"/>
        </w:rPr>
        <w:t>Orang-orang di pelataran Bait Suci, termasuk para guru hukum Taurat</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TUHAN Allah</w:t>
      </w:r>
    </w:p>
    <w:p>
      <w:pPr>
        <w:pStyle w:val="ListBullet"/>
        <w:spacing w:line="240" w:lineRule="auto"/>
        <w:ind w:left="720"/>
      </w:pPr>
      <w:r>
        <w:rPr>
          <w:lang w:val="id_ID" w:bidi="id_ID"/>
        </w:rPr>
      </w:r>
      <w:r>
        <w:rPr>
          <w:lang w:val="id_ID" w:bidi="id_ID"/>
        </w:rPr>
        <w:t>Tuhan (Tuan), atau Mesias</w:t>
      </w:r>
    </w:p>
    <w:p>
      <w:pPr/>
      <w:r>
        <w:rPr>
          <w:lang w:val="id_ID" w:bidi="id_ID"/>
        </w:rPr>
      </w:r>
      <w:r>
        <w:rPr>
          <w:lang w:val="id_ID" w:bidi="id_ID"/>
        </w:rPr>
        <w:t>Sebagai kelompok, perhatikan bagian-bagian dari latar belakang perikop ini.</w:t>
      </w:r>
    </w:p>
    <w:p>
      <w:pPr/>
      <w:r>
        <w:rPr>
          <w:lang w:val="id_ID" w:bidi="id_ID"/>
        </w:rPr>
      </w:r>
      <w:r>
        <w:rPr>
          <w:lang w:val="id_ID" w:bidi="id_ID"/>
        </w:rPr>
        <w:t>Penting untuk diingat bahwa Yesus masih mengajar di pelataran Bait Suci. Dia mungkin mengajar kepada kerumunan besar di halaman. Kemungkinan besar ada para pengajar hukum Taurat yang mendengarkan seperti para murid Yesus.</w:t>
      </w:r>
    </w:p>
    <w:p>
      <w:pPr/>
      <w:r>
        <w:rPr>
          <w:lang w:val="id_ID" w:bidi="id_ID"/>
        </w:rPr>
      </w:r>
      <w:r>
        <w:rPr>
          <w:lang w:val="id_ID" w:bidi="id_ID"/>
        </w:rPr>
        <w:t>Penting untuk diingat bahwa Yesus mengajar seperti banyak guru agama. Dia mengajukan banyak pertanyaan dalam pengajaran-Nya bukan karena Dia ingin jawaban, tetapi karena Dia ingin orang-orang berpikir dengan hati-hati tentang kitab suci.</w:t>
      </w:r>
    </w:p>
    <w:p>
      <w:pPr/>
      <w:r>
        <w:rPr>
          <w:lang w:val="id_ID" w:bidi="id_ID"/>
        </w:rPr>
      </w:r>
      <w:r>
        <w:rPr>
          <w:lang w:val="id_ID" w:bidi="id_ID"/>
        </w:rPr>
        <w:t>Penting untuk diingat bahwa Yesus mengutip Kitab Suci dari Mazmur.</w:t>
      </w:r>
    </w:p>
    <w:p>
      <w:pPr/>
      <w:r>
        <w:rPr>
          <w:lang w:val="id_ID" w:bidi="id_ID"/>
        </w:rPr>
      </w:r>
      <w:r>
        <w:rPr>
          <w:lang w:val="id_ID" w:bidi="id_ID"/>
        </w:rPr>
        <w:t>Berhenti di sini dan diskusikan pertanyaan ini dalam kelompok: Bagaimana bahasa Anda akan menggunakan berbagai jenis bahasa atau kata ketika mengutip Kitab Suci atau ketika mengawali suatu kutipan dari Kitab Suci? Hentikan sejenak audio ini di sini.</w:t>
      </w:r>
    </w:p>
    <w:p>
      <w:pPr/>
      <w:r>
        <w:rPr>
          <w:lang w:val="id_ID" w:bidi="id_ID"/>
        </w:rPr>
      </w:r>
      <w:r>
        <w:rPr>
          <w:lang w:val="id_ID" w:bidi="id_ID"/>
        </w:rPr>
        <w:t>Yesus mengatakan kepada banyak orang apa yang ditulis Daud tentang Mesias dalam Mazmur. Yesus mengatakan bahwa Roh Kudus berfirman kepada Daud untuk mengatakan, "Tuhan (Allah) berfirman kepada Tuanku (atau, penguasaku): Duduklah di tempat kehormatan di sebelah kanan-Ku, sampai Aku merendahkan musuh-musuh-Mu di bawah kaki-Mu." Daud mengatakan bahwa Allah berbicara kepada Tuannya (kepada Daud). Allah mengatakan bahwa Tuannya Daud akan duduk di sebelah kanan Allah, di tempat kehormatan. Allah akan memberi-Nya kemenangan atas musuh-musuh-Nya. Dia akan menunjukkan ini dengan menempatkan musuh-musuh di bawah kaki tuannya Daud.</w:t>
      </w:r>
    </w:p>
    <w:p>
      <w:pPr/>
      <w:r>
        <w:rPr>
          <w:lang w:val="id_ID" w:bidi="id_ID"/>
        </w:rPr>
      </w:r>
      <w:r>
        <w:rPr>
          <w:lang w:val="id_ID" w:bidi="id_ID"/>
        </w:rPr>
        <w:t>Penting untuk diingat bahwa kerumunan itu senang mendengar pengajaran ini.</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12:35–37 dalam terjemahan yang paling mudah dipahami.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Orang-orang di pelataran Bait Suci, termasuk para guru hukum Taurat</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TUHAN Allah</w:t>
      </w:r>
    </w:p>
    <w:p>
      <w:pPr>
        <w:pStyle w:val="ListBullet"/>
        <w:spacing w:line="240" w:lineRule="auto"/>
        <w:ind w:left="720"/>
      </w:pPr>
      <w:r>
        <w:rPr>
          <w:lang w:val="id_ID" w:bidi="id_ID"/>
        </w:rPr>
      </w:r>
      <w:r>
        <w:rPr>
          <w:lang w:val="id_ID" w:bidi="id_ID"/>
        </w:rPr>
        <w:t>Tuhan (Tuan), atau Mesias</w:t>
      </w:r>
    </w:p>
    <w:p>
      <w:pPr/>
      <w:r>
        <w:rPr>
          <w:lang w:val="id_ID" w:bidi="id_ID"/>
        </w:rPr>
      </w:r>
      <w:r>
        <w:rPr>
          <w:lang w:val="id_ID" w:bidi="id_ID"/>
        </w:rPr>
        <w:t>Secara berkelompok,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perikop ini kedua kalinya. Pada bagian-bagian tertentu dalam peragaan,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peragaan dan respon-respon yang diberikan.</w:t>
      </w:r>
    </w:p>
    <w:p>
      <w:pPr/>
      <w:r>
        <w:rPr>
          <w:lang w:val="id_ID" w:bidi="id_ID"/>
        </w:rPr>
      </w:r>
      <w:r>
        <w:rPr>
          <w:lang w:val="id_ID" w:bidi="id_ID"/>
        </w:rPr>
        <w:t xml:space="preserve">Peragakan Yesus mengajar orang-orang di halaman Bait Suci. Dia mungkin sudah cukup lama. Para murid-Nya juga di sana. Mungkin ada para pengajar hukum Taurat dalam kerumunan. Yesus mengajukan sebuah pertanyaan, "Mengapa para ahli hukum Taurat mengatakan bahwa Mesias adalah anak Daud?" </w:t>
      </w:r>
    </w:p>
    <w:p>
      <w:pPr/>
      <w:r>
        <w:rPr>
          <w:lang w:val="id_ID" w:bidi="id_ID"/>
        </w:rPr>
      </w:r>
      <w:r>
        <w:rPr>
          <w:lang w:val="id_ID" w:bidi="id_ID"/>
        </w:rPr>
        <w:t>Hentikan sejenak peragaannya. Tanyakan kepada orang yang memerankan para pengajar hukum Taurat, "Apa yang Anda rasakan atau pikirkan?" Orang tersebut mungkin menjawab seperti, "Kesal. Apakah Dia mempertanyakan ajaran kita?" "Terkejut. Yesus adalah seorang guru yang bijaksana," atau "Penasaran. Apa yang akan Yesus katakan selanjutnya?" Lanjutkan peragaannya.</w:t>
      </w:r>
    </w:p>
    <w:p>
      <w:pPr/>
      <w:r>
        <w:rPr>
          <w:lang w:val="id_ID" w:bidi="id_ID"/>
        </w:rPr>
      </w:r>
      <w:r>
        <w:rPr>
          <w:lang w:val="id_ID" w:bidi="id_ID"/>
        </w:rPr>
        <w:t>Perankan Yesus yang mengatakan, "Roh Kudus menggerakkan Daud untuk mengatakan, 'Allah (atau Tuhan) berfirman kepada Tuanku (atau tuanku), duduklah di tempat kehormatan di sebelah kanan-Ku sampai Aku merendahkan musuh-musuhmu di bawah kakimu.'"</w:t>
      </w:r>
    </w:p>
    <w:p>
      <w:pPr/>
      <w:r>
        <w:rPr>
          <w:lang w:val="id_ID" w:bidi="id_ID"/>
        </w:rPr>
      </w:r>
      <w:r>
        <w:rPr>
          <w:lang w:val="id_ID" w:bidi="id_ID"/>
        </w:rPr>
        <w:t>Hentikan sejenak peragaannya. Tanyakan kepada orang yang memerankan kerumunan orang, "Apa yang kamu rasakan atau pikirkan?" Orang tersebut mungkin menjawab seperti, "Kaget. Saya tidak pernah memperhatikan hal itu sebelumnya," "Itu membingungkan. Mengapa Dia menyebut keturunannya sebagai Tuan?" atau "Penasaran. Saya yakin Yesus akan menjelaskan." Lanjutkan peragaannya.</w:t>
      </w:r>
    </w:p>
    <w:p>
      <w:pPr/>
      <w:r>
        <w:rPr>
          <w:lang w:val="id_ID" w:bidi="id_ID"/>
        </w:rPr>
      </w:r>
      <w:r>
        <w:rPr>
          <w:lang w:val="id_ID" w:bidi="id_ID"/>
        </w:rPr>
        <w:t>Perankan Yesus yang merangkum pengajaran-Nya dengan mengatakan, "Daud sendiri menyebut Mesias 'Tuanku,' jadi bagaimana mungkin Mesias juga menjadi keturunannya?"</w:t>
      </w:r>
    </w:p>
    <w:p>
      <w:pPr/>
      <w:r>
        <w:rPr>
          <w:lang w:val="id_ID" w:bidi="id_ID"/>
        </w:rPr>
      </w:r>
      <w:r>
        <w:rPr>
          <w:lang w:val="id_ID" w:bidi="id_ID"/>
        </w:rPr>
        <w:t>Hentikan sejenak peragaannya. Tanyakan kepada orang yang memerankan kerumunan orang, "Apa yang kamu rasakan atau pikirkan?" Anda mungkin mendengar hal-hal seperti, "Senang karena Yesus memiliki pengajaran yang baru dan menarik," "sedikit bingung," atau "senang karena tampaknya Yesus berbicara dengan otoritas." Lanjutkan peragaannya.</w:t>
      </w:r>
    </w:p>
    <w:p>
      <w:pPr/>
      <w:r>
        <w:rPr>
          <w:lang w:val="id_ID" w:bidi="id_ID"/>
        </w:rPr>
      </w:r>
      <w:r>
        <w:rPr>
          <w:lang w:val="id_ID" w:bidi="id_ID"/>
        </w:rPr>
        <w:t>Kerumunan itu senang dengan ajaran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12:35–37 dalam terjemahan yang paling mudah dipahami.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mengajar orang-orang di </w:t>
      </w:r>
      <w:r>
        <w:rPr>
          <w:b/>
          <w:lang w:val="id_ID" w:bidi="id_ID"/>
        </w:rPr>
        <w:t>Bait Suci</w:t>
      </w:r>
      <w:r>
        <w:rPr>
          <w:lang w:val="id_ID" w:bidi="id_ID"/>
        </w:rPr>
        <w:t xml:space="preserve">, atau tempat di Yerusalem di mana Allah tinggal di antara umat-Nya. Pastikan untuk menggunakan terjemahan yang sama untuk Bait Suci seperti yang telah Anda lakukan di bagian-bagian sebelumnya. Untuk informasi lebih lanjut tentang </w:t>
      </w:r>
      <w:hyperlink r:id="rId116">
        <w:r>
          <w:rPr>
            <w:lang w:val="id_ID" w:bidi="id_ID"/>
          </w:rPr>
          <w:rPr>
            <w:color w:val="0000EE"/>
            <w:u w:val="single"/>
          </w:rPr>
          <w:t>Bait Suci</w:t>
        </w:r>
      </w:hyperlink>
      <w:r>
        <w:rPr>
          <w:lang w:val="id_ID" w:bidi="id_ID"/>
        </w:rPr>
        <w:t xml:space="preserve"> lihat Daftar Kata Utama. </w:t>
      </w:r>
    </w:p>
    <w:p>
      <w:pPr/>
      <w:r>
        <w:rPr>
          <w:lang w:val="id_ID" w:bidi="id_ID"/>
        </w:rPr>
      </w:r>
      <w:r>
        <w:rPr>
          <w:lang w:val="id_ID" w:bidi="id_ID"/>
        </w:rPr>
        <w:t xml:space="preserve">Yesus bertanya mengapa para </w:t>
      </w:r>
      <w:r>
        <w:rPr>
          <w:b/>
          <w:lang w:val="id_ID" w:bidi="id_ID"/>
        </w:rPr>
        <w:t>pengajar hukum agama</w:t>
      </w:r>
      <w:r>
        <w:rPr>
          <w:lang w:val="id_ID" w:bidi="id_ID"/>
        </w:rPr>
        <w:t xml:space="preserve"> atau para </w:t>
      </w:r>
      <w:r>
        <w:rPr>
          <w:b/>
          <w:lang w:val="id_ID" w:bidi="id_ID"/>
        </w:rPr>
        <w:t>ahli</w:t>
      </w:r>
      <w:r>
        <w:rPr>
          <w:lang w:val="id_ID" w:bidi="id_ID"/>
        </w:rPr>
        <w:t xml:space="preserve"> Taurat mengajar bahwa </w:t>
      </w:r>
      <w:r>
        <w:rPr>
          <w:b/>
          <w:lang w:val="id_ID" w:bidi="id_ID"/>
        </w:rPr>
        <w:t>Mesias</w:t>
      </w:r>
      <w:r>
        <w:rPr>
          <w:lang w:val="id_ID" w:bidi="id_ID"/>
        </w:rPr>
        <w:t xml:space="preserve">, atau </w:t>
      </w:r>
      <w:r>
        <w:rPr>
          <w:b/>
          <w:lang w:val="id_ID" w:bidi="id_ID"/>
        </w:rPr>
        <w:t>Kristus</w:t>
      </w:r>
      <w:r>
        <w:rPr>
          <w:lang w:val="id_ID" w:bidi="id_ID"/>
        </w:rPr>
        <w:t xml:space="preserve">, adalah keturunan atau anak Daud. Para pengajar hukum Taurat menafsirkan hukum Allah. Mesias, atau Kristus, adalah gelar orang yang dipilih dan yang diutus Allah sebagai raja dan Juruselamat. Gunakan kata-kata yang sama untuk ahli Taurat, Mesias, dan Kristus dengan kata yang telah Anda gunakan di bagian-bagian sebelumnya. Untuk informasi lebih lanjut tentang para </w:t>
      </w:r>
      <w:hyperlink r:id="rId51">
        <w:r>
          <w:rPr>
            <w:lang w:val="id_ID" w:bidi="id_ID"/>
          </w:rPr>
          <w:rPr>
            <w:color w:val="0000EE"/>
            <w:u w:val="single"/>
          </w:rPr>
          <w:t>pengajar hukum Taurat</w:t>
        </w:r>
      </w:hyperlink>
      <w:r>
        <w:rPr>
          <w:lang w:val="id_ID" w:bidi="id_ID"/>
        </w:rPr>
        <w:t xml:space="preserve">, </w:t>
      </w:r>
      <w:hyperlink r:id="rId15">
        <w:r>
          <w:rPr>
            <w:lang w:val="id_ID" w:bidi="id_ID"/>
          </w:rPr>
          <w:rPr>
            <w:color w:val="0000EE"/>
            <w:u w:val="single"/>
          </w:rPr>
          <w:t>Mesias</w:t>
        </w:r>
      </w:hyperlink>
      <w:r>
        <w:rPr>
          <w:lang w:val="id_ID" w:bidi="id_ID"/>
        </w:rPr>
        <w:t xml:space="preserve">, dan </w:t>
      </w:r>
      <w:hyperlink r:id="rId16">
        <w:r>
          <w:rPr>
            <w:lang w:val="id_ID" w:bidi="id_ID"/>
          </w:rPr>
          <w:rPr>
            <w:color w:val="0000EE"/>
            <w:u w:val="single"/>
          </w:rPr>
          <w:t>Kristus</w:t>
        </w:r>
      </w:hyperlink>
      <w:r>
        <w:rPr>
          <w:lang w:val="id_ID" w:bidi="id_ID"/>
        </w:rPr>
        <w:t>, lihat Daftar Kata Utama.</w:t>
      </w:r>
    </w:p>
    <w:p>
      <w:pPr/>
      <w:r>
        <w:rPr>
          <w:lang w:val="id_ID" w:bidi="id_ID"/>
        </w:rPr>
      </w:r>
      <w:r>
        <w:rPr>
          <w:lang w:val="id_ID" w:bidi="id_ID"/>
        </w:rPr>
        <w:t xml:space="preserve">Seorang </w:t>
      </w:r>
      <w:r>
        <w:rPr>
          <w:b/>
          <w:lang w:val="id_ID" w:bidi="id_ID"/>
        </w:rPr>
        <w:t>anak Daud berarti</w:t>
      </w:r>
      <w:r>
        <w:rPr>
          <w:lang w:val="id_ID" w:bidi="id_ID"/>
        </w:rPr>
        <w:t xml:space="preserve"> keturunan Daud. Dalam Perjanjian Baru, istilah anak Daud biasanya mengacu pada Mesias, karena para nabi menubuatkan bahwa Mesias akan menjadi keturunan Raja Daud. Pastikan untuk menggunakan kata yang sama untuk Anak Daud seperti yang telah Anda gunakan di bagian-bagian sebelumnya. Untuk informasi lebih lanjut tentang </w:t>
      </w:r>
      <w:hyperlink r:id="rId334">
        <w:r>
          <w:rPr>
            <w:lang w:val="id_ID" w:bidi="id_ID"/>
          </w:rPr>
          <w:rPr>
            <w:color w:val="0000EE"/>
            <w:u w:val="single"/>
          </w:rPr>
          <w:t>Anak Daud</w:t>
        </w:r>
      </w:hyperlink>
      <w:r>
        <w:rPr>
          <w:lang w:val="id_ID" w:bidi="id_ID"/>
        </w:rPr>
        <w:t xml:space="preserve">, lihat Daftar Kata Utama. </w:t>
      </w:r>
    </w:p>
    <w:p>
      <w:pPr/>
      <w:r>
        <w:rPr>
          <w:lang w:val="id_ID" w:bidi="id_ID"/>
        </w:rPr>
      </w:r>
      <w:r>
        <w:rPr>
          <w:b/>
          <w:lang w:val="id_ID" w:bidi="id_ID"/>
        </w:rPr>
        <w:t>Raja Daud</w:t>
      </w:r>
      <w:r>
        <w:rPr>
          <w:lang w:val="id_ID" w:bidi="id_ID"/>
        </w:rPr>
        <w:t xml:space="preserve"> adalah raja yang besar dan penting bagi bangsa Yahudi. Allah telah berjanji kepada Daud bahwa seseorang dari keturunannya akan memerintah Israel selamanya. Pastikan untuk menggunakan terjemahan yang sama untuk Daud seperti yang telah Anda lakukan di bagian-bagian sebelumnya. Untuk informasi lebih lanjut tentang </w:t>
      </w:r>
      <w:hyperlink r:id="rId114">
        <w:r>
          <w:rPr>
            <w:lang w:val="id_ID" w:bidi="id_ID"/>
          </w:rPr>
          <w:rPr>
            <w:color w:val="0000EE"/>
            <w:u w:val="single"/>
          </w:rPr>
          <w:t>Daud</w:t>
        </w:r>
      </w:hyperlink>
      <w:r>
        <w:rPr>
          <w:lang w:val="id_ID" w:bidi="id_ID"/>
        </w:rPr>
        <w:t xml:space="preserve"> lihat Daftar Kata Utama. </w:t>
      </w:r>
    </w:p>
    <w:p>
      <w:pPr/>
      <w:r>
        <w:rPr>
          <w:lang w:val="id_ID" w:bidi="id_ID"/>
        </w:rPr>
      </w:r>
      <w:r>
        <w:rPr>
          <w:lang w:val="id_ID" w:bidi="id_ID"/>
        </w:rPr>
        <w:t xml:space="preserve">Yesus mengatakan bahwa </w:t>
      </w:r>
      <w:r>
        <w:rPr>
          <w:b/>
          <w:lang w:val="id_ID" w:bidi="id_ID"/>
        </w:rPr>
        <w:t>Roh Kudus</w:t>
      </w:r>
      <w:r>
        <w:rPr>
          <w:lang w:val="id_ID" w:bidi="id_ID"/>
        </w:rPr>
        <w:t xml:space="preserve"> berfirman kepada Daud apa yang harus dikatakan ketika dia menulis mazmur. Dalam Perjanjian Lama, kata Ibrani "ruach" (roh) dapat memiliki makna fisik "angin" atau "napas." Selain itu juga dapat berarti "kuasa" atau "otoritas" yang diberikan Allah kepada seseorang untuk melakukan hal-hal yang luar biasa. Allah memberikan roh-Nya kepada para raja-raja ketika Ia mengurapi mereka untuk menjadi raja serta memberi mereka kebijaksanaan dan kuasa khusus dari Allah. Orang yang dipenuhi Roh Allah membawa sebuah pesan dari Allah kepada banyak orang atau kepada seseorang. Orang yang memiliki Roh Allah memiliki hikmat dan otoritas ilahi (terutama para raja dan para nabi). Gunakan istilah yang sama untuk Roh Kudus seperti yang telah Anda gunakan di bagian sebelumnya. Untuk informasi lebih lanjut tentang </w:t>
      </w:r>
      <w:hyperlink r:id="rId25">
        <w:r>
          <w:rPr>
            <w:lang w:val="id_ID" w:bidi="id_ID"/>
          </w:rPr>
          <w:rPr>
            <w:color w:val="0000EE"/>
            <w:u w:val="single"/>
          </w:rPr>
          <w:t>Roh Kudus</w:t>
        </w:r>
      </w:hyperlink>
      <w:r>
        <w:rPr>
          <w:lang w:val="id_ID" w:bidi="id_ID"/>
        </w:rPr>
        <w:t>, lihat Daftar Kata Utama.</w:t>
      </w:r>
    </w:p>
    <w:p>
      <w:pPr/>
      <w:r>
        <w:rPr>
          <w:lang w:val="id_ID" w:bidi="id_ID"/>
        </w:rPr>
      </w:r>
      <w:r>
        <w:rPr>
          <w:lang w:val="id_ID" w:bidi="id_ID"/>
        </w:rPr>
        <w:t>Ketika Daud mengatakan, "</w:t>
      </w:r>
      <w:r>
        <w:rPr>
          <w:b/>
          <w:lang w:val="id_ID" w:bidi="id_ID"/>
        </w:rPr>
        <w:t>Tuhan</w:t>
      </w:r>
      <w:r>
        <w:rPr>
          <w:lang w:val="id_ID" w:bidi="id_ID"/>
        </w:rPr>
        <w:t xml:space="preserve"> berfirman kepada </w:t>
      </w:r>
      <w:r>
        <w:rPr>
          <w:b/>
          <w:lang w:val="id_ID" w:bidi="id_ID"/>
        </w:rPr>
        <w:t>Tuanku</w:t>
      </w:r>
      <w:r>
        <w:rPr>
          <w:lang w:val="id_ID" w:bidi="id_ID"/>
        </w:rPr>
        <w:t xml:space="preserve">," ia membicarakan tentang Allah ketika berbicara kepada Mesias. Kata TUHAN yang pertama mengacu kepada Allah. Kata Tuhan kedua mengacu kepada tuannya Daud (yang juga dipahami sebagai Mesias). Anda mungkin perlu menentukan dalam terjemahan Anda bahwa itu adalah "Tuhan </w:t>
      </w:r>
      <w:r>
        <w:rPr>
          <w:i/>
          <w:lang w:val="id_ID" w:bidi="id_ID"/>
        </w:rPr>
        <w:t>Allah</w:t>
      </w:r>
      <w:r>
        <w:rPr>
          <w:lang w:val="id_ID" w:bidi="id_ID"/>
        </w:rPr>
        <w:t xml:space="preserve">" yang berbicara kepada "Tuhan </w:t>
      </w:r>
      <w:r>
        <w:rPr>
          <w:i/>
          <w:lang w:val="id_ID" w:bidi="id_ID"/>
        </w:rPr>
        <w:t>tuanku</w:t>
      </w:r>
      <w:r>
        <w:rPr>
          <w:lang w:val="id_ID" w:bidi="id_ID"/>
        </w:rPr>
        <w:t>" Terjemahkan "</w:t>
      </w:r>
      <w:hyperlink r:id="rId344">
        <w:r>
          <w:rPr>
            <w:lang w:val="id_ID" w:bidi="id_ID"/>
          </w:rPr>
          <w:rPr>
            <w:color w:val="0000EE"/>
            <w:u w:val="single"/>
          </w:rPr>
          <w:t>Tuhan</w:t>
        </w:r>
      </w:hyperlink>
      <w:r>
        <w:rPr>
          <w:lang w:val="id_ID" w:bidi="id_ID"/>
        </w:rPr>
        <w:t>," yang berarti Allah, dan "</w:t>
      </w:r>
      <w:hyperlink r:id="rId20">
        <w:r>
          <w:rPr>
            <w:lang w:val="id_ID" w:bidi="id_ID"/>
          </w:rPr>
          <w:rPr>
            <w:color w:val="0000EE"/>
            <w:u w:val="single"/>
          </w:rPr>
          <w:t>Tuan</w:t>
        </w:r>
      </w:hyperlink>
      <w:r>
        <w:rPr>
          <w:lang w:val="id_ID" w:bidi="id_ID"/>
        </w:rPr>
        <w:t xml:space="preserve">," yang berarti Tuan, dengan cara yang sama seperti yang telah Anda lakukan di bagian-bagian sebelumnya. Untuk informasi lebih lanjut tentang Tuan (Tuhan), lihat Daftar Kata Utama.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12:35–37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01">
        <w:r>
          <w:rPr>
            <w:lang w:val="id_ID" w:bidi="id_ID"/>
          </w:rPr>
          <w:rPr>
            <w:color w:val="0000EE"/>
            <w:u w:val="single"/>
          </w:rPr>
          <w:t>Dengar dan Renungkan</w:t>
        </w:r>
      </w:hyperlink>
      <w:r>
        <w:rPr>
          <w:lang w:val="id_ID" w:bidi="id_ID"/>
        </w:rPr>
        <w:t xml:space="preserve"> (650 KB)</w:t>
      </w:r>
      <w:r>
        <w:rPr>
          <w:lang w:val="id_ID" w:bidi="id_ID"/>
        </w:rPr>
      </w:r>
    </w:p>
    <w:p>
      <w:pPr>
        <w:pStyle w:val="ListBullet"/>
        <w:spacing w:line="240" w:lineRule="auto"/>
        <w:ind w:left="720"/>
      </w:pPr>
      <w:r>
        <w:rPr>
          <w:lang w:val="id_ID" w:bidi="id_ID"/>
        </w:rPr>
      </w:r>
      <w:hyperlink r:id="rId402">
        <w:r>
          <w:rPr>
            <w:lang w:val="id_ID" w:bidi="id_ID"/>
          </w:rPr>
          <w:rPr>
            <w:color w:val="0000EE"/>
            <w:u w:val="single"/>
          </w:rPr>
          <w:t>Menyiapkan Panggung</w:t>
        </w:r>
      </w:hyperlink>
      <w:r>
        <w:rPr>
          <w:lang w:val="id_ID" w:bidi="id_ID"/>
        </w:rPr>
        <w:t xml:space="preserve"> (2.7 MB)</w:t>
      </w:r>
      <w:r>
        <w:rPr>
          <w:lang w:val="id_ID" w:bidi="id_ID"/>
        </w:rPr>
      </w:r>
    </w:p>
    <w:p>
      <w:pPr>
        <w:pStyle w:val="ListBullet"/>
        <w:spacing w:line="240" w:lineRule="auto"/>
        <w:ind w:left="720"/>
      </w:pPr>
      <w:r>
        <w:rPr>
          <w:lang w:val="id_ID" w:bidi="id_ID"/>
        </w:rPr>
      </w:r>
      <w:hyperlink r:id="rId403">
        <w:r>
          <w:rPr>
            <w:lang w:val="id_ID" w:bidi="id_ID"/>
          </w:rPr>
          <w:rPr>
            <w:color w:val="0000EE"/>
            <w:u w:val="single"/>
          </w:rPr>
          <w:t>Menjelaskan Adegan</w:t>
        </w:r>
      </w:hyperlink>
      <w:r>
        <w:rPr>
          <w:lang w:val="id_ID" w:bidi="id_ID"/>
        </w:rPr>
        <w:t xml:space="preserve"> (1.6 MB)</w:t>
      </w:r>
      <w:r>
        <w:rPr>
          <w:lang w:val="id_ID" w:bidi="id_ID"/>
        </w:rPr>
      </w:r>
    </w:p>
    <w:p>
      <w:pPr>
        <w:pStyle w:val="ListBullet"/>
        <w:spacing w:line="240" w:lineRule="auto"/>
        <w:ind w:left="720"/>
      </w:pPr>
      <w:r>
        <w:rPr>
          <w:lang w:val="id_ID" w:bidi="id_ID"/>
        </w:rPr>
      </w:r>
      <w:hyperlink r:id="rId404">
        <w:r>
          <w:rPr>
            <w:lang w:val="id_ID" w:bidi="id_ID"/>
          </w:rPr>
          <w:rPr>
            <w:color w:val="0000EE"/>
            <w:u w:val="single"/>
          </w:rPr>
          <w:t>Memperagakan Bacaan</w:t>
        </w:r>
      </w:hyperlink>
      <w:r>
        <w:rPr>
          <w:lang w:val="id_ID" w:bidi="id_ID"/>
        </w:rPr>
        <w:t xml:space="preserve"> (2.1 MB)</w:t>
      </w:r>
      <w:r>
        <w:rPr>
          <w:lang w:val="id_ID" w:bidi="id_ID"/>
        </w:rPr>
      </w:r>
    </w:p>
    <w:p>
      <w:pPr>
        <w:pStyle w:val="ListBullet"/>
        <w:spacing w:line="240" w:lineRule="auto"/>
        <w:ind w:left="720"/>
      </w:pPr>
      <w:r>
        <w:rPr>
          <w:lang w:val="id_ID" w:bidi="id_ID"/>
        </w:rPr>
      </w:r>
      <w:hyperlink r:id="rId405">
        <w:r>
          <w:rPr>
            <w:lang w:val="id_ID" w:bidi="id_ID"/>
          </w:rPr>
          <w:rPr>
            <w:color w:val="0000EE"/>
            <w:u w:val="single"/>
          </w:rPr>
          <w:t>Melengkapi yang Kurang</w:t>
        </w:r>
      </w:hyperlink>
      <w:r>
        <w:rPr>
          <w:lang w:val="id_ID" w:bidi="id_ID"/>
        </w:rPr>
        <w:t xml:space="preserve"> (2.1 MB)</w:t>
      </w:r>
      <w:r>
        <w:rPr>
          <w:lang w:val="id_ID" w:bidi="id_ID"/>
        </w:rPr>
      </w:r>
    </w:p>
    <w:p>
      <w:pPr>
        <w:pStyle w:val="ListBullet"/>
        <w:spacing w:line="240" w:lineRule="auto"/>
        <w:ind w:left="720"/>
      </w:pPr>
      <w:r>
        <w:rPr>
          <w:lang w:val="id_ID" w:bidi="id_ID"/>
        </w:rPr>
      </w:r>
      <w:hyperlink r:id="rId406">
        <w:r>
          <w:rPr>
            <w:lang w:val="id_ID" w:bidi="id_ID"/>
          </w:rPr>
          <w:rPr>
            <w:color w:val="0000EE"/>
            <w:u w:val="single"/>
          </w:rPr>
          <w:t>Menyampaikan Firman Tuhan</w:t>
        </w:r>
      </w:hyperlink>
      <w:r>
        <w:rPr>
          <w:lang w:val="id_ID" w:bidi="id_ID"/>
        </w:rPr>
        <w:t xml:space="preserve"> (1.0 MB)</w:t>
      </w:r>
      <w:r>
        <w:rPr>
          <w:lang w:val="id_ID" w:bidi="id_ID"/>
        </w:rPr>
      </w:r>
      <w:r>
        <w:rPr>
          <w:lang w:val="id_ID" w:bidi="id_ID"/>
        </w:rPr>
      </w:r>
      <w:r>
        <w:rPr>
          <w:lang w:val="id_ID" w:bidi="id_ID"/>
        </w:rPr>
      </w:r>
    </w:p>
    <w:p>
      <w:pPr/>
      <w:r>
        <w:rPr>
          <w:lang w:val="id_ID" w:bidi="id_ID"/>
        </w:rPr>
      </w:r>
    </w:p>
    <w:p>
      <w:pPr>
        <w:pStyle w:val="Heading2"/>
      </w:pPr>
      <w:r>
        <w:rPr>
          <w:lang w:val="id_ID" w:bidi="id_ID"/>
        </w:rPr>
        <w:t>Markus 12:38–44</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12:38–44 dan renungkan di dalam hati Anda.</w:t>
      </w:r>
    </w:p>
    <w:p>
      <w:pPr/>
      <w:r>
        <w:rPr>
          <w:lang w:val="id_ID" w:bidi="id_ID"/>
        </w:rPr>
      </w:r>
      <w:r>
        <w:rPr>
          <w:lang w:val="id_ID" w:bidi="id_ID"/>
        </w:rPr>
        <w:t>Dengarkan versi audio Markus 12:38–44 sebanyak tiga kali, dalam tiga terjemahan yang berbeda, jika memungkinkan. Kemudian, dalam kelompok, bahas pertanyaan-pertanyaan berikut:</w:t>
      </w:r>
    </w:p>
    <w:p>
      <w:pPr>
        <w:pStyle w:val="ListNumber"/>
        <w:numPr>
          <w:ilvl w:val="0"/>
          <w:numId w:val="62"/>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12:38–44 dalam terjemahan yang paling mudah dipahami.</w:t>
      </w:r>
    </w:p>
    <w:p>
      <w:pPr/>
      <w:r>
        <w:rPr>
          <w:lang w:val="id_ID" w:bidi="id_ID"/>
        </w:rPr>
      </w:r>
      <w:r>
        <w:rPr>
          <w:lang w:val="id_ID" w:bidi="id_ID"/>
        </w:rPr>
        <w:t>Yesus bersama para murid-Nya atau para pengikut yang paling dekat, sedang berada di halaman Bait Suci. Dia telah mengajar orang-orang dan para ahli hukum Taurat. Kita tidak tahu kapan Dia berbicara tentang hal-hal ini. Pengajaran ini adalah pengajaran terakhir yang dibicarakan Markus selama pelayanan Yesus di muka umum.</w:t>
      </w:r>
    </w:p>
    <w:p>
      <w:pPr/>
      <w:r>
        <w:rPr>
          <w:lang w:val="id_ID" w:bidi="id_ID"/>
        </w:rPr>
      </w:r>
      <w:r>
        <w:rPr>
          <w:lang w:val="id_ID" w:bidi="id_ID"/>
        </w:rPr>
        <w:t>Yesus berkata, "Waspadalah terhadap para guru hukum agama ini!" Kata-kata "waspadalah" atau "hati-hati" berarti bahwa Yesus memperingatkan orang-orang tentang potensi bahaya. Dalam hal ini, bahaya dapat datang melalui tindakan para pengajar hukum Taurat. Para pengajar hukum Taurat, juga disebut ahli Taurat, mempelajari, menafsirkan, dan mengajarkan hukum Allah. Mereka sering mengenakan jubah linen putih yang panjang. Jubah itu mencapai kaki mereka dan memiliki jumbai atau tepi yang panjang. Warna putih menunjukkan bahwa orang-orang itu penting dan memiliki otoritas, atau hak untuk bertindak. Sebaliknya, orang-orang biasa mengenakan warna-warna yang cerah. Para guru suka mengenakan pakaian ini untuk menunjukkan betapa pentingnya mereka.</w:t>
      </w:r>
    </w:p>
    <w:p>
      <w:pPr/>
      <w:r>
        <w:rPr>
          <w:lang w:val="id_ID" w:bidi="id_ID"/>
        </w:rPr>
      </w:r>
      <w:r>
        <w:rPr>
          <w:lang w:val="id_ID" w:bidi="id_ID"/>
        </w:rPr>
        <w:t>Berhenti di sini dan tunjukkan kepada kelompok foto jubah linen putih panjang yang akan dipakai oleh para guru hukum agama. Hentikan sejenak audio ini di sini.</w:t>
      </w:r>
    </w:p>
    <w:p>
      <w:pPr/>
      <w:r>
        <w:rPr>
          <w:lang w:val="id_ID" w:bidi="id_ID"/>
        </w:rPr>
      </w:r>
      <w:r>
        <w:rPr>
          <w:lang w:val="id_ID" w:bidi="id_ID"/>
        </w:rPr>
        <w:t>Yesus mengatakan bahwa para pengajar hukum Taurat suka berjalan di pasar dan menerima salam dengan hormat. Pasar adalah pusat sosial dalam budaya Yahudi di mana orang-orang menjual dan membeli barang-barang. Ketika para guru berjalan-jalan, banyak orang menunjukkan rasa hormat kepada mereka dengan berdiri untuk menyapa mereka. Hanya para pedagang yang bekerja di pasar yang tidak perlu melakukannya. Orang-orang menyebut para guru agama ini, "Rabi," "Bapa," atau "Guru."</w:t>
      </w:r>
    </w:p>
    <w:p>
      <w:pPr/>
      <w:r>
        <w:rPr>
          <w:lang w:val="id_ID" w:bidi="id_ID"/>
        </w:rPr>
      </w:r>
      <w:r>
        <w:rPr>
          <w:lang w:val="id_ID" w:bidi="id_ID"/>
        </w:rPr>
        <w:t>Pada perayaan, para guru duduk di kursi yang terbaik di sebelah kanan dan kiri tuan rumah. Di berbagai sinagoge, atau tempat-tempat ibadah Yahudi lokal, para guru juga menduduki kursi kehormatan terbaik. Mereka duduk di depan yang menghadap jemaat sehingga semua orang bisa melihatnya. Mereka duduk di depan sebuah peti atau kotak khusus yang berisi salinan tertulis Kitab Suci.</w:t>
      </w:r>
    </w:p>
    <w:p>
      <w:pPr/>
      <w:r>
        <w:rPr>
          <w:lang w:val="id_ID" w:bidi="id_ID"/>
        </w:rPr>
      </w:r>
      <w:r>
        <w:rPr>
          <w:lang w:val="id_ID" w:bidi="id_ID"/>
        </w:rPr>
        <w:t>Berhenti di sini dan bahas pertanyaan ini dalam kelompok. Tipe orang seperti apa yang dipuji orang-orang dalam budaya Anda? Pakaian apa yang digunakan orang-orang untuk menunjukkan seseorang yang berstatus sosial tinggi? Hentikan sejenak audio ini di sini.</w:t>
      </w:r>
    </w:p>
    <w:p>
      <w:pPr/>
      <w:r>
        <w:rPr>
          <w:lang w:val="id_ID" w:bidi="id_ID"/>
        </w:rPr>
      </w:r>
      <w:r>
        <w:rPr>
          <w:lang w:val="id_ID" w:bidi="id_ID"/>
        </w:rPr>
        <w:t>Tidak ada seorang pun mampu membayar para pengajar hukum Taurat untuk mengajarkan hukum Allah. Sebaliknya, masyarakat memberi mereka berbagai persembahan atau hadiah. Para guru ini miskin, tetapi mereka biasanya tidak perlu mengemis uang atau makanan. Banyak orang kaya yang mencukupi para guru ini. Para pengajar hukum Taurat ingin orang-orang menganggap bahwa mereka lebih saleh atau dekat kepada Allah daripada orang lain, sehingga mereka berdoa dalam waktu yang lama di depan umum. Yesus menyiratkan bahwa mereka hanya ingin membuat diri mereka terlihat baik. Dia mengatakan bahwa Allah akan menghukum mereka dengan hukuman yang lebih besar atau lebih berat daripada orang lain.</w:t>
      </w:r>
    </w:p>
    <w:p>
      <w:pPr/>
      <w:r>
        <w:rPr>
          <w:lang w:val="id_ID" w:bidi="id_ID"/>
        </w:rPr>
      </w:r>
      <w:r>
        <w:rPr>
          <w:lang w:val="id_ID" w:bidi="id_ID"/>
        </w:rPr>
        <w:t>Kadang-kadang para guru hukum agama memanfaatkan orang-orang miskin. Yesus mengatakan "mereka melahap rumah para janda" untuk melambangkan bahwa para pengajar hukum Taurat mengambil uang sebanyak mungkin dari para janda. Kita tidak tahu bagaimana mereka melakukan ini, tetapi kemungkinan dengan membujuk para janda untuk memberikan mereka hadiah dengan jumlah besar. Berbeda dengan para pengajar hukum Taurat, para janda memiliki status sosial yang rendah dan sangat rentan karena mereka tidak memiliki suami untuk melindungi mereka. Sering kali, para janda tidak memiliki cukup uang untuk hidup.</w:t>
      </w:r>
    </w:p>
    <w:p>
      <w:pPr/>
      <w:r>
        <w:rPr>
          <w:lang w:val="id_ID" w:bidi="id_ID"/>
        </w:rPr>
      </w:r>
      <w:r>
        <w:rPr>
          <w:lang w:val="id_ID" w:bidi="id_ID"/>
        </w:rPr>
        <w:t>Dalam adegan berikutnya, Yesus duduk bersama para murid-Nya di sebelah kotak persembahan di Bait Suci. Ini berarti Dia dapat melihat tempat orang-orang datang untuk memberikan persembahan kepada Allah. Perbendaharaan Bait Suci adalah tempat di mana orang-orang memberikan persembahan kepada Allah untuk Bait Suci. Kotak-kotak persembahan berbentuk sangkakala dan ditempatkan di dinding pelataran wanita di dalam Bait Suci. Banyak orang dapat menaruh uang dalam kotak-kotak itu sebagai persembahan kepada Allah. Markus mungkin memasukkan adegan ini ke sini untuk menggambarkan perbedaan antara kebenaran palsu para pengajar hukum Taurat dan pengabdian penuh janda itu kepada Allah.</w:t>
      </w:r>
    </w:p>
    <w:p>
      <w:pPr/>
      <w:r>
        <w:rPr>
          <w:lang w:val="id_ID" w:bidi="id_ID"/>
        </w:rPr>
      </w:r>
      <w:r>
        <w:rPr>
          <w:lang w:val="id_ID" w:bidi="id_ID"/>
        </w:rPr>
        <w:t>Berhenti di sini dan tunjukkan kepada kelompok sebuah diagram pelataran Bait Suci dan foto kotak persembahan. Hentikan sejenak audio ini di sini.</w:t>
      </w:r>
    </w:p>
    <w:p>
      <w:pPr/>
      <w:r>
        <w:rPr>
          <w:lang w:val="id_ID" w:bidi="id_ID"/>
        </w:rPr>
      </w:r>
      <w:r>
        <w:rPr>
          <w:lang w:val="id_ID" w:bidi="id_ID"/>
        </w:rPr>
        <w:t>Banyak orang kaya memasukkan persembahan yang bernilai tinggi ke dalam kotak persembahan. Sebaliknya, seorang janda miskin—seorang wanita yang suaminya telah meninggal—-mungkin memasukkan dua koin tembaga terkecil. Penting untuk diperhatikan bahwa ia memasukkan dua koin—padahal dia bisa saja menyimpan satu untuk dirinya sendiri.</w:t>
      </w:r>
    </w:p>
    <w:p>
      <w:pPr/>
      <w:r>
        <w:rPr>
          <w:lang w:val="id_ID" w:bidi="id_ID"/>
        </w:rPr>
      </w:r>
      <w:r>
        <w:rPr>
          <w:lang w:val="id_ID" w:bidi="id_ID"/>
        </w:rPr>
        <w:t>Berhenti di sini dan lihatlah bersama-sama gambar sebuah koin tembaga secara berkelompok. Diskusikan pertanyaan ini dalam kelompok: Bagaimana orang-orang memperlakukan para janda dalam budaya Anda? Seperti apa kehidupan seorang janda dalam budaya Anda? Apakah mereka biasanya memiliki uang dan makanan yang cukup? Hentikan sejenak audio ini di sini.</w:t>
      </w:r>
    </w:p>
    <w:p>
      <w:pPr/>
      <w:r>
        <w:rPr>
          <w:lang w:val="id_ID" w:bidi="id_ID"/>
        </w:rPr>
      </w:r>
      <w:r>
        <w:rPr>
          <w:lang w:val="id_ID" w:bidi="id_ID"/>
        </w:rPr>
        <w:t>Yesus mengatakan "Aku berkata kepadamu" untuk menekankan apa yang akan Dia katakan. Yesus mengatakan bahwa orang kaya memberikan dari kekayaan mereka, yang berarti mereka memiliki banyak uang yang tersisa setelah memberikan sebagian kepada Allah. Namun, janda itu memberi dari kekurangannya. Meskipun janda itu tidak memiliki cukup uang untuk membeli apa yang ia butuhkan untuk bertahan hidup, ia memberikan semua yang ia miliki kepada Allah. Yesus menjelaskan bahwa Allah menghargai persembahan perempuan itu karena ia memberikan semua yang ia miliki. Dengan menggunakan contoh ini, Yesus memanggil para murid-Nya untuk menyerahkan, atau memberikan, setiap bagian dari kehidupan mereka kepada Yesus. Seperti janda itu, Yesus ingin para murid-Nya menunjukkan bahwa mereka benar-benar percaya kepada Allah.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12:38–44 dalam terjemahan yang paling mudah dipahami.</w:t>
      </w:r>
    </w:p>
    <w:p>
      <w:pPr/>
      <w:r>
        <w:rPr>
          <w:lang w:val="id_ID" w:bidi="id_ID"/>
        </w:rPr>
      </w:r>
      <w:r>
        <w:rPr>
          <w:lang w:val="id_ID" w:bidi="id_ID"/>
        </w:rPr>
        <w:t>Pada langkah ini, kelompok akan mendefinis adegan, tokoh, dan latar belakang dari perikop ini. Selanjutnya, kelompok akan membayangkan perikop ini.</w:t>
      </w:r>
    </w:p>
    <w:p>
      <w:pPr/>
      <w:r>
        <w:rPr>
          <w:lang w:val="id_ID" w:bidi="id_ID"/>
        </w:rPr>
      </w:r>
      <w:r>
        <w:rPr>
          <w:lang w:val="id_ID" w:bidi="id_ID"/>
        </w:rPr>
        <w:t>Perikop ini memiliki 2 adegan.</w:t>
      </w:r>
    </w:p>
    <w:p>
      <w:pPr/>
      <w:r>
        <w:rPr>
          <w:lang w:val="id_ID" w:bidi="id_ID"/>
        </w:rPr>
      </w:r>
      <w:r>
        <w:rPr>
          <w:b/>
          <w:lang w:val="id_ID" w:bidi="id_ID"/>
        </w:rPr>
        <w:t>Dalam adegan pertama:</w:t>
      </w:r>
      <w:r>
        <w:rPr>
          <w:lang w:val="id_ID" w:bidi="id_ID"/>
        </w:rPr>
        <w:t xml:space="preserve"> Yesus mengajar orang-orang, mungkin di halaman Bait Suci. Yesus memperingatkan mereka tentang kemunafikan para pengajar hukum Taurat.</w:t>
      </w:r>
    </w:p>
    <w:p>
      <w:pPr/>
      <w:r>
        <w:rPr>
          <w:lang w:val="id_ID" w:bidi="id_ID"/>
        </w:rPr>
      </w:r>
      <w:r>
        <w:rPr>
          <w:b/>
          <w:lang w:val="id_ID" w:bidi="id_ID"/>
        </w:rPr>
        <w:t>Adegan Kedua:</w:t>
      </w:r>
      <w:r>
        <w:rPr>
          <w:lang w:val="id_ID" w:bidi="id_ID"/>
        </w:rPr>
        <w:t xml:space="preserve"> Dalam adegan kedua, Yesus duduk di sebelah kotak-kotak persembahan di pelataran Bait Suci. Dia melihat seorang janda yang memasukkan dua koin kecil. Yesus menunjukkan hal ini kepada para murid, yang mungkin sedang duduk bersama-Nya. Yesus mengatakan bahwa persembahannya lebih berharga bagi Allah daripada semua persembahan lainnya karena ia memberikan semua yang ia miliki.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Orang-orang di pelataran Bait Suci, termasuk para pengajar hukum Taurat</w:t>
      </w:r>
    </w:p>
    <w:p>
      <w:pPr>
        <w:pStyle w:val="ListBullet"/>
        <w:spacing w:line="240" w:lineRule="auto"/>
        <w:ind w:left="720"/>
      </w:pPr>
      <w:r>
        <w:rPr>
          <w:lang w:val="id_ID" w:bidi="id_ID"/>
        </w:rPr>
      </w:r>
      <w:r>
        <w:rPr>
          <w:lang w:val="id_ID" w:bidi="id_ID"/>
        </w:rPr>
        <w:t>Orang-orang kaya memasukkan banyak uang ke dalam kotak-kotak persembahan</w:t>
      </w:r>
    </w:p>
    <w:p>
      <w:pPr>
        <w:pStyle w:val="ListBullet"/>
        <w:spacing w:line="240" w:lineRule="auto"/>
        <w:ind w:left="720"/>
      </w:pPr>
      <w:r>
        <w:rPr>
          <w:lang w:val="id_ID" w:bidi="id_ID"/>
        </w:rPr>
      </w:r>
      <w:r>
        <w:rPr>
          <w:lang w:val="id_ID" w:bidi="id_ID"/>
        </w:rPr>
        <w:t>Janda yang memasukkan koin ke kotak persembahan</w:t>
      </w:r>
    </w:p>
    <w:p>
      <w:pPr/>
      <w:r>
        <w:rPr>
          <w:lang w:val="id_ID" w:bidi="id_ID"/>
        </w:rPr>
      </w:r>
      <w:r>
        <w:rPr>
          <w:lang w:val="id_ID" w:bidi="id_ID"/>
        </w:rPr>
        <w:t>Secara berkelompok, perhatikan bagian-bagian dari latar belakang perikop ini.</w:t>
      </w:r>
    </w:p>
    <w:p>
      <w:pPr/>
      <w:r>
        <w:rPr>
          <w:lang w:val="id_ID" w:bidi="id_ID"/>
        </w:rPr>
      </w:r>
      <w:r>
        <w:rPr>
          <w:lang w:val="id_ID" w:bidi="id_ID"/>
        </w:rPr>
        <w:t>Penting untuk diingat bahwa Yesus masih mengajar di Bait Suci, meskipun kita tidak tahu persis kapan pengajaran ini berlangsung.</w:t>
      </w:r>
    </w:p>
    <w:p>
      <w:pPr/>
      <w:r>
        <w:rPr>
          <w:lang w:val="id_ID" w:bidi="id_ID"/>
        </w:rPr>
      </w:r>
      <w:r>
        <w:rPr>
          <w:lang w:val="id_ID" w:bidi="id_ID"/>
        </w:rPr>
        <w:t>Penting untuk diingat bahwa untuk bagian pertama dari ajaran-Nya, ada kerumunan yang berkumpul di sekitarnya dan mendengarkan, termasuk para pengajar hukum Taurat.</w:t>
      </w:r>
    </w:p>
    <w:p>
      <w:pPr/>
      <w:r>
        <w:rPr>
          <w:lang w:val="id_ID" w:bidi="id_ID"/>
        </w:rPr>
      </w:r>
      <w:r>
        <w:rPr>
          <w:lang w:val="id_ID" w:bidi="id_ID"/>
        </w:rPr>
        <w:t xml:space="preserve">Penting untuk diingat bahwa kemudian, Yesus sedang duduk di sebelah kotak persembahan di Bait Suci. Dia sedang menyaksikan orang-orang yang datang melewati dan memasukkan uang sebagai persembahan kepada Allah. </w:t>
      </w:r>
    </w:p>
    <w:p>
      <w:pPr/>
      <w:r>
        <w:rPr>
          <w:lang w:val="id_ID" w:bidi="id_ID"/>
        </w:rPr>
      </w:r>
      <w:r>
        <w:rPr>
          <w:lang w:val="id_ID" w:bidi="id_ID"/>
        </w:rPr>
        <w:t>Markus menggambarkan orang-orang yang memberikan persembahan, kemudian menggunakan kata seperti "tetapi" untuk membedakan janda itu dari orang-orang kaya yang memberikan persembahan yang besar-besar.</w:t>
      </w:r>
    </w:p>
    <w:p>
      <w:pPr/>
      <w:r>
        <w:rPr>
          <w:lang w:val="id_ID" w:bidi="id_ID"/>
        </w:rPr>
      </w:r>
      <w:r>
        <w:rPr>
          <w:lang w:val="id_ID" w:bidi="id_ID"/>
        </w:rPr>
        <w:t>Dia melihat janda itu memasukkan dua koin tembaga kecil. Yesus meminta perhatian para murid-Nya. Dia ingin mereka memahami pentingnya apa yang dilakukan wanita itu. Dia mengatakan, "Sesungguhnya Aku berkata kepadamu" untuk menunjukkan bahwa Dia sedang mengatakan sesuatu yang penting kepada para murid-Nya.</w:t>
      </w:r>
    </w:p>
    <w:p>
      <w:pPr/>
      <w:r>
        <w:rPr>
          <w:lang w:val="id_ID" w:bidi="id_ID"/>
        </w:rPr>
      </w:r>
      <w:r>
        <w:rPr>
          <w:lang w:val="id_ID" w:bidi="id_ID"/>
        </w:rPr>
        <w:t>Yesus mengatakan kepada para murid-Nya bahwa wanita ini telah memberikan segala sesuatu yang dimilikinya kepada Allah. Oleh karena itu, Yesus mengatakan bahwa ia sebetulnya memberi lebih banyak daripada semua orang lain Ini bukan berarti bahwa ia benar-benar memberikan jumlah uang yang lebih banyak daripada orang lain, tetapi artinya ialah bahwa persembahannya memiliki nilai yang lebih bagi Allah karena ia memberikan semua yang ia miliki.</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12:38–44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Murid-murid </w:t>
      </w:r>
    </w:p>
    <w:p>
      <w:pPr>
        <w:pStyle w:val="ListBullet"/>
        <w:spacing w:line="240" w:lineRule="auto"/>
        <w:ind w:left="720"/>
      </w:pPr>
      <w:r>
        <w:rPr>
          <w:lang w:val="id_ID" w:bidi="id_ID"/>
        </w:rPr>
      </w:r>
      <w:r>
        <w:rPr>
          <w:lang w:val="id_ID" w:bidi="id_ID"/>
        </w:rPr>
        <w:t>Orang-orang di pelataran Bait Suci, termasuk para pengajar hukum Taurat</w:t>
      </w:r>
    </w:p>
    <w:p>
      <w:pPr>
        <w:pStyle w:val="ListBullet"/>
        <w:spacing w:line="240" w:lineRule="auto"/>
        <w:ind w:left="720"/>
      </w:pPr>
      <w:r>
        <w:rPr>
          <w:lang w:val="id_ID" w:bidi="id_ID"/>
        </w:rPr>
      </w:r>
      <w:r>
        <w:rPr>
          <w:lang w:val="id_ID" w:bidi="id_ID"/>
        </w:rPr>
        <w:t>Orang-orang kaya memasukkan banyak uang ke dalam kotak-kotak persembahan</w:t>
      </w:r>
    </w:p>
    <w:p>
      <w:pPr>
        <w:pStyle w:val="ListBullet"/>
        <w:spacing w:line="240" w:lineRule="auto"/>
        <w:ind w:left="720"/>
      </w:pPr>
      <w:r>
        <w:rPr>
          <w:lang w:val="id_ID" w:bidi="id_ID"/>
        </w:rPr>
      </w:r>
      <w:r>
        <w:rPr>
          <w:lang w:val="id_ID" w:bidi="id_ID"/>
        </w:rPr>
        <w:t>Janda yang memasukkan 2 koin kecil ke kotak persembahan</w:t>
      </w:r>
    </w:p>
    <w:p>
      <w:pPr/>
      <w:r>
        <w:rPr>
          <w:lang w:val="id_ID" w:bidi="id_ID"/>
        </w:rPr>
      </w:r>
      <w:r>
        <w:rPr>
          <w:lang w:val="id_ID" w:bidi="id_ID"/>
        </w:rPr>
        <w:t>Secara berkelompok,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ini di sini dan mulai peragakan perikop ini.</w:t>
      </w:r>
    </w:p>
    <w:p>
      <w:pPr/>
      <w:r>
        <w:rPr>
          <w:lang w:val="id_ID" w:bidi="id_ID"/>
        </w:rPr>
      </w:r>
      <w:r>
        <w:rPr>
          <w:lang w:val="id_ID" w:bidi="id_ID"/>
        </w:rPr>
        <w:t>Kelompok harus memperagakan perikop ini kedua kalinya. Pada bagian-bagian tertentu dalam peragaan,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 xml:space="preserve">Peragakan Yesus mengajar orang-orang di halaman Bait Suci. Sementara Dia sedang mengajar, Dia mengatakan, "Berhati-hatilah kepada para guru hukum agama. Mereka suka berjalan ke sana kemari dengan jubah panjang. Mereka suka ketika orang-orang menyapa mereka dengan hormat di pasar. Mereka menyukai kursi kehormatan di sinagoge, atau tempat-tempat doa. Mereka senang duduk di meja yang paling penting pada berbagai perjamuan. Mereka menipu para janda demi harta benda mereka dan tidak merasa malu melakukannya. Mereka berpura-pura menjadi orang-orang yang baik dengan berdoa panjang-panjang di depan umum. Namun Allah akan menghukum mereka lebih berat daripada Dia akan menghukum orang lain." </w:t>
      </w:r>
    </w:p>
    <w:p>
      <w:pPr/>
      <w:r>
        <w:rPr>
          <w:lang w:val="id_ID" w:bidi="id_ID"/>
        </w:rPr>
      </w:r>
      <w:r>
        <w:rPr>
          <w:lang w:val="id_ID" w:bidi="id_ID"/>
        </w:rPr>
        <w:t>Hentikan sejenak peragaannya. Tanyakan kepada orang yang memerankan sebagai orang-orang yang mendengarkan Yesus, "Apa yang kalian rasakan atau pikirkan?" Orang itu mungkin menjawab seperti, "Senang karena seseorang akhirnya berbicara kebenaran tentang para pemimpin agama," "Bingung karena saya berpikir para pemimpin agama adalah orang-orang yang baik," atau "Saya terkejut Yesus akan berbicara dengan berani tepat di depan para pemimpin agama!" Tanyakan kepada orang yang memerankan pemimpin agama, "Apa yang kamu rasakan atau pikirkan?" Orang itu mungkin menjawab hal-hal seperti, "Aku marah karena Yesus mengatakan hal-hal ini tentang aku dan teman-temanku!" "Saya pikir kita harus berusaha lebih keras untuk membunuh Yesus," atau "Malu." Aku bersalah karena melakukan hal-hal itu." Lanjutkan peragaannya.</w:t>
      </w:r>
    </w:p>
    <w:p>
      <w:pPr/>
      <w:r>
        <w:rPr>
          <w:lang w:val="id_ID" w:bidi="id_ID"/>
        </w:rPr>
      </w:r>
      <w:r>
        <w:rPr>
          <w:lang w:val="id_ID" w:bidi="id_ID"/>
        </w:rPr>
        <w:t>Peragakan perubahan adegan. Yesus dan para murid-Nya sedang duduk di sebelah kotak-kotak persembahan di pelataran Bait Suci. Yesus sedang menyaksikan orang-orang yang memasukkan uang mereka ke dalamnya. Dia melihat banyak orang kaya yang memasukkan banyak uang. Dia menyaksikan seorang janda miskin yang memasukkan dua koin kecil. Dia memanggil para murid-Nya untuk memerhatikan dan mengatakan, "Lihat! Janda miskin ini telah memberikan lebih banyak daripada yang telah diberikan semua orang kepada Allah. Mereka memberikan uang dari kelebihan uang mereka, sedangkan ia sangat miskin. Namun, ia memberikan segala sesuatu yang dia miliki untuk nafkah hidup."</w:t>
      </w:r>
    </w:p>
    <w:p>
      <w:pPr/>
      <w:r>
        <w:rPr>
          <w:lang w:val="id_ID" w:bidi="id_ID"/>
        </w:rPr>
      </w:r>
      <w:r>
        <w:rPr>
          <w:lang w:val="id_ID" w:bidi="id_ID"/>
        </w:rPr>
        <w:t>Hentikan sejenak peragaannya. Tanyakan kepada orang yang memerankan murid-murid Yesus, "Apa yang kamu rasakan atau pikirkan?" Orang itu mungkin menjawab seperti, "Saya tidak mengerti," "Bingung." Ia hampir tidak memberikan apa pun," atau "Aku ingin memberikan segalanya kepada Yesus seperti perempuan ini memberikan segalanya kepada Allah." Tanyakan kepada orang yang memerankan Yesus, "Apa yang kamu rasakan atau pikirkan?" Orang itu mungkin menjawab seperti, "Aku bangga pada wanita ini," "Aku mengasihi wanita ini karena ia sangat setia," atau "Aku yakin Bapa-Ku akan memeliharanya."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12:38–44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mengajar banyak orang untuk mewaspadai para guru </w:t>
      </w:r>
      <w:r>
        <w:rPr>
          <w:b/>
          <w:lang w:val="id_ID" w:bidi="id_ID"/>
        </w:rPr>
        <w:t>hukum agama</w:t>
      </w:r>
      <w:r>
        <w:rPr>
          <w:lang w:val="id_ID" w:bidi="id_ID"/>
        </w:rPr>
        <w:t xml:space="preserve">. Para pengajar hukum Taurat, juga disebut ahli Taurat, mempelajari, menafsirkan, dan mengajarkan hukum Allah. Gunakan kata-kata yang sama untuk para guru hukum agama seperti yang telah Anda gunakan dalam perikop sebelumnya. Untuk informasi lebih lanjut tentang para </w:t>
      </w:r>
      <w:hyperlink r:id="rId51">
        <w:r>
          <w:rPr>
            <w:lang w:val="id_ID" w:bidi="id_ID"/>
          </w:rPr>
          <w:rPr>
            <w:color w:val="0000EE"/>
            <w:u w:val="single"/>
          </w:rPr>
          <w:t>ahli Taurat</w:t>
        </w:r>
      </w:hyperlink>
      <w:r>
        <w:rPr>
          <w:lang w:val="id_ID" w:bidi="id_ID"/>
        </w:rPr>
        <w:t>, lihat Daftar Kata Utama.</w:t>
      </w:r>
    </w:p>
    <w:p>
      <w:pPr/>
      <w:r>
        <w:rPr>
          <w:lang w:val="id_ID" w:bidi="id_ID"/>
        </w:rPr>
      </w:r>
      <w:r>
        <w:rPr>
          <w:lang w:val="id_ID" w:bidi="id_ID"/>
        </w:rPr>
        <w:t xml:space="preserve">Yesus mengatakan bahwa para guru hukum agama berjalan-jalan dengan bangga dalam </w:t>
      </w:r>
      <w:r>
        <w:rPr>
          <w:b/>
          <w:lang w:val="id_ID" w:bidi="id_ID"/>
        </w:rPr>
        <w:t>jubah</w:t>
      </w:r>
      <w:r>
        <w:rPr>
          <w:lang w:val="id_ID" w:bidi="id_ID"/>
        </w:rPr>
        <w:t xml:space="preserve"> yang panjang-panjang. Jubah ini adalah linen putih yang panjang dengan jumbai di bagian bawah. Jubah yang dikenakan para guru sangat mewah dan mahal. Untuk informasi lebih lanjut tentang </w:t>
      </w:r>
      <w:hyperlink r:id="rId166">
        <w:r>
          <w:rPr>
            <w:lang w:val="id_ID" w:bidi="id_ID"/>
          </w:rPr>
          <w:rPr>
            <w:color w:val="0000EE"/>
            <w:u w:val="single"/>
          </w:rPr>
          <w:t>jubah</w:t>
        </w:r>
      </w:hyperlink>
      <w:r>
        <w:rPr>
          <w:lang w:val="id_ID" w:bidi="id_ID"/>
        </w:rPr>
        <w:t>, lihatlah Daftar Kata Utama.</w:t>
      </w:r>
    </w:p>
    <w:p>
      <w:pPr/>
      <w:r>
        <w:rPr>
          <w:lang w:val="id_ID" w:bidi="id_ID"/>
        </w:rPr>
      </w:r>
      <w:r>
        <w:rPr>
          <w:lang w:val="id_ID" w:bidi="id_ID"/>
        </w:rPr>
        <w:t>Berhenti di sini dan tunjukkan pada kelompok gambar jubah putih yang panjang dengan jumbai di bagian bawah. Hentikan sejenak audio ini di sini.</w:t>
      </w:r>
    </w:p>
    <w:p>
      <w:pPr/>
      <w:r>
        <w:rPr>
          <w:lang w:val="id_ID" w:bidi="id_ID"/>
        </w:rPr>
      </w:r>
      <w:r>
        <w:rPr>
          <w:lang w:val="id_ID" w:bidi="id_ID"/>
        </w:rPr>
        <w:t xml:space="preserve">Yesus mengatakan bahwa para pengajar hukum Taurat ini menyukai kursi kehormatan di </w:t>
      </w:r>
      <w:r>
        <w:rPr>
          <w:b/>
          <w:lang w:val="id_ID" w:bidi="id_ID"/>
        </w:rPr>
        <w:t>sinagoge</w:t>
      </w:r>
      <w:r>
        <w:rPr>
          <w:lang w:val="id_ID" w:bidi="id_ID"/>
        </w:rPr>
        <w:t xml:space="preserve">. Sinagoge adalah tempat Yahudi beribadat di mana orang-orang desa dapat bertemu, bukan bait suci utama di Yerusalem. Gunakan kata yang sama untuk sinagoge seperti yang telah Anda gunakan dalam perikop sebelumnya, untuk informasi lebih lanjut tentang </w:t>
      </w:r>
      <w:hyperlink r:id="rId49">
        <w:r>
          <w:rPr>
            <w:lang w:val="id_ID" w:bidi="id_ID"/>
          </w:rPr>
          <w:rPr>
            <w:color w:val="0000EE"/>
            <w:u w:val="single"/>
          </w:rPr>
          <w:t>rumah ibadah/sinagoge</w:t>
        </w:r>
      </w:hyperlink>
      <w:r>
        <w:rPr>
          <w:lang w:val="id_ID" w:bidi="id_ID"/>
        </w:rPr>
        <w:t>, lihat Daftar Kata Utama.</w:t>
      </w:r>
    </w:p>
    <w:p>
      <w:pPr/>
      <w:r>
        <w:rPr>
          <w:lang w:val="id_ID" w:bidi="id_ID"/>
        </w:rPr>
      </w:r>
      <w:r>
        <w:rPr>
          <w:lang w:val="id_ID" w:bidi="id_ID"/>
        </w:rPr>
        <w:t xml:space="preserve">Para guru ini senang berdoa panjang di depan umum. </w:t>
      </w:r>
      <w:r>
        <w:rPr>
          <w:b/>
          <w:lang w:val="id_ID" w:bidi="id_ID"/>
        </w:rPr>
        <w:t>Doa</w:t>
      </w:r>
      <w:r>
        <w:rPr>
          <w:lang w:val="id_ID" w:bidi="id_ID"/>
        </w:rPr>
        <w:t xml:space="preserve"> dalam Perjanjian Baru artinya berkomunikasi dengan Allah. Pastikan bahwa kata yang Anda gunakan di sini tidak mengacu hanya kepada komunikasi ritualistik, tetapi sesuatu yang lebih bersifat pribadi. Gunakan kata dan frasa yang sama untuk doa seperti yang Anda gunakan pada perikop sebelumnya. Untuk petunjuk lebih lanjut tentang </w:t>
      </w:r>
      <w:hyperlink r:id="rId69">
        <w:r>
          <w:rPr>
            <w:lang w:val="id_ID" w:bidi="id_ID"/>
          </w:rPr>
          <w:rPr>
            <w:color w:val="0000EE"/>
            <w:u w:val="single"/>
          </w:rPr>
          <w:t>doa</w:t>
        </w:r>
      </w:hyperlink>
      <w:r>
        <w:rPr>
          <w:lang w:val="id_ID" w:bidi="id_ID"/>
        </w:rPr>
        <w:t xml:space="preserve">, lihat Daftar Kata Utama. </w:t>
      </w:r>
    </w:p>
    <w:p>
      <w:pPr/>
      <w:r>
        <w:rPr>
          <w:lang w:val="id_ID" w:bidi="id_ID"/>
        </w:rPr>
      </w:r>
      <w:r>
        <w:rPr>
          <w:lang w:val="id_ID" w:bidi="id_ID"/>
        </w:rPr>
        <w:t xml:space="preserve">Yesus memperhatikan orang-orang memasukkan uang persembahan mereka kepada Allah ke dalam perbendaharaan Bait Suci, atau </w:t>
      </w:r>
      <w:r>
        <w:rPr>
          <w:b/>
          <w:lang w:val="id_ID" w:bidi="id_ID"/>
        </w:rPr>
        <w:t>kotak-kotak persembahan</w:t>
      </w:r>
      <w:r>
        <w:rPr>
          <w:lang w:val="id_ID" w:bidi="id_ID"/>
        </w:rPr>
        <w:t>. Kotak-kotak ini berada di salah satu pelataran luar Bait Suci. Kotak-kotak itu berbentuk sangkakala atau tanduk. Orang-orang dapat dengan mudah memasukkan uang mereka dalam bentuk koin ke dalam kotak melalui lubang berbentuk tanduk.</w:t>
      </w:r>
    </w:p>
    <w:p>
      <w:pPr/>
      <w:r>
        <w:rPr>
          <w:lang w:val="id_ID" w:bidi="id_ID"/>
        </w:rPr>
      </w:r>
      <w:r>
        <w:rPr>
          <w:lang w:val="id_ID" w:bidi="id_ID"/>
        </w:rPr>
        <w:t>Berhenti di sini dan lihatlah gambar sebuah kotak persembahan bersama-sama. Hentikan sejenak audio ini di sini.</w:t>
      </w:r>
    </w:p>
    <w:p>
      <w:pPr/>
      <w:r>
        <w:rPr>
          <w:lang w:val="id_ID" w:bidi="id_ID"/>
        </w:rPr>
      </w:r>
      <w:r>
        <w:rPr>
          <w:lang w:val="id_ID" w:bidi="id_ID"/>
        </w:rPr>
        <w:t xml:space="preserve">Selama kedua pengajaran Yesus, Dia berada di </w:t>
      </w:r>
      <w:r>
        <w:rPr>
          <w:b/>
          <w:lang w:val="id_ID" w:bidi="id_ID"/>
        </w:rPr>
        <w:t>Bait Suci</w:t>
      </w:r>
      <w:r>
        <w:rPr>
          <w:lang w:val="id_ID" w:bidi="id_ID"/>
        </w:rPr>
        <w:t xml:space="preserve">, atau tempat di mana Allah tinggal di antara umat-Nya di Yerusalem. Gunakan kata yang sama untuk Bait Suci seperti yang Anda gunakan pada perikop sebelumnya. Untuk informasi lebih lanjut tentang </w:t>
      </w:r>
      <w:hyperlink r:id="rId116">
        <w:r>
          <w:rPr>
            <w:lang w:val="id_ID" w:bidi="id_ID"/>
          </w:rPr>
          <w:rPr>
            <w:color w:val="0000EE"/>
            <w:u w:val="single"/>
          </w:rPr>
          <w:t>Bait Suci</w:t>
        </w:r>
      </w:hyperlink>
      <w:r>
        <w:rPr>
          <w:lang w:val="id_ID" w:bidi="id_ID"/>
        </w:rPr>
        <w:t xml:space="preserve"> lihat Daftar Kata Utama. </w:t>
      </w:r>
    </w:p>
    <w:p>
      <w:pPr/>
      <w:r>
        <w:rPr>
          <w:lang w:val="id_ID" w:bidi="id_ID"/>
        </w:rPr>
      </w:r>
      <w:r>
        <w:rPr>
          <w:lang w:val="id_ID" w:bidi="id_ID"/>
        </w:rPr>
        <w:t xml:space="preserve">Yesus menyaksikan seorang wanita yang memasukkan dua </w:t>
      </w:r>
      <w:r>
        <w:rPr>
          <w:b/>
          <w:lang w:val="id_ID" w:bidi="id_ID"/>
        </w:rPr>
        <w:t>koin tembaga</w:t>
      </w:r>
      <w:r>
        <w:rPr>
          <w:lang w:val="id_ID" w:bidi="id_ID"/>
        </w:rPr>
        <w:t>. Koin-koin ini sangat kecil, terbuat dari tembaga, dan mungkin jumlah uang terkecil.</w:t>
      </w:r>
    </w:p>
    <w:p>
      <w:pPr/>
      <w:r>
        <w:rPr>
          <w:lang w:val="id_ID" w:bidi="id_ID"/>
        </w:rPr>
      </w:r>
      <w:r>
        <w:rPr>
          <w:lang w:val="id_ID" w:bidi="id_ID"/>
        </w:rPr>
        <w:t>Berhenti di sini dan lihatlah bersama-sama gambar sebuah koin tembaga. Hentikan sejenak audio ini di sini.</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12:38–44</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07">
        <w:r>
          <w:rPr>
            <w:lang w:val="id_ID" w:bidi="id_ID"/>
          </w:rPr>
          <w:rPr>
            <w:color w:val="0000EE"/>
            <w:u w:val="single"/>
          </w:rPr>
          <w:t>Dengar dan Renungkan</w:t>
        </w:r>
      </w:hyperlink>
      <w:r>
        <w:rPr>
          <w:lang w:val="id_ID" w:bidi="id_ID"/>
        </w:rPr>
        <w:t xml:space="preserve"> (675 KB)</w:t>
      </w:r>
      <w:r>
        <w:rPr>
          <w:lang w:val="id_ID" w:bidi="id_ID"/>
        </w:rPr>
      </w:r>
    </w:p>
    <w:p>
      <w:pPr>
        <w:pStyle w:val="ListBullet"/>
        <w:spacing w:line="240" w:lineRule="auto"/>
        <w:ind w:left="720"/>
      </w:pPr>
      <w:r>
        <w:rPr>
          <w:lang w:val="id_ID" w:bidi="id_ID"/>
        </w:rPr>
      </w:r>
      <w:hyperlink r:id="rId408">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409">
        <w:r>
          <w:rPr>
            <w:lang w:val="id_ID" w:bidi="id_ID"/>
          </w:rPr>
          <w:rPr>
            <w:color w:val="0000EE"/>
            <w:u w:val="single"/>
          </w:rPr>
          <w:t>Menjelaskan Adegan</w:t>
        </w:r>
      </w:hyperlink>
      <w:r>
        <w:rPr>
          <w:lang w:val="id_ID" w:bidi="id_ID"/>
        </w:rPr>
        <w:t xml:space="preserve"> (2.1 MB)</w:t>
      </w:r>
      <w:r>
        <w:rPr>
          <w:lang w:val="id_ID" w:bidi="id_ID"/>
        </w:rPr>
      </w:r>
    </w:p>
    <w:p>
      <w:pPr>
        <w:pStyle w:val="ListBullet"/>
        <w:spacing w:line="240" w:lineRule="auto"/>
        <w:ind w:left="720"/>
      </w:pPr>
      <w:r>
        <w:rPr>
          <w:lang w:val="id_ID" w:bidi="id_ID"/>
        </w:rPr>
      </w:r>
      <w:hyperlink r:id="rId410">
        <w:r>
          <w:rPr>
            <w:lang w:val="id_ID" w:bidi="id_ID"/>
          </w:rPr>
          <w:rPr>
            <w:color w:val="0000EE"/>
            <w:u w:val="single"/>
          </w:rPr>
          <w:t>Memperagakan Bacaan</w:t>
        </w:r>
      </w:hyperlink>
      <w:r>
        <w:rPr>
          <w:lang w:val="id_ID" w:bidi="id_ID"/>
        </w:rPr>
        <w:t xml:space="preserve"> (3.2 MB)</w:t>
      </w:r>
      <w:r>
        <w:rPr>
          <w:lang w:val="id_ID" w:bidi="id_ID"/>
        </w:rPr>
      </w:r>
    </w:p>
    <w:p>
      <w:pPr>
        <w:pStyle w:val="ListBullet"/>
        <w:spacing w:line="240" w:lineRule="auto"/>
        <w:ind w:left="720"/>
      </w:pPr>
      <w:r>
        <w:rPr>
          <w:lang w:val="id_ID" w:bidi="id_ID"/>
        </w:rPr>
      </w:r>
      <w:hyperlink r:id="rId411">
        <w:r>
          <w:rPr>
            <w:lang w:val="id_ID" w:bidi="id_ID"/>
          </w:rPr>
          <w:rPr>
            <w:color w:val="0000EE"/>
            <w:u w:val="single"/>
          </w:rPr>
          <w:t>Melengkapi yang Kurang</w:t>
        </w:r>
      </w:hyperlink>
      <w:r>
        <w:rPr>
          <w:lang w:val="id_ID" w:bidi="id_ID"/>
        </w:rPr>
        <w:t xml:space="preserve"> (2.3 MB)</w:t>
      </w:r>
      <w:r>
        <w:rPr>
          <w:lang w:val="id_ID" w:bidi="id_ID"/>
        </w:rPr>
      </w:r>
    </w:p>
    <w:p>
      <w:pPr>
        <w:pStyle w:val="ListBullet"/>
        <w:spacing w:line="240" w:lineRule="auto"/>
        <w:ind w:left="720"/>
      </w:pPr>
      <w:r>
        <w:rPr>
          <w:lang w:val="id_ID" w:bidi="id_ID"/>
        </w:rPr>
      </w:r>
      <w:hyperlink r:id="rId412">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13:1–8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13:1–8 dan renungkan di dalam hati Anda.</w:t>
      </w:r>
    </w:p>
    <w:p>
      <w:pPr/>
      <w:r>
        <w:rPr>
          <w:lang w:val="id_ID" w:bidi="id_ID"/>
        </w:rPr>
      </w:r>
      <w:r>
        <w:rPr>
          <w:lang w:val="id_ID" w:bidi="id_ID"/>
        </w:rPr>
        <w:t>Dengarkan versi audio Markus 13:1–8 sebanyak tiga kali, dalam tiga terjemahan yang berbeda, jika memungkinkan. Kemudian, secara berkelompok, bahaslah pertanyaan-pertanyaan berikut:</w:t>
      </w:r>
    </w:p>
    <w:p>
      <w:pPr>
        <w:pStyle w:val="ListNumber"/>
        <w:numPr>
          <w:ilvl w:val="0"/>
          <w:numId w:val="63"/>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orang yang Anda kenal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13:1–8 dalam terjemahan yang paling mudah dipahami.</w:t>
      </w:r>
    </w:p>
    <w:p>
      <w:pPr/>
      <w:r>
        <w:rPr>
          <w:lang w:val="id_ID" w:bidi="id_ID"/>
        </w:rPr>
      </w:r>
      <w:r>
        <w:rPr>
          <w:lang w:val="id_ID" w:bidi="id_ID"/>
        </w:rPr>
        <w:t>Dalam perikop ini Yesus mulai mengajar orang-orang tentang masa depan. Yesus menggunakan kalimat narasi untuk menjelaskan kepada banyak orang.</w:t>
      </w:r>
    </w:p>
    <w:p>
      <w:pPr/>
      <w:r>
        <w:rPr>
          <w:lang w:val="id_ID" w:bidi="id_ID"/>
        </w:rPr>
      </w:r>
      <w:r>
        <w:rPr>
          <w:lang w:val="id_ID" w:bidi="id_ID"/>
        </w:rPr>
        <w:t>Kisah ini terjadi setelah Yesus melihat janda itu memasukkan dua koin kecil ke dalam kotak persembahan. Yesus dan para murid-Nya meninggalkan pelataran Bait Suci. Menurut perikop sebelumnya, semua murid bersama Yesus di Bait Suci. Ketika mereka pergi, salah satu murid-Nya mengungkapkan kekaguman atas ukuran dan kemegahan Bait Suci. Murid ini mungkin berbicara tentang dinding yang dibangun dari batu-batu putih yang sangat besar. Setiap batu di dinding mungkin memiliki panjang sekitar 12 meter, tinggi 4 meter, dan ketebalan 6 meter. Meskipun Bait Suci itu masih dalam proses pembangunan, orang-orang di negeri-negeri lain telah mendengar tentang ukuran dan keindahan Bait Suci.</w:t>
      </w:r>
    </w:p>
    <w:p>
      <w:pPr/>
      <w:r>
        <w:rPr>
          <w:lang w:val="id_ID" w:bidi="id_ID"/>
        </w:rPr>
      </w:r>
      <w:r>
        <w:rPr>
          <w:lang w:val="id_ID" w:bidi="id_ID"/>
        </w:rPr>
        <w:t>Berhenti di sini dan tunjukkan sebuah foto Bait Suci pada zaman Yesus. Lihatlah gambar beberapa batu yang kira-kira berukuran sama untuk mendapatkan gambaran seberapa besar batu-batu di Bait Suci. Hentikan sejenak audio ini di sini.</w:t>
      </w:r>
    </w:p>
    <w:p>
      <w:pPr/>
      <w:r>
        <w:rPr>
          <w:lang w:val="id_ID" w:bidi="id_ID"/>
        </w:rPr>
      </w:r>
      <w:r>
        <w:rPr>
          <w:lang w:val="id_ID" w:bidi="id_ID"/>
        </w:rPr>
        <w:t>Murid itu menyebut Yesus, "Guru." Menyebut Yesus "Guru" adalah cara menunjukkan rasa hormat. Murid itu mengakui bahwa Yesus memiliki otoritas untuk mengajarkan banyak hal tentang Allah. Yesus merespons dengan cara yang mengejutkan. Yesus memulai dengan mengajukan pertanyaan yang tidak memerlukan jawaban. Beberapa penerjemah menerjemahkan ini sebagai pernyataan positif dan berkata, "Lihatlah bangunan megah ini." Yesus mengatakan, "Bangunan-bangunan ini akan hancur sepenuhnya. Tidak akan ada batu yang dibiarkan masih bertumpuk." Yesus menggunakan penekanan dalam bahasa-Nya untuk menunjukkan bahwa bangunan Bait Suci akan hancur total. Pertimbangkan ukuran dan berat batu-batu ini. Mengatakan bahwa tidak ada satu batu pun yang akan dibiarkan di atas batu yang lain menunjukkan kehancuran total dan dahsyat.</w:t>
      </w:r>
    </w:p>
    <w:p>
      <w:pPr/>
      <w:r>
        <w:rPr>
          <w:lang w:val="id_ID" w:bidi="id_ID"/>
        </w:rPr>
      </w:r>
      <w:r>
        <w:rPr>
          <w:lang w:val="id_ID" w:bidi="id_ID"/>
        </w:rPr>
        <w:t>Berhenti di sini dan diskusikan dengan tim penerjemah Anda: Ceritakan kisah di mana ada bangunan penting yang hancur. Bisa karena bencana alam atau karena perang. Perhatikan bagaimana pencerita menggambarkan kehancuran yang akan datang. Kata-kata apa yang digunakan si pencerita untuk menunjukkan bahwa kehancuran itu total? Hentikan sejenak audio ini di sini.</w:t>
      </w:r>
    </w:p>
    <w:p>
      <w:pPr/>
      <w:r>
        <w:rPr>
          <w:lang w:val="id_ID" w:bidi="id_ID"/>
        </w:rPr>
      </w:r>
      <w:r>
        <w:rPr>
          <w:lang w:val="id_ID" w:bidi="id_ID"/>
        </w:rPr>
        <w:t>Sebelumnya dalam Markus, Yesus mengajar tentang penghakiman Israel. Yesus berbicara tentang pohon ara yang mengering. Yesus berbicara tentang pemilik kebun anggur yang membunuh para penyewa jahat dan memberikan kebun anggur kepada orang lain. Ini semua berbicara tentang penghakiman Israel. Yesus ingin para murid-Nya memahami bahwa kehancuran Bait Suci merupakan akibat dari pemberontakan umat Israel.</w:t>
      </w:r>
    </w:p>
    <w:p>
      <w:pPr/>
      <w:r>
        <w:rPr>
          <w:lang w:val="id_ID" w:bidi="id_ID"/>
        </w:rPr>
      </w:r>
      <w:r>
        <w:rPr>
          <w:lang w:val="id_ID" w:bidi="id_ID"/>
        </w:rPr>
        <w:t>Yesus dan para murid-Nya berjalan dari Bait Suci turun ke lembah. Yesus dan para murid-Nya melintasi lembah ke bukit berikutnya, Bukit Zaitun. Bukit Zaitun dinamai demikian karena pohon-pohon zaitun yang tumbuh di sana.</w:t>
      </w:r>
    </w:p>
    <w:p>
      <w:pPr/>
      <w:r>
        <w:rPr>
          <w:lang w:val="id_ID" w:bidi="id_ID"/>
        </w:rPr>
      </w:r>
      <w:r>
        <w:rPr>
          <w:lang w:val="id_ID" w:bidi="id_ID"/>
        </w:rPr>
        <w:t>Berhenti di sini dan tunjukkan kepada tim penerjemah sebuah foto Bait Suci serta lembah di antara Bait Suci di Yerusalem dan Bukit Zaitun. Tunjukkan foto Bait Suci yang diambil dari sisi Bukit Zaitun sehingga para penerjemah dapat melihat bahwa Yesus dan para murid akan dapat melihat Bait Suci. Tunjukkan gambar pohon-pohon zaitun dengan buah zaitun yang tumbuh di pohon itu. Hentikan sejenak audio ini di sini.</w:t>
      </w:r>
    </w:p>
    <w:p>
      <w:pPr/>
      <w:r>
        <w:rPr>
          <w:lang w:val="id_ID" w:bidi="id_ID"/>
        </w:rPr>
      </w:r>
      <w:r>
        <w:rPr>
          <w:lang w:val="id_ID" w:bidi="id_ID"/>
        </w:rPr>
        <w:t>Tempat di mana Yesus dan para murid duduk dekat dengan tempat Yesus dan para murid-Nya tinggal setiap malam. Yesus dan para murid duduk di sisi bukit yang menghadap lembah di seberang Bait Suci. Bait Suci akan terlihat bagi mereka sepanjang waktu ketika mereka sedang berjalan dari Yerusalem ke Bukit Zaitun. Yesus berbicara dengan beberapa murid-Nya tersendiri. Empat murid pertama—Petrus, Yakobus, Yohanes, dan Andreas—datang kepada Yesus secara pribadi atau tanpa didengar oleh murid yang lain, lalu mengajukan dua pertanyaan kepada Yesus tentang apa yang dikatakan Yesus. Kedua pertanyaan ini memiliki makna yang sama: "Katakanlah, kapan hal itu akan terjadi?" dan "Tanda apa yang akan menunjukkan kepada kita bahwa hal-hal ini akan segera terjadi?" Para murid menyadari bahwa kehancuran Bait Suci bukan satu-satunya hal buruk yang terjadi. Akan ada masalah lain yang terjadi di dunia pada saat yang sama.</w:t>
      </w:r>
    </w:p>
    <w:p>
      <w:pPr/>
      <w:r>
        <w:rPr>
          <w:lang w:val="id_ID" w:bidi="id_ID"/>
        </w:rPr>
      </w:r>
      <w:r>
        <w:rPr>
          <w:lang w:val="id_ID" w:bidi="id_ID"/>
        </w:rPr>
        <w:t>Para murid bertanya tanda apa yang akan ditunjukkan kepada mereka bahwa ini akan segera terjadi. Sebuah tanda adalah tindakan khusus Allah atau suatu hal luar biasa yang terjadi. Tanda atau peristiwa khusus ini akan menunjukkan bahwa sesuatu akan terjadi atau segera terjadi. Tanda itu akan menjadi peringatan untuk bersiap-siap atau mempersiapkan diri untuk menghadapi peristiwa yang akan datang. Misalnya, ketika Anda melihat kilat, Anda tahu bahwa suara guntur pasti menyusul setelahnya. Para murid ingin tahu tanda apa yang perlu diharapkan, yang akan menunjukkan bahwa hal-hal yang disebutkan Yesus akan segera terjadi.</w:t>
      </w:r>
    </w:p>
    <w:p>
      <w:pPr/>
      <w:r>
        <w:rPr>
          <w:lang w:val="id_ID" w:bidi="id_ID"/>
        </w:rPr>
      </w:r>
      <w:r>
        <w:rPr>
          <w:lang w:val="id_ID" w:bidi="id_ID"/>
        </w:rPr>
        <w:t>Yesus mempersiapkan para murid-Nya bukan hanya untuk kehancuran Bait Suci, tetapi juga untuk akhir dari segala sesuatu. Yesus memulai pengajaran panjang-Nya dengan mengulangi suatu kalimat yang akan sering diulangi-Nya dalam bagian ini: "Waspadalah!" atau "Perhatikan!" atau "Berjaga-jagalah!" Yesus tidak ingin para murid-Nya ditipu atau diperdaya untuk memercayai sesuatu yang tidak benar.</w:t>
      </w:r>
    </w:p>
    <w:p>
      <w:pPr/>
      <w:r>
        <w:rPr>
          <w:lang w:val="id_ID" w:bidi="id_ID"/>
        </w:rPr>
      </w:r>
      <w:r>
        <w:rPr>
          <w:lang w:val="id_ID" w:bidi="id_ID"/>
        </w:rPr>
        <w:t>Berhenti di sini dan diskusikan dengan tim penerjemah Anda: Ceritakan kisah di mana karakter utama memperingatkan beberapa orang tentang bahaya yang akan datang. Bahaya itu seperti badai atau konflik semacam perang. Apa kata atau frasa khusus yang digunakan oleh pencerita untuk membuat orang memperhatikan apa yang akan dikatakan berikutnya? Hentikan sejenak audio ini di sini.</w:t>
      </w:r>
    </w:p>
    <w:p>
      <w:pPr/>
      <w:r>
        <w:rPr>
          <w:lang w:val="id_ID" w:bidi="id_ID"/>
        </w:rPr>
      </w:r>
      <w:r>
        <w:rPr>
          <w:lang w:val="id_ID" w:bidi="id_ID"/>
        </w:rPr>
        <w:t>Yesus memperingatkan mereka bahwa banyak orang akan datang dalam "nama-</w:t>
      </w:r>
      <w:r>
        <w:rPr>
          <w:i/>
          <w:lang w:val="id_ID" w:bidi="id_ID"/>
        </w:rPr>
        <w:t>Nya</w:t>
      </w:r>
      <w:r>
        <w:rPr>
          <w:lang w:val="id_ID" w:bidi="id_ID"/>
        </w:rPr>
        <w:t>," yang berarti mereka akan berusaha mengakui gelar dan otoritas yang dimiliki Yesus. Mereka akan berusaha mengatakan bahwa mereka adalah "Dia," atau "sang Mesias." Dalam konteks ini, mengatakan, "Akulah Dia" artinya menyatakan, "Aku Mesias." Kata "Mesias" tidak ada dalam teks, tetapi Anda mungkin perlu memasukkannya di sini sehingga jelas bahwa orang akan datang mengatakan bahwa mereka adalah Juruselamat Israel, atau Mesias.</w:t>
      </w:r>
    </w:p>
    <w:p>
      <w:pPr/>
      <w:r>
        <w:rPr>
          <w:lang w:val="id_ID" w:bidi="id_ID"/>
        </w:rPr>
      </w:r>
      <w:r>
        <w:rPr>
          <w:lang w:val="id_ID" w:bidi="id_ID"/>
        </w:rPr>
        <w:t>Yesus juga mengingatkan para murid-Nya bahwa perang antara kelompok orang dan kerajaan akan terjadi, tetapi tidak berarti bahwa kiamat segera datang. Akan ada juga bencana alam seperti gempa bumi dan kelaparan, di mana orang-orang tidak akan memiliki cukup makanan. Yesus mengatakan bahwa masalah-masalah ini akan menjadi awal dari rasa sakit bersalin. Inilah cara Yesus untuk mengatakan bahwa peristiwa-peristiwa semacam ini hanya permulaan periode panjang perang dan kehancuran. Periode perang dan kesulitan di dunia ini seperti awal dari rasa sakit bersalin bagi seorang wanita, yang tidak berarti bahwa bayinya akan lahir segera. Akhir dunia tidak akan segera datang.</w:t>
      </w:r>
    </w:p>
    <w:p>
      <w:pPr/>
      <w:r>
        <w:rPr>
          <w:lang w:val="id_ID" w:bidi="id_ID"/>
        </w:rPr>
      </w:r>
      <w:r>
        <w:rPr>
          <w:lang w:val="id_ID" w:bidi="id_ID"/>
        </w:rPr>
        <w:t>Yesus menggunakan istilah "rasa sakit melahirkan" sebagai gambaran. Ketika seorang wanita siap melahirkan, rasa sakit biasanya dimulai perlahan dan dengan intensitas rendah. Kemudian selama beberapa jam, rasa sakit meningkat frekuensinya dan intensitasnya, sampai bayi itu lahir. Karena kebanyakan orang tahu tentang rasa sakit melahirkan, Yesus menggunakan gambaran kata ini sebagai contoh bagaimana bencana yang disebutkan Yesus akan mulai perlahan dan meningkat dalam frekuensi dan intensitas. Yesus mengatakan bahwa bencana dan perang pertama akan seperti rasa sakit melahirkan dengan intensitas rendah pada awal proses melahirkan.</w:t>
      </w:r>
    </w:p>
    <w:p>
      <w:pPr/>
      <w:r>
        <w:rPr>
          <w:lang w:val="id_ID" w:bidi="id_ID"/>
        </w:rPr>
      </w:r>
      <w:r>
        <w:rPr>
          <w:lang w:val="id_ID" w:bidi="id_ID"/>
        </w:rPr>
        <w:t>Berhenti di sini dan diskusikan bersama tim penerjemah: Apakah kebudayaan Anda menggunakan perbandingan khusus antara berbagai peristiwa dengan proses persalinan? Bagaimana dan kapan Anda berbicara tentang persalinan? Hentikan sejenak audio ini di sini.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13:1–8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Adegan pertama:</w:t>
      </w:r>
      <w:r>
        <w:rPr>
          <w:lang w:val="id_ID" w:bidi="id_ID"/>
        </w:rPr>
        <w:t xml:space="preserve"> Dalam adegan pertama Yesus dan para murid-Nya meninggalkan Bait Suci. Para murid kagum dengan ukuran dan keindahan bangunan-bangunan Bait Suci. Yesus mengatakan kepada mereka bahwa semua itu akan dihancurkan.</w:t>
      </w:r>
    </w:p>
    <w:p>
      <w:pPr/>
      <w:r>
        <w:rPr>
          <w:lang w:val="id_ID" w:bidi="id_ID"/>
        </w:rPr>
      </w:r>
      <w:r>
        <w:rPr>
          <w:b/>
          <w:lang w:val="id_ID" w:bidi="id_ID"/>
        </w:rPr>
        <w:t>Adegan kedua:</w:t>
      </w:r>
      <w:r>
        <w:rPr>
          <w:lang w:val="id_ID" w:bidi="id_ID"/>
        </w:rPr>
        <w:t xml:space="preserve"> Dalam adegan kedua, Yesus berbicara hanya dengan empat murid-Nya. Mereka sedang duduk di Bukit Zaitun yang berada di seberang lembah hingga Bait Suci di Yerusalem. Yesus menjelaskan kepada para murid-Nya apa yang akan terjadi di dunia sebelum akhir segala sesuatu.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sendirian dengan-Nya)</w:t>
      </w:r>
    </w:p>
    <w:p>
      <w:pPr>
        <w:pStyle w:val="ListBullet"/>
        <w:spacing w:line="240" w:lineRule="auto"/>
        <w:ind w:left="720"/>
      </w:pPr>
      <w:r>
        <w:rPr>
          <w:lang w:val="id_ID" w:bidi="id_ID"/>
        </w:rPr>
      </w:r>
      <w:r>
        <w:rPr>
          <w:lang w:val="id_ID" w:bidi="id_ID"/>
        </w:rPr>
        <w:t>Banyak yang akan datang dengan mengaku sebagai Mesias</w:t>
      </w:r>
    </w:p>
    <w:p>
      <w:pPr/>
      <w:r>
        <w:rPr>
          <w:lang w:val="id_ID" w:bidi="id_ID"/>
        </w:rPr>
      </w:r>
      <w:r>
        <w:rPr>
          <w:lang w:val="id_ID" w:bidi="id_ID"/>
        </w:rPr>
        <w:t>Secara berkelompok, perhatikan bagian-bagian dari latar belakang perikop ini: Sebelum mulai memerankan keseluruhan cerita, luangkan waktu untuk membayangkan bangunan Bait Suci.</w:t>
      </w:r>
    </w:p>
    <w:p>
      <w:pPr/>
      <w:r>
        <w:rPr>
          <w:lang w:val="id_ID" w:bidi="id_ID"/>
        </w:rPr>
      </w:r>
      <w:r>
        <w:rPr>
          <w:lang w:val="id_ID" w:bidi="id_ID"/>
        </w:rPr>
        <w:t>Berhenti di sini dan tunjukkan sebuah foto Bait Suci pada zaman Yesus. Lihatlah gambar beberapa batu yang kira-kira berukuran sama untuk mendapatkan gambaran seberapa besar batu-batu di Bait Suci. Hentikan sejenak audio ini di sini.</w:t>
      </w:r>
    </w:p>
    <w:p>
      <w:pPr/>
      <w:r>
        <w:rPr>
          <w:lang w:val="id_ID" w:bidi="id_ID"/>
        </w:rPr>
      </w:r>
      <w:r>
        <w:rPr>
          <w:lang w:val="id_ID" w:bidi="id_ID"/>
        </w:rPr>
        <w:t>Diskusikan dalam kelompok: Bagaimana budaya Anda membangun bangunan-bangunan penting? Bahan apa yang digunakan untuk konstruksi? Bagaimana Anda akan menggambarkan Bait Suci dan batu-batu, jika Anda tidak menggunakan batu dalam konstruksi Anda? Hentikan sejenak audio ini di sini.</w:t>
      </w:r>
    </w:p>
    <w:p>
      <w:pPr/>
      <w:r>
        <w:rPr>
          <w:lang w:val="id_ID" w:bidi="id_ID"/>
        </w:rPr>
      </w:r>
      <w:r>
        <w:rPr>
          <w:lang w:val="id_ID" w:bidi="id_ID"/>
        </w:rPr>
        <w:t>Dalam adegan pertama, Yesus dan para murid-Nya meninggalkan Bait Suci untuk kembali ke rumah teman-teman mereka di Betania, di luar Yerusalem. Mereka akan meninggalkan Yerusalem, berjalan turun ke lembah, berjalan melintasi lembah, dan berjalan naik ke Bukit Zaitun. Ketika mereka meninggalkan Bait Suci, di tengah perjalanan, salah satu murid berbicara kepada Yesus. Murid itu berkata, "Guru" dan kemudian berbicara tentang bangunan-bangunan Bait Suci yang indah. Ketika mereka terus berjalan, Yesus berkata, "Ya, lihatlah bangunan itu. Semuanya akan benar-benar dihancurkan."</w:t>
      </w:r>
    </w:p>
    <w:p>
      <w:pPr/>
      <w:r>
        <w:rPr>
          <w:lang w:val="id_ID" w:bidi="id_ID"/>
        </w:rPr>
      </w:r>
      <w:r>
        <w:rPr>
          <w:lang w:val="id_ID" w:bidi="id_ID"/>
        </w:rPr>
        <w:t>Dalam adegan kedua, Yesus dan para murid telah tiba di Bukit Zaitun dan duduk. Dari posisi duduk mereka, mereka bisa melihat Bait Suci. Empat murid Yesus berbicara kepada-Nya secara pribadi yang berarti bahwa orang lain tidak dapat mendengar apa yang mereka katakan. Yang lain mungkin berada di sana, tetapi duduk sedikit jauh.</w:t>
      </w:r>
    </w:p>
    <w:p>
      <w:pPr/>
      <w:r>
        <w:rPr>
          <w:lang w:val="id_ID" w:bidi="id_ID"/>
        </w:rPr>
      </w:r>
      <w:r>
        <w:rPr>
          <w:lang w:val="id_ID" w:bidi="id_ID"/>
        </w:rPr>
        <w:t>Berhenti di sini dan tunjukkan kepada tim sebuah foto Bukit Zaitun yang menghadap lembah serta Bait Suci. Hentikan sejenak audio ini di sini.</w:t>
      </w:r>
    </w:p>
    <w:p>
      <w:pPr/>
      <w:r>
        <w:rPr>
          <w:lang w:val="id_ID" w:bidi="id_ID"/>
        </w:rPr>
      </w:r>
      <w:r>
        <w:rPr>
          <w:lang w:val="id_ID" w:bidi="id_ID"/>
        </w:rPr>
        <w:t>Empat murid mengajukan dua pertanyaan dengan makna yang sama. Pertanyaan-pertanyaan ini merujuk kembali ke pernyataan yang baru saja dibuat Yesus tentang kehancuran bangunan-bangunan Bait Suci yang akan datang. Para murid bertanya, "Kapan ini akan terjadi?" dan "Tanda apakah yang akan menunjukkan kepada kita hal-hal ini akan terjadi?" Para murid meminta suatu tanda atau peringatan bahwa kehancuran akan datang.</w:t>
      </w:r>
    </w:p>
    <w:p>
      <w:pPr/>
      <w:r>
        <w:rPr>
          <w:lang w:val="id_ID" w:bidi="id_ID"/>
        </w:rPr>
      </w:r>
      <w:r>
        <w:rPr>
          <w:lang w:val="id_ID" w:bidi="id_ID"/>
        </w:rPr>
        <w:t>Yesus mulai menjelaskan. Yesus memperingatkan mereka dengan penekanan. Yesus mengatakan peringatan yang berarti, "Waspadalah!" "Perhatikan!" atau "Berjaga-jagalah!" Yesus kemudian membuat daftar beberapa hal yang akan terjadi. Yesus berbicara tentang perang dan kabar tentang perang. Yesus berbicara tentang gempa bumi dan kelaparan. Yesus mengatakan bahwa peristiwa-peristiwa ini akan dimulai perlahan dan secara bertahap menjadi lebih sering dan lebih parah. Yesus mengatakan bahwa peristiwa-peristiwa ini tidak berarti bahwa akhir akan datang dengan cepat. Peristiwa-peristiwa ini menandakan bahwa akan ada lebih banyak lagi yang akan datang.</w:t>
      </w:r>
    </w:p>
    <w:p>
      <w:pPr/>
      <w:r>
        <w:rPr>
          <w:lang w:val="id_ID" w:bidi="id_ID"/>
        </w:rPr>
      </w:r>
      <w:r>
        <w:rPr>
          <w:lang w:val="id_ID" w:bidi="id_ID"/>
        </w:rPr>
        <w:t>Yesus kemudian mengumpamakan bencana ini seperti rasa sakit melahirkan. Yesus menggunakan ini sebagai gambaran. Ketika seorang wanita mulai mengalami rasa sakit bersalin, masih masih panjang jeda waktunya sebelum sang bayi lahir. Rasa sakit biasanya dimulai perlahan dan memiliki intensitas rendah. Tetapi ketika proses kelahiran berlanjut, rasa sakit melahirkan meningkat frekuensi dan intensitasnya sampai bayi lahir. Demikian juga, akan ada banyak masalah sebelum tiba kesudahan dari segala sesuatu.</w:t>
      </w:r>
    </w:p>
    <w:p>
      <w:pPr/>
      <w:r>
        <w:rPr>
          <w:lang w:val="id_ID" w:bidi="id_ID"/>
        </w:rPr>
      </w:r>
      <w:r>
        <w:rPr>
          <w:lang w:val="id_ID" w:bidi="id_ID"/>
        </w:rPr>
        <w:t xml:space="preserve">Sekarang, kelompok harus membuat papan cerita, menggambar,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13:1–8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sendirian dengan-Nya)</w:t>
      </w:r>
    </w:p>
    <w:p>
      <w:pPr>
        <w:pStyle w:val="ListBullet"/>
        <w:spacing w:line="240" w:lineRule="auto"/>
        <w:ind w:left="720"/>
      </w:pPr>
      <w:r>
        <w:rPr>
          <w:lang w:val="id_ID" w:bidi="id_ID"/>
        </w:rPr>
      </w:r>
      <w:r>
        <w:rPr>
          <w:lang w:val="id_ID" w:bidi="id_ID"/>
        </w:rPr>
        <w:t>Banyak orang yang datang mengaku sebagai Mesias</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 xml:space="preserve">Dalam adegan pertama, Yesus dan para murid meninggalkan Bait Suci di Yerusalem. Mereka baru saja melihat seorang janda memasukkan dua koin ke dalam kotak persembahan. Salah satu murid mengatakan, "Guru, lihatlah bangunan-bangunan megah ini! Lihatlah batu-batu besar pada dindingnya!" Yesus menjawab, "Ya, kamu lihat bangunan-bangunan megah ini? Tidak akan ada satu batu pun yang dibiarkan terletak di atas batu yang lain. Setiap batu akan diruntuhkan." </w:t>
      </w:r>
    </w:p>
    <w:p>
      <w:pPr/>
      <w:r>
        <w:rPr>
          <w:lang w:val="id_ID" w:bidi="id_ID"/>
        </w:rPr>
      </w:r>
      <w:r>
        <w:rPr>
          <w:lang w:val="id_ID" w:bidi="id_ID"/>
        </w:rPr>
        <w:t>Hentikan adegannya: Tanyakan kepada para murid, "Bagaimana perasaan Anda ketika Anda mendengar Yesus mengatakan hal-hal ini?" Anda mungkin mendengar hal-hal seperti, "Saya bingung. Bagaimana mungkin batu-batu seperti itu dapat digeser?" Atau, "Saya sedih berpikir tentang kehilangan Bait Suci," "Apa maksud Yesus? Semua orang menyukai Bait Suci yang indah ini. Kita tidak sedang berperang dengan siapa pun." Atau, "Saya takut ketika saya mendengar Yesus berbicara seperti ini." Tanyakan kepada yang memerankan Yesus, "Bagaimana perasaan Anda?" Anda mungkin mendengar, "Saya merasa sedih ketika memikirkan tentang apa yang saya tahu akan terjadi kelak. Itu akan terjadi dan orang-orang masih tidak mengerti." Lanjutkan peragaannya.</w:t>
      </w:r>
    </w:p>
    <w:p>
      <w:pPr/>
      <w:r>
        <w:rPr>
          <w:lang w:val="id_ID" w:bidi="id_ID"/>
        </w:rPr>
      </w:r>
      <w:r>
        <w:rPr>
          <w:lang w:val="id_ID" w:bidi="id_ID"/>
        </w:rPr>
        <w:t>Kelompok harus memerankan Yesus dan para murid-Nya berjalan dari Yerusalem, melewati lembah, dan sampai ke sisi Bukit Zaitun. Mereka duduk di sisi gunung di mana mereka dapat melihat Bait Suci. Keempat murid, yaitu Petrus, Yakobus, Yohanes, dan Andreas, menarik Yesus secara tersendiri dan bertanya, "Beritahukanlah, kapan hal ini akan terjadi? Tanda apakah yang akan menunjukkan kepada kita bahwa hal-hal ini akan segera terjadi?"</w:t>
      </w:r>
    </w:p>
    <w:p>
      <w:pPr/>
      <w:r>
        <w:rPr>
          <w:lang w:val="id_ID" w:bidi="id_ID"/>
        </w:rPr>
      </w:r>
      <w:r>
        <w:rPr>
          <w:lang w:val="id_ID" w:bidi="id_ID"/>
        </w:rPr>
        <w:t>Hentikan adegannya: Tanyakan kepada keempat orang ini, "Bagaimana perasaan Anda sekarang?" Anda mungkin mendengar, "Saya cemas. Saya sangat gelisah. Saya ingin tahu kapan ini akan terjadi sehingga saya dapat mempersiapkan diri untuk itu." Atau, "Mendengar hal-hal seperti ini membuat saya takut. Bagaimana mungkin pasukan tentara dapat memindahkan batu-batu seperti itu? Batu-batu itu sangat besar dan berat." Atau, "Saya tahu Allah kadang-kadang memberikan tanda-tanda. Saya ingin memahami tanda itu ketika saya melihatnya." Lanjutkan peragaannya.</w:t>
      </w:r>
    </w:p>
    <w:p>
      <w:pPr/>
      <w:r>
        <w:rPr>
          <w:lang w:val="id_ID" w:bidi="id_ID"/>
        </w:rPr>
      </w:r>
      <w:r>
        <w:rPr>
          <w:lang w:val="id_ID" w:bidi="id_ID"/>
        </w:rPr>
        <w:t xml:space="preserve">Yesus menjawab, "Waspadalah! Banyak orang akan datang dan mengatakan 'Akulah Mesias.' Orang-orang itu akan menipu banyak orang agar percaya pada kebohongan. Kalian akan mendengar peperangan dan ancaman perang, tetapi jangan panik. Kesudahannya belum segera tiba. Bangsa akan berperang melawan bangsa. Kerajaan akan melawan kerajaan. Akan ada gempa bumi. Akan ada kelaparan sehingga banyak orang tidak memperoleh makanan yang cukup. Ini hanya permulaan kehancuran, ibarat seperti awal dari rasa sakit bersalin. Akan terjadi lebih banyak lagi." </w:t>
      </w:r>
    </w:p>
    <w:p>
      <w:pPr/>
      <w:r>
        <w:rPr>
          <w:lang w:val="id_ID" w:bidi="id_ID"/>
        </w:rPr>
      </w:r>
      <w:r>
        <w:rPr>
          <w:lang w:val="id_ID" w:bidi="id_ID"/>
        </w:rPr>
        <w:t>Hentikan adegannya: Tanyakan kepada keempat murid, "Bagaimana perasaan Anda?" Anda mungkin mendengar hal-hal seperti, "Saya takut," atau "Saya sedih," atau "Saya tidak sabar sampai kesudahan itu datang." Atau, "Ini terdengar mengerikan. Rasanya saya tidak suka memikirkannya." Atau, "Saya senang Yesus mengatakan kepada kita sehingga kita tidak akan terjerat oleh Mesias palsu. Saya ingin tetap setia kepada Allah." Tanyakan kepada pemeran Yesus, "Bagaimana perasaan Anda?" Anda mungkin mendengar, "Saya tahu mereka tidak mengerti. Semuanya damai sekarang dan mereka masih belum mengerti apa yang akan dilakukan Mesias. Saya akan terus mengajar mereka sehingga mereka akan mengingat ajaran ini ketika mereka mengerti di masa depan." Lanjutkan peragaannya.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13:1–8 dalam terjemahan yang paling mudah dipahami.</w:t>
      </w:r>
    </w:p>
    <w:p>
      <w:pPr/>
      <w:r>
        <w:rPr>
          <w:lang w:val="id_ID" w:bidi="id_ID"/>
        </w:rPr>
      </w:r>
      <w:r>
        <w:rPr>
          <w:lang w:val="id_ID" w:bidi="id_ID"/>
        </w:rPr>
        <w:t xml:space="preserve">Yesus dan para </w:t>
      </w:r>
      <w:r>
        <w:rPr>
          <w:b/>
          <w:lang w:val="id_ID" w:bidi="id_ID"/>
        </w:rPr>
        <w:t>murid-Nya</w:t>
      </w:r>
      <w:r>
        <w:rPr>
          <w:lang w:val="id_ID" w:bidi="id_ID"/>
        </w:rPr>
        <w:t xml:space="preserve"> meninggalkan </w:t>
      </w:r>
      <w:r>
        <w:rPr>
          <w:b/>
          <w:lang w:val="id_ID" w:bidi="id_ID"/>
        </w:rPr>
        <w:t>pelataran bait suci</w:t>
      </w:r>
      <w:r>
        <w:rPr>
          <w:lang w:val="id_ID" w:bidi="id_ID"/>
        </w:rPr>
        <w:t xml:space="preserve">. Gunakan kata yang sama untuk </w:t>
      </w:r>
      <w:hyperlink r:id="rId116">
        <w:r>
          <w:rPr>
            <w:lang w:val="id_ID" w:bidi="id_ID"/>
          </w:rPr>
          <w:rPr>
            <w:color w:val="0000EE"/>
            <w:u w:val="single"/>
          </w:rPr>
          <w:t>bait suci</w:t>
        </w:r>
      </w:hyperlink>
      <w:r>
        <w:rPr>
          <w:lang w:val="id_ID" w:bidi="id_ID"/>
        </w:rPr>
        <w:t xml:space="preserve"> dan </w:t>
      </w:r>
      <w:hyperlink r:id="rId100">
        <w:r>
          <w:rPr>
            <w:lang w:val="id_ID" w:bidi="id_ID"/>
          </w:rPr>
          <w:rPr>
            <w:color w:val="0000EE"/>
            <w:u w:val="single"/>
          </w:rPr>
          <w:t>murid</w:t>
        </w:r>
      </w:hyperlink>
      <w:r>
        <w:rPr>
          <w:lang w:val="id_ID" w:bidi="id_ID"/>
        </w:rPr>
        <w:t xml:space="preserve"> yang telah Anda gunakan, dan ingatlah bahwa kata-kata ini berada di Daftar Kata Utama.</w:t>
      </w:r>
    </w:p>
    <w:p>
      <w:pPr/>
      <w:r>
        <w:rPr>
          <w:lang w:val="id_ID" w:bidi="id_ID"/>
        </w:rPr>
      </w:r>
      <w:r>
        <w:rPr>
          <w:lang w:val="id_ID" w:bidi="id_ID"/>
        </w:rPr>
        <w:t xml:space="preserve">Para murid menyebut Yesus </w:t>
      </w:r>
      <w:r>
        <w:rPr>
          <w:b/>
          <w:lang w:val="id_ID" w:bidi="id_ID"/>
        </w:rPr>
        <w:t>Guru</w:t>
      </w:r>
      <w:r>
        <w:rPr>
          <w:lang w:val="id_ID" w:bidi="id_ID"/>
        </w:rPr>
        <w:t xml:space="preserve">. Gunakan kata yang sama untuk </w:t>
      </w:r>
      <w:hyperlink r:id="rId174">
        <w:r>
          <w:rPr>
            <w:lang w:val="id_ID" w:bidi="id_ID"/>
          </w:rPr>
          <w:rPr>
            <w:color w:val="0000EE"/>
            <w:u w:val="single"/>
          </w:rPr>
          <w:t>Guru</w:t>
        </w:r>
      </w:hyperlink>
      <w:r>
        <w:rPr>
          <w:lang w:val="id_ID" w:bidi="id_ID"/>
        </w:rPr>
        <w:t xml:space="preserve"> yang telah Anda gunakan dalam bagian Markus sebelumnya, dan ingatlah bahwa kata ini bisa ditemukan dalam glosarium.</w:t>
      </w:r>
    </w:p>
    <w:p>
      <w:pPr/>
      <w:r>
        <w:rPr>
          <w:lang w:val="id_ID" w:bidi="id_ID"/>
        </w:rPr>
      </w:r>
      <w:r>
        <w:rPr>
          <w:lang w:val="id_ID" w:bidi="id_ID"/>
        </w:rPr>
        <w:t>Yesus menjawab murid itu dengan mengajukan pertanyaan yang tidak memerlukan jawaban. Anda dapat mengubah pertanyaan ini menjadi pernyataan positif jika diperlukan dalam bahasa Anda. Yesus berkata, "Lihatlah bangunan ini."</w:t>
      </w:r>
    </w:p>
    <w:p>
      <w:pPr/>
      <w:r>
        <w:rPr>
          <w:lang w:val="id_ID" w:bidi="id_ID"/>
        </w:rPr>
      </w:r>
      <w:r>
        <w:rPr>
          <w:lang w:val="id_ID" w:bidi="id_ID"/>
        </w:rPr>
        <w:t xml:space="preserve">Yesus dan para murid-Nya berjalan melewati lembah di antara gunung tempat Bait Suci berada dan </w:t>
      </w:r>
      <w:r>
        <w:rPr>
          <w:b/>
          <w:lang w:val="id_ID" w:bidi="id_ID"/>
        </w:rPr>
        <w:t>Bukit Zaitun</w:t>
      </w:r>
      <w:r>
        <w:rPr>
          <w:lang w:val="id_ID" w:bidi="id_ID"/>
        </w:rPr>
        <w:t>. Bukit Zaitun berada di sebelah timur Yerusalem dan menghadap kota Yerusalem. Bukit Zaitun dinamai demikian karena pohon-pohon zaitun yang tumbuh di bukit ini.</w:t>
      </w:r>
    </w:p>
    <w:p>
      <w:pPr/>
      <w:r>
        <w:rPr>
          <w:lang w:val="id_ID" w:bidi="id_ID"/>
        </w:rPr>
      </w:r>
      <w:r>
        <w:rPr>
          <w:lang w:val="id_ID" w:bidi="id_ID"/>
        </w:rPr>
        <w:t xml:space="preserve">Para murid Yesus meminta kepada-Nya sebuah </w:t>
      </w:r>
      <w:r>
        <w:rPr>
          <w:b/>
          <w:lang w:val="id_ID" w:bidi="id_ID"/>
        </w:rPr>
        <w:t>tanda</w:t>
      </w:r>
      <w:r>
        <w:rPr>
          <w:lang w:val="id_ID" w:bidi="id_ID"/>
        </w:rPr>
        <w:t xml:space="preserve"> bahwa kehancuran Bait Suci akan segera terjadi. Tanda adalah satu petunjuk atau indikasi bahwa sesuatu adalah benar atau akan terjadi. Sebuah tanda bisa menjadi suatu peringatan. Gunakan kata yang sama untuk tanda yang telah Anda gunakan sebelumnya, dan ingatlah bahwa </w:t>
      </w:r>
      <w:hyperlink r:id="rId413">
        <w:r>
          <w:rPr>
            <w:lang w:val="id_ID" w:bidi="id_ID"/>
          </w:rPr>
          <w:rPr>
            <w:color w:val="0000EE"/>
            <w:u w:val="single"/>
          </w:rPr>
          <w:t>tanda</w:t>
        </w:r>
      </w:hyperlink>
      <w:r>
        <w:rPr>
          <w:lang w:val="id_ID" w:bidi="id_ID"/>
        </w:rPr>
        <w:t xml:space="preserve"> terdapat dalam Daftar Kata Utama.</w:t>
      </w:r>
    </w:p>
    <w:p>
      <w:pPr/>
      <w:r>
        <w:rPr>
          <w:lang w:val="id_ID" w:bidi="id_ID"/>
        </w:rPr>
      </w:r>
      <w:r>
        <w:rPr>
          <w:lang w:val="id_ID" w:bidi="id_ID"/>
        </w:rPr>
        <w:t xml:space="preserve">Salah satu tandanya adalah Yesus berkata bahwa orang-orang akan datang "dalam nama-Ku, dan mengaku 'Akulah Dia.'" Yesus tidak menggunakan kata Mesias. Tetapi ketika seseorang berkata, "Akulah Dia," orang itu sebenarnya mengatakan "Aku Mesias." Orang itu mengatakan kepada semua orang di sekitarnya, "Akulah Mesias, yang diutus oleh Allah." Jika Anda memilih untuk mengisi informasi yang hilang dan menggunakan kata Mesias, gunakan kata yang sama untuk </w:t>
      </w:r>
      <w:r>
        <w:rPr>
          <w:b/>
          <w:lang w:val="id_ID" w:bidi="id_ID"/>
        </w:rPr>
        <w:t>Mesias</w:t>
      </w:r>
      <w:r>
        <w:rPr>
          <w:lang w:val="id_ID" w:bidi="id_ID"/>
        </w:rPr>
        <w:t xml:space="preserve"> yang telah Anda gunakan, serta ingatlah bahwa </w:t>
      </w:r>
      <w:hyperlink r:id="rId15">
        <w:r>
          <w:rPr>
            <w:lang w:val="id_ID" w:bidi="id_ID"/>
          </w:rPr>
          <w:rPr>
            <w:color w:val="0000EE"/>
            <w:u w:val="single"/>
          </w:rPr>
          <w:t>Mesias</w:t>
        </w:r>
      </w:hyperlink>
      <w:r>
        <w:rPr>
          <w:lang w:val="id_ID" w:bidi="id_ID"/>
        </w:rPr>
        <w:t xml:space="preserve"> berada di Daftar Kata Utama. Ketika seseorang datang </w:t>
      </w:r>
      <w:r>
        <w:rPr>
          <w:b/>
          <w:lang w:val="id_ID" w:bidi="id_ID"/>
        </w:rPr>
        <w:t>dalam nama-Ku,</w:t>
      </w:r>
      <w:r>
        <w:rPr>
          <w:lang w:val="id_ID" w:bidi="id_ID"/>
        </w:rPr>
        <w:t xml:space="preserve"> itu berarti mereka datang dengan martabat, kekuasaan atau otoritas orang yang disebut namanya itu.</w:t>
      </w:r>
    </w:p>
    <w:p>
      <w:pPr/>
      <w:r>
        <w:rPr>
          <w:lang w:val="id_ID" w:bidi="id_ID"/>
        </w:rPr>
      </w:r>
      <w:r>
        <w:rPr>
          <w:lang w:val="id_ID" w:bidi="id_ID"/>
        </w:rPr>
        <w:t xml:space="preserve">Yesus mengatakan bahwa bangsa akan berperang melawan bangsa dan kerajaan melawan kerajaan. </w:t>
      </w:r>
      <w:r>
        <w:rPr>
          <w:b/>
          <w:lang w:val="id_ID" w:bidi="id_ID"/>
        </w:rPr>
        <w:t>Bangsa</w:t>
      </w:r>
      <w:r>
        <w:rPr>
          <w:lang w:val="id_ID" w:bidi="id_ID"/>
        </w:rPr>
        <w:t xml:space="preserve"> adalah suatu suku atau kelompok etnis, maupun rakyat sebuah negara. </w:t>
      </w:r>
      <w:r>
        <w:rPr>
          <w:b/>
          <w:lang w:val="id_ID" w:bidi="id_ID"/>
        </w:rPr>
        <w:t>Kerajaan</w:t>
      </w:r>
      <w:r>
        <w:rPr>
          <w:lang w:val="id_ID" w:bidi="id_ID"/>
        </w:rPr>
        <w:t xml:space="preserve"> adalah wilayah yang diperintah oleh raja. Salah satu cara untuk menggambarkan ini adalah bahwa orang-orang di bawah satu raja atau penguasa akan berperang melawan orang-orang yang tinggal di bawah raja atau penguasa lain. </w:t>
      </w:r>
      <w:hyperlink r:id="rId353">
        <w:r>
          <w:rPr>
            <w:lang w:val="id_ID" w:bidi="id_ID"/>
          </w:rPr>
          <w:rPr>
            <w:color w:val="0000EE"/>
            <w:u w:val="single"/>
          </w:rPr>
          <w:t>Bangsa</w:t>
        </w:r>
      </w:hyperlink>
      <w:r>
        <w:rPr>
          <w:lang w:val="id_ID" w:bidi="id_ID"/>
        </w:rPr>
        <w:t xml:space="preserve"> dan </w:t>
      </w:r>
      <w:hyperlink r:id="rId134">
        <w:r>
          <w:rPr>
            <w:lang w:val="id_ID" w:bidi="id_ID"/>
          </w:rPr>
          <w:rPr>
            <w:color w:val="0000EE"/>
            <w:u w:val="single"/>
          </w:rPr>
          <w:t>kerajaan</w:t>
        </w:r>
      </w:hyperlink>
      <w:r>
        <w:rPr>
          <w:lang w:val="id_ID" w:bidi="id_ID"/>
        </w:rPr>
        <w:t xml:space="preserve"> ada dalam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13:1–8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14">
        <w:r>
          <w:rPr>
            <w:lang w:val="id_ID" w:bidi="id_ID"/>
          </w:rPr>
          <w:rPr>
            <w:color w:val="0000EE"/>
            <w:u w:val="single"/>
          </w:rPr>
          <w:t>Dengar dan Renungkan</w:t>
        </w:r>
      </w:hyperlink>
      <w:r>
        <w:rPr>
          <w:lang w:val="id_ID" w:bidi="id_ID"/>
        </w:rPr>
        <w:t xml:space="preserve"> (1.1 MB)</w:t>
      </w:r>
      <w:r>
        <w:rPr>
          <w:lang w:val="id_ID" w:bidi="id_ID"/>
        </w:rPr>
      </w:r>
    </w:p>
    <w:p>
      <w:pPr>
        <w:pStyle w:val="ListBullet"/>
        <w:spacing w:line="240" w:lineRule="auto"/>
        <w:ind w:left="720"/>
      </w:pPr>
      <w:r>
        <w:rPr>
          <w:lang w:val="id_ID" w:bidi="id_ID"/>
        </w:rPr>
      </w:r>
      <w:hyperlink r:id="rId415">
        <w:r>
          <w:rPr>
            <w:lang w:val="id_ID" w:bidi="id_ID"/>
          </w:rPr>
          <w:rPr>
            <w:color w:val="0000EE"/>
            <w:u w:val="single"/>
          </w:rPr>
          <w:t>Menyiapkan Panggung</w:t>
        </w:r>
      </w:hyperlink>
      <w:r>
        <w:rPr>
          <w:lang w:val="id_ID" w:bidi="id_ID"/>
        </w:rPr>
        <w:t xml:space="preserve"> (9.7 MB)</w:t>
      </w:r>
      <w:r>
        <w:rPr>
          <w:lang w:val="id_ID" w:bidi="id_ID"/>
        </w:rPr>
      </w:r>
    </w:p>
    <w:p>
      <w:pPr>
        <w:pStyle w:val="ListBullet"/>
        <w:spacing w:line="240" w:lineRule="auto"/>
        <w:ind w:left="720"/>
      </w:pPr>
      <w:r>
        <w:rPr>
          <w:lang w:val="id_ID" w:bidi="id_ID"/>
        </w:rPr>
      </w:r>
      <w:hyperlink r:id="rId416">
        <w:r>
          <w:rPr>
            <w:lang w:val="id_ID" w:bidi="id_ID"/>
          </w:rPr>
          <w:rPr>
            <w:color w:val="0000EE"/>
            <w:u w:val="single"/>
          </w:rPr>
          <w:t>Menjelaskan Adegan</w:t>
        </w:r>
      </w:hyperlink>
      <w:r>
        <w:rPr>
          <w:lang w:val="id_ID" w:bidi="id_ID"/>
        </w:rPr>
        <w:t xml:space="preserve"> (6.3 MB)</w:t>
      </w:r>
      <w:r>
        <w:rPr>
          <w:lang w:val="id_ID" w:bidi="id_ID"/>
        </w:rPr>
      </w:r>
    </w:p>
    <w:p>
      <w:pPr>
        <w:pStyle w:val="ListBullet"/>
        <w:spacing w:line="240" w:lineRule="auto"/>
        <w:ind w:left="720"/>
      </w:pPr>
      <w:r>
        <w:rPr>
          <w:lang w:val="id_ID" w:bidi="id_ID"/>
        </w:rPr>
      </w:r>
      <w:hyperlink r:id="rId417">
        <w:r>
          <w:rPr>
            <w:lang w:val="id_ID" w:bidi="id_ID"/>
          </w:rPr>
          <w:rPr>
            <w:color w:val="0000EE"/>
            <w:u w:val="single"/>
          </w:rPr>
          <w:t>Memperagakan Bacaan</w:t>
        </w:r>
      </w:hyperlink>
      <w:r>
        <w:rPr>
          <w:lang w:val="id_ID" w:bidi="id_ID"/>
        </w:rPr>
        <w:t xml:space="preserve"> (6.4 MB)</w:t>
      </w:r>
      <w:r>
        <w:rPr>
          <w:lang w:val="id_ID" w:bidi="id_ID"/>
        </w:rPr>
      </w:r>
    </w:p>
    <w:p>
      <w:pPr>
        <w:pStyle w:val="ListBullet"/>
        <w:spacing w:line="240" w:lineRule="auto"/>
        <w:ind w:left="720"/>
      </w:pPr>
      <w:r>
        <w:rPr>
          <w:lang w:val="id_ID" w:bidi="id_ID"/>
        </w:rPr>
      </w:r>
      <w:hyperlink r:id="rId418">
        <w:r>
          <w:rPr>
            <w:lang w:val="id_ID" w:bidi="id_ID"/>
          </w:rPr>
          <w:rPr>
            <w:color w:val="0000EE"/>
            <w:u w:val="single"/>
          </w:rPr>
          <w:t>Melengkapi yang Kurang</w:t>
        </w:r>
      </w:hyperlink>
      <w:r>
        <w:rPr>
          <w:lang w:val="id_ID" w:bidi="id_ID"/>
        </w:rPr>
        <w:t xml:space="preserve"> (3.0 MB)</w:t>
      </w:r>
      <w:r>
        <w:rPr>
          <w:lang w:val="id_ID" w:bidi="id_ID"/>
        </w:rPr>
      </w:r>
    </w:p>
    <w:p>
      <w:pPr>
        <w:pStyle w:val="ListBullet"/>
        <w:spacing w:line="240" w:lineRule="auto"/>
        <w:ind w:left="720"/>
      </w:pPr>
      <w:r>
        <w:rPr>
          <w:lang w:val="id_ID" w:bidi="id_ID"/>
        </w:rPr>
      </w:r>
      <w:hyperlink r:id="rId419">
        <w:r>
          <w:rPr>
            <w:lang w:val="id_ID" w:bidi="id_ID"/>
          </w:rPr>
          <w:rPr>
            <w:color w:val="0000EE"/>
            <w:u w:val="single"/>
          </w:rPr>
          <w:t>Menyampaikan Firman Tuhan</w:t>
        </w:r>
      </w:hyperlink>
      <w:r>
        <w:rPr>
          <w:lang w:val="id_ID" w:bidi="id_ID"/>
        </w:rPr>
        <w:t xml:space="preserve"> (2.3 MB)</w:t>
      </w:r>
      <w:r>
        <w:rPr>
          <w:lang w:val="id_ID" w:bidi="id_ID"/>
        </w:rPr>
      </w:r>
      <w:r>
        <w:rPr>
          <w:lang w:val="id_ID" w:bidi="id_ID"/>
        </w:rPr>
      </w:r>
      <w:r>
        <w:rPr>
          <w:lang w:val="id_ID" w:bidi="id_ID"/>
        </w:rPr>
      </w:r>
    </w:p>
    <w:p>
      <w:pPr/>
      <w:r>
        <w:rPr>
          <w:lang w:val="id_ID" w:bidi="id_ID"/>
        </w:rPr>
      </w:r>
    </w:p>
    <w:p>
      <w:pPr>
        <w:pStyle w:val="Heading2"/>
      </w:pPr>
      <w:r>
        <w:rPr>
          <w:lang w:val="id_ID" w:bidi="id_ID"/>
        </w:rPr>
        <w:t>Markus 13:9–23</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13:9–23 dan renungkan di dalam hati Anda.</w:t>
      </w:r>
    </w:p>
    <w:p>
      <w:pPr/>
      <w:r>
        <w:rPr>
          <w:lang w:val="id_ID" w:bidi="id_ID"/>
        </w:rPr>
      </w:r>
      <w:r>
        <w:rPr>
          <w:lang w:val="id_ID" w:bidi="id_ID"/>
        </w:rPr>
        <w:t>Dengarkan versi audio Markus 13:9–23 sebanyak tiga kali, dalam tiga terjemahan yang berbeda, jika memungkinkan. Kemudian, secara berkelompok, bahas pertanyaan-pertanyaan berikut:</w:t>
      </w:r>
    </w:p>
    <w:p>
      <w:pPr>
        <w:pStyle w:val="ListNumber"/>
        <w:numPr>
          <w:ilvl w:val="0"/>
          <w:numId w:val="64"/>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13:9–23 dalam terjemahan yang paling mudah dipahami.</w:t>
      </w:r>
    </w:p>
    <w:p>
      <w:pPr/>
      <w:r>
        <w:rPr>
          <w:lang w:val="id_ID" w:bidi="id_ID"/>
        </w:rPr>
      </w:r>
      <w:r>
        <w:rPr>
          <w:lang w:val="id_ID" w:bidi="id_ID"/>
        </w:rPr>
        <w:t>Yesus dan para murid duduk di Bukit Zaitun di mana mereka dapat melihat bangunan-bangunan Bait Suci. Yesus telah mengajar Petrus, Yakobus, Yohanes, dan Andreas tentang apa yang akan terjadi di masa depan. Dalam perikop ini, Yesus melanjutkan ajaran dari perikop sebelumnya. Perikop ini adalah narasi.</w:t>
      </w:r>
    </w:p>
    <w:p>
      <w:pPr/>
      <w:r>
        <w:rPr>
          <w:lang w:val="id_ID" w:bidi="id_ID"/>
        </w:rPr>
      </w:r>
      <w:r>
        <w:rPr>
          <w:lang w:val="id_ID" w:bidi="id_ID"/>
        </w:rPr>
        <w:t>Setelah Yesus berbicara tentang bagaimana rasanya pada hari-hari terakhir, Dia memperingatkan para murid-Nya agar menyadari bahaya yang akan mereka hadapi. Yesus berkata lagi, "Waspadalah!" atau "Berhati-hatilah!"</w:t>
      </w:r>
    </w:p>
    <w:p>
      <w:pPr/>
      <w:r>
        <w:rPr>
          <w:lang w:val="id_ID" w:bidi="id_ID"/>
        </w:rPr>
      </w:r>
      <w:r>
        <w:rPr>
          <w:lang w:val="id_ID" w:bidi="id_ID"/>
        </w:rPr>
        <w:t>Berhenti di sini dan diskusikan sebagai tim penerjemah: Ceritakan kisah tentang seseorang yang mencoba memperingatkan orang-orang di sebuah desa tentang beberapa bencana yang akan datang. Dengarkan kata-kata atau kalimat yang digunakan oleh pendongeng untuk pernyataan peringatan tertentu. Yesus mengatakan, "Waspadalah!" pada awal dan pada akhir bagian ini. Akankah Anda memilih untuk menggunakan frasa yang sama untuk kedua kali saat Dia mengatakannya? Hentikan sejenak rekaman di sini.</w:t>
      </w:r>
    </w:p>
    <w:p>
      <w:pPr/>
      <w:r>
        <w:rPr>
          <w:lang w:val="id_ID" w:bidi="id_ID"/>
        </w:rPr>
      </w:r>
      <w:r>
        <w:rPr>
          <w:lang w:val="id_ID" w:bidi="id_ID"/>
        </w:rPr>
        <w:t xml:space="preserve">Yesus menggunakan kata-kata "diserahkan" atau "mengantarkan" beberapa kali untuk menekankan bahwa para murid akan menghadapi penangkapan dan persidangan. Pihak berwenang akan menangkap para murid </w:t>
      </w:r>
      <w:r>
        <w:rPr>
          <w:i/>
          <w:lang w:val="id_ID" w:bidi="id_ID"/>
        </w:rPr>
        <w:t>karena</w:t>
      </w:r>
      <w:r>
        <w:rPr>
          <w:lang w:val="id_ID" w:bidi="id_ID"/>
        </w:rPr>
        <w:t xml:space="preserve"> mereka mengikuti Yesus dan mengatakan kepada orang-orang kabar baik tentang Yesus. Yesus mengatakan bahwa beberapa otoritas ini berasal dari dewan setempat. Dewan lokal atau otoritas setempat akan menjadi kelompok politik yang memerintah di sebuah desa atau kota. Kemudian Yesus mengatakan bahwa para murid akan dipukuli di dalam sinagoge. Sinagoge adalah tempat doa dan pengajaran Yahudi setempat di setiap desa atau kota. Yesus mengatakan bahwa para gubernur dan para raja juga akan menghakimi para murid. Para gubernur bisa merujuk kepada para pemimpin regional Romawi. Para raja bisa merujuk kepada banyak orang seperti Raja Herodes yang memerintah seluruh bangsa. Perhatikan bahwa masalah ini bagi para murid akan berpotensi berasal dari empat kelompok yang berbeda: otoritas setempat, para pemimpin agama setempat, para gubernur atau pemimpin regional, dan raja-raja atau penguasa atas bangsa.</w:t>
      </w:r>
    </w:p>
    <w:p>
      <w:pPr/>
      <w:r>
        <w:rPr>
          <w:lang w:val="id_ID" w:bidi="id_ID"/>
        </w:rPr>
      </w:r>
      <w:r>
        <w:rPr>
          <w:lang w:val="id_ID" w:bidi="id_ID"/>
        </w:rPr>
        <w:t xml:space="preserve">Yesus melanjutkan ajaran dengan mengatakan bahwa kadang-kadang para gubernur dan raja-raja akan membuat para murid ditangkap dan dihakimi dalam persidangan di pengadilan. Namun, Yesus mengatakan bahwa persidangan di depan pihak berwenang pemerintah ini juga akan menjadi kesempatan untuk memberi tahu banyak orang tentang Kabar Baik bahwa Yesus datang untuk menyelamatkan dunia. Ini adalah cara agar Kabar Baik, atau Injil, diberitakan kepada semua orang di seluruh dunia. Yesus mengatakan bahwa Kabar Baik harus menyebar dahulu ke semua bangsa </w:t>
      </w:r>
      <w:r>
        <w:rPr>
          <w:i/>
          <w:lang w:val="id_ID" w:bidi="id_ID"/>
        </w:rPr>
        <w:t>sebelum</w:t>
      </w:r>
      <w:r>
        <w:rPr>
          <w:lang w:val="id_ID" w:bidi="id_ID"/>
        </w:rPr>
        <w:t xml:space="preserve"> akhir zaman dunia datang. Sebuah bangsa adalah sekelompok orang yang memiliki wilayah dan pemerintahnya sendiri. Namun kemudian Yesus mengatakan jangan khawatir—jangan cemas! Roh Kudus akan memberi tahu kepada para murid apa yang harus mereka katakan ketika mereka ditangkap dan diadili. Roh Kudus adalah Roh Allah yang tinggal di dalam hati mereka yang mengikuti Yesus. Yesus mengatakan bahwa Roh Kudus akan membantu para pengikut ini dengan apa yang harus dikatakan ketika diserang secara verbal oleh para pemimpin pemerintah.</w:t>
      </w:r>
    </w:p>
    <w:p>
      <w:pPr/>
      <w:r>
        <w:rPr>
          <w:lang w:val="id_ID" w:bidi="id_ID"/>
        </w:rPr>
      </w:r>
      <w:r>
        <w:rPr>
          <w:lang w:val="id_ID" w:bidi="id_ID"/>
        </w:rPr>
        <w:t>Berhenti dan diskusikan: Mintalah berbagai anggota tim penerjemah memberikan kesaksian tentang ketika Roh Kudus telah membantu mereka tahu apa yang harus dikatakan dan bagaimana mengatakannya. Ingatlah istilah yang telah Anda gunakan untuk Roh Kudus di perikop lain. Hentikan sejenak rekaman di sini.</w:t>
      </w:r>
    </w:p>
    <w:p>
      <w:pPr/>
      <w:r>
        <w:rPr>
          <w:lang w:val="id_ID" w:bidi="id_ID"/>
        </w:rPr>
      </w:r>
      <w:r>
        <w:rPr>
          <w:lang w:val="id_ID" w:bidi="id_ID"/>
        </w:rPr>
        <w:t>Yesus mengatakan bahwa bahkan anggota keluarga seperti para saudara, para ayah, dan para anak akan saling memberontak serta mengkhianati anggota keluarga kepada pihak berwenang untuk dibunuh. Dengan menggunakan istilah keluarga seperti saudara laki-laki dan ayah, Yesus mengatakan bahwa orang-orang yang Anda kasihi dan ingin Anda lindungi justru akan mengkhianati Anda. Banyak orang akan membenci murid-murid karena mereka mengikuti Yesus. Namun, para murid yang terus mengikuti Yesus dengan setia hingga kematian mereka akan diselamatkan. Mereka akan pergi ke surga untuk bersama Allah pada akhir kehidupan duniawi mereka.</w:t>
      </w:r>
    </w:p>
    <w:p>
      <w:pPr/>
      <w:r>
        <w:rPr>
          <w:lang w:val="id_ID" w:bidi="id_ID"/>
        </w:rPr>
      </w:r>
      <w:r>
        <w:rPr>
          <w:lang w:val="id_ID" w:bidi="id_ID"/>
        </w:rPr>
        <w:t>Berhenti dan diskusikan: Mintalah tim penerjemah menceritakan kisah tentang orang-orang yang mereka kenal atau pernah dengar yang telah dianiaya atau dibunuh karena iman mereka kepada Yesus. Hentikan sejenak rekaman di sini.</w:t>
      </w:r>
    </w:p>
    <w:p>
      <w:pPr/>
      <w:r>
        <w:rPr>
          <w:lang w:val="id_ID" w:bidi="id_ID"/>
        </w:rPr>
      </w:r>
      <w:r>
        <w:rPr>
          <w:lang w:val="id_ID" w:bidi="id_ID"/>
        </w:rPr>
        <w:t>Sekarang Yesus beralih untuk memperingatkan hal-hal sulit lainnya yang akan terjadi. Yesus mengatakan bahwa itu akan menjadi sangat buruk sehingga banyak orang akan melarikan diri. Yesus menggambarkan sesuatu yang disebut "kekejian yang menghancurkan." Yesus menggunakan istilah yang sama seperti yang dilakukan malaikat kepada nabi Daniel ketika Dia menjelaskan apa yang akan terjadi di masa depan. Daniel juga berbicara tentang sesuatu yang akan membuat Bait Suci Allah najis dan tidak layak digunakan. Kita tidak tahu banyak tentang hal ini. Yang kita ketahui hanyalah bahwa beberapa orang membenci, menghina, dan hal jahat akan terjadi sehingga akan menyebabkan kehadiran Allah meninggalkan Bait Suci Allah. Allah akan menghakimi bangsa Israel karena itu. Para pembaca awal dari perikop ini percaya bahwa hal ini akan segera terjadi. Kebanyakan orang yakin bahwa hal buruk ini akan terjadi ketika seseorang melakukan sesuatu yang buruk kepada atau di Bait Suci. Markus menambahkan catatan seorang penulis "Pembaca, perhatikan!" untuk membuat banyak orang memahami bahwa peringatan untuk melarikan diri itu penting untuk diingat.</w:t>
      </w:r>
    </w:p>
    <w:p>
      <w:pPr/>
      <w:r>
        <w:rPr>
          <w:lang w:val="id_ID" w:bidi="id_ID"/>
        </w:rPr>
      </w:r>
      <w:r>
        <w:rPr>
          <w:lang w:val="id_ID" w:bidi="id_ID"/>
        </w:rPr>
        <w:t>Berhenti di sini dan diskusikan sebagai tim penerjemah: Ceritakan kisah di mana seseorang memberikan peringatan tentang sesuatu yang buruk yang akan datang. Di tengah cerita, pendongeng berhenti dan berkata langsung kepada para pendengar, "Perhatikan!" Pendongeng melanjutkan kisah itu. Sekarang renungkan kisah itu. Bagaimana "Perhatikan!" dikatakan atau bagaimana itu berbeda dari kisah lainnya? Hentikan sejenak rekaman di sini.</w:t>
      </w:r>
    </w:p>
    <w:p>
      <w:pPr/>
      <w:r>
        <w:rPr>
          <w:lang w:val="id_ID" w:bidi="id_ID"/>
        </w:rPr>
      </w:r>
      <w:r>
        <w:rPr>
          <w:lang w:val="id_ID" w:bidi="id_ID"/>
        </w:rPr>
        <w:t>Beberapa tahun kemudian, banyak orang yang berbeda menghina Bait Suci Allah di Yerusalem. Kemudian Allah mengizinkan Yerusalem dihancurkan total pada tahun 70 Masehi. Banyak orang meyakini bahwa itu merupakan salah satu penggenapan nubuat ini. Mungkin ada hal-hal yang lebih mirip yang juga terjadi di masa depan. Nubuatan biasanya digenapi segera setelah diberitahukan, dan kemudian sekali lagi beberapa tahun kemudian. Hal penting yang harus diingat adalah Yesus mengingatkan para murid-Nya di sini bahwa Allah mengadili Yerusalem dan Israel itu tidak berarti bahwa kiamat dunia akan segera datang sesudahnya.</w:t>
      </w:r>
    </w:p>
    <w:p>
      <w:pPr/>
      <w:r>
        <w:rPr>
          <w:lang w:val="id_ID" w:bidi="id_ID"/>
        </w:rPr>
      </w:r>
      <w:r>
        <w:rPr>
          <w:lang w:val="id_ID" w:bidi="id_ID"/>
        </w:rPr>
        <w:t xml:space="preserve">Yerusalem berada di pegunungan, di wilayah Yudea. Yesus mengatakan bahwa orang-orang di Yudea harus pergi ke kelompok pegunungan lain di luar Yudea. Kemudian Yesus memberikan contoh spesifik tentang seberapa cepat orang-orang harus pergi hal yang dibenci dan menghina terjadi di Bait Suci. </w:t>
      </w:r>
    </w:p>
    <w:p>
      <w:pPr/>
      <w:r>
        <w:rPr>
          <w:lang w:val="id_ID" w:bidi="id_ID"/>
        </w:rPr>
      </w:r>
      <w:r>
        <w:rPr>
          <w:lang w:val="id_ID" w:bidi="id_ID"/>
        </w:rPr>
        <w:t>Yesus mengatakan seseorang di atap harus turun dan pergi tanpa mengemas barang-barang mereka. Atap rumah-rumah itu datar, dan sering kali banyak orang berdoa di atap. Ada tangga di luar tempat banyak orang bisa naik dan turun dengan mudah.</w:t>
      </w:r>
    </w:p>
    <w:p>
      <w:pPr/>
      <w:r>
        <w:rPr>
          <w:lang w:val="id_ID" w:bidi="id_ID"/>
        </w:rPr>
      </w:r>
      <w:r>
        <w:rPr>
          <w:lang w:val="id_ID" w:bidi="id_ID"/>
        </w:rPr>
        <w:t>Berhenti di sini dan tunjukkan foto rumah dengan atap datar dan tangga luar. Hentikan sejenak rekaman di sini.</w:t>
      </w:r>
    </w:p>
    <w:p>
      <w:pPr/>
      <w:r>
        <w:rPr>
          <w:lang w:val="id_ID" w:bidi="id_ID"/>
        </w:rPr>
      </w:r>
      <w:r>
        <w:rPr>
          <w:lang w:val="id_ID" w:bidi="id_ID"/>
        </w:rPr>
        <w:t>Yesus mengatakan jika seseorang bekerja di ladang, mereka harus segera pergi. Mereka tidak boleh berhenti untuk mendapatkan jubah mereka, atau mantel mereka. Jubah luar ini adalah sehelai pakaian yang penting—itu menjadi selimut pada malam hari. Pada siang hari, ketika matahari membuat hari hangat, mereka menempatkan mantel ini di tepi ladang di mana mereka bekerja.</w:t>
      </w:r>
    </w:p>
    <w:p>
      <w:pPr/>
      <w:r>
        <w:rPr>
          <w:lang w:val="id_ID" w:bidi="id_ID"/>
        </w:rPr>
      </w:r>
      <w:r>
        <w:rPr>
          <w:lang w:val="id_ID" w:bidi="id_ID"/>
        </w:rPr>
        <w:t>Berhenti di sini dan tunjukkan foto sebuah jubah, atau mantel. Hentikan sejenak rekaman di sini.</w:t>
      </w:r>
    </w:p>
    <w:p>
      <w:pPr/>
      <w:r>
        <w:rPr>
          <w:lang w:val="id_ID" w:bidi="id_ID"/>
        </w:rPr>
      </w:r>
      <w:r>
        <w:rPr>
          <w:lang w:val="id_ID" w:bidi="id_ID"/>
        </w:rPr>
        <w:t>Yesus menggunakan kedua contoh ini untuk menunjukkan bahwa banyak orang harus kabur, atau melarikan diri, seketika.</w:t>
      </w:r>
    </w:p>
    <w:p>
      <w:pPr/>
      <w:r>
        <w:rPr>
          <w:lang w:val="id_ID" w:bidi="id_ID"/>
        </w:rPr>
      </w:r>
      <w:r>
        <w:rPr>
          <w:lang w:val="id_ID" w:bidi="id_ID"/>
        </w:rPr>
        <w:t>Yesus menggambarkan kesulitan yang akan dihadapi banyak orang. Para wanita hamil akan tidak nyaman. Para ibu menyusui akan mengalami kesulitan juga. Akan sulit bagi seorang wanita hamil untuk berlari dengan cepat atau bagi seorang ibu menyusui untuk membawa bayinya bersamanya ketika ia berlari. Cuaca musim dingin di Israel itu buruk—sering hujan. Sering turun salju di pegunungan. Sungai-sungai kering pada musim panas, tetapi meluap dengan air pada musim dingin, sehingga akan sulit untuk melarikan diri dan menyeberangi sungai pada musim dingin. Ketika hujan, sungai-sungai ini cepat penuh dengan air. Kadang-kadang, orang-orang tidak tahu bahwa telah hujan di padang pasir dan air turun ke sungai membuat mereka tidak menyadari bahkan ketika mereka menyeberangi sungai.</w:t>
      </w:r>
    </w:p>
    <w:p>
      <w:pPr/>
      <w:r>
        <w:rPr>
          <w:lang w:val="id_ID" w:bidi="id_ID"/>
        </w:rPr>
      </w:r>
      <w:r>
        <w:rPr>
          <w:lang w:val="id_ID" w:bidi="id_ID"/>
        </w:rPr>
        <w:t>Berhenti dan bagikan beberapa kisah sebagai tim penerjemah. Ceritakan tentang suatu waktu ketika Anda harus melarikan diri dari badai atau api atau perang atau gempa bumi atau beberapa bencana lainnya. Bicarakan tentang bagaimana rasanya pergi dengan cepat tanpa membawa apa pun dan berpotensi kehilangan semua yang Anda miliki. Bicarakan tentang orang-orang yang mengalami kesulitan paling besar berjalan cepat. Hentikan sejenak rekaman di sini.</w:t>
      </w:r>
    </w:p>
    <w:p>
      <w:pPr/>
      <w:r>
        <w:rPr>
          <w:lang w:val="id_ID" w:bidi="id_ID"/>
        </w:rPr>
      </w:r>
      <w:r>
        <w:rPr>
          <w:lang w:val="id_ID" w:bidi="id_ID"/>
        </w:rPr>
        <w:t>Yesus mengatakan bahwa masa sulit ini akan menjadi masalah besar, atau penganiayaan. Banyak orang akan mati. Namun, Allah akan membuat periode waktu dari masalah ini lebih pendek sehingga beberapa orang akan bertahan. Orang-orang yang bertahan hidup adalah orang pilihan atau orang pilihan Allah. Allah itu murah hati. Beberapa deskripsi dari Yesus ini mirip dengan deskripsi akhir dunia dalam kitab nabi Daniel. Yesus menggunakan dua gelar untuk Allah. Yesus mengatakan Allah dan kemudian Tuan. Kedua kata merujuk kepada Allah. Ini akan menjadi kata yang sama yang telah Anda gunakan untuk Allah dan untuk Tuan ketika kata Tuan berarti Allah.</w:t>
      </w:r>
    </w:p>
    <w:p>
      <w:pPr/>
      <w:r>
        <w:rPr>
          <w:lang w:val="id_ID" w:bidi="id_ID"/>
        </w:rPr>
      </w:r>
      <w:r>
        <w:rPr>
          <w:lang w:val="id_ID" w:bidi="id_ID"/>
        </w:rPr>
        <w:t>Yesus kemudian memperingatkan para pengikut-Nya: "Jangan percaya banyak orang yang mengatakan bahwa Mesias di sini, atau di sana." Yesus mengatakan bahwa para nabi dan mesias palsu akan datang serta melakukan mukjizat untuk menipu bahkan banyak umat Allah agar percaya kepada mereka daripada kepada Allah yang benar dan Mesias sejati. Para nabi palsu dan para mesias palsu ini akan melakukan tanda-tanda dan keajaiban untuk menipu banyak orang. Sebuah tanda mengatakan kepada kita bahwa sesuatu akan datang. Keajaiban akan menjadi sesuatu yang luar biasa seperti mukjizat atau sesuatu yang menakjubkan yang tidak dapat dilakukan orang biasa.</w:t>
      </w:r>
    </w:p>
    <w:p>
      <w:pPr/>
      <w:r>
        <w:rPr>
          <w:lang w:val="id_ID" w:bidi="id_ID"/>
        </w:rPr>
      </w:r>
      <w:r>
        <w:rPr>
          <w:lang w:val="id_ID" w:bidi="id_ID"/>
        </w:rPr>
        <w:t>Yesus akhirnya memberikan jawaban pada pertanyaan asli para murid di bagian sebelumnya: "Kapan semua hal ini terjadi? Apakah yang akan menjadi tanda yang akan mereka timbulkan?" Yesus telah menggambarkan apa yang akan terjadi. Sekarang Yesus berkata, "Waspadalah! Aku telah memperingatkanmu sebelumnya!"</w:t>
      </w:r>
    </w:p>
    <w:p>
      <w:pPr/>
      <w:r>
        <w:rPr>
          <w:lang w:val="id_ID" w:bidi="id_ID"/>
        </w:rPr>
      </w:r>
      <w:r>
        <w:rPr>
          <w:lang w:val="id_ID" w:bidi="id_ID"/>
        </w:rPr>
        <w:t>Berhenti di sini dan diskusikan sebagai tim penerjemah: Apakah kebudayaan Anda memiliki kisah tentang akhir dunia? Berbagi contoh dari kisah ini satu sama lain. Bagaimana perasaan orang-orang tentang kisah-kisah ini?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13:9–23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Adegan Pertama:</w:t>
      </w:r>
      <w:r>
        <w:rPr>
          <w:lang w:val="id_ID" w:bidi="id_ID"/>
        </w:rPr>
        <w:t xml:space="preserve"> Dalam adegan pertama, Yesus terus mengajar para murid-Nya. Yesus mengatakan kepada mereka untuk menyadari bahwa hal-hal buruk akan datang. Yesus memperingatkan mereka bahwa mereka akan ditangkap dan diadili dengan tidak adil. Yesus memperingatkan mereka bahwa semua orang akan membenci mereka.</w:t>
      </w:r>
    </w:p>
    <w:p>
      <w:pPr/>
      <w:r>
        <w:rPr>
          <w:lang w:val="id_ID" w:bidi="id_ID"/>
        </w:rPr>
      </w:r>
      <w:r>
        <w:rPr>
          <w:b/>
          <w:lang w:val="id_ID" w:bidi="id_ID"/>
        </w:rPr>
        <w:t>Dalam adegan kedua:</w:t>
      </w:r>
      <w:r>
        <w:rPr>
          <w:lang w:val="id_ID" w:bidi="id_ID"/>
        </w:rPr>
        <w:t xml:space="preserve"> Adegan bergeser ke fase kedua dari pengajaran ketika Yesus mulai menggambarkan hal yang dibenci yang akan menyebabkan hadirat Allah meninggalkan Bait Suci. Orang-orang percaya akan melarikan diri dan kehidupan akan sangat sulit. Para mesias palsu dan para nabi palsu akan berusaha menipu banyak orang.</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sendirian dengan Yesus)</w:t>
      </w:r>
    </w:p>
    <w:p>
      <w:pPr>
        <w:pStyle w:val="ListBullet"/>
        <w:spacing w:line="240" w:lineRule="auto"/>
        <w:ind w:left="720"/>
      </w:pPr>
      <w:r>
        <w:rPr>
          <w:lang w:val="id_ID" w:bidi="id_ID"/>
        </w:rPr>
      </w:r>
      <w:r>
        <w:rPr>
          <w:lang w:val="id_ID" w:bidi="id_ID"/>
        </w:rPr>
        <w:t>Pihak berwenang yang membawa, memukuli, dan membunuh para pengikut Yesus</w:t>
      </w:r>
    </w:p>
    <w:p>
      <w:pPr>
        <w:pStyle w:val="ListBullet"/>
        <w:spacing w:line="240" w:lineRule="auto"/>
        <w:ind w:left="720"/>
      </w:pPr>
      <w:r>
        <w:rPr>
          <w:lang w:val="id_ID" w:bidi="id_ID"/>
        </w:rPr>
      </w:r>
      <w:r>
        <w:rPr>
          <w:lang w:val="id_ID" w:bidi="id_ID"/>
        </w:rPr>
        <w:t>Para keluarga yang mengkhianati anggota keluarga mereka</w:t>
      </w:r>
    </w:p>
    <w:p>
      <w:pPr>
        <w:pStyle w:val="ListBullet"/>
        <w:spacing w:line="240" w:lineRule="auto"/>
        <w:ind w:left="720"/>
      </w:pPr>
      <w:r>
        <w:rPr>
          <w:lang w:val="id_ID" w:bidi="id_ID"/>
        </w:rPr>
      </w:r>
      <w:r>
        <w:rPr>
          <w:lang w:val="id_ID" w:bidi="id_ID"/>
        </w:rPr>
        <w:t>Mereka yang melarikan diri dari Yudea ke pegunungan</w:t>
      </w:r>
    </w:p>
    <w:p>
      <w:pPr>
        <w:pStyle w:val="ListBullet"/>
        <w:spacing w:line="240" w:lineRule="auto"/>
        <w:ind w:left="720"/>
      </w:pPr>
      <w:r>
        <w:rPr>
          <w:lang w:val="id_ID" w:bidi="id_ID"/>
        </w:rPr>
      </w:r>
      <w:r>
        <w:rPr>
          <w:lang w:val="id_ID" w:bidi="id_ID"/>
        </w:rPr>
        <w:t>Banyak orang yang datang mengklaim sebagai Mesias</w:t>
      </w:r>
    </w:p>
    <w:p>
      <w:pPr/>
      <w:r>
        <w:rPr>
          <w:lang w:val="id_ID" w:bidi="id_ID"/>
        </w:rPr>
      </w:r>
      <w:r>
        <w:rPr>
          <w:lang w:val="id_ID" w:bidi="id_ID"/>
        </w:rPr>
        <w:t>Sebagai kelompok, perhatikan bagian-bagian dari latar belakang perikop ini.</w:t>
      </w:r>
    </w:p>
    <w:p>
      <w:pPr/>
      <w:r>
        <w:rPr>
          <w:lang w:val="id_ID" w:bidi="id_ID"/>
        </w:rPr>
      </w:r>
      <w:r>
        <w:rPr>
          <w:lang w:val="id_ID" w:bidi="id_ID"/>
        </w:rPr>
        <w:t>Dalam adegan pertama, Yesus dan keempat murid-Nya sedang duduk di Bukit Zaitun sambil berbicara. Para murid lain duduk di dekatnya, tetapi tidak cukup dekat untuk mendengar apa yang dikatakan Yesus. Para murid bertanya kepada-Nya dalam bagian sebelumnya, "Kapan kehancuran ini akan terjadi? Tanda apakah yang akan datang untuk memperingatkan kita bahwa ini akan terjadi?" Yesus sedang dalam proses menjawab pertanyaan ini.</w:t>
      </w:r>
    </w:p>
    <w:p>
      <w:pPr/>
      <w:r>
        <w:rPr>
          <w:lang w:val="id_ID" w:bidi="id_ID"/>
        </w:rPr>
      </w:r>
      <w:r>
        <w:rPr>
          <w:lang w:val="id_ID" w:bidi="id_ID"/>
        </w:rPr>
        <w:t>Yesus memulai bagian ini dengan mengatakan, "Ketika hal-hal ini terjadi, waspadalah!" Yesus mengatakan kepada para murid bahwa kelompok orang yang berbeda akan memperlakukan para pengikut dengan buruk. Mereka akan diserahkan kepada dewan setempat. Para pemimpin agama setempat akan memukuli para murid di sinagoge. Para gubernur dan para raja akan mengadakan pengadilan yang tidak adil. Para saudara, para ayah, dan para anak akan mengkhianati anggota keluarga mereka yang percaya serta menyerahkan mereka kepada pihak berwenang untuk menghukum mati mereka.</w:t>
      </w:r>
    </w:p>
    <w:p>
      <w:pPr/>
      <w:r>
        <w:rPr>
          <w:lang w:val="id_ID" w:bidi="id_ID"/>
        </w:rPr>
      </w:r>
      <w:r>
        <w:rPr>
          <w:lang w:val="id_ID" w:bidi="id_ID"/>
        </w:rPr>
        <w:t>Yesus mengatakan bahwa pengadilan memberikan orang percaya kesempatan untuk memberitakan Kabar Baik tentang Yesus kepada pihak berwenang. Para orang percaya harus memberitakan Kabar Baik kepada semua bangsa sebelum kiamat dunia tiba. Penting untuk diingat bahwa Yesus mengatakan agar jangan cemas atau khawatir tentang apa yang harus diucapkan. Roh Kudus adalah pribadi yang akan berbicara melalui para murid.</w:t>
      </w:r>
    </w:p>
    <w:p>
      <w:pPr/>
      <w:r>
        <w:rPr>
          <w:lang w:val="id_ID" w:bidi="id_ID"/>
        </w:rPr>
      </w:r>
      <w:r>
        <w:rPr>
          <w:lang w:val="id_ID" w:bidi="id_ID"/>
        </w:rPr>
        <w:t>Yesus mengatakan semua orang akan membenci orang-orang percaya karena mereka mengikuti Yesus. Pada akhirnya, orang-orang percaya akan diselamatkan—itu berarti mereka akan hidup bersama Allah selamanya di surga, karena mereka akan tetap setia untuk mengikuti Yesus sampai akhir kehidupan mereka.</w:t>
      </w:r>
    </w:p>
    <w:p>
      <w:pPr/>
      <w:r>
        <w:rPr>
          <w:lang w:val="id_ID" w:bidi="id_ID"/>
        </w:rPr>
      </w:r>
      <w:r>
        <w:rPr>
          <w:lang w:val="id_ID" w:bidi="id_ID"/>
        </w:rPr>
        <w:t xml:space="preserve">Dalam adegan kedua, Yesus menggambarkan benda yang tidak kudus dan dibenci yang menyebabkan kehancuran. Hadirat Allah meninggalkan Bait Suci. Hal yang dibenci ini mungkin dalam bentuk seseorang yang berdiri di Bait Suci dan melakukan hal-hal yang tidak boleh dilakukannya. Markus menunjukkannya kepada pembaca dalam frasa khusus, "Pembaca, perhatikan!" Yesus kemudian menggambarkan bahwa orang-orang di Yudea, wilayah di sekitar Yerusalem, harus melarikan diri ke pegunungan. Seseorang di atas atap harus pergi tanpa kembali masuk ke dalam rumah dan mengemas. Seseorang di ladang harus pergi tanpa mengambil mantel mereka yang mungkin berada di ujung ladang. Ini akan menjadi masa yang sangat sulit bagi para wanita hamil dan para ibu menyusui. Yesus mengatakan untuk berdoa—atau berbicara kepada Allah—dan meminta bahwa hal ini tidak terjadi pada musim dingin, musim buruk dengan cuaca buruk. Yesus mengatakan hari-hari ini akan memiliki lebih banyak kesulitan dan kesusahan daripada hari-hari lain sejak penciptaan. Namun, Allah akan membuat masa penderitaan yang lebih pendek sehingga tidak semua orang akan mati. Yesus mengatakan bahwa Allah melakukan ini demi umat pilihan-Nya—mereka yang mengikuti-Nya. </w:t>
      </w:r>
    </w:p>
    <w:p>
      <w:pPr/>
      <w:r>
        <w:rPr>
          <w:lang w:val="id_ID" w:bidi="id_ID"/>
        </w:rPr>
      </w:r>
      <w:r>
        <w:rPr>
          <w:lang w:val="id_ID" w:bidi="id_ID"/>
        </w:rPr>
        <w:t>Yesus berkata, "Jangan percaya jika seseorang mengatakan Mesias ada di sana." Yesus mengatakan para nabi dan para mesias palsu akan datang. Mereka akan melakukan mujizat untuk menipu umat Allah.</w:t>
      </w:r>
    </w:p>
    <w:p>
      <w:pPr/>
      <w:r>
        <w:rPr>
          <w:lang w:val="id_ID" w:bidi="id_ID"/>
        </w:rPr>
      </w:r>
      <w:r>
        <w:rPr>
          <w:lang w:val="id_ID" w:bidi="id_ID"/>
        </w:rPr>
        <w:t>Yesus mengakhiri waktu ini dengan mengatakan, "Waspadalah! Aku telah memperingatkanmu tentang hal ini sebelumnya!" Yesus menjawab pertanyaan sebelumnya yang ditanyakan para murid. "Apakah yang akan terjadi pada akhir zaman? Apakah tanda bahwa hal-hal ini akan terjadi?"</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13:9–23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sendirian dengan Yesus)</w:t>
      </w:r>
    </w:p>
    <w:p>
      <w:pPr>
        <w:pStyle w:val="ListBullet"/>
        <w:spacing w:line="240" w:lineRule="auto"/>
        <w:ind w:left="720"/>
      </w:pPr>
      <w:r>
        <w:rPr>
          <w:lang w:val="id_ID" w:bidi="id_ID"/>
        </w:rPr>
      </w:r>
      <w:r>
        <w:rPr>
          <w:lang w:val="id_ID" w:bidi="id_ID"/>
        </w:rPr>
        <w:t>Pihak berwenang yang membawa, memukuli, dan membunuh para pengikut Yesus</w:t>
      </w:r>
    </w:p>
    <w:p>
      <w:pPr>
        <w:pStyle w:val="ListBullet"/>
        <w:spacing w:line="240" w:lineRule="auto"/>
        <w:ind w:left="720"/>
      </w:pPr>
      <w:r>
        <w:rPr>
          <w:lang w:val="id_ID" w:bidi="id_ID"/>
        </w:rPr>
      </w:r>
      <w:r>
        <w:rPr>
          <w:lang w:val="id_ID" w:bidi="id_ID"/>
        </w:rPr>
        <w:t>Para keluarga yang mengkhianati anggota keluarga mereka</w:t>
      </w:r>
    </w:p>
    <w:p>
      <w:pPr>
        <w:pStyle w:val="ListBullet"/>
        <w:spacing w:line="240" w:lineRule="auto"/>
        <w:ind w:left="720"/>
      </w:pPr>
      <w:r>
        <w:rPr>
          <w:lang w:val="id_ID" w:bidi="id_ID"/>
        </w:rPr>
      </w:r>
      <w:r>
        <w:rPr>
          <w:lang w:val="id_ID" w:bidi="id_ID"/>
        </w:rPr>
        <w:t>Mereka yang melarikan diri dari Yudea ke pegunungan</w:t>
      </w:r>
    </w:p>
    <w:p>
      <w:pPr>
        <w:pStyle w:val="ListBullet"/>
        <w:spacing w:line="240" w:lineRule="auto"/>
        <w:ind w:left="720"/>
      </w:pPr>
      <w:r>
        <w:rPr>
          <w:lang w:val="id_ID" w:bidi="id_ID"/>
        </w:rPr>
      </w:r>
      <w:r>
        <w:rPr>
          <w:lang w:val="id_ID" w:bidi="id_ID"/>
        </w:rPr>
        <w:t>Banyak yang datang sambil mengaku sebagai Mesias</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 xml:space="preserve">Dalam adegan pertama, Yesus terus mengajar keempat murid-Nya yang terdekat di sisi Bukit Zaitun. Yesus memulai dengan mengatakan, "Waspadalah!" atau "Perhatikan!" "Orang-orang akan menyerahkanmu kepada pihak berwenang setempat dan mereka akan memukulimu di sinagoge. Engkau akan diadili di hadapan para gubernur dan para raja. Tetapi Anda akan memiliki kesempatan untuk membagikan Kabar Baik tentang Aku karena Kabar Baik harus dibagikan terlebih dahulu kepada semua bangsa. Ketika engkau ditangkap atau pengadilan, jangan khawatir tentang apa yang akan Anda katakan. Katakan apa yang difirmankan Allah untuk diucapkan, karena Roh Kuduslah yang akan mengatakan apa yang harus kauucapkan." </w:t>
      </w:r>
    </w:p>
    <w:p>
      <w:pPr/>
      <w:r>
        <w:rPr>
          <w:lang w:val="id_ID" w:bidi="id_ID"/>
        </w:rPr>
      </w:r>
      <w:r>
        <w:rPr>
          <w:lang w:val="id_ID" w:bidi="id_ID"/>
        </w:rPr>
        <w:t>Hentikanlah adegannya: Tanyakan kepada para murid, "Bagaimana perasaan kalian?" Anda mungkin mendengar hal-hal seperti, "Aku takut. Ini terdengar benar-benar buruk," atau "Saya khawatir bahwa saya akan mengatakan hal yang salah ketika saya ditangkap, tetapi ini terdengar seperti Roh Kudus akan membantu saya sehingga membuat saya merasa lebih baik," atau "Saya senang karena setiap bangsa akan mendengar Kabar Baik." Tanyakan kepada Yesus, "Bagaimana perasaan Anda ketika Anda mengajar para murid ini?" Anda mungkin mendengar, "Mereka mendengarkan dan mencoba mengerti. Saya tahu mereka tidak benar-benar mengerti sekarang, tetapi ketika waktu ini tiba, Saya berharap mereka akan mengingat ajaran ini dan menemukan kenyamanan." Lanjutkan peragaannya.</w:t>
      </w:r>
    </w:p>
    <w:p>
      <w:pPr/>
      <w:r>
        <w:rPr>
          <w:lang w:val="id_ID" w:bidi="id_ID"/>
        </w:rPr>
      </w:r>
      <w:r>
        <w:rPr>
          <w:lang w:val="id_ID" w:bidi="id_ID"/>
        </w:rPr>
        <w:t>Yesus terus mengajar. Yesus mengatakan kepada para murid, "Seorang saudara akan mengkhianati saudaranya sehingga ia dihukum mati, seorang ayah akan mengkhianati anaknya sendiri, dan anak-anak akan memberontak melawan orang tua mereka serta menyebabkan orang tua mereka dibunuh. Semua orang akan membencimu karena engkau pengikut-Ku. Namun engkau yang bertahan sampai akhir segala sesuatu akan diselamatkan."</w:t>
      </w:r>
    </w:p>
    <w:p>
      <w:pPr/>
      <w:r>
        <w:rPr>
          <w:lang w:val="id_ID" w:bidi="id_ID"/>
        </w:rPr>
      </w:r>
      <w:r>
        <w:rPr>
          <w:lang w:val="id_ID" w:bidi="id_ID"/>
        </w:rPr>
        <w:t>Hentikanlah adegannya: Tanyakan kepada para murid, "Bagaimana perasaan kalian?" Anda mungkin mendengar hal-hal seperti, "Ini membuat saya sedih berpikir tentang keluarga yang melakukan ini satu sama lain," atau "Saya khawatir tentang keluarga saya sendiri," atau "Beberapa dari ini membuat saya bingung. Saya tidak dapat membayangkan orang benar-benar berperilaku seperti ini." Lanjutkan peragaannya.</w:t>
      </w:r>
    </w:p>
    <w:p>
      <w:pPr/>
      <w:r>
        <w:rPr>
          <w:lang w:val="id_ID" w:bidi="id_ID"/>
        </w:rPr>
      </w:r>
      <w:r>
        <w:rPr>
          <w:lang w:val="id_ID" w:bidi="id_ID"/>
        </w:rPr>
        <w:t>Dalam adegan kedua, Markus memasukkan komentar khusus. Markus, yang menulis ini, berkata kepada para pembaca, "Perhatikan bagian ini! Itu penting!" Kemudian Yesus terus berbicara. Yesus mengatakan kepada para murid-Nya, "Suatu hari engkau akan melihat hal yang dibenci yang berdiri di tempat yang tidak seharusnya ia berdiri. Ketika itu terjadi, orang-orang di Yudea harus melarikan diri ke perbukitan. Orang di atap rumahnya harus pergi dan tidak mengemasi barang-barang mereka. Orang di lapangan harus pergi dan tidak berhenti untuk mengambil mantelnya. Hal ini akan mengerikan untuk para wanita hamil dan wanita yang sedang menyusui anak-anak mereka. Penderitaan yang berat—kesusahan--pada hari-hari itu akan lebih besar daripada apa pun sejak penciptaan atau sesudahnya. Semua orang akan mati kecuali Allah mempersingkat waktunya. Namun Allah akan mempersingkat waktunya demi kepentingan orang-orang yang telah dipilih-Nya, mereka yang dipilih untuk menaati-Nya."</w:t>
      </w:r>
    </w:p>
    <w:p>
      <w:pPr/>
      <w:r>
        <w:rPr>
          <w:lang w:val="id_ID" w:bidi="id_ID"/>
        </w:rPr>
      </w:r>
      <w:r>
        <w:rPr>
          <w:lang w:val="id_ID" w:bidi="id_ID"/>
        </w:rPr>
        <w:t>Hentikanlah adegannya: Tanyakan kepada para murid, "Bagaimana perasaan kalian?" Anda mungkin mendengar hal-hal seperti, "Saya merasakan kesedihan yang mendalam ketika saya mendengar ini. Kedengarannya seperti waktu penderitaan yang mengerikan." Atau, "Itu membuat saya merasa takut untuk keluarga saya, semua orang yang saya kasihi. Tetapi itu juga terdengar penuh harapan karena kita akan bersama Allah pada akhirnya." Lanjutkan peragaannya.</w:t>
      </w:r>
    </w:p>
    <w:p>
      <w:pPr/>
      <w:r>
        <w:rPr>
          <w:lang w:val="id_ID" w:bidi="id_ID"/>
        </w:rPr>
      </w:r>
      <w:r>
        <w:rPr>
          <w:lang w:val="id_ID" w:bidi="id_ID"/>
        </w:rPr>
        <w:t>Yesus terus mengajar. Yesus mengatakan kepada para murid-Nya, "Jika seseorang berkata, 'Lihat, di sini Mesias,' atau 'Di sana Dia ada,' jangan percaya itu. Mesias palsu akan datang. Para nabi palsu akan datang. Mereka akan melakukan hal-hal ajaib. Mereka akan melakukan hal-hal ini karena mereka ingin menipu dan menipu umat Allah yang telah dipilih untuk mengikuti Allah. Awas! Aku telah memperingatkanmu tentang semua hal ini!"</w:t>
      </w:r>
    </w:p>
    <w:p>
      <w:pPr/>
      <w:r>
        <w:rPr>
          <w:lang w:val="id_ID" w:bidi="id_ID"/>
        </w:rPr>
      </w:r>
      <w:r>
        <w:rPr>
          <w:lang w:val="id_ID" w:bidi="id_ID"/>
        </w:rPr>
        <w:t>Hentikan adegannya: Tanyakan kepada para murid Yesus, "Bagaimana perasaan Anda?" Anda mungkin mendengar hal-hal seperti, "Ini membuat saya marah kepada para nabi palsu. Beraninya mereka datang dan mencoba menipu orang-orang seperti itu!" atau "Itu membuat saya takut bahwa saya akan ditipu. Saya akan mencoba berjaga seperti yang Yesus katakan kepada kita untuk dilakukan." Tanyakan kepada Yesus, "Bagaimana perasaanmu sekarang?" Anda mungkin mendengar, "Mereka mendengarkan dengan baik. Saya pikir mereka mulai mengerti. "Saya penuh dengan harapan." Lanjutkan peragaannya.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teks sekali lagi dalam versi yang paling mudah dimengerti.</w:t>
      </w:r>
    </w:p>
    <w:p>
      <w:pPr/>
      <w:r>
        <w:rPr>
          <w:lang w:val="id_ID" w:bidi="id_ID"/>
        </w:rPr>
      </w:r>
      <w:r>
        <w:rPr>
          <w:lang w:val="id_ID" w:bidi="id_ID"/>
        </w:rPr>
        <w:t>Yesus masih duduk di sisi Bukit Zaitun mengajar Petrus, Yakobus, Yohanes, dan Andreas.</w:t>
      </w:r>
    </w:p>
    <w:p>
      <w:pPr/>
      <w:r>
        <w:rPr>
          <w:lang w:val="id_ID" w:bidi="id_ID"/>
        </w:rPr>
      </w:r>
      <w:r>
        <w:rPr>
          <w:lang w:val="id_ID" w:bidi="id_ID"/>
        </w:rPr>
        <w:t xml:space="preserve">Yesus mengatakan kepada para murid-Nya bahwa mereka akan diserahkan kepada dewan </w:t>
      </w:r>
      <w:r>
        <w:rPr>
          <w:b/>
          <w:lang w:val="id_ID" w:bidi="id_ID"/>
        </w:rPr>
        <w:t>setempat</w:t>
      </w:r>
      <w:r>
        <w:rPr>
          <w:lang w:val="id_ID" w:bidi="id_ID"/>
        </w:rPr>
        <w:t>. Mereka adalah para pemimpin Yahudi di setiap kota atau desa yang mengadili perselisihan di kota mereka.</w:t>
      </w:r>
    </w:p>
    <w:p>
      <w:pPr/>
      <w:r>
        <w:rPr>
          <w:lang w:val="id_ID" w:bidi="id_ID"/>
        </w:rPr>
      </w:r>
      <w:r>
        <w:rPr>
          <w:lang w:val="id_ID" w:bidi="id_ID"/>
        </w:rPr>
        <w:t xml:space="preserve">Orang-orang akan </w:t>
      </w:r>
      <w:r>
        <w:rPr>
          <w:b/>
          <w:lang w:val="id_ID" w:bidi="id_ID"/>
        </w:rPr>
        <w:t>memukul</w:t>
      </w:r>
      <w:r>
        <w:rPr>
          <w:lang w:val="id_ID" w:bidi="id_ID"/>
        </w:rPr>
        <w:t xml:space="preserve"> atau </w:t>
      </w:r>
      <w:r>
        <w:rPr>
          <w:b/>
          <w:lang w:val="id_ID" w:bidi="id_ID"/>
        </w:rPr>
        <w:t>mencambuk</w:t>
      </w:r>
      <w:r>
        <w:rPr>
          <w:lang w:val="id_ID" w:bidi="id_ID"/>
        </w:rPr>
        <w:t xml:space="preserve"> para pengikut berulang kali dengan cambuk di banyak </w:t>
      </w:r>
      <w:r>
        <w:rPr>
          <w:b/>
          <w:lang w:val="id_ID" w:bidi="id_ID"/>
        </w:rPr>
        <w:t>sinagoge</w:t>
      </w:r>
      <w:r>
        <w:rPr>
          <w:lang w:val="id_ID" w:bidi="id_ID"/>
        </w:rPr>
        <w:t xml:space="preserve">. Cambuk ini adalah potongan kulit dengan potongan logam yang tajam. Mereka memukul banyak orang di punggung mereka maupun di dada mereka. Terjemahkan </w:t>
      </w:r>
      <w:r>
        <w:rPr>
          <w:b/>
          <w:lang w:val="id_ID" w:bidi="id_ID"/>
        </w:rPr>
        <w:t>sinagoge</w:t>
      </w:r>
      <w:r>
        <w:rPr>
          <w:lang w:val="id_ID" w:bidi="id_ID"/>
        </w:rPr>
        <w:t xml:space="preserve"> dengan cara yang sama seperti Anda menerjemahkannya di bagian sebelumnya dalam Markus, dan ingat bahwa </w:t>
      </w:r>
      <w:hyperlink r:id="rId49">
        <w:r>
          <w:rPr>
            <w:lang w:val="id_ID" w:bidi="id_ID"/>
          </w:rPr>
          <w:rPr>
            <w:color w:val="0000EE"/>
            <w:u w:val="single"/>
          </w:rPr>
          <w:t>sinagoge</w:t>
        </w:r>
      </w:hyperlink>
      <w:r>
        <w:rPr>
          <w:lang w:val="id_ID" w:bidi="id_ID"/>
        </w:rPr>
        <w:t xml:space="preserve"> berada di Daftar Kata Utama.</w:t>
      </w:r>
    </w:p>
    <w:p>
      <w:pPr/>
      <w:r>
        <w:rPr>
          <w:lang w:val="id_ID" w:bidi="id_ID"/>
        </w:rPr>
      </w:r>
      <w:r>
        <w:rPr>
          <w:lang w:val="id_ID" w:bidi="id_ID"/>
        </w:rPr>
        <w:t xml:space="preserve">Yesus mengatakan bahwa para pengikut akan diadili di hadapan para gubernur dan para raja. </w:t>
      </w:r>
      <w:r>
        <w:rPr>
          <w:b/>
          <w:lang w:val="id_ID" w:bidi="id_ID"/>
        </w:rPr>
        <w:t>Para</w:t>
      </w:r>
      <w:r>
        <w:rPr>
          <w:lang w:val="id_ID" w:bidi="id_ID"/>
        </w:rPr>
        <w:t xml:space="preserve"> gubernur ditunjuk oleh seorang raja atau presiden suatu negara untuk memerintah wilayah tertentu. </w:t>
      </w:r>
      <w:hyperlink r:id="rId420">
        <w:r>
          <w:rPr>
            <w:lang w:val="id_ID" w:bidi="id_ID"/>
          </w:rPr>
          <w:rPr>
            <w:color w:val="0000EE"/>
            <w:u w:val="single"/>
          </w:rPr>
          <w:t>Para Raja</w:t>
        </w:r>
      </w:hyperlink>
      <w:r>
        <w:rPr>
          <w:lang w:val="id_ID" w:bidi="id_ID"/>
        </w:rPr>
        <w:t xml:space="preserve"> adalah penguasa suatu negara atau wilayah.</w:t>
      </w:r>
    </w:p>
    <w:p>
      <w:pPr/>
      <w:r>
        <w:rPr>
          <w:lang w:val="id_ID" w:bidi="id_ID"/>
        </w:rPr>
      </w:r>
      <w:hyperlink r:id="rId13">
        <w:r>
          <w:rPr>
            <w:lang w:val="id_ID" w:bidi="id_ID"/>
          </w:rPr>
          <w:rPr>
            <w:color w:val="0000EE"/>
            <w:u w:val="single"/>
          </w:rPr>
          <w:t>Injil</w:t>
        </w:r>
      </w:hyperlink>
      <w:r>
        <w:rPr>
          <w:lang w:val="id_ID" w:bidi="id_ID"/>
        </w:rPr>
        <w:t xml:space="preserve">, atau </w:t>
      </w:r>
      <w:hyperlink r:id="rId39">
        <w:r>
          <w:rPr>
            <w:lang w:val="id_ID" w:bidi="id_ID"/>
          </w:rPr>
          <w:rPr>
            <w:color w:val="0000EE"/>
            <w:u w:val="single"/>
          </w:rPr>
          <w:t>Kabar Baik</w:t>
        </w:r>
      </w:hyperlink>
      <w:r>
        <w:rPr>
          <w:lang w:val="id_ID" w:bidi="id_ID"/>
        </w:rPr>
        <w:t xml:space="preserve">, akan pertama kali diberitakan kepada semua </w:t>
      </w:r>
      <w:r>
        <w:rPr>
          <w:b/>
          <w:lang w:val="id_ID" w:bidi="id_ID"/>
        </w:rPr>
        <w:t>bangsa</w:t>
      </w:r>
      <w:r>
        <w:rPr>
          <w:lang w:val="id_ID" w:bidi="id_ID"/>
        </w:rPr>
        <w:t xml:space="preserve"> sebelum kiamat datang. Kabar baiknya adalah bahwa Yesus berada di bumi ini, mati untuk dosa-dosa kita, dan dibangkitkan dari antara orang mati. Ini juga disebut Kabar Baik. </w:t>
      </w:r>
      <w:hyperlink r:id="rId353">
        <w:r>
          <w:rPr>
            <w:lang w:val="id_ID" w:bidi="id_ID"/>
          </w:rPr>
          <w:rPr>
            <w:color w:val="0000EE"/>
            <w:u w:val="single"/>
          </w:rPr>
          <w:t>Bangsa</w:t>
        </w:r>
      </w:hyperlink>
      <w:r>
        <w:rPr>
          <w:lang w:val="id_ID" w:bidi="id_ID"/>
        </w:rPr>
        <w:t xml:space="preserve"> terdapat di Daftar Kata Utama. </w:t>
      </w:r>
    </w:p>
    <w:p>
      <w:pPr/>
      <w:r>
        <w:rPr>
          <w:lang w:val="id_ID" w:bidi="id_ID"/>
        </w:rPr>
      </w:r>
      <w:r>
        <w:rPr>
          <w:lang w:val="id_ID" w:bidi="id_ID"/>
        </w:rPr>
        <w:t xml:space="preserve">Yesus mengatakan untuk tidak khawatir tentang apa yang akan mereka katakan ketika mereka ditangkap. </w:t>
      </w:r>
      <w:r>
        <w:rPr>
          <w:b/>
          <w:lang w:val="id_ID" w:bidi="id_ID"/>
        </w:rPr>
        <w:t>Roh Kudus</w:t>
      </w:r>
      <w:r>
        <w:rPr>
          <w:lang w:val="id_ID" w:bidi="id_ID"/>
        </w:rPr>
        <w:t xml:space="preserve"> akan berbicara bagi mereka. Terjemahkan Roh Kudus dengan cara yang sama seperti Anda telah menerjemahkannya sebelumnya, dan ingatlah bahwa </w:t>
      </w:r>
      <w:hyperlink r:id="rId25">
        <w:r>
          <w:rPr>
            <w:lang w:val="id_ID" w:bidi="id_ID"/>
          </w:rPr>
          <w:rPr>
            <w:color w:val="0000EE"/>
            <w:u w:val="single"/>
          </w:rPr>
          <w:t>Roh Kudus</w:t>
        </w:r>
      </w:hyperlink>
      <w:r>
        <w:rPr>
          <w:lang w:val="id_ID" w:bidi="id_ID"/>
        </w:rPr>
        <w:t xml:space="preserve"> berada di Daftar Kata Utama.</w:t>
      </w:r>
    </w:p>
    <w:p>
      <w:pPr/>
      <w:r>
        <w:rPr>
          <w:lang w:val="id_ID" w:bidi="id_ID"/>
        </w:rPr>
      </w:r>
      <w:r>
        <w:rPr>
          <w:lang w:val="id_ID" w:bidi="id_ID"/>
        </w:rPr>
        <w:t xml:space="preserve">Banyak hal akan terus memburuk. Seorang </w:t>
      </w:r>
      <w:r>
        <w:rPr>
          <w:b/>
          <w:lang w:val="id_ID" w:bidi="id_ID"/>
        </w:rPr>
        <w:t>Saudara akan mengkhianati saudara lainnya</w:t>
      </w:r>
      <w:r>
        <w:rPr>
          <w:lang w:val="id_ID" w:bidi="id_ID"/>
        </w:rPr>
        <w:t>. Jika bahasa Anda hanya memiliki kata-kata untuk kakak atau adik, Anda mungkin perlu menggunakan kata yang umum untuk saudara maupun saudari di sini.</w:t>
      </w:r>
    </w:p>
    <w:p>
      <w:pPr/>
      <w:r>
        <w:rPr>
          <w:lang w:val="id_ID" w:bidi="id_ID"/>
        </w:rPr>
      </w:r>
      <w:r>
        <w:rPr>
          <w:lang w:val="id_ID" w:bidi="id_ID"/>
        </w:rPr>
        <w:t xml:space="preserve">Yesus mengatakan bahwa dalam kebencian serta pengkhianatan, para pengikut yang bertahan dan setia kepada-Nya akan </w:t>
      </w:r>
      <w:r>
        <w:rPr>
          <w:b/>
          <w:lang w:val="id_ID" w:bidi="id_ID"/>
        </w:rPr>
        <w:t>diselamatkan</w:t>
      </w:r>
      <w:r>
        <w:rPr>
          <w:lang w:val="id_ID" w:bidi="id_ID"/>
        </w:rPr>
        <w:t xml:space="preserve">, atau dengan kata lain, mereka akan hidup selamanya Allah. </w:t>
      </w:r>
      <w:hyperlink r:id="rId421">
        <w:r>
          <w:rPr>
            <w:lang w:val="id_ID" w:bidi="id_ID"/>
          </w:rPr>
          <w:rPr>
            <w:color w:val="0000EE"/>
            <w:u w:val="single"/>
          </w:rPr>
          <w:t>Diselamatkan</w:t>
        </w:r>
      </w:hyperlink>
      <w:r>
        <w:rPr>
          <w:lang w:val="id_ID" w:bidi="id_ID"/>
        </w:rPr>
        <w:t xml:space="preserve"> terdapat di Daftar Kata Utama.</w:t>
      </w:r>
    </w:p>
    <w:p>
      <w:pPr/>
      <w:r>
        <w:rPr>
          <w:lang w:val="id_ID" w:bidi="id_ID"/>
        </w:rPr>
      </w:r>
      <w:r>
        <w:rPr>
          <w:lang w:val="id_ID" w:bidi="id_ID"/>
        </w:rPr>
        <w:t xml:space="preserve">Yesus melanjutkan untuk mengatakan bahwa suatu hari, kekejian yang </w:t>
      </w:r>
      <w:r>
        <w:rPr>
          <w:b/>
          <w:lang w:val="id_ID" w:bidi="id_ID"/>
        </w:rPr>
        <w:t>menghancurkan, atau penistaan</w:t>
      </w:r>
      <w:r>
        <w:rPr>
          <w:lang w:val="id_ID" w:bidi="id_ID"/>
        </w:rPr>
        <w:t xml:space="preserve"> yang </w:t>
      </w:r>
      <w:r>
        <w:rPr>
          <w:b/>
          <w:lang w:val="id_ID" w:bidi="id_ID"/>
        </w:rPr>
        <w:t>menyebabkan kehancuran akan datang dan</w:t>
      </w:r>
      <w:r>
        <w:rPr>
          <w:lang w:val="id_ID" w:bidi="id_ID"/>
        </w:rPr>
        <w:t xml:space="preserve"> menyebabkan kehancuran serta rasa sakit di dunia. Hal yang mengerikan ini akan menyebabkan hadirat Allah pergi dan Allah akan menghakimi negeri itu. Dalam bahasa Yunani, frasa ini secara harfiah berarti "suatu hal yang dibenci, yang menyebabkan kengerian." Tim Anda bisa menerjemahkannya sebagai "hal yang dibenci, yang menghancurkan atau menyebabkan rasa takut."</w:t>
      </w:r>
    </w:p>
    <w:p>
      <w:pPr/>
      <w:r>
        <w:rPr>
          <w:lang w:val="id_ID" w:bidi="id_ID"/>
        </w:rPr>
      </w:r>
      <w:r>
        <w:rPr>
          <w:lang w:val="id_ID" w:bidi="id_ID"/>
        </w:rPr>
        <w:t xml:space="preserve">Yesus mengatakan bahwa orang-orang yang berada di Yudea </w:t>
      </w:r>
      <w:hyperlink r:id="rId307">
        <w:r>
          <w:rPr>
            <w:lang w:val="id_ID" w:bidi="id_ID"/>
          </w:rPr>
          <w:rPr>
            <w:color w:val="0000EE"/>
            <w:u w:val="single"/>
          </w:rPr>
          <w:t>harus</w:t>
        </w:r>
      </w:hyperlink>
      <w:r>
        <w:rPr>
          <w:lang w:val="id_ID" w:bidi="id_ID"/>
        </w:rPr>
        <w:t xml:space="preserve"> melarikan diri ke pegunungan lain. </w:t>
      </w:r>
      <w:r>
        <w:rPr>
          <w:b/>
          <w:lang w:val="id_ID" w:bidi="id_ID"/>
        </w:rPr>
        <w:t>Yudea</w:t>
      </w:r>
      <w:r>
        <w:rPr>
          <w:lang w:val="id_ID" w:bidi="id_ID"/>
        </w:rPr>
        <w:t xml:space="preserve"> adalah wilayah di sekitar Yerusalem dan merupakan salah satu daerah yang diberikan Allah kepada salah satu dari dua belas suku Israel—Yehuda--ketika Dia membawa mereka kembali dari Mesir. Yesus mengatakan bahwa orang-orang akan harus melarikan diri dari negara mereka sendiri untuk pergi ke tempat lain.</w:t>
      </w:r>
    </w:p>
    <w:p>
      <w:pPr/>
      <w:r>
        <w:rPr>
          <w:lang w:val="id_ID" w:bidi="id_ID"/>
        </w:rPr>
      </w:r>
      <w:r>
        <w:rPr>
          <w:lang w:val="id_ID" w:bidi="id_ID"/>
        </w:rPr>
        <w:t xml:space="preserve">Yesus kemudian mengatakan bahwa orang di ladang harus segera pergi, bahkan tidak mengambil jubah atau </w:t>
      </w:r>
      <w:r>
        <w:rPr>
          <w:b/>
          <w:lang w:val="id_ID" w:bidi="id_ID"/>
        </w:rPr>
        <w:t>mantel</w:t>
      </w:r>
      <w:r>
        <w:rPr>
          <w:lang w:val="id_ID" w:bidi="id_ID"/>
        </w:rPr>
        <w:t xml:space="preserve"> mereka.</w:t>
      </w:r>
    </w:p>
    <w:p>
      <w:pPr/>
      <w:r>
        <w:rPr>
          <w:lang w:val="id_ID" w:bidi="id_ID"/>
        </w:rPr>
      </w:r>
      <w:r>
        <w:rPr>
          <w:lang w:val="id_ID" w:bidi="id_ID"/>
        </w:rPr>
        <w:t xml:space="preserve">Berhenti di sini dan tunjukkan kepada tim penerjemah Anda sebuah foto </w:t>
      </w:r>
      <w:r>
        <w:rPr>
          <w:b/>
          <w:lang w:val="id_ID" w:bidi="id_ID"/>
        </w:rPr>
        <w:t>mantel</w:t>
      </w:r>
      <w:r>
        <w:rPr>
          <w:lang w:val="id_ID" w:bidi="id_ID"/>
        </w:rPr>
        <w:t xml:space="preserve">, dan ingatlah bahwa </w:t>
      </w:r>
      <w:hyperlink r:id="rId335">
        <w:r>
          <w:rPr>
            <w:lang w:val="id_ID" w:bidi="id_ID"/>
          </w:rPr>
          <w:rPr>
            <w:color w:val="0000EE"/>
            <w:u w:val="single"/>
          </w:rPr>
          <w:t>mantel</w:t>
        </w:r>
      </w:hyperlink>
      <w:r>
        <w:rPr>
          <w:lang w:val="id_ID" w:bidi="id_ID"/>
        </w:rPr>
        <w:t xml:space="preserve"> berada di Daftar Kata Utama.</w:t>
      </w:r>
    </w:p>
    <w:p>
      <w:pPr/>
      <w:r>
        <w:rPr>
          <w:lang w:val="id_ID" w:bidi="id_ID"/>
        </w:rPr>
      </w:r>
      <w:r>
        <w:rPr>
          <w:lang w:val="id_ID" w:bidi="id_ID"/>
        </w:rPr>
        <w:t xml:space="preserve">Yesus mengatakan bahwa orang-orang harus </w:t>
      </w:r>
      <w:r>
        <w:rPr>
          <w:b/>
          <w:lang w:val="id_ID" w:bidi="id_ID"/>
        </w:rPr>
        <w:t>berdoa</w:t>
      </w:r>
      <w:r>
        <w:rPr>
          <w:lang w:val="id_ID" w:bidi="id_ID"/>
        </w:rPr>
        <w:t xml:space="preserve"> agar mereka tidak perlu melarikan diri selama musim </w:t>
      </w:r>
      <w:r>
        <w:rPr>
          <w:b/>
          <w:lang w:val="id_ID" w:bidi="id_ID"/>
        </w:rPr>
        <w:t>dingin</w:t>
      </w:r>
      <w:r>
        <w:rPr>
          <w:lang w:val="id_ID" w:bidi="id_ID"/>
        </w:rPr>
        <w:t xml:space="preserve">. </w:t>
      </w:r>
      <w:hyperlink r:id="rId69">
        <w:r>
          <w:rPr>
            <w:lang w:val="id_ID" w:bidi="id_ID"/>
          </w:rPr>
          <w:rPr>
            <w:color w:val="0000EE"/>
            <w:u w:val="single"/>
          </w:rPr>
          <w:t>Doa</w:t>
        </w:r>
      </w:hyperlink>
      <w:r>
        <w:rPr>
          <w:lang w:val="id_ID" w:bidi="id_ID"/>
        </w:rPr>
        <w:t xml:space="preserve"> dalam Perjanjian Baru mengacu pada berkomunikasi dengan Allah. Pastikan bahwa kata yang Anda gunakan di sini tidak mengacu hanya komunikasi ritualistik, tetapi sesuatu yang lebih pribadi. </w:t>
      </w:r>
      <w:r>
        <w:rPr>
          <w:b/>
          <w:lang w:val="id_ID" w:bidi="id_ID"/>
        </w:rPr>
        <w:t>Musim dingin</w:t>
      </w:r>
      <w:r>
        <w:rPr>
          <w:lang w:val="id_ID" w:bidi="id_ID"/>
        </w:rPr>
        <w:t xml:space="preserve"> mungkin berbeda dalam berbagai kebudayaan. Anda mungkin perlu mengatakan musim hujan, bulan yang buruk, atau cuaca sulit.</w:t>
      </w:r>
    </w:p>
    <w:p>
      <w:pPr/>
      <w:r>
        <w:rPr>
          <w:lang w:val="id_ID" w:bidi="id_ID"/>
        </w:rPr>
      </w:r>
      <w:r>
        <w:rPr>
          <w:lang w:val="id_ID" w:bidi="id_ID"/>
        </w:rPr>
        <w:t xml:space="preserve">Yesus kemudian mengatakan bahwa </w:t>
      </w:r>
      <w:r>
        <w:rPr>
          <w:b/>
          <w:lang w:val="id_ID" w:bidi="id_ID"/>
        </w:rPr>
        <w:t>Tuhan</w:t>
      </w:r>
      <w:r>
        <w:rPr>
          <w:lang w:val="id_ID" w:bidi="id_ID"/>
        </w:rPr>
        <w:t xml:space="preserve"> (atau </w:t>
      </w:r>
      <w:r>
        <w:rPr>
          <w:b/>
          <w:lang w:val="id_ID" w:bidi="id_ID"/>
        </w:rPr>
        <w:t>Allah</w:t>
      </w:r>
      <w:r>
        <w:rPr>
          <w:lang w:val="id_ID" w:bidi="id_ID"/>
        </w:rPr>
        <w:t xml:space="preserve">, dalam hal ini) akan mempersingkat masa kesulitan. Dia tidak akan membuat jam-jam di hari itu lebih singkat, tetapi Dia akan membuat jumlah hari atau bulan lebih pendek. </w:t>
      </w:r>
      <w:hyperlink r:id="rId422">
        <w:r>
          <w:rPr>
            <w:lang w:val="id_ID" w:bidi="id_ID"/>
          </w:rPr>
          <w:rPr>
            <w:color w:val="0000EE"/>
            <w:u w:val="single"/>
          </w:rPr>
          <w:t>Allah</w:t>
        </w:r>
      </w:hyperlink>
      <w:r>
        <w:rPr>
          <w:lang w:val="id_ID" w:bidi="id_ID"/>
        </w:rPr>
        <w:t xml:space="preserve"> dan </w:t>
      </w:r>
      <w:hyperlink r:id="rId344">
        <w:r>
          <w:rPr>
            <w:lang w:val="id_ID" w:bidi="id_ID"/>
          </w:rPr>
          <w:rPr>
            <w:color w:val="0000EE"/>
            <w:u w:val="single"/>
          </w:rPr>
          <w:t>Tuhan</w:t>
        </w:r>
      </w:hyperlink>
      <w:r>
        <w:rPr>
          <w:lang w:val="id_ID" w:bidi="id_ID"/>
        </w:rPr>
        <w:t xml:space="preserve"> dibahas dalam Daftar Kata Utama.</w:t>
      </w:r>
    </w:p>
    <w:p>
      <w:pPr/>
      <w:r>
        <w:rPr>
          <w:lang w:val="id_ID" w:bidi="id_ID"/>
        </w:rPr>
      </w:r>
      <w:r>
        <w:rPr>
          <w:lang w:val="id_ID" w:bidi="id_ID"/>
        </w:rPr>
        <w:t xml:space="preserve">Allah akan membuat jumlah hari yang lebih pendek sehingga tidak semua orang akan mati. Beberapa orang </w:t>
      </w:r>
      <w:r>
        <w:rPr>
          <w:b/>
          <w:lang w:val="id_ID" w:bidi="id_ID"/>
        </w:rPr>
        <w:t>pilihan</w:t>
      </w:r>
      <w:r>
        <w:rPr>
          <w:lang w:val="id_ID" w:bidi="id_ID"/>
        </w:rPr>
        <w:t>-Nya akan diselamatkan. Orang pilihan adalah mereka yang telah dipilih Allah—atau mereka yang mengikuti Yesus.</w:t>
      </w:r>
    </w:p>
    <w:p>
      <w:pPr/>
      <w:r>
        <w:rPr>
          <w:lang w:val="id_ID" w:bidi="id_ID"/>
        </w:rPr>
      </w:r>
      <w:r>
        <w:rPr>
          <w:lang w:val="id_ID" w:bidi="id_ID"/>
        </w:rPr>
        <w:t xml:space="preserve">Beberapa orang akan datang dan mengatakan bahwa mereka adalah Mesias, </w:t>
      </w:r>
      <w:hyperlink r:id="rId15">
        <w:r>
          <w:rPr>
            <w:lang w:val="id_ID" w:bidi="id_ID"/>
          </w:rPr>
          <w:rPr>
            <w:color w:val="0000EE"/>
            <w:u w:val="single"/>
          </w:rPr>
          <w:t>atau</w:t>
        </w:r>
      </w:hyperlink>
      <w:r>
        <w:rPr>
          <w:lang w:val="id_ID" w:bidi="id_ID"/>
        </w:rPr>
        <w:t xml:space="preserve"> </w:t>
      </w:r>
      <w:hyperlink r:id="rId423">
        <w:r>
          <w:rPr>
            <w:lang w:val="id_ID" w:bidi="id_ID"/>
          </w:rPr>
          <w:rPr>
            <w:color w:val="0000EE"/>
            <w:u w:val="single"/>
          </w:rPr>
          <w:t>Kristus</w:t>
        </w:r>
      </w:hyperlink>
      <w:r>
        <w:rPr>
          <w:lang w:val="id_ID" w:bidi="id_ID"/>
        </w:rPr>
        <w:t>. Ingatlah untuk menerjemahkannya gelar ini bagi Yesus dengan cara yang sama seperti yang Anda lakukan di bagian sebelumnya. Lihat Daftar Kata Utama untuk informasi lebih lanjut.</w:t>
      </w:r>
    </w:p>
    <w:p>
      <w:pPr/>
      <w:r>
        <w:rPr>
          <w:lang w:val="id_ID" w:bidi="id_ID"/>
        </w:rPr>
      </w:r>
      <w:r>
        <w:rPr>
          <w:lang w:val="id_ID" w:bidi="id_ID"/>
        </w:rPr>
        <w:t xml:space="preserve">Para </w:t>
      </w:r>
      <w:r>
        <w:rPr>
          <w:b/>
          <w:lang w:val="id_ID" w:bidi="id_ID"/>
        </w:rPr>
        <w:t>nabi</w:t>
      </w:r>
      <w:r>
        <w:rPr>
          <w:lang w:val="id_ID" w:bidi="id_ID"/>
        </w:rPr>
        <w:t xml:space="preserve"> palsu akan datang dan melakukan banyak tanda serta keajaiban untuk menipu orang-orang agar mengira mereka berasal dari Allah. Gunakan kata yang sama untuk para nabi yang telah Anda gunakan di bagian sebelumnya, dan ingatlah bahwa para </w:t>
      </w:r>
      <w:hyperlink r:id="rId18">
        <w:r>
          <w:rPr>
            <w:lang w:val="id_ID" w:bidi="id_ID"/>
          </w:rPr>
          <w:rPr>
            <w:color w:val="0000EE"/>
            <w:u w:val="single"/>
          </w:rPr>
          <w:t>nabi</w:t>
        </w:r>
      </w:hyperlink>
      <w:r>
        <w:rPr>
          <w:lang w:val="id_ID" w:bidi="id_ID"/>
        </w:rPr>
        <w:t xml:space="preserve"> berada di Daftar Kata Utama.</w:t>
      </w:r>
    </w:p>
    <w:p>
      <w:pPr/>
      <w:r>
        <w:rPr>
          <w:lang w:val="id_ID" w:bidi="id_ID"/>
        </w:rPr>
      </w:r>
      <w:r>
        <w:rPr>
          <w:b/>
          <w:lang w:val="id_ID" w:bidi="id_ID"/>
        </w:rPr>
        <w:t>Tanda dan keajaiban</w:t>
      </w:r>
      <w:r>
        <w:rPr>
          <w:lang w:val="id_ID" w:bidi="id_ID"/>
        </w:rPr>
        <w:t xml:space="preserve">: Sebuah tanda adalah suatu tanda atau indikasi bahwa sesuatu benar atau akan terjadi. Sebuah tanda bisa menjadi suatu peringatan. Sebuah keajaiban, atau mukjizat, adalah sesuatu yang gaib atau menakjubkan yang terjadi karena hanya Allah yang bisa melakukannya. Ingatlah bahwa </w:t>
      </w:r>
      <w:hyperlink r:id="rId413">
        <w:r>
          <w:rPr>
            <w:lang w:val="id_ID" w:bidi="id_ID"/>
          </w:rPr>
          <w:rPr>
            <w:color w:val="0000EE"/>
            <w:u w:val="single"/>
          </w:rPr>
          <w:t>tanda-tanda</w:t>
        </w:r>
      </w:hyperlink>
      <w:r>
        <w:rPr>
          <w:lang w:val="id_ID" w:bidi="id_ID"/>
        </w:rPr>
        <w:t xml:space="preserve"> dan </w:t>
      </w:r>
      <w:hyperlink r:id="rId125">
        <w:r>
          <w:rPr>
            <w:lang w:val="id_ID" w:bidi="id_ID"/>
          </w:rPr>
          <w:rPr>
            <w:color w:val="0000EE"/>
            <w:u w:val="single"/>
          </w:rPr>
          <w:t>mujizat</w:t>
        </w:r>
      </w:hyperlink>
      <w:r>
        <w:rPr>
          <w:lang w:val="id_ID" w:bidi="id_ID"/>
        </w:rPr>
        <w:t xml:space="preserve">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13:9–23</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24">
        <w:r>
          <w:rPr>
            <w:lang w:val="id_ID" w:bidi="id_ID"/>
          </w:rPr>
          <w:rPr>
            <w:color w:val="0000EE"/>
            <w:u w:val="single"/>
          </w:rPr>
          <w:t>Dengar dan Renungkan</w:t>
        </w:r>
      </w:hyperlink>
      <w:r>
        <w:rPr>
          <w:lang w:val="id_ID" w:bidi="id_ID"/>
        </w:rPr>
        <w:t xml:space="preserve"> (709 KB)</w:t>
      </w:r>
      <w:r>
        <w:rPr>
          <w:lang w:val="id_ID" w:bidi="id_ID"/>
        </w:rPr>
      </w:r>
    </w:p>
    <w:p>
      <w:pPr>
        <w:pStyle w:val="ListBullet"/>
        <w:spacing w:line="240" w:lineRule="auto"/>
        <w:ind w:left="720"/>
      </w:pPr>
      <w:r>
        <w:rPr>
          <w:lang w:val="id_ID" w:bidi="id_ID"/>
        </w:rPr>
      </w:r>
      <w:hyperlink r:id="rId425">
        <w:r>
          <w:rPr>
            <w:lang w:val="id_ID" w:bidi="id_ID"/>
          </w:rPr>
          <w:rPr>
            <w:color w:val="0000EE"/>
            <w:u w:val="single"/>
          </w:rPr>
          <w:t>Menyiapkan Panggung</w:t>
        </w:r>
      </w:hyperlink>
      <w:r>
        <w:rPr>
          <w:lang w:val="id_ID" w:bidi="id_ID"/>
        </w:rPr>
        <w:t xml:space="preserve"> (7.1 MB)</w:t>
      </w:r>
      <w:r>
        <w:rPr>
          <w:lang w:val="id_ID" w:bidi="id_ID"/>
        </w:rPr>
      </w:r>
    </w:p>
    <w:p>
      <w:pPr>
        <w:pStyle w:val="ListBullet"/>
        <w:spacing w:line="240" w:lineRule="auto"/>
        <w:ind w:left="720"/>
      </w:pPr>
      <w:r>
        <w:rPr>
          <w:lang w:val="id_ID" w:bidi="id_ID"/>
        </w:rPr>
      </w:r>
      <w:hyperlink r:id="rId426">
        <w:r>
          <w:rPr>
            <w:lang w:val="id_ID" w:bidi="id_ID"/>
          </w:rPr>
          <w:rPr>
            <w:color w:val="0000EE"/>
            <w:u w:val="single"/>
          </w:rPr>
          <w:t>Menjelaskan Adegan</w:t>
        </w:r>
      </w:hyperlink>
      <w:r>
        <w:rPr>
          <w:lang w:val="id_ID" w:bidi="id_ID"/>
        </w:rPr>
        <w:t xml:space="preserve"> (3.2 MB)</w:t>
      </w:r>
      <w:r>
        <w:rPr>
          <w:lang w:val="id_ID" w:bidi="id_ID"/>
        </w:rPr>
      </w:r>
    </w:p>
    <w:p>
      <w:pPr>
        <w:pStyle w:val="ListBullet"/>
        <w:spacing w:line="240" w:lineRule="auto"/>
        <w:ind w:left="720"/>
      </w:pPr>
      <w:r>
        <w:rPr>
          <w:lang w:val="id_ID" w:bidi="id_ID"/>
        </w:rPr>
      </w:r>
      <w:hyperlink r:id="rId427">
        <w:r>
          <w:rPr>
            <w:lang w:val="id_ID" w:bidi="id_ID"/>
          </w:rPr>
          <w:rPr>
            <w:color w:val="0000EE"/>
            <w:u w:val="single"/>
          </w:rPr>
          <w:t>Memperagakan Bacaan</w:t>
        </w:r>
      </w:hyperlink>
      <w:r>
        <w:rPr>
          <w:lang w:val="id_ID" w:bidi="id_ID"/>
        </w:rPr>
        <w:t xml:space="preserve"> (4.0 MB)</w:t>
      </w:r>
      <w:r>
        <w:rPr>
          <w:lang w:val="id_ID" w:bidi="id_ID"/>
        </w:rPr>
      </w:r>
    </w:p>
    <w:p>
      <w:pPr>
        <w:pStyle w:val="ListBullet"/>
        <w:spacing w:line="240" w:lineRule="auto"/>
        <w:ind w:left="720"/>
      </w:pPr>
      <w:r>
        <w:rPr>
          <w:lang w:val="id_ID" w:bidi="id_ID"/>
        </w:rPr>
      </w:r>
      <w:hyperlink r:id="rId428">
        <w:r>
          <w:rPr>
            <w:lang w:val="id_ID" w:bidi="id_ID"/>
          </w:rPr>
          <w:rPr>
            <w:color w:val="0000EE"/>
            <w:u w:val="single"/>
          </w:rPr>
          <w:t>Melengkapi yang Kurang</w:t>
        </w:r>
      </w:hyperlink>
      <w:r>
        <w:rPr>
          <w:lang w:val="id_ID" w:bidi="id_ID"/>
        </w:rPr>
        <w:t xml:space="preserve"> (3.2 MB)</w:t>
      </w:r>
      <w:r>
        <w:rPr>
          <w:lang w:val="id_ID" w:bidi="id_ID"/>
        </w:rPr>
      </w:r>
    </w:p>
    <w:p>
      <w:pPr>
        <w:pStyle w:val="ListBullet"/>
        <w:spacing w:line="240" w:lineRule="auto"/>
        <w:ind w:left="720"/>
      </w:pPr>
      <w:r>
        <w:rPr>
          <w:lang w:val="id_ID" w:bidi="id_ID"/>
        </w:rPr>
      </w:r>
      <w:hyperlink r:id="rId429">
        <w:r>
          <w:rPr>
            <w:lang w:val="id_ID" w:bidi="id_ID"/>
          </w:rPr>
          <w:rPr>
            <w:color w:val="0000EE"/>
            <w:u w:val="single"/>
          </w:rPr>
          <w:t>Menyampaikan Firman Tuhan</w:t>
        </w:r>
      </w:hyperlink>
      <w:r>
        <w:rPr>
          <w:lang w:val="id_ID" w:bidi="id_ID"/>
        </w:rPr>
        <w:t xml:space="preserve"> (1.0 MB)</w:t>
      </w:r>
      <w:r>
        <w:rPr>
          <w:lang w:val="id_ID" w:bidi="id_ID"/>
        </w:rPr>
      </w:r>
      <w:r>
        <w:rPr>
          <w:lang w:val="id_ID" w:bidi="id_ID"/>
        </w:rPr>
      </w:r>
      <w:r>
        <w:rPr>
          <w:lang w:val="id_ID" w:bidi="id_ID"/>
        </w:rPr>
      </w:r>
    </w:p>
    <w:p>
      <w:pPr/>
      <w:r>
        <w:rPr>
          <w:lang w:val="id_ID" w:bidi="id_ID"/>
        </w:rPr>
      </w:r>
    </w:p>
    <w:p>
      <w:pPr>
        <w:pStyle w:val="Heading2"/>
      </w:pPr>
      <w:r>
        <w:rPr>
          <w:lang w:val="id_ID" w:bidi="id_ID"/>
        </w:rPr>
        <w:t>Markus 13:24–31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13:24–31 dan renungkan di dalam hati Anda.</w:t>
      </w:r>
    </w:p>
    <w:p>
      <w:pPr/>
      <w:r>
        <w:rPr>
          <w:lang w:val="id_ID" w:bidi="id_ID"/>
        </w:rPr>
      </w:r>
      <w:r>
        <w:rPr>
          <w:lang w:val="id_ID" w:bidi="id_ID"/>
        </w:rPr>
        <w:t>Dengarkan versi audio Markus 13:24–31 sebanyak tiga kali, dalam tiga terjemahan yang berbeda, jika memungkinkan. Kemudian, secara berkelompok, bahas pertanyaan-pertanyaan berikut:</w:t>
      </w:r>
    </w:p>
    <w:p>
      <w:pPr>
        <w:pStyle w:val="ListNumber"/>
        <w:numPr>
          <w:ilvl w:val="0"/>
          <w:numId w:val="65"/>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Dalam Kitab Suci sebelumnya, Yesus telah mengatakan kepada para murid-Nya tentang masa-masa sulit yang akan dialami para pengikut-Nya. Yesus masih duduk bersama keempat murid-Nya, dan yang lainnya agak menjauh, di sisi Bukit Zaitun. Yesus memulai pengajaran dengan beberapa puisi, lalu menyelesaikan dengan berbicara kepada para murid tentang apa yang akan terjadi.</w:t>
      </w:r>
    </w:p>
    <w:p>
      <w:pPr/>
      <w:r>
        <w:rPr>
          <w:lang w:val="id_ID" w:bidi="id_ID"/>
        </w:rPr>
      </w:r>
      <w:r>
        <w:rPr>
          <w:lang w:val="id_ID" w:bidi="id_ID"/>
        </w:rPr>
        <w:t>Berhenti di sini dan tunjukkan kepada tim penerjemah Anda sebuah foto di sisi Bukit Zaitun.</w:t>
      </w:r>
    </w:p>
    <w:p>
      <w:pPr/>
      <w:r>
        <w:rPr>
          <w:lang w:val="id_ID" w:bidi="id_ID"/>
        </w:rPr>
      </w:r>
      <w:r>
        <w:rPr>
          <w:lang w:val="id_ID" w:bidi="id_ID"/>
        </w:rPr>
        <w:t>Berhenti di sini dan tinjau cara Anda telah memutuskan untuk membahas kesengsaraan bangsa atau penderitaan yang akan terjadi. Di sini Yesus merujuk kepada penderitaan yang telah dijelaskan. Hentikan sejenak audio ini di sini.</w:t>
      </w:r>
    </w:p>
    <w:p>
      <w:pPr/>
      <w:r>
        <w:rPr>
          <w:lang w:val="id_ID" w:bidi="id_ID"/>
        </w:rPr>
      </w:r>
      <w:r>
        <w:rPr>
          <w:lang w:val="id_ID" w:bidi="id_ID"/>
        </w:rPr>
        <w:t>Dalam perikop sebelumnya atau bagian sebelumnya dari ajaran ini, Yesus menggambarkan hal yang dibenci itulah yang akan menyebabkan kehancuran dan menyebabkan kemuliaan Allah meninggalkan Bait Suci-Nya. Yesus berbicara tentang penganiayaan, atau hari-hari penderitaan yang sulit. Kita tidak tahu berapa lama hari-hari penderitaan ini akan berlangsung. Kemudian, dalam bagian Kitab Suci ini, Yesus mengatakan bahwa suatu waktu setelah hari-hari yang sulit atau hari-hari penderitaan, akan ada banyak kekacauan di langit, atau di langit. Yesus mencantumkan tiga hal utama di langit: matahari, bulan, dan bintang. Yesus menjelaskan bagaimana masing-masing akan menjadi gelap atau bagaimana cahayanya akan jatuh dari langit. Kemudian Yesus merangkumnya dengan mengatakan, "kekuatan-kekuatan di sorga—atau matahari, bulan, dan bintang-bintang di langit--akan terguncang." Para nabi seperti Yoel dari Perjanjian Lama mengatakan bahwa matahari, bulan, dan bintang-bintang akan kehilangan cahaya mereka. Dalam nubuat di Perjanjian Lama, hal-hal yang terjadi di langit ini menunjukkan bahwa Allah sedang bertindak dalam sejarah manusia.</w:t>
      </w:r>
    </w:p>
    <w:p>
      <w:pPr/>
      <w:r>
        <w:rPr>
          <w:lang w:val="id_ID" w:bidi="id_ID"/>
        </w:rPr>
      </w:r>
      <w:r>
        <w:rPr>
          <w:lang w:val="id_ID" w:bidi="id_ID"/>
        </w:rPr>
        <w:t>Berhenti di sini dan diskusikan sebagai tim penerjemah: Bagaimana Anda berbicara tentang ramalan atau prediksi masa lalu dalam ajaran agama atau rohani di kebudayaan Anda? Ceritakan kisah tentang seseorang yang memberikan ramalan tentang hal-hal yang akan datang. Dengarkan dengan seksama bahasa dari pendongeng. Apakah bahasa Anda berubah ketika Anda berbicara tentang nubuat? Hentikan sejenak audio ini di sini.</w:t>
      </w:r>
    </w:p>
    <w:p>
      <w:pPr/>
      <w:r>
        <w:rPr>
          <w:lang w:val="id_ID" w:bidi="id_ID"/>
        </w:rPr>
      </w:r>
      <w:r>
        <w:rPr>
          <w:lang w:val="id_ID" w:bidi="id_ID"/>
        </w:rPr>
        <w:t>Kemudian Yesus menggambarkan Anak Manusia. Yesus sering mengacu pada diri-Nya sebagai Anak Manusia di kitab Markus. Anak Manusia mengingatkan para pendengar Markus tentang perikop Daniel 7 di mana seseorang seperti Anak Manusia dibawa ke takhta Allah di mana Anak Manusia diberikan otoritas, kehormatan, dan kedaulatan atas semua bangsa di dunia. Namun, di sini Yesus mengatakan bahwa Anak Manusia sendiri akan datang dengan kuasa dan kemuliaan. Perbedaan ini adalah bahwa dalam perikop ini Anak Manusia tidak dibawa kepada Allah, tetapi datang seperti Allah ke bumi. Anak Manusia ini akan mengutus para malaikat untuk mengumpulkan umat-Nya sendiri dari seluruh dunia dan dari ujung bumi yang paling jauh. Dengan kata lain, tidak ada seorang pun yang akan dapat bersembunyi dari Anak Manusia. Malaikat adalah makhluk luar biasa yang melayani Allah dengan banyak cara. Kemuliaan berarti keajaiban Allah yang menakjubkan. Hanya Allah yang 'datang dalam kemuliaan.' Para penonton Yesus akan memahami orang-orang pilihan, atau yang terpilih ini, adalah orang-orang Yahudi yang berpencar dari keempat mata angin, atau ke seluruh dunia, yang akan dipertemukan kembali. Para penonton Yesus juga akan memahami bahwa Yesus sedang menggambarkan Anak Manusia sebagai seseorang yang merupakan Allah sendiri.</w:t>
      </w:r>
    </w:p>
    <w:p>
      <w:pPr/>
      <w:r>
        <w:rPr>
          <w:lang w:val="id_ID" w:bidi="id_ID"/>
        </w:rPr>
      </w:r>
      <w:r>
        <w:rPr>
          <w:lang w:val="id_ID" w:bidi="id_ID"/>
        </w:rPr>
        <w:t>Berhenti dan tunjukkan kepada tim peta dunia dengan Yerusalem atau Israel di tengah peta. Mintalah tim untuk menunjukkan tempat-tempat yang akan menjadi tempat terjauh atau ujung bumi. Hentikan sejenak audio ini di sini.</w:t>
      </w:r>
    </w:p>
    <w:p>
      <w:pPr/>
      <w:r>
        <w:rPr>
          <w:lang w:val="id_ID" w:bidi="id_ID"/>
        </w:rPr>
      </w:r>
      <w:r>
        <w:rPr>
          <w:lang w:val="id_ID" w:bidi="id_ID"/>
        </w:rPr>
        <w:t>Ingatlah bahwa Yesus sedang duduk di Bukit Zaitun bersama para murid-Nya. Sekarang Yesus lebih merespons pertanyaan asli yang ditanyakan keempat murid-Nya ketika mereka pertama kali duduk: Kapan hal-hal ini akan—kehancuran Bait Suci dan semua hal mengerikan lainnya—terjadi? Yesus mengatakan kepada para murid-Nya agar mempelajari bagaimana pohon ara tumbuh. Pohon ara adalah pohon yang sangat umum yang ditemukan di seluruh Israel. Yesus memilih pohon berbuah yang umum untuk contoh ini.</w:t>
      </w:r>
    </w:p>
    <w:p>
      <w:pPr/>
      <w:r>
        <w:rPr>
          <w:lang w:val="id_ID" w:bidi="id_ID"/>
        </w:rPr>
      </w:r>
      <w:r>
        <w:rPr>
          <w:lang w:val="id_ID" w:bidi="id_ID"/>
        </w:rPr>
        <w:t>Berhenti di sini dan tunjukkan kepada tim penerjemah Anda sebuah foto pohon ara sebelum mengeluarkan daun, serta setelah mengeluarkan daun dan buah ara. Hentikan sejenak audio ini di sini.</w:t>
      </w:r>
    </w:p>
    <w:p>
      <w:pPr/>
      <w:r>
        <w:rPr>
          <w:lang w:val="id_ID" w:bidi="id_ID"/>
        </w:rPr>
      </w:r>
      <w:r>
        <w:rPr>
          <w:lang w:val="id_ID" w:bidi="id_ID"/>
        </w:rPr>
        <w:t>Pohon ara adalah pohon yang rontok daunnya ketika cuaca menjadi dingin. Pohon ara menunjukkan kalau akan berbuah, cabang-cabangnya menjadi lembut dan daun-daun kecil mulai bersemi. Ketika daun ara tumbuh kembali, pasti musim dingin—atau cuaca dingin—telah selesai. Pohon ara adalah sebuah perbandingan dengan tanda-tanda bahwa akhir zaman akan datang.</w:t>
      </w:r>
    </w:p>
    <w:p>
      <w:pPr/>
      <w:r>
        <w:rPr>
          <w:lang w:val="id_ID" w:bidi="id_ID"/>
        </w:rPr>
      </w:r>
      <w:r>
        <w:rPr>
          <w:lang w:val="id_ID" w:bidi="id_ID"/>
        </w:rPr>
        <w:t>Berhenti dan diskusikan: Bicarakan tentang cuaca yang berubah di negara Anda. Tanda-tanda apa yang Anda miliki bahwa musim akan berubah? Bagaimana Anda tahu kapan saatnya untuk menyiapkan tanah dan menanam? Bagaimana Anda tahu kapan buah akan segera muncul pada pohon atau tanaman anggur? Hentikan sejenak audio ini di sini.</w:t>
      </w:r>
    </w:p>
    <w:p>
      <w:pPr/>
      <w:r>
        <w:rPr>
          <w:lang w:val="id_ID" w:bidi="id_ID"/>
        </w:rPr>
      </w:r>
      <w:r>
        <w:rPr>
          <w:lang w:val="id_ID" w:bidi="id_ID"/>
        </w:rPr>
        <w:t xml:space="preserve">Yesus berkata, "Dengan cara yang sama, ketika </w:t>
      </w:r>
      <w:r>
        <w:rPr>
          <w:i/>
          <w:lang w:val="id_ID" w:bidi="id_ID"/>
        </w:rPr>
        <w:t>hal-hal ini</w:t>
      </w:r>
      <w:r>
        <w:rPr>
          <w:lang w:val="id_ID" w:bidi="id_ID"/>
        </w:rPr>
        <w:t xml:space="preserve"> (atau hal-hal sulit yang telah Yesus bicarakan) mulai terjadi," kembalinya Yesus atau zaman akhir sudah dekat. Sama seperti pohon ara ketika mulai berbunga, ketika masa-masa sulit terjadi seperti hal yang dibenci yang akan menyebabkan kehancuran, dan penangkapan para pengikut Yesus—itulah sebuah tanda bahwa akhir zaman akan datang. Kedatangan Yesus adalah 'tepat di depan pintu,' atau akan terjadi. Tepat di depan pintu adalah sebuah gambaran kata-kata. Ketika seseorang datang dan tepat di pintu, kita tahu bahwa kedatangan orang ini sedang terjadi sekarang.</w:t>
      </w:r>
    </w:p>
    <w:p>
      <w:pPr/>
      <w:r>
        <w:rPr>
          <w:lang w:val="id_ID" w:bidi="id_ID"/>
        </w:rPr>
      </w:r>
      <w:r>
        <w:rPr>
          <w:lang w:val="id_ID" w:bidi="id_ID"/>
        </w:rPr>
        <w:t>Berhenti dan diskusikan: Ceritakan sebuah kisah tentang seseorang yang sedang datang. Sertakan dalam kisah tempat-tempat yang berbeda yang ada di mana orang ini melakukan perjalanan. Ketika dia sampai ke pintu dan siap untuk masuk, Anda dapat menghentikan kisah ini. Sekarang diskusikan gambaran kata yang digunakan oleh pendongeng untuk menggambarkan di mana orang itu berada pada tahap yang berbeda dalam perjalanan ini. Hentikan sejenak audio ini di sini.</w:t>
      </w:r>
    </w:p>
    <w:p>
      <w:pPr/>
      <w:r>
        <w:rPr>
          <w:lang w:val="id_ID" w:bidi="id_ID"/>
        </w:rPr>
      </w:r>
      <w:r>
        <w:rPr>
          <w:lang w:val="id_ID" w:bidi="id_ID"/>
        </w:rPr>
        <w:t xml:space="preserve">Bagian Kitab Suci ini sangat sulit diterjemahkan, karena kita tidak tahu apa yang sebenarnya dibicarakan Yesus ketika Dia berbicara tentang </w:t>
      </w:r>
      <w:r>
        <w:rPr>
          <w:i/>
          <w:lang w:val="id_ID" w:bidi="id_ID"/>
        </w:rPr>
        <w:t>hal-hal ini</w:t>
      </w:r>
      <w:r>
        <w:rPr>
          <w:lang w:val="id_ID" w:bidi="id_ID"/>
        </w:rPr>
        <w:t xml:space="preserve">terjadi. Dia bisa saja mengacu pada hal yang dibenci yang menyebabkan kehancuran, atau pada matahari, bulan, dan bintang-bintang yang menjadi gelap. Kita tahu bahwa hal yang dibenci yang menyebabkan kehancuran dan penangkapan para pengikut Yesus terjadi beberapa waktu sebelum akhir dunia. Kemudian setelah masa sulit, matahari, bulan, dan bintang-bintang kehilangan cahaya mereka tepat sebelum Yesus datang kembali untuk mengumpulkan umat-Nya serta menolong mereka dari kehancuran. </w:t>
      </w:r>
    </w:p>
    <w:p>
      <w:pPr/>
      <w:r>
        <w:rPr>
          <w:lang w:val="id_ID" w:bidi="id_ID"/>
        </w:rPr>
      </w:r>
      <w:r>
        <w:rPr>
          <w:lang w:val="id_ID" w:bidi="id_ID"/>
        </w:rPr>
        <w:t xml:space="preserve">Yesus ingin orang-orang mendengarkan dengan seksama: "Aku mengatakan kebenaran kepadamu. Generasi ini tidak akan berlalu sebelum semua hal ini terjadi." Sekali lagi, kita tidak tahu persis apa yang dimaksud dengan </w:t>
      </w:r>
      <w:r>
        <w:rPr>
          <w:i/>
          <w:lang w:val="id_ID" w:bidi="id_ID"/>
        </w:rPr>
        <w:t>hal-hal ini.</w:t>
      </w:r>
      <w:r>
        <w:rPr>
          <w:lang w:val="id_ID" w:bidi="id_ID"/>
        </w:rPr>
        <w:t xml:space="preserve"> Namun, sebagian besar cendekiawan mengira bahwa Yesus sedang mengatakan bahwa hal yang dibenci yang menyebabkan kehancuran akan terjadi selama masa hidup beberapa murid-Nya. Sebuah hal yang mengerikan terjadi pada tahun 70 M selama masa hidup beberapa murid-Nya. Bait Suci benar-benar dihancurkan. Namun, dunia belum kiamat dan Yesus belum datang kembali pada masa itu. Kita tahu bahwa kiamat dunia pasti akan datang nanti, dan hal yang dibenci lainnya yang menyebabkan kehancuran mungkin akan datang kembali. Banyak nubuat biasanya segera menjadi kenyataan, dan kemudian menjadi kenyataan lagi dalam sejarah.</w:t>
      </w:r>
    </w:p>
    <w:p>
      <w:pPr/>
      <w:r>
        <w:rPr>
          <w:lang w:val="id_ID" w:bidi="id_ID"/>
        </w:rPr>
      </w:r>
      <w:r>
        <w:rPr>
          <w:lang w:val="id_ID" w:bidi="id_ID"/>
        </w:rPr>
        <w:t>Berhenti di sini dan diskusikan sebagai tim penerjemah: Bagaimana Anda berbicara tentang nubuat dalam ajaran agama atau rohani di kebudayaan Anda? Ceritakan kisah dengan contoh nubuat yang diketahui semua orang, apakah dari iman Kristen atau iman lain. Bahasa macam apakah yang Anda gunakan? Bagaimana orang-orang memahami nubuat ini? Apakah mereka pikir itu akan segera menjadi kenyataan? Hentikan sejenak audio ini di sini.</w:t>
      </w:r>
    </w:p>
    <w:p>
      <w:pPr/>
      <w:r>
        <w:rPr>
          <w:lang w:val="id_ID" w:bidi="id_ID"/>
        </w:rPr>
      </w:r>
      <w:r>
        <w:rPr>
          <w:lang w:val="id_ID" w:bidi="id_ID"/>
        </w:rPr>
        <w:t>Para nabi di Perjanjian Lama mengatakan bahwa langit dan bumi akan lenyap, tetapi Firman Allah tidak akan pernah lenyap. Ini berarti bahwa segala sesuatu di bumi akan lenyap, tetapi firman Yesus, atau hal-hal yang Yesus ucapkan dan ajarkan, tidak akan pernah lenyap. Yesus membuktikan sekali lagi bahwa Yesus adalah Juruselamat yang Dijanjikan, atau Mesias.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13:24–31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Yesus terus mengajar keempat murid-Nya di sisi Bukit Zaitun. Yesus menggambarkan kepada para murid-Nya bagaimana matahari, bulan, dan bintang-bintang tidak akan lagi memancarkan cahaya mereka. Ketika itu terjadi, Anak Manusia—atau Yesus--akan datang dengan kuasa dan kemuliaan. Anak Manusia akan mengumpulkan umat pilihan-Nya dari seluruh penjuru dunia.</w:t>
      </w:r>
    </w:p>
    <w:p>
      <w:pPr/>
      <w:r>
        <w:rPr>
          <w:lang w:val="id_ID" w:bidi="id_ID"/>
        </w:rPr>
      </w:r>
      <w:r>
        <w:rPr>
          <w:b/>
          <w:lang w:val="id_ID" w:bidi="id_ID"/>
        </w:rPr>
        <w:t xml:space="preserve">Dalam adegan kedua, </w:t>
      </w:r>
      <w:r>
        <w:rPr>
          <w:lang w:val="id_ID" w:bidi="id_ID"/>
        </w:rPr>
        <w:t>Yesus memberikan para murid-Nya sebuah pelajaran dari pohon ara. Kita tahu bahwa cuaca dingin telah selesai ketika pohon ara mulai berbunga. Dengan demikian, kita tahu bahwa zaman akhir sudah dekat ketika sejumlah hal terjadi.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sendirian dengan-Nya)</w:t>
      </w:r>
    </w:p>
    <w:p>
      <w:pPr>
        <w:pStyle w:val="ListBullet"/>
        <w:spacing w:line="240" w:lineRule="auto"/>
        <w:ind w:left="720"/>
      </w:pPr>
      <w:r>
        <w:rPr>
          <w:lang w:val="id_ID" w:bidi="id_ID"/>
        </w:rPr>
      </w:r>
      <w:r>
        <w:rPr>
          <w:lang w:val="id_ID" w:bidi="id_ID"/>
        </w:rPr>
        <w:t>Para orang pilihan</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Sebagai sebuah kelompok, perhatikan bagian-bagian dari latar belakang bagian ini: Ketika Anda memulai adegan pertama dan ramalan yang diberikan Yesus tentang matahari, bulan, dan bintang-bintang, putuskan apakah Anda akan menggunakan puisi atau ungkapan puitis untuk bagian ini. Kebanyakan terjemahan menempatkan ini dalam bentuk puitis, sementara beberapa menggunakan kalimat biasa, tetapi terjemahan semua menemukan beberapa cara untuk menekankan pernyataan sehingga orang-orang memahami bahwa ini adalah nubuat. Yesus membuat dua pernyataan yang merupakan sebab dan akibat, atau bagian kedua dari pernyataan tersebut terjadi karena yang pertama. Bulan menerima cahaya dari matahari. Oleh karena itu, jika matahari gelap, bulan akan gelap. Jika bintang-bintang jatuh dari langit, maka semua yang ada di langit akan terguncang.</w:t>
      </w:r>
    </w:p>
    <w:p>
      <w:pPr/>
      <w:r>
        <w:rPr>
          <w:lang w:val="id_ID" w:bidi="id_ID"/>
        </w:rPr>
      </w:r>
      <w:r>
        <w:rPr>
          <w:lang w:val="id_ID" w:bidi="id_ID"/>
        </w:rPr>
        <w:t>Berhenti dan berlatih mengatakan dua pernyataan sebab dan efek ini untuk melihat bagaimana mereka mungkin bekerja sebagai puisi dalam bahasa Anda, atau jika mereka bekerja lebih baik sebagai pernyataan narasi. Hentikan sejenak audio ini di sini.</w:t>
      </w:r>
    </w:p>
    <w:p>
      <w:pPr/>
      <w:r>
        <w:rPr>
          <w:lang w:val="id_ID" w:bidi="id_ID"/>
        </w:rPr>
      </w:r>
      <w:r>
        <w:rPr>
          <w:lang w:val="id_ID" w:bidi="id_ID"/>
        </w:rPr>
        <w:t>Yesus berbicara tentang Anak Manusia yang datang di atas awan. Anak Manusia akan mengutus para malaikat-Nya untuk mengumpulkan orang-orang yang merupakan milik Anak Manusia dari ujung-ujung bumi.</w:t>
      </w:r>
    </w:p>
    <w:p>
      <w:pPr/>
      <w:r>
        <w:rPr>
          <w:lang w:val="id_ID" w:bidi="id_ID"/>
        </w:rPr>
      </w:r>
      <w:r>
        <w:rPr>
          <w:lang w:val="id_ID" w:bidi="id_ID"/>
        </w:rPr>
        <w:t>Berhenti sejenak di sini dan putuskan bagaimana Anda akan memerankan adegan ini. Bagaimana Anda akan menggambarkan adegan ini? Hentikan sejenak audio ini di sini.</w:t>
      </w:r>
    </w:p>
    <w:p>
      <w:pPr/>
      <w:r>
        <w:rPr>
          <w:lang w:val="id_ID" w:bidi="id_ID"/>
        </w:rPr>
      </w:r>
      <w:r>
        <w:rPr>
          <w:lang w:val="id_ID" w:bidi="id_ID"/>
        </w:rPr>
        <w:t>Ingatlah bahwa Yesus dan keempat murid-Nya masih duduk di sisi Bukit Zaitun. Ini adalah kelanjutan dari pengajaran sebelumnya di sisi gunung. Yesus memulai ajaran ini dengan merujuk pada masalah atau penderitaan berat yang akan terjadi ketika hal yang dibenci akan menyebabkan kehancuran bagi umat Allah. Sekarang, dalam bagian ini, Yesus menggunakan frasa dari para nabi Perjanjian Lama untuk menggambarkan apa yang akan terjadi pada cahaya di langit. Tiga hal akan terjadi di langit. Matahari akan digelapkan. Kemudian bulan tidak akan bercahaya. Lalu bintang-bintang akan jatuh dari langit. Semua kekuatan di surga, atau semua benda di langit, akan berguncang. Ingatlah bahwa ini adalah informasi dari nubuat yang diberikan dalam Perjanjian Lama.</w:t>
      </w:r>
    </w:p>
    <w:p>
      <w:pPr/>
      <w:r>
        <w:rPr>
          <w:lang w:val="id_ID" w:bidi="id_ID"/>
        </w:rPr>
      </w:r>
      <w:r>
        <w:rPr>
          <w:lang w:val="id_ID" w:bidi="id_ID"/>
        </w:rPr>
        <w:t>Yesus mengatakan bahwa setelah nubuat tentang hal-hal di langit terjadi, Anak Manusia akan datang dengan kuasa dan kemuliaan yang besar. Anak Manusia akan mengutus para malaikat untuk mengumpulkan orang-orang pilihan Anak Manusia dari seluruh dunia—setiap tempat di mana ada orang-orang.</w:t>
      </w:r>
    </w:p>
    <w:p>
      <w:pPr/>
      <w:r>
        <w:rPr>
          <w:lang w:val="id_ID" w:bidi="id_ID"/>
        </w:rPr>
      </w:r>
      <w:r>
        <w:rPr>
          <w:lang w:val="id_ID" w:bidi="id_ID"/>
        </w:rPr>
        <w:t>Dalam adegan kedua, Yesus mengubah topik untuk berbicara tentang pohon ara. Yesus menggunakan pohon ara sebagai contoh untuk menunjukkan kepada para murid bagaimana mereka akan tahu bahwa nubuatan-nubuatan ini akan terjadi. Yesus kemudian memberikan contoh dari bagaimana pohon ara tumbuh. Ketika cabang pohon ara menjadi lembut dan daun mulai tumbuh, Anda tahu bahwa cuaca dingin sudah selesai dan musim tumbuh telah dimulai. Sama seperti pohon ara, ketika Anda melihat matahari, bulan, dan bintang-bintang di langit menjadi gelap, Anda tahu bahwa peristiwa yang dibicarakan Yesus akan segera terjadi.</w:t>
      </w:r>
    </w:p>
    <w:p>
      <w:pPr/>
      <w:r>
        <w:rPr>
          <w:lang w:val="id_ID" w:bidi="id_ID"/>
        </w:rPr>
      </w:r>
      <w:r>
        <w:rPr>
          <w:lang w:val="id_ID" w:bidi="id_ID"/>
        </w:rPr>
        <w:t>Yesus berkata, "Aku mengatakan kepadamu kebenaran." Yesus ingin para murid-Nya memerhatikan: Yesus mengatakan bahwa banyak di antara orang-orang itu yang sekarang hidup tidak akan mati sebelum hal-hal yang telah Yesus bicarakan ini akan terjadi.</w:t>
      </w:r>
    </w:p>
    <w:p>
      <w:pPr/>
      <w:r>
        <w:rPr>
          <w:lang w:val="id_ID" w:bidi="id_ID"/>
        </w:rPr>
      </w:r>
      <w:r>
        <w:rPr>
          <w:lang w:val="id_ID" w:bidi="id_ID"/>
        </w:rPr>
        <w:t>Yesus mengakhiri pengajaran ini dengan mengatakan bahwa dunia dan segala sesuatu yang diciptakan Allah itu bersifat sementara, tetapi pengajaran Yesus kekal selamanya.</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13:24–31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2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sendirian dengan-Nya)</w:t>
      </w:r>
    </w:p>
    <w:p>
      <w:pPr>
        <w:pStyle w:val="ListBullet"/>
        <w:spacing w:line="240" w:lineRule="auto"/>
        <w:ind w:left="720"/>
      </w:pPr>
      <w:r>
        <w:rPr>
          <w:lang w:val="id_ID" w:bidi="id_ID"/>
        </w:rPr>
      </w:r>
      <w:r>
        <w:rPr>
          <w:lang w:val="id_ID" w:bidi="id_ID"/>
        </w:rPr>
        <w:t>Orang pilihan atau orang terpilih</w:t>
      </w:r>
    </w:p>
    <w:p>
      <w:pPr>
        <w:pStyle w:val="ListBullet"/>
        <w:spacing w:line="240" w:lineRule="auto"/>
        <w:ind w:left="720"/>
      </w:pPr>
      <w:r>
        <w:rPr>
          <w:lang w:val="id_ID" w:bidi="id_ID"/>
        </w:rPr>
      </w:r>
      <w:r>
        <w:rPr>
          <w:lang w:val="id_ID" w:bidi="id_ID"/>
        </w:rPr>
        <w:t>Malaikat-malaikat</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Dalam adegan pertama, Yesus dan keempat murid-Nya sedang duduk di sisi Bukit Zaitun. Yesus terus mengajar. Yesus memulai dengan merujuk kembali pada hal yang dibenci yang akan menyebabkan kehancuran, penderitaan, dan masalah bagi para pengikut Yesus. Yesus mengatakan bahwa setelah masa penderitaan berat bagi para pengikut Yesus, matahari akan menjadi gelap, bulan akan berhenti bersinar, dan bintang-bintang akan jatuh dari langit serta berhenti bersinar. Bahkan, segala sesuatu di langit akan berguncang. Kemudian, semua orang akan melihat Anak Manusia datang dalam awan-awan dengan kekuasaan besar dan kemuliaan. Anak Manusia akan mengutus para malaikat untuk mengumpulkan semua umat pilihan-Nya—mereka yang mengikuti Anak Manusia—dari setiap bagian dunia.</w:t>
      </w:r>
    </w:p>
    <w:p>
      <w:pPr/>
      <w:r>
        <w:rPr>
          <w:lang w:val="id_ID" w:bidi="id_ID"/>
        </w:rPr>
      </w:r>
      <w:r>
        <w:rPr>
          <w:lang w:val="id_ID" w:bidi="id_ID"/>
        </w:rPr>
        <w:t>Hentikan sejenak peragaannya. Tanyakan kepada para murid, "Bagaimana perasaan kalian?" Anda mungkin mendengar hal-hal seperti, "Ini membuat aku takut. Bagaimana matahari dapat berhenti bersinar atau bintang-bintang jatuh dari langit? Yesus berbicara tentang peristiwa yang luar biasa!" Atau, "Saya terpesona! Ini terdengar luar biasa. Saya tidak dapat membayangkan kuasa macam apa yang akan dimiliki Anak Manusia." Atau, "Saya terkejut. Saya bertanya-tanya apa yang akan terjadi pada semua orang—mereka yang tidak dipilih." Lanjutkan peragaannya.</w:t>
      </w:r>
    </w:p>
    <w:p>
      <w:pPr/>
      <w:r>
        <w:rPr>
          <w:lang w:val="id_ID" w:bidi="id_ID"/>
        </w:rPr>
      </w:r>
      <w:r>
        <w:rPr>
          <w:lang w:val="id_ID" w:bidi="id_ID"/>
        </w:rPr>
        <w:t>Dalam adegan kedua, Yesus mengubah pengajaran-Nya sekarang untuk berbicara tentang pohon ara. Ketika cabang pohon ara menjadi lembut lagi setelah cuaca dingin dan daun-daun mulai tumbuh lagi, Anda tahu bahwa cuaca dingin sudah berakhir serta masa pertumbuhan baru telah datang. Sama seperti ini, ketika Anda melihat semua hal ini terjadi di bumi, Anda tahu bahwa Anak Manusia akan segera datang. Benar! Banyak orang yang hidup sekarang akan tetap hidup ketika hal-hal yang telah saya jelaskan ini terjadi. Segala sesuatu di bumi akan lenyap, tetapi pengajaran-Ku tidak akan pernah lenyap.</w:t>
      </w:r>
    </w:p>
    <w:p>
      <w:pPr/>
      <w:r>
        <w:rPr>
          <w:lang w:val="id_ID" w:bidi="id_ID"/>
        </w:rPr>
      </w:r>
      <w:r>
        <w:rPr>
          <w:lang w:val="id_ID" w:bidi="id_ID"/>
        </w:rPr>
        <w:t>Hentikan sejenak peragaannya. Tanyakan kepada para murid, "Bagaimana perasaan kalian?" Anda mungkin mendengar hal-hal seperti, "Ini masuk akal. Sekarang saya melihat bahwa hal-hal yang mengerikan ini adalah tanda-tanda sehingga saya tidak akan terlalu takut ketika hal itu terjadi. Saya senang Yesus telah menjelaskan hal ini." Atau, "Saya cemas. Ini semua terdengar luar biasa, tetapi akankah saya benar-benar dapat mengenali bahwa Yesus sedang datang?" Atau, "Aku bingung. Bagi Yesus untuk datang kembali dalam kuasa dan kemuliaan berarti Yesus akan pergi terlebih dahulu. Saya tidak tahu ke mana Yesus akan pergi. Apakah ini berarti bahwa Yesus tidak akan membawa kita bersama-Nya? Apakah kita akan dibiarkan di sini untuk menunggu?" Atau, "Ini semua terdengar sangat menarik. Saya senang melihat apa yang akan terjadi." Tanyakan kepada Yesus, "Bagaimana perasaan Anda?" Anda mungkin mendengar, "Saya telah melakukan yang terbaik untuk menjelaskan hal ini kepada para muridku. Saya berharap mereka mengerti. Saya tahu bahwa sekarang ini sedang membingungkan, tetapi nanti mereka harus dapat mengingat ajaran ini dan memahami apa yang terjadi." Lanjutkan peragaannya.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13:24–31 dalam terjemahan yang paling mudah dipahami.</w:t>
      </w:r>
    </w:p>
    <w:p>
      <w:pPr/>
      <w:r>
        <w:rPr>
          <w:lang w:val="id_ID" w:bidi="id_ID"/>
        </w:rPr>
      </w:r>
      <w:r>
        <w:rPr>
          <w:lang w:val="id_ID" w:bidi="id_ID"/>
        </w:rPr>
        <w:t xml:space="preserve">Yesus memulai bagian dari pengajaran ini dengan merujuk kembali ke </w:t>
      </w:r>
      <w:r>
        <w:rPr>
          <w:b/>
          <w:lang w:val="id_ID" w:bidi="id_ID"/>
        </w:rPr>
        <w:t>kesengsaraan</w:t>
      </w:r>
      <w:r>
        <w:rPr>
          <w:lang w:val="id_ID" w:bidi="id_ID"/>
        </w:rPr>
        <w:t xml:space="preserve"> atau masa-masa sulit yang Dia bicarakan dalam perikop sebelumnya. Yesus telah menggambarkan bagaimana hal yang dibenci yang menyebabkan kehancuran akan membuat banyak sekali kesukaran dan rasa sakit bagi banyak orang.</w:t>
      </w:r>
    </w:p>
    <w:p>
      <w:pPr/>
      <w:r>
        <w:rPr>
          <w:lang w:val="id_ID" w:bidi="id_ID"/>
        </w:rPr>
      </w:r>
      <w:r>
        <w:rPr>
          <w:lang w:val="id_ID" w:bidi="id_ID"/>
        </w:rPr>
        <w:t xml:space="preserve">Tiga hal akan terjadi di langit. Matahari akan digelapkan. Kemudian bulan tidak akan bercahaya. Lalu bintang-bintang akan jatuh dari langit. Semua kekuatan di </w:t>
      </w:r>
      <w:hyperlink r:id="rId26">
        <w:r>
          <w:rPr>
            <w:lang w:val="id_ID" w:bidi="id_ID"/>
          </w:rPr>
          <w:rPr>
            <w:color w:val="0000EE"/>
            <w:u w:val="single"/>
          </w:rPr>
          <w:t>surga</w:t>
        </w:r>
      </w:hyperlink>
      <w:r>
        <w:rPr>
          <w:lang w:val="id_ID" w:bidi="id_ID"/>
        </w:rPr>
        <w:t xml:space="preserve">atau semua benda di langit, akan berguncang. </w:t>
      </w:r>
      <w:r>
        <w:rPr>
          <w:b/>
          <w:lang w:val="id_ID" w:bidi="id_ID"/>
        </w:rPr>
        <w:t>Surga</w:t>
      </w:r>
      <w:r>
        <w:rPr>
          <w:lang w:val="id_ID" w:bidi="id_ID"/>
        </w:rPr>
        <w:t xml:space="preserve"> di sini mengacu pada langit, bukan tempat tinggal Allah.</w:t>
      </w:r>
    </w:p>
    <w:p>
      <w:pPr/>
      <w:r>
        <w:rPr>
          <w:lang w:val="id_ID" w:bidi="id_ID"/>
        </w:rPr>
      </w:r>
      <w:r>
        <w:rPr>
          <w:lang w:val="id_ID" w:bidi="id_ID"/>
        </w:rPr>
        <w:t>Yesus memulai bagian dari pengajaran ini dengan menggunakan nubuat tentang matahari, bulan, dan bintang-bintang dari Perjanjian Lama. Yesus mengutip ini sebagai puisi. Anda dapat memilih untuk menggunakan puisi atau menjadikannya sebagai kalimat biasa.</w:t>
      </w:r>
    </w:p>
    <w:p>
      <w:pPr/>
      <w:r>
        <w:rPr>
          <w:lang w:val="id_ID" w:bidi="id_ID"/>
        </w:rPr>
      </w:r>
      <w:r>
        <w:rPr>
          <w:lang w:val="id_ID" w:bidi="id_ID"/>
        </w:rPr>
        <w:t xml:space="preserve">Yesus mengatakan bahwa </w:t>
      </w:r>
      <w:r>
        <w:rPr>
          <w:b/>
          <w:lang w:val="id_ID" w:bidi="id_ID"/>
        </w:rPr>
        <w:t>Anak Manusia</w:t>
      </w:r>
      <w:r>
        <w:rPr>
          <w:lang w:val="id_ID" w:bidi="id_ID"/>
        </w:rPr>
        <w:t xml:space="preserve"> akan datang dalam awan-awan dengan kekuasaan dan kemuliaan. Gunakan istilah yang sama untuk Anak Manusia yang telah Anda gunakan di seluruh Markus. Ingatlah bahwa Yesus mengacu pada diri-Nya sendiri, dan bahwa </w:t>
      </w:r>
      <w:hyperlink r:id="rId92">
        <w:r>
          <w:rPr>
            <w:lang w:val="id_ID" w:bidi="id_ID"/>
          </w:rPr>
          <w:rPr>
            <w:color w:val="0000EE"/>
            <w:u w:val="single"/>
          </w:rPr>
          <w:t>Anak Manusia</w:t>
        </w:r>
      </w:hyperlink>
      <w:r>
        <w:rPr>
          <w:lang w:val="id_ID" w:bidi="id_ID"/>
        </w:rPr>
        <w:t xml:space="preserve"> berada di Daftar Kata Utama. </w:t>
      </w:r>
      <w:r>
        <w:rPr>
          <w:b/>
          <w:lang w:val="id_ID" w:bidi="id_ID"/>
        </w:rPr>
        <w:t>Kemuliaan</w:t>
      </w:r>
      <w:r>
        <w:rPr>
          <w:lang w:val="id_ID" w:bidi="id_ID"/>
        </w:rPr>
        <w:t xml:space="preserve"> mengacu pada kekuasaan dan hadirat Allah. </w:t>
      </w:r>
      <w:hyperlink r:id="rId93">
        <w:r>
          <w:rPr>
            <w:lang w:val="id_ID" w:bidi="id_ID"/>
          </w:rPr>
          <w:rPr>
            <w:color w:val="0000EE"/>
            <w:u w:val="single"/>
          </w:rPr>
          <w:t>Kemuliaan</w:t>
        </w:r>
      </w:hyperlink>
      <w:r>
        <w:rPr>
          <w:lang w:val="id_ID" w:bidi="id_ID"/>
        </w:rPr>
        <w:t xml:space="preserve"> terdapat di Daftar Kata Utama. </w:t>
      </w:r>
    </w:p>
    <w:p>
      <w:pPr/>
      <w:r>
        <w:rPr>
          <w:lang w:val="id_ID" w:bidi="id_ID"/>
        </w:rPr>
      </w:r>
      <w:r>
        <w:rPr>
          <w:lang w:val="id_ID" w:bidi="id_ID"/>
        </w:rPr>
        <w:t xml:space="preserve">Yesus akan mengutus para </w:t>
      </w:r>
      <w:r>
        <w:rPr>
          <w:b/>
          <w:lang w:val="id_ID" w:bidi="id_ID"/>
        </w:rPr>
        <w:t>malaikat</w:t>
      </w:r>
      <w:r>
        <w:rPr>
          <w:lang w:val="id_ID" w:bidi="id_ID"/>
        </w:rPr>
        <w:t xml:space="preserve"> -Nya untuk mengumpulkan umat </w:t>
      </w:r>
      <w:r>
        <w:rPr>
          <w:b/>
          <w:lang w:val="id_ID" w:bidi="id_ID"/>
        </w:rPr>
        <w:t>pilihan</w:t>
      </w:r>
      <w:r>
        <w:rPr>
          <w:lang w:val="id_ID" w:bidi="id_ID"/>
        </w:rPr>
        <w:t xml:space="preserve"> -Nya, atau orang terpilih, dari seluruh penjuru dunia. Gunakan kata yang sama untuk malaikat yang telah Anda pakai di perikop sebelumnya, dan ingatlah bahwa </w:t>
      </w:r>
      <w:hyperlink r:id="rId28">
        <w:r>
          <w:rPr>
            <w:lang w:val="id_ID" w:bidi="id_ID"/>
          </w:rPr>
          <w:rPr>
            <w:color w:val="0000EE"/>
            <w:u w:val="single"/>
          </w:rPr>
          <w:t>malaikat</w:t>
        </w:r>
      </w:hyperlink>
      <w:r>
        <w:rPr>
          <w:lang w:val="id_ID" w:bidi="id_ID"/>
        </w:rPr>
        <w:t xml:space="preserve"> ada dalam Daftar Kata Utama.</w:t>
      </w:r>
    </w:p>
    <w:p>
      <w:pPr/>
      <w:r>
        <w:rPr>
          <w:lang w:val="id_ID" w:bidi="id_ID"/>
        </w:rPr>
      </w:r>
      <w:r>
        <w:rPr>
          <w:lang w:val="id_ID" w:bidi="id_ID"/>
        </w:rPr>
        <w:t xml:space="preserve">Yesus akan mengumpulkan umat-Nya </w:t>
      </w:r>
      <w:r>
        <w:rPr>
          <w:b/>
          <w:lang w:val="id_ID" w:bidi="id_ID"/>
        </w:rPr>
        <w:t>dari keempat penjuru mata angin dan dari ujung bumi sampai ujung surga</w:t>
      </w:r>
      <w:r>
        <w:rPr>
          <w:lang w:val="id_ID" w:bidi="id_ID"/>
        </w:rPr>
        <w:t>. Dengan kata lain, Yesus akan mengumpulkan umat-Nya dari seluruh penjuru dunia. Ini bukan berarti kalau beberapa dari umat-Nya berada bersama Allah di surga. Itu artinya semua orang yang berada di dunia yang menjadi milik-Nya.</w:t>
      </w:r>
    </w:p>
    <w:p>
      <w:pPr/>
      <w:r>
        <w:rPr>
          <w:lang w:val="id_ID" w:bidi="id_ID"/>
        </w:rPr>
      </w:r>
      <w:r>
        <w:rPr>
          <w:lang w:val="id_ID" w:bidi="id_ID"/>
        </w:rPr>
        <w:t xml:space="preserve">Yesus kemudian berbicara tentang </w:t>
      </w:r>
      <w:r>
        <w:rPr>
          <w:b/>
          <w:lang w:val="id_ID" w:bidi="id_ID"/>
        </w:rPr>
        <w:t>pohon-pohon ara</w:t>
      </w:r>
      <w:r>
        <w:rPr>
          <w:lang w:val="id_ID" w:bidi="id_ID"/>
        </w:rPr>
        <w:t xml:space="preserve">. </w:t>
      </w:r>
      <w:hyperlink r:id="rId351">
        <w:r>
          <w:rPr>
            <w:lang w:val="id_ID" w:bidi="id_ID"/>
          </w:rPr>
          <w:rPr>
            <w:color w:val="0000EE"/>
            <w:u w:val="single"/>
          </w:rPr>
          <w:t>Pohon-pohon ara</w:t>
        </w:r>
      </w:hyperlink>
      <w:r>
        <w:rPr>
          <w:lang w:val="id_ID" w:bidi="id_ID"/>
        </w:rPr>
        <w:t xml:space="preserve"> di Bukit Zaitun bisa tumbuh hingga ketinggian 8–10 meter. Jika Yesus mengajarkan hal-hal ini seminggu sebelum kematian-Nya, itu adalah masa ketika pohon ara seperti yang Dia gambarkan—dengan daun-daun baru kecil yang akan bersemi. Cuaca dingin baru saja berakhir, dan menjadi lebih hangat. Pada awal musim, getah mengalir lewat cabang-cabang dan membuatnya lembut karena getahnya hangat. Daun-daun bersemi darinya.</w:t>
      </w:r>
    </w:p>
    <w:p>
      <w:pPr/>
      <w:r>
        <w:rPr>
          <w:lang w:val="id_ID" w:bidi="id_ID"/>
        </w:rPr>
      </w:r>
      <w:r>
        <w:rPr>
          <w:lang w:val="id_ID" w:bidi="id_ID"/>
        </w:rPr>
        <w:t>Berhenti di sini dan tunjukkan kepada tim penerjemah Anda sebuah gambar pohon ara tanpa daun serta yang berdaun dan berbuah ara. Hentikan sejenak audio ini di sini.</w:t>
      </w:r>
    </w:p>
    <w:p>
      <w:pPr/>
      <w:r>
        <w:rPr>
          <w:lang w:val="id_ID" w:bidi="id_ID"/>
        </w:rPr>
      </w:r>
      <w:r>
        <w:rPr>
          <w:b/>
          <w:lang w:val="id_ID" w:bidi="id_ID"/>
        </w:rPr>
        <w:t>Musim panas</w:t>
      </w:r>
      <w:r>
        <w:rPr>
          <w:lang w:val="id_ID" w:bidi="id_ID"/>
        </w:rPr>
        <w:t xml:space="preserve"> datang ketika pohon ara mulai bertunas. Musim panas bisa diterjemahkan sebagai musim hujan apabila tidak ada musim panas dalam kebudayaan Anda, hanya karena inilah masa bertunas dan bertumbuh.</w:t>
      </w:r>
    </w:p>
    <w:p>
      <w:pPr/>
      <w:r>
        <w:rPr>
          <w:lang w:val="id_ID" w:bidi="id_ID"/>
        </w:rPr>
      </w:r>
      <w:r>
        <w:rPr>
          <w:lang w:val="id_ID" w:bidi="id_ID"/>
        </w:rPr>
        <w:t xml:space="preserve">Ketika </w:t>
      </w:r>
      <w:r>
        <w:rPr>
          <w:b/>
          <w:lang w:val="id_ID" w:bidi="id_ID"/>
        </w:rPr>
        <w:t>semua hal ini</w:t>
      </w:r>
      <w:r>
        <w:rPr>
          <w:lang w:val="id_ID" w:bidi="id_ID"/>
        </w:rPr>
        <w:t xml:space="preserve"> terjadi, Anda tahu bahwa kedatangan Yesus sudah dekat, atau </w:t>
      </w:r>
      <w:r>
        <w:rPr>
          <w:b/>
          <w:lang w:val="id_ID" w:bidi="id_ID"/>
        </w:rPr>
        <w:t>tepat di depan pintu</w:t>
      </w:r>
      <w:r>
        <w:rPr>
          <w:lang w:val="id_ID" w:bidi="id_ID"/>
        </w:rPr>
        <w:t>. Tepat di depan pintu adalah sebuah frasa gambaran yang berarti hal ini akan segera terjadi.</w:t>
      </w:r>
    </w:p>
    <w:p>
      <w:pPr/>
      <w:r>
        <w:rPr>
          <w:lang w:val="id_ID" w:bidi="id_ID"/>
        </w:rPr>
      </w:r>
      <w:r>
        <w:rPr>
          <w:lang w:val="id_ID" w:bidi="id_ID"/>
        </w:rPr>
        <w:t xml:space="preserve">Yesus menekankan dengan "Aku mengatakan kebenaran kepadamu!" </w:t>
      </w:r>
      <w:hyperlink r:id="rId430">
        <w:r>
          <w:rPr>
            <w:lang w:val="id_ID" w:bidi="id_ID"/>
          </w:rPr>
          <w:rPr>
            <w:color w:val="0000EE"/>
            <w:u w:val="single"/>
          </w:rPr>
          <w:t>Generasi</w:t>
        </w:r>
      </w:hyperlink>
      <w:r>
        <w:rPr>
          <w:lang w:val="id_ID" w:bidi="id_ID"/>
        </w:rPr>
        <w:t xml:space="preserve"> ini, atau orang-orang yang hidup sekarang, tidak akan meninggal, atau mati, sebelum hal-hal yang dijelaskan Yesus akan terjadi.</w:t>
      </w:r>
    </w:p>
    <w:p>
      <w:pPr/>
      <w:r>
        <w:rPr>
          <w:lang w:val="id_ID" w:bidi="id_ID"/>
        </w:rPr>
      </w:r>
      <w:r>
        <w:rPr>
          <w:lang w:val="id_ID" w:bidi="id_ID"/>
        </w:rPr>
        <w:t xml:space="preserve">Yesus mengatakan bahwa </w:t>
      </w:r>
      <w:r>
        <w:rPr>
          <w:b/>
          <w:lang w:val="id_ID" w:bidi="id_ID"/>
        </w:rPr>
        <w:t>langit dan bumi mungkin lenyap, yang</w:t>
      </w:r>
      <w:r>
        <w:rPr>
          <w:lang w:val="id_ID" w:bidi="id_ID"/>
        </w:rPr>
        <w:t xml:space="preserve"> berarti seluruh alam semesta yang diciptakan mungkin dihancurkan atau mati. Tetapi </w:t>
      </w:r>
      <w:r>
        <w:rPr>
          <w:b/>
          <w:lang w:val="id_ID" w:bidi="id_ID"/>
        </w:rPr>
        <w:t>perkataan</w:t>
      </w:r>
      <w:r>
        <w:rPr>
          <w:lang w:val="id_ID" w:bidi="id_ID"/>
        </w:rPr>
        <w:t xml:space="preserve"> Yesus, atau ajaran Yesus, akan tetap benar selamanya.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13:24–31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31">
        <w:r>
          <w:rPr>
            <w:lang w:val="id_ID" w:bidi="id_ID"/>
          </w:rPr>
          <w:rPr>
            <w:color w:val="0000EE"/>
            <w:u w:val="single"/>
          </w:rPr>
          <w:t>Dengar dan Renungkan</w:t>
        </w:r>
      </w:hyperlink>
      <w:r>
        <w:rPr>
          <w:lang w:val="id_ID" w:bidi="id_ID"/>
        </w:rPr>
        <w:t xml:space="preserve"> (646 KB)</w:t>
      </w:r>
      <w:r>
        <w:rPr>
          <w:lang w:val="id_ID" w:bidi="id_ID"/>
        </w:rPr>
      </w:r>
    </w:p>
    <w:p>
      <w:pPr>
        <w:pStyle w:val="ListBullet"/>
        <w:spacing w:line="240" w:lineRule="auto"/>
        <w:ind w:left="720"/>
      </w:pPr>
      <w:r>
        <w:rPr>
          <w:lang w:val="id_ID" w:bidi="id_ID"/>
        </w:rPr>
      </w:r>
      <w:hyperlink r:id="rId432">
        <w:r>
          <w:rPr>
            <w:lang w:val="id_ID" w:bidi="id_ID"/>
          </w:rPr>
          <w:rPr>
            <w:color w:val="0000EE"/>
            <w:u w:val="single"/>
          </w:rPr>
          <w:t>Menyiapkan Panggung</w:t>
        </w:r>
      </w:hyperlink>
      <w:r>
        <w:rPr>
          <w:lang w:val="id_ID" w:bidi="id_ID"/>
        </w:rPr>
        <w:t xml:space="preserve"> (6.4 MB)</w:t>
      </w:r>
      <w:r>
        <w:rPr>
          <w:lang w:val="id_ID" w:bidi="id_ID"/>
        </w:rPr>
      </w:r>
    </w:p>
    <w:p>
      <w:pPr>
        <w:pStyle w:val="ListBullet"/>
        <w:spacing w:line="240" w:lineRule="auto"/>
        <w:ind w:left="720"/>
      </w:pPr>
      <w:r>
        <w:rPr>
          <w:lang w:val="id_ID" w:bidi="id_ID"/>
        </w:rPr>
      </w:r>
      <w:hyperlink r:id="rId433">
        <w:r>
          <w:rPr>
            <w:lang w:val="id_ID" w:bidi="id_ID"/>
          </w:rPr>
          <w:rPr>
            <w:color w:val="0000EE"/>
            <w:u w:val="single"/>
          </w:rPr>
          <w:t>Menjelaskan Adegan</w:t>
        </w:r>
      </w:hyperlink>
      <w:r>
        <w:rPr>
          <w:lang w:val="id_ID" w:bidi="id_ID"/>
        </w:rPr>
        <w:t xml:space="preserve"> (3.6 MB)</w:t>
      </w:r>
      <w:r>
        <w:rPr>
          <w:lang w:val="id_ID" w:bidi="id_ID"/>
        </w:rPr>
      </w:r>
    </w:p>
    <w:p>
      <w:pPr>
        <w:pStyle w:val="ListBullet"/>
        <w:spacing w:line="240" w:lineRule="auto"/>
        <w:ind w:left="720"/>
      </w:pPr>
      <w:r>
        <w:rPr>
          <w:lang w:val="id_ID" w:bidi="id_ID"/>
        </w:rPr>
      </w:r>
      <w:hyperlink r:id="rId434">
        <w:r>
          <w:rPr>
            <w:lang w:val="id_ID" w:bidi="id_ID"/>
          </w:rPr>
          <w:rPr>
            <w:color w:val="0000EE"/>
            <w:u w:val="single"/>
          </w:rPr>
          <w:t>Memperagakan Bacaan</w:t>
        </w:r>
      </w:hyperlink>
      <w:r>
        <w:rPr>
          <w:lang w:val="id_ID" w:bidi="id_ID"/>
        </w:rPr>
        <w:t xml:space="preserve"> (3.5 MB)</w:t>
      </w:r>
      <w:r>
        <w:rPr>
          <w:lang w:val="id_ID" w:bidi="id_ID"/>
        </w:rPr>
      </w:r>
    </w:p>
    <w:p>
      <w:pPr>
        <w:pStyle w:val="ListBullet"/>
        <w:spacing w:line="240" w:lineRule="auto"/>
        <w:ind w:left="720"/>
      </w:pPr>
      <w:r>
        <w:rPr>
          <w:lang w:val="id_ID" w:bidi="id_ID"/>
        </w:rPr>
      </w:r>
      <w:hyperlink r:id="rId435">
        <w:r>
          <w:rPr>
            <w:lang w:val="id_ID" w:bidi="id_ID"/>
          </w:rPr>
          <w:rPr>
            <w:color w:val="0000EE"/>
            <w:u w:val="single"/>
          </w:rPr>
          <w:t>Melengkapi yang Kurang</w:t>
        </w:r>
      </w:hyperlink>
      <w:r>
        <w:rPr>
          <w:lang w:val="id_ID" w:bidi="id_ID"/>
        </w:rPr>
        <w:t xml:space="preserve"> (2.8 MB)</w:t>
      </w:r>
      <w:r>
        <w:rPr>
          <w:lang w:val="id_ID" w:bidi="id_ID"/>
        </w:rPr>
      </w:r>
    </w:p>
    <w:p>
      <w:pPr>
        <w:pStyle w:val="ListBullet"/>
        <w:spacing w:line="240" w:lineRule="auto"/>
        <w:ind w:left="720"/>
      </w:pPr>
      <w:r>
        <w:rPr>
          <w:lang w:val="id_ID" w:bidi="id_ID"/>
        </w:rPr>
      </w:r>
      <w:hyperlink r:id="rId436">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Markus 13:32–37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13:32–37 dan renungkan di dalam hati Anda.</w:t>
      </w:r>
    </w:p>
    <w:p>
      <w:pPr/>
      <w:r>
        <w:rPr>
          <w:lang w:val="id_ID" w:bidi="id_ID"/>
        </w:rPr>
      </w:r>
      <w:r>
        <w:rPr>
          <w:lang w:val="id_ID" w:bidi="id_ID"/>
        </w:rPr>
        <w:t>Dengarkan versi audio Markus 13:32–37 sebanyak tiga kali, dalam tiga terjemahan yang berbeda, jika memungkinkan. Kemudian, secara berkelompok, bahas pertanyaan-pertanyaan berikut:</w:t>
      </w:r>
    </w:p>
    <w:p>
      <w:pPr>
        <w:pStyle w:val="ListNumber"/>
        <w:numPr>
          <w:ilvl w:val="0"/>
          <w:numId w:val="66"/>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teks satu kali dalam versi yang paling mudah dimengerti.</w:t>
      </w:r>
    </w:p>
    <w:p>
      <w:pPr/>
      <w:r>
        <w:rPr>
          <w:lang w:val="id_ID" w:bidi="id_ID"/>
        </w:rPr>
      </w:r>
      <w:r>
        <w:rPr>
          <w:lang w:val="id_ID" w:bidi="id_ID"/>
        </w:rPr>
        <w:t>Ini adalah bagian akhir, atau bagian terakhir dari pengajaran Yesus kepada keempat murid-Nya di sisi Bukit Zaitun. Yesus dan ke-4 murid ini telah duduk di sisi Bukit Zaitun di mana mereka dapat melihat bangunan-bangunan Bait Suci. Para murid lain berada di sisi Bukit Zaitun, tetapi jarak pendek di mana mereka tidak dapat mendengar apa yang dikatakan Yesus. Yesus telah mengatakan kepada Petrus, Andreas, Yakobus, dan Yohanes apa yang akan terjadi sebelum Anak Manusia datang dalam kemuliaan. Sekarang Yesus mengatakan kepada keempat murid ini apa yang harus mereka lakukan ketika mereka menunggu peristiwa ini. Yesus menekankan kepada para murid-Nya bahwa mereka harus tetap berjaga-jaga—atau memperhatikan dengan seksama kapan Yesus akan datang kembali sebelum Allah menghakimi dunia. Ini bukan informasi baru. Sebelum pelayanan-Nya, Yesus mengatakan kepada para murid bahwa Anak Manusia, atau diri-Nya, akan datang kembali suatu hari. Perikop ini adalah narasi.</w:t>
      </w:r>
    </w:p>
    <w:p>
      <w:pPr/>
      <w:r>
        <w:rPr>
          <w:lang w:val="id_ID" w:bidi="id_ID"/>
        </w:rPr>
      </w:r>
      <w:r>
        <w:rPr>
          <w:lang w:val="id_ID" w:bidi="id_ID"/>
        </w:rPr>
        <w:t>Berhenti di sini dan tunjukkan kepada tim penerjemah Anda foto Bukit Zaitun. Hentikan sejenak audio ini di sini.</w:t>
      </w:r>
    </w:p>
    <w:p>
      <w:pPr/>
      <w:r>
        <w:rPr>
          <w:lang w:val="id_ID" w:bidi="id_ID"/>
        </w:rPr>
      </w:r>
      <w:r>
        <w:rPr>
          <w:lang w:val="id_ID" w:bidi="id_ID"/>
        </w:rPr>
        <w:t>Ketika Yesus mengajar, Yesus telah memberitahu kepada para murid tentang tanda-tanda yang menunjukkan bahwa waktu kedatangan kembali Yesus sudah dekat. Yesus mengatakan kepada para murid apa yang akan terjadi dan apa yang harus mereka lakukan ketika peristiwa-peristiwa ini mulai terjadi. Yesus mencoba mempersiapkan para murid untuk penderitaan yang akan terjadi. Sekarang pada titik ini dalam pengajaran, Yesus mengubah subjek. Perintah ini mengubah nada pengajaran. Yesus menandai perubahan ini dengan menggunakan kata "namun" untuk memulai bagian dari pengajaran ini.</w:t>
      </w:r>
    </w:p>
    <w:p>
      <w:pPr/>
      <w:r>
        <w:rPr>
          <w:lang w:val="id_ID" w:bidi="id_ID"/>
        </w:rPr>
      </w:r>
      <w:r>
        <w:rPr>
          <w:lang w:val="id_ID" w:bidi="id_ID"/>
        </w:rPr>
        <w:t>Yesus kemudian mengatakan kepada para murid bahwa tidak ada seorang pun, termasuk para malaikat atau bahkan Anak (Yesus) sendiri, tahu waktu atau hari yang tepat bahwa Yesus akan kembali. Ketika Yesus mengatakan "Anak," Yesus merujuk kepada Anak Allah atau Yesus sendiri.</w:t>
      </w:r>
    </w:p>
    <w:p>
      <w:pPr/>
      <w:r>
        <w:rPr>
          <w:lang w:val="id_ID" w:bidi="id_ID"/>
        </w:rPr>
      </w:r>
      <w:r>
        <w:rPr>
          <w:lang w:val="id_ID" w:bidi="id_ID"/>
        </w:rPr>
        <w:t>Berhenti dan ceritakan sebuah kisah tentang seseorang yang adalah anak laki-laki. Sering-sering gunakan gelar anak. Orang ini adalah anak dari orang tuanya. Dia adalah anak dari desa. Dia adalah anak tanah, jika dia adalah seorang petani. Cobalah pikirkan dengan semua cara yang berbeda bahwa orang ini adalah anak laki-laki. Jika Anda memiliki lebih dari satu kata untuk Anak, perhatikan kata yang digunakan untuk anak ibunya dan anak tanah. Hentikan sejenak audio ini di sini.</w:t>
      </w:r>
    </w:p>
    <w:p>
      <w:pPr/>
      <w:r>
        <w:rPr>
          <w:lang w:val="id_ID" w:bidi="id_ID"/>
        </w:rPr>
      </w:r>
      <w:r>
        <w:rPr>
          <w:lang w:val="id_ID" w:bidi="id_ID"/>
        </w:rPr>
        <w:t>Hanya Allah yang tahu kapan Anak (Yesus) akan kembali. Sekarang, karena kita tidak tahu hari atau jam bahwa Yesus akan kembali, Yesus mengatakan bahwa hal yang paling penting adalah tetap waspada, atau melakukan pekerjaan yang Dia minta. "Hari atau jam itu" menggunakan kata-kata yang sama seperti Perjanjian Lama ketika Allah berfirman Dia akan kembali untuk menghakimi dunia. Yesus mengatakan pada bagian sebelumnya dari pengajaran ini bahwa Yesus juga akan datang kembali dalam kemuliaan ketika Allah datang kembali untuk menghakimi dunia. Sangat penting untuk diperhatikan baik-baik dan melakukan hal-hal yang diminta Allah tanpa terganggu oleh hal-hal yang tidak penting.</w:t>
      </w:r>
    </w:p>
    <w:p>
      <w:pPr/>
      <w:r>
        <w:rPr>
          <w:lang w:val="id_ID" w:bidi="id_ID"/>
        </w:rPr>
      </w:r>
      <w:r>
        <w:rPr>
          <w:lang w:val="id_ID" w:bidi="id_ID"/>
        </w:rPr>
        <w:t>Berhenti di sini dan diskusikan sebagai tim penerjemah: Adakah kisah dalam kebudayaan Anda tentang kiamat dunia? Bagikan contoh kisah atau frasa yang Anda gunakan untuk berbicara tentang akhir zaman. Adakah bahasa tertentu atau cara tertentu untuk berbicara tentang akhir zaman? Hentikan sejenak audio ini di sini.</w:t>
      </w:r>
    </w:p>
    <w:p>
      <w:pPr/>
      <w:r>
        <w:rPr>
          <w:lang w:val="id_ID" w:bidi="id_ID"/>
        </w:rPr>
      </w:r>
      <w:r>
        <w:rPr>
          <w:lang w:val="id_ID" w:bidi="id_ID"/>
        </w:rPr>
        <w:t>Ketika Yesus terus mengajar, Yesus ingin menekankan pentingnya berjaga-jaga, sehingga Yesus membagikan sebuah perumpamaan, atau kisah dengan sebuah pengajaran. Yesus memulai kisah ini dengan mengatakan, "Ini seperti seorang laki-laki..." Perumpamaan ini berlatar kehidupan sehari-hari dalam periode waktu tertentu. Yesus berbicara tentang seorang pria yang melakukan perjalanan panjang dan meninggalkan para budak yang bertanggung jawab atas rumah tangga. Para budak masih harus bekerja untuk menjaga rumah bersih dan berjalan. Penjaga pintu atau gerbang rumah tetap harus mencegah masuknya para pencuri dan musuh.</w:t>
      </w:r>
    </w:p>
    <w:p>
      <w:pPr/>
      <w:r>
        <w:rPr>
          <w:lang w:val="id_ID" w:bidi="id_ID"/>
        </w:rPr>
      </w:r>
      <w:r>
        <w:rPr>
          <w:lang w:val="id_ID" w:bidi="id_ID"/>
        </w:rPr>
        <w:t>Berhenti dan diskusikan: Ceritakan sebuah kisah di mana orang itu berbicara atau mengajar dan menceritakan sebuah kisah untuk menggambarkan apa yang ia katakan. Ketika Yesus menceritakan sebuah kisah, Yesus mengatakan, "Ini seperti seorang laki-laki..." dan Yesus kemudian menceritakan kisah itu. Sekarang dengarkan pendongeng Anda. Bagaimana orang ini memperkenalkan kisah yang sedang digunakan untuk menggambarkan pengajaran? Hentikan sejenak audio ini di sini.</w:t>
      </w:r>
    </w:p>
    <w:p>
      <w:pPr/>
      <w:r>
        <w:rPr>
          <w:lang w:val="id_ID" w:bidi="id_ID"/>
        </w:rPr>
      </w:r>
      <w:r>
        <w:rPr>
          <w:lang w:val="id_ID" w:bidi="id_ID"/>
        </w:rPr>
        <w:t>Yesus kemudian berbicara kepada para murid bahwa Anda harus tetap terjaga karena Yesus dapat datang kembali setiap saat—bahkan pada malam hari! Yesus mengacu pada cara Romawi untuk menunjukkan waktu pada malam hari. Orang-orang Romawi membagi malam menjadi 4 "giliran jaga." Yesus berbicara tentang berjaga malam (6 hingga 9 malam), tengah malam (12 hingga 3 pagi), sebelum fajar (3 hingga 6 pagi) ketika ayam jantan berkokok, dan saat fajar menyingsing (6 hingga 9 pagi). Para penonton Markus akan memahami bahwa kisah ini penting bagi mereka, karena kisah ini berlatar konteks kebudayaan mereka sendiri.</w:t>
      </w:r>
    </w:p>
    <w:p>
      <w:pPr/>
      <w:r>
        <w:rPr>
          <w:lang w:val="id_ID" w:bidi="id_ID"/>
        </w:rPr>
      </w:r>
      <w:r>
        <w:rPr>
          <w:lang w:val="id_ID" w:bidi="id_ID"/>
        </w:rPr>
        <w:t>Berhenti di sini dan diskusikan sebagai tim penerjemah: Bagaimana kebudayaan Anda membagi bagian dari hari? Hentikan sejenak audio ini di sini.</w:t>
      </w:r>
    </w:p>
    <w:p>
      <w:pPr/>
      <w:r>
        <w:rPr>
          <w:lang w:val="id_ID" w:bidi="id_ID"/>
        </w:rPr>
      </w:r>
      <w:r>
        <w:rPr>
          <w:lang w:val="id_ID" w:bidi="id_ID"/>
        </w:rPr>
        <w:t>Jangan pergi tidur! Atau jangan biarkan Yesus mendapati Anda tidur! Yesus tidak mengatakan kepada orang-orang bahwa mereka tidak boleh tidur. Yesus mengatakan bahwa kita harus waspada, dan mengerjakan pekerjaan yang Dia berikan kepada kita sampai Dia kembali. Tertangkap sedang tidur berarti Anda tertangkap tidak siap. Kita tidak boleh berdiam diri atau menunggu secara pasif sampai Dia kembali.</w:t>
      </w:r>
    </w:p>
    <w:p>
      <w:pPr/>
      <w:r>
        <w:rPr>
          <w:lang w:val="id_ID" w:bidi="id_ID"/>
        </w:rPr>
      </w:r>
      <w:r>
        <w:rPr>
          <w:lang w:val="id_ID" w:bidi="id_ID"/>
        </w:rPr>
        <w:t>Berhenti di sini dan diskusikan sebagai tim penerjemah: Berbagi kisah masa ketika Anda atau seseorang yang Anda kenal telah meninggalkan pekerjaan yang seharusnya dilakukan ketika Anda pergi. Bagaimana Anda berbicara dengan mereka untuk memberi tahu mereka agar menjaga rumah Anda atau melakukan pekerjaan mereka? Hentikan sejenak audio ini di sini.</w:t>
      </w:r>
    </w:p>
    <w:p>
      <w:pPr/>
      <w:r>
        <w:rPr>
          <w:lang w:val="id_ID" w:bidi="id_ID"/>
        </w:rPr>
      </w:r>
      <w:r>
        <w:rPr>
          <w:lang w:val="id_ID" w:bidi="id_ID"/>
        </w:rPr>
        <w:t>Yesus mengakhiri pengajaran ini dengan mengingatkan para murid-Nya bahwa perintah untuk tetap waspada dan tidak jatuh tertidur adalah untuk semua orang, bukan hanya para murid. Yesus mengatakan, "Kamu harus siap." Jangan tidak siap untuk kedatangan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13:32–37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Kisah ini hanya memiliki satu adegan, tetapi Yesus mengatakan sebuah perumpamaan singkat di dalam adegan.</w:t>
      </w:r>
    </w:p>
    <w:p>
      <w:pPr/>
      <w:r>
        <w:rPr>
          <w:lang w:val="id_ID" w:bidi="id_ID"/>
        </w:rPr>
      </w:r>
      <w:r>
        <w:rPr>
          <w:lang w:val="id_ID" w:bidi="id_ID"/>
        </w:rPr>
        <w:t xml:space="preserve">Dalam pengantar </w:t>
      </w:r>
      <w:r>
        <w:rPr>
          <w:b/>
          <w:lang w:val="id_ID" w:bidi="id_ID"/>
        </w:rPr>
        <w:t>satu adegan</w:t>
      </w:r>
      <w:r>
        <w:rPr>
          <w:lang w:val="id_ID" w:bidi="id_ID"/>
        </w:rPr>
        <w:t>, Yesus menekankan bahwa tidak ada seorang pun yang tahu waktu ketika Yesus datang kembali. Yesus mengatakan kepada banyak orang agar waspada dan memerhatikan saatnya. Kemudian Yesus menceritakan sebuah kisah pendek. Ketika Yesus memperingatkan lagi para murid-Nya agar tetap berjaga-jaga dan melakukan apa yang Dia minta.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 dengan-Nya sedangkan yang lain agak jauh)</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Pria yang pergi</w:t>
      </w:r>
    </w:p>
    <w:p>
      <w:pPr>
        <w:pStyle w:val="ListBullet"/>
        <w:spacing w:line="240" w:lineRule="auto"/>
        <w:ind w:left="720"/>
      </w:pPr>
      <w:r>
        <w:rPr>
          <w:lang w:val="id_ID" w:bidi="id_ID"/>
        </w:rPr>
      </w:r>
      <w:r>
        <w:rPr>
          <w:lang w:val="id_ID" w:bidi="id_ID"/>
        </w:rPr>
        <w:t>Para budak pria itu</w:t>
      </w:r>
    </w:p>
    <w:p>
      <w:pPr>
        <w:pStyle w:val="ListBullet"/>
        <w:spacing w:line="240" w:lineRule="auto"/>
        <w:ind w:left="720"/>
      </w:pPr>
      <w:r>
        <w:rPr>
          <w:lang w:val="id_ID" w:bidi="id_ID"/>
        </w:rPr>
      </w:r>
      <w:r>
        <w:rPr>
          <w:lang w:val="id_ID" w:bidi="id_ID"/>
        </w:rPr>
        <w:t>Penjaga gerbang pria itu</w:t>
      </w:r>
    </w:p>
    <w:p>
      <w:pPr/>
      <w:r>
        <w:rPr>
          <w:lang w:val="id_ID" w:bidi="id_ID"/>
        </w:rPr>
      </w:r>
      <w:r>
        <w:rPr>
          <w:lang w:val="id_ID" w:bidi="id_ID"/>
        </w:rPr>
        <w:t>Sebagai kelompok, perhatikan bagian-bagian dari latar belakang perikop ini.</w:t>
      </w:r>
    </w:p>
    <w:p>
      <w:pPr/>
      <w:r>
        <w:rPr>
          <w:lang w:val="id_ID" w:bidi="id_ID"/>
        </w:rPr>
      </w:r>
      <w:r>
        <w:rPr>
          <w:lang w:val="id_ID" w:bidi="id_ID"/>
        </w:rPr>
        <w:t>Yesus memulai pengajaran ini dengan kata "namun" yang menandai perubahan dalam subjek atau perubahan dalam arah pengajaran.</w:t>
      </w:r>
    </w:p>
    <w:p>
      <w:pPr/>
      <w:r>
        <w:rPr>
          <w:lang w:val="id_ID" w:bidi="id_ID"/>
        </w:rPr>
      </w:r>
      <w:r>
        <w:rPr>
          <w:lang w:val="id_ID" w:bidi="id_ID"/>
        </w:rPr>
        <w:t>Berhentilah dan ceritakan sebuah kisah. Ceritakan sebuah kisah tentang seorang guru yang telah memberikan petunjuk penting tentang sebuah tugas. Kemudian guru mulai mengatakan kepada para siswa apa yang harus mereka lakukan. Ketika pendongeng berbicara, dengarkan kata atau kata-kata yang menunjukkan bahwa guru telah mengubah fokus pengajaran. Hentikan sejenak audio ini di sini.</w:t>
      </w:r>
    </w:p>
    <w:p>
      <w:pPr/>
      <w:r>
        <w:rPr>
          <w:lang w:val="id_ID" w:bidi="id_ID"/>
        </w:rPr>
      </w:r>
      <w:r>
        <w:rPr>
          <w:lang w:val="id_ID" w:bidi="id_ID"/>
        </w:rPr>
        <w:t>Penggunaan kata "namun" atau "tetapi" menunjukkan bahwa Yesus membuat perbedaan antara peristiwa-peristiwa sebelumnya, yang merupakan peristiwa-peristiwa yang sulit di dunia, dan kemudian peristiwa baru ketika Yesus kembali suatu hari nanti. Yesus mengatakan kepada para murid bahwa tidak ada seorang pun, termasuk para malaikat dan Anak (atau Yesus sendiri) tahu kapan Yesus akan kembali. Hanya Allah Bapa yang mengetahui waktu. Yesus mengatakan kepada para murid bahwa karena tidak ada seorang pun yang tahu jam, maka mereka harus tetap waspada, dan siap kapan saja. Yesus mengatakan, "Berhati-hatilah!" Ini adalah cara lain untuk mengatakan bahwa para murid harus tetap waspada. Seorang prajurit atau seorang polisi berjaga-jaga—selalu waspada, melihat tanda-tanda apa pun yang memerlukan perhatian mereka. Yesus mengatakan kepada para murid untuk menjadi seperti para prajurit atau polisi.</w:t>
      </w:r>
    </w:p>
    <w:p>
      <w:pPr/>
      <w:r>
        <w:rPr>
          <w:lang w:val="id_ID" w:bidi="id_ID"/>
        </w:rPr>
      </w:r>
      <w:r>
        <w:rPr>
          <w:lang w:val="id_ID" w:bidi="id_ID"/>
        </w:rPr>
        <w:t xml:space="preserve">Penting untuk diingat bahwa Yesus menekankan "Hari atau jam </w:t>
      </w:r>
      <w:r>
        <w:rPr>
          <w:i/>
          <w:lang w:val="id_ID" w:bidi="id_ID"/>
        </w:rPr>
        <w:t>itu,"</w:t>
      </w:r>
      <w:r>
        <w:rPr>
          <w:lang w:val="id_ID" w:bidi="id_ID"/>
        </w:rPr>
        <w:t xml:space="preserve"> sebuah referensi untuk hari penghakiman yang dinantikan oleh setiap orang Yahudi.</w:t>
      </w:r>
    </w:p>
    <w:p>
      <w:pPr/>
      <w:r>
        <w:rPr>
          <w:lang w:val="id_ID" w:bidi="id_ID"/>
        </w:rPr>
      </w:r>
      <w:r>
        <w:rPr>
          <w:lang w:val="id_ID" w:bidi="id_ID"/>
        </w:rPr>
        <w:t>Setelah mengatakan kepada para murid untuk berhati-hati, Yesus mengatakan kepada mereka sebuah kisah pendek. Yesus memulai perumpamaan pendek dengan mengatakan, "Ini seperti..." Yesus mengatakan bahwa menunggu kembali-Nya adalah seperti seorang pria yang pergi dan meninggalkan para hambanya untuk terus mengurus dan menjaga rumahnya.</w:t>
      </w:r>
    </w:p>
    <w:p>
      <w:pPr/>
      <w:r>
        <w:rPr>
          <w:lang w:val="id_ID" w:bidi="id_ID"/>
        </w:rPr>
      </w:r>
      <w:r>
        <w:rPr>
          <w:lang w:val="id_ID" w:bidi="id_ID"/>
        </w:rPr>
        <w:t>Penting untuk diingat bahwa Yesus berbicara tentang terus berjaga-jaga—atau tetap waspada—dan terus melakukan pekerjaan yang diminta Yesus. Perhatikan bahwa setiap orang dalam kisah memiliki tugas tertentu—tugasnya, bukan tugas orang lain. Yesus menggunakan cara Romawi yang umum untuk mengatakan waktu untuk menggambarkan bahwa Yesus dapat kembali setiap saat. Yesus menyebutkan 4 periode waktu yang berbeda selama malam hari.</w:t>
      </w:r>
    </w:p>
    <w:p>
      <w:pPr/>
      <w:r>
        <w:rPr>
          <w:lang w:val="id_ID" w:bidi="id_ID"/>
        </w:rPr>
      </w:r>
      <w:r>
        <w:rPr>
          <w:lang w:val="id_ID" w:bidi="id_ID"/>
        </w:rPr>
        <w:t>Berhenti di sini dan diskusikan: Bicarakan tentang bagaimana budaya Anda menentukan waktu. Tentukan istilah umum yang akan Anda gunakan untuk setiap periode waktu ini. Hentikan sejenak audio ini di sini.</w:t>
      </w:r>
    </w:p>
    <w:p>
      <w:pPr/>
      <w:r>
        <w:rPr>
          <w:lang w:val="id_ID" w:bidi="id_ID"/>
        </w:rPr>
      </w:r>
      <w:r>
        <w:rPr>
          <w:lang w:val="id_ID" w:bidi="id_ID"/>
        </w:rPr>
        <w:t>Setelah menceritakan kisah singkat ini, Yesus mengatakan bahwa Ia memberitahu kepada semua orang, bukan hanya para murid-Nya, agar tetap waspada dan berjaga-jaga untuk menantikan kedatangan-Nya kembali. Kita tidak menunggu secara pasif dan mengamati kedatangan Yesus kembali. Kita harus menanti secara aktif dengan terus melakukan pekerjaan yang telah Ia berikan kepada kita sambil kita menunggu.</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13:32–37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Bagian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(tetapi Petrus, Yakobus, Yohanes, dan Andreas berbicara sendiri dengan-Nya sedangkan yang lain agak jauh)</w:t>
      </w:r>
    </w:p>
    <w:p>
      <w:pPr>
        <w:pStyle w:val="ListBullet"/>
        <w:spacing w:line="240" w:lineRule="auto"/>
        <w:ind w:left="720"/>
      </w:pPr>
      <w:r>
        <w:rPr>
          <w:lang w:val="id_ID" w:bidi="id_ID"/>
        </w:rPr>
      </w:r>
      <w:r>
        <w:rPr>
          <w:lang w:val="id_ID" w:bidi="id_ID"/>
        </w:rPr>
        <w:t>Para malaikat</w:t>
      </w:r>
    </w:p>
    <w:p>
      <w:pPr>
        <w:pStyle w:val="ListBullet"/>
        <w:spacing w:line="240" w:lineRule="auto"/>
        <w:ind w:left="720"/>
      </w:pPr>
      <w:r>
        <w:rPr>
          <w:lang w:val="id_ID" w:bidi="id_ID"/>
        </w:rPr>
      </w:r>
      <w:r>
        <w:rPr>
          <w:lang w:val="id_ID" w:bidi="id_ID"/>
        </w:rPr>
        <w:t>Tuhan Bapa</w:t>
      </w:r>
    </w:p>
    <w:p>
      <w:pPr>
        <w:pStyle w:val="ListBullet"/>
        <w:spacing w:line="240" w:lineRule="auto"/>
        <w:ind w:left="720"/>
      </w:pPr>
      <w:r>
        <w:rPr>
          <w:lang w:val="id_ID" w:bidi="id_ID"/>
        </w:rPr>
      </w:r>
      <w:r>
        <w:rPr>
          <w:lang w:val="id_ID" w:bidi="id_ID"/>
        </w:rPr>
        <w:t>Pemilik rumah yang pergi</w:t>
      </w:r>
    </w:p>
    <w:p>
      <w:pPr>
        <w:pStyle w:val="ListBullet"/>
        <w:spacing w:line="240" w:lineRule="auto"/>
        <w:ind w:left="720"/>
      </w:pPr>
      <w:r>
        <w:rPr>
          <w:lang w:val="id_ID" w:bidi="id_ID"/>
        </w:rPr>
      </w:r>
      <w:r>
        <w:rPr>
          <w:lang w:val="id_ID" w:bidi="id_ID"/>
        </w:rPr>
        <w:t>Para budak pria itu</w:t>
      </w:r>
    </w:p>
    <w:p>
      <w:pPr>
        <w:pStyle w:val="ListBullet"/>
        <w:spacing w:line="240" w:lineRule="auto"/>
        <w:ind w:left="720"/>
      </w:pPr>
      <w:r>
        <w:rPr>
          <w:lang w:val="id_ID" w:bidi="id_ID"/>
        </w:rPr>
      </w:r>
      <w:r>
        <w:rPr>
          <w:lang w:val="id_ID" w:bidi="id_ID"/>
        </w:rPr>
        <w:t>Penjaga gerbang pria itu</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ini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Yesus dan keempat murid-Nya masih duduk di sisi bukit. Para murid lain duduk dengan jarak pendek di mana mereka tidak dapat mendengar Yesus ketika Yesus berbicara. Yesus terus mengajar. Yesus mengalihkan pembicaraan dan mengatakan, "</w:t>
      </w:r>
      <w:r>
        <w:rPr>
          <w:i/>
          <w:lang w:val="id_ID" w:bidi="id_ID"/>
        </w:rPr>
        <w:t>Namun</w:t>
      </w:r>
      <w:r>
        <w:rPr>
          <w:lang w:val="id_ID" w:bidi="id_ID"/>
        </w:rPr>
        <w:t xml:space="preserve"> tidak ada yang tahu hari atau jamnya." Yesus mendaftar mereka yang tidak tahu kapan Dia akan datang kembali—bukan para malaikat di surga, bukan Anak diri-Nya sendiri, melainkan Allah Bapa. "Jadi, berjaga-jagalah! Waspadalah! Engkau tidak tahu kapan waktunya akan datang!" </w:t>
      </w:r>
    </w:p>
    <w:p>
      <w:pPr/>
      <w:r>
        <w:rPr>
          <w:lang w:val="id_ID" w:bidi="id_ID"/>
        </w:rPr>
      </w:r>
      <w:r>
        <w:rPr>
          <w:lang w:val="id_ID" w:bidi="id_ID"/>
        </w:rPr>
        <w:t>Hentikanlah adegannya: Tanyakan kepada para murid, "Bagaimana perasaan kalian?" Anda mungkin mendengar hal-hal seperti, "Saya bingung. Yesus sendiri harus tahu kapan Dia datang kembali! Saya masih tidak mengerti ke mana Yesus pergi atau mengapa." Atau, "Bagaimana Yesus dapat tidak tahu waktu ini, tetapi tahu begitu banyak tentang hal itu?" Atau, "Aku takut—bagaimana aku tahu kalau aku tetap waspada?" Apa yang terjadi jika saya tidak waspada?" Lanjutkan peragaannya.</w:t>
      </w:r>
    </w:p>
    <w:p>
      <w:pPr/>
      <w:r>
        <w:rPr>
          <w:lang w:val="id_ID" w:bidi="id_ID"/>
        </w:rPr>
      </w:r>
      <w:r>
        <w:rPr>
          <w:lang w:val="id_ID" w:bidi="id_ID"/>
        </w:rPr>
        <w:t>Yesus melanjutkan dengan menceritakan sebuah kisah pendek yang disebut perumpamaan. Yesus mengatakan, "Ini seperti seorang pria yang pergi." Ia meninggalkan rumahnya dan menempatkan para pelayannya yang bertanggung jawab, masing-masing diberikan tugas yang harus dilakukan. Ia mengatakan kepada seseorang yang menjaga rumah di pintu atau gerbang agar mengawasi dan melindungi rumah."</w:t>
      </w:r>
    </w:p>
    <w:p>
      <w:pPr/>
      <w:r>
        <w:rPr>
          <w:lang w:val="id_ID" w:bidi="id_ID"/>
        </w:rPr>
      </w:r>
      <w:r>
        <w:rPr>
          <w:lang w:val="id_ID" w:bidi="id_ID"/>
        </w:rPr>
        <w:t>Hentikanlah adegannya: Tanyakan kepada para murid, "Bagaimana perasaan kalian?" Anda mungkin mendengar hal-hal seperti, "Apakah kita para budak yang akan diserahi tanggung jawab atas rumahnya sementara ia pergi? Saya pikir ini berarti bahwa kita masing-masing akan memiliki tugas yang berbeda untuk dilakukan. Saya bertanya-tanya apa yang akan menjadi tugas saya." Atau, "Saya kewalahan." Atau, "Saya bertanya-tanya apa yang dimaksud Yesus dengan 'berhati-hatilah.'" Lanjutkan peragaannya.</w:t>
      </w:r>
    </w:p>
    <w:p>
      <w:pPr/>
      <w:r>
        <w:rPr>
          <w:lang w:val="id_ID" w:bidi="id_ID"/>
        </w:rPr>
      </w:r>
      <w:r>
        <w:rPr>
          <w:lang w:val="id_ID" w:bidi="id_ID"/>
        </w:rPr>
        <w:t>Yesus merangkum perumpamaan singkatnya: "Oleh karena itu, berjaga-jagalah! Engkau tidak tahu kapan sang pemilik datang kembali. Mungkin bisa saja malam, atau tengah malam, maupun dini hari ketika ayam jantang berkokok, atau fajar ketika matahari terbit. Tetapi jangan tertidur! Jangan menghindari pekerjaanmu! Sesungguhnya aku berkata tegas kepadamu: Berjaga-jagalah saat kedatangan-Ku! Harapkan itu!"</w:t>
      </w:r>
    </w:p>
    <w:p>
      <w:pPr/>
      <w:r>
        <w:rPr>
          <w:lang w:val="id_ID" w:bidi="id_ID"/>
        </w:rPr>
      </w:r>
      <w:r>
        <w:rPr>
          <w:lang w:val="id_ID" w:bidi="id_ID"/>
        </w:rPr>
        <w:t>Hentikan tindakan ini: Tanyakan kepada Yesus, "Bagaimana perasaan Anda?" Anda mungkin mendengar hal-hal seperti, "Saya berharap mereka tidak tidur dan berhenti menjaga," atau, "Saya telah memperingatkan mereka dan mengajarkan mereka apa yang perlu mereka ketahui." Saya berharap mereka mengingatnya setelah saya pergi. Saya pikir mereka memahami bahwa ini adalah serius."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13:32–37 dalam terjemahan yang paling mudah dipahami.</w:t>
      </w:r>
    </w:p>
    <w:p>
      <w:pPr/>
      <w:r>
        <w:rPr>
          <w:lang w:val="id_ID" w:bidi="id_ID"/>
        </w:rPr>
      </w:r>
      <w:r>
        <w:rPr>
          <w:lang w:val="id_ID" w:bidi="id_ID"/>
        </w:rPr>
        <w:t xml:space="preserve">Yesus telah mengatakan kepada para murid tentang masa-masa penderitaan atau masa sulit yang akan menjadi tanda-tanda tentang kedatangan Yesus kembali. Sekarang, Yesus menggeser pengajaran untuk berbicara tentang </w:t>
      </w:r>
      <w:r>
        <w:rPr>
          <w:b/>
          <w:lang w:val="id_ID" w:bidi="id_ID"/>
        </w:rPr>
        <w:t>hari itu</w:t>
      </w:r>
      <w:r>
        <w:rPr>
          <w:lang w:val="id_ID" w:bidi="id_ID"/>
        </w:rPr>
        <w:t xml:space="preserve"> atau </w:t>
      </w:r>
      <w:r>
        <w:rPr>
          <w:b/>
          <w:lang w:val="id_ID" w:bidi="id_ID"/>
        </w:rPr>
        <w:t>jam itu</w:t>
      </w:r>
      <w:r>
        <w:rPr>
          <w:lang w:val="id_ID" w:bidi="id_ID"/>
        </w:rPr>
        <w:t xml:space="preserve"> ketika Yesus akan kembali. Hari atau jam itu adalah cara menggambarkan Hari Tuhan, atau hari pengadilan terakhir, yang dijelaskan dalam Perjanjian Lama. Dalam Perjanjian Baru, hari penghakiman ini meliputi Yesus yang datang kembali dalam kemuliaan dan kekuasaan. "Jam itu" mengacu pada waktu yang tepat pada hari Dia akan datang kembali.</w:t>
      </w:r>
    </w:p>
    <w:p>
      <w:pPr/>
      <w:r>
        <w:rPr>
          <w:lang w:val="id_ID" w:bidi="id_ID"/>
        </w:rPr>
      </w:r>
      <w:r>
        <w:rPr>
          <w:lang w:val="id_ID" w:bidi="id_ID"/>
        </w:rPr>
        <w:t xml:space="preserve">Para </w:t>
      </w:r>
      <w:r>
        <w:rPr>
          <w:b/>
          <w:lang w:val="id_ID" w:bidi="id_ID"/>
        </w:rPr>
        <w:t>malaikat</w:t>
      </w:r>
      <w:r>
        <w:rPr>
          <w:lang w:val="id_ID" w:bidi="id_ID"/>
        </w:rPr>
        <w:t xml:space="preserve"> di </w:t>
      </w:r>
      <w:r>
        <w:rPr>
          <w:b/>
          <w:lang w:val="id_ID" w:bidi="id_ID"/>
        </w:rPr>
        <w:t>surga</w:t>
      </w:r>
      <w:r>
        <w:rPr>
          <w:lang w:val="id_ID" w:bidi="id_ID"/>
        </w:rPr>
        <w:t xml:space="preserve">, tempat tinggal Allah, tidak tahu kapan Yesus akan kembali. Terjemahkan para malaikat dan surga dengan cara yang sama seperti Anda telah lakukan sebelumnya, serta ingat bahwa para </w:t>
      </w:r>
      <w:hyperlink r:id="rId28">
        <w:r>
          <w:rPr>
            <w:lang w:val="id_ID" w:bidi="id_ID"/>
          </w:rPr>
          <w:rPr>
            <w:color w:val="0000EE"/>
            <w:u w:val="single"/>
          </w:rPr>
          <w:t>malaikat</w:t>
        </w:r>
      </w:hyperlink>
      <w:r>
        <w:rPr>
          <w:lang w:val="id_ID" w:bidi="id_ID"/>
        </w:rPr>
        <w:t xml:space="preserve"> dan </w:t>
      </w:r>
      <w:hyperlink r:id="rId26">
        <w:r>
          <w:rPr>
            <w:lang w:val="id_ID" w:bidi="id_ID"/>
          </w:rPr>
          <w:rPr>
            <w:color w:val="0000EE"/>
            <w:u w:val="single"/>
          </w:rPr>
          <w:t>surga</w:t>
        </w:r>
      </w:hyperlink>
      <w:r>
        <w:rPr>
          <w:lang w:val="id_ID" w:bidi="id_ID"/>
        </w:rPr>
        <w:t xml:space="preserve"> berada di Daftar Kata Utama. Surga dalam ayat ini merujuk kepada tempat di mana Allah tinggal.</w:t>
      </w:r>
    </w:p>
    <w:p>
      <w:pPr/>
      <w:r>
        <w:rPr>
          <w:lang w:val="id_ID" w:bidi="id_ID"/>
        </w:rPr>
      </w:r>
      <w:r>
        <w:rPr>
          <w:lang w:val="id_ID" w:bidi="id_ID"/>
        </w:rPr>
        <w:t xml:space="preserve">Yesus mengatakan bahwa </w:t>
      </w:r>
      <w:r>
        <w:rPr>
          <w:b/>
          <w:lang w:val="id_ID" w:bidi="id_ID"/>
        </w:rPr>
        <w:t>Anak</w:t>
      </w:r>
      <w:r>
        <w:rPr>
          <w:lang w:val="id_ID" w:bidi="id_ID"/>
        </w:rPr>
        <w:t xml:space="preserve"> tidak tahu kapan Dia akan kembali. Anak di sini kemungkinan besar mengacu kepada Anak Allah, meskipun beberapa cendekiawan mengira itu bisa berarti Anak Manusia. Ini pasti mengacu kepada Yesus sendiri. Beberapa bahasa mengharuskan Anda untuk memperinci apakah ini adalah Anak Allah atau Anak Manusia. Jika bahasa Anda mengharuskan Anda untuk memperinci gelar mana, yang dipilih Anak Allah.</w:t>
      </w:r>
    </w:p>
    <w:p>
      <w:pPr/>
      <w:r>
        <w:rPr>
          <w:lang w:val="id_ID" w:bidi="id_ID"/>
        </w:rPr>
      </w:r>
      <w:r>
        <w:rPr>
          <w:b/>
          <w:lang w:val="id_ID" w:bidi="id_ID"/>
        </w:rPr>
        <w:t>Anak Tuhan</w:t>
      </w:r>
      <w:r>
        <w:rPr>
          <w:lang w:val="id_ID" w:bidi="id_ID"/>
        </w:rPr>
        <w:t xml:space="preserve"> berarti bahwa Yesus memiliki sifat yang sama seperti Tuhan dan berasal dari Tuhan. </w:t>
      </w:r>
      <w:hyperlink r:id="rId17">
        <w:r>
          <w:rPr>
            <w:lang w:val="id_ID" w:bidi="id_ID"/>
          </w:rPr>
          <w:rPr>
            <w:color w:val="0000EE"/>
            <w:u w:val="single"/>
          </w:rPr>
          <w:t>Anak Allah</w:t>
        </w:r>
      </w:hyperlink>
      <w:r>
        <w:rPr>
          <w:lang w:val="id_ID" w:bidi="id_ID"/>
        </w:rPr>
        <w:t xml:space="preserve"> terdapat di Daftar Kata Utama. Gunakan istilah yang sama untuk Anak Allah seperti yang telah Anda gunakan.</w:t>
      </w:r>
    </w:p>
    <w:p>
      <w:pPr/>
      <w:r>
        <w:rPr>
          <w:lang w:val="id_ID" w:bidi="id_ID"/>
        </w:rPr>
      </w:r>
      <w:r>
        <w:rPr>
          <w:lang w:val="id_ID" w:bidi="id_ID"/>
        </w:rPr>
        <w:t xml:space="preserve">Hanya </w:t>
      </w:r>
      <w:r>
        <w:rPr>
          <w:b/>
          <w:lang w:val="id_ID" w:bidi="id_ID"/>
        </w:rPr>
        <w:t>Bapa</w:t>
      </w:r>
      <w:r>
        <w:rPr>
          <w:lang w:val="id_ID" w:bidi="id_ID"/>
        </w:rPr>
        <w:t xml:space="preserve"> yang tahu kapan Anak akan kembali. Bapa mengacu kepada Allah sendiri. Gunakan kata yang sama untuk ayah seperti yang Anda gunakan untuk ayah mana pun dalam bahasa Anda. Anda mungkin perlu menentukan Allah, Bapa.</w:t>
      </w:r>
    </w:p>
    <w:p>
      <w:pPr/>
      <w:r>
        <w:rPr>
          <w:lang w:val="id_ID" w:bidi="id_ID"/>
        </w:rPr>
      </w:r>
      <w:r>
        <w:rPr>
          <w:lang w:val="id_ID" w:bidi="id_ID"/>
        </w:rPr>
        <w:t xml:space="preserve">Yesus mengatakan kepada para murid-Nya </w:t>
      </w:r>
      <w:r>
        <w:rPr>
          <w:b/>
          <w:lang w:val="id_ID" w:bidi="id_ID"/>
        </w:rPr>
        <w:t>agar berhati-hati</w:t>
      </w:r>
      <w:r>
        <w:rPr>
          <w:lang w:val="id_ID" w:bidi="id_ID"/>
        </w:rPr>
        <w:t xml:space="preserve">, atau </w:t>
      </w:r>
      <w:r>
        <w:rPr>
          <w:b/>
          <w:lang w:val="id_ID" w:bidi="id_ID"/>
        </w:rPr>
        <w:t>waspada</w:t>
      </w:r>
      <w:r>
        <w:rPr>
          <w:lang w:val="id_ID" w:bidi="id_ID"/>
        </w:rPr>
        <w:t xml:space="preserve">, atau </w:t>
      </w:r>
      <w:r>
        <w:rPr>
          <w:b/>
          <w:lang w:val="id_ID" w:bidi="id_ID"/>
        </w:rPr>
        <w:t>tetap terjaga</w:t>
      </w:r>
      <w:r>
        <w:rPr>
          <w:lang w:val="id_ID" w:bidi="id_ID"/>
        </w:rPr>
        <w:t xml:space="preserve">, atau </w:t>
      </w:r>
      <w:r>
        <w:rPr>
          <w:b/>
          <w:lang w:val="id_ID" w:bidi="id_ID"/>
        </w:rPr>
        <w:t>siaga</w:t>
      </w:r>
      <w:r>
        <w:rPr>
          <w:lang w:val="id_ID" w:bidi="id_ID"/>
        </w:rPr>
        <w:t>. Ini bukan berarti tidak tidur secara jasmani. Ini berarti untuk terus mengerjakan segala sesuatu yang Allah dan Yesus telah menyuruh Anda kerjakan. Itu berarti siap setiap saat.</w:t>
      </w:r>
    </w:p>
    <w:p>
      <w:pPr/>
      <w:r>
        <w:rPr>
          <w:lang w:val="id_ID" w:bidi="id_ID"/>
        </w:rPr>
      </w:r>
      <w:r>
        <w:rPr>
          <w:lang w:val="id_ID" w:bidi="id_ID"/>
        </w:rPr>
        <w:t xml:space="preserve">Pemilik rumah pergi dan menempatkan para </w:t>
      </w:r>
      <w:r>
        <w:rPr>
          <w:b/>
          <w:lang w:val="id_ID" w:bidi="id_ID"/>
        </w:rPr>
        <w:t>pelayan</w:t>
      </w:r>
      <w:r>
        <w:rPr>
          <w:lang w:val="id_ID" w:bidi="id_ID"/>
        </w:rPr>
        <w:t xml:space="preserve"> nya atau </w:t>
      </w:r>
      <w:r>
        <w:rPr>
          <w:b/>
          <w:lang w:val="id_ID" w:bidi="id_ID"/>
        </w:rPr>
        <w:t>budak</w:t>
      </w:r>
      <w:r>
        <w:rPr>
          <w:lang w:val="id_ID" w:bidi="id_ID"/>
        </w:rPr>
        <w:t xml:space="preserve"> nya yang bertanggung jawab. Para budak adalah orang-orang yang dimiliki dan tidak memiliki hak, serta tidak menerima gaji atas pekerjaan mereka. </w:t>
      </w:r>
      <w:hyperlink r:id="rId326">
        <w:r>
          <w:rPr>
            <w:lang w:val="id_ID" w:bidi="id_ID"/>
          </w:rPr>
          <w:rPr>
            <w:color w:val="0000EE"/>
            <w:u w:val="single"/>
          </w:rPr>
          <w:t>Budak</w:t>
        </w:r>
      </w:hyperlink>
      <w:r>
        <w:rPr>
          <w:lang w:val="id_ID" w:bidi="id_ID"/>
        </w:rPr>
        <w:t xml:space="preserve"> dan </w:t>
      </w:r>
      <w:hyperlink r:id="rId325">
        <w:r>
          <w:rPr>
            <w:lang w:val="id_ID" w:bidi="id_ID"/>
          </w:rPr>
          <w:rPr>
            <w:color w:val="0000EE"/>
            <w:u w:val="single"/>
          </w:rPr>
          <w:t>pelayan</w:t>
        </w:r>
      </w:hyperlink>
      <w:r>
        <w:rPr>
          <w:lang w:val="id_ID" w:bidi="id_ID"/>
        </w:rPr>
        <w:t xml:space="preserve"> berada di Daftar Kata Utama.</w:t>
      </w:r>
    </w:p>
    <w:p>
      <w:pPr/>
      <w:r>
        <w:rPr>
          <w:lang w:val="id_ID" w:bidi="id_ID"/>
        </w:rPr>
      </w:r>
      <w:r>
        <w:rPr>
          <w:b/>
          <w:lang w:val="id_ID" w:bidi="id_ID"/>
        </w:rPr>
        <w:t>Penjaga gerbang</w:t>
      </w:r>
      <w:r>
        <w:rPr>
          <w:lang w:val="id_ID" w:bidi="id_ID"/>
        </w:rPr>
        <w:t xml:space="preserve"> adalah seseorang yang menjaga pintu rumah atau gerbang rumah serta tidak mengizinkan para musuh masuk.</w:t>
      </w:r>
    </w:p>
    <w:p>
      <w:pPr/>
      <w:r>
        <w:rPr>
          <w:lang w:val="id_ID" w:bidi="id_ID"/>
        </w:rPr>
      </w:r>
      <w:r>
        <w:rPr>
          <w:lang w:val="id_ID" w:bidi="id_ID"/>
        </w:rPr>
        <w:t>Yesus mengingatkan mereka bahwa Yesus dapat kembali setiap saat: malam hari, tengah malam, sebelum fajar, atau saat fajar menyingsing. Gunakan cara normal untuk membagi malam atau waktu dalam bahasa Anda.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13:32–37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37">
        <w:r>
          <w:rPr>
            <w:lang w:val="id_ID" w:bidi="id_ID"/>
          </w:rPr>
          <w:rPr>
            <w:color w:val="0000EE"/>
            <w:u w:val="single"/>
          </w:rPr>
          <w:t>Dengar dan Renungkan</w:t>
        </w:r>
      </w:hyperlink>
      <w:r>
        <w:rPr>
          <w:lang w:val="id_ID" w:bidi="id_ID"/>
        </w:rPr>
        <w:t xml:space="preserve"> (749 KB)</w:t>
      </w:r>
      <w:r>
        <w:rPr>
          <w:lang w:val="id_ID" w:bidi="id_ID"/>
        </w:rPr>
      </w:r>
    </w:p>
    <w:p>
      <w:pPr>
        <w:pStyle w:val="ListBullet"/>
        <w:spacing w:line="240" w:lineRule="auto"/>
        <w:ind w:left="720"/>
      </w:pPr>
      <w:r>
        <w:rPr>
          <w:lang w:val="id_ID" w:bidi="id_ID"/>
        </w:rPr>
      </w:r>
      <w:hyperlink r:id="rId438">
        <w:r>
          <w:rPr>
            <w:lang w:val="id_ID" w:bidi="id_ID"/>
          </w:rPr>
          <w:rPr>
            <w:color w:val="0000EE"/>
            <w:u w:val="single"/>
          </w:rPr>
          <w:t>Menyiapkan Panggung</w:t>
        </w:r>
      </w:hyperlink>
      <w:r>
        <w:rPr>
          <w:lang w:val="id_ID" w:bidi="id_ID"/>
        </w:rPr>
        <w:t xml:space="preserve"> (5.3 MB)</w:t>
      </w:r>
      <w:r>
        <w:rPr>
          <w:lang w:val="id_ID" w:bidi="id_ID"/>
        </w:rPr>
      </w:r>
    </w:p>
    <w:p>
      <w:pPr>
        <w:pStyle w:val="ListBullet"/>
        <w:spacing w:line="240" w:lineRule="auto"/>
        <w:ind w:left="720"/>
      </w:pPr>
      <w:r>
        <w:rPr>
          <w:lang w:val="id_ID" w:bidi="id_ID"/>
        </w:rPr>
      </w:r>
      <w:hyperlink r:id="rId439">
        <w:r>
          <w:rPr>
            <w:lang w:val="id_ID" w:bidi="id_ID"/>
          </w:rPr>
          <w:rPr>
            <w:color w:val="0000EE"/>
            <w:u w:val="single"/>
          </w:rPr>
          <w:t>Menjelaskan Adegan</w:t>
        </w:r>
      </w:hyperlink>
      <w:r>
        <w:rPr>
          <w:lang w:val="id_ID" w:bidi="id_ID"/>
        </w:rPr>
        <w:t xml:space="preserve"> (3.4 MB)</w:t>
      </w:r>
      <w:r>
        <w:rPr>
          <w:lang w:val="id_ID" w:bidi="id_ID"/>
        </w:rPr>
      </w:r>
    </w:p>
    <w:p>
      <w:pPr>
        <w:pStyle w:val="ListBullet"/>
        <w:spacing w:line="240" w:lineRule="auto"/>
        <w:ind w:left="720"/>
      </w:pPr>
      <w:r>
        <w:rPr>
          <w:lang w:val="id_ID" w:bidi="id_ID"/>
        </w:rPr>
      </w:r>
      <w:hyperlink r:id="rId440">
        <w:r>
          <w:rPr>
            <w:lang w:val="id_ID" w:bidi="id_ID"/>
          </w:rPr>
          <w:rPr>
            <w:color w:val="0000EE"/>
            <w:u w:val="single"/>
          </w:rPr>
          <w:t>Memperagakan Bacaan</w:t>
        </w:r>
      </w:hyperlink>
      <w:r>
        <w:rPr>
          <w:lang w:val="id_ID" w:bidi="id_ID"/>
        </w:rPr>
        <w:t xml:space="preserve"> (3.5 MB)</w:t>
      </w:r>
      <w:r>
        <w:rPr>
          <w:lang w:val="id_ID" w:bidi="id_ID"/>
        </w:rPr>
      </w:r>
    </w:p>
    <w:p>
      <w:pPr>
        <w:pStyle w:val="ListBullet"/>
        <w:spacing w:line="240" w:lineRule="auto"/>
        <w:ind w:left="720"/>
      </w:pPr>
      <w:r>
        <w:rPr>
          <w:lang w:val="id_ID" w:bidi="id_ID"/>
        </w:rPr>
      </w:r>
      <w:hyperlink r:id="rId441">
        <w:r>
          <w:rPr>
            <w:lang w:val="id_ID" w:bidi="id_ID"/>
          </w:rPr>
          <w:rPr>
            <w:color w:val="0000EE"/>
            <w:u w:val="single"/>
          </w:rPr>
          <w:t>Melengkapi yang Kurang</w:t>
        </w:r>
      </w:hyperlink>
      <w:r>
        <w:rPr>
          <w:lang w:val="id_ID" w:bidi="id_ID"/>
        </w:rPr>
        <w:t xml:space="preserve"> (2.4 MB)</w:t>
      </w:r>
      <w:r>
        <w:rPr>
          <w:lang w:val="id_ID" w:bidi="id_ID"/>
        </w:rPr>
      </w:r>
    </w:p>
    <w:p>
      <w:pPr>
        <w:pStyle w:val="ListBullet"/>
        <w:spacing w:line="240" w:lineRule="auto"/>
        <w:ind w:left="720"/>
      </w:pPr>
      <w:r>
        <w:rPr>
          <w:lang w:val="id_ID" w:bidi="id_ID"/>
        </w:rPr>
      </w:r>
      <w:hyperlink r:id="rId442">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14:1–11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14:1–11 dan renungkan di dalam hati Anda.</w:t>
      </w:r>
    </w:p>
    <w:p>
      <w:pPr/>
      <w:r>
        <w:rPr>
          <w:lang w:val="id_ID" w:bidi="id_ID"/>
        </w:rPr>
      </w:r>
      <w:r>
        <w:rPr>
          <w:lang w:val="id_ID" w:bidi="id_ID"/>
        </w:rPr>
        <w:t>Dengarkan versi audio Markus 14:1–11 sebanyak tiga kali, dalam tiga terjemahan yang berbeda, jika memungkinkan. Kemudian, secara berkelompok, bahas pertanyaan-pertanyaan berikut:</w:t>
      </w:r>
    </w:p>
    <w:p>
      <w:pPr>
        <w:pStyle w:val="ListNumber"/>
        <w:numPr>
          <w:ilvl w:val="0"/>
          <w:numId w:val="67"/>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14:1–11 dalam terjemahan yang paling mudah dipahami.</w:t>
      </w:r>
    </w:p>
    <w:p>
      <w:pPr/>
      <w:r>
        <w:rPr>
          <w:lang w:val="id_ID" w:bidi="id_ID"/>
        </w:rPr>
      </w:r>
      <w:r>
        <w:rPr>
          <w:lang w:val="id_ID" w:bidi="id_ID"/>
        </w:rPr>
        <w:t>Kisah ini memulai kisah penderitaan Yesus, atau hari-hari terakhir-Nya di Bumi. Markus memulai dengan lebih spesifik tentang rujukan waktu karena kita semakin dekat dengan kematian Yesus. Markus mengatakan kepada kita bahwa itu adalah dua hari sebelum Paskah dan Festival Roti Tidak Beragi. Paskah adalah suatu perayaan keagamaan Yahudi. Perayaan itu berlangsung selama tujuh hari karena pada masa Yesus, perayaan tersebut merupakan gabungan dari Paskah dan Perayaan Roti Tidak Beragi. Paskah merayakan waktu Allah menyelamatkan para leluhur bangsa Yahudi dari perbudakan di Mesir, dan dirayakan selama satu hari. Segera setelah itu Perayaan Roti Tidak Beragi, membuat hari libur tujuh hari. Dalam Perayaan Roti Tidak Beragi, banyak orang makan roti tidak beragi—atau roti datar tipis tanpa ragi--untuk mengingatkan diri mereka sendiri tentang bagaimana bangsa Yahudi makan roti tidak beragi untuk mengingat penyelamatan mereka dari Mesir. Hari pertama yang tepat dari hari libur 7 hari ini tidak jelas. Beberapa orang percaya itu dirayakan selama 8 hari.</w:t>
      </w:r>
    </w:p>
    <w:p>
      <w:pPr/>
      <w:r>
        <w:rPr>
          <w:lang w:val="id_ID" w:bidi="id_ID"/>
        </w:rPr>
      </w:r>
      <w:r>
        <w:rPr>
          <w:lang w:val="id_ID" w:bidi="id_ID"/>
        </w:rPr>
        <w:t>Kisah wanita yang mengurapi Yesus dengan parfum diletakkan di tengah plot antara para pengajar hukum Taurat dan Yudas, murid Yesus, yang berencana untuk mengkhianati Yesus kepada otoritas pemerintah. Markus menempatkan kisah perempuan itu di sini untuk menunjukkan perbedaan antara tindakan kasih perempuan itu dan pengkhianatan oleh laki-laki yang seharusnya mengasihi Yesus.</w:t>
      </w:r>
    </w:p>
    <w:p>
      <w:pPr/>
      <w:r>
        <w:rPr>
          <w:lang w:val="id_ID" w:bidi="id_ID"/>
        </w:rPr>
      </w:r>
      <w:r>
        <w:rPr>
          <w:lang w:val="id_ID" w:bidi="id_ID"/>
        </w:rPr>
        <w:t>Seiring dimulainya kisah ini, para guru hukum agama—para imam kepala dan ahli Taurat—masih mencari cara untuk menangkap dan membunuh Yesus. Para pemimpin Yahudi tidak berencana untuk membunuh Yesus sendiri. Mereka ingin orang-orang Romawi menghukum mati Yesus dengan cara yang dilakukan orang-orang Romawi kepada para penjahat. Para pengajar hukum agama masih takut kepada orang banyak. Mereka telah mengerjakan hal ini selama beberapa hari atau minggu. Namun, selama festival Paskah, populasi kota bertambah dari 50.000 orang menjadi 250.000 orang. Kerusuhan umum pada masa ini, karena kerumunan besar banyak orang membantu pemberontak melawan pemberontak Romawi dengan lebih mudah. Orang-orang berperilaku dengan cara yang tidak tertib atau kasar ketika mereka merusak. Banyak orang di festival ini pasti berasal dari Galilea dan mungkin secara tegas mendukung Yesus. Orang-orang dari Galilea sudah dianggap memberontak. Para pemimpin agama tidak ingin menangkap Yesus dalam lingkungan seperti ini karena mereka takut banyak orang akan membuat kerusuhan.</w:t>
      </w:r>
    </w:p>
    <w:p>
      <w:pPr/>
      <w:r>
        <w:rPr>
          <w:lang w:val="id_ID" w:bidi="id_ID"/>
        </w:rPr>
      </w:r>
      <w:r>
        <w:rPr>
          <w:lang w:val="id_ID" w:bidi="id_ID"/>
        </w:rPr>
        <w:t>Berhenti di sini dan diskusikan pertanyaan-pertanyaan ini secara berkelompok: Apakah para pemimpin agama Anda pernah takut kepada rakyat? Apakah mereka membuat keputusan berdasarkan apa yang diinginkan banyak orang? Berikan contoh. Hentikan sejenak audio ini disini.</w:t>
      </w:r>
    </w:p>
    <w:p>
      <w:pPr/>
      <w:r>
        <w:rPr>
          <w:lang w:val="id_ID" w:bidi="id_ID"/>
        </w:rPr>
      </w:r>
      <w:r>
        <w:rPr>
          <w:lang w:val="id_ID" w:bidi="id_ID"/>
        </w:rPr>
        <w:t>Sementara Yesus berada di Yerusalem, Dia telah berjalan dari Yerusalem ke Betania setiap malam untuk menginap di rumah teman-teman-Nya, Lazarus, Maria, dan Marta. Betania berjarak sekitar 4 kilometer di luar Yerusalem. Pada hari ini, Simon mengundang Yesus dan para murid-Nya untuk makan di rumahnya, di Betania. Simon dahulu mengalami kusta, sebuah penyakit kulit yang parah pada masa Yesus. Orang-orang mungkin terus menyebut Simon "orang kusta," meskipun ia telah disembuhkan dari penyakit itu.</w:t>
      </w:r>
    </w:p>
    <w:p>
      <w:pPr/>
      <w:r>
        <w:rPr>
          <w:lang w:val="id_ID" w:bidi="id_ID"/>
        </w:rPr>
      </w:r>
      <w:r>
        <w:rPr>
          <w:lang w:val="id_ID" w:bidi="id_ID"/>
        </w:rPr>
        <w:t>Dalam kebudayaan Yesus, orang-orang berbaring di sebelah meja tempat mereka makan makanan resmi, di atas bantalan dengan kaki mereka di belakang. Yesus berbaring di sebelah meja tempat Dia makan, mungkin dengan kepala disangga satu siku.</w:t>
      </w:r>
    </w:p>
    <w:p>
      <w:pPr/>
      <w:r>
        <w:rPr>
          <w:lang w:val="id_ID" w:bidi="id_ID"/>
        </w:rPr>
      </w:r>
      <w:r>
        <w:rPr>
          <w:lang w:val="id_ID" w:bidi="id_ID"/>
        </w:rPr>
        <w:t>Berhenti di sini dan lihatlah gambar orang-orang yang berbaring di samping meja secara berkelompok.</w:t>
      </w:r>
    </w:p>
    <w:p>
      <w:pPr/>
      <w:r>
        <w:rPr>
          <w:lang w:val="id_ID" w:bidi="id_ID"/>
        </w:rPr>
      </w:r>
      <w:r>
        <w:rPr>
          <w:lang w:val="id_ID" w:bidi="id_ID"/>
        </w:rPr>
        <w:t>Diskusikan pertanyaan ini secara berkelompok: Apa saja kebiasaan ketika Anda saling berkunjung ke rumah orang lain untuk makan suatu perjamuan? Hal semacam apakah yang Anda lakukan untuk saling menyapa? Bagaimana Anda duduk? Siapakah yang datang ke perjamuan ini? Hentikan sejenak audio ini disini.</w:t>
      </w:r>
    </w:p>
    <w:p>
      <w:pPr/>
      <w:r>
        <w:rPr>
          <w:lang w:val="id_ID" w:bidi="id_ID"/>
        </w:rPr>
      </w:r>
      <w:r>
        <w:rPr>
          <w:lang w:val="id_ID" w:bidi="id_ID"/>
        </w:rPr>
        <w:t>Seorang wanita datang ke rumah dengan sebuah guci alabaster kecil yang mahal, atau bagus, parfum murni yang terbuat dari narwastu. Ini tidak biasa—para wanita biasanya tidak ikut serta ke dalam sebuah perjamuan makan bersama pria lain. Wanita ini mungkin adalah Maria, saudari Marta dan Lazarus, yang dibangkitkan Yesus dari kematian. Ia membawa sebuah guci alabaster. Guci alabaster berkualitas paling baik dan terbuat dari sejenis batu putih atau kuning tertentu. Hanya parfum paling mahal yang disimpan di dalamnya. Guci itu memiliki leher panjang dan tanpa pegangan. Guci disegel sehingga tidak ada parfum yang dapat bocor. Guci tersebut hanya cukup besar untuk menampung satu kali penggunaan parfum. Orang-orang mematahkan leher guci untuk mengeluarkan parfum. Parfumnya sering kali terbuat dari narwastu. Minyak narwastu terbuat dari akar tanaman narwastu dari India. Perempuan itu mematahkan leher guci dan menuangkan parfum ke atas kepala Yesus untuk menghormati-Nya.</w:t>
      </w:r>
    </w:p>
    <w:p>
      <w:pPr/>
      <w:r>
        <w:rPr>
          <w:lang w:val="id_ID" w:bidi="id_ID"/>
        </w:rPr>
      </w:r>
      <w:r>
        <w:rPr>
          <w:lang w:val="id_ID" w:bidi="id_ID"/>
        </w:rPr>
        <w:t>Berhenti di sini dan lihatlah sebuah foto guci alabaster dan sebuah foto tanaman narwastu dari India secara berkelompok. Hentikan sejenak audio ini disini.</w:t>
      </w:r>
    </w:p>
    <w:p>
      <w:pPr/>
      <w:r>
        <w:rPr>
          <w:lang w:val="id_ID" w:bidi="id_ID"/>
        </w:rPr>
      </w:r>
      <w:r>
        <w:rPr>
          <w:lang w:val="id_ID" w:bidi="id_ID"/>
        </w:rPr>
        <w:t>Guci alabaster seperti ini adalah harta karun keluarga dan hanya digunakan pada acara-acara yang sangat istimewa untuk mengurapi banyak orang agar menghormati mereka dan berterima kasih kepada mereka. Perempuan itu menuangkan semua parfum yang mahal, bukan hanya minyak biasa, kepada Yesus. Dengan melakukan ini, perempuan itu menghormati Yesus dengan cara yang lebih besar daripada orang yang biasanya menghormati para tamu mereka.</w:t>
      </w:r>
    </w:p>
    <w:p>
      <w:pPr/>
      <w:r>
        <w:rPr>
          <w:lang w:val="id_ID" w:bidi="id_ID"/>
        </w:rPr>
      </w:r>
      <w:r>
        <w:rPr>
          <w:lang w:val="id_ID" w:bidi="id_ID"/>
        </w:rPr>
        <w:t>Selama minggu Paskah, cocok dengan kebudayaan untuk memberikan berbagai hadiah kepada orang miskin. Para murid di meja bersama Yesus mungkin melihat hadiah dari wanita ini sebagai sesuatu pemborosan yang tidak perlu selama ini ketika mereka seharusnya berpikir tentang memberi kepada orang miskin. Suatu pemborosan—300 dinar itu kira-kira upah 300 hari. Para murid marah dan mengeluh bahwa ia tidak seharusnya melakukan hal ini. Para murid "memarahi" perempuan itu, yang berarti mereka menunjukkan kemarahan mereka dengan menegurnya dengan kasar.</w:t>
      </w:r>
    </w:p>
    <w:p>
      <w:pPr/>
      <w:r>
        <w:rPr>
          <w:lang w:val="id_ID" w:bidi="id_ID"/>
        </w:rPr>
      </w:r>
      <w:r>
        <w:rPr>
          <w:lang w:val="id_ID" w:bidi="id_ID"/>
        </w:rPr>
        <w:t>Berhenti di sini dan diskusikan pertanyaan ini secara berkelompok: Hal-hal apa yang dilakukan orang kepada orang lain dalam budaya Anda untuk menunjukkan kehormatan atau rasa syukur? Hentikan sejenak audio ini disini.</w:t>
      </w:r>
    </w:p>
    <w:p>
      <w:pPr/>
      <w:r>
        <w:rPr>
          <w:lang w:val="id_ID" w:bidi="id_ID"/>
        </w:rPr>
      </w:r>
      <w:r>
        <w:rPr>
          <w:lang w:val="id_ID" w:bidi="id_ID"/>
        </w:rPr>
        <w:t>Yesus melihat makna lain dalam hadiah wanita itu, dan Markus menunjukkannya dengan mengatakan, "Namun Yesus menjawab, 'Biarkanlah dia.'" Dia melihat betapa ia mengasihi-Nya. Yesus miskin dalam satu pengertian, karena Dia akan mati. Dia juga sangat kesepian sehingga tidak satu pun para murid atau teman-teman dekat-Nya memahami apa yang akan Dia derita. Ketika Yesus mengatakan "Biarkan dia" Dia tidak bermaksud membiarkannya sendirian, tetapi berarti "Berhenti menegurnya."</w:t>
      </w:r>
    </w:p>
    <w:p>
      <w:pPr/>
      <w:r>
        <w:rPr>
          <w:lang w:val="id_ID" w:bidi="id_ID"/>
        </w:rPr>
      </w:r>
      <w:r>
        <w:rPr>
          <w:lang w:val="id_ID" w:bidi="id_ID"/>
        </w:rPr>
        <w:t xml:space="preserve">Yesus menyebut tindakan perempuan itu "indah," atau "baik." Yesus mengingatkan para murid bahwa orang miskin akan selalu ada di antara mereka, seperti yang dikatakan hukum Musa di Ulangan. Namun, Yesus tidak akan selalu bersama mereka. Yesus menyiratkan bahwa Dia juga "miskin," sehingga kalau mereka menunjukkan kebaikan ini kepada-Nya, itu baik. Jenazah diurapi dengan parfum untuk pemakaman, tetapi Yesus tidak akan diurapi ketika Dia meninggal karena Dia akan mengalami kematian seorang penjahat. </w:t>
      </w:r>
    </w:p>
    <w:p>
      <w:pPr/>
      <w:r>
        <w:rPr>
          <w:lang w:val="id_ID" w:bidi="id_ID"/>
        </w:rPr>
      </w:r>
      <w:r>
        <w:rPr>
          <w:lang w:val="id_ID" w:bidi="id_ID"/>
        </w:rPr>
        <w:t>Berhenti di sini dan diskusikan pertanyaan-pertanyaan ini secara berkelompok: Apa yang Anda lakukan dengan mayat? Apakah Anda meletakkan sesuatu padanya? Bagaimana Anda memperlakukan mereka? Hentikan sejenak audio ini disini.</w:t>
      </w:r>
    </w:p>
    <w:p>
      <w:pPr/>
      <w:r>
        <w:rPr>
          <w:lang w:val="id_ID" w:bidi="id_ID"/>
        </w:rPr>
      </w:r>
      <w:r>
        <w:rPr>
          <w:lang w:val="id_ID" w:bidi="id_ID"/>
        </w:rPr>
        <w:t>Yesus mengatakan ‘Aku berkata kepadamu dengan sesungguhnya’ untuk menunjukkan bahwa apa yang Dia katakan adalah penting dan orang harus memperhatikan. Yesus mengatakan bahwa Kabar Baik tentang kematian, penguburan, dan kebangkitan Yesus akan diberitakan ke seluruh dunia. Saat Kabar Baik diberitakan, tindakan kasih dan pengabdian wanita ini juga akan dibagikan.</w:t>
      </w:r>
    </w:p>
    <w:p>
      <w:pPr/>
      <w:r>
        <w:rPr>
          <w:lang w:val="id_ID" w:bidi="id_ID"/>
        </w:rPr>
      </w:r>
      <w:r>
        <w:rPr>
          <w:lang w:val="id_ID" w:bidi="id_ID"/>
        </w:rPr>
        <w:t>Markus menyoroti perbedaan antara kasih wanita itu dan pengkhianatan Yudas. Ia menunjukkan Yudas pergi kepada para imam terkemuka untuk menawarkan bantuan kepada para pemimpin agama dalam menangkap Yesus tanpa sepengetahuan kerumunan besar, karena mereka takut pada kerusuhan selama perayaan itu. Kita tidak tahu persis informasi mana yang disepakati Yudas untuk diberikan kepada para pemimpin agama. Kita tahu dari Injil Yohanes bahwa para imam terkemuka telah mengeluarkan sebuah pengumuman kepada banyak orang untuk memberi tahu mereka apabila mengetahui keberadaan Yesus sehingga mereka dapat menangkap-Nya.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14:1–11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 xml:space="preserve">Perikop ini memiliki tiga adegan. </w:t>
      </w:r>
    </w:p>
    <w:p>
      <w:pPr/>
      <w:r>
        <w:rPr>
          <w:lang w:val="id_ID" w:bidi="id_ID"/>
        </w:rPr>
      </w:r>
      <w:r>
        <w:rPr>
          <w:b/>
          <w:lang w:val="id_ID" w:bidi="id_ID"/>
        </w:rPr>
        <w:t>Dalam adegan pertama:</w:t>
      </w:r>
      <w:r>
        <w:rPr>
          <w:lang w:val="id_ID" w:bidi="id_ID"/>
        </w:rPr>
        <w:t xml:space="preserve"> para imam terkemuka dan para pengajar hukum agama ingin menangkap Yesus. Mereka memutuskan bahwa mereka tidak dapat menangkap-Nya selama festival Paskah, karena kerumunan orang akan marah dan membuat kerusuhan.</w:t>
      </w:r>
    </w:p>
    <w:p>
      <w:pPr/>
      <w:r>
        <w:rPr>
          <w:lang w:val="id_ID" w:bidi="id_ID"/>
        </w:rPr>
      </w:r>
      <w:r>
        <w:rPr>
          <w:b/>
          <w:lang w:val="id_ID" w:bidi="id_ID"/>
        </w:rPr>
        <w:t xml:space="preserve">Dalam adegan kedua, </w:t>
      </w:r>
      <w:r>
        <w:rPr>
          <w:lang w:val="id_ID" w:bidi="id_ID"/>
        </w:rPr>
        <w:t>Yesus dan para murid-Nya mendapat sebuah perjamuan di rumah Simon. Seorang wanita datang dengan sebuah guci alabaster berisi parfum mahal. Ia menuangkannya ke kepala Yesus dan para murid marah kepadanya karena membuang uang. Yesus memarahi para murid-Nya. Dia mengatakan kepada mereka bahwa ia telah melakukan hal baik. Ia telah mengurapi tubuh-Nya untuk pemakaman.</w:t>
      </w:r>
    </w:p>
    <w:p>
      <w:pPr/>
      <w:r>
        <w:rPr>
          <w:lang w:val="id_ID" w:bidi="id_ID"/>
        </w:rPr>
      </w:r>
      <w:r>
        <w:rPr>
          <w:b/>
          <w:lang w:val="id_ID" w:bidi="id_ID"/>
        </w:rPr>
        <w:t>Dalam adegan ketiga:</w:t>
      </w:r>
      <w:r>
        <w:rPr>
          <w:lang w:val="id_ID" w:bidi="id_ID"/>
        </w:rPr>
        <w:t xml:space="preserve"> Yudas Iskariot, salah satu dari 12 murid Yesus, pergi kepada para imam kepala untuk menawarkan bantuan kepada mereka untuk menemukan waktu untuk menangkap Yesus. Mereka menjanjikannya uang, dan Yudas mulai mencari waktu untuk mengkhianati Yesus bagi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guru hukum agama dan para imam terkemuka</w:t>
      </w:r>
    </w:p>
    <w:p>
      <w:pPr>
        <w:pStyle w:val="ListBullet"/>
        <w:spacing w:line="240" w:lineRule="auto"/>
        <w:ind w:left="720"/>
      </w:pPr>
      <w:r>
        <w:rPr>
          <w:lang w:val="id_ID" w:bidi="id_ID"/>
        </w:rPr>
      </w:r>
      <w:r>
        <w:rPr>
          <w:lang w:val="id_ID" w:bidi="id_ID"/>
        </w:rPr>
        <w:t>Para murid, bersama Yudas Iskariot</w:t>
      </w:r>
    </w:p>
    <w:p>
      <w:pPr>
        <w:pStyle w:val="ListBullet"/>
        <w:spacing w:line="240" w:lineRule="auto"/>
        <w:ind w:left="720"/>
      </w:pPr>
      <w:r>
        <w:rPr>
          <w:lang w:val="id_ID" w:bidi="id_ID"/>
        </w:rPr>
      </w:r>
      <w:r>
        <w:rPr>
          <w:lang w:val="id_ID" w:bidi="id_ID"/>
        </w:rPr>
        <w:t>Simon, seorang pria yang sebelumnya mengalami kusta</w:t>
      </w:r>
    </w:p>
    <w:p>
      <w:pPr>
        <w:pStyle w:val="ListBullet"/>
        <w:spacing w:line="240" w:lineRule="auto"/>
        <w:ind w:left="720"/>
      </w:pPr>
      <w:r>
        <w:rPr>
          <w:lang w:val="id_ID" w:bidi="id_ID"/>
        </w:rPr>
      </w:r>
      <w:r>
        <w:rPr>
          <w:lang w:val="id_ID" w:bidi="id_ID"/>
        </w:rPr>
        <w:t>Seorang wanita dengan sebuah guci alabaster</w:t>
      </w:r>
    </w:p>
    <w:p>
      <w:pPr>
        <w:pStyle w:val="ListBullet"/>
        <w:spacing w:line="240" w:lineRule="auto"/>
        <w:ind w:left="720"/>
      </w:pPr>
      <w:r>
        <w:rPr>
          <w:lang w:val="id_ID" w:bidi="id_ID"/>
        </w:rPr>
      </w:r>
      <w:r>
        <w:rPr>
          <w:lang w:val="id_ID" w:bidi="id_ID"/>
        </w:rPr>
        <w:t>Orang lain di perjamuan</w:t>
      </w:r>
    </w:p>
    <w:p>
      <w:pPr/>
      <w:r>
        <w:rPr>
          <w:lang w:val="id_ID" w:bidi="id_ID"/>
        </w:rPr>
      </w:r>
      <w:r>
        <w:rPr>
          <w:lang w:val="id_ID" w:bidi="id_ID"/>
        </w:rPr>
        <w:t>Sebagai kelompok, perhatikan bagian-bagian dari latar belakang perikop ini.</w:t>
      </w:r>
    </w:p>
    <w:p>
      <w:pPr/>
      <w:r>
        <w:rPr>
          <w:lang w:val="id_ID" w:bidi="id_ID"/>
        </w:rPr>
      </w:r>
      <w:r>
        <w:rPr>
          <w:lang w:val="id_ID" w:bidi="id_ID"/>
        </w:rPr>
        <w:t>Penting untuk diingat bahwa Markus memulai dengan sebuah referensi waktu. Ia mengatakan "Dua hari kemudian," maupun "Dua hari sebelum Paskah." Kita tidak tahu apakah peristiwa-peristiwa dalam bagian ini terjadi langsung setelah peristiwa-peristiwa yang ada pada bagian sebelumnya, karena Yesus telah berada di Yerusalem selama beberapa minggu. Kita hanya tahu bahwa bagian itu berlangsung dua hari sebelum Paskah di desa Betania di Bukit Zaitun, 4 kilometer dari Yerusalem. Penting untuk diingat bahwa para guru hukum agama masih mencari cara untuk menangkap dan membunuh Yesus. Mereka masih takut kepada banyak orang. Mereka ingin Yesus dibunuh secara diam-diam untuk menghindari kerusuhan. Ini adalah tindakan terus-menerus.</w:t>
      </w:r>
    </w:p>
    <w:p>
      <w:pPr/>
      <w:r>
        <w:rPr>
          <w:lang w:val="id_ID" w:bidi="id_ID"/>
        </w:rPr>
      </w:r>
      <w:r>
        <w:rPr>
          <w:lang w:val="id_ID" w:bidi="id_ID"/>
        </w:rPr>
        <w:t>Penting untuk diingat bahwa Simon saat itu tidak mengalami kusta—ia sudah sembuh. Kita tahu Simon telah disembuhkan, karena hukum Yahudi tidak mengizinkan orang-orang kusta berada di dekat orang-orang yang sehat atau makan bersama mereka. Meskipun Simon disembuhkan, kemungkinan ia masih dikenal sebagai "Simon orang kusta." Yesus sedang makan seperti yang biasanya dilakukan orang-orang pada kebudayaan itu dalam perjamuan formal—sambil berbaring di atas bantalan di meja dengan kaki terjulur ke belakang. Meskipun para murid tidak benar-benar disebutkan di sini selain Yudas, para murid mungkin bersama Yesus pada saat perjamuan itu, serta orang-orang lain.</w:t>
      </w:r>
    </w:p>
    <w:p>
      <w:pPr/>
      <w:r>
        <w:rPr>
          <w:lang w:val="id_ID" w:bidi="id_ID"/>
        </w:rPr>
      </w:r>
      <w:r>
        <w:rPr>
          <w:lang w:val="id_ID" w:bidi="id_ID"/>
        </w:rPr>
        <w:t>Penting untuk diingat bahwa jalan masuk wanita itu pasti diperhatikan karena tidak biasa bagi seorang wanita untuk masuk ke sebuah ruangan yang dipenuhi pria. Penting untuk diingat bahwa ia juga melakukan tindakan yang berlebihan. Ia tidak menuangkan minyak normal ke atas kepala Yesus seperti pengurapan normal. Sebaliknya, ia menuangkan parfum seharga upah setahun. Perempuan itu menunjukkan kehormatan besar kepada Yesus dengan tindakan ini. Perempuan itu mempersiapkan Yesus untuk penguburan-Nya, meskipun ia tidak menyadari hal ini. Ia mengabdikan dirinya kepada Yesus dan menunjukkan kasihnya kepada-Nya. Ketika Yesus mengatakan "Ia menuangkan parfum ke atas tubuhku sebelumnya untuk mempersiapkan penguburanku," itu menunjukkan bahwa Yesus tahu bahwa Dia akan dibunuh dengan cara yang sama seperti para penjahat dibunuh. Para penjahat tidak diurapi dengan minyak ketika mereka dikuburkan.</w:t>
      </w:r>
    </w:p>
    <w:p>
      <w:pPr/>
      <w:r>
        <w:rPr>
          <w:lang w:val="id_ID" w:bidi="id_ID"/>
        </w:rPr>
      </w:r>
      <w:r>
        <w:rPr>
          <w:lang w:val="id_ID" w:bidi="id_ID"/>
        </w:rPr>
        <w:t>Orang-orang di meja, mungkin para murid Yesus, memarahinya dengan kasar, dengan berang.</w:t>
      </w:r>
    </w:p>
    <w:p>
      <w:pPr/>
      <w:r>
        <w:rPr>
          <w:lang w:val="id_ID" w:bidi="id_ID"/>
        </w:rPr>
      </w:r>
      <w:r>
        <w:rPr>
          <w:lang w:val="id_ID" w:bidi="id_ID"/>
        </w:rPr>
        <w:t>Penting untuk diingat bahwa Yesus dengan tegas membela wanita ini. Dia mengatakan kepada para murid-Nya, "Biarkan dia. Mengapa engkau mengecamnya? Ia melakukan hal yang sangat baik. Orang miskin akan selalu bersamamu, tetapi Aku tidak akan selalu ada di sini. Ia telah berbuat semampunya. Ia telah mengurapi tubuh-Ku untuk kematian-Ku. Perhatikan ini! Di mana pun Kabar Baik tentang Aku diberitakan ke seluruh dunia, banyak orang akan mengingat apa yang telah dilakukan wanita ini."</w:t>
      </w:r>
    </w:p>
    <w:p>
      <w:pPr/>
      <w:r>
        <w:rPr>
          <w:lang w:val="id_ID" w:bidi="id_ID"/>
        </w:rPr>
      </w:r>
      <w:r>
        <w:rPr>
          <w:lang w:val="id_ID" w:bidi="id_ID"/>
        </w:rPr>
        <w:t>Penting untuk diingat bahwa Yudas kemudian pergi kepada para imam terkemuka, atau orang-orang terkemuka yang membuat pengurbanan bagi umat Yahudi, dan menawarkan kepada mereka informasi untuk menemukan Yesus ketika Dia berada jauh dari kerumunan orang. Para imam ini sangat senang, dan mereka berjanji untuk memberinya uang. Yudas mulai mencari kesempatan untuk mengkhianati Yesus demi para pemimpin agama. Penting untuk diingat bahwa kita tidak tahu alasan mengapa Yudas menawarkan diri untuk mengkhianati Yesus demi para pemimpin agama.</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14:1–11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guru hukum agama dan para imam terkemuka</w:t>
      </w:r>
    </w:p>
    <w:p>
      <w:pPr>
        <w:pStyle w:val="ListBullet"/>
        <w:spacing w:line="240" w:lineRule="auto"/>
        <w:ind w:left="720"/>
      </w:pPr>
      <w:r>
        <w:rPr>
          <w:lang w:val="id_ID" w:bidi="id_ID"/>
        </w:rPr>
      </w:r>
      <w:r>
        <w:rPr>
          <w:lang w:val="id_ID" w:bidi="id_ID"/>
        </w:rPr>
        <w:t>Para murid, bersama Yudas Iskariot</w:t>
      </w:r>
    </w:p>
    <w:p>
      <w:pPr>
        <w:pStyle w:val="ListBullet"/>
        <w:spacing w:line="240" w:lineRule="auto"/>
        <w:ind w:left="720"/>
      </w:pPr>
      <w:r>
        <w:rPr>
          <w:lang w:val="id_ID" w:bidi="id_ID"/>
        </w:rPr>
      </w:r>
      <w:r>
        <w:rPr>
          <w:lang w:val="id_ID" w:bidi="id_ID"/>
        </w:rPr>
        <w:t>Simon, seorang pria yang sebelumnya mengalami kusta</w:t>
      </w:r>
    </w:p>
    <w:p>
      <w:pPr>
        <w:pStyle w:val="ListBullet"/>
        <w:spacing w:line="240" w:lineRule="auto"/>
        <w:ind w:left="720"/>
      </w:pPr>
      <w:r>
        <w:rPr>
          <w:lang w:val="id_ID" w:bidi="id_ID"/>
        </w:rPr>
      </w:r>
      <w:r>
        <w:rPr>
          <w:lang w:val="id_ID" w:bidi="id_ID"/>
        </w:rPr>
        <w:t>Seorang wanita dengan sebuah guci alabaster</w:t>
      </w:r>
    </w:p>
    <w:p>
      <w:pPr>
        <w:pStyle w:val="ListBullet"/>
        <w:spacing w:line="240" w:lineRule="auto"/>
        <w:ind w:left="720"/>
      </w:pPr>
      <w:r>
        <w:rPr>
          <w:lang w:val="id_ID" w:bidi="id_ID"/>
        </w:rPr>
      </w:r>
      <w:r>
        <w:rPr>
          <w:lang w:val="id_ID" w:bidi="id_ID"/>
        </w:rPr>
        <w:t>Orang lain di perjamuan</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 xml:space="preserve">Tim harus memerankan para imam terkemuka dan para guru hukum agama sedang membahas upaya menangkap Yesus untuk membunuh-Nya. Mereka memutuskan, "Kita tidak akan menangkap-Nya selama perayaan Paskah, karena banyak orang akan membuat kerusuhan." </w:t>
      </w:r>
    </w:p>
    <w:p>
      <w:pPr/>
      <w:r>
        <w:rPr>
          <w:lang w:val="id_ID" w:bidi="id_ID"/>
        </w:rPr>
      </w:r>
      <w:r>
        <w:rPr>
          <w:lang w:val="id_ID" w:bidi="id_ID"/>
        </w:rPr>
        <w:t>Hentikan sejenak peragaannya. Tanyakan kepada para ahli Taurat, "Apa yang kalian rasakan atau pikirkan?" Anda mungkin mendengar hal-hal seperti, "frustrasi karena kita tak bisa menangkap Yesus," "takut pada kerumunan orang yang mengasihi Yesus." Lanjutkan peragaannya.</w:t>
      </w:r>
    </w:p>
    <w:p>
      <w:pPr/>
      <w:r>
        <w:rPr>
          <w:lang w:val="id_ID" w:bidi="id_ID"/>
        </w:rPr>
      </w:r>
      <w:r>
        <w:rPr>
          <w:lang w:val="id_ID" w:bidi="id_ID"/>
        </w:rPr>
        <w:t>Tim harus memerankan Yesus dan para murid-Nya di Betania, sebuah kota yang jauhnya sekitar 4 kilometer dari Yerusalem. Mereka pergi ke rumah Simon. Simon dahulu menderita kusta. Mereka semua duduk sekeliling meja di atas bantalan di lantai. Mereka berbaring dengan kaki ditekuk ke belakang. Kepala mereka disangga dengan siku mereka. Tiba-tiba, ketika mereka sedang makan, seorang wanita berjalan masuk! Tangannya memegang guci yang indah. Ia mematahkan leher guci. Ruangan itu dipenuhi bau yang harum. Wanita itu menuangkan parfum ke atas kepala Yesus.</w:t>
      </w:r>
    </w:p>
    <w:p>
      <w:pPr/>
      <w:r>
        <w:rPr>
          <w:lang w:val="id_ID" w:bidi="id_ID"/>
        </w:rPr>
      </w:r>
      <w:r>
        <w:rPr>
          <w:lang w:val="id_ID" w:bidi="id_ID"/>
        </w:rPr>
        <w:t>Hentikan sejenak peragaannya. Tanyakan kepada para murid, "Apa yang kamu rasakan atau pikirkan?" Anda mungkin mendengar hal-hal seperti, "Terkejut," "Marah—saya berharap ia membantu orang miskin!" "bingung karena Yesus tampak senang." Tanyakan kepada Yesus, "Apa yang kamu rasakan atau pikirkan?" Anda mungkin mendengar hal-hal seperti, "bahagia," "penuh dengan kasih Allah bagi wanita ini," "bangga dengan keberaniannya." Tanyakan kepada wanita ini, "Apa yang kamu rasakan atau pikirkan?" Anda mungkin mendengar hal-hal seperti, "takut, tapi sungguh-sungguh bertekad untuk mengucapkan terima kasih kepada Yesus!" atau "Saya hanya berfokus pada Yesus." Lanjutkan peragaannya.</w:t>
      </w:r>
    </w:p>
    <w:p>
      <w:pPr/>
      <w:r>
        <w:rPr>
          <w:lang w:val="id_ID" w:bidi="id_ID"/>
        </w:rPr>
      </w:r>
      <w:r>
        <w:rPr>
          <w:lang w:val="id_ID" w:bidi="id_ID"/>
        </w:rPr>
        <w:t>Tim harus memerankan para murid yang marah. "Mengapa ia membuang parfum yang begitu mahal itu? Itu bisa saja dijual! Harganya senilai upah setahun! Uangnya bisa saja diberikan kepada orang miskin!" Perankan Yesus mengatakan "Biarkanlah dia." Mengapa engkau mengatakan hal-hal ini kepadanya? Orang miskin akan selalu ada di sekitarmu, tetapi Aku tidak akan selalu ada di sekitar. Ia telah melakukan segala sesuatu sebisanya. Ia mempersiapkan tubuh-Ku untuk pemakaman. Perhatikan! Di mana pun orang-orang memberitakan Kabar Baik tentang Aku ke seluruh dunia, mereka akan membicarakan apa yang telah dilakukan wanita ini."</w:t>
      </w:r>
    </w:p>
    <w:p>
      <w:pPr/>
      <w:r>
        <w:rPr>
          <w:lang w:val="id_ID" w:bidi="id_ID"/>
        </w:rPr>
      </w:r>
      <w:r>
        <w:rPr>
          <w:lang w:val="id_ID" w:bidi="id_ID"/>
        </w:rPr>
        <w:t>Hentikan sejenak peragaannya. Tanyakan kepada orang yang memerankan Yesus, "Apa yang kamu rasakan atau pikirkan?" Anda mungkin mendengar hal-hal seperti, "bangga dengan wanita ini," "marah dan sedih karena para murid-Ku masih tidak mengerti." Tanyakan kepada orang yang memerankan wanita, "Apa yang Anda rasakan atau pikirkan?" Anda mungkin mendengar hal-hal seperti, "senang karena Yesus membelaku," "terkejut karena Dia menyebutkan kematian-Nya. Apakah Dia akan segera mati?" Tanyakan kepada orang yang memerankan Yudas, "Apa yang kamu rasakan atau pikirkan?" Anda mungkin mendengar hal-hal seperti, "Aku marah karena Yesus membiarkan wanita ini membuang uang!" "Aku frustrasi karena Yesus masih tak memimpin pemberontakan melawan Roma." Lanjutkan peragaannya.</w:t>
      </w:r>
    </w:p>
    <w:p>
      <w:pPr/>
      <w:r>
        <w:rPr>
          <w:lang w:val="id_ID" w:bidi="id_ID"/>
        </w:rPr>
      </w:r>
      <w:r>
        <w:rPr>
          <w:lang w:val="id_ID" w:bidi="id_ID"/>
        </w:rPr>
        <w:t>Tim harus memerankan Yudas Iskariot yang pergi sendirian kepada para imam terkemuka. Ia pasti menawarkan untuk mengatakan kepada mereka ketika Yesus sendirian. Para imam terkemuka sangat senang. Mereka mengatakan kepada Yudas kalau mereka akan memberinya uang. Yudas mulai mengawasi Yesus dengan cermat sekali.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14:1–11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Dua hari sebelum Paskah dan Perayaan Roti Tidak Beragi. </w:t>
      </w:r>
    </w:p>
    <w:p>
      <w:pPr/>
      <w:r>
        <w:rPr>
          <w:lang w:val="id_ID" w:bidi="id_ID"/>
        </w:rPr>
      </w:r>
      <w:r>
        <w:rPr>
          <w:b/>
          <w:lang w:val="id_ID" w:bidi="id_ID"/>
        </w:rPr>
        <w:t>Paskah</w:t>
      </w:r>
      <w:r>
        <w:rPr>
          <w:lang w:val="id_ID" w:bidi="id_ID"/>
        </w:rPr>
        <w:t xml:space="preserve"> adalah suatu perayaan keagamaan Yahudi. Pada masa Yesus, perayaan berlangsung selama tujuh hari, karena itu adalah kombinasi Paskah dan Perayaan Roti Tidak Beragi. Paskah merayakan waktu Allah menyelamatkan para leluhur Yahudi dari perbudakan di Mesir. Allah melakukannya dengan mengutus seorang malaikat yang membuat raja Mesir mengizinkan para leluhur Yahudi pergi. Malaikat dari Allah datang suatu malam dan membunuh semua putra sulung bangsa Mesir. Namun, malaikat itu "melewati" anak-anak sulung orang-orang Yahudi dan menyelamatkan nyawa mereka. Paskah itu seperti perayaan kemerdekaan bagi orang-orang Yahudi.</w:t>
      </w:r>
    </w:p>
    <w:p>
      <w:pPr/>
      <w:r>
        <w:rPr>
          <w:lang w:val="id_ID" w:bidi="id_ID"/>
        </w:rPr>
      </w:r>
      <w:r>
        <w:rPr>
          <w:b/>
          <w:lang w:val="id_ID" w:bidi="id_ID"/>
        </w:rPr>
        <w:t>Perayaan Roti Tidak Beragi</w:t>
      </w:r>
      <w:r>
        <w:rPr>
          <w:lang w:val="id_ID" w:bidi="id_ID"/>
        </w:rPr>
        <w:t xml:space="preserve"> merayakan panen dan waktu ketika orang-orang Israel makan roti tidak beragi saat melarikan diri dari Mesir. Roti yang tidak beragi itu roti tipis dan rata yang dibuat tanpa ragi.</w:t>
      </w:r>
    </w:p>
    <w:p>
      <w:pPr/>
      <w:r>
        <w:rPr>
          <w:lang w:val="id_ID" w:bidi="id_ID"/>
        </w:rPr>
      </w:r>
      <w:r>
        <w:rPr>
          <w:lang w:val="id_ID" w:bidi="id_ID"/>
        </w:rPr>
        <w:t xml:space="preserve">Berhenti di sini dan diskusikan secara berkelompok, kata atau frasa apa yang akan Anda gunakan untuk </w:t>
      </w:r>
      <w:r>
        <w:rPr>
          <w:b/>
          <w:lang w:val="id_ID" w:bidi="id_ID"/>
        </w:rPr>
        <w:t>Paskah</w:t>
      </w:r>
      <w:r>
        <w:rPr>
          <w:lang w:val="id_ID" w:bidi="id_ID"/>
        </w:rPr>
        <w:t xml:space="preserve"> dan </w:t>
      </w:r>
      <w:r>
        <w:rPr>
          <w:b/>
          <w:lang w:val="id_ID" w:bidi="id_ID"/>
        </w:rPr>
        <w:t>Perayaan Roti Tidak Beragi</w:t>
      </w:r>
      <w:r>
        <w:rPr>
          <w:lang w:val="id_ID" w:bidi="id_ID"/>
        </w:rPr>
        <w:t xml:space="preserve">. Carilah informasi </w:t>
      </w:r>
      <w:hyperlink r:id="rId443">
        <w:r>
          <w:rPr>
            <w:lang w:val="id_ID" w:bidi="id_ID"/>
          </w:rPr>
          <w:rPr>
            <w:color w:val="0000EE"/>
            <w:u w:val="single"/>
          </w:rPr>
          <w:t>Paskah</w:t>
        </w:r>
      </w:hyperlink>
      <w:r>
        <w:rPr>
          <w:lang w:val="id_ID" w:bidi="id_ID"/>
        </w:rPr>
        <w:t xml:space="preserve"> dan </w:t>
      </w:r>
      <w:hyperlink r:id="rId444">
        <w:r>
          <w:rPr>
            <w:lang w:val="id_ID" w:bidi="id_ID"/>
          </w:rPr>
          <w:rPr>
            <w:color w:val="0000EE"/>
            <w:u w:val="single"/>
          </w:rPr>
          <w:t>Perayaan Roti Tidak Beragi</w:t>
        </w:r>
      </w:hyperlink>
      <w:r>
        <w:rPr>
          <w:lang w:val="id_ID" w:bidi="id_ID"/>
        </w:rPr>
        <w:t xml:space="preserve"> dalam Daftar Kata Utama untuk informasi lebih lanjut.</w:t>
      </w:r>
    </w:p>
    <w:p>
      <w:pPr/>
      <w:r>
        <w:rPr>
          <w:lang w:val="id_ID" w:bidi="id_ID"/>
        </w:rPr>
      </w:r>
      <w:r>
        <w:rPr>
          <w:lang w:val="id_ID" w:bidi="id_ID"/>
        </w:rPr>
        <w:t>Tunjukkan tim penerjemah Anda sebuah foto roti tidak beragi. Hentikan sejenak audio ini disini.</w:t>
      </w:r>
    </w:p>
    <w:p>
      <w:pPr/>
      <w:r>
        <w:rPr>
          <w:lang w:val="id_ID" w:bidi="id_ID"/>
        </w:rPr>
      </w:r>
      <w:r>
        <w:rPr>
          <w:lang w:val="id_ID" w:bidi="id_ID"/>
        </w:rPr>
        <w:t xml:space="preserve">Para </w:t>
      </w:r>
      <w:r>
        <w:rPr>
          <w:b/>
          <w:lang w:val="id_ID" w:bidi="id_ID"/>
        </w:rPr>
        <w:t>imam terkemuka</w:t>
      </w:r>
      <w:r>
        <w:rPr>
          <w:lang w:val="id_ID" w:bidi="id_ID"/>
        </w:rPr>
        <w:t xml:space="preserve"> dan </w:t>
      </w:r>
      <w:r>
        <w:rPr>
          <w:b/>
          <w:lang w:val="id_ID" w:bidi="id_ID"/>
        </w:rPr>
        <w:t>para pengajar hukum agama</w:t>
      </w:r>
      <w:r>
        <w:rPr>
          <w:lang w:val="id_ID" w:bidi="id_ID"/>
        </w:rPr>
        <w:t xml:space="preserve"> sedang mencari kesempatan untuk menangkap Yesus secara diam-diam serta membunuh-Nya. Gunakan istilah yang sama untuk para imam terkemuka dan para pengajar hukum agama yang telah Anda gunakan dalam Kitab Markus, dan ingat bahwa istilah-istilah </w:t>
      </w:r>
      <w:hyperlink r:id="rId79">
        <w:r>
          <w:rPr>
            <w:lang w:val="id_ID" w:bidi="id_ID"/>
          </w:rPr>
          <w:rPr>
            <w:color w:val="0000EE"/>
            <w:u w:val="single"/>
          </w:rPr>
          <w:t>para imam</w:t>
        </w:r>
      </w:hyperlink>
      <w:r>
        <w:rPr>
          <w:lang w:val="id_ID" w:bidi="id_ID"/>
        </w:rPr>
        <w:t xml:space="preserve"> dan </w:t>
      </w:r>
      <w:hyperlink r:id="rId51">
        <w:r>
          <w:rPr>
            <w:lang w:val="id_ID" w:bidi="id_ID"/>
          </w:rPr>
          <w:rPr>
            <w:color w:val="0000EE"/>
            <w:u w:val="single"/>
          </w:rPr>
          <w:t>para pengajar hukum agama</w:t>
        </w:r>
      </w:hyperlink>
      <w:r>
        <w:rPr>
          <w:lang w:val="id_ID" w:bidi="id_ID"/>
        </w:rPr>
        <w:t xml:space="preserve"> berada di Daftar Kata Utama.</w:t>
      </w:r>
    </w:p>
    <w:p>
      <w:pPr/>
      <w:r>
        <w:rPr>
          <w:lang w:val="id_ID" w:bidi="id_ID"/>
        </w:rPr>
      </w:r>
      <w:r>
        <w:rPr>
          <w:lang w:val="id_ID" w:bidi="id_ID"/>
        </w:rPr>
        <w:t xml:space="preserve">Perikop ini berlangsung di rumah Simon orang kusta di Betania. </w:t>
      </w:r>
      <w:r>
        <w:rPr>
          <w:b/>
          <w:lang w:val="id_ID" w:bidi="id_ID"/>
        </w:rPr>
        <w:t>Betania</w:t>
      </w:r>
      <w:r>
        <w:rPr>
          <w:lang w:val="id_ID" w:bidi="id_ID"/>
        </w:rPr>
        <w:t xml:space="preserve"> adalah sebuah kota kecil, 4 kilometer di luar Yerusalem. Maria, Marta, dan Lazarus tinggal di sana. Mereka adalah saudari dan saudara serta teman-teman baik Yesus. Yesus dan para murid-Nya menginap di sana setiap malam dan bepergian setiap hari ke Yerusalem untuk mengajar di Bait Suci.</w:t>
      </w:r>
    </w:p>
    <w:p>
      <w:pPr/>
      <w:r>
        <w:rPr>
          <w:lang w:val="id_ID" w:bidi="id_ID"/>
        </w:rPr>
      </w:r>
      <w:r>
        <w:rPr>
          <w:lang w:val="id_ID" w:bidi="id_ID"/>
        </w:rPr>
        <w:t xml:space="preserve">Simon dahulu menderita </w:t>
      </w:r>
      <w:r>
        <w:rPr>
          <w:b/>
          <w:lang w:val="id_ID" w:bidi="id_ID"/>
        </w:rPr>
        <w:t>kusta</w:t>
      </w:r>
      <w:r>
        <w:rPr>
          <w:lang w:val="id_ID" w:bidi="id_ID"/>
        </w:rPr>
        <w:t xml:space="preserve">. Istilah kusta dalam Alkitab bisa merujuk pada beberapa jenis penyakit kulit. Penyakit ini membuat seseorang "najis," atau "tidak bersih" atau tidak dapat tinggal di masyarakat. Orang-orang ini hanya bisa beribadah di sinagoge di balik layar, dan jika ada yang menyentuh mereka, orang itu akan menjadi najis juga. Hukum Perjanjian Lama mengatakan bahwa penderita kusta harus memakai pakaian yang robek, tidak menyisir rambut mereka, dan berteriak 'najis' di muka umum ketika mereka pergi ke berbagai tempat. Simon dalam kisah ini tidak lagi menderita kusta. Gunakan kata atau frasa yang sama untuk kusta yang telah Anda gunakan sebelumnya dalam kitab Markus dan ingatlah bahwa kata </w:t>
      </w:r>
      <w:hyperlink r:id="rId76">
        <w:r>
          <w:rPr>
            <w:lang w:val="id_ID" w:bidi="id_ID"/>
          </w:rPr>
          <w:rPr>
            <w:color w:val="0000EE"/>
            <w:u w:val="single"/>
          </w:rPr>
          <w:t>kusta</w:t>
        </w:r>
      </w:hyperlink>
      <w:r>
        <w:rPr>
          <w:lang w:val="id_ID" w:bidi="id_ID"/>
        </w:rPr>
        <w:t xml:space="preserve"> terdapat dalam Daftar Kata Utama.</w:t>
      </w:r>
    </w:p>
    <w:p>
      <w:pPr/>
      <w:r>
        <w:rPr>
          <w:lang w:val="id_ID" w:bidi="id_ID"/>
        </w:rPr>
      </w:r>
      <w:r>
        <w:rPr>
          <w:lang w:val="id_ID" w:bidi="id_ID"/>
        </w:rPr>
        <w:t xml:space="preserve">Wanita itu datang membawa sebuah guci </w:t>
      </w:r>
      <w:r>
        <w:rPr>
          <w:b/>
          <w:lang w:val="id_ID" w:bidi="id_ID"/>
        </w:rPr>
        <w:t>alabaster</w:t>
      </w:r>
      <w:r>
        <w:rPr>
          <w:lang w:val="id_ID" w:bidi="id_ID"/>
        </w:rPr>
        <w:t xml:space="preserve"> berisi penuh </w:t>
      </w:r>
      <w:r>
        <w:rPr>
          <w:b/>
          <w:lang w:val="id_ID" w:bidi="id_ID"/>
        </w:rPr>
        <w:t>parfum yang terbuat dari narwastu murni</w:t>
      </w:r>
      <w:r>
        <w:rPr>
          <w:lang w:val="id_ID" w:bidi="id_ID"/>
        </w:rPr>
        <w:t>. Parfum ini terbuat dari tanaman narwastu dari India. Narwastu itu murni karena tidak diencerkan atau dicampur dengan apa pun. Ini membuat narwastu lebih mahal. Guci terbuat dari batu putih atau kuning yang disebut alabaster. Pastikan Anda tidak mengganti alabaster dengan bahan lain ketika menerjemahkan istilah ini.</w:t>
      </w:r>
    </w:p>
    <w:p>
      <w:pPr/>
      <w:r>
        <w:rPr>
          <w:lang w:val="id_ID" w:bidi="id_ID"/>
        </w:rPr>
      </w:r>
      <w:r>
        <w:rPr>
          <w:lang w:val="id_ID" w:bidi="id_ID"/>
        </w:rPr>
        <w:t>Berhenti di sini dan lihatlah sebuah foto guci alabaster dan sebuah foto tanaman narwastu dari India secara berkelompok. Hentikan sejenak audio ini disini.</w:t>
      </w:r>
    </w:p>
    <w:p>
      <w:pPr/>
      <w:r>
        <w:rPr>
          <w:lang w:val="id_ID" w:bidi="id_ID"/>
        </w:rPr>
      </w:r>
      <w:r>
        <w:rPr>
          <w:lang w:val="id_ID" w:bidi="id_ID"/>
        </w:rPr>
        <w:t xml:space="preserve">Parfum itu seharga 300 </w:t>
      </w:r>
      <w:hyperlink r:id="rId382">
        <w:r>
          <w:rPr>
            <w:lang w:val="id_ID" w:bidi="id_ID"/>
          </w:rPr>
          <w:rPr>
            <w:color w:val="0000EE"/>
            <w:u w:val="single"/>
          </w:rPr>
          <w:t>dinar</w:t>
        </w:r>
      </w:hyperlink>
      <w:r>
        <w:rPr>
          <w:lang w:val="id_ID" w:bidi="id_ID"/>
        </w:rPr>
        <w:t>, yang kira-kira setara upah 300 hari.</w:t>
      </w:r>
    </w:p>
    <w:p>
      <w:pPr/>
      <w:r>
        <w:rPr>
          <w:lang w:val="id_ID" w:bidi="id_ID"/>
        </w:rPr>
      </w:r>
      <w:r>
        <w:rPr>
          <w:lang w:val="id_ID" w:bidi="id_ID"/>
        </w:rPr>
        <w:t xml:space="preserve">Wanita itu mengurapi kepala Yesus dengan parfum. </w:t>
      </w:r>
      <w:r>
        <w:rPr>
          <w:b/>
          <w:lang w:val="id_ID" w:bidi="id_ID"/>
        </w:rPr>
        <w:t>Diurapi</w:t>
      </w:r>
      <w:r>
        <w:rPr>
          <w:lang w:val="id_ID" w:bidi="id_ID"/>
        </w:rPr>
        <w:t xml:space="preserve"> adalah menuangkan minyak ke atas seseorang untuk menunjukkan bahwa mereka telah ditunjuk untuk sebuah tugas khusus. Dalam Perjanjian Lama, para nabi, para imam, dan para raja diurapi ketika mereka menerima tugas demi Allah. Kata untuk Mesias, atau Kristus, berarti "yang diurapi." Dalam hal ini, wanita itu tidak menggunakan minyak khusus untuk mengurapi Yesus. Ia justru menggunakan parfum yang mahal. Yesus juga merujuk pada pengurapan khusus yang dilakukan banyak orang untuk jenazah. Mereka menaruh parfum khusus di atas jenazah untuk menunjukkan rasa hormat. Gunakan kata yang sama untuk urapan yang telah Anda gunakan di bagian Markus lainnya, dan ingatlah bahwa </w:t>
      </w:r>
      <w:hyperlink r:id="rId188">
        <w:r>
          <w:rPr>
            <w:lang w:val="id_ID" w:bidi="id_ID"/>
          </w:rPr>
          <w:rPr>
            <w:color w:val="0000EE"/>
            <w:u w:val="single"/>
          </w:rPr>
          <w:t>urapan</w:t>
        </w:r>
      </w:hyperlink>
      <w:r>
        <w:rPr>
          <w:lang w:val="id_ID" w:bidi="id_ID"/>
        </w:rPr>
        <w:t xml:space="preserve"> berada di Daftar Kata Utama.</w:t>
      </w:r>
    </w:p>
    <w:p>
      <w:pPr/>
      <w:r>
        <w:rPr>
          <w:lang w:val="id_ID" w:bidi="id_ID"/>
        </w:rPr>
      </w:r>
      <w:r>
        <w:rPr>
          <w:lang w:val="id_ID" w:bidi="id_ID"/>
        </w:rPr>
        <w:t xml:space="preserve">Yesus mengatakan bahwa di mana pun </w:t>
      </w:r>
      <w:r>
        <w:rPr>
          <w:b/>
          <w:lang w:val="id_ID" w:bidi="id_ID"/>
        </w:rPr>
        <w:t>Kabar Baik</w:t>
      </w:r>
      <w:r>
        <w:rPr>
          <w:lang w:val="id_ID" w:bidi="id_ID"/>
        </w:rPr>
        <w:t xml:space="preserve"> atau </w:t>
      </w:r>
      <w:r>
        <w:rPr>
          <w:b/>
          <w:lang w:val="id_ID" w:bidi="id_ID"/>
        </w:rPr>
        <w:t>Injil</w:t>
      </w:r>
      <w:r>
        <w:rPr>
          <w:lang w:val="id_ID" w:bidi="id_ID"/>
        </w:rPr>
        <w:t xml:space="preserve"> diberitakan, banyak orang juga akan berbicara tentang wanita ini. Gunakan kata atau frasa yang sama untuk kabar baik atau Injil seperti yang Anda miliki di bagian-bagian sebelumnya dan ingatlah bahwa </w:t>
      </w:r>
      <w:hyperlink r:id="rId39">
        <w:r>
          <w:rPr>
            <w:lang w:val="id_ID" w:bidi="id_ID"/>
          </w:rPr>
          <w:rPr>
            <w:color w:val="0000EE"/>
            <w:u w:val="single"/>
          </w:rPr>
          <w:t>kabar baik</w:t>
        </w:r>
      </w:hyperlink>
      <w:r>
        <w:rPr>
          <w:lang w:val="id_ID" w:bidi="id_ID"/>
        </w:rPr>
        <w:t xml:space="preserve"> atau </w:t>
      </w:r>
      <w:hyperlink r:id="rId13">
        <w:r>
          <w:rPr>
            <w:lang w:val="id_ID" w:bidi="id_ID"/>
          </w:rPr>
          <w:rPr>
            <w:color w:val="0000EE"/>
            <w:u w:val="single"/>
          </w:rPr>
          <w:t>Injil</w:t>
        </w:r>
      </w:hyperlink>
      <w:r>
        <w:rPr>
          <w:lang w:val="id_ID" w:bidi="id_ID"/>
        </w:rPr>
        <w:t xml:space="preserve"> terdapat di Daftar Kata Utama.</w:t>
      </w:r>
    </w:p>
    <w:p>
      <w:pPr/>
      <w:r>
        <w:rPr>
          <w:lang w:val="id_ID" w:bidi="id_ID"/>
        </w:rPr>
      </w:r>
      <w:r>
        <w:rPr>
          <w:lang w:val="id_ID" w:bidi="id_ID"/>
        </w:rPr>
        <w:t xml:space="preserve">Yudas Iskariot adalah salah satu dari dua belas </w:t>
      </w:r>
      <w:r>
        <w:rPr>
          <w:b/>
          <w:lang w:val="id_ID" w:bidi="id_ID"/>
        </w:rPr>
        <w:t>murid</w:t>
      </w:r>
      <w:r>
        <w:rPr>
          <w:lang w:val="id_ID" w:bidi="id_ID"/>
        </w:rPr>
        <w:t xml:space="preserve">. Gunakan kata yang sama untuk para murid yang telah Anda gunakan di bagian sebelumnya dalam Markus, dan ingatlah bahwa </w:t>
      </w:r>
      <w:hyperlink r:id="rId100">
        <w:r>
          <w:rPr>
            <w:lang w:val="id_ID" w:bidi="id_ID"/>
          </w:rPr>
          <w:rPr>
            <w:color w:val="0000EE"/>
            <w:u w:val="single"/>
          </w:rPr>
          <w:t>para murid</w:t>
        </w:r>
      </w:hyperlink>
      <w:r>
        <w:rPr>
          <w:lang w:val="id_ID" w:bidi="id_ID"/>
        </w:rPr>
        <w:t xml:space="preserve"> berada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14:1–11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45">
        <w:r>
          <w:rPr>
            <w:lang w:val="id_ID" w:bidi="id_ID"/>
          </w:rPr>
          <w:rPr>
            <w:color w:val="0000EE"/>
            <w:u w:val="single"/>
          </w:rPr>
          <w:t>Dengar dan Renungkan</w:t>
        </w:r>
      </w:hyperlink>
      <w:r>
        <w:rPr>
          <w:lang w:val="id_ID" w:bidi="id_ID"/>
        </w:rPr>
        <w:t xml:space="preserve"> (947 KB)</w:t>
      </w:r>
      <w:r>
        <w:rPr>
          <w:lang w:val="id_ID" w:bidi="id_ID"/>
        </w:rPr>
      </w:r>
    </w:p>
    <w:p>
      <w:pPr>
        <w:pStyle w:val="ListBullet"/>
        <w:spacing w:line="240" w:lineRule="auto"/>
        <w:ind w:left="720"/>
      </w:pPr>
      <w:r>
        <w:rPr>
          <w:lang w:val="id_ID" w:bidi="id_ID"/>
        </w:rPr>
      </w:r>
      <w:hyperlink r:id="rId446">
        <w:r>
          <w:rPr>
            <w:lang w:val="id_ID" w:bidi="id_ID"/>
          </w:rPr>
          <w:rPr>
            <w:color w:val="0000EE"/>
            <w:u w:val="single"/>
          </w:rPr>
          <w:t>Menyiapkan Panggung</w:t>
        </w:r>
      </w:hyperlink>
      <w:r>
        <w:rPr>
          <w:lang w:val="id_ID" w:bidi="id_ID"/>
        </w:rPr>
        <w:t xml:space="preserve"> (8.4 MB)</w:t>
      </w:r>
      <w:r>
        <w:rPr>
          <w:lang w:val="id_ID" w:bidi="id_ID"/>
        </w:rPr>
      </w:r>
    </w:p>
    <w:p>
      <w:pPr>
        <w:pStyle w:val="ListBullet"/>
        <w:spacing w:line="240" w:lineRule="auto"/>
        <w:ind w:left="720"/>
      </w:pPr>
      <w:r>
        <w:rPr>
          <w:lang w:val="id_ID" w:bidi="id_ID"/>
        </w:rPr>
      </w:r>
      <w:hyperlink r:id="rId447">
        <w:r>
          <w:rPr>
            <w:lang w:val="id_ID" w:bidi="id_ID"/>
          </w:rPr>
          <w:rPr>
            <w:color w:val="0000EE"/>
            <w:u w:val="single"/>
          </w:rPr>
          <w:t>Menjelaskan Adegan</w:t>
        </w:r>
      </w:hyperlink>
      <w:r>
        <w:rPr>
          <w:lang w:val="id_ID" w:bidi="id_ID"/>
        </w:rPr>
        <w:t xml:space="preserve"> (5.4 MB)</w:t>
      </w:r>
      <w:r>
        <w:rPr>
          <w:lang w:val="id_ID" w:bidi="id_ID"/>
        </w:rPr>
      </w:r>
    </w:p>
    <w:p>
      <w:pPr>
        <w:pStyle w:val="ListBullet"/>
        <w:spacing w:line="240" w:lineRule="auto"/>
        <w:ind w:left="720"/>
      </w:pPr>
      <w:r>
        <w:rPr>
          <w:lang w:val="id_ID" w:bidi="id_ID"/>
        </w:rPr>
      </w:r>
      <w:hyperlink r:id="rId448">
        <w:r>
          <w:rPr>
            <w:lang w:val="id_ID" w:bidi="id_ID"/>
          </w:rPr>
          <w:rPr>
            <w:color w:val="0000EE"/>
            <w:u w:val="single"/>
          </w:rPr>
          <w:t>Memperagakan Bacaan</w:t>
        </w:r>
      </w:hyperlink>
      <w:r>
        <w:rPr>
          <w:lang w:val="id_ID" w:bidi="id_ID"/>
        </w:rPr>
        <w:t xml:space="preserve"> (5.5 MB)</w:t>
      </w:r>
      <w:r>
        <w:rPr>
          <w:lang w:val="id_ID" w:bidi="id_ID"/>
        </w:rPr>
      </w:r>
    </w:p>
    <w:p>
      <w:pPr>
        <w:pStyle w:val="ListBullet"/>
        <w:spacing w:line="240" w:lineRule="auto"/>
        <w:ind w:left="720"/>
      </w:pPr>
      <w:r>
        <w:rPr>
          <w:lang w:val="id_ID" w:bidi="id_ID"/>
        </w:rPr>
      </w:r>
      <w:hyperlink r:id="rId449">
        <w:r>
          <w:rPr>
            <w:lang w:val="id_ID" w:bidi="id_ID"/>
          </w:rPr>
          <w:rPr>
            <w:color w:val="0000EE"/>
            <w:u w:val="single"/>
          </w:rPr>
          <w:t>Melengkapi yang Kurang</w:t>
        </w:r>
      </w:hyperlink>
      <w:r>
        <w:rPr>
          <w:lang w:val="id_ID" w:bidi="id_ID"/>
        </w:rPr>
        <w:t xml:space="preserve"> (4.6 MB)</w:t>
      </w:r>
      <w:r>
        <w:rPr>
          <w:lang w:val="id_ID" w:bidi="id_ID"/>
        </w:rPr>
      </w:r>
    </w:p>
    <w:p>
      <w:pPr>
        <w:pStyle w:val="ListBullet"/>
        <w:spacing w:line="240" w:lineRule="auto"/>
        <w:ind w:left="720"/>
      </w:pPr>
      <w:r>
        <w:rPr>
          <w:lang w:val="id_ID" w:bidi="id_ID"/>
        </w:rPr>
      </w:r>
      <w:hyperlink r:id="rId450">
        <w:r>
          <w:rPr>
            <w:lang w:val="id_ID" w:bidi="id_ID"/>
          </w:rPr>
          <w:rPr>
            <w:color w:val="0000EE"/>
            <w:u w:val="single"/>
          </w:rPr>
          <w:t>Menyampaikan Firman Tuhan</w:t>
        </w:r>
      </w:hyperlink>
      <w:r>
        <w:rPr>
          <w:lang w:val="id_ID" w:bidi="id_ID"/>
        </w:rPr>
        <w:t xml:space="preserve"> (1.8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14:12–26</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14:12–26 dan renungkan di dalam hati Anda.</w:t>
      </w:r>
    </w:p>
    <w:p>
      <w:pPr/>
      <w:r>
        <w:rPr>
          <w:lang w:val="id_ID" w:bidi="id_ID"/>
        </w:rPr>
      </w:r>
      <w:r>
        <w:rPr>
          <w:lang w:val="id_ID" w:bidi="id_ID"/>
        </w:rPr>
        <w:t>Dengarkan versi audio Markus 14:12–26 sebanyak tiga kali, dalam tiga terjemahan yang berbeda, jika memungkinkan. Kemudian, secara berkelompok, bahas pertanyaan-pertanyaan berikut:</w:t>
      </w:r>
    </w:p>
    <w:p>
      <w:pPr>
        <w:pStyle w:val="ListNumber"/>
        <w:numPr>
          <w:ilvl w:val="0"/>
          <w:numId w:val="68"/>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14:12–26 dalam terjemahan yang paling mudah dipahami.</w:t>
      </w:r>
    </w:p>
    <w:p>
      <w:pPr/>
      <w:r>
        <w:rPr>
          <w:lang w:val="id_ID" w:bidi="id_ID"/>
        </w:rPr>
      </w:r>
      <w:r>
        <w:rPr>
          <w:lang w:val="id_ID" w:bidi="id_ID"/>
        </w:rPr>
        <w:t>Markus kembali mengatakan kepada kita tepat ketika peristiwa ini terjadi. Ini adalah hari pertama dari Festival Roti Tidak Beragi, ketika para domba yang dimakan keluarga pada perayaan Paskah dikurbankan. Setiap keluarga membawa seekor domba kepada para imam di Bait Suci. Imam membunuhnya dan keluarga memakannya di perayaan Paskah malam itu. Hukum Yahudi menyatakan bahwa makanan Paskah harus dimakan dalam tembok kota Yerusalem. Karena detail yang diberikan Markus tentang perjamuan Yesus bersama dua belas murid-Nya, tampaknya ini adalah perjamuan istimewa perayaan Paskah orang Yahudi. Para cendekiawan Alkitab tidak yakin hari apa ini, tetapi kemungkinan besar adalah hari tradisi perayaan makan Paskah, atau sehari sebelumnya.</w:t>
      </w:r>
    </w:p>
    <w:p>
      <w:pPr/>
      <w:r>
        <w:rPr>
          <w:lang w:val="id_ID" w:bidi="id_ID"/>
        </w:rPr>
      </w:r>
      <w:r>
        <w:rPr>
          <w:lang w:val="id_ID" w:bidi="id_ID"/>
        </w:rPr>
        <w:t>Yesus dan para murid-Nya berada di luar Yerusalem, mungkin di Betania tempat mereka tinggal ketika tidak berada di Yerusalem. Para murid Yesus bersiap-siap pergi ke kota Yerusalem untuk mempersiapkan jamuan perayaan Paskah. Karena Yesus dan para murid-Nya tidak tinggal di Yerusalem, mereka perlu mengatur tempat untuk pergi ke perayaan perjamuan. Mereka bertanya kepada Yesus ke mana harus pergi menyiapkan perjamuan Paskah, tetapi Yesus sudah membuat pengaturan. Yesus mengutus dua murid-Nya ke Yerusalem. Yesus memberikan petunjuk pada kedua murid tentang apa yang harus dilakukan ketika mereka tiba. Yesus mengatakan kepada mereka untuk mengamati seorang pria yang membawa sebuah buyung atau guci, berisi air. Biasanya hanya wanita yang membawa guci air, dan pria membawa anggur dalam kantong anggur. Pria ini mungkin memanggul guci berisi air di bahunya. Yesus tidak mengatakan kepada para murid-Nya untuk berbicara kepada pria yang membawa air itu, melainkan mengikutinya, atau pergi bersamanya, ke rumah. Yesus mungkin tidak mengatakan kepada mereka untuk berbicara dengan pria itu, karena Dia tahu para pemimpin agama sedang berusaha menemukan-Nya, dan Dia ingin tetap bersembunyi.</w:t>
      </w:r>
    </w:p>
    <w:p>
      <w:pPr/>
      <w:r>
        <w:rPr>
          <w:lang w:val="id_ID" w:bidi="id_ID"/>
        </w:rPr>
      </w:r>
      <w:r>
        <w:rPr>
          <w:lang w:val="id_ID" w:bidi="id_ID"/>
        </w:rPr>
        <w:t>Berhenti di sini dan lihatlah foto sebuah guci air dan foto atau ilustrasi seorang pria yang memanggul guci air di bahunya secara berkelompok. Hentikan sejenak audio ini disini.</w:t>
      </w:r>
    </w:p>
    <w:p>
      <w:pPr/>
      <w:r>
        <w:rPr>
          <w:lang w:val="id_ID" w:bidi="id_ID"/>
        </w:rPr>
      </w:r>
      <w:r>
        <w:rPr>
          <w:lang w:val="id_ID" w:bidi="id_ID"/>
        </w:rPr>
        <w:t>Ketika para murid memasuki Yerusalem dan melihat seorang pria yang membawa air masuk sebuah rumah, para murid akan menemukan dan mengatakan kepada pemilik rumah itu, "Guru bertanya, 'Di manakah ruang tamu tempat Aku bisa makan perjamuan Paskah bersama para murid-Ku?" Si pemilik rumah akan membawa para murid ke lantai atas, ke sebuah ruangan di atas. Si pemilik rumah sudah meletakkan meja dan karpet di ruangan itu. Bahkan ia mungkin telah menyiapkan seekor domba untuk dikorbankan sebagai perjamuan mereka.</w:t>
      </w:r>
    </w:p>
    <w:p>
      <w:pPr/>
      <w:r>
        <w:rPr>
          <w:lang w:val="id_ID" w:bidi="id_ID"/>
        </w:rPr>
      </w:r>
      <w:r>
        <w:rPr>
          <w:lang w:val="id_ID" w:bidi="id_ID"/>
        </w:rPr>
        <w:t>Kedua murid pergi ke Yerusalem dan menemukan serta melakukan apa yang diperintahkan Yesus kepada mereka. Mereka menyiapkan perjamuan Paskah. Ketika para murid pergi ke ruangan itu untuk menyiapkan perjamuan, mereka mungkin telah menyiapkan roti tidak beragi (atau roti tanpa ragi), anggur, sayur pahit, dan saus dengan buah kering, serta memanggang domba khusus yang telah dikorbankan untuk perjamuan Paskah.</w:t>
      </w:r>
    </w:p>
    <w:p>
      <w:pPr/>
      <w:r>
        <w:rPr>
          <w:lang w:val="id_ID" w:bidi="id_ID"/>
        </w:rPr>
      </w:r>
      <w:r>
        <w:rPr>
          <w:lang w:val="id_ID" w:bidi="id_ID"/>
        </w:rPr>
        <w:t>Berhenti di sini dan lihat foto-foto roti tidak beragi serta semangkuk sayur pahit dan saus dengan buah kering. Lihatlah sebuah foto domba panggang secara berkelompok. Hentikan sejenak audio ini disini.</w:t>
      </w:r>
    </w:p>
    <w:p>
      <w:pPr/>
      <w:r>
        <w:rPr>
          <w:lang w:val="id_ID" w:bidi="id_ID"/>
        </w:rPr>
      </w:r>
      <w:r>
        <w:rPr>
          <w:lang w:val="id_ID" w:bidi="id_ID"/>
        </w:rPr>
        <w:t>Pada malam hari, Yesus datang bersama "Dua Belas," yang berarti dua belas murid terdekat Yesus. Perjamuan Paskah selalu dirayakan oleh keluarga pada malam hari setelah matahari terbenam. Yesus dan para murid-Nya berbaring di sebelah meja untuk makan, seperti kebiasaan untuk perjamuan penting. Pada masa itu, orang-orang berbaring di sebelah meja dengan siku mereka disangga di atas bantal dan kaki mereka berada di belakang mereka.</w:t>
      </w:r>
    </w:p>
    <w:p>
      <w:pPr/>
      <w:r>
        <w:rPr>
          <w:lang w:val="id_ID" w:bidi="id_ID"/>
        </w:rPr>
      </w:r>
      <w:r>
        <w:rPr>
          <w:lang w:val="id_ID" w:bidi="id_ID"/>
        </w:rPr>
        <w:t>Berhentilah di sini dan lihatlah foto orang-orang yang berbaring di samping meja untuk makan secara berkelompok. Hentikan sejenak audio ini disini.</w:t>
      </w:r>
    </w:p>
    <w:p>
      <w:pPr/>
      <w:r>
        <w:rPr>
          <w:lang w:val="id_ID" w:bidi="id_ID"/>
        </w:rPr>
      </w:r>
      <w:r>
        <w:rPr>
          <w:lang w:val="id_ID" w:bidi="id_ID"/>
        </w:rPr>
        <w:t>Perjamuan Paskah adalah jamuan perayaan khusus. Selama perjamuan ini, keluarga Yahudi menceritakan kembali kisah ketika Allah menyelamatkan nenek moyang mereka dari perbudakan di Mesir bertahun-tahun yang lalu. Hal-hal yang dimakan, minum, dan dilakukan oleh orang-orang Yahudi selama perjamuan mengingatkan mereka tentang perbudakan mereka di Mesir, penyelamatan mereka dari perbudakan itu, serta perjanjian khusus Allah dengan mereka untuk selalu menyertai mereka dan menjadikan mereka umat-Nya yang istimewa.</w:t>
      </w:r>
    </w:p>
    <w:p>
      <w:pPr/>
      <w:r>
        <w:rPr>
          <w:lang w:val="id_ID" w:bidi="id_ID"/>
        </w:rPr>
      </w:r>
      <w:r>
        <w:rPr>
          <w:lang w:val="id_ID" w:bidi="id_ID"/>
        </w:rPr>
        <w:t>Berhenti di sini dan diskusikan secara berkelompok: Jelaskan beberapa perjamuan atau perayaan keagamaan Anda. Aktivitas apa saja yang Anda lakukan? Apakah yang Anda makan? Bagaimana Anda mewariskan kisah perayaan itu kepada anak-anak Anda? Hentikan sejenak audio ini disini.</w:t>
      </w:r>
    </w:p>
    <w:p>
      <w:pPr/>
      <w:r>
        <w:rPr>
          <w:lang w:val="id_ID" w:bidi="id_ID"/>
        </w:rPr>
      </w:r>
      <w:r>
        <w:rPr>
          <w:lang w:val="id_ID" w:bidi="id_ID"/>
        </w:rPr>
        <w:t>Yesus dan para murid-Nya sedang makan perjamuan ini dan mungkin bersama-sama menceritakan kembali kisah penyelamatan dari perbudakan di Mesir. Selama perjamuan itu, kepala rumah tangga biasanya memecahkan roti tidak beragi menjadi beberapa potong dan diberikannya kepada mereka yang berada di meja. Mereka makan roti dengan mencelupkan sebagian darinya ke dalam mangkuk berisi sayur pahit, buah rebus, dan anggur atau cuka. Mungkin pada saat inilah dalam perjamuan itu, Yesus mengatakan kepada para murid-Nya, "Perhatikanlah! Satu di antara kalian yang makan bersama-Ku akan membantu para musuh menangkap-Ku. Setiap murid sangat khawatir dan bertanya, "Akukah orang yang akan mengkhianati-Mu?" Mereka mengajukan pertanyaan seolah-olah mereka mengharapkan Yesus menjawab "tidak" kepada mereka. Yesus mengatakan bahwa "satu di antara kalian yang makan dari mangkuk ini bersama Aku." Dalam kebudayaan Yahudi, hanya orang-orang yang saling percaya yang makan bersama. Pengkhianatan terburuk adalah ketika makan bersama seseorang, meninggalkan perjamuan itu, kemudian mengkhianati orang itu. Yesus menunjukkan betapa besarnya kejahatan pengkhianat-Nya itu. Yesus melanjutkan untuk mengatakan, "Anak Manusia harus mati seperti yang dahulu dikatakan Kitab Suci tentang Dia." Yesus mengingatkan para murid bahwa para nabi telah mengatakan bahwa Mesias, atau Anak Manusia, akan mati. Yesus menyebut diri-Nya Anak Manusia lagi. Meskipun itu perlu dan Yesus akan mati karena kehendak Allah, Yesus memperingatkan bahwa orang yang mengkhianati-Nya akan menerima konsekuensi mengerikan. Yesus sedih karena orang itu.</w:t>
      </w:r>
    </w:p>
    <w:p>
      <w:pPr/>
      <w:r>
        <w:rPr>
          <w:lang w:val="id_ID" w:bidi="id_ID"/>
        </w:rPr>
      </w:r>
      <w:r>
        <w:rPr>
          <w:lang w:val="id_ID" w:bidi="id_ID"/>
        </w:rPr>
        <w:t>Berhenti di sini dan diskusikan pertanyaan ini secara berkelompok: Ketika orang-orang saling percaya, hal-hal seperti apakah yang mereka lakukan? Adakah beberapa hal yang tidak akan pernah dilakukan oleh sesama teman yang saling memercayai? Hentikan sejenak audio ini disini.</w:t>
      </w:r>
    </w:p>
    <w:p>
      <w:pPr/>
      <w:r>
        <w:rPr>
          <w:lang w:val="id_ID" w:bidi="id_ID"/>
        </w:rPr>
      </w:r>
      <w:r>
        <w:rPr>
          <w:lang w:val="id_ID" w:bidi="id_ID"/>
        </w:rPr>
        <w:t>Dalam teks ini, Yesus tidak menyebutkan nama Yudas, dan kita tidak memiliki indikasi bahwa Yudas meninggalkan perjamuan lebih awal.</w:t>
      </w:r>
    </w:p>
    <w:p>
      <w:pPr/>
      <w:r>
        <w:rPr>
          <w:lang w:val="id_ID" w:bidi="id_ID"/>
        </w:rPr>
      </w:r>
      <w:r>
        <w:rPr>
          <w:lang w:val="id_ID" w:bidi="id_ID"/>
        </w:rPr>
        <w:t>Kemudian dalam perjamuan itu, Yesus memecah-mecahkan roti dan memberikannya kepada para murid. Yesus mengatakan, "Inilah-tubuh-Ku." Gereja lain dan para cendekiawan Alkitab lain menafsirkan bagian cerita ini secara lain. Beberapa percaya bahwa Yesus tidak berbicara tentang tubuh jasmani-Nya. Mereka percaya bahwa Yesus mengartikan "Ini mewakili tubuh-Ku yang hidup." Dengan cara mana pun Anda menafsirkan bagian dari kisah ini, yang paling penting Yesus berusaha mengatakan kepada para murid-Nya bahwa hadirat-Nya tetap bersama mereka setiap saat.</w:t>
      </w:r>
    </w:p>
    <w:p>
      <w:pPr/>
      <w:r>
        <w:rPr>
          <w:lang w:val="id_ID" w:bidi="id_ID"/>
        </w:rPr>
      </w:r>
      <w:r>
        <w:rPr>
          <w:lang w:val="id_ID" w:bidi="id_ID"/>
        </w:rPr>
        <w:t>Mungkin setelah perjamuan utama, Yesus mengambil sebuah cawan yang kemungkinan besar berisi anggur merah. Dia bersyukur kepada Allah karena cawan anggur itu. Cawan anggur ini dalam perjamuan Paskah sering melambangkan damai Allah antara umat-Nya dan diri-Nya, atau perjanjian-Nya dengan umat-Nya. Yesus mengatakan, "Inilah—darah perjanjian-Ku, yang dicurahkan bagi banyak orang." Para murid membagikan cangkir anggur kepada satu sama lain dan minum sedikit anggur. Sekali lagi, kita tidak tahu apakah Yesus mengatakan bahwa anggur ini secara harfiah adalah darah-Nya, atau apakah anggur ini melambangkan darah tersebut. "Dicurahkan" merujuk kepada darah yang mengalir dengan bebas dari seseorang atau seekor binatang dan juga mengaitkan darah Yesus dengan anggur yang dituangkan orang-orang dari sebuah wadah atau guci.</w:t>
      </w:r>
    </w:p>
    <w:p>
      <w:pPr/>
      <w:r>
        <w:rPr>
          <w:lang w:val="id_ID" w:bidi="id_ID"/>
        </w:rPr>
      </w:r>
      <w:r>
        <w:rPr>
          <w:lang w:val="id_ID" w:bidi="id_ID"/>
        </w:rPr>
        <w:t>Berhenti di sini dan diskusikan pertanyaan ini dalam kelompok: Jenis ritual simbolis apa yang ada dalam budaya Anda? Berikan contoh hal-hal yang Anda lakukan atau makan yang melambangkan kebenaran agama atau moral yang penting dalam kebudayaan Anda. Hentikan sejenak audio ini disini.</w:t>
      </w:r>
    </w:p>
    <w:p>
      <w:pPr/>
      <w:r>
        <w:rPr>
          <w:lang w:val="id_ID" w:bidi="id_ID"/>
        </w:rPr>
      </w:r>
      <w:r>
        <w:rPr>
          <w:lang w:val="id_ID" w:bidi="id_ID"/>
        </w:rPr>
        <w:t>Para murid Yesus sangat akrab dengan perjanjian antara umat Allah dan Allah. Allah berjanji menyertai umat-Nya ketika mereka mematuhi perintah-Nya. Umat Allah melanggar perjanjian dengan Allah, tetapi Allah, melalui nabi-Nya, Yeremia, menjanjikan kepada umat-Nya suatu "perjanjian baru" di mana Dia berfirman kalau Dia akan membuat umat-Nya memahami hukum-Nya di tingkat yang dalam. Dia akan sepenuhnya menjadi Allah mereka dan mereka akan sepenuhnya menjadi umat-Nya. Perjanjian lama, seperti kebanyakan perjanjian, dibuat oleh ritual yang melibatkan pemercikan darah. Yesus menunjukkan bahwa perjanjian baru juga akan terjadi ketika Dia mencurahkan darah di kayu salib. Ketika Yesus mengatakan bahwa darah-Nya akan tercurah, itu seperti anggur merah yang Dia tuangkan dari cawan bagi para murid-Nya. Dia akan mengalami kematian yang kejam. Dia melakukan ini untuk "banyak." "Banyak" dapat berarti semua orang yang percaya kepada-Nya, atau semua orang yang pernah hidup.</w:t>
      </w:r>
    </w:p>
    <w:p>
      <w:pPr/>
      <w:r>
        <w:rPr>
          <w:lang w:val="id_ID" w:bidi="id_ID"/>
        </w:rPr>
      </w:r>
      <w:r>
        <w:rPr>
          <w:lang w:val="id_ID" w:bidi="id_ID"/>
        </w:rPr>
        <w:t>Berhenti di sini dan diskusikan pertanyaan ini secara berkelompok: Jenis Perjanjian, atau janji, macam apakah yang dimiliki kebudayaan Anda dengan dewa-dewa mereka? Hentikan sejenak audio ini disini.</w:t>
      </w:r>
    </w:p>
    <w:p>
      <w:pPr/>
      <w:r>
        <w:rPr>
          <w:lang w:val="id_ID" w:bidi="id_ID"/>
        </w:rPr>
      </w:r>
      <w:r>
        <w:rPr>
          <w:lang w:val="id_ID" w:bidi="id_ID"/>
        </w:rPr>
        <w:t>Yesus mengatakan bahwa Dia tidak akan minum anggur, atau buah anggur itu, lagi sampai Dia dapat meminumnya dengan cara baru ketika Allah sepenuhnya memerintah umat-Nya, di Kerajaan-Nya. Ini adalah perjamuan terakhir yang akan Yesus makan bersama para murid-Nya sebelum Dia dibunuh. Roti dan anggur yang dibagikan Yesus kepada para murid-Nya berfungsi sebagai simbol bahwa meskipun tubuh fisik Yesus tidak akan lagi bersama mereka dan kita, Roh-Nya akan ada.</w:t>
      </w:r>
    </w:p>
    <w:p>
      <w:pPr/>
      <w:r>
        <w:rPr>
          <w:lang w:val="id_ID" w:bidi="id_ID"/>
        </w:rPr>
      </w:r>
      <w:r>
        <w:rPr>
          <w:lang w:val="id_ID" w:bidi="id_ID"/>
        </w:rPr>
        <w:t>Pada akhir perjamuan Paskah, orang-orang Yahudi biasanya menyanyi atau membacakan ayat-ayat dari Mazmur 115–118. Mazmur 118 adalah tentang bagaimana Allah menyertai umat-Nya dan bagaimana kasih-Nya tidak pernah berakhir. Yesus dan para murid-Nya mungkin menyanyikan lagu ini, kemudian mereka meninggalkan Yerusalem, berjalan melewati lembah itu, dan naik kembali ke Bukit Zaitun.</w:t>
      </w:r>
    </w:p>
    <w:p>
      <w:pPr/>
      <w:r>
        <w:rPr>
          <w:lang w:val="id_ID" w:bidi="id_ID"/>
        </w:rPr>
      </w:r>
      <w:r>
        <w:rPr>
          <w:lang w:val="id_ID" w:bidi="id_ID"/>
        </w:rPr>
        <w:t>Berhenti di sini dan lihatlah sebuah foto Bukit Zaitun, termasuk lembah antara bukit dan Yerusalem secara berkelompok.</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14:12–26 dalam terjemahan yang paling mudah dipahami.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 xml:space="preserve">Perikop ini memiliki 6 adegan. </w:t>
      </w:r>
    </w:p>
    <w:p>
      <w:pPr/>
      <w:r>
        <w:rPr>
          <w:lang w:val="id_ID" w:bidi="id_ID"/>
        </w:rPr>
      </w:r>
      <w:r>
        <w:rPr>
          <w:b/>
          <w:lang w:val="id_ID" w:bidi="id_ID"/>
        </w:rPr>
        <w:t>Dalam adegan pertama:</w:t>
      </w:r>
      <w:r>
        <w:rPr>
          <w:lang w:val="id_ID" w:bidi="id_ID"/>
        </w:rPr>
        <w:t xml:space="preserve"> Yesus merencanakan dengan pemilik rumah agar ruang tamunya digunakan untuk makan perjamuan Paskah bersama kedua belas murid-Nya.</w:t>
      </w:r>
    </w:p>
    <w:p>
      <w:pPr/>
      <w:r>
        <w:rPr>
          <w:lang w:val="id_ID" w:bidi="id_ID"/>
        </w:rPr>
      </w:r>
      <w:r>
        <w:rPr>
          <w:b/>
          <w:lang w:val="id_ID" w:bidi="id_ID"/>
        </w:rPr>
        <w:t xml:space="preserve">Dalam adegan kedua, </w:t>
      </w:r>
      <w:r>
        <w:rPr>
          <w:lang w:val="id_ID" w:bidi="id_ID"/>
        </w:rPr>
        <w:t>para murid Yesus bertanya kepada-Nya di mana mereka harus menyiapkan perjamuan Paskah di Yerusalem. Yesus mengutus dua murid ke Yerusalem. Yesus memberikan petunjuk kepada kedua murid-Nya. Dia mengatakan kepada mereka untuk mengikuti seorang pria yang membawa sebuah kendi air, kemudian meminta si pemilik rumah untuk menunjukkan kepada mereka ruangan yang telah Dia minta.</w:t>
      </w:r>
    </w:p>
    <w:p>
      <w:pPr/>
      <w:r>
        <w:rPr>
          <w:lang w:val="id_ID" w:bidi="id_ID"/>
        </w:rPr>
      </w:r>
      <w:r>
        <w:rPr>
          <w:b/>
          <w:lang w:val="id_ID" w:bidi="id_ID"/>
        </w:rPr>
        <w:t>Dalam adegan ketiga:</w:t>
      </w:r>
      <w:r>
        <w:rPr>
          <w:lang w:val="id_ID" w:bidi="id_ID"/>
        </w:rPr>
        <w:t xml:space="preserve"> Dua murid Yesus pergi ke Yerusalem, menemukan semua yang dikatakan Yesus, dan mempersiapkan ruangan untuk perjamuan Paskah.</w:t>
      </w:r>
    </w:p>
    <w:p>
      <w:pPr/>
      <w:r>
        <w:rPr>
          <w:lang w:val="id_ID" w:bidi="id_ID"/>
        </w:rPr>
      </w:r>
      <w:r>
        <w:rPr>
          <w:b/>
          <w:lang w:val="id_ID" w:bidi="id_ID"/>
        </w:rPr>
        <w:t xml:space="preserve">Dalam adegan keempat, </w:t>
      </w:r>
      <w:r>
        <w:rPr>
          <w:lang w:val="id_ID" w:bidi="id_ID"/>
        </w:rPr>
        <w:t>Yesus tiba di ruangan itu bersama kedua belas murid. Mereka mulai makan perjamuan Paskah. Ketika mereka mencelupkan roti ke dalam sayur pahit, Yesus mengatakan kepada para murid-Nya bahwa satu di antara mereka akan mengkhianati-Nya. Mereka masing-masing bertanya, "Akukah orangnya?"</w:t>
      </w:r>
    </w:p>
    <w:p>
      <w:pPr/>
      <w:r>
        <w:rPr>
          <w:lang w:val="id_ID" w:bidi="id_ID"/>
        </w:rPr>
      </w:r>
      <w:r>
        <w:rPr>
          <w:b/>
          <w:lang w:val="id_ID" w:bidi="id_ID"/>
        </w:rPr>
        <w:t xml:space="preserve">Dalam adegan kelima, </w:t>
      </w:r>
      <w:r>
        <w:rPr>
          <w:lang w:val="id_ID" w:bidi="id_ID"/>
        </w:rPr>
        <w:t>Yesus mengambil roti dan mengatakan Inilah—tubuh-Ku. Dia mengambil cawan anggur dan mengatakan Inilah—darah-Ku, yang memeteraikan perjanjian karena darah-Ku akan tercurah dari tubuh-Ku seperti anggur ini tertuang dari cawan.</w:t>
      </w:r>
    </w:p>
    <w:p>
      <w:pPr/>
      <w:r>
        <w:rPr>
          <w:lang w:val="id_ID" w:bidi="id_ID"/>
        </w:rPr>
      </w:r>
      <w:r>
        <w:rPr>
          <w:b/>
          <w:lang w:val="id_ID" w:bidi="id_ID"/>
        </w:rPr>
        <w:t xml:space="preserve">Dalam adegan keenam, </w:t>
      </w:r>
      <w:r>
        <w:rPr>
          <w:lang w:val="id_ID" w:bidi="id_ID"/>
        </w:rPr>
        <w:t>Yesus dan para murid-Nya menyanyikan sebuah lagu ucapan syukur, meninggalkan Yerusalem, dan berjalan ke Bukit Zaitun.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Dua murid yang pergi ke Yerusalem untuk menyiapkan ruangan perjamuan</w:t>
      </w:r>
    </w:p>
    <w:p>
      <w:pPr>
        <w:pStyle w:val="ListBullet"/>
        <w:spacing w:line="240" w:lineRule="auto"/>
        <w:ind w:left="720"/>
      </w:pPr>
      <w:r>
        <w:rPr>
          <w:lang w:val="id_ID" w:bidi="id_ID"/>
        </w:rPr>
      </w:r>
      <w:r>
        <w:rPr>
          <w:lang w:val="id_ID" w:bidi="id_ID"/>
        </w:rPr>
        <w:t>Seorang pria yang membawa buyung air</w:t>
      </w:r>
    </w:p>
    <w:p>
      <w:pPr>
        <w:pStyle w:val="ListBullet"/>
        <w:spacing w:line="240" w:lineRule="auto"/>
        <w:ind w:left="720"/>
      </w:pPr>
      <w:r>
        <w:rPr>
          <w:lang w:val="id_ID" w:bidi="id_ID"/>
        </w:rPr>
      </w:r>
      <w:r>
        <w:rPr>
          <w:lang w:val="id_ID" w:bidi="id_ID"/>
        </w:rPr>
        <w:t>Pemilik rumah</w:t>
      </w:r>
    </w:p>
    <w:p>
      <w:pPr/>
      <w:r>
        <w:rPr>
          <w:lang w:val="id_ID" w:bidi="id_ID"/>
        </w:rPr>
      </w:r>
      <w:r>
        <w:rPr>
          <w:lang w:val="id_ID" w:bidi="id_ID"/>
        </w:rPr>
        <w:t>Sebagai kelompok, perhatikan bagian-bagian dari latar belakang perikop ini.</w:t>
      </w:r>
    </w:p>
    <w:p>
      <w:pPr/>
      <w:r>
        <w:rPr>
          <w:lang w:val="id_ID" w:bidi="id_ID"/>
        </w:rPr>
      </w:r>
      <w:r>
        <w:rPr>
          <w:lang w:val="id_ID" w:bidi="id_ID"/>
        </w:rPr>
        <w:t>Penting untuk diingat bahwa Markus mengatakan kepada kita kapan sebenarnya hal ini terjadi. Ini terjadi pada hari pertama perayaan ketika orang-orang Yahudi makan roti tidak beragi. Pada hari itulah para keluarga Yahudi membawa domba Paskah mereka ke Bait Suci dan meminta para imam untuk mempersembahkan korban itu bagi mereka.</w:t>
      </w:r>
    </w:p>
    <w:p>
      <w:pPr/>
      <w:r>
        <w:rPr>
          <w:lang w:val="id_ID" w:bidi="id_ID"/>
        </w:rPr>
      </w:r>
      <w:r>
        <w:rPr>
          <w:lang w:val="id_ID" w:bidi="id_ID"/>
        </w:rPr>
        <w:t>Penting untuk diingat bahwa Yesus mungkin sebelumnya mengatur waktu bersama seorang teman di Yerusalem untuk menggunakan ruangan di atas rumahnya untuk perjamuan Paskah. Kita tidak tahu siapa orang yang Yesus buat pengaturan dengannya, tetapi kita dapat berasumsi bahwa orang itu pasti menyadari bahwa orang-orang mencari Yesus untuk menangkap-Nya. Menyediakan ruangan untuk Yesus dan para murid-Nya kemungkinan adalah tindakan keberanian oleh orang itu. Dia mungkin juga adalah orang yang mengatur agar domba dikorbankan.</w:t>
      </w:r>
    </w:p>
    <w:p>
      <w:pPr/>
      <w:r>
        <w:rPr>
          <w:lang w:val="id_ID" w:bidi="id_ID"/>
        </w:rPr>
      </w:r>
      <w:r>
        <w:rPr>
          <w:lang w:val="id_ID" w:bidi="id_ID"/>
        </w:rPr>
        <w:t>Penting untuk diingat bahwa para murid bertanya kepada Yesus di mana mereka harus pergi ke Yerusalem untuk menyiapkan perjamuan Paskah, dan itulah sebabnya Yesus mengutus dua murid-Nya ke kota itu. Sebelum mereka pergi, Yesus memberikan petunjuk tertentu. Yesus mengatakan kepada mereka untuk menemukan seorang pria yang membawa buyung air. Ketika mereka sampai di rumah, Yesus mengatakan bahwa para murid harus bertanya kepada pemilik rumah itu, Sang Guru bertanya, "Di manakah ruang tamu-Ku tempat Aku bisa makan perjamuan Paskah bersama para murid-Ku?" Ini adalah permintaan yang sopan untuk menunjukkan kepada mereka ruangan yang sudah diminta Yesus untuk digunakan. Yesus mengatakan bahwa si pemilik akan membawa mereka ke ruangan itu. Ruangannya pasti besar dan berada di lantai atas rumah itu.</w:t>
      </w:r>
    </w:p>
    <w:p>
      <w:pPr/>
      <w:r>
        <w:rPr>
          <w:lang w:val="id_ID" w:bidi="id_ID"/>
        </w:rPr>
      </w:r>
      <w:r>
        <w:rPr>
          <w:lang w:val="id_ID" w:bidi="id_ID"/>
        </w:rPr>
        <w:t>Setelah Yesus mengatakan kepada kedua murid itu apa yang harus dilakukan, mereka pergi ke Yerusalem untuk melakukan apa yang Dia katakan kepada mereka. Ketika mereka memasuki kota itu, mereka melihat seorang pria yang membawa sebuah buyung air. Pria ini pergi ke sebuah rumah, dan para murid mengikutinya dari dekat, mungkin tanpa berbicara dengannya. Seorang pria yang membawa air itu mungkin bukan si pemilik rumah. Ketika ia sampai ke rumah itu, para murid bertemu si pemilik. Mereka mengatakan kepadanya, "Guru bertanya, 'Di manakah ruangan tempat Aku bisa makan perjamuan Paskah bersama para murid-Ku?" Sang pemilik membawa mereka ke ruangan di atas rumahnya, dan mereka mulai menyiapkan roti, sayur pahit, serta anggur.</w:t>
      </w:r>
    </w:p>
    <w:p>
      <w:pPr/>
      <w:r>
        <w:rPr>
          <w:lang w:val="id_ID" w:bidi="id_ID"/>
        </w:rPr>
      </w:r>
      <w:r>
        <w:rPr>
          <w:lang w:val="id_ID" w:bidi="id_ID"/>
        </w:rPr>
        <w:t>Yesus dan kedua belas murid lainnya datang ke Yerusalem. Mereka semua pergi ke ruangan di rumah itu. Mereka berbaring di sebelah meja seperti kebiasaan pada perjamuan penting. Mereka mulai dengan meminum secawan anggur. Mereka mulai makan.</w:t>
      </w:r>
    </w:p>
    <w:p>
      <w:pPr/>
      <w:r>
        <w:rPr>
          <w:lang w:val="id_ID" w:bidi="id_ID"/>
        </w:rPr>
      </w:r>
      <w:r>
        <w:rPr>
          <w:lang w:val="id_ID" w:bidi="id_ID"/>
        </w:rPr>
        <w:t>Ketika mereka sedang makan, Yesus mengatakan, "Dengar! Satu di antara kalian akan mengkhianati-Ku." Para murid khawatir dan bertanya, "Akukah orang yang akan mengkhianati-Mu?" Yesus mengatakan, "Satu di antara kalian yang makan roti dari mangkuk ini bersama-Ku." Yesus melanjutkan untuk mengatakan, "Anak Manusia harus mati, karena Kitab Suci mengatakan demikian. Namun, orang yang mengkhianati-Ku akan sangat menyesali perbuatannya. Lebih baik kalau ia tidak pernah lahir." Yesus tidak secara khusus menyebutkan Yudas di sini, Dia hanya mengatakan "salah satu dari kamu." Kita tidak diberitahu bahwa reaksi Yudas berbeda dengan para murid lainnya, namun ia mungkin merasa terkejut dan bingung. Meskipun Yesus harus dikhianati dan dibunuh untuk menggenapi janji-janji Allah, penting untuk dicatat bahwa tindakan Yudas mengkhianati adalah tindakan dengan kehendak bebas. Itu adalah keputusannya. Allah tidak memaksa kita untuk melakukan apa pun.</w:t>
      </w:r>
    </w:p>
    <w:p>
      <w:pPr/>
      <w:r>
        <w:rPr>
          <w:lang w:val="id_ID" w:bidi="id_ID"/>
        </w:rPr>
      </w:r>
      <w:r>
        <w:rPr>
          <w:lang w:val="id_ID" w:bidi="id_ID"/>
        </w:rPr>
        <w:t>Para murid dan Yesus terus makan. Kemudian, Yesus mengambil beberapa roti. Dia memecahkan roti menjadi beberapa potong, memberikannya kepada para murid-Nya, dan Dia mengatakan, "Inilah—tubuh-Ku."</w:t>
      </w:r>
    </w:p>
    <w:p>
      <w:pPr/>
      <w:r>
        <w:rPr>
          <w:lang w:val="id_ID" w:bidi="id_ID"/>
        </w:rPr>
      </w:r>
      <w:r>
        <w:rPr>
          <w:lang w:val="id_ID" w:bidi="id_ID"/>
        </w:rPr>
        <w:t>Kemudian Yesus mengambil secawan anggur merah. Yesus mengucap syukur kepada Allah atas anggur itu. Yesus melewati cangkir, dan setiap murid minum seteguk darinya. Yesus mengatakan, "Inilah-darah-Ku, yang memeteraikan perjanjian antara Allah dan umat-Nya. Darah-Ku dicurahkan seperti anggur merah ini sebagai kurban bagi banyak orang. Perhatikan! Aku tidak akan minum anggur lagi sampai Aku meminumnya ketika Allah datang untuk memerintah dan menyertai umat-Nya."</w:t>
      </w:r>
    </w:p>
    <w:p>
      <w:pPr/>
      <w:r>
        <w:rPr>
          <w:lang w:val="id_ID" w:bidi="id_ID"/>
        </w:rPr>
      </w:r>
      <w:r>
        <w:rPr>
          <w:lang w:val="id_ID" w:bidi="id_ID"/>
        </w:rPr>
        <w:t>Pada akhir perjamuan itu, Yesus dan para murid-Nya meninggalkan Yerusalem, menyeberangi lembah, kembali ke Bukit Zaitun.</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14:12–26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 xml:space="preserve">Perikop ini memiliki 6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Dua murid yang pergi ke Yerusalem untuk menyiapkan ruangan perjamuan</w:t>
      </w:r>
    </w:p>
    <w:p>
      <w:pPr>
        <w:pStyle w:val="ListBullet"/>
        <w:spacing w:line="240" w:lineRule="auto"/>
        <w:ind w:left="720"/>
      </w:pPr>
      <w:r>
        <w:rPr>
          <w:lang w:val="id_ID" w:bidi="id_ID"/>
        </w:rPr>
      </w:r>
      <w:r>
        <w:rPr>
          <w:lang w:val="id_ID" w:bidi="id_ID"/>
        </w:rPr>
        <w:t>Seorang pria yang membawa buyung air</w:t>
      </w:r>
    </w:p>
    <w:p>
      <w:pPr>
        <w:pStyle w:val="ListBullet"/>
        <w:spacing w:line="240" w:lineRule="auto"/>
        <w:ind w:left="720"/>
      </w:pPr>
      <w:r>
        <w:rPr>
          <w:lang w:val="id_ID" w:bidi="id_ID"/>
        </w:rPr>
      </w:r>
      <w:r>
        <w:rPr>
          <w:lang w:val="id_ID" w:bidi="id_ID"/>
        </w:rPr>
        <w:t>Pemilik rumah</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Jika Anda ingin, perankan bahwa Yesus mengatur sebelumnya sebuah ruangan di Yerusalem untuk makan perjamuan Paskah.</w:t>
      </w:r>
    </w:p>
    <w:p>
      <w:pPr/>
      <w:r>
        <w:rPr>
          <w:lang w:val="id_ID" w:bidi="id_ID"/>
        </w:rPr>
      </w:r>
      <w:r>
        <w:rPr>
          <w:lang w:val="id_ID" w:bidi="id_ID"/>
        </w:rPr>
        <w:t>Para murid bertanya kepada Yesus di mana mereka harus pergi ke Yerusalem untuk menyiapkan perjamuan Paskah, dan itulah sebabnya Yesus mengutus dua murid-Nya ke kota itu. Sebelum mereka pergi, Yesus memberikan petunjuk tertentu. Yesus mengatakan kepada mereka untuk menemukan seorang pria yang membawa buyung air. Ketika mereka sampai di rumah, Yesus mengatakan bahwa para murid harus bertanya kepada pemilik rumah itu, Sang Guru bertanya, "Di manakah ruang tamu-Ku tempat Aku bisa makan perjamuan Paskah bersama para murid-Ku?" Ini adalah permintaan yang sopan untuk menunjukkan kepada mereka ruangan yang sudah diminta Yesus untuk digunakan. Yesus mengatakan bahwa si pemilik akan membawa mereka ke ruangan itu. Ruangannya pasti besar dan berada di lantai atas rumah itu.</w:t>
      </w:r>
    </w:p>
    <w:p>
      <w:pPr/>
      <w:r>
        <w:rPr>
          <w:lang w:val="id_ID" w:bidi="id_ID"/>
        </w:rPr>
      </w:r>
      <w:r>
        <w:rPr>
          <w:lang w:val="id_ID" w:bidi="id_ID"/>
        </w:rPr>
        <w:t>Setelah Yesus mengatakan kepada kedua murid itu apa yang harus dilakukan, mereka pergi ke Yerusalem untuk melakukan apa yang Dia katakan kepada mereka. Ketika mereka memasuki kota itu, mereka melihat seorang pria yang membawa sebuah buyung air. Pria ini pergi ke sebuah rumah, dan para murid mengikutinya dari dekat, mungkin tanpa berbicara dengannya. Seorang pria yang membawa air itu mungkin bukan si pemilik rumah. Ketika ia sampai ke rumah itu, para murid bertemu si pemilik. Mereka mengatakan kepadanya, "Guru bertanya, 'Di manakah ruangan tempat Aku bisa makan perjamuan Paskah bersama para murid-Ku?" Sang pemilik membawa mereka ke ruangan di atas rumahnya, dan mereka mulai menyiapkan roti, sayur pahit, serta anggur.</w:t>
      </w:r>
    </w:p>
    <w:p>
      <w:pPr/>
      <w:r>
        <w:rPr>
          <w:lang w:val="id_ID" w:bidi="id_ID"/>
        </w:rPr>
      </w:r>
      <w:r>
        <w:rPr>
          <w:lang w:val="id_ID" w:bidi="id_ID"/>
        </w:rPr>
        <w:t>Hentikan sejenak peragaannya. Tanyakan kepada orang yang berperan sebagai dua murid, "Apa yang kamu rasakan atau pikirkan?" Anda mungkin mendengar hal-hal seperti, "berusaha tenang sehingga para pemimpin agama tak menemukan keberadaan kami," "takut," atau "terjebak dalam kegembiraan perayaan agama." Lanjutkan peragaannya.</w:t>
      </w:r>
    </w:p>
    <w:p>
      <w:pPr/>
      <w:r>
        <w:rPr>
          <w:lang w:val="id_ID" w:bidi="id_ID"/>
        </w:rPr>
      </w:r>
      <w:r>
        <w:rPr>
          <w:lang w:val="id_ID" w:bidi="id_ID"/>
        </w:rPr>
        <w:t>Yesus dan kedua belas murid lainnya datang ke Yerusalem. Mereka semua pergi ke ruangan di rumah itu. Mereka berbaring di sebelah meja seperti kebiasaan pada perjamuan penting. Mereka mulai dengan meminum secawan anggur. Mereka mulai makan.</w:t>
      </w:r>
    </w:p>
    <w:p>
      <w:pPr/>
      <w:r>
        <w:rPr>
          <w:lang w:val="id_ID" w:bidi="id_ID"/>
        </w:rPr>
      </w:r>
      <w:r>
        <w:rPr>
          <w:lang w:val="id_ID" w:bidi="id_ID"/>
        </w:rPr>
        <w:t>Ingatlah bahwa ketika mereka sedang makan, mereka mencelupkan roti bersama-sama dalam mangkuk yang sama. Mereka terkadang minum anggur dari cawan yang sama. Mereka menceritakan kembali kisah ketika Allah menyelamatkan umat-Nya dari perbudakan di Mesir. Ini adalah waktu bahagia untuk mengingat dan merayakan bersama.</w:t>
      </w:r>
    </w:p>
    <w:p>
      <w:pPr/>
      <w:r>
        <w:rPr>
          <w:lang w:val="id_ID" w:bidi="id_ID"/>
        </w:rPr>
      </w:r>
      <w:r>
        <w:rPr>
          <w:lang w:val="id_ID" w:bidi="id_ID"/>
        </w:rPr>
        <w:t>Ketika mereka sedang makan, Yesus mengatakan, "Dengar! Satu di antara kalian akan mengkhianati-Ku." Para murid khawatir dan bertanya, "Akukah orang yang akan mengkhianati-Mu?" Yesus mengatakan, "Satu di antara kalian yang makan roti dari mangkuk ini bersama-Ku." Yesus melanjutkan untuk mengatakan, "Anak Manusia harus mati, karena Kitab Suci mengatakan demikian. Namun, orang yang mengkhianati-Ku akan sangat menyesali perbuatannya. Lebih baik kalau ia tidak pernah lahir."</w:t>
      </w:r>
    </w:p>
    <w:p>
      <w:pPr/>
      <w:r>
        <w:rPr>
          <w:lang w:val="id_ID" w:bidi="id_ID"/>
        </w:rPr>
      </w:r>
      <w:r>
        <w:rPr>
          <w:lang w:val="id_ID" w:bidi="id_ID"/>
        </w:rPr>
        <w:t>Hentikan sejenak peragaannya. Tanyakan kepada orang-orang yang berperan sebagai murid-murid, "Apa yang kamu rasakan atau pikirkan?" Anda mungkin mendengar hal-hal seperti, "Terkejut!" "Takut," "Marah karena perjamuan yang indah telah diganggu oleh berita sedih seperti itu." Tanyakan kepada orang yang memerankan murid yang akan mengkhianati Yesus, "Apa yang kamu rasakan atau pikirkan?" Anda mungkin mendengar hal-hal seperti, "Terkejut!" Bagaimana Yesus tahu?" "Marah," atau "Bingung." Tanyakan kepada orang yang memerankan Yesus, "Apa yang kamu rasakan atau pikirkan?" Anda mungkin mendengar hal-hal seperti, "Sedih," "Sangat kecewa," "Sendirian," "Sangat terluka karena salah satu teman terdekat saya akan makan bersama saya, dan kemudian mengkhianatiku." Lanjutkan peragaannya.</w:t>
      </w:r>
    </w:p>
    <w:p>
      <w:pPr/>
      <w:r>
        <w:rPr>
          <w:lang w:val="id_ID" w:bidi="id_ID"/>
        </w:rPr>
      </w:r>
      <w:r>
        <w:rPr>
          <w:lang w:val="id_ID" w:bidi="id_ID"/>
        </w:rPr>
        <w:t>Para murid dan Yesus terus makan. Kemudian, Yesus mengambil beberapa roti. Dia memecahkan roti menjadi beberapa potong, memberikannya kepada para murid-Nya, dan Dia mengatakan, "Inilah—tubuh-Ku."</w:t>
      </w:r>
    </w:p>
    <w:p>
      <w:pPr/>
      <w:r>
        <w:rPr>
          <w:lang w:val="id_ID" w:bidi="id_ID"/>
        </w:rPr>
      </w:r>
      <w:r>
        <w:rPr>
          <w:lang w:val="id_ID" w:bidi="id_ID"/>
        </w:rPr>
        <w:t>Kemudian Yesus mengambil secawan anggur merah. Yesus mengucap syukur kepada Allah atas anggur itu. Yesus melewati cangkir, dan setiap murid minum seteguk darinya. Yesus mengatakan, "Inilah-darah-Ku, yang memeteraikan perjanjian antara Allah dan umat-Nya. Darah-Ku dicurahkan seperti anggur merah ini sebagai kurban bagi banyak orang. Perhatikan! Aku tidak akan minum anggur lagi sampai Aku meminumnya ketika Allah datang untuk memerintah dan menyertai umat-Nya."</w:t>
      </w:r>
    </w:p>
    <w:p>
      <w:pPr/>
      <w:r>
        <w:rPr>
          <w:lang w:val="id_ID" w:bidi="id_ID"/>
        </w:rPr>
      </w:r>
      <w:r>
        <w:rPr>
          <w:lang w:val="id_ID" w:bidi="id_ID"/>
        </w:rPr>
        <w:t>Hentikan sejenak peragaannya. Tanyakan kepada orang-orang yang berperan sebagai murid-murid, "Apa yang kamu rasakan atau pikirkan?" Anda mungkin mendengar hal-hal seperti, "Bingung," "Mulai memahami bahwa Yesus adalah seseorang yang penting bagi rencana Allah untuk dunia dan untuk Israel," "Takut—apakah Yesus harus mati?" Lanjutkan peragaannya.</w:t>
      </w:r>
    </w:p>
    <w:p>
      <w:pPr/>
      <w:r>
        <w:rPr>
          <w:lang w:val="id_ID" w:bidi="id_ID"/>
        </w:rPr>
      </w:r>
      <w:r>
        <w:rPr>
          <w:lang w:val="id_ID" w:bidi="id_ID"/>
        </w:rPr>
        <w:t>Pada akhir perjamuan itu, Yesus dan para murid-Nya menyanyikan sebuah himne syukur serta pujian bersama, meninggalkan Yerusalem, menyeberangi lembah, dan kembali ke Bukit Zaitun.</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14:12–26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Kisah ini dimulai pada hari pertama </w:t>
      </w:r>
      <w:r>
        <w:rPr>
          <w:b/>
          <w:lang w:val="id_ID" w:bidi="id_ID"/>
        </w:rPr>
        <w:t>Perayaan Roti Tidak Beragi</w:t>
      </w:r>
      <w:r>
        <w:rPr>
          <w:lang w:val="id_ID" w:bidi="id_ID"/>
        </w:rPr>
        <w:t xml:space="preserve"> ketika domba </w:t>
      </w:r>
      <w:r>
        <w:rPr>
          <w:b/>
          <w:lang w:val="id_ID" w:bidi="id_ID"/>
        </w:rPr>
        <w:t>Paskah</w:t>
      </w:r>
      <w:r>
        <w:rPr>
          <w:lang w:val="id_ID" w:bidi="id_ID"/>
        </w:rPr>
        <w:t xml:space="preserve"> </w:t>
      </w:r>
      <w:r>
        <w:rPr>
          <w:b/>
          <w:lang w:val="id_ID" w:bidi="id_ID"/>
        </w:rPr>
        <w:t>dikorbankan</w:t>
      </w:r>
      <w:r>
        <w:rPr>
          <w:lang w:val="id_ID" w:bidi="id_ID"/>
        </w:rPr>
        <w:t xml:space="preserve">. Gunakan kata atau frasa yang sama untuk Perayaan Roti Tidak Beragi, Paskah dan korban seperti yang telah Anda lakukan pada bagian sebelumnya, dan ingatlah bahwa </w:t>
      </w:r>
      <w:hyperlink r:id="rId444">
        <w:r>
          <w:rPr>
            <w:lang w:val="id_ID" w:bidi="id_ID"/>
          </w:rPr>
          <w:rPr>
            <w:color w:val="0000EE"/>
            <w:u w:val="single"/>
          </w:rPr>
          <w:t>Perayaan Roti Tidak Beragi</w:t>
        </w:r>
      </w:hyperlink>
      <w:r>
        <w:rPr>
          <w:lang w:val="id_ID" w:bidi="id_ID"/>
        </w:rPr>
        <w:t xml:space="preserve">, </w:t>
      </w:r>
      <w:hyperlink r:id="rId443">
        <w:r>
          <w:rPr>
            <w:lang w:val="id_ID" w:bidi="id_ID"/>
          </w:rPr>
          <w:rPr>
            <w:color w:val="0000EE"/>
            <w:u w:val="single"/>
          </w:rPr>
          <w:t>Paskah</w:t>
        </w:r>
      </w:hyperlink>
      <w:r>
        <w:rPr>
          <w:lang w:val="id_ID" w:bidi="id_ID"/>
        </w:rPr>
        <w:t xml:space="preserve">, dan </w:t>
      </w:r>
      <w:hyperlink r:id="rId80">
        <w:r>
          <w:rPr>
            <w:lang w:val="id_ID" w:bidi="id_ID"/>
          </w:rPr>
          <w:rPr>
            <w:color w:val="0000EE"/>
            <w:u w:val="single"/>
          </w:rPr>
          <w:t>korban</w:t>
        </w:r>
      </w:hyperlink>
      <w:r>
        <w:rPr>
          <w:lang w:val="id_ID" w:bidi="id_ID"/>
        </w:rPr>
        <w:t xml:space="preserve"> terdapat dalam Daftar Kata Utama.</w:t>
      </w:r>
    </w:p>
    <w:p>
      <w:pPr/>
      <w:r>
        <w:rPr>
          <w:lang w:val="id_ID" w:bidi="id_ID"/>
        </w:rPr>
      </w:r>
      <w:r>
        <w:rPr>
          <w:lang w:val="id_ID" w:bidi="id_ID"/>
        </w:rPr>
        <w:t xml:space="preserve">Para </w:t>
      </w:r>
      <w:r>
        <w:rPr>
          <w:b/>
          <w:lang w:val="id_ID" w:bidi="id_ID"/>
        </w:rPr>
        <w:t>murid</w:t>
      </w:r>
      <w:r>
        <w:rPr>
          <w:lang w:val="id_ID" w:bidi="id_ID"/>
        </w:rPr>
        <w:t xml:space="preserve"> Yesus bertanya kepada-Nya di mana mereka harus menyiapkan perjamuan Paskah. Gunakan kata atau sebutan yang sama untuk murid seperti yang Anda gunakan pada perikop sebelumnya, dan ingatlah bahwa </w:t>
      </w:r>
      <w:hyperlink r:id="rId100">
        <w:r>
          <w:rPr>
            <w:lang w:val="id_ID" w:bidi="id_ID"/>
          </w:rPr>
          <w:rPr>
            <w:color w:val="0000EE"/>
            <w:u w:val="single"/>
          </w:rPr>
          <w:t>murid</w:t>
        </w:r>
      </w:hyperlink>
      <w:r>
        <w:rPr>
          <w:lang w:val="id_ID" w:bidi="id_ID"/>
        </w:rPr>
        <w:t xml:space="preserve"> terdapat di Daftar Kata Daftar Kata Utama. </w:t>
      </w:r>
    </w:p>
    <w:p>
      <w:pPr/>
      <w:r>
        <w:rPr>
          <w:lang w:val="id_ID" w:bidi="id_ID"/>
        </w:rPr>
      </w:r>
      <w:r>
        <w:rPr>
          <w:lang w:val="id_ID" w:bidi="id_ID"/>
        </w:rPr>
        <w:t>Yesus menyuruh para murid-Nya untuk mengatakan kepada si pemilik rumah, "</w:t>
      </w:r>
      <w:r>
        <w:rPr>
          <w:b/>
          <w:lang w:val="id_ID" w:bidi="id_ID"/>
        </w:rPr>
        <w:t>Guru</w:t>
      </w:r>
      <w:r>
        <w:rPr>
          <w:lang w:val="id_ID" w:bidi="id_ID"/>
        </w:rPr>
        <w:t xml:space="preserve"> bertanya 'Di manakah </w:t>
      </w:r>
      <w:r>
        <w:rPr>
          <w:b/>
          <w:lang w:val="id_ID" w:bidi="id_ID"/>
        </w:rPr>
        <w:t>ruang tamu</w:t>
      </w:r>
      <w:r>
        <w:rPr>
          <w:lang w:val="id_ID" w:bidi="id_ID"/>
        </w:rPr>
        <w:t xml:space="preserve"> tempat Aku bisa makan perjamuan Paskah bersama para murid-Ku?" Gunakan kata atau sebutan yang sama untuk guru seperti yang Anda gunakan pada perikop sebelumnya, dan ingatlah bahwa </w:t>
      </w:r>
      <w:hyperlink r:id="rId174">
        <w:r>
          <w:rPr>
            <w:lang w:val="id_ID" w:bidi="id_ID"/>
          </w:rPr>
          <w:rPr>
            <w:color w:val="0000EE"/>
            <w:u w:val="single"/>
          </w:rPr>
          <w:t>guru</w:t>
        </w:r>
      </w:hyperlink>
      <w:r>
        <w:rPr>
          <w:lang w:val="id_ID" w:bidi="id_ID"/>
        </w:rPr>
        <w:t xml:space="preserve"> terdapat di Daftar Kata Utama. </w:t>
      </w:r>
    </w:p>
    <w:p>
      <w:pPr/>
      <w:r>
        <w:rPr>
          <w:lang w:val="id_ID" w:bidi="id_ID"/>
        </w:rPr>
      </w:r>
      <w:r>
        <w:rPr>
          <w:b/>
          <w:lang w:val="id_ID" w:bidi="id_ID"/>
        </w:rPr>
        <w:t>Ruang tamu</w:t>
      </w:r>
      <w:r>
        <w:rPr>
          <w:lang w:val="id_ID" w:bidi="id_ID"/>
        </w:rPr>
        <w:t xml:space="preserve"> adalah sebuah ruang tambahan yang disediakan seseorang dalam rumah mereka untuk seorang tamu. Di pedesaan, kebanyakan rumah hanya satu tingkat, tetapi di Yerusalem Anda bisa menemukan beberapa rumah dengan dua tingkat. Ruangan ini sudah dilengkapi perabotan, atau memiliki karpet, sofa, dan bejana.</w:t>
      </w:r>
    </w:p>
    <w:p>
      <w:pPr/>
      <w:r>
        <w:rPr>
          <w:lang w:val="id_ID" w:bidi="id_ID"/>
        </w:rPr>
      </w:r>
      <w:r>
        <w:rPr>
          <w:lang w:val="id_ID" w:bidi="id_ID"/>
        </w:rPr>
        <w:t xml:space="preserve">Yesus tiba bersama </w:t>
      </w:r>
      <w:r>
        <w:rPr>
          <w:b/>
          <w:lang w:val="id_ID" w:bidi="id_ID"/>
        </w:rPr>
        <w:t>Dua Belas</w:t>
      </w:r>
      <w:r>
        <w:rPr>
          <w:lang w:val="id_ID" w:bidi="id_ID"/>
        </w:rPr>
        <w:t xml:space="preserve"> itu ke ruang tamu. Dua Belas itu mengacu pada dua belas pengikut terdekat Yesus, biasanya disebut para murid dalam Perjanjian Baru.</w:t>
      </w:r>
    </w:p>
    <w:p>
      <w:pPr/>
      <w:r>
        <w:rPr>
          <w:lang w:val="id_ID" w:bidi="id_ID"/>
        </w:rPr>
      </w:r>
      <w:r>
        <w:rPr>
          <w:lang w:val="id_ID" w:bidi="id_ID"/>
        </w:rPr>
        <w:t xml:space="preserve">Yesus mengatakan kepada para murid-Nya bahwa satu di antara mereka akan mengkhianati-Nya. Dia mengatakan bahwa Dia, </w:t>
      </w:r>
      <w:r>
        <w:rPr>
          <w:b/>
          <w:lang w:val="id_ID" w:bidi="id_ID"/>
        </w:rPr>
        <w:t>Anak Manusia</w:t>
      </w:r>
      <w:r>
        <w:rPr>
          <w:lang w:val="id_ID" w:bidi="id_ID"/>
        </w:rPr>
        <w:t xml:space="preserve">, harus mati seperti yang dikatakan </w:t>
      </w:r>
      <w:r>
        <w:rPr>
          <w:b/>
          <w:lang w:val="id_ID" w:bidi="id_ID"/>
        </w:rPr>
        <w:t>Kitab Suci.</w:t>
      </w:r>
      <w:r>
        <w:rPr>
          <w:lang w:val="id_ID" w:bidi="id_ID"/>
        </w:rPr>
        <w:t xml:space="preserve"> Gunakan kata atau frasa yang sama untuk Anak Manusia dan Kitab Suci seperti yang Anda lakukan dalam bagian sebelumnya dan ingatlah bahwa </w:t>
      </w:r>
      <w:hyperlink r:id="rId92">
        <w:r>
          <w:rPr>
            <w:lang w:val="id_ID" w:bidi="id_ID"/>
          </w:rPr>
          <w:rPr>
            <w:color w:val="0000EE"/>
            <w:u w:val="single"/>
          </w:rPr>
          <w:t>Anak Manusia</w:t>
        </w:r>
      </w:hyperlink>
      <w:r>
        <w:rPr>
          <w:lang w:val="id_ID" w:bidi="id_ID"/>
        </w:rPr>
        <w:t xml:space="preserve"> dan </w:t>
      </w:r>
      <w:hyperlink r:id="rId137">
        <w:r>
          <w:rPr>
            <w:lang w:val="id_ID" w:bidi="id_ID"/>
          </w:rPr>
          <w:rPr>
            <w:color w:val="0000EE"/>
            <w:u w:val="single"/>
          </w:rPr>
          <w:t>Kitab Suci</w:t>
        </w:r>
      </w:hyperlink>
      <w:r>
        <w:rPr>
          <w:lang w:val="id_ID" w:bidi="id_ID"/>
        </w:rPr>
        <w:t xml:space="preserve"> berada di Daftar Kata Utama.</w:t>
      </w:r>
    </w:p>
    <w:p>
      <w:pPr/>
      <w:r>
        <w:rPr>
          <w:lang w:val="id_ID" w:bidi="id_ID"/>
        </w:rPr>
      </w:r>
      <w:r>
        <w:rPr>
          <w:lang w:val="id_ID" w:bidi="id_ID"/>
        </w:rPr>
        <w:t>Dalam bahasa Aram, bahasa percakapan yang dipakai Yesus dan para murid-Nya, tidak ada kata kerja "adalah". Yesus secara harfiah berkata, "</w:t>
      </w:r>
      <w:r>
        <w:rPr>
          <w:b/>
          <w:lang w:val="id_ID" w:bidi="id_ID"/>
        </w:rPr>
        <w:t>Inilah-tubuh-Ku</w:t>
      </w:r>
      <w:r>
        <w:rPr>
          <w:lang w:val="id_ID" w:bidi="id_ID"/>
        </w:rPr>
        <w:t>," dan "</w:t>
      </w:r>
      <w:r>
        <w:rPr>
          <w:b/>
          <w:lang w:val="id_ID" w:bidi="id_ID"/>
        </w:rPr>
        <w:t>Inilah-darah-Ku</w:t>
      </w:r>
      <w:r>
        <w:rPr>
          <w:lang w:val="id_ID" w:bidi="id_ID"/>
        </w:rPr>
        <w:t>." Karena kita tidak yakin apa yang dimaksud Yesus dalam pernyataan ini, gereja lain dan para cendekiawan Alkitab lain menafsirkan bagian cerita ini secara lain. Beberapa percaya bahwa Yesus tidak berbicara tentang tubuh jasmani dan darah-Nya. Mereka percaya bahwa Yesus bermaksud mengatakan "Ini melambangkan tubuh-Ku yang hidup," dan "Ini melambangkan darah-Ku." Dengan cara mana pun Anda menafsirkan bagian dari kisah ini, yang paling penting Yesus berusaha mengatakan kepada para murid-Nya bahwa hadirat-Nya tetap bersama mereka setiap saat.</w:t>
      </w:r>
    </w:p>
    <w:p>
      <w:pPr/>
      <w:r>
        <w:rPr>
          <w:lang w:val="id_ID" w:bidi="id_ID"/>
        </w:rPr>
      </w:r>
      <w:r>
        <w:rPr>
          <w:b/>
          <w:lang w:val="id_ID" w:bidi="id_ID"/>
        </w:rPr>
        <w:t>Tubuh</w:t>
      </w:r>
      <w:r>
        <w:rPr>
          <w:lang w:val="id_ID" w:bidi="id_ID"/>
        </w:rPr>
        <w:t xml:space="preserve"> berarti tubuh yang hidup, bukan jenazah atau mayat.</w:t>
      </w:r>
    </w:p>
    <w:p>
      <w:pPr/>
      <w:r>
        <w:rPr>
          <w:lang w:val="id_ID" w:bidi="id_ID"/>
        </w:rPr>
      </w:r>
      <w:r>
        <w:rPr>
          <w:lang w:val="id_ID" w:bidi="id_ID"/>
        </w:rPr>
        <w:t xml:space="preserve">Yesus mengambil sebuah </w:t>
      </w:r>
      <w:r>
        <w:rPr>
          <w:b/>
          <w:lang w:val="id_ID" w:bidi="id_ID"/>
        </w:rPr>
        <w:t>cawan</w:t>
      </w:r>
      <w:r>
        <w:rPr>
          <w:lang w:val="id_ID" w:bidi="id_ID"/>
        </w:rPr>
        <w:t>. Ini akan menjadi s ecawan penuh anggur, biasanya diencerkan dengan air.</w:t>
      </w:r>
    </w:p>
    <w:p>
      <w:pPr/>
      <w:r>
        <w:rPr>
          <w:lang w:val="id_ID" w:bidi="id_ID"/>
        </w:rPr>
      </w:r>
      <w:r>
        <w:rPr>
          <w:lang w:val="id_ID" w:bidi="id_ID"/>
        </w:rPr>
        <w:t xml:space="preserve">Yesus mengatakan bahwa darah-Nya yang akan dicurahkan selama kematian-Nya memeteraikan perjanjian antara Allah dan umat-Nya. </w:t>
      </w:r>
      <w:r>
        <w:rPr>
          <w:b/>
          <w:lang w:val="id_ID" w:bidi="id_ID"/>
        </w:rPr>
        <w:t>Perjanjian</w:t>
      </w:r>
      <w:r>
        <w:rPr>
          <w:lang w:val="id_ID" w:bidi="id_ID"/>
        </w:rPr>
        <w:t xml:space="preserve"> ini adalah sebuah janji Allah yang akan menyelamatkan mereka yang percaya kepada Yesus sebagai korban atas dosa mereka. Beberapa versi Alkitab mengatakan "perjanjian," dan beberapa mengatakan "perjanjian baru." Kemungkinan besar, teks hanya mengatakan perjanjian.</w:t>
      </w:r>
    </w:p>
    <w:p>
      <w:pPr/>
      <w:r>
        <w:rPr>
          <w:lang w:val="id_ID" w:bidi="id_ID"/>
        </w:rPr>
      </w:r>
      <w:r>
        <w:rPr>
          <w:lang w:val="id_ID" w:bidi="id_ID"/>
        </w:rPr>
        <w:t xml:space="preserve">Berhenti di sini dan diskusikan dalam kelompok kata atau frasa apa yang akan Anda gunakan untuk </w:t>
      </w:r>
      <w:r>
        <w:rPr>
          <w:b/>
          <w:lang w:val="id_ID" w:bidi="id_ID"/>
        </w:rPr>
        <w:t>perjanjian</w:t>
      </w:r>
      <w:r>
        <w:rPr>
          <w:lang w:val="id_ID" w:bidi="id_ID"/>
        </w:rPr>
        <w:t xml:space="preserve">. Carilah kata </w:t>
      </w:r>
      <w:hyperlink r:id="rId451">
        <w:r>
          <w:rPr>
            <w:lang w:val="id_ID" w:bidi="id_ID"/>
          </w:rPr>
          <w:rPr>
            <w:color w:val="0000EE"/>
            <w:u w:val="single"/>
          </w:rPr>
          <w:t>perjanjian</w:t>
        </w:r>
      </w:hyperlink>
      <w:r>
        <w:rPr>
          <w:lang w:val="id_ID" w:bidi="id_ID"/>
        </w:rPr>
        <w:t xml:space="preserve"> di dalam Daftar Kata Utama untuk keterangan yang lebih lanjut. Hentikan sejenak rekaman disini</w:t>
      </w:r>
    </w:p>
    <w:p>
      <w:pPr/>
      <w:r>
        <w:rPr>
          <w:lang w:val="id_ID" w:bidi="id_ID"/>
        </w:rPr>
      </w:r>
      <w:r>
        <w:rPr>
          <w:lang w:val="id_ID" w:bidi="id_ID"/>
        </w:rPr>
        <w:t xml:space="preserve">Yesus mengatakan </w:t>
      </w:r>
      <w:r>
        <w:rPr>
          <w:b/>
          <w:lang w:val="id_ID" w:bidi="id_ID"/>
        </w:rPr>
        <w:t>bahwa darah-Nya akan dicurahkan sebagai korban bagi banyak orang</w:t>
      </w:r>
      <w:r>
        <w:rPr>
          <w:lang w:val="id_ID" w:bidi="id_ID"/>
        </w:rPr>
        <w:t xml:space="preserve"> seperti Anda menuangkan secawan anggur. Yesus akan menjadi korban yang menyelamatkan "banyak." "Banyak" biasanya adalah sebuah majas yang dapat berarti "semua orang." Bisa merujuk pada semua orang yang percaya kepada Yesus sebagai kurban itu, atau semua orang yang pernah hidup.</w:t>
      </w:r>
    </w:p>
    <w:p>
      <w:pPr/>
      <w:r>
        <w:rPr>
          <w:lang w:val="id_ID" w:bidi="id_ID"/>
        </w:rPr>
      </w:r>
      <w:r>
        <w:rPr>
          <w:lang w:val="id_ID" w:bidi="id_ID"/>
        </w:rPr>
        <w:t xml:space="preserve">Kemudian Yesus mengatakan bahwa Dia tidak akan minum buah anggur lagi sampai Dia meminumnya dengan cara baru ketika Allah datang untuk memerintah sepenuhnya dalam Kerajaan-Nya. Gunakan kata atau frasa yang sama untuk </w:t>
      </w:r>
      <w:r>
        <w:rPr>
          <w:b/>
          <w:lang w:val="id_ID" w:bidi="id_ID"/>
        </w:rPr>
        <w:t>kerajaan Allah</w:t>
      </w:r>
      <w:r>
        <w:rPr>
          <w:lang w:val="id_ID" w:bidi="id_ID"/>
        </w:rPr>
        <w:t xml:space="preserve"> seperti yang Anda gunakan pada bagian sebelumnya, dan ingatlah kerajaan </w:t>
      </w:r>
      <w:hyperlink r:id="rId37">
        <w:r>
          <w:rPr>
            <w:lang w:val="id_ID" w:bidi="id_ID"/>
          </w:rPr>
          <w:rPr>
            <w:color w:val="0000EE"/>
            <w:u w:val="single"/>
          </w:rPr>
          <w:t>Allah</w:t>
        </w:r>
      </w:hyperlink>
      <w:r>
        <w:rPr>
          <w:lang w:val="id_ID" w:bidi="id_ID"/>
        </w:rPr>
        <w:t xml:space="preserve"> terdapat di Daftar Kata Utama. </w:t>
      </w:r>
      <w:r>
        <w:rPr>
          <w:b/>
          <w:lang w:val="id_ID" w:bidi="id_ID"/>
        </w:rPr>
        <w:t>Buah dari pohon anggur</w:t>
      </w:r>
      <w:r>
        <w:rPr>
          <w:lang w:val="id_ID" w:bidi="id_ID"/>
        </w:rPr>
        <w:t xml:space="preserve"> mengacu pada minuman anggur, yang terbuat dari buah anggur yang difermentasi.</w:t>
      </w:r>
    </w:p>
    <w:p>
      <w:pPr/>
      <w:r>
        <w:rPr>
          <w:lang w:val="id_ID" w:bidi="id_ID"/>
        </w:rPr>
      </w:r>
      <w:r>
        <w:rPr>
          <w:lang w:val="id_ID" w:bidi="id_ID"/>
        </w:rPr>
        <w:t xml:space="preserve">Berhenti di sini dan diskusikan dalam kelompok kata atau frasa apa yang akan Anda gunakan untuk </w:t>
      </w:r>
      <w:r>
        <w:rPr>
          <w:b/>
          <w:lang w:val="id_ID" w:bidi="id_ID"/>
        </w:rPr>
        <w:t>Raja orang Yahudi</w:t>
      </w:r>
      <w:r>
        <w:rPr>
          <w:lang w:val="id_ID" w:bidi="id_ID"/>
        </w:rPr>
        <w:t>? Anggur tumbuh di atas sebuah anggur, sehingga Anda harus menggunakan kata untuk anggur yang menyiratkan Hentikan sejenak audio ini disini.</w:t>
      </w:r>
    </w:p>
    <w:p>
      <w:pPr/>
      <w:r>
        <w:rPr>
          <w:lang w:val="id_ID" w:bidi="id_ID"/>
        </w:rPr>
      </w:r>
      <w:r>
        <w:rPr>
          <w:lang w:val="id_ID" w:bidi="id_ID"/>
        </w:rPr>
        <w:t xml:space="preserve">Ketika mereka selesai makan, Yesus dan para murid-Nya menyanyikan sebuah himne. Sebuah </w:t>
      </w:r>
      <w:r>
        <w:rPr>
          <w:b/>
          <w:lang w:val="id_ID" w:bidi="id_ID"/>
        </w:rPr>
        <w:t>himne</w:t>
      </w:r>
      <w:r>
        <w:rPr>
          <w:lang w:val="id_ID" w:bidi="id_ID"/>
        </w:rPr>
        <w:t xml:space="preserve"> adalah sebuah lagu pujian kepada Allah, mungkin dari Mazmur 118. Lagu ini berisi pujian kepada Allah atas kasih-Nya yang setia dan bertahan Selamanya.</w:t>
      </w:r>
    </w:p>
    <w:p>
      <w:pPr/>
      <w:r>
        <w:rPr>
          <w:lang w:val="id_ID" w:bidi="id_ID"/>
        </w:rPr>
      </w:r>
      <w:r>
        <w:rPr>
          <w:lang w:val="id_ID" w:bidi="id_ID"/>
        </w:rPr>
        <w:t xml:space="preserve">Berhenti di sini dan diskusikan dalam kelompok kata atau frasa apa yang akan Anda gunakan untuk </w:t>
      </w:r>
      <w:r>
        <w:rPr>
          <w:b/>
          <w:lang w:val="id_ID" w:bidi="id_ID"/>
        </w:rPr>
        <w:t>himne</w:t>
      </w:r>
      <w:r>
        <w:rPr>
          <w:lang w:val="id_ID" w:bidi="id_ID"/>
        </w:rPr>
        <w:t xml:space="preserve">. Carilah </w:t>
      </w:r>
      <w:hyperlink r:id="rId452">
        <w:r>
          <w:rPr>
            <w:lang w:val="id_ID" w:bidi="id_ID"/>
          </w:rPr>
          <w:rPr>
            <w:color w:val="0000EE"/>
            <w:u w:val="single"/>
          </w:rPr>
          <w:t>himne</w:t>
        </w:r>
      </w:hyperlink>
      <w:r>
        <w:rPr>
          <w:lang w:val="id_ID" w:bidi="id_ID"/>
        </w:rPr>
        <w:t xml:space="preserve"> di dalam Daftar Kata Utama untuk keterangan yang lebih lanjut. </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14:12–26</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53">
        <w:r>
          <w:rPr>
            <w:lang w:val="id_ID" w:bidi="id_ID"/>
          </w:rPr>
          <w:rPr>
            <w:color w:val="0000EE"/>
            <w:u w:val="single"/>
          </w:rPr>
          <w:t>Dengar dan Renungkan</w:t>
        </w:r>
      </w:hyperlink>
      <w:r>
        <w:rPr>
          <w:lang w:val="id_ID" w:bidi="id_ID"/>
        </w:rPr>
        <w:t xml:space="preserve"> (578 KB)</w:t>
      </w:r>
      <w:r>
        <w:rPr>
          <w:lang w:val="id_ID" w:bidi="id_ID"/>
        </w:rPr>
      </w:r>
    </w:p>
    <w:p>
      <w:pPr>
        <w:pStyle w:val="ListBullet"/>
        <w:spacing w:line="240" w:lineRule="auto"/>
        <w:ind w:left="720"/>
      </w:pPr>
      <w:r>
        <w:rPr>
          <w:lang w:val="id_ID" w:bidi="id_ID"/>
        </w:rPr>
      </w:r>
      <w:hyperlink r:id="rId454">
        <w:r>
          <w:rPr>
            <w:lang w:val="id_ID" w:bidi="id_ID"/>
          </w:rPr>
          <w:rPr>
            <w:color w:val="0000EE"/>
            <w:u w:val="single"/>
          </w:rPr>
          <w:t>Menyiapkan Panggung</w:t>
        </w:r>
      </w:hyperlink>
      <w:r>
        <w:rPr>
          <w:lang w:val="id_ID" w:bidi="id_ID"/>
        </w:rPr>
        <w:t xml:space="preserve"> (7.4 MB)</w:t>
      </w:r>
      <w:r>
        <w:rPr>
          <w:lang w:val="id_ID" w:bidi="id_ID"/>
        </w:rPr>
      </w:r>
    </w:p>
    <w:p>
      <w:pPr>
        <w:pStyle w:val="ListBullet"/>
        <w:spacing w:line="240" w:lineRule="auto"/>
        <w:ind w:left="720"/>
      </w:pPr>
      <w:r>
        <w:rPr>
          <w:lang w:val="id_ID" w:bidi="id_ID"/>
        </w:rPr>
      </w:r>
      <w:hyperlink r:id="rId455">
        <w:r>
          <w:rPr>
            <w:lang w:val="id_ID" w:bidi="id_ID"/>
          </w:rPr>
          <w:rPr>
            <w:color w:val="0000EE"/>
            <w:u w:val="single"/>
          </w:rPr>
          <w:t>Menjelaskan Adegan</w:t>
        </w:r>
      </w:hyperlink>
      <w:r>
        <w:rPr>
          <w:lang w:val="id_ID" w:bidi="id_ID"/>
        </w:rPr>
        <w:t xml:space="preserve"> (4.4 MB)</w:t>
      </w:r>
      <w:r>
        <w:rPr>
          <w:lang w:val="id_ID" w:bidi="id_ID"/>
        </w:rPr>
      </w:r>
    </w:p>
    <w:p>
      <w:pPr>
        <w:pStyle w:val="ListBullet"/>
        <w:spacing w:line="240" w:lineRule="auto"/>
        <w:ind w:left="720"/>
      </w:pPr>
      <w:r>
        <w:rPr>
          <w:lang w:val="id_ID" w:bidi="id_ID"/>
        </w:rPr>
      </w:r>
      <w:hyperlink r:id="rId456">
        <w:r>
          <w:rPr>
            <w:lang w:val="id_ID" w:bidi="id_ID"/>
          </w:rPr>
          <w:rPr>
            <w:color w:val="0000EE"/>
            <w:u w:val="single"/>
          </w:rPr>
          <w:t>Memperagakan Bacaan</w:t>
        </w:r>
      </w:hyperlink>
      <w:r>
        <w:rPr>
          <w:lang w:val="id_ID" w:bidi="id_ID"/>
        </w:rPr>
        <w:t xml:space="preserve"> (4.5 MB)</w:t>
      </w:r>
      <w:r>
        <w:rPr>
          <w:lang w:val="id_ID" w:bidi="id_ID"/>
        </w:rPr>
      </w:r>
    </w:p>
    <w:p>
      <w:pPr>
        <w:pStyle w:val="ListBullet"/>
        <w:spacing w:line="240" w:lineRule="auto"/>
        <w:ind w:left="720"/>
      </w:pPr>
      <w:r>
        <w:rPr>
          <w:lang w:val="id_ID" w:bidi="id_ID"/>
        </w:rPr>
      </w:r>
      <w:hyperlink r:id="rId457">
        <w:r>
          <w:rPr>
            <w:lang w:val="id_ID" w:bidi="id_ID"/>
          </w:rPr>
          <w:rPr>
            <w:color w:val="0000EE"/>
            <w:u w:val="single"/>
          </w:rPr>
          <w:t>Melengkapi yang Kurang</w:t>
        </w:r>
      </w:hyperlink>
      <w:r>
        <w:rPr>
          <w:lang w:val="id_ID" w:bidi="id_ID"/>
        </w:rPr>
        <w:t xml:space="preserve"> (3.4 MB)</w:t>
      </w:r>
      <w:r>
        <w:rPr>
          <w:lang w:val="id_ID" w:bidi="id_ID"/>
        </w:rPr>
      </w:r>
    </w:p>
    <w:p>
      <w:pPr>
        <w:pStyle w:val="ListBullet"/>
        <w:spacing w:line="240" w:lineRule="auto"/>
        <w:ind w:left="720"/>
      </w:pPr>
      <w:r>
        <w:rPr>
          <w:lang w:val="id_ID" w:bidi="id_ID"/>
        </w:rPr>
      </w:r>
      <w:hyperlink r:id="rId458">
        <w:r>
          <w:rPr>
            <w:lang w:val="id_ID" w:bidi="id_ID"/>
          </w:rPr>
          <w:rPr>
            <w:color w:val="0000EE"/>
            <w:u w:val="single"/>
          </w:rPr>
          <w:t>Menyampaikan Firman Tuhan</w:t>
        </w:r>
      </w:hyperlink>
      <w:r>
        <w:rPr>
          <w:lang w:val="id_ID" w:bidi="id_ID"/>
        </w:rPr>
        <w:t xml:space="preserve"> (1.2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14:27–31</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14:27–31 dan renungkan di dalam hati Anda.</w:t>
      </w:r>
    </w:p>
    <w:p>
      <w:pPr/>
      <w:r>
        <w:rPr>
          <w:lang w:val="id_ID" w:bidi="id_ID"/>
        </w:rPr>
      </w:r>
      <w:r>
        <w:rPr>
          <w:lang w:val="id_ID" w:bidi="id_ID"/>
        </w:rPr>
        <w:t>Dengarkan versi audio Markus 14:27–31 sebanyak tiga kali, dalam tiga terjemahan yang berbeda, jika memungkinkan. Kemudian, sebagai kelompok, bahas pertanyaan-pertanyaan berikut:</w:t>
      </w:r>
    </w:p>
    <w:p>
      <w:pPr>
        <w:pStyle w:val="ListNumber"/>
        <w:numPr>
          <w:ilvl w:val="0"/>
          <w:numId w:val="69"/>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14:27–31 dalam terjemahan yang paling mudah dipahami.</w:t>
      </w:r>
    </w:p>
    <w:p>
      <w:pPr/>
      <w:r>
        <w:rPr>
          <w:lang w:val="id_ID" w:bidi="id_ID"/>
        </w:rPr>
      </w:r>
      <w:r>
        <w:rPr>
          <w:lang w:val="id_ID" w:bidi="id_ID"/>
        </w:rPr>
        <w:t xml:space="preserve">Yesus dan para murid-Nya telah selesai makan perjamuan Paskah di dalam tembok kota Yerusalem. Pada larut malam, setelah gelap. Mereka meninggalkan kota Yerusalem, berjalan melewati lembah, dan mendaki Bukit Zaitun. Kisah ini dimulai ketika mereka sedang berjalan ke Bukit Zaitun. Ini seperti sebuah kisah yang disela—"Markus telah menyela kisahnya tentang Yesus semalam sebelum kematian-Nya untuk memperlihatkan percakapan antara Yesus dan para murid-Nya ini. </w:t>
      </w:r>
    </w:p>
    <w:p>
      <w:pPr/>
      <w:r>
        <w:rPr>
          <w:lang w:val="id_ID" w:bidi="id_ID"/>
        </w:rPr>
      </w:r>
      <w:r>
        <w:rPr>
          <w:lang w:val="id_ID" w:bidi="id_ID"/>
        </w:rPr>
        <w:t>Yesus mengatakan kepada para murid-Nya, "Kalian semua akan jatuh," yang berarti bahwa para murid akan meninggalkan Yesus dan lari. Para murid akan berhenti setia kepada Yesus. Kemudian Yesus mengutip sebuah bagian Kitab Suci dari nabi Zakharia. Nubuat Zakharia bahwa suatu hari Allah akan membawa penahiran, atau keselamatan dari dosa, bagi umat-Nya, sama seperti air mancur yang membersihkan kotoran. Ketika Allah akan membawa keselamatan, Allah akan menjatuhkan, atau membunuh, si Gembala. Yesus menyebut diri-Nya sebagai Gembala. Biasanya ketika seorang gembala meninggalkan dombanya sendirian, domba-domba itu berpencar ke mana-mana. Inilah yang terjadi ketika para pemimpin agama menangkap Yesus pada malam itu. Umat Allah melarikan diri seperti domba yang lari ketika gembala mereka dibunuh. Semua murid melarikan diri atau menyangkal bahwa mereka mengenal Yesus.</w:t>
      </w:r>
    </w:p>
    <w:p>
      <w:pPr/>
      <w:r>
        <w:rPr>
          <w:lang w:val="id_ID" w:bidi="id_ID"/>
        </w:rPr>
      </w:r>
      <w:r>
        <w:rPr>
          <w:lang w:val="id_ID" w:bidi="id_ID"/>
        </w:rPr>
        <w:t>Berhenti di sini dan lihatlah sebuah foto sekelompok domba dan seorang gembala secara berkelompok.</w:t>
      </w:r>
    </w:p>
    <w:p>
      <w:pPr/>
      <w:r>
        <w:rPr>
          <w:lang w:val="id_ID" w:bidi="id_ID"/>
        </w:rPr>
      </w:r>
      <w:r>
        <w:rPr>
          <w:lang w:val="id_ID" w:bidi="id_ID"/>
        </w:rPr>
        <w:t>Diskusikan pertanyaan ini secara berkelompok: Apakah para pemimpin agama pernah membandingkan diri mereka dengan sesuatu dari kehidupan sehari-hari, seperti Yesus membandingkan diri-Nya dengan seorang gembala? Jika demikian, mereka membandingkan diri mereka dengan apa? Bagaimana persamaan atau perbedaannya dengan seorang gembala? Hentikan sejenak audio ini disini.</w:t>
      </w:r>
    </w:p>
    <w:p>
      <w:pPr/>
      <w:r>
        <w:rPr>
          <w:lang w:val="id_ID" w:bidi="id_ID"/>
        </w:rPr>
      </w:r>
      <w:r>
        <w:rPr>
          <w:lang w:val="id_ID" w:bidi="id_ID"/>
        </w:rPr>
        <w:t>Yesus menyeimbangkan berita buruk bahwa para murid-Nya akan lari dengan kabar baik bahwa Dia akan menemui para murid-Nya lagi di Galilea, wilayah di sekitar Danau Galilea. Pertama, Yesus mengatakan bahwa Dia akan bangkit dari kematian. Ini berarti Allah akan membuat Dia hidup lagi. Kemudian Yesus mengatakan bahwa Dia akan "pergi mendahului" para murid ke Galilea, seperti seorang gembala memimpin domba-domba-Nya. Yesus ingin memberikan mereka jaminan bahwa meskipun mereka akan menyangkal Dia dan lari, Dia akan memulihkan hubungan mereka dengan diri-Nya dan bertemu mereka lagi.</w:t>
      </w:r>
    </w:p>
    <w:p>
      <w:pPr/>
      <w:r>
        <w:rPr>
          <w:lang w:val="id_ID" w:bidi="id_ID"/>
        </w:rPr>
      </w:r>
      <w:r>
        <w:rPr>
          <w:lang w:val="id_ID" w:bidi="id_ID"/>
        </w:rPr>
        <w:t>Berhenti di sini dan lihatlah peta Israel yang mencakup Yerusalem dan wilayah Galilea secara berkelompok. Hentikan sejenak audio ini disini.</w:t>
      </w:r>
    </w:p>
    <w:p>
      <w:pPr/>
      <w:r>
        <w:rPr>
          <w:lang w:val="id_ID" w:bidi="id_ID"/>
        </w:rPr>
      </w:r>
      <w:r>
        <w:rPr>
          <w:lang w:val="id_ID" w:bidi="id_ID"/>
        </w:rPr>
        <w:t>Petrus, salah satu murid Yesus, hanya berfokus pada berita buruk, bahwa para murid akan berpencar dan lari. Ia sangat tegas menyangkal bahwa dia akan meninggalkan Yesus. Petrus mengatakan, "Bahkan jika semua itu jatuh, Aku tidak akan melakukannya." Gunakan ekspresi yang sama untuk "menjatuhkan" seperti yang Anda miliki di awal perikop ini. Yesus juga merespons dengan tegas—"Sesungguhnya Aku berkata kepadamu." Dia ingin Petrus untuk memerhatikan apa yang akan Dia katakan.</w:t>
      </w:r>
    </w:p>
    <w:p>
      <w:pPr/>
      <w:r>
        <w:rPr>
          <w:lang w:val="id_ID" w:bidi="id_ID"/>
        </w:rPr>
      </w:r>
      <w:r>
        <w:rPr>
          <w:lang w:val="id_ID" w:bidi="id_ID"/>
        </w:rPr>
        <w:t>Berhenti di sini dan diskusikan bagaimana Anda telah menerjemahkan frasa ini "Sesungguhnya Aku berkata kepadamu" di seluruh kitab Markus. Bagaimana Anda menarik perhatian pada sebuah pernyataan yang akan dikatakan seseorang? Bagaimana Anda menekankan sebuah pernyataan penting? Hentikan sejenak audio ini disini.</w:t>
      </w:r>
    </w:p>
    <w:p>
      <w:pPr/>
      <w:r>
        <w:rPr>
          <w:lang w:val="id_ID" w:bidi="id_ID"/>
        </w:rPr>
      </w:r>
      <w:r>
        <w:rPr>
          <w:lang w:val="id_ID" w:bidi="id_ID"/>
        </w:rPr>
        <w:t>Yesus bahkan mengatakan bahwa malam itu Petrus akan menyangkal Yesus, atau mengatakan bahwa ia tidak mengenal Yesus, tiga kali. Petrus akan menyangkal Yesus tiga kali sebelum ayam jantan berkokok dua kali. Seekor ayam jantan, yang merupakan jenis burung. Biasanya kita mendengar ayam jantan berkokok sekitar dua kali saat pagi, karena satu ayam jantan menjawab yang lain ketika ia berkokok. Ini terjadi sebelum matahari terbit. Yesus mengatakan bahwa Petrus akan menyangkal bahwa ia tahu atau mengikuti Yesus sebelum matahari terbit keesokan harinya. Yesus mengatakan Petrus akan menyangkal Dia tiga kali. Ini melambangkan penolakan utuh Petrus terhadap Yesus.</w:t>
      </w:r>
    </w:p>
    <w:p>
      <w:pPr/>
      <w:r>
        <w:rPr>
          <w:lang w:val="id_ID" w:bidi="id_ID"/>
        </w:rPr>
      </w:r>
      <w:r>
        <w:rPr>
          <w:lang w:val="id_ID" w:bidi="id_ID"/>
        </w:rPr>
        <w:t>Berhenti di sini dan lihatlah gambar seekor ayam jantan secara berkelompok. Hentikan sejenak audio ini disini.</w:t>
      </w:r>
    </w:p>
    <w:p>
      <w:pPr/>
      <w:r>
        <w:rPr>
          <w:lang w:val="id_ID" w:bidi="id_ID"/>
        </w:rPr>
      </w:r>
      <w:r>
        <w:rPr>
          <w:lang w:val="id_ID" w:bidi="id_ID"/>
        </w:rPr>
        <w:t>Petrus maupun para murid lainnya mengatakan dengan sangat tegas bahwa mereka tidak akan pernah menyangkal Yesus. Petrus bahkan mengatakan bahwa dia akan mati bersama Yesus. Petrus tahu kalau itu pasti kematian yang kejam. Ini membuat penyangkalan milik Petrus dan para murid nanti lebih buruk lagi.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14:27–31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satu adegan.</w:t>
      </w:r>
    </w:p>
    <w:p>
      <w:pPr/>
      <w:r>
        <w:rPr>
          <w:lang w:val="id_ID" w:bidi="id_ID"/>
        </w:rPr>
      </w:r>
      <w:r>
        <w:rPr>
          <w:b/>
          <w:lang w:val="id_ID" w:bidi="id_ID"/>
        </w:rPr>
        <w:t>Adegan pertama:</w:t>
      </w:r>
      <w:r>
        <w:rPr>
          <w:lang w:val="id_ID" w:bidi="id_ID"/>
        </w:rPr>
        <w:t xml:space="preserve"> Yesus dan para murid-Nya berjalan ke Bukit Zaitun. Yesus mengatakan kepada para murid-Nya bahwa mereka akan meninggalkan-Nya. Dia mengutip dari nabi Zakharia. Yesus mengatakan kepada mereka bahwa Dia akan bertemu mereka lagi di Galilea. Petrus mengatakan bahwa ia tidak akan pernah meninggalkan Yesus. Yesus mengatakan kepada Petrus bahwa Petrus akan menyangkal bahwa ia mengenal Yesus tiga kali sebelum matahari terbit keesokan harinya. Petrus dan para murid lainnya berjanji kepada Yesus bahwa mereka tidak akan pernah meninggalkan Yesus.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termasuk Petrus</w:t>
      </w:r>
    </w:p>
    <w:p>
      <w:pPr>
        <w:pStyle w:val="ListBullet"/>
        <w:spacing w:line="240" w:lineRule="auto"/>
        <w:ind w:left="720"/>
      </w:pPr>
      <w:r>
        <w:rPr>
          <w:lang w:val="id_ID" w:bidi="id_ID"/>
        </w:rPr>
      </w:r>
      <w:r>
        <w:rPr>
          <w:lang w:val="id_ID" w:bidi="id_ID"/>
        </w:rPr>
        <w:t>Seorang gembala</w:t>
      </w:r>
    </w:p>
    <w:p>
      <w:pPr>
        <w:pStyle w:val="ListBullet"/>
        <w:spacing w:line="240" w:lineRule="auto"/>
        <w:ind w:left="720"/>
      </w:pPr>
      <w:r>
        <w:rPr>
          <w:lang w:val="id_ID" w:bidi="id_ID"/>
        </w:rPr>
      </w:r>
      <w:r>
        <w:rPr>
          <w:lang w:val="id_ID" w:bidi="id_ID"/>
        </w:rPr>
        <w:t>Domba</w:t>
      </w:r>
    </w:p>
    <w:p>
      <w:pPr/>
      <w:r>
        <w:rPr>
          <w:lang w:val="id_ID" w:bidi="id_ID"/>
        </w:rPr>
      </w:r>
      <w:r>
        <w:rPr>
          <w:lang w:val="id_ID" w:bidi="id_ID"/>
        </w:rPr>
        <w:t>Sebagai satu kelompok, perhatikan bagian-bagian dari latar belakang bagian: Penting untuk diingat bahwa Yesus dan para murid-Nya telah selesai makan perjamuan Paskah. Pada larut malam, setelah gelap. Mereka meninggalkan kota utama Yerusalem. Mereka mulai mendaki Bukit Zaitun. Ketika mereka berjalan, Yesus berbicara dengan mereka.</w:t>
      </w:r>
    </w:p>
    <w:p>
      <w:pPr/>
      <w:r>
        <w:rPr>
          <w:lang w:val="id_ID" w:bidi="id_ID"/>
        </w:rPr>
      </w:r>
      <w:r>
        <w:rPr>
          <w:lang w:val="id_ID" w:bidi="id_ID"/>
        </w:rPr>
        <w:t>Penting untuk diingat bahwa Yesus mengutip dari Kitab Suci. Yesus mengatakan, "Kalian semua akan meninggalkan Aku, karena sudah tertulis dalam Kitab Suci."</w:t>
      </w:r>
    </w:p>
    <w:p>
      <w:pPr/>
      <w:r>
        <w:rPr>
          <w:lang w:val="id_ID" w:bidi="id_ID"/>
        </w:rPr>
      </w:r>
      <w:r>
        <w:rPr>
          <w:lang w:val="id_ID" w:bidi="id_ID"/>
        </w:rPr>
        <w:t>Yesus mengutip dari Kitab Suci, dan kemudian Dia mengatakan "tetapi" untuk menunjukkan bahwa Dia tidak mengutip lagi. Dia memberikan mereka kabar baik bahwa Dia akan dibangkitkan dari kematian dan pergi mendahului para murid-Nya untuk bertemu dengan mereka di Galilea.</w:t>
      </w:r>
    </w:p>
    <w:p>
      <w:pPr/>
      <w:r>
        <w:rPr>
          <w:lang w:val="id_ID" w:bidi="id_ID"/>
        </w:rPr>
      </w:r>
      <w:r>
        <w:rPr>
          <w:lang w:val="id_ID" w:bidi="id_ID"/>
        </w:rPr>
        <w:t>Penting untuk diingat bahwa Petrus angkat bicara dari antara sekelompok besar murid. Nada suara Petrus ketika ia menanggapi Yesus di sini menunjukkan bahwa ia tersinggung dengan pernyataan ini. Akan sangat mengejutkan mendengar kata-kata ini. Ia tidak punya niat melarikan diri atau menyangkal Yesus. Ia mengasihi Dia. Meskipun sikap Petrus sangat sombong; ia berpikir bahwa ia bisa melakukannya lebih baik—bahkan jika semua murid yang lain jatuh, ia tidak akan pernah melakukannya. Penting untuk diingat bahwa Yesus berbicara dengan tegas ketika Dia berbicara kepada Petrus. Dia mengatakan, "Sesungguhnya Aku berkata kepadamu...</w:t>
      </w:r>
      <w:r>
        <w:rPr>
          <w:i/>
          <w:lang w:val="id_ID" w:bidi="id_ID"/>
        </w:rPr>
        <w:t>Bahkan engkau akan meninggalkan Aku</w:t>
      </w:r>
      <w:r>
        <w:rPr>
          <w:lang w:val="id_ID" w:bidi="id_ID"/>
        </w:rPr>
        <w:t>..."</w:t>
      </w:r>
    </w:p>
    <w:p>
      <w:pPr/>
      <w:r>
        <w:rPr>
          <w:lang w:val="id_ID" w:bidi="id_ID"/>
        </w:rPr>
      </w:r>
      <w:r>
        <w:rPr>
          <w:lang w:val="id_ID" w:bidi="id_ID"/>
        </w:rPr>
        <w:t>Penting untuk diingat bahwa Petrus balas berbicara sama tegasnya. Ia mengatakan "Tidak!" sangat jelas. Petrus mengatakan bahwa ia bersedia mati, bahkan kematian yang kejam. Semua murid lainnya mengatakan hal yang sama. Mereka tidak akan pernah meninggalkan Yesus. Mereka akan mati dengan kematian yang kejam bersama-Nya.</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14:27–31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satu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termasuk Petrus</w:t>
      </w:r>
    </w:p>
    <w:p>
      <w:pPr>
        <w:pStyle w:val="ListBullet"/>
        <w:spacing w:line="240" w:lineRule="auto"/>
        <w:ind w:left="720"/>
      </w:pPr>
      <w:r>
        <w:rPr>
          <w:lang w:val="id_ID" w:bidi="id_ID"/>
        </w:rPr>
      </w:r>
      <w:r>
        <w:rPr>
          <w:lang w:val="id_ID" w:bidi="id_ID"/>
        </w:rPr>
        <w:t>Seorang gembala</w:t>
      </w:r>
    </w:p>
    <w:p>
      <w:pPr>
        <w:pStyle w:val="ListBullet"/>
        <w:spacing w:line="240" w:lineRule="auto"/>
        <w:ind w:left="720"/>
      </w:pPr>
      <w:r>
        <w:rPr>
          <w:lang w:val="id_ID" w:bidi="id_ID"/>
        </w:rPr>
      </w:r>
      <w:r>
        <w:rPr>
          <w:lang w:val="id_ID" w:bidi="id_ID"/>
        </w:rPr>
        <w:t>Domba</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 xml:space="preserve">Tim harus memerankan Yesus dan para murid-Nya sedang mendaki Bukit Zaitun. Yesus mulai berbicara kepada mereka. Dia mengatakan, "Kalian semua akan meninggalkan Aku." Kitab Suci mengatakan demikian. Mereka mengatakan, 'Allah akan membunuh gembala dan domba-dombanya akan berpencar atau lari.' Namun, Allah akan membangkitkan Aku dari kematian. Dan Aku akan pergi mendahului untuk bertemu denganmu di Galilea." Petrus mengatakan, "Sekalipun semua orang meninggalkan Engkau, aku tidak akan pernah!" </w:t>
      </w:r>
    </w:p>
    <w:p>
      <w:pPr/>
      <w:r>
        <w:rPr>
          <w:lang w:val="id_ID" w:bidi="id_ID"/>
        </w:rPr>
      </w:r>
      <w:r>
        <w:rPr>
          <w:lang w:val="id_ID" w:bidi="id_ID"/>
        </w:rPr>
        <w:t xml:space="preserve">Hentikan sejenak peragaannya. Tanyakan kepada orang yang memerankan Yesus, "Apa yang kamu rasakan atau pikirkan?" Anda mungkin mendengar hal-hal seperti, "Sangat sedih karena teman-teman saya akan meninggalkan saya," "Kecewa dengan Petrus," "Saya mengerti pekerjaan yang harus saya lakukan untuk membawa keselamatan, tetapi itu tidak mudah." Tanyakan kepada orang yang memerankan Petrus, "Apa yang kamu rasakan atau pikirkan?" Anda mungkin mendengar hal-hal seperti, "bingung, kami takkan pernah meninggalkan Yesus!" "Bangga mengikuti Yesus," "Berani." Lanjutkan peragaannya. </w:t>
      </w:r>
    </w:p>
    <w:p>
      <w:pPr/>
      <w:r>
        <w:rPr>
          <w:lang w:val="id_ID" w:bidi="id_ID"/>
        </w:rPr>
      </w:r>
      <w:r>
        <w:rPr>
          <w:lang w:val="id_ID" w:bidi="id_ID"/>
        </w:rPr>
        <w:t>Tim harus memerankan Yesus dengan mengatakan, "Petrus, perhatikan! Malam ini, sebelum matahari terbit dan ayam jantan berkokok dua kali, engkau akan menyangkal tiga kali bahwa engkau mengenal Aku." Petrus merespons dengan sangat tegas, "Tidak! Aku akan mati bersama-Mu! Aku tidak akan pernah menyangkal bahwa aku mengenal-Mu." Para murid lainnya mengatakan hal yang sama.</w:t>
      </w:r>
    </w:p>
    <w:p>
      <w:pPr/>
      <w:r>
        <w:rPr>
          <w:lang w:val="id_ID" w:bidi="id_ID"/>
        </w:rPr>
      </w:r>
      <w:r>
        <w:rPr>
          <w:lang w:val="id_ID" w:bidi="id_ID"/>
        </w:rPr>
        <w:t>Hentikan sejenak peragaannya. Tanyakan kepada orang yang memerankan Yesus, "Apa yang kamu rasakan atau pikirkan?" Anda mungkin mendengar hal-hal seperti, "Kuharap Petrus akan tetap di sisiku." Tanyakan kepada orang-orang yang berperan sebagai murid-murid dan Petrus, "Apa yang kamu rasakan atau pikirkan?" Anda mungkin mendengar hal-hal seperti, "Apa yang dibicarakan Yesus?" "Aku ingin menjadi sangat berani bagi Yesus," "Aku bangga mengikuti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14:27–31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mengatakan kepada para murid-Nya, "Kalian semua akan jatuh karena tertulis dalam Kitab Suci." </w:t>
      </w:r>
      <w:r>
        <w:rPr>
          <w:b/>
          <w:lang w:val="id_ID" w:bidi="id_ID"/>
        </w:rPr>
        <w:t>Jatuh</w:t>
      </w:r>
      <w:r>
        <w:rPr>
          <w:lang w:val="id_ID" w:bidi="id_ID"/>
        </w:rPr>
        <w:t xml:space="preserve"> berarti meninggalkan sesuatu. Yesus hanya mengatakan, "karena sudah tertulis," tetapi para murid tahu bahwa Dia berbicara tentang nubuat yang ditulis dalam </w:t>
      </w:r>
      <w:r>
        <w:rPr>
          <w:b/>
          <w:lang w:val="id_ID" w:bidi="id_ID"/>
        </w:rPr>
        <w:t>Kitab Suci</w:t>
      </w:r>
      <w:r>
        <w:rPr>
          <w:lang w:val="id_ID" w:bidi="id_ID"/>
        </w:rPr>
        <w:t xml:space="preserve">, tulisan-tulisan kudus mereka. Beberapa terjemahan Alkitab menyertakan yang tertulis dalam Kitab Suci untuk memperjelas. Jika Anda menggunakan kata </w:t>
      </w:r>
      <w:hyperlink r:id="rId115">
        <w:r>
          <w:rPr>
            <w:lang w:val="id_ID" w:bidi="id_ID"/>
          </w:rPr>
          <w:rPr>
            <w:color w:val="0000EE"/>
            <w:u w:val="single"/>
          </w:rPr>
          <w:t>Kitab Suci</w:t>
        </w:r>
      </w:hyperlink>
      <w:r>
        <w:rPr>
          <w:lang w:val="id_ID" w:bidi="id_ID"/>
        </w:rPr>
        <w:t>, terjemahkanlah dengan cara yang sama seperti Anda telah lakukan sebelumnya, dan ingatlah bahwa itu berada di Daftar Kata Utama.</w:t>
      </w:r>
    </w:p>
    <w:p>
      <w:pPr/>
      <w:r>
        <w:rPr>
          <w:lang w:val="id_ID" w:bidi="id_ID"/>
        </w:rPr>
      </w:r>
      <w:r>
        <w:rPr>
          <w:lang w:val="id_ID" w:bidi="id_ID"/>
        </w:rPr>
        <w:t xml:space="preserve">Berhenti di sini dan diskusikan secara berkelompok kata atau frasa apa yang akan Anda gunakan untuk </w:t>
      </w:r>
      <w:r>
        <w:rPr>
          <w:b/>
          <w:lang w:val="id_ID" w:bidi="id_ID"/>
        </w:rPr>
        <w:t>jatuh</w:t>
      </w:r>
      <w:r>
        <w:rPr>
          <w:lang w:val="id_ID" w:bidi="id_ID"/>
        </w:rPr>
        <w:t>. Hentikan sejenak audio ini disini.</w:t>
      </w:r>
    </w:p>
    <w:p>
      <w:pPr/>
      <w:r>
        <w:rPr>
          <w:lang w:val="id_ID" w:bidi="id_ID"/>
        </w:rPr>
      </w:r>
      <w:r>
        <w:rPr>
          <w:lang w:val="id_ID" w:bidi="id_ID"/>
        </w:rPr>
        <w:t xml:space="preserve">Yesus mengatakan bahwa Allah akan menyerang si gembala. Dalam hal ini, </w:t>
      </w:r>
      <w:r>
        <w:rPr>
          <w:b/>
          <w:lang w:val="id_ID" w:bidi="id_ID"/>
        </w:rPr>
        <w:t>menyerang</w:t>
      </w:r>
      <w:r>
        <w:rPr>
          <w:lang w:val="id_ID" w:bidi="id_ID"/>
        </w:rPr>
        <w:t xml:space="preserve"> berarti membunuh. Seorang </w:t>
      </w:r>
      <w:r>
        <w:rPr>
          <w:b/>
          <w:lang w:val="id_ID" w:bidi="id_ID"/>
        </w:rPr>
        <w:t>gembala</w:t>
      </w:r>
      <w:r>
        <w:rPr>
          <w:lang w:val="id_ID" w:bidi="id_ID"/>
        </w:rPr>
        <w:t xml:space="preserve"> adalah seseorang yang mengurus domba atau kambing. Yesus sering merujuk diri-Nya sebagai seorang gembala yang peduli kepada umat-Nya yang mengikuti-Nya. Yesus membandingkan orang-orang yang mengikuti Dia dengan domba.</w:t>
      </w:r>
    </w:p>
    <w:p>
      <w:pPr/>
      <w:r>
        <w:rPr>
          <w:lang w:val="id_ID" w:bidi="id_ID"/>
        </w:rPr>
      </w:r>
      <w:r>
        <w:rPr>
          <w:lang w:val="id_ID" w:bidi="id_ID"/>
        </w:rPr>
        <w:t xml:space="preserve">Berhenti di sini dan diskusikan secara berkelompok kata atau frasa apa yang akan Anda gunakan untuk </w:t>
      </w:r>
      <w:r>
        <w:rPr>
          <w:b/>
          <w:lang w:val="id_ID" w:bidi="id_ID"/>
        </w:rPr>
        <w:t>menyerang</w:t>
      </w:r>
      <w:r>
        <w:rPr>
          <w:lang w:val="id_ID" w:bidi="id_ID"/>
        </w:rPr>
        <w:t xml:space="preserve">. Gunakan kata yang sama untuk gembala yang telah Anda gunakan di bagian sebelumnya dan ingatlah itu bahwa </w:t>
      </w:r>
      <w:hyperlink r:id="rId459">
        <w:r>
          <w:rPr>
            <w:lang w:val="id_ID" w:bidi="id_ID"/>
          </w:rPr>
          <w:rPr>
            <w:color w:val="0000EE"/>
            <w:u w:val="single"/>
          </w:rPr>
          <w:t>gembala</w:t>
        </w:r>
      </w:hyperlink>
      <w:r>
        <w:rPr>
          <w:lang w:val="id_ID" w:bidi="id_ID"/>
        </w:rPr>
        <w:t xml:space="preserve"> berada di Daftar Kata Utama. Hentikan sejenak audio ini disini.</w:t>
      </w:r>
    </w:p>
    <w:p>
      <w:pPr/>
      <w:r>
        <w:rPr>
          <w:lang w:val="id_ID" w:bidi="id_ID"/>
        </w:rPr>
      </w:r>
      <w:r>
        <w:rPr>
          <w:lang w:val="id_ID" w:bidi="id_ID"/>
        </w:rPr>
        <w:t xml:space="preserve">Yesus mengatakan bahwa Dia akan pergi mendahului para murid-Nya ke </w:t>
      </w:r>
      <w:r>
        <w:rPr>
          <w:b/>
          <w:lang w:val="id_ID" w:bidi="id_ID"/>
        </w:rPr>
        <w:t>Galilea</w:t>
      </w:r>
      <w:r>
        <w:rPr>
          <w:lang w:val="id_ID" w:bidi="id_ID"/>
        </w:rPr>
        <w:t xml:space="preserve"> setelah Allah membangkitkan Dia dari kematian. </w:t>
      </w:r>
      <w:hyperlink r:id="rId36">
        <w:r>
          <w:rPr>
            <w:lang w:val="id_ID" w:bidi="id_ID"/>
          </w:rPr>
          <w:rPr>
            <w:color w:val="0000EE"/>
            <w:u w:val="single"/>
          </w:rPr>
          <w:t>Galilea</w:t>
        </w:r>
      </w:hyperlink>
      <w:r>
        <w:rPr>
          <w:lang w:val="id_ID" w:bidi="id_ID"/>
        </w:rPr>
        <w:t xml:space="preserve"> adalah wilayah di sekitar </w:t>
      </w:r>
      <w:r>
        <w:rPr>
          <w:b/>
          <w:lang w:val="id_ID" w:bidi="id_ID"/>
        </w:rPr>
        <w:t>Danau Galilea</w:t>
      </w:r>
      <w:r>
        <w:rPr>
          <w:lang w:val="id_ID" w:bidi="id_ID"/>
        </w:rPr>
        <w:t xml:space="preserve">. Banyak murid Yesus berasal dari daerah itu, dan banyak pekerjaan mereka dilakukan di sekitar Danau Galilea. Untuk informasi lebih lanjut tentang </w:t>
      </w:r>
      <w:hyperlink r:id="rId35">
        <w:r>
          <w:rPr>
            <w:lang w:val="id_ID" w:bidi="id_ID"/>
          </w:rPr>
          <w:rPr>
            <w:color w:val="0000EE"/>
            <w:u w:val="single"/>
          </w:rPr>
          <w:t>Danau Galilea</w:t>
        </w:r>
      </w:hyperlink>
      <w:r>
        <w:rPr>
          <w:lang w:val="id_ID" w:bidi="id_ID"/>
        </w:rPr>
        <w:t>, lihat Daftar Kata Utama.</w:t>
      </w:r>
    </w:p>
    <w:p>
      <w:pPr/>
      <w:r>
        <w:rPr>
          <w:lang w:val="id_ID" w:bidi="id_ID"/>
        </w:rPr>
      </w:r>
      <w:r>
        <w:rPr>
          <w:lang w:val="id_ID" w:bidi="id_ID"/>
        </w:rPr>
        <w:t>Ketika Yesus menjawab Petrus, Dia mengatakan, "</w:t>
      </w:r>
      <w:r>
        <w:rPr>
          <w:b/>
          <w:lang w:val="id_ID" w:bidi="id_ID"/>
        </w:rPr>
        <w:t>Sesungguhnya Aku berkata kepadamu</w:t>
      </w:r>
      <w:r>
        <w:rPr>
          <w:lang w:val="id_ID" w:bidi="id_ID"/>
        </w:rPr>
        <w:t>." Yesus menggunakan frasa ini untuk menekankan pernyataan-Nya dan memberi tahu banyak orang bahwa mereka harus mendengarkan baik-baik apa yang Dia katakan serta memercayai bahwa apa yang Dia katakan itu benar. Gunakan kata-kata atau frasa yang sama untuk "Sesungguhnya Aku berkata kepadamu" seperti yang Anda lakukan di bagian-bagian Markus sebelumnya.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versi audio dari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14:27–31</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60">
        <w:r>
          <w:rPr>
            <w:lang w:val="id_ID" w:bidi="id_ID"/>
          </w:rPr>
          <w:rPr>
            <w:color w:val="0000EE"/>
            <w:u w:val="single"/>
          </w:rPr>
          <w:t>Dengar dan Renungkan</w:t>
        </w:r>
      </w:hyperlink>
      <w:r>
        <w:rPr>
          <w:lang w:val="id_ID" w:bidi="id_ID"/>
        </w:rPr>
        <w:t xml:space="preserve"> (838 KB)</w:t>
      </w:r>
      <w:r>
        <w:rPr>
          <w:lang w:val="id_ID" w:bidi="id_ID"/>
        </w:rPr>
      </w:r>
    </w:p>
    <w:p>
      <w:pPr>
        <w:pStyle w:val="ListBullet"/>
        <w:spacing w:line="240" w:lineRule="auto"/>
        <w:ind w:left="720"/>
      </w:pPr>
      <w:r>
        <w:rPr>
          <w:lang w:val="id_ID" w:bidi="id_ID"/>
        </w:rPr>
      </w:r>
      <w:hyperlink r:id="rId461">
        <w:r>
          <w:rPr>
            <w:lang w:val="id_ID" w:bidi="id_ID"/>
          </w:rPr>
          <w:rPr>
            <w:color w:val="0000EE"/>
            <w:u w:val="single"/>
          </w:rPr>
          <w:t>Menyiapkan Panggung</w:t>
        </w:r>
      </w:hyperlink>
      <w:r>
        <w:rPr>
          <w:lang w:val="id_ID" w:bidi="id_ID"/>
        </w:rPr>
        <w:t xml:space="preserve"> (3.7 MB)</w:t>
      </w:r>
      <w:r>
        <w:rPr>
          <w:lang w:val="id_ID" w:bidi="id_ID"/>
        </w:rPr>
      </w:r>
    </w:p>
    <w:p>
      <w:pPr>
        <w:pStyle w:val="ListBullet"/>
        <w:spacing w:line="240" w:lineRule="auto"/>
        <w:ind w:left="720"/>
      </w:pPr>
      <w:r>
        <w:rPr>
          <w:lang w:val="id_ID" w:bidi="id_ID"/>
        </w:rPr>
      </w:r>
      <w:hyperlink r:id="rId462">
        <w:r>
          <w:rPr>
            <w:lang w:val="id_ID" w:bidi="id_ID"/>
          </w:rPr>
          <w:rPr>
            <w:color w:val="0000EE"/>
            <w:u w:val="single"/>
          </w:rPr>
          <w:t>Menjelaskan Adegan</w:t>
        </w:r>
      </w:hyperlink>
      <w:r>
        <w:rPr>
          <w:lang w:val="id_ID" w:bidi="id_ID"/>
        </w:rPr>
        <w:t xml:space="preserve"> (2.4 MB)</w:t>
      </w:r>
      <w:r>
        <w:rPr>
          <w:lang w:val="id_ID" w:bidi="id_ID"/>
        </w:rPr>
      </w:r>
    </w:p>
    <w:p>
      <w:pPr>
        <w:pStyle w:val="ListBullet"/>
        <w:spacing w:line="240" w:lineRule="auto"/>
        <w:ind w:left="720"/>
      </w:pPr>
      <w:r>
        <w:rPr>
          <w:lang w:val="id_ID" w:bidi="id_ID"/>
        </w:rPr>
      </w:r>
      <w:hyperlink r:id="rId463">
        <w:r>
          <w:rPr>
            <w:lang w:val="id_ID" w:bidi="id_ID"/>
          </w:rPr>
          <w:rPr>
            <w:color w:val="0000EE"/>
            <w:u w:val="single"/>
          </w:rPr>
          <w:t>Memperagakan Bacaan</w:t>
        </w:r>
      </w:hyperlink>
      <w:r>
        <w:rPr>
          <w:lang w:val="id_ID" w:bidi="id_ID"/>
        </w:rPr>
        <w:t xml:space="preserve"> (2.7 MB)</w:t>
      </w:r>
      <w:r>
        <w:rPr>
          <w:lang w:val="id_ID" w:bidi="id_ID"/>
        </w:rPr>
      </w:r>
    </w:p>
    <w:p>
      <w:pPr>
        <w:pStyle w:val="ListBullet"/>
        <w:spacing w:line="240" w:lineRule="auto"/>
        <w:ind w:left="720"/>
      </w:pPr>
      <w:r>
        <w:rPr>
          <w:lang w:val="id_ID" w:bidi="id_ID"/>
        </w:rPr>
      </w:r>
      <w:hyperlink r:id="rId464">
        <w:r>
          <w:rPr>
            <w:lang w:val="id_ID" w:bidi="id_ID"/>
          </w:rPr>
          <w:rPr>
            <w:color w:val="0000EE"/>
            <w:u w:val="single"/>
          </w:rPr>
          <w:t>Melengkapi yang Kurang</w:t>
        </w:r>
      </w:hyperlink>
      <w:r>
        <w:rPr>
          <w:lang w:val="id_ID" w:bidi="id_ID"/>
        </w:rPr>
        <w:t xml:space="preserve"> (1.8 MB)</w:t>
      </w:r>
      <w:r>
        <w:rPr>
          <w:lang w:val="id_ID" w:bidi="id_ID"/>
        </w:rPr>
      </w:r>
    </w:p>
    <w:p>
      <w:pPr>
        <w:pStyle w:val="ListBullet"/>
        <w:spacing w:line="240" w:lineRule="auto"/>
        <w:ind w:left="720"/>
      </w:pPr>
      <w:r>
        <w:rPr>
          <w:lang w:val="id_ID" w:bidi="id_ID"/>
        </w:rPr>
      </w:r>
      <w:hyperlink r:id="rId465">
        <w:r>
          <w:rPr>
            <w:lang w:val="id_ID" w:bidi="id_ID"/>
          </w:rPr>
          <w:rPr>
            <w:color w:val="0000EE"/>
            <w:u w:val="single"/>
          </w:rPr>
          <w:t>Menyampaikan Firman Tuhan</w:t>
        </w:r>
      </w:hyperlink>
      <w:r>
        <w:rPr>
          <w:lang w:val="id_ID" w:bidi="id_ID"/>
        </w:rPr>
        <w:t xml:space="preserve"> (1.4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14:32–42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 xml:space="preserve">Dalam tahap ini, dengarkan Markus 14:32–42 dan renungkan di dalam hati Anda. </w:t>
      </w:r>
    </w:p>
    <w:p>
      <w:pPr/>
      <w:r>
        <w:rPr>
          <w:lang w:val="id_ID" w:bidi="id_ID"/>
        </w:rPr>
      </w:r>
      <w:r>
        <w:rPr>
          <w:lang w:val="id_ID" w:bidi="id_ID"/>
        </w:rPr>
        <w:t>Dengarkan versi audio Markus 14:32–42 sebanyak tiga kali, dalam tiga terjemahan yang berbeda, jika memungkinkan. Kemudian, sebagai kelompok, bahas pertanyaan-pertanyaan berikut:</w:t>
      </w:r>
    </w:p>
    <w:p>
      <w:pPr>
        <w:pStyle w:val="ListNumber"/>
        <w:numPr>
          <w:ilvl w:val="0"/>
          <w:numId w:val="70"/>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 xml:space="preserve">Apa yang diceritakan perikop ini kepada kita tentang Allah atau Yesus? </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Siapa dari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dari Markus 14:32–42 dalam terjemahan yang paling mudah dipahami.</w:t>
      </w:r>
    </w:p>
    <w:p>
      <w:pPr/>
      <w:r>
        <w:rPr>
          <w:lang w:val="id_ID" w:bidi="id_ID"/>
        </w:rPr>
      </w:r>
      <w:r>
        <w:rPr>
          <w:lang w:val="id_ID" w:bidi="id_ID"/>
        </w:rPr>
        <w:t>Yesus dan para murid-Nya terus mendaki Bukit Zaitun dari lembah itu. Mereka pergi ke kebun zaitun di sisi Bukit Zaitun yang disebut Getsemani. Sebuah kebun zaitun adalah tempat orang-orang menanam pohon zaitun dan membuat minyak zaitun. Getsemani dalam bahasa Ibrani berarti memeras minyak, sehingga banyak orang juga memeras buah zaitun di sini untuk membuat minyak zaitun.</w:t>
      </w:r>
    </w:p>
    <w:p>
      <w:pPr/>
      <w:r>
        <w:rPr>
          <w:lang w:val="id_ID" w:bidi="id_ID"/>
        </w:rPr>
      </w:r>
      <w:r>
        <w:rPr>
          <w:lang w:val="id_ID" w:bidi="id_ID"/>
        </w:rPr>
        <w:t>Berhenti di sini dan lihatlah foto Taman Getsemani dan foto pohon zaitun secara berkelompok. Hentikan sejenak audio ini disini.</w:t>
      </w:r>
    </w:p>
    <w:p>
      <w:pPr/>
      <w:r>
        <w:rPr>
          <w:lang w:val="id_ID" w:bidi="id_ID"/>
        </w:rPr>
      </w:r>
      <w:r>
        <w:rPr>
          <w:lang w:val="id_ID" w:bidi="id_ID"/>
        </w:rPr>
        <w:t>Ketika Yesus dan para murid tiba, Yesus menyuruh para murid-Nya untuk duduk serta menunggu di sana sementara Dia berdoa. Mungkin Yesus sudah terbiasa pergi dan berdoa. Seperti yang telah dilakukan Yesus sebelumnya, Dia memisahkan Petrus, Yakobus, dan Yohanes serta membawa ketiga murid ini ke kebun zaitun itu. Mengapa ketiganya? Ketiga murid ini telah mengatakan sebelumnya bahwa mereka semua rela menderita bersama Yesus.</w:t>
      </w:r>
    </w:p>
    <w:p>
      <w:pPr/>
      <w:r>
        <w:rPr>
          <w:lang w:val="id_ID" w:bidi="id_ID"/>
        </w:rPr>
      </w:r>
      <w:r>
        <w:rPr>
          <w:lang w:val="id_ID" w:bidi="id_ID"/>
        </w:rPr>
        <w:t>Yesus mengalami rasa sakit emosional yang besar. Dia sangat kebingungan dan tertekan secara emosional. Dia mengatakan, "Jiwa-Ku diliputi oleh kesedihan sampai titik kematian." Yesus mengatakan bahwa Dia merasa sangat sedih karena Dia merasa seolah ada beban berat yang menekan-Nya. Jiwa adalah pusat dari kepribadian seseorang. Ini adalah salah satu titik paling penting dalam kehidupan Yesus—Dia benar-benar akan mengalami rasa sakit dan kematian yang telah disiapkan untuk-Nya. Yesus mengetahui sepenuhnya harga yang akan dibayar untuk penderitaan ini.</w:t>
      </w:r>
    </w:p>
    <w:p>
      <w:pPr/>
      <w:r>
        <w:rPr>
          <w:lang w:val="id_ID" w:bidi="id_ID"/>
        </w:rPr>
      </w:r>
      <w:r>
        <w:rPr>
          <w:lang w:val="id_ID" w:bidi="id_ID"/>
        </w:rPr>
        <w:t>Berhenti di sini dan diskusikan hal-hal berikut secara berkelompok: Kengerian serta penderitaan emosional Yesus dijelaskan dalam istilah yang paling kuat. Ceritakan kisah satu sama lain ketika banyak orang menghadapi rasa sakit emosional yang besar. Ketika Anda mendengarkan kisah satu sama lain, dengarkan berbagai kata yang Anda gunakan untuk menggambarkan penderitaan emosional yang Anda rasakan. Hentikan sejenak audio ini disini.</w:t>
      </w:r>
    </w:p>
    <w:p>
      <w:pPr/>
      <w:r>
        <w:rPr>
          <w:lang w:val="id_ID" w:bidi="id_ID"/>
        </w:rPr>
      </w:r>
      <w:r>
        <w:rPr>
          <w:lang w:val="id_ID" w:bidi="id_ID"/>
        </w:rPr>
        <w:t>Yesus meminta ketiga murid untuk berjaga-jaga, atau untuk tetap waspada secara rohani dan kuat melawan godaan yang akan segera mereka hadapi. Dia pergi beberapa meter lebih jauh dan mulai berdoa. Dia berdoa sambil berlutut atau berbaring di tanah, yang berarti bahwa doa itu penting atau sangat penting. Orang-orang Yahudi biasanya berdoa sambil berdiri dengan tangan terangkat. Yesus berdoa agar "jam," atau waktu penderitaan, akan berlalu. Dia menyebut Allah Bapa-Nya dengan istilah Yahudi yang penuh kasih untuk ayah, "Abba." Orang-orang Yahudi tidak menggunakan istilah "Abba" untuk Allah sendiri, sehingga Yesus menunjukkan hubungan khusus-Nya dengan Allah di sini. Dia meminta agar Allah mau mengambil "cawan" itu. Dalam Perjanjian Lama, cawan adalah simbol murka Allah dan penderitaan. Meskipun Yesus mengetahui kalau Allah akan memungkinkan semua murka dan penghakiman-Nya menimpa-Nya, Yesus tunduk serta memercayai bapa-Nya. Kita mengetahuinya karena bahasa keluarga Yesus dan permintaan sopan-Nya kepada Allah--- Dia bertanya, "jika mungkin," dan "bukan apa yang Kukehendaki, melainkan apa yang akan Engkau kehendaki." Yesus meminta Allah untuk "tidak melakukan apa yang Aku inginkan, tetapi lakukan apa yang Engkau inginkan."</w:t>
      </w:r>
    </w:p>
    <w:p>
      <w:pPr/>
      <w:r>
        <w:rPr>
          <w:lang w:val="id_ID" w:bidi="id_ID"/>
        </w:rPr>
      </w:r>
      <w:r>
        <w:rPr>
          <w:lang w:val="id_ID" w:bidi="id_ID"/>
        </w:rPr>
        <w:t>Yesus kembali pada ketiga murid-Nya karena Dia khawatir kalau mereka akan menyerah pada godaan. Dia melihat bahwa mereka sedang tidur! Yesus berbicara dengan Petrus dahulu, karena Petrus baru saja bersumpah bahwa ia akan mati bersama Yesus. Yesus memanggil Petrus dengan nama lamanya, "Simon," mungkin untuk menunjukkan bahwa Petrus bertindak seperti yang dilakukannya sebelum ia sepenuhnya mengikuti Yesus! Yesus mengajukan pertanyaan kepada Simon Petrus, "Apakah engkau tertidur? Tidak sanggupkah engkau berjaga-jaga bersama Aku bahkan satu jam saja?" Yesus terkejut dan kecewa karena para murid tertidur. Dalam pertanyaan-Nya, Dia memarahi mereka. Kemudian Yesus mengatakan, "Berjaga-jaga dan berdoalah," kepada ketiga murid. "Berjaga-jagalah" berarti tetap waspada secara rohani sehingga mereka dapat tetap setia kepada Yesus bahkan ketika mereka tergoda untuk mengingkari-Nya. Yesus mengatakan, "Rohmu penurut, tetapi dagingmu lemah." Ini berarti bahwa hati, atau emosi Anda, ingin menaati Allah. Namun, kalian sendiri tidak kuat. Yesus tahu bahwa Roh Allah di dalam mereka, atau mungkin niat mereka sendiri, membantu mereka untuk memiliki niat baik untuk setia kepada-Nya. Namun, manusia itu lemah. Kita tidak dapat melawan kejahatan sendirian.</w:t>
      </w:r>
    </w:p>
    <w:p>
      <w:pPr/>
      <w:r>
        <w:rPr>
          <w:lang w:val="id_ID" w:bidi="id_ID"/>
        </w:rPr>
      </w:r>
      <w:r>
        <w:rPr>
          <w:lang w:val="id_ID" w:bidi="id_ID"/>
        </w:rPr>
        <w:t>Yesus pergi beberapa meter lagi untuk mengucapkan doa yang sama lagi. Dia kembali pada para murid-Nya untuk kedua kalinya. Mata mereka berat, yang berarti mata mereka terus menutup. Para murid tidak memiliki alasan yang baik untuk tertidur, sehingga mereka tidak tahu apa yang harus dikatakan. Yesus pergi berdoa untuk ketiga kalinya dan kembali pada ketiga murid-Nya lagi untuk ketiga kalinya.</w:t>
      </w:r>
    </w:p>
    <w:p>
      <w:pPr/>
      <w:r>
        <w:rPr>
          <w:lang w:val="id_ID" w:bidi="id_ID"/>
        </w:rPr>
      </w:r>
      <w:r>
        <w:rPr>
          <w:lang w:val="id_ID" w:bidi="id_ID"/>
        </w:rPr>
        <w:t>Berhenti di sini dan diskusikan pertanyaan ini dalam satu kelompok: Ketika Anda bersalah atas sesuatu dalam budaya Anda, apakah Anda berusaha membela diri, atau apakah Anda tetap diam? Bagaimana Anda tahu ketika seseorang bersalah? Hentikan sejenak audio ini disini.</w:t>
      </w:r>
    </w:p>
    <w:p>
      <w:pPr/>
      <w:r>
        <w:rPr>
          <w:lang w:val="id_ID" w:bidi="id_ID"/>
        </w:rPr>
      </w:r>
      <w:r>
        <w:rPr>
          <w:lang w:val="id_ID" w:bidi="id_ID"/>
        </w:rPr>
        <w:t>Ketika Yesus kembali untuk ketiga kalinya, Dia mengajukan pertanyaan, "Apakah kalian masih tidur dan beristirahat?" Dia menegur mereka karena tidur alih-alih berdoa. Kemudian Dia mengatakan, "Cukup," atau "Sudah selesai." Mungkin maksud-Nya adalah hal yang Dia doakan sudah diputuskan. Atau mungkin maksud-Nya para murid harus berhenti tidur sekarang. "Jamnya sudah tiba," atau waktu yang direncanakan Allah untuk segala sesuatu yang akan terjadi sudah tiba. Yesus berkata, "Anak Manusia dikhianati ke tangan orang berdosa." Ini berarti para orang berdosa yang tidak mengerti siapa Yesus akan menangkap Yesus dan Dia akan menderita serta mati. Yesus menyebut diri-Nya Anak Manusia lagi, dan ini menekankan fakta bahwa mereka yang membunuh-Nya bersalah atas pembunuhan seorang yang telah diutus Allah untuk menyelamatkan mereka.</w:t>
      </w:r>
    </w:p>
    <w:p>
      <w:pPr/>
      <w:r>
        <w:rPr>
          <w:lang w:val="id_ID" w:bidi="id_ID"/>
        </w:rPr>
      </w:r>
      <w:r>
        <w:rPr>
          <w:lang w:val="id_ID" w:bidi="id_ID"/>
        </w:rPr>
        <w:t>Yesus kemudian berkata, "Mari kita pergi," yang artinya, "Mari kita pergi menemui Yudas dan orang-orang yang bersamanya." "Pengkhianatku sudah dekat" berarti Yudas ada di sini, di kebun zaitun Getsemani.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dari Markus 14:32–42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delapan adegan.</w:t>
      </w:r>
    </w:p>
    <w:p>
      <w:pPr/>
      <w:r>
        <w:rPr>
          <w:lang w:val="id_ID" w:bidi="id_ID"/>
        </w:rPr>
      </w:r>
      <w:r>
        <w:rPr>
          <w:b/>
          <w:lang w:val="id_ID" w:bidi="id_ID"/>
        </w:rPr>
        <w:t>Dalam adegan pertama:</w:t>
      </w:r>
      <w:r>
        <w:rPr>
          <w:lang w:val="id_ID" w:bidi="id_ID"/>
        </w:rPr>
        <w:t xml:space="preserve"> Yesus dan para murid-Nya tiba di kebun zaitun yang disebut Getsemani.</w:t>
      </w:r>
    </w:p>
    <w:p>
      <w:pPr/>
      <w:r>
        <w:rPr>
          <w:lang w:val="id_ID" w:bidi="id_ID"/>
        </w:rPr>
      </w:r>
      <w:r>
        <w:rPr>
          <w:b/>
          <w:lang w:val="id_ID" w:bidi="id_ID"/>
        </w:rPr>
        <w:t xml:space="preserve">Dalam adegan kedua, </w:t>
      </w:r>
      <w:r>
        <w:rPr>
          <w:lang w:val="id_ID" w:bidi="id_ID"/>
        </w:rPr>
        <w:t>Yesus membawa Petrus, Yakobus, dan Yohanes bersama-Nya ke kebun zaitun itu. Dia tertekan dan meminta mereka untuk berjaga-jaga bersama-Nya.</w:t>
      </w:r>
    </w:p>
    <w:p>
      <w:pPr/>
      <w:r>
        <w:rPr>
          <w:lang w:val="id_ID" w:bidi="id_ID"/>
        </w:rPr>
      </w:r>
      <w:r>
        <w:rPr>
          <w:b/>
          <w:lang w:val="id_ID" w:bidi="id_ID"/>
        </w:rPr>
        <w:t xml:space="preserve">Dalam adegan ketiga, </w:t>
      </w:r>
      <w:r>
        <w:rPr>
          <w:lang w:val="id_ID" w:bidi="id_ID"/>
        </w:rPr>
        <w:t>Yesus pergi lebih jauh ke kebun zaitun dan rebah ke tanah untuk berdoa. Dia meminta Allah bapa-Nya untuk mengangkat penderitaan-Nya.</w:t>
      </w:r>
    </w:p>
    <w:p>
      <w:pPr/>
      <w:r>
        <w:rPr>
          <w:lang w:val="id_ID" w:bidi="id_ID"/>
        </w:rPr>
      </w:r>
      <w:r>
        <w:rPr>
          <w:b/>
          <w:lang w:val="id_ID" w:bidi="id_ID"/>
        </w:rPr>
        <w:t xml:space="preserve">Dalam adegan keempat, </w:t>
      </w:r>
      <w:r>
        <w:rPr>
          <w:lang w:val="id_ID" w:bidi="id_ID"/>
        </w:rPr>
        <w:t>Yesus kembali pada ketiga murid-Nya dan melihat mereka tertidur. Yesus berbicara dengan Simon Petrus dan menyuruh ketiga murid untuk berjaga-jaga serta berdoa.</w:t>
      </w:r>
    </w:p>
    <w:p>
      <w:pPr/>
      <w:r>
        <w:rPr>
          <w:lang w:val="id_ID" w:bidi="id_ID"/>
        </w:rPr>
      </w:r>
      <w:r>
        <w:rPr>
          <w:b/>
          <w:lang w:val="id_ID" w:bidi="id_ID"/>
        </w:rPr>
        <w:t xml:space="preserve">Dalam adegan kelima, </w:t>
      </w:r>
      <w:r>
        <w:rPr>
          <w:lang w:val="id_ID" w:bidi="id_ID"/>
        </w:rPr>
        <w:t>Yesus kembali berdoa kepada Allah untuk kedua kalinya doa yang sama seperti sebelumnya.</w:t>
      </w:r>
    </w:p>
    <w:p>
      <w:pPr/>
      <w:r>
        <w:rPr>
          <w:lang w:val="id_ID" w:bidi="id_ID"/>
        </w:rPr>
      </w:r>
      <w:r>
        <w:rPr>
          <w:b/>
          <w:lang w:val="id_ID" w:bidi="id_ID"/>
        </w:rPr>
        <w:t xml:space="preserve">Dalam adegan keenam, </w:t>
      </w:r>
      <w:r>
        <w:rPr>
          <w:lang w:val="id_ID" w:bidi="id_ID"/>
        </w:rPr>
        <w:t>Yesus kembali pada para murid-Nya untuk kedua kalinya dan melihat mereka tertidur lagi.</w:t>
      </w:r>
    </w:p>
    <w:p>
      <w:pPr/>
      <w:r>
        <w:rPr>
          <w:lang w:val="id_ID" w:bidi="id_ID"/>
        </w:rPr>
      </w:r>
      <w:r>
        <w:rPr>
          <w:b/>
          <w:lang w:val="id_ID" w:bidi="id_ID"/>
        </w:rPr>
        <w:t xml:space="preserve">Dalam adegan ketujuh, </w:t>
      </w:r>
      <w:r>
        <w:rPr>
          <w:lang w:val="id_ID" w:bidi="id_ID"/>
        </w:rPr>
        <w:t>Yesus tampaknya pergi untuk ketiga kalinya untuk berdoa kepada Allah.</w:t>
      </w:r>
    </w:p>
    <w:p>
      <w:pPr/>
      <w:r>
        <w:rPr>
          <w:lang w:val="id_ID" w:bidi="id_ID"/>
        </w:rPr>
      </w:r>
      <w:r>
        <w:rPr>
          <w:b/>
          <w:lang w:val="id_ID" w:bidi="id_ID"/>
        </w:rPr>
        <w:t>Dalam adegan kedelapan:</w:t>
      </w:r>
      <w:r>
        <w:rPr>
          <w:lang w:val="id_ID" w:bidi="id_ID"/>
        </w:rPr>
        <w:t xml:space="preserve"> Yesus kembali pada para murid-Nya untuk ketiga kalinya. Kali ini Dia mengatakan kepada mereka, "Mari kita pergi, yang mengkhianati-Ku ada di sini."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Di antara para murid-Nya, Dia membawa Petrus, Yakobus, dan Yohanes lebih jauh ke kebun bersama-Nya</w:t>
      </w:r>
    </w:p>
    <w:p>
      <w:pPr>
        <w:pStyle w:val="ListBullet"/>
        <w:spacing w:line="240" w:lineRule="auto"/>
        <w:ind w:left="720"/>
      </w:pPr>
      <w:r>
        <w:rPr>
          <w:lang w:val="id_ID" w:bidi="id_ID"/>
        </w:rPr>
      </w:r>
      <w:r>
        <w:rPr>
          <w:lang w:val="id_ID" w:bidi="id_ID"/>
        </w:rPr>
        <w:t>Allah Bapa</w:t>
      </w:r>
    </w:p>
    <w:p>
      <w:pPr/>
      <w:r>
        <w:rPr>
          <w:lang w:val="id_ID" w:bidi="id_ID"/>
        </w:rPr>
      </w:r>
      <w:r>
        <w:rPr>
          <w:lang w:val="id_ID" w:bidi="id_ID"/>
        </w:rPr>
        <w:t>Sebagai satu kelompok, perhatikan bagian-bagian dari latar belakang bagian: Penting untuk diingat bahwa kisah ini dimulai ketika Yesus dan para murid-Nya tiba di sebuah kebun zaitun yang disebut Getsemani, yang berarti "pemerasan zaitun." Ini adalah daerah kecil tempat seseorang menanami banyak pohon zaitun. Mereka menanam pepohonan, memetik buah zaitun, dan membuat minyak zaitun dari buah zaitun.</w:t>
      </w:r>
    </w:p>
    <w:p>
      <w:pPr/>
      <w:r>
        <w:rPr>
          <w:lang w:val="id_ID" w:bidi="id_ID"/>
        </w:rPr>
      </w:r>
      <w:r>
        <w:rPr>
          <w:lang w:val="id_ID" w:bidi="id_ID"/>
        </w:rPr>
        <w:t xml:space="preserve">Penting untuk diingat bahwa Yesus membawa Petrus, Yakobus, dan Yohanes bersama-Nya ke kebun, tetapi para murid lainnya tetap berada di pintu masuk serta menunggu-Nya. Yesus menjadi sangat tertekan. Yesus mengatakan bahwa Dia </w:t>
      </w:r>
      <w:r>
        <w:rPr>
          <w:b/>
          <w:lang w:val="id_ID" w:bidi="id_ID"/>
        </w:rPr>
        <w:t>sangat tertekan dan kebingungan</w:t>
      </w:r>
      <w:r>
        <w:rPr>
          <w:lang w:val="id_ID" w:bidi="id_ID"/>
        </w:rPr>
        <w:t xml:space="preserve">. Ini adalah istilah emosional yang sangat jelas dan intens. Emosi bisa mencakup kebingungan, ketakutan besar, kecemasan, ketidakpastian. Yesus merasa seperti ini untuk beberapa saat, bukan cuma untuk sesaat. </w:t>
      </w:r>
    </w:p>
    <w:p>
      <w:pPr/>
      <w:r>
        <w:rPr>
          <w:lang w:val="id_ID" w:bidi="id_ID"/>
        </w:rPr>
      </w:r>
      <w:r>
        <w:rPr>
          <w:lang w:val="id_ID" w:bidi="id_ID"/>
        </w:rPr>
        <w:t>Berhenti di sini dan ingatlah bagaimana Anda berbicara tentang kata-kata emosional yang mendalam di langkah 2, Mempersiapkan Panggung. Bagaimana Anda akan menerjemahkan frase "tertekan dan gelisah" ini? Hentikan sejenak audio ini disini.</w:t>
      </w:r>
    </w:p>
    <w:p>
      <w:pPr/>
      <w:r>
        <w:rPr>
          <w:lang w:val="id_ID" w:bidi="id_ID"/>
        </w:rPr>
      </w:r>
      <w:r>
        <w:rPr>
          <w:lang w:val="id_ID" w:bidi="id_ID"/>
        </w:rPr>
        <w:t>Yesus menyuruh ketiga murid-Nya untuk berjaga-jaga bersama-Nya, atau tetap waspada secara rohani sehingga mereka dapat kuat melawan godaan untuk menjadi tidak setia kepada-Nya. Yesus meninggalkan ketiga murid dan pergi lebih jauh ke kebun. Dia mungkin pergi sejauh Anda dapat melempar sebuah batu.</w:t>
      </w:r>
    </w:p>
    <w:p>
      <w:pPr/>
      <w:r>
        <w:rPr>
          <w:lang w:val="id_ID" w:bidi="id_ID"/>
        </w:rPr>
      </w:r>
      <w:r>
        <w:rPr>
          <w:lang w:val="id_ID" w:bidi="id_ID"/>
        </w:rPr>
        <w:t>Yesus "rebah ke tanah," atau berlutut maupun berbaring di tanah untuk berbicara dengan Bapa-Nya. Kisah ini mengatakan bahwa Dia berdoa agar situasi yang mengerikan itu tidak mungkin terjadi. Kemudian Dia mengatakan lagi, dalam kutipan langsung kali ini, "Abba, Bapa, Engkau dapat melakukan apa saja. Angkatlah cawan penderitaan ini dari-Ku. Namun, Aku ingin Engkau melakukan apa yang Kaukehendaki, bukan apa yang Kukehendaki." Yesus itu sopan ketika Dia berbicara dengan Allah.</w:t>
      </w:r>
    </w:p>
    <w:p>
      <w:pPr/>
      <w:r>
        <w:rPr>
          <w:lang w:val="id_ID" w:bidi="id_ID"/>
        </w:rPr>
      </w:r>
      <w:r>
        <w:rPr>
          <w:lang w:val="id_ID" w:bidi="id_ID"/>
        </w:rPr>
        <w:t>Yesus berdiri dan kembali pada ketiga murid-Nya. Mereka tertidur. Yesus mengatakan kepada Petrus, "Simon, apakah engkau tertidur? Tidak sanggupkah engkau berjaga-jaga bersama Aku bahkan satu jam saja?" Kemudian Yesus berbicara kepada ketiga murid, "Berjaga-jaga dan berdoa, supaya engkau tidak menyerah pada godaan. Roh itu penurut—niatmu baik---tetapi tubuhmu lemah. Sulit untuk melakukan hal yang benar."</w:t>
      </w:r>
    </w:p>
    <w:p>
      <w:pPr/>
      <w:r>
        <w:rPr>
          <w:lang w:val="id_ID" w:bidi="id_ID"/>
        </w:rPr>
      </w:r>
      <w:r>
        <w:rPr>
          <w:lang w:val="id_ID" w:bidi="id_ID"/>
        </w:rPr>
        <w:t>Yesus pergi lagi dan kembali mendoakan hal yang sama seperti sebelumnya. Anda bisa mengingat hal ini, "Abba, Bapa, Engkau dapat melakukan apa saja. Angkatlah cawan penderitaan ini dari-Ku. Namun, Aku ingin Engkau melakukan apa yang Kaukehendaki, bukan apa yang Kukehendaki." Ingatlah bahwa Yesus menderita secara emosional, tetapi Dia selalu sopan kepada Allah Bapa-Nya. Dia memiliki hubungan erat dengan bapa-Nya, seperti seorang anak percaya kepada ayahnya sendiri dan gunakan istilah yang penuh kasih sayang untuk Dia.</w:t>
      </w:r>
    </w:p>
    <w:p>
      <w:pPr/>
      <w:r>
        <w:rPr>
          <w:lang w:val="id_ID" w:bidi="id_ID"/>
        </w:rPr>
      </w:r>
      <w:r>
        <w:rPr>
          <w:lang w:val="id_ID" w:bidi="id_ID"/>
        </w:rPr>
        <w:t>Yesus kembali pada para murid-Nya untuk kedua kalinya. Mereka masih tidur. Mata mereka tidak akan terus terbuka. Para murid tidak tahu apa yang harus dikatakan lagi. Mereka tidak bisa terus terjaga.</w:t>
      </w:r>
    </w:p>
    <w:p>
      <w:pPr/>
      <w:r>
        <w:rPr>
          <w:lang w:val="id_ID" w:bidi="id_ID"/>
        </w:rPr>
      </w:r>
      <w:r>
        <w:rPr>
          <w:lang w:val="id_ID" w:bidi="id_ID"/>
        </w:rPr>
        <w:t>Yesus pergi berdoa untuk ketiga kalinya, kita mengira doa yang sama lagi. "Abba, Bapa, Engkau dapat melakukan apa saja. Angkatlah cawan penderitaan ini dari-Ku. Namun, Aku ingin Engkau melakukan apa yang Kaukehendaki, bukan apa yang Kukehendaki."</w:t>
      </w:r>
    </w:p>
    <w:p>
      <w:pPr/>
      <w:r>
        <w:rPr>
          <w:lang w:val="id_ID" w:bidi="id_ID"/>
        </w:rPr>
      </w:r>
      <w:r>
        <w:rPr>
          <w:lang w:val="id_ID" w:bidi="id_ID"/>
        </w:rPr>
        <w:t>Yesus kembali pada ketiga murid-Nya untuk ketiga kalinya. Petrus, Yakobus dan Yohanes masih tidur. Kali ini Dia mengatakan, "Apakah engkau masih tertidur," atau "Silakan dan lanjutkan tidur lagi." Dia mungkin menunjukkan keheranan karena mereka tidur lagi. Kemudian Dia mengatakan, "Sudah cukup! Waktunya sudah tiba! Rakyat akan mengkhianati-Ku, Anak Manusia, untuk orang berdosa. Mari kita pergi menemui mereka—yang mengkhianati-Ku ada di sini."</w:t>
      </w:r>
    </w:p>
    <w:p>
      <w:pPr/>
      <w:r>
        <w:rPr>
          <w:lang w:val="id_ID" w:bidi="id_ID"/>
        </w:rPr>
      </w:r>
      <w:r>
        <w:rPr>
          <w:lang w:val="id_ID" w:bidi="id_ID"/>
        </w:rPr>
        <w:t>Penting diingat gerakan bolak-balik ini antara Yesus dan ketiga murid-Nya. Yesus pergi ketiga kalinya untuk berdoa. Yesus kembali dan melihat para murid-Nya tidur tiga kali.</w:t>
      </w:r>
    </w:p>
    <w:p>
      <w:pPr/>
      <w:r>
        <w:rPr>
          <w:lang w:val="id_ID" w:bidi="id_ID"/>
        </w:rPr>
      </w:r>
      <w:r>
        <w:rPr>
          <w:lang w:val="id_ID" w:bidi="id_ID"/>
        </w:rPr>
        <w:t xml:space="preserve">Sekarang, kelompok harus membuat papan cerita,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14:32–42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8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w:t>
      </w:r>
    </w:p>
    <w:p>
      <w:pPr>
        <w:pStyle w:val="ListBullet"/>
        <w:spacing w:line="240" w:lineRule="auto"/>
        <w:ind w:left="720"/>
      </w:pPr>
      <w:r>
        <w:rPr>
          <w:lang w:val="id_ID" w:bidi="id_ID"/>
        </w:rPr>
      </w:r>
      <w:r>
        <w:rPr>
          <w:lang w:val="id_ID" w:bidi="id_ID"/>
        </w:rPr>
        <w:t>Di antara para murid-Nya, Dia membawa Petrus, Yakobus, dan Yohanes lebih jauh ke kebun bersama-Nya</w:t>
      </w:r>
    </w:p>
    <w:p>
      <w:pPr>
        <w:pStyle w:val="ListBullet"/>
        <w:spacing w:line="240" w:lineRule="auto"/>
        <w:ind w:left="720"/>
      </w:pPr>
      <w:r>
        <w:rPr>
          <w:lang w:val="id_ID" w:bidi="id_ID"/>
        </w:rPr>
      </w:r>
      <w:r>
        <w:rPr>
          <w:lang w:val="id_ID" w:bidi="id_ID"/>
        </w:rPr>
        <w:t>Allah Bapa</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ini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ini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Untuk kisah ini, mungkin perlu memiliki seseorang yang berperan sebagai Allah Bapa, yang mendengarkan Yesus saat Dia berdoa.</w:t>
      </w:r>
    </w:p>
    <w:p>
      <w:pPr/>
      <w:r>
        <w:rPr>
          <w:lang w:val="id_ID" w:bidi="id_ID"/>
        </w:rPr>
      </w:r>
      <w:r>
        <w:rPr>
          <w:lang w:val="id_ID" w:bidi="id_ID"/>
        </w:rPr>
        <w:t>Yesus membawa Petrus, Yakobus, dan Yohanes bersama-Nya ke kebun, tetapi para murid lainnya tetap berada di pintu masuk serta menunggu-Nya. Yesus menjadi sangat tertekan—Dia mengatakan bahwa kesedihan-Nya sangat mendalam hingga menguasai-Nya. Yesus menyuruh ketiga murid-Nya untuk berjaga-jaga bersama-Nya, atau tetap waspada secara rohani sehingga mereka dapat kuat melawan godaan untuk menjadi tidak setia kepada-Nya. Yesus meninggalkan ketiga murid dan pergi lebih jauh ke kebun. Dia mungkin pergi sejauh Anda bisa melempar sebuah batu.</w:t>
      </w:r>
    </w:p>
    <w:p>
      <w:pPr/>
      <w:r>
        <w:rPr>
          <w:lang w:val="id_ID" w:bidi="id_ID"/>
        </w:rPr>
      </w:r>
      <w:r>
        <w:rPr>
          <w:lang w:val="id_ID" w:bidi="id_ID"/>
        </w:rPr>
        <w:t>Hentikan sejenak peragaannya. Tanyakan kepada orang-orang yang berperan sebagai murid-murid, "Apa yang kamu rasakan atau pikirkan?" Anda mungkin mendengar hal-hal seperti, "Bingung dengan emosi Yesus yang kuat—kami belum pernah melihat-Nya begini," "sangat lelah dan tak dapat memahami apa yang terjadi." Tanyakan kepada orang yang memerankan Yesus, "Apa yang kamu rasakan atau pikirkan?" Anda mungkin mendengar hal-hal seperti, "Sangat kewalahan, bahkan sulit bagiku untuk berjalan atau berbicara," atau "sendirian." Lanjutkan peragaannya.</w:t>
      </w:r>
    </w:p>
    <w:p>
      <w:pPr/>
      <w:r>
        <w:rPr>
          <w:lang w:val="id_ID" w:bidi="id_ID"/>
        </w:rPr>
      </w:r>
      <w:r>
        <w:rPr>
          <w:lang w:val="id_ID" w:bidi="id_ID"/>
        </w:rPr>
        <w:t>Yesus "rebah ke tanah," atau berlutut maupun berbaring di tanah untuk berbicara dengan Bapa-Nya. Kisah ini mengatakan bahwa Dia berdoa agar situasi yang mengerikan itu tidak mungkin terjadi. Kemudian Dia mengatakan lagi, dalam kutipan langsung kali ini, "Abba, Bapa, Engkau dapat melakukan apa saja. Angkatlah cawan penderitaan ini dari-Ku. Namun, Aku ingin Engkau melakukan apa yang Kaukehendaki, bukan apa yang Kukehendaki." Yesus itu sopan ketika Dia berbicara dengan Allah.</w:t>
      </w:r>
    </w:p>
    <w:p>
      <w:pPr/>
      <w:r>
        <w:rPr>
          <w:lang w:val="id_ID" w:bidi="id_ID"/>
        </w:rPr>
      </w:r>
      <w:r>
        <w:rPr>
          <w:lang w:val="id_ID" w:bidi="id_ID"/>
        </w:rPr>
        <w:t>Hentikan sejenak peragaannya. Tanyakan kepada orang yang memerankan Yesus, "Apa yang kamu rasakan atau pikirkan?" Anda mungkin mendengar hal-hal seperti, "Putus asa," "Tekad untuk melakukan apa pun yang diminta oleh Allah Bapaku," "Percaya kepada Bapaku." Tanyakan kepada orang yang memerankan Tuhan, "Apa yang sedang kamu rasakan atau pikirkan?" Anda mungkin mendengar hal-hal seperti, "Kuharap aku bisa mengubahnya," "sedih melihat anakku mengalaminya," "ingin menunjukkan kasih kepadanya." Lanjutkan peragaannya.</w:t>
      </w:r>
    </w:p>
    <w:p>
      <w:pPr/>
      <w:r>
        <w:rPr>
          <w:lang w:val="id_ID" w:bidi="id_ID"/>
        </w:rPr>
      </w:r>
      <w:r>
        <w:rPr>
          <w:lang w:val="id_ID" w:bidi="id_ID"/>
        </w:rPr>
        <w:t>Yesus berdiri dan kembali pada ketiga murid-Nya. Mereka tertidur. Yesus mengatakan kepada Petrus, "Simon, apakah engkau tertidur? Tidak sanggupkah engkau berjaga-jaga bersama Aku bahkan satu jam saja?" Kemudian Yesus berbicara kepada ketiga murid, "Berjaga-jaga dan berdoa, supaya engkau tidak menyerah pada godaan. Roh itu penurut—niatmu baik---tetapi tubuhmu lemah. Sulit untuk melakukan hal yang benar."</w:t>
      </w:r>
    </w:p>
    <w:p>
      <w:pPr/>
      <w:r>
        <w:rPr>
          <w:lang w:val="id_ID" w:bidi="id_ID"/>
        </w:rPr>
      </w:r>
      <w:r>
        <w:rPr>
          <w:lang w:val="id_ID" w:bidi="id_ID"/>
        </w:rPr>
        <w:t>Hentikan sejenak peragaannya. Tanyakan kepada orang-orang yang berperan sebagai murid-murid, "Apa yang kamu rasakan atau pikirkan?" Anda mungkin mendengar hal-hal seperti, "Malu karena saya tertidur," "Frustrasi," "Sangat lelah sehingga saya tidak dapat berpikir dengan benar." Tanyakan kepada orang yang memerankan Yesus, "Apa yang kamu rasakan atau pikirkan?" Anda mungkin mendengar hal-hal seperti, "Saya khawatir tentang para murid-Ku," "Saya sangat sendirian." Lanjutkan peragaannya.</w:t>
      </w:r>
    </w:p>
    <w:p>
      <w:pPr/>
      <w:r>
        <w:rPr>
          <w:lang w:val="id_ID" w:bidi="id_ID"/>
        </w:rPr>
      </w:r>
      <w:r>
        <w:rPr>
          <w:lang w:val="id_ID" w:bidi="id_ID"/>
        </w:rPr>
        <w:t>Yesus pergi lagi dan kembali mendoakan hal yang sama seperti sebelumnya. Anda bisa mengingat hal ini, "Abba, Bapa, Engkau dapat melakukan apa saja. Angkatlah cawan penderitaan ini dari-Ku. Namun, Aku ingin Engkau melakukan apa yang Kaukehendaki, bukan apa yang Kukehendaki." Ingatlah bahwa Yesus menderita secara emosional, tetapi Dia selalu sopan kepada Allah Bapa-Nya. Dia memiliki hubungan erat dengan bapa-Nya, seperti seorang anak percaya kepada ayahnya sendiri dan gunakan istilah yang penuh kasih sayang untuk Dia.</w:t>
      </w:r>
    </w:p>
    <w:p>
      <w:pPr/>
      <w:r>
        <w:rPr>
          <w:lang w:val="id_ID" w:bidi="id_ID"/>
        </w:rPr>
      </w:r>
      <w:r>
        <w:rPr>
          <w:lang w:val="id_ID" w:bidi="id_ID"/>
        </w:rPr>
        <w:t>Yesus kembali pada para murid-Nya untuk kedua kalinya. Mereka masih tidur. Mata mereka tidak akan terus terbuka. Para murid tidak tahu apa yang harus dikatakan lagi. Mereka tidak bisa terus terjaga.</w:t>
      </w:r>
    </w:p>
    <w:p>
      <w:pPr/>
      <w:r>
        <w:rPr>
          <w:lang w:val="id_ID" w:bidi="id_ID"/>
        </w:rPr>
      </w:r>
      <w:r>
        <w:rPr>
          <w:lang w:val="id_ID" w:bidi="id_ID"/>
        </w:rPr>
        <w:t>Hentikan sejenak peragaannya. Tanyakan kepada orang-orang yang berperan sebagai murid-murid, "Apa yang kamu rasakan atau pikirkan?" Anda mungkin mendengar hal-hal seperti, "Aku tak tahu mengapa aku sangat lemah," "malu." Tanyakan kepada orang yang memerankan Yesus, "Apa yang kamu rasakan atau pikirkan?" Anda mungkin mendengar hal-hal seperti, "Aku sendirian," "Kuharap ada orang yang mendampingiku." Lanjutkan peragaannya.</w:t>
      </w:r>
    </w:p>
    <w:p>
      <w:pPr/>
      <w:r>
        <w:rPr>
          <w:lang w:val="id_ID" w:bidi="id_ID"/>
        </w:rPr>
      </w:r>
      <w:r>
        <w:rPr>
          <w:lang w:val="id_ID" w:bidi="id_ID"/>
        </w:rPr>
        <w:t>Yesus pergi berdoa untuk ketiga kalinya, kita mengira doa yang sama lagi. "Abba, Bapa, Engkau dapat melakukan apa saja. Angkatlah cawan penderitaan ini dari-Ku. Namun, Aku ingin Engkau melakukan apa yang Kaukehendaki, bukan apa yang Kukehendaki."</w:t>
      </w:r>
    </w:p>
    <w:p>
      <w:pPr/>
      <w:r>
        <w:rPr>
          <w:lang w:val="id_ID" w:bidi="id_ID"/>
        </w:rPr>
      </w:r>
      <w:r>
        <w:rPr>
          <w:lang w:val="id_ID" w:bidi="id_ID"/>
        </w:rPr>
        <w:t>Yesus kembali pada ketiga murid-Nya untuk ketiga kalinya. Kali ini Dia mengatakan, "Apakah engkau masih tertidur," atau "Lanjutkan dan tidur saja." Kemudian Dia mengatakan, "Sudah cukup! Waktunya sudah tiba! Rakyat akan mengkhianati-Ku, Anak Manusia, untuk orang berdosa. Mari kita pergi menemui mereka—yang mengkhianati-Ku ada di sini."</w:t>
      </w:r>
    </w:p>
    <w:p>
      <w:pPr/>
      <w:r>
        <w:rPr>
          <w:lang w:val="id_ID" w:bidi="id_ID"/>
        </w:rPr>
      </w:r>
      <w:r>
        <w:rPr>
          <w:lang w:val="id_ID" w:bidi="id_ID"/>
        </w:rPr>
        <w:t>Hentikan sejenak peragaannya. Tanyakan kepada orang yang memerankan Yesus, "Apa yang kamu rasakan atau pikirkan?" Anda mungkin mendengar hal-hal seperti, "Aku akan melakukannya demi umatku," "Aku kecewa pada para murid dan umatku, tapi aku sangat mengasihi mereka," "putus asa—Ya Allah, tolonglah aku agar tetap kuat."</w:t>
      </w:r>
    </w:p>
    <w:p>
      <w:pPr/>
      <w:r>
        <w:rPr>
          <w:lang w:val="id_ID" w:bidi="id_ID"/>
        </w:rPr>
      </w:r>
      <w:r>
        <w:rPr>
          <w:lang w:val="id_ID" w:bidi="id_ID"/>
        </w:rPr>
        <w:t>Penting diingat gerakan bolak-balik ini antara Yesus dan ketiga murid-Nya. Yesus pergi ketiga kalinya untuk berdoa. Yesus kembali dan melihat para murid-Nya tidur tiga kali.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14:32–42 dalam terjemahan yang paling mudah dipahami.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Yesus mengatakan kepada para murid-Nya, "Duduklah di sini sementara Aku pergi dan berdoa." </w:t>
      </w:r>
      <w:r>
        <w:rPr>
          <w:b/>
          <w:lang w:val="id_ID" w:bidi="id_ID"/>
        </w:rPr>
        <w:t>Berdoa</w:t>
      </w:r>
      <w:r>
        <w:rPr>
          <w:lang w:val="id_ID" w:bidi="id_ID"/>
        </w:rPr>
        <w:t xml:space="preserve"> berarti berbicara kepada Allah. Jenis doa tertentu ini adalah meminta Allah agar melakukan sesuatu untuk Anda. Gunakan kata atau frasa yang sama untuk berdoa seperti yang telah Anda gunakan pada bagian sebelumnya. Untuk informasi lebih lanjut tentang </w:t>
      </w:r>
      <w:hyperlink r:id="rId69">
        <w:r>
          <w:rPr>
            <w:lang w:val="id_ID" w:bidi="id_ID"/>
          </w:rPr>
          <w:rPr>
            <w:color w:val="0000EE"/>
            <w:u w:val="single"/>
          </w:rPr>
          <w:t>doa</w:t>
        </w:r>
      </w:hyperlink>
      <w:r>
        <w:rPr>
          <w:lang w:val="id_ID" w:bidi="id_ID"/>
        </w:rPr>
        <w:t>, lihat Daftar Kata Utama.</w:t>
      </w:r>
    </w:p>
    <w:p>
      <w:pPr/>
      <w:r>
        <w:rPr>
          <w:lang w:val="id_ID" w:bidi="id_ID"/>
        </w:rPr>
      </w:r>
      <w:r>
        <w:rPr>
          <w:b/>
          <w:lang w:val="id_ID" w:bidi="id_ID"/>
        </w:rPr>
        <w:t>Jiwa-Ku hancur karena duka</w:t>
      </w:r>
      <w:r>
        <w:rPr>
          <w:lang w:val="id_ID" w:bidi="id_ID"/>
        </w:rPr>
        <w:t xml:space="preserve">, atau </w:t>
      </w:r>
      <w:r>
        <w:rPr>
          <w:b/>
          <w:lang w:val="id_ID" w:bidi="id_ID"/>
        </w:rPr>
        <w:t>hati-Ku sangat sedih, seperti mau mati rasanya</w:t>
      </w:r>
      <w:r>
        <w:rPr>
          <w:lang w:val="id_ID" w:bidi="id_ID"/>
        </w:rPr>
        <w:t xml:space="preserve"> berarti bahwa seluruh diri, atau jiwa, diliputi oleh kesedihan. Dia bahkan merasa seolah-olah duka itu bisa mematikan-Nya. Jiwa adalah pusat pribadi seseorang. Gunakan kata atau frasa yang sama untuk </w:t>
      </w:r>
      <w:r>
        <w:rPr>
          <w:b/>
          <w:lang w:val="id_ID" w:bidi="id_ID"/>
        </w:rPr>
        <w:t>jiwa</w:t>
      </w:r>
      <w:r>
        <w:rPr>
          <w:lang w:val="id_ID" w:bidi="id_ID"/>
        </w:rPr>
        <w:t xml:space="preserve"> seperti yang Anda gunakan pada perikop sebelumnya, dan ingatlah bahwa </w:t>
      </w:r>
      <w:hyperlink r:id="rId279">
        <w:r>
          <w:rPr>
            <w:lang w:val="id_ID" w:bidi="id_ID"/>
          </w:rPr>
          <w:rPr>
            <w:color w:val="0000EE"/>
            <w:u w:val="single"/>
          </w:rPr>
          <w:t>jiwa</w:t>
        </w:r>
      </w:hyperlink>
      <w:r>
        <w:rPr>
          <w:lang w:val="id_ID" w:bidi="id_ID"/>
        </w:rPr>
        <w:t xml:space="preserve"> terdapat di Daftar Kata Utama. </w:t>
      </w:r>
    </w:p>
    <w:p>
      <w:pPr/>
      <w:r>
        <w:rPr>
          <w:lang w:val="id_ID" w:bidi="id_ID"/>
        </w:rPr>
      </w:r>
      <w:r>
        <w:rPr>
          <w:lang w:val="id_ID" w:bidi="id_ID"/>
        </w:rPr>
        <w:t xml:space="preserve">Ketika Yesus meminta Allah agar </w:t>
      </w:r>
      <w:r>
        <w:rPr>
          <w:b/>
          <w:lang w:val="id_ID" w:bidi="id_ID"/>
        </w:rPr>
        <w:t>saat ini dapat berlalu dari-Nya</w:t>
      </w:r>
      <w:r>
        <w:rPr>
          <w:lang w:val="id_ID" w:bidi="id_ID"/>
        </w:rPr>
        <w:t>, Yesus meminta agar waktu murka Allah atau penderitaan tidak akan tiba.</w:t>
      </w:r>
    </w:p>
    <w:p>
      <w:pPr/>
      <w:r>
        <w:rPr>
          <w:lang w:val="id_ID" w:bidi="id_ID"/>
        </w:rPr>
      </w:r>
      <w:r>
        <w:rPr>
          <w:lang w:val="id_ID" w:bidi="id_ID"/>
        </w:rPr>
        <w:t xml:space="preserve">Ketika Yesus meminta Allah untuk </w:t>
      </w:r>
      <w:r>
        <w:rPr>
          <w:b/>
          <w:lang w:val="id_ID" w:bidi="id_ID"/>
        </w:rPr>
        <w:t>mengambil cawan ini dari-Ku</w:t>
      </w:r>
      <w:r>
        <w:rPr>
          <w:lang w:val="id_ID" w:bidi="id_ID"/>
        </w:rPr>
        <w:t xml:space="preserve">, Dia meminta agar Allah mau mengangkat penderitaan dan murka-Nya. </w:t>
      </w:r>
      <w:r>
        <w:rPr>
          <w:b/>
          <w:lang w:val="id_ID" w:bidi="id_ID"/>
        </w:rPr>
        <w:t>Cawan ini</w:t>
      </w:r>
      <w:r>
        <w:rPr>
          <w:lang w:val="id_ID" w:bidi="id_ID"/>
        </w:rPr>
        <w:t xml:space="preserve"> dan </w:t>
      </w:r>
      <w:r>
        <w:rPr>
          <w:b/>
          <w:lang w:val="id_ID" w:bidi="id_ID"/>
        </w:rPr>
        <w:t>waktu ini</w:t>
      </w:r>
      <w:r>
        <w:rPr>
          <w:lang w:val="id_ID" w:bidi="id_ID"/>
        </w:rPr>
        <w:t xml:space="preserve"> mengacu pada hal yang sama.</w:t>
      </w:r>
    </w:p>
    <w:p>
      <w:pPr/>
      <w:r>
        <w:rPr>
          <w:lang w:val="id_ID" w:bidi="id_ID"/>
        </w:rPr>
      </w:r>
      <w:r>
        <w:rPr>
          <w:lang w:val="id_ID" w:bidi="id_ID"/>
        </w:rPr>
        <w:t>Berhenti di sini dan diskusikan dalam kelompok kata atau frasa apa yang akan Anda gunakan untuk menerjemahkan "ambillah cawan ini dari-Ku." Hentikan sejenak audio ini di sini.</w:t>
      </w:r>
    </w:p>
    <w:p>
      <w:pPr/>
      <w:r>
        <w:rPr>
          <w:lang w:val="id_ID" w:bidi="id_ID"/>
        </w:rPr>
      </w:r>
      <w:r>
        <w:rPr>
          <w:lang w:val="id_ID" w:bidi="id_ID"/>
        </w:rPr>
        <w:t xml:space="preserve">Yesus bertanya kepada Simon Petrus, "Tidak bisakah engkau berjaga-jaga satu jam?" Satu </w:t>
      </w:r>
      <w:r>
        <w:rPr>
          <w:b/>
          <w:lang w:val="id_ID" w:bidi="id_ID"/>
        </w:rPr>
        <w:t>jam</w:t>
      </w:r>
      <w:r>
        <w:rPr>
          <w:lang w:val="id_ID" w:bidi="id_ID"/>
        </w:rPr>
        <w:t xml:space="preserve"> adalah 60 menit, tetapi Anda bisa mengatakan "dalam waktu singkat" jika bahasa Anda tidak memiliki istilah waktu satu jam.</w:t>
      </w:r>
    </w:p>
    <w:p>
      <w:pPr/>
      <w:r>
        <w:rPr>
          <w:lang w:val="id_ID" w:bidi="id_ID"/>
        </w:rPr>
      </w:r>
      <w:r>
        <w:rPr>
          <w:lang w:val="id_ID" w:bidi="id_ID"/>
        </w:rPr>
        <w:t xml:space="preserve">Yesus memiliki hubungan istimewa dengan Allah, sehingga Dia menggunakan istilah informal, </w:t>
      </w:r>
      <w:r>
        <w:rPr>
          <w:b/>
          <w:lang w:val="id_ID" w:bidi="id_ID"/>
        </w:rPr>
        <w:t>Abba</w:t>
      </w:r>
      <w:r>
        <w:rPr>
          <w:lang w:val="id_ID" w:bidi="id_ID"/>
        </w:rPr>
        <w:t xml:space="preserve">, yang digunakan anak-anak dalam sebuah keluarga untuk ayah mereka. Tidak ada catatan kalau bangsa Yahudi menggunakan istilah ini untuk Allah. Anda bisa menggunakan istilah asing yang sama Abba dengan yang bunyinya mirip dalam terjemahan Anda, atau Anda bisa menggunakan panggilan informal untuk Bapa dalam bahasa Anda, jika memilikinya. Untuk informasi lebih lanjut tentang </w:t>
      </w:r>
      <w:hyperlink r:id="rId466">
        <w:r>
          <w:rPr>
            <w:lang w:val="id_ID" w:bidi="id_ID"/>
          </w:rPr>
          <w:rPr>
            <w:color w:val="0000EE"/>
            <w:u w:val="single"/>
          </w:rPr>
          <w:t>Abba</w:t>
        </w:r>
      </w:hyperlink>
      <w:r>
        <w:rPr>
          <w:lang w:val="id_ID" w:bidi="id_ID"/>
        </w:rPr>
        <w:t>, lihat Daftar Kata Utama.</w:t>
      </w:r>
    </w:p>
    <w:p>
      <w:pPr/>
      <w:r>
        <w:rPr>
          <w:lang w:val="id_ID" w:bidi="id_ID"/>
        </w:rPr>
      </w:r>
      <w:r>
        <w:rPr>
          <w:lang w:val="id_ID" w:bidi="id_ID"/>
        </w:rPr>
        <w:t xml:space="preserve">Yesus kembali dan mendapati </w:t>
      </w:r>
      <w:r>
        <w:rPr>
          <w:b/>
          <w:lang w:val="id_ID" w:bidi="id_ID"/>
        </w:rPr>
        <w:t>para murid-Nya</w:t>
      </w:r>
      <w:r>
        <w:rPr>
          <w:lang w:val="id_ID" w:bidi="id_ID"/>
        </w:rPr>
        <w:t xml:space="preserve"> tertidur. Gunakan istilah yang sama untuk para murid seperti yang telah Anda gunakan dan ingatlah bahwa </w:t>
      </w:r>
      <w:hyperlink r:id="rId100">
        <w:r>
          <w:rPr>
            <w:lang w:val="id_ID" w:bidi="id_ID"/>
          </w:rPr>
          <w:rPr>
            <w:color w:val="0000EE"/>
            <w:u w:val="single"/>
          </w:rPr>
          <w:t>murid</w:t>
        </w:r>
      </w:hyperlink>
      <w:r>
        <w:rPr>
          <w:lang w:val="id_ID" w:bidi="id_ID"/>
        </w:rPr>
        <w:t xml:space="preserve"> ada di Daftar Kata Utama.</w:t>
      </w:r>
    </w:p>
    <w:p>
      <w:pPr/>
      <w:r>
        <w:rPr>
          <w:lang w:val="id_ID" w:bidi="id_ID"/>
        </w:rPr>
      </w:r>
      <w:r>
        <w:rPr>
          <w:lang w:val="id_ID" w:bidi="id_ID"/>
        </w:rPr>
        <w:t>Kemudian Yesus berkata, "</w:t>
      </w:r>
      <w:r>
        <w:rPr>
          <w:b/>
          <w:lang w:val="id_ID" w:bidi="id_ID"/>
        </w:rPr>
        <w:t>Cukup</w:t>
      </w:r>
      <w:r>
        <w:rPr>
          <w:lang w:val="id_ID" w:bidi="id_ID"/>
        </w:rPr>
        <w:t xml:space="preserve">." Yesus dapat mengatakan agar para murid harus berhenti tidur sekarang. Atau Yesus dapat mengatakan, "Semuanya sudah selesai. Yudas telah menerima bayaran untuk mengkhianati Aku." Atau, "Semua sudah ditetapkan." Aku </w:t>
      </w:r>
      <w:r>
        <w:rPr>
          <w:i/>
          <w:lang w:val="id_ID" w:bidi="id_ID"/>
        </w:rPr>
        <w:t>akan</w:t>
      </w:r>
      <w:r>
        <w:rPr>
          <w:lang w:val="id_ID" w:bidi="id_ID"/>
        </w:rPr>
        <w:t xml:space="preserve"> melewati penderitaan ini." Ini bisa diterjemahkan sesuatu seperti "Ini sudah terjadi."</w:t>
      </w:r>
    </w:p>
    <w:p>
      <w:pPr/>
      <w:r>
        <w:rPr>
          <w:lang w:val="id_ID" w:bidi="id_ID"/>
        </w:rPr>
      </w:r>
      <w:r>
        <w:rPr>
          <w:lang w:val="id_ID" w:bidi="id_ID"/>
        </w:rPr>
        <w:t xml:space="preserve">Anak Manusia diserahkan ke tangan orang berdosa. Gunakan kata atau frasa yang sama untuk </w:t>
      </w:r>
      <w:r>
        <w:rPr>
          <w:b/>
          <w:lang w:val="id_ID" w:bidi="id_ID"/>
        </w:rPr>
        <w:t>Anak Manusia</w:t>
      </w:r>
      <w:r>
        <w:rPr>
          <w:lang w:val="id_ID" w:bidi="id_ID"/>
        </w:rPr>
        <w:t xml:space="preserve"> seperti yang Anda lakukan sebelumnya dan ingatlah bahwa </w:t>
      </w:r>
      <w:hyperlink r:id="rId92">
        <w:r>
          <w:rPr>
            <w:lang w:val="id_ID" w:bidi="id_ID"/>
          </w:rPr>
          <w:rPr>
            <w:color w:val="0000EE"/>
            <w:u w:val="single"/>
          </w:rPr>
          <w:t>Anak Manusia</w:t>
        </w:r>
      </w:hyperlink>
      <w:r>
        <w:rPr>
          <w:lang w:val="id_ID" w:bidi="id_ID"/>
        </w:rPr>
        <w:t xml:space="preserve"> dan </w:t>
      </w:r>
      <w:hyperlink r:id="rId24">
        <w:r>
          <w:rPr>
            <w:lang w:val="id_ID" w:bidi="id_ID"/>
          </w:rPr>
          <w:rPr>
            <w:color w:val="0000EE"/>
            <w:u w:val="single"/>
          </w:rPr>
          <w:t>dosa</w:t>
        </w:r>
      </w:hyperlink>
      <w:r>
        <w:rPr>
          <w:lang w:val="id_ID" w:bidi="id_ID"/>
        </w:rPr>
        <w:t xml:space="preserve"> terdapat di Daftar Kata Utama. Ke tangan orang berdosa berarti bahwa orang berdosa telah menguasai Yesus dan sekarang memiliki kekuasaan.</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14:32–42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67">
        <w:r>
          <w:rPr>
            <w:lang w:val="id_ID" w:bidi="id_ID"/>
          </w:rPr>
          <w:rPr>
            <w:color w:val="0000EE"/>
            <w:u w:val="single"/>
          </w:rPr>
          <w:t>Dengar dan Renungkan</w:t>
        </w:r>
      </w:hyperlink>
      <w:r>
        <w:rPr>
          <w:lang w:val="id_ID" w:bidi="id_ID"/>
        </w:rPr>
        <w:t xml:space="preserve"> (907 KB)</w:t>
      </w:r>
      <w:r>
        <w:rPr>
          <w:lang w:val="id_ID" w:bidi="id_ID"/>
        </w:rPr>
      </w:r>
    </w:p>
    <w:p>
      <w:pPr>
        <w:pStyle w:val="ListBullet"/>
        <w:spacing w:line="240" w:lineRule="auto"/>
        <w:ind w:left="720"/>
      </w:pPr>
      <w:r>
        <w:rPr>
          <w:lang w:val="id_ID" w:bidi="id_ID"/>
        </w:rPr>
      </w:r>
      <w:hyperlink r:id="rId468">
        <w:r>
          <w:rPr>
            <w:lang w:val="id_ID" w:bidi="id_ID"/>
          </w:rPr>
          <w:rPr>
            <w:color w:val="0000EE"/>
            <w:u w:val="single"/>
          </w:rPr>
          <w:t>Menyiapkan Panggung</w:t>
        </w:r>
      </w:hyperlink>
      <w:r>
        <w:rPr>
          <w:lang w:val="id_ID" w:bidi="id_ID"/>
        </w:rPr>
        <w:t xml:space="preserve"> (5.6 MB)</w:t>
      </w:r>
      <w:r>
        <w:rPr>
          <w:lang w:val="id_ID" w:bidi="id_ID"/>
        </w:rPr>
      </w:r>
    </w:p>
    <w:p>
      <w:pPr>
        <w:pStyle w:val="ListBullet"/>
        <w:spacing w:line="240" w:lineRule="auto"/>
        <w:ind w:left="720"/>
      </w:pPr>
      <w:r>
        <w:rPr>
          <w:lang w:val="id_ID" w:bidi="id_ID"/>
        </w:rPr>
      </w:r>
      <w:hyperlink r:id="rId469">
        <w:r>
          <w:rPr>
            <w:lang w:val="id_ID" w:bidi="id_ID"/>
          </w:rPr>
          <w:rPr>
            <w:color w:val="0000EE"/>
            <w:u w:val="single"/>
          </w:rPr>
          <w:t>Menjelaskan Adegan</w:t>
        </w:r>
      </w:hyperlink>
      <w:r>
        <w:rPr>
          <w:lang w:val="id_ID" w:bidi="id_ID"/>
        </w:rPr>
        <w:t xml:space="preserve"> (5.3 MB)</w:t>
      </w:r>
      <w:r>
        <w:rPr>
          <w:lang w:val="id_ID" w:bidi="id_ID"/>
        </w:rPr>
      </w:r>
    </w:p>
    <w:p>
      <w:pPr>
        <w:pStyle w:val="ListBullet"/>
        <w:spacing w:line="240" w:lineRule="auto"/>
        <w:ind w:left="720"/>
      </w:pPr>
      <w:r>
        <w:rPr>
          <w:lang w:val="id_ID" w:bidi="id_ID"/>
        </w:rPr>
      </w:r>
      <w:hyperlink r:id="rId470">
        <w:r>
          <w:rPr>
            <w:lang w:val="id_ID" w:bidi="id_ID"/>
          </w:rPr>
          <w:rPr>
            <w:color w:val="0000EE"/>
            <w:u w:val="single"/>
          </w:rPr>
          <w:t>Memperagakan Bacaan</w:t>
        </w:r>
      </w:hyperlink>
      <w:r>
        <w:rPr>
          <w:lang w:val="id_ID" w:bidi="id_ID"/>
        </w:rPr>
        <w:t xml:space="preserve"> (6.1 MB)</w:t>
      </w:r>
      <w:r>
        <w:rPr>
          <w:lang w:val="id_ID" w:bidi="id_ID"/>
        </w:rPr>
      </w:r>
    </w:p>
    <w:p>
      <w:pPr>
        <w:pStyle w:val="ListBullet"/>
        <w:spacing w:line="240" w:lineRule="auto"/>
        <w:ind w:left="720"/>
      </w:pPr>
      <w:r>
        <w:rPr>
          <w:lang w:val="id_ID" w:bidi="id_ID"/>
        </w:rPr>
      </w:r>
      <w:hyperlink r:id="rId471">
        <w:r>
          <w:rPr>
            <w:lang w:val="id_ID" w:bidi="id_ID"/>
          </w:rPr>
          <w:rPr>
            <w:color w:val="0000EE"/>
            <w:u w:val="single"/>
          </w:rPr>
          <w:t>Melengkapi yang Kurang</w:t>
        </w:r>
      </w:hyperlink>
      <w:r>
        <w:rPr>
          <w:lang w:val="id_ID" w:bidi="id_ID"/>
        </w:rPr>
        <w:t xml:space="preserve"> (2.7 MB)</w:t>
      </w:r>
      <w:r>
        <w:rPr>
          <w:lang w:val="id_ID" w:bidi="id_ID"/>
        </w:rPr>
      </w:r>
    </w:p>
    <w:p>
      <w:pPr>
        <w:pStyle w:val="ListBullet"/>
        <w:spacing w:line="240" w:lineRule="auto"/>
        <w:ind w:left="720"/>
      </w:pPr>
      <w:r>
        <w:rPr>
          <w:lang w:val="id_ID" w:bidi="id_ID"/>
        </w:rPr>
      </w:r>
      <w:hyperlink r:id="rId472">
        <w:r>
          <w:rPr>
            <w:lang w:val="id_ID" w:bidi="id_ID"/>
          </w:rPr>
          <w:rPr>
            <w:color w:val="0000EE"/>
            <w:u w:val="single"/>
          </w:rPr>
          <w:t>Menyampaikan Firman Tuhan</w:t>
        </w:r>
      </w:hyperlink>
      <w:r>
        <w:rPr>
          <w:lang w:val="id_ID" w:bidi="id_ID"/>
        </w:rPr>
        <w:t xml:space="preserve"> (1.7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14:43–52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14:43–52 dan renungkan di dalam hati Anda.</w:t>
      </w:r>
    </w:p>
    <w:p>
      <w:pPr/>
      <w:r>
        <w:rPr>
          <w:lang w:val="id_ID" w:bidi="id_ID"/>
        </w:rPr>
      </w:r>
      <w:r>
        <w:rPr>
          <w:lang w:val="id_ID" w:bidi="id_ID"/>
        </w:rPr>
        <w:t>Dengarkan versi audio Markus 14:43–52 sebanyak tiga kali, dalam tiga terjemahan yang berbeda, jika memungkinkan. Kemudian, secara berkelompok, bahas pertanyaan-pertanyaan berikut:</w:t>
      </w:r>
    </w:p>
    <w:p>
      <w:pPr>
        <w:pStyle w:val="ListNumber"/>
        <w:numPr>
          <w:ilvl w:val="0"/>
          <w:numId w:val="71"/>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14:43–52 dalam terjemahan yang paling mudah dipahami.</w:t>
      </w:r>
    </w:p>
    <w:p>
      <w:pPr/>
      <w:r>
        <w:rPr>
          <w:lang w:val="id_ID" w:bidi="id_ID"/>
        </w:rPr>
      </w:r>
      <w:r>
        <w:rPr>
          <w:lang w:val="id_ID" w:bidi="id_ID"/>
        </w:rPr>
        <w:t>Peristiwa dalam kisah ini dimulai langsung setelah kisah sebelumnya berakhir. Kisah ini dimulai dengan "Segera, saat Yesus, masih berbicara, Yudas, salah satu dari dua belas murid, tiba dengan segerombolan orang." Markus kembali menyebut Yudas di sini sebagai "salah satu dari dua belas murid." Kita tidak tahu kapan Yudas meninggalkan kelompok para murid lebih awal malam itu, tetapi pada suatu waktu, mungkin di tengah perjamuan makan di Yerusalem, Yudas meninggalkan kelompok para murid untuk mengatakan kepada para penguasa Yahudi di mana Yesus akan berada malam itu.</w:t>
      </w:r>
    </w:p>
    <w:p>
      <w:pPr/>
      <w:r>
        <w:rPr>
          <w:lang w:val="id_ID" w:bidi="id_ID"/>
        </w:rPr>
      </w:r>
      <w:r>
        <w:rPr>
          <w:lang w:val="id_ID" w:bidi="id_ID"/>
        </w:rPr>
        <w:t>Para imam terkemuka, para ahli Taurat, dan para tua-tua mengutus orang-orang ini untuk menangkap Yesus. Para imam terkemuka, ahli Taurat, dan para tua-tua merupakan anggota Sanhedrin, badan pemerintahan serta pengadilan untuk bangsa Yahudi. Sanhedrin memiliki para hamba yang membawa senjata dan diberi wewenang untuk menangkap serta mengawal para tahanan. Beberapa di antara orang itu mungkin bagian dari gerombolan yang datang untuk menangkap Yesus—para anggota Sanhedrin sendiri tidak datang, tetapi mereka mengutus orang-orang ini. Sekelompok orang-gerombolan-tiba dengan pedang dan pentung. Pedang mungkin lebih mirip pisau logam yang tajam dan panjang. Pentung adalah potongan kayu yang berat yang digunakan orang untuk berkelahi. Kata gerombolan biasanya mengacu pada sekelompok orang pengacau yang melakukan hal-hal yang berbahaya. Markus menggunakan kata gerombolan untuk melambangkan bahwa kelompok pria itu melakukan sesuatu yang salah. Kita tidak tahu berapa banyak orang yang berada di kerumunan itu, tetapi kita tahu bahwa mereka masih ingin bersembunyi dari sekelompok besar orang yang menyukai Yesus—jadi mungkin jumlah gerombolan ini tidak terlalu besar.</w:t>
      </w:r>
    </w:p>
    <w:p>
      <w:pPr/>
      <w:r>
        <w:rPr>
          <w:lang w:val="id_ID" w:bidi="id_ID"/>
        </w:rPr>
      </w:r>
      <w:r>
        <w:rPr>
          <w:lang w:val="id_ID" w:bidi="id_ID"/>
        </w:rPr>
        <w:t>Berhenti di sini dan perlihatkan foto pedang dan pentung kepada kelompok. Hentikan sejenak audio ini di sini.</w:t>
      </w:r>
    </w:p>
    <w:p>
      <w:pPr/>
      <w:r>
        <w:rPr>
          <w:lang w:val="id_ID" w:bidi="id_ID"/>
        </w:rPr>
      </w:r>
      <w:r>
        <w:rPr>
          <w:lang w:val="id_ID" w:bidi="id_ID"/>
        </w:rPr>
        <w:t>Peran Yudas adalah memberi tahu penguasa Yahudi tempat Yesus berada sehingga mereka bisa menangkap-Nya secara sembunyi-sembunyi. Banyak di antara para penguasa yang menangkap tidak tahu bagaimana rupa Yesus, sehingga Yudas mengatur rencana bersama mereka untuk menunjukkan siapa Yesus dengan cara menyapa Dia dengan ciuman. Para murid biasa menyambut guru mereka dengan ciuman untuk menunjukkan rasa hormat. Yudas juga menyebut Yesus "Rabi," yang berarti "guruku."</w:t>
      </w:r>
    </w:p>
    <w:p>
      <w:pPr/>
      <w:r>
        <w:rPr>
          <w:lang w:val="id_ID" w:bidi="id_ID"/>
        </w:rPr>
      </w:r>
      <w:r>
        <w:rPr>
          <w:lang w:val="id_ID" w:bidi="id_ID"/>
        </w:rPr>
        <w:t>Berhenti di sini dan diskusikan pertanyaan ini secara berkelompok: Dalam kebudayaan Anda, bagaimana Anda menyambut seseorang yang dihormati? Hentikan sejenak audio ini di sini.</w:t>
      </w:r>
    </w:p>
    <w:p>
      <w:pPr/>
      <w:r>
        <w:rPr>
          <w:lang w:val="id_ID" w:bidi="id_ID"/>
        </w:rPr>
      </w:r>
      <w:r>
        <w:rPr>
          <w:lang w:val="id_ID" w:bidi="id_ID"/>
        </w:rPr>
        <w:t>Yudas mengatakan kepada gerombolan bahwa ia akan mencium Yesus untuk menunjukkan kepada mereka siapa Dia. Kemudian mereka dapat menuntun-Nya pergi "di bawah penjagaan"-atau mengawal Yesus untuk memastikan bahwa Yesus tidak melarikan diri. Yudas mencium Yesus, lalu beberapa orang dalam kerumunan itu memegang Yesus dan menangkap-Nya.</w:t>
      </w:r>
    </w:p>
    <w:p>
      <w:pPr/>
      <w:r>
        <w:rPr>
          <w:lang w:val="id_ID" w:bidi="id_ID"/>
        </w:rPr>
      </w:r>
      <w:r>
        <w:rPr>
          <w:lang w:val="id_ID" w:bidi="id_ID"/>
        </w:rPr>
        <w:t>Salah satu murid Yesus membuat upaya kecil untuk melawan penangkapan tersebut. Murid ini menarik pedangnya, atau pisau, dan memotong telinga salah satu orang yang datang bersama gerombolan itu. Pria itu adalah budak dari imam besar atau imam kepala. Markus tidak mengatakan siapa murid yang memotong telinganya. Gerombolan orang ini tidak mampu menangkap murid ini. Mungkin murid ini melarikan diri atau kabur atau segera bersembunyi.</w:t>
      </w:r>
    </w:p>
    <w:p>
      <w:pPr/>
      <w:r>
        <w:rPr>
          <w:lang w:val="id_ID" w:bidi="id_ID"/>
        </w:rPr>
      </w:r>
      <w:r>
        <w:rPr>
          <w:lang w:val="id_ID" w:bidi="id_ID"/>
        </w:rPr>
        <w:t>Yesus memprotes penangkapan dengan mengajukan pertanyaan, "Sangkamu Aku ini seorang pemberontak yang berbahaya sehingga kalian perlu menangkap-Ku dengan pedang dan pentung? Mengapa kalian tidak menangkap-Ku di halaman Bait Suci?" Yesus tidak mengharapkan orang-orang yang menjawab pertanyaan-Nya. Yesus sedang berusaha untuk menunjukkan kontras. Orang-orang memperlakukan Yesus seolah Dia adalah pemberontak yang berbahaya—seseorang yang mau menggulingkan pemerintah. Padahal, Yesus telah mengajar secara terbuka di halaman Bait Suci selama setidaknya dua minggu. Orang-orang yang berusaha menggulingkan pemerintah biasanya tidak mengajar dengan damai di halaman Bait Suci.</w:t>
      </w:r>
    </w:p>
    <w:p>
      <w:pPr/>
      <w:r>
        <w:rPr>
          <w:lang w:val="id_ID" w:bidi="id_ID"/>
        </w:rPr>
      </w:r>
      <w:r>
        <w:rPr>
          <w:lang w:val="id_ID" w:bidi="id_ID"/>
        </w:rPr>
        <w:t>Berhenti di sini dan diskusikan pertanyaan ini secara berkelompok: Bagaimana bahasa Anda menunjukkan perbedaan dan kejutan dalam percakapan? Apakah menggunakan bentuk pertanyaan seperti tadi? Jika tidak, bagaimana Anda bisa menerjemahkan pertanyaan ini dalam bahasa Anda? "Apakah Aku seorang revolusioner berbahaya yang ingin menggulingkan pemerintah? Itukah sebabnya kalian datang dengan pedang dan pentung? Mengapa kalian tidak menangkap-Ku di Bait Suci?" Hentikan sejenak audio ini di sini.</w:t>
      </w:r>
    </w:p>
    <w:p>
      <w:pPr/>
      <w:r>
        <w:rPr>
          <w:lang w:val="id_ID" w:bidi="id_ID"/>
        </w:rPr>
      </w:r>
      <w:r>
        <w:rPr>
          <w:lang w:val="id_ID" w:bidi="id_ID"/>
        </w:rPr>
        <w:t>Yesus mengatakan hal-hal yang terjadi ini untuk menggenapi Kitab Suci. Beberapa nabi Yahudi telah mengatakan bahwa Mesias, atau Juruselamat yang Dijanjikan, akan diperlakukan seperti seorang penjahat, dan kemudian para murid atau para pengikut Mesias akan tercerai-berai.</w:t>
      </w:r>
    </w:p>
    <w:p>
      <w:pPr/>
      <w:r>
        <w:rPr>
          <w:lang w:val="id_ID" w:bidi="id_ID"/>
        </w:rPr>
      </w:r>
      <w:r>
        <w:rPr>
          <w:lang w:val="id_ID" w:bidi="id_ID"/>
        </w:rPr>
        <w:t xml:space="preserve">Semua orang yang bersama Yesus melarikan diri. Markus menggunakan kata "semua orang" alih-alih para murid. Mungkin ada lebih dari sekadar dua belas murid Yesus yang bersama-Nya. Pokok yang utama di sini adalah bahwa teman-teman Yesus meninggalkan Yesus sendirian—tidak ada yang tinggal bersama-Nya. Markus kini menceritakan sebuah kisah pendek yang tidak diceritakan penulis Alkitab lainnya: ia menceritakan tentang seorang pemuda, salah satu pengikut Yesus, yang melarikan diri. Kata yang digunakan Markus untuk "pemuda" berarti seorang pria yang kuat, berani, dan bijaksana. Nabi Amos bertahun-tahun yang lalu bahkan sudah mengatakan bahwa seorang pemberani akan lari telanjang pada hari penghakiman. Markus mungkin memikirkan nubuat itu ketika ia menggambarkan pemuda ini. Pemuda itu mengenakan baju linen panjang. Biasanya, baju luar yang panjang terbuat dari wol, sehingga pemuda ini mungkin kaya. Ia tidak mengenakan apa pun di balik baju ini, yang berarti dia mungkin berpakaian terburu-buru untuk mengikuti Yesus malam itu. Pemuda ini mungkin Markus sendiri. Namun, tujuan utama Markus dalam menceritakan insiden ini adalah untuk menunjukkan bahwa </w:t>
      </w:r>
      <w:r>
        <w:rPr>
          <w:i/>
          <w:lang w:val="id_ID" w:bidi="id_ID"/>
        </w:rPr>
        <w:t>semua orang</w:t>
      </w:r>
      <w:r>
        <w:rPr>
          <w:lang w:val="id_ID" w:bidi="id_ID"/>
        </w:rPr>
        <w:t xml:space="preserve"> meninggalkan Yesus malam itu.</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14:43–52 dalam terjemahan yang paling mudah dipahami.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Yudas mengatur rencana dengan para pemimpin agama bahwa ia akan menunjukkan kepada mereka yang mana Yesus dengan cara menyapa Dia dengan ciuman. Para pemuka agama mengirim gerombolan bersama Yudas untuk menangkap Yesus.</w:t>
      </w:r>
    </w:p>
    <w:p>
      <w:pPr/>
      <w:r>
        <w:rPr>
          <w:lang w:val="id_ID" w:bidi="id_ID"/>
        </w:rPr>
      </w:r>
      <w:r>
        <w:rPr>
          <w:b/>
          <w:lang w:val="id_ID" w:bidi="id_ID"/>
        </w:rPr>
        <w:t>Adegan kedua:</w:t>
      </w:r>
      <w:r>
        <w:rPr>
          <w:lang w:val="id_ID" w:bidi="id_ID"/>
        </w:rPr>
        <w:t xml:space="preserve"> Dimulai dengan Yesus masih berbicara dengan ketiga murid setelah Dia membangunkan mereka. Ketika Yesus berbicara dengan ketiga murid, Yudas tiba di taman bersama gerombolan orang. Yudas berjalan ke arah Yesus, memanggil-Nya Rabi, dan menyapa-Nya dengan ciuman di pipi.</w:t>
      </w:r>
    </w:p>
    <w:p>
      <w:pPr/>
      <w:r>
        <w:rPr>
          <w:lang w:val="id_ID" w:bidi="id_ID"/>
        </w:rPr>
      </w:r>
      <w:r>
        <w:rPr>
          <w:b/>
          <w:lang w:val="id_ID" w:bidi="id_ID"/>
        </w:rPr>
        <w:t>Dalam adegan ketiga:</w:t>
      </w:r>
      <w:r>
        <w:rPr>
          <w:lang w:val="id_ID" w:bidi="id_ID"/>
        </w:rPr>
        <w:t xml:space="preserve"> orang-orang itu menangkap Yesus. Salah satu pengikut yang bersama Yesus di taman mencabut pisau panjangnya dan memotong telinga salah satu orang, yang merupakan budak imam besar. </w:t>
      </w:r>
    </w:p>
    <w:p>
      <w:pPr/>
      <w:r>
        <w:rPr>
          <w:lang w:val="id_ID" w:bidi="id_ID"/>
        </w:rPr>
      </w:r>
      <w:r>
        <w:rPr>
          <w:b/>
          <w:lang w:val="id_ID" w:bidi="id_ID"/>
        </w:rPr>
        <w:t>Dalam adegan keempat:</w:t>
      </w:r>
      <w:r>
        <w:rPr>
          <w:lang w:val="id_ID" w:bidi="id_ID"/>
        </w:rPr>
        <w:t xml:space="preserve"> Yesus bertanya kepada kerumunan mengapa mereka menangkap-Nya secara diam-diam. Yesus mengatakan bahwa Kitab Suci sedang digenapi.</w:t>
      </w:r>
    </w:p>
    <w:p>
      <w:pPr/>
      <w:r>
        <w:rPr>
          <w:lang w:val="id_ID" w:bidi="id_ID"/>
        </w:rPr>
      </w:r>
      <w:r>
        <w:rPr>
          <w:b/>
          <w:lang w:val="id_ID" w:bidi="id_ID"/>
        </w:rPr>
        <w:t>Dalam adegan kelima:</w:t>
      </w:r>
      <w:r>
        <w:rPr>
          <w:lang w:val="id_ID" w:bidi="id_ID"/>
        </w:rPr>
        <w:t xml:space="preserve"> semua murid dan pengikut Yesus melarikan diri. Salah satu orang di gerombolan itu menangkap seorang pemuda dengan kasar sehingga baju luarnya terlepas. Pemuda itu berlari telanjang.</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di kebun zaitun Getsemani</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Gerombolan, dengan pedang dan pentung</w:t>
      </w:r>
    </w:p>
    <w:p>
      <w:pPr>
        <w:pStyle w:val="ListBullet"/>
        <w:spacing w:line="240" w:lineRule="auto"/>
        <w:ind w:left="720"/>
      </w:pPr>
      <w:r>
        <w:rPr>
          <w:lang w:val="id_ID" w:bidi="id_ID"/>
        </w:rPr>
      </w:r>
      <w:r>
        <w:rPr>
          <w:lang w:val="id_ID" w:bidi="id_ID"/>
        </w:rPr>
        <w:t>Para imam kepala, para ahli Taurat, dan para tua-tua yang mengutus gerombolan</w:t>
      </w:r>
    </w:p>
    <w:p>
      <w:pPr>
        <w:pStyle w:val="ListBullet"/>
        <w:spacing w:line="240" w:lineRule="auto"/>
        <w:ind w:left="720"/>
      </w:pPr>
      <w:r>
        <w:rPr>
          <w:lang w:val="id_ID" w:bidi="id_ID"/>
        </w:rPr>
      </w:r>
      <w:r>
        <w:rPr>
          <w:lang w:val="id_ID" w:bidi="id_ID"/>
        </w:rPr>
        <w:t>Pemuda yang lari telanjang</w:t>
      </w:r>
    </w:p>
    <w:p>
      <w:pPr/>
      <w:r>
        <w:rPr>
          <w:lang w:val="id_ID" w:bidi="id_ID"/>
        </w:rPr>
      </w:r>
      <w:r>
        <w:rPr>
          <w:lang w:val="id_ID" w:bidi="id_ID"/>
        </w:rPr>
        <w:t>Dalam kelompok, perhatikan bagian-bagian dari latar belakang bagian: Penting untuk diingat bahwa kisah ini terjadi segera setelah Yesus membangunkan ketiga murid-Nya untuk ketiga kalinya. Dia mengatakan kepada mereka, "Mari kita pergi, orang yang mengkhianati-Ku sudah tiba di sini," yang berarti Yesus tahu kalau Yudas berada di pintu masuk kebun zaitun. Kisah ini terjadi di kebun zaitun Getsemani.</w:t>
      </w:r>
    </w:p>
    <w:p>
      <w:pPr/>
      <w:r>
        <w:rPr>
          <w:lang w:val="id_ID" w:bidi="id_ID"/>
        </w:rPr>
      </w:r>
      <w:r>
        <w:rPr>
          <w:lang w:val="id_ID" w:bidi="id_ID"/>
        </w:rPr>
        <w:t>Namun, sebelum kisah ini terjadi, Yudas meninggalkan Yesus dan para murid lainnya di tengah makan malam atau langsung setelah makan. Yudas pergi ke Sanhedrin dan mengatakan kepada mereka di mana Yesus berada malam itu. Sanhedrin terdiri dari para ahli Taurat, para imam, dan para tua-tua. Sanhedrin mengutus segerombolan pria bersama Yudas untuk menangkap Yesus. Yudas sepakat untuk menyapa Yesus dengan ciuman sehingga gerombolan itu dapat mengetahui yang manakah Yesus.</w:t>
      </w:r>
    </w:p>
    <w:p>
      <w:pPr/>
      <w:r>
        <w:rPr>
          <w:lang w:val="id_ID" w:bidi="id_ID"/>
        </w:rPr>
      </w:r>
      <w:r>
        <w:rPr>
          <w:lang w:val="id_ID" w:bidi="id_ID"/>
        </w:rPr>
        <w:t>Ketika kisah ini dimulai, gerombolan orang yang membawa pedang dan pentung tiba di kebun zaitun bersama Yudas, salah satu murid Yesus. Kita tidak tahu berapa banyak orang yang berada di kerumunan ini. Mungkin cukup banyak orang untuk bisa membawa Yesus dengan paksa jika perlu, tetapi tidak cukup banyak untuk menarik perhatian.</w:t>
      </w:r>
    </w:p>
    <w:p>
      <w:pPr/>
      <w:r>
        <w:rPr>
          <w:lang w:val="id_ID" w:bidi="id_ID"/>
        </w:rPr>
      </w:r>
      <w:r>
        <w:rPr>
          <w:lang w:val="id_ID" w:bidi="id_ID"/>
        </w:rPr>
        <w:t>Yudas menghampiri Yesus, memanggil-Nya "Rabi!" dan mencium pipi-Nya. Orang-orang di gerombolan itu tahu bahwa Yudas mencium Yesus, sehingga mereka memegang Yesus dengan kasar dan menangkap-Nya, yang berarti menahannya-Nya erat-erat sehingga Dia tidak bisa lepas. Kemudian salah satu pria yang bersama Yesus mencabut pedangnya, atau pisau panjang, dan memotong telinga budak imam besar, atau imam kepala. Bahasa Anda mungkin perlu menyebut telinga mana yang dipotong pria itu. Jika Anda harus mengatakan telinga yang mana, Anda bisa mengatakan telinga kanan, karena kita tahu dari catatan Injil lain bahwa yang dipotong adalah telinga kanan.</w:t>
      </w:r>
    </w:p>
    <w:p>
      <w:pPr/>
      <w:r>
        <w:rPr>
          <w:lang w:val="id_ID" w:bidi="id_ID"/>
        </w:rPr>
      </w:r>
      <w:r>
        <w:rPr>
          <w:lang w:val="id_ID" w:bidi="id_ID"/>
        </w:rPr>
        <w:t xml:space="preserve">Yesus mengajukan pertanyaan kepada orang-orang yang menangkap-Nya. "Mengapa kalian datang dengan pedang dan pentung untuk menangkap-Ku? Apakah Aku seorang pemberontak yang berbahaya, yang berusaha menggulingkan pemerintah? Mengapa kalian tidak menangkap-Ku di halaman Bait Suci? Aku mengajar di sana setiap hari." Yesus bermaksud mengatakan bahwa mereka tidak perlu datang dengan senjata untuk menangkap-Nya. Dia tidak berbahaya. Kemudian Yesus mengatakan, "Hal-hal ini terjadi karena para nabi dari Kitab Suci sudah mengatakannya." </w:t>
      </w:r>
    </w:p>
    <w:p>
      <w:pPr/>
      <w:r>
        <w:rPr>
          <w:lang w:val="id_ID" w:bidi="id_ID"/>
        </w:rPr>
      </w:r>
      <w:r>
        <w:rPr>
          <w:lang w:val="id_ID" w:bidi="id_ID"/>
        </w:rPr>
        <w:t>Semua murid Yesus dan orang lain yang pernah bersama Yesus melarikan diri. Ada seorang pemuda yang terakhir melarikan diri, dan seseorang di gerombolan itu menangkap bajunya dengan kasar. Ketika pemuda itu terus berlari, baju linen panjangnya ditarik hingga terlepas. Pemuda itu terus berlari dengan telanjang.</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dari Markus 14:43–52 dalam terjemahan yang paling mudah dipahami.</w:t>
      </w:r>
    </w:p>
    <w:p>
      <w:pPr/>
      <w:r>
        <w:rPr>
          <w:lang w:val="id_ID" w:bidi="id_ID"/>
        </w:rPr>
      </w:r>
      <w:r>
        <w:rPr>
          <w:lang w:val="id_ID" w:bidi="id_ID"/>
        </w:rPr>
        <w:t>Pada langkah ini, kelompok akan memeragakan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murid di kebun zaitun Getsemani</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Gerombolan, dengan pedang dan pentung</w:t>
      </w:r>
    </w:p>
    <w:p>
      <w:pPr>
        <w:pStyle w:val="ListBullet"/>
        <w:spacing w:line="240" w:lineRule="auto"/>
        <w:ind w:left="720"/>
      </w:pPr>
      <w:r>
        <w:rPr>
          <w:lang w:val="id_ID" w:bidi="id_ID"/>
        </w:rPr>
      </w:r>
      <w:r>
        <w:rPr>
          <w:lang w:val="id_ID" w:bidi="id_ID"/>
        </w:rPr>
        <w:t>Para imam kepala, para ahli Taurat, dan para tua-tua yang mengutus gerombolan itu</w:t>
      </w:r>
    </w:p>
    <w:p>
      <w:pPr>
        <w:pStyle w:val="ListBullet"/>
        <w:spacing w:line="240" w:lineRule="auto"/>
        <w:ind w:left="720"/>
      </w:pPr>
      <w:r>
        <w:rPr>
          <w:lang w:val="id_ID" w:bidi="id_ID"/>
        </w:rPr>
      </w:r>
      <w:r>
        <w:rPr>
          <w:lang w:val="id_ID" w:bidi="id_ID"/>
        </w:rPr>
        <w:t>Pemuda yang lari telanjang</w:t>
      </w:r>
    </w:p>
    <w:p>
      <w:pPr/>
      <w:r>
        <w:rPr>
          <w:lang w:val="id_ID" w:bidi="id_ID"/>
        </w:rPr>
      </w:r>
      <w:r>
        <w:rPr>
          <w:lang w:val="id_ID" w:bidi="id_ID"/>
        </w:rPr>
        <w:t>Dalam kelompok, peragakan perikop ini dua kali. Anda harus memeragakan perikop ini dalam bahasa Anda.</w:t>
      </w:r>
    </w:p>
    <w:p>
      <w:pPr/>
      <w:r>
        <w:rPr>
          <w:lang w:val="id_ID" w:bidi="id_ID"/>
        </w:rPr>
      </w:r>
      <w:r>
        <w:rPr>
          <w:lang w:val="id_ID" w:bidi="id_ID"/>
        </w:rPr>
        <w:t>Pertama, peragakan perikop ini tanpa berhenti. Perhatikan dialog, kelancaran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Yudas pergi ke para pemimpin agama dan mengatakan kepada mereka di mana Yesus berada malam itu. Para pemimpin agama mengutus gerombolan orang dengan pedang dan pentung untuk menangkap Yesus. Yudas setuju untuk menunjukkan kepada mereka siapa Yesus dengan mencium Yesus. Ini terjadi sebelum kisah dimulai. Jika mau, Anda bisa memerankan adegan ini terlebih dahulu.</w:t>
      </w:r>
    </w:p>
    <w:p>
      <w:pPr/>
      <w:r>
        <w:rPr>
          <w:lang w:val="id_ID" w:bidi="id_ID"/>
        </w:rPr>
      </w:r>
      <w:r>
        <w:rPr>
          <w:lang w:val="id_ID" w:bidi="id_ID"/>
        </w:rPr>
        <w:t>Ketika kisah ini dimulai, gerombolan orang yang membawa pedang dan pentung tiba di kebun zaitun bersama Yudas, salah satu murid Yesus. Yudas menghampiri Yesus, memanggil-Nya "Rabi!" dan mencium pipi-Nya. Orang-orang di gerombolan itu memegang Yesus dengan kasar dan menangkap-Nya. Kemudian salah satu pria yang bersama Yesus mencabut pedangnya, atau pisau panjang, dan memotong telinga budak imam besar, atau imam kepala.</w:t>
      </w:r>
    </w:p>
    <w:p>
      <w:pPr/>
      <w:r>
        <w:rPr>
          <w:lang w:val="id_ID" w:bidi="id_ID"/>
        </w:rPr>
      </w:r>
      <w:r>
        <w:rPr>
          <w:lang w:val="id_ID" w:bidi="id_ID"/>
        </w:rPr>
        <w:t>Hentikan sejenak peragaannya. Tanyakan kepada orang yang memerankan Yesus, "Apa yang kamu rasakan atau pikirkan?" Anda mungkin mendengar hal-hal seperti, "Situasi memburuk dengan cepat," "sangat terluka oleh pengkhianatan Yudas," "frustrasi karena para pengikutku masih ingin memakai kekerasan." Tanyakan kepada orang-orang yang berperan sebagai murid-murid, "Apa yang kamu rasakan atau pikirkan?" Anda mungkin mendengar hal-hal seperti, "sangat takut," "marah," "terperanjat, aku tak bisa bergerak!" Lanjutkan peragaannya.</w:t>
      </w:r>
    </w:p>
    <w:p>
      <w:pPr/>
      <w:r>
        <w:rPr>
          <w:lang w:val="id_ID" w:bidi="id_ID"/>
        </w:rPr>
      </w:r>
      <w:r>
        <w:rPr>
          <w:lang w:val="id_ID" w:bidi="id_ID"/>
        </w:rPr>
        <w:t xml:space="preserve">Yesus mengajukan pertanyaan kepada orang-orang yang menangkap-Nya. "Mengapa kalian datang dengan pedang dan pentung untuk menangkap-Ku? Apakah Aku seorang pemberontak yang berbahaya, yang berusaha menggulingkan pemerintah? Mengapa kalian tidak menangkap-Ku di halaman Bait Suci. Aku mengajar di sana setiap hari." Kemudian Yesus mengatakan, "Hal-hal ini terjadi karena para nabi dari Kitab Suci sudah mengatakannya." </w:t>
      </w:r>
    </w:p>
    <w:p>
      <w:pPr/>
      <w:r>
        <w:rPr>
          <w:lang w:val="id_ID" w:bidi="id_ID"/>
        </w:rPr>
      </w:r>
      <w:r>
        <w:rPr>
          <w:lang w:val="id_ID" w:bidi="id_ID"/>
        </w:rPr>
        <w:t>Hentikan sejenak peragaannya. Tanyakan kepada orang yang memerankan orang-orang di gerombolan, "Apa yang sedang kalian rasakan atau pikirkan?" Anda mungkin mendengar hal-hal seperti, "Sedikit terkejut, Dia tampaknya tidak terlihat berbahaya," "Aku menyesal melakukannya, tapi aku harus mematuhi perintah." Tanyakan kepada orang yang memerankan Yesus, "Apa yang kamu rasakan atau pikirkan?" Anda mungkin mendengar hal-hal seperti, "Aku tidak terkejut karena Kitab Suci mengatakan bahwa aku akan diperlakukan dengan buruk," "Aku sangat sedih karena ini terjadi dan orang-orang ini tak mengerti." Lanjutkan peragaannya.</w:t>
      </w:r>
    </w:p>
    <w:p>
      <w:pPr/>
      <w:r>
        <w:rPr>
          <w:lang w:val="id_ID" w:bidi="id_ID"/>
        </w:rPr>
      </w:r>
      <w:r>
        <w:rPr>
          <w:lang w:val="id_ID" w:bidi="id_ID"/>
        </w:rPr>
        <w:t>Semua murid Yesus dan orang lain yang pernah bersama Yesus melarikan diri. Ada seorang pemuda yang lari terakhir, dan seseorang di gerombolan itu merenggut bajunya. Ketika pemuda itu terus berlari, baju linen panjangnya ditarik. Pemuda itu terus berlari dengan telanjang.</w:t>
      </w:r>
    </w:p>
    <w:p>
      <w:pPr/>
      <w:r>
        <w:rPr>
          <w:lang w:val="id_ID" w:bidi="id_ID"/>
        </w:rPr>
      </w:r>
      <w:r>
        <w:rPr>
          <w:lang w:val="id_ID" w:bidi="id_ID"/>
        </w:rPr>
        <w:t>Hentikan sejenak peragaannya. Tanyakan kepada orang yang memerankan Yesus, "Apa yang kamu rasakan atau pikirkan?" Anda mungkin mendengar jawaban seperti, "Sendirian," "Kecewa." Tanyakan kepada orang-orang yang memerankan pemuda dan orang lain yang melarikan diri, "Apa yang Anda rasakan atau pikirkan?" Anda mungkin mendengar hal-hal seperti, "sangat takut," "Aku bahkan tidak sempat berpikir—aku cuma berlari secepat-cepatnya."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dari Markus 14:43–52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Ketika Yesus berbicara dengan para murid-Nya yang sedang tidur, Yudas, satu di antara kedua belas </w:t>
      </w:r>
      <w:r>
        <w:rPr>
          <w:b/>
          <w:lang w:val="id_ID" w:bidi="id_ID"/>
        </w:rPr>
        <w:t>murid</w:t>
      </w:r>
      <w:r>
        <w:rPr>
          <w:lang w:val="id_ID" w:bidi="id_ID"/>
        </w:rPr>
        <w:t xml:space="preserve">-Nya, memasuki taman bersama </w:t>
      </w:r>
      <w:r>
        <w:rPr>
          <w:b/>
          <w:lang w:val="id_ID" w:bidi="id_ID"/>
        </w:rPr>
        <w:t>gerombolan</w:t>
      </w:r>
      <w:r>
        <w:rPr>
          <w:lang w:val="id_ID" w:bidi="id_ID"/>
        </w:rPr>
        <w:t xml:space="preserve"> orang. Gunakan istilah yang sama untuk para murid seperti yang telah Anda gunakan dan ingatlah bahwa </w:t>
      </w:r>
      <w:hyperlink r:id="rId100">
        <w:r>
          <w:rPr>
            <w:lang w:val="id_ID" w:bidi="id_ID"/>
          </w:rPr>
          <w:rPr>
            <w:color w:val="0000EE"/>
            <w:u w:val="single"/>
          </w:rPr>
          <w:t>murid</w:t>
        </w:r>
      </w:hyperlink>
      <w:r>
        <w:rPr>
          <w:lang w:val="id_ID" w:bidi="id_ID"/>
        </w:rPr>
        <w:t xml:space="preserve"> ada di Daftar Kata Utama. Suatu gerombolan berjumlah cukup besar untuk menangkap Yesus dengan paksa, jika perlu. Niat gerombolan itu adalah membuat masalah.</w:t>
      </w:r>
    </w:p>
    <w:p>
      <w:pPr/>
      <w:r>
        <w:rPr>
          <w:lang w:val="id_ID" w:bidi="id_ID"/>
        </w:rPr>
      </w:r>
      <w:r>
        <w:rPr>
          <w:lang w:val="id_ID" w:bidi="id_ID"/>
        </w:rPr>
        <w:t xml:space="preserve">Para pria dalam gerombolan itu membawa </w:t>
      </w:r>
      <w:r>
        <w:rPr>
          <w:b/>
          <w:lang w:val="id_ID" w:bidi="id_ID"/>
        </w:rPr>
        <w:t>pedang</w:t>
      </w:r>
      <w:r>
        <w:rPr>
          <w:lang w:val="id_ID" w:bidi="id_ID"/>
        </w:rPr>
        <w:t xml:space="preserve"> dan </w:t>
      </w:r>
      <w:r>
        <w:rPr>
          <w:b/>
          <w:lang w:val="id_ID" w:bidi="id_ID"/>
        </w:rPr>
        <w:t>pentung</w:t>
      </w:r>
      <w:r>
        <w:rPr>
          <w:lang w:val="id_ID" w:bidi="id_ID"/>
        </w:rPr>
        <w:t>. Pedang mungkin sebenarnya pisau panjang. Laki-laki biasa membawanya secara tertutup. Ketika orang itu menghunus pedangnya untuk memotong telinga orang dalam kisah ini, berarti ia menarik pedang itu dari tempat ia membawanya. Ia mungkin memiliki tempat khusus untuk menyimpan pisaunya. Pentung adalah potongan kayu berat yang digunakan orang-orang untuk berkelahi.</w:t>
      </w:r>
    </w:p>
    <w:p>
      <w:pPr/>
      <w:r>
        <w:rPr>
          <w:lang w:val="id_ID" w:bidi="id_ID"/>
        </w:rPr>
      </w:r>
      <w:r>
        <w:rPr>
          <w:lang w:val="id_ID" w:bidi="id_ID"/>
        </w:rPr>
        <w:t xml:space="preserve">Berhenti di sini dan diskusikan dalam kelompok kata atau frasa apa yang akan Anda pakai untuk </w:t>
      </w:r>
      <w:r>
        <w:rPr>
          <w:b/>
          <w:lang w:val="id_ID" w:bidi="id_ID"/>
        </w:rPr>
        <w:t>pedang</w:t>
      </w:r>
      <w:r>
        <w:rPr>
          <w:lang w:val="id_ID" w:bidi="id_ID"/>
        </w:rPr>
        <w:t xml:space="preserve"> dan </w:t>
      </w:r>
      <w:r>
        <w:rPr>
          <w:b/>
          <w:lang w:val="id_ID" w:bidi="id_ID"/>
        </w:rPr>
        <w:t>pentung</w:t>
      </w:r>
      <w:r>
        <w:rPr>
          <w:lang w:val="id_ID" w:bidi="id_ID"/>
        </w:rPr>
        <w:t>. Hentikan sejenak audio ini disini.</w:t>
      </w:r>
    </w:p>
    <w:p>
      <w:pPr/>
      <w:r>
        <w:rPr>
          <w:lang w:val="id_ID" w:bidi="id_ID"/>
        </w:rPr>
      </w:r>
      <w:r>
        <w:rPr>
          <w:lang w:val="id_ID" w:bidi="id_ID"/>
        </w:rPr>
        <w:t xml:space="preserve">Gerombolan itu diutus oleh Sanhedrin. Sanhedrin adalah kelompok orang yang memerintah rakyat Yahudi. Mereka membantu banyak orang mematuhi hukum agama dan terkadang hukum pemerintah Romawi yang menaklukkan. Sanhedrin terdiri dari tiga kategori kelompok. Gunakan kata atau frasa yang sama untuk para </w:t>
      </w:r>
      <w:hyperlink r:id="rId79">
        <w:r>
          <w:rPr>
            <w:lang w:val="id_ID" w:bidi="id_ID"/>
          </w:rPr>
          <w:rPr>
            <w:color w:val="0000EE"/>
            <w:u w:val="single"/>
          </w:rPr>
          <w:t>imam</w:t>
        </w:r>
      </w:hyperlink>
      <w:r>
        <w:rPr>
          <w:lang w:val="id_ID" w:bidi="id_ID"/>
        </w:rPr>
        <w:t xml:space="preserve"> kepala, para </w:t>
      </w:r>
      <w:hyperlink r:id="rId51">
        <w:r>
          <w:rPr>
            <w:lang w:val="id_ID" w:bidi="id_ID"/>
          </w:rPr>
          <w:rPr>
            <w:color w:val="0000EE"/>
            <w:u w:val="single"/>
          </w:rPr>
          <w:t>ahli Taurat</w:t>
        </w:r>
      </w:hyperlink>
      <w:r>
        <w:rPr>
          <w:lang w:val="id_ID" w:bidi="id_ID"/>
        </w:rPr>
        <w:t xml:space="preserve">, dan para </w:t>
      </w:r>
      <w:hyperlink r:id="rId276">
        <w:r>
          <w:rPr>
            <w:lang w:val="id_ID" w:bidi="id_ID"/>
          </w:rPr>
          <w:rPr>
            <w:color w:val="0000EE"/>
            <w:u w:val="single"/>
          </w:rPr>
          <w:t>tua-tua</w:t>
        </w:r>
      </w:hyperlink>
      <w:r>
        <w:rPr>
          <w:lang w:val="id_ID" w:bidi="id_ID"/>
        </w:rPr>
        <w:t xml:space="preserve"> seperti yang telah Anda gunakan di bagian-bagian sebelumnya dalam Markus, dan ingatlah bahwa semuanya ada di Glosarium Utama.</w:t>
      </w:r>
    </w:p>
    <w:p>
      <w:pPr/>
      <w:r>
        <w:rPr>
          <w:lang w:val="id_ID" w:bidi="id_ID"/>
        </w:rPr>
      </w:r>
      <w:r>
        <w:rPr>
          <w:lang w:val="id_ID" w:bidi="id_ID"/>
        </w:rPr>
        <w:t xml:space="preserve">Yudas adalah </w:t>
      </w:r>
      <w:r>
        <w:rPr>
          <w:b/>
          <w:lang w:val="id_ID" w:bidi="id_ID"/>
        </w:rPr>
        <w:t>pengkhianat</w:t>
      </w:r>
      <w:r>
        <w:rPr>
          <w:lang w:val="id_ID" w:bidi="id_ID"/>
        </w:rPr>
        <w:t xml:space="preserve">, atau </w:t>
      </w:r>
      <w:r>
        <w:rPr>
          <w:b/>
          <w:lang w:val="id_ID" w:bidi="id_ID"/>
        </w:rPr>
        <w:t>pembelot</w:t>
      </w:r>
      <w:r>
        <w:rPr>
          <w:lang w:val="id_ID" w:bidi="id_ID"/>
        </w:rPr>
        <w:t>—orang yang akan menyerahkan Yesus kepada para musuh-Nya. Gunakan kata atau frasa yang sama untuk mengkhianati seperti yang telah Anda gunakan pada bagian sebelumnya.</w:t>
      </w:r>
    </w:p>
    <w:p>
      <w:pPr/>
      <w:r>
        <w:rPr>
          <w:lang w:val="id_ID" w:bidi="id_ID"/>
        </w:rPr>
      </w:r>
      <w:r>
        <w:rPr>
          <w:lang w:val="id_ID" w:bidi="id_ID"/>
        </w:rPr>
        <w:t xml:space="preserve">Yudas mencium Yesus. Sebuah </w:t>
      </w:r>
      <w:r>
        <w:rPr>
          <w:b/>
          <w:lang w:val="id_ID" w:bidi="id_ID"/>
        </w:rPr>
        <w:t>ciuman</w:t>
      </w:r>
      <w:r>
        <w:rPr>
          <w:lang w:val="id_ID" w:bidi="id_ID"/>
        </w:rPr>
        <w:t xml:space="preserve"> adalah bentuk salam antara teman-teman yang dipercaya. Pada zaman Yesus, salam seperti itu di antara sesama teman berupa ciuman di pipi. Dalam ciuman ini, seseorang melekatkan bibirnya pada pipi orang lain. Ini hanya salam yang menunjukkan rasa hormat.</w:t>
      </w:r>
    </w:p>
    <w:p>
      <w:pPr/>
      <w:r>
        <w:rPr>
          <w:lang w:val="id_ID" w:bidi="id_ID"/>
        </w:rPr>
      </w:r>
      <w:r>
        <w:rPr>
          <w:lang w:val="id_ID" w:bidi="id_ID"/>
        </w:rPr>
        <w:t xml:space="preserve">Yudas menyebut Yesus "Rabi." </w:t>
      </w:r>
      <w:r>
        <w:rPr>
          <w:b/>
          <w:lang w:val="id_ID" w:bidi="id_ID"/>
        </w:rPr>
        <w:t>Rabi</w:t>
      </w:r>
      <w:r>
        <w:rPr>
          <w:lang w:val="id_ID" w:bidi="id_ID"/>
        </w:rPr>
        <w:t xml:space="preserve"> adalah sebuah gelar Yahudi yang berarti "yang muliaku" atau "guru besarku." Bukan berarti seperti guru sekolah. Ini adalah kata lain dari "Tuhan." Tuhan berarti seorang tuan atau bahkan bisa berarti pribadi ilahi. Gunakan kata atau frasa yang sama untuk Rabi seperti yang telah Anda gunakan pada bagian sebelumnya. Untuk informasi lebih lanjut tentang </w:t>
      </w:r>
      <w:hyperlink r:id="rId286">
        <w:r>
          <w:rPr>
            <w:lang w:val="id_ID" w:bidi="id_ID"/>
          </w:rPr>
          <w:rPr>
            <w:color w:val="0000EE"/>
            <w:u w:val="single"/>
          </w:rPr>
          <w:t>Rabi</w:t>
        </w:r>
      </w:hyperlink>
      <w:r>
        <w:rPr>
          <w:lang w:val="id_ID" w:bidi="id_ID"/>
        </w:rPr>
        <w:t>, lihat Daftar Kata Utama.</w:t>
      </w:r>
    </w:p>
    <w:p>
      <w:pPr/>
      <w:r>
        <w:rPr>
          <w:lang w:val="id_ID" w:bidi="id_ID"/>
        </w:rPr>
      </w:r>
      <w:r>
        <w:rPr>
          <w:lang w:val="id_ID" w:bidi="id_ID"/>
        </w:rPr>
        <w:t xml:space="preserve">Salah satu pengikut Yesus memotong telinga imam besar, atau </w:t>
      </w:r>
      <w:r>
        <w:rPr>
          <w:b/>
          <w:lang w:val="id_ID" w:bidi="id_ID"/>
        </w:rPr>
        <w:t>budak</w:t>
      </w:r>
      <w:r>
        <w:rPr>
          <w:lang w:val="id_ID" w:bidi="id_ID"/>
        </w:rPr>
        <w:t xml:space="preserve"> imam kepala. Gunakan kata atau sebutan yang sama untuk budak seperti yang Anda gunakan pada kisah sebelumnya. Untuk informasi lebih lanjut tentang </w:t>
      </w:r>
      <w:hyperlink r:id="rId326">
        <w:r>
          <w:rPr>
            <w:lang w:val="id_ID" w:bidi="id_ID"/>
          </w:rPr>
          <w:rPr>
            <w:color w:val="0000EE"/>
            <w:u w:val="single"/>
          </w:rPr>
          <w:t>budak</w:t>
        </w:r>
      </w:hyperlink>
      <w:r>
        <w:rPr>
          <w:lang w:val="id_ID" w:bidi="id_ID"/>
        </w:rPr>
        <w:t>, lihatlah Daftar Kata Utama.</w:t>
      </w:r>
    </w:p>
    <w:p>
      <w:pPr/>
      <w:r>
        <w:rPr>
          <w:lang w:val="id_ID" w:bidi="id_ID"/>
        </w:rPr>
      </w:r>
      <w:r>
        <w:rPr>
          <w:lang w:val="id_ID" w:bidi="id_ID"/>
        </w:rPr>
        <w:t xml:space="preserve">Yesus bertanya mengapa mereka menangkap-Nya seolah-olah Dia adalah seorang </w:t>
      </w:r>
      <w:r>
        <w:rPr>
          <w:b/>
          <w:lang w:val="id_ID" w:bidi="id_ID"/>
        </w:rPr>
        <w:t>penyamun</w:t>
      </w:r>
      <w:r>
        <w:rPr>
          <w:lang w:val="id_ID" w:bidi="id_ID"/>
        </w:rPr>
        <w:t xml:space="preserve">, atau seorang </w:t>
      </w:r>
      <w:r>
        <w:rPr>
          <w:b/>
          <w:lang w:val="id_ID" w:bidi="id_ID"/>
        </w:rPr>
        <w:t>pemberontak</w:t>
      </w:r>
      <w:r>
        <w:rPr>
          <w:lang w:val="id_ID" w:bidi="id_ID"/>
        </w:rPr>
        <w:t>. Kata Yunaninya berarti "pencuri," tetapi di sini mungkin dapat diterjemahkan seorang pemberontak, atau seseorang yang berusaha menggulingkan pemerintah.</w:t>
      </w:r>
    </w:p>
    <w:p>
      <w:pPr/>
      <w:r>
        <w:rPr>
          <w:lang w:val="id_ID" w:bidi="id_ID"/>
        </w:rPr>
      </w:r>
      <w:r>
        <w:rPr>
          <w:lang w:val="id_ID" w:bidi="id_ID"/>
        </w:rPr>
        <w:t xml:space="preserve">Berhenti di sini dan bahas dalam kelompok kata atau sebutan apa yang akan Anda gunakan untuk kata </w:t>
      </w:r>
      <w:r>
        <w:rPr>
          <w:b/>
          <w:lang w:val="id_ID" w:bidi="id_ID"/>
        </w:rPr>
        <w:t>penyamun</w:t>
      </w:r>
      <w:r>
        <w:rPr>
          <w:lang w:val="id_ID" w:bidi="id_ID"/>
        </w:rPr>
        <w:t xml:space="preserve"> atau </w:t>
      </w:r>
      <w:r>
        <w:rPr>
          <w:b/>
          <w:lang w:val="id_ID" w:bidi="id_ID"/>
        </w:rPr>
        <w:t>pemberontak</w:t>
      </w:r>
      <w:r>
        <w:rPr>
          <w:lang w:val="id_ID" w:bidi="id_ID"/>
        </w:rPr>
        <w:t>. Hentikan sejenak audio ini disini.</w:t>
      </w:r>
    </w:p>
    <w:p>
      <w:pPr/>
      <w:r>
        <w:rPr>
          <w:lang w:val="id_ID" w:bidi="id_ID"/>
        </w:rPr>
      </w:r>
      <w:r>
        <w:rPr>
          <w:lang w:val="id_ID" w:bidi="id_ID"/>
        </w:rPr>
        <w:t xml:space="preserve">Yesus mengatakan bahwa Dia biasa mengajar di </w:t>
      </w:r>
      <w:r>
        <w:rPr>
          <w:b/>
          <w:lang w:val="id_ID" w:bidi="id_ID"/>
        </w:rPr>
        <w:t>Bait Suci</w:t>
      </w:r>
      <w:r>
        <w:rPr>
          <w:lang w:val="id_ID" w:bidi="id_ID"/>
        </w:rPr>
        <w:t xml:space="preserve">, tetapi maksud-Nya adalah Dia mengajar di halaman Bait Suci. Gunakan kata atau istilah yang sama untuk Bait Suci seperti yang Anda gunakan pada kisah sebelumnya. Untuk informasi lebih lanjut tentang </w:t>
      </w:r>
      <w:hyperlink r:id="rId116">
        <w:r>
          <w:rPr>
            <w:lang w:val="id_ID" w:bidi="id_ID"/>
          </w:rPr>
          <w:rPr>
            <w:color w:val="0000EE"/>
            <w:u w:val="single"/>
          </w:rPr>
          <w:t>Bait Suci</w:t>
        </w:r>
      </w:hyperlink>
      <w:r>
        <w:rPr>
          <w:lang w:val="id_ID" w:bidi="id_ID"/>
        </w:rPr>
        <w:t>, lihatlah Daftar Kata Utama.</w:t>
      </w:r>
    </w:p>
    <w:p>
      <w:pPr/>
      <w:r>
        <w:rPr>
          <w:lang w:val="id_ID" w:bidi="id_ID"/>
        </w:rPr>
      </w:r>
      <w:r>
        <w:rPr>
          <w:lang w:val="id_ID" w:bidi="id_ID"/>
        </w:rPr>
        <w:t xml:space="preserve">Yesus mengatakan bahwa hal-hal ini terjadi untuk menggenapi </w:t>
      </w:r>
      <w:r>
        <w:rPr>
          <w:b/>
          <w:lang w:val="id_ID" w:bidi="id_ID"/>
        </w:rPr>
        <w:t>Kitab Suci</w:t>
      </w:r>
      <w:r>
        <w:rPr>
          <w:lang w:val="id_ID" w:bidi="id_ID"/>
        </w:rPr>
        <w:t xml:space="preserve">. Gunakan kata atau frasa yang sama untuk Kitab Suci seperti yang telah Anda gunakan pada bagian sebelumnya. Untuk informasi lebih lanjut tentang </w:t>
      </w:r>
      <w:hyperlink r:id="rId115">
        <w:r>
          <w:rPr>
            <w:lang w:val="id_ID" w:bidi="id_ID"/>
          </w:rPr>
          <w:rPr>
            <w:color w:val="0000EE"/>
            <w:u w:val="single"/>
          </w:rPr>
          <w:t>Kitab Suci</w:t>
        </w:r>
      </w:hyperlink>
      <w:r>
        <w:rPr>
          <w:lang w:val="id_ID" w:bidi="id_ID"/>
        </w:rPr>
        <w:t>, lihatlah Daftar Kata Utama.</w:t>
      </w:r>
    </w:p>
    <w:p>
      <w:pPr/>
      <w:r>
        <w:rPr>
          <w:lang w:val="id_ID" w:bidi="id_ID"/>
        </w:rPr>
      </w:r>
      <w:r>
        <w:rPr>
          <w:lang w:val="id_ID" w:bidi="id_ID"/>
        </w:rPr>
        <w:t xml:space="preserve">Seorang "pemuda" melarikan diri. </w:t>
      </w:r>
      <w:r>
        <w:rPr>
          <w:b/>
          <w:lang w:val="id_ID" w:bidi="id_ID"/>
        </w:rPr>
        <w:t>Pemuda</w:t>
      </w:r>
      <w:r>
        <w:rPr>
          <w:lang w:val="id_ID" w:bidi="id_ID"/>
        </w:rPr>
        <w:t xml:space="preserve"> biasanya mengacu kepada seorang pria yang belum menikah, dan digunakan untuk menunjukkan bahwa seorang pemuda itu berani serta kuat. Pria dalam kisah ini mungkin berusia sekitar 20 tahun.</w:t>
      </w:r>
    </w:p>
    <w:p>
      <w:pPr/>
      <w:r>
        <w:rPr>
          <w:lang w:val="id_ID" w:bidi="id_ID"/>
        </w:rPr>
      </w:r>
      <w:r>
        <w:rPr>
          <w:lang w:val="id_ID" w:bidi="id_ID"/>
        </w:rPr>
        <w:t xml:space="preserve">Pemuda itu mengenakan jubah linen atau baju linen. </w:t>
      </w:r>
      <w:r>
        <w:rPr>
          <w:b/>
          <w:lang w:val="id_ID" w:bidi="id_ID"/>
        </w:rPr>
        <w:t>Linen</w:t>
      </w:r>
      <w:r>
        <w:rPr>
          <w:lang w:val="id_ID" w:bidi="id_ID"/>
        </w:rPr>
        <w:t xml:space="preserve"> adalah kain berkualitas baik yang mahal. Karena kebanyakan pria mengenakan baju luar dari wol panjang, pemuda ini mungkin kaya. Ia tidak mengenakan apa pun di balik baju linen itu. Pemuda itu mungkin cepat-cepat berpakaian untuk mengikuti Yesus, sehingga ia tidak sempat berpakaian lengkap.</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14:43–52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73">
        <w:r>
          <w:rPr>
            <w:lang w:val="id_ID" w:bidi="id_ID"/>
          </w:rPr>
          <w:rPr>
            <w:color w:val="0000EE"/>
            <w:u w:val="single"/>
          </w:rPr>
          <w:t>Dengar dan Renungkan</w:t>
        </w:r>
      </w:hyperlink>
      <w:r>
        <w:rPr>
          <w:lang w:val="id_ID" w:bidi="id_ID"/>
        </w:rPr>
        <w:t xml:space="preserve"> (694 KB)</w:t>
      </w:r>
      <w:r>
        <w:rPr>
          <w:lang w:val="id_ID" w:bidi="id_ID"/>
        </w:rPr>
      </w:r>
    </w:p>
    <w:p>
      <w:pPr>
        <w:pStyle w:val="ListBullet"/>
        <w:spacing w:line="240" w:lineRule="auto"/>
        <w:ind w:left="720"/>
      </w:pPr>
      <w:r>
        <w:rPr>
          <w:lang w:val="id_ID" w:bidi="id_ID"/>
        </w:rPr>
      </w:r>
      <w:hyperlink r:id="rId474">
        <w:r>
          <w:rPr>
            <w:lang w:val="id_ID" w:bidi="id_ID"/>
          </w:rPr>
          <w:rPr>
            <w:color w:val="0000EE"/>
            <w:u w:val="single"/>
          </w:rPr>
          <w:t>Menyiapkan Panggung</w:t>
        </w:r>
      </w:hyperlink>
      <w:r>
        <w:rPr>
          <w:lang w:val="id_ID" w:bidi="id_ID"/>
        </w:rPr>
        <w:t xml:space="preserve"> (4.9 MB)</w:t>
      </w:r>
      <w:r>
        <w:rPr>
          <w:lang w:val="id_ID" w:bidi="id_ID"/>
        </w:rPr>
      </w:r>
    </w:p>
    <w:p>
      <w:pPr>
        <w:pStyle w:val="ListBullet"/>
        <w:spacing w:line="240" w:lineRule="auto"/>
        <w:ind w:left="720"/>
      </w:pPr>
      <w:r>
        <w:rPr>
          <w:lang w:val="id_ID" w:bidi="id_ID"/>
        </w:rPr>
      </w:r>
      <w:hyperlink r:id="rId475">
        <w:r>
          <w:rPr>
            <w:lang w:val="id_ID" w:bidi="id_ID"/>
          </w:rPr>
          <w:rPr>
            <w:color w:val="0000EE"/>
            <w:u w:val="single"/>
          </w:rPr>
          <w:t>Menjelaskan Adegan</w:t>
        </w:r>
      </w:hyperlink>
      <w:r>
        <w:rPr>
          <w:lang w:val="id_ID" w:bidi="id_ID"/>
        </w:rPr>
        <w:t xml:space="preserve"> (3.6 MB)</w:t>
      </w:r>
      <w:r>
        <w:rPr>
          <w:lang w:val="id_ID" w:bidi="id_ID"/>
        </w:rPr>
      </w:r>
    </w:p>
    <w:p>
      <w:pPr>
        <w:pStyle w:val="ListBullet"/>
        <w:spacing w:line="240" w:lineRule="auto"/>
        <w:ind w:left="720"/>
      </w:pPr>
      <w:r>
        <w:rPr>
          <w:lang w:val="id_ID" w:bidi="id_ID"/>
        </w:rPr>
      </w:r>
      <w:hyperlink r:id="rId476">
        <w:r>
          <w:rPr>
            <w:lang w:val="id_ID" w:bidi="id_ID"/>
          </w:rPr>
          <w:rPr>
            <w:color w:val="0000EE"/>
            <w:u w:val="single"/>
          </w:rPr>
          <w:t>Memperagakan Bacaan</w:t>
        </w:r>
      </w:hyperlink>
      <w:r>
        <w:rPr>
          <w:lang w:val="id_ID" w:bidi="id_ID"/>
        </w:rPr>
        <w:t xml:space="preserve"> (3.8 MB)</w:t>
      </w:r>
      <w:r>
        <w:rPr>
          <w:lang w:val="id_ID" w:bidi="id_ID"/>
        </w:rPr>
      </w:r>
    </w:p>
    <w:p>
      <w:pPr>
        <w:pStyle w:val="ListBullet"/>
        <w:spacing w:line="240" w:lineRule="auto"/>
        <w:ind w:left="720"/>
      </w:pPr>
      <w:r>
        <w:rPr>
          <w:lang w:val="id_ID" w:bidi="id_ID"/>
        </w:rPr>
      </w:r>
      <w:hyperlink r:id="rId477">
        <w:r>
          <w:rPr>
            <w:lang w:val="id_ID" w:bidi="id_ID"/>
          </w:rPr>
          <w:rPr>
            <w:color w:val="0000EE"/>
            <w:u w:val="single"/>
          </w:rPr>
          <w:t>Melengkapi yang Kurang</w:t>
        </w:r>
      </w:hyperlink>
      <w:r>
        <w:rPr>
          <w:lang w:val="id_ID" w:bidi="id_ID"/>
        </w:rPr>
        <w:t xml:space="preserve"> (3.5 MB)</w:t>
      </w:r>
      <w:r>
        <w:rPr>
          <w:lang w:val="id_ID" w:bidi="id_ID"/>
        </w:rPr>
      </w:r>
    </w:p>
    <w:p>
      <w:pPr>
        <w:pStyle w:val="ListBullet"/>
        <w:spacing w:line="240" w:lineRule="auto"/>
        <w:ind w:left="720"/>
      </w:pPr>
      <w:r>
        <w:rPr>
          <w:lang w:val="id_ID" w:bidi="id_ID"/>
        </w:rPr>
      </w:r>
      <w:hyperlink r:id="rId478">
        <w:r>
          <w:rPr>
            <w:lang w:val="id_ID" w:bidi="id_ID"/>
          </w:rPr>
          <w:rPr>
            <w:color w:val="0000EE"/>
            <w:u w:val="single"/>
          </w:rPr>
          <w:t>Menyampaikan Firman Tuhan</w:t>
        </w:r>
      </w:hyperlink>
      <w:r>
        <w:rPr>
          <w:lang w:val="id_ID" w:bidi="id_ID"/>
        </w:rPr>
        <w:t xml:space="preserve"> (1.6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14:53–65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14:53–65 dan renungkan di dalam hati Anda.</w:t>
      </w:r>
    </w:p>
    <w:p>
      <w:pPr/>
      <w:r>
        <w:rPr>
          <w:lang w:val="id_ID" w:bidi="id_ID"/>
        </w:rPr>
      </w:r>
      <w:r>
        <w:rPr>
          <w:lang w:val="id_ID" w:bidi="id_ID"/>
        </w:rPr>
        <w:t>Dengarkan versi audio Markus 14:53–65 sebanyak tiga kali, dalam tiga terjemahan yang berbeda, jika memungkinkan. Kemudian, secara berkelompok, bahas pertanyaan-pertanyaan berikut:</w:t>
      </w:r>
    </w:p>
    <w:p>
      <w:pPr>
        <w:pStyle w:val="ListNumber"/>
        <w:numPr>
          <w:ilvl w:val="0"/>
          <w:numId w:val="72"/>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14:53–65 dalam terjemahan yang paling mudah dipahami. </w:t>
      </w:r>
    </w:p>
    <w:p>
      <w:pPr/>
      <w:r>
        <w:rPr>
          <w:lang w:val="id_ID" w:bidi="id_ID"/>
        </w:rPr>
      </w:r>
      <w:r>
        <w:rPr>
          <w:lang w:val="id_ID" w:bidi="id_ID"/>
        </w:rPr>
        <w:t>Di bagian sebelumnya, kerumunan menangkap Yesus. Mereka berjalan kembali melewati lembah ke Yerusalem. Petrus sedang mengikuti dari kejauhan. Mereka membawa Yesus ke rumah imam besar. Imam besar pada waktu itu bernama Kayafas. Imam besar adalah imam tertinggi yang memerintah atas para pemimpin agama Yahudi. Ketika kerumunan dan Yesus tiba, mereka membawa Yesus ke sebuah ruangan besar, tetapi Petrus masuk ke halaman rumah dan duduk di dekat api bersama para penjaga. Para imam terkemuka, para tua-tua, dan para guru hukum agama sudah berada di ruangan besar menunggu Yesus. Tiga kelompok ini membentuk Sanhedrin, yang merupakan badan pemerintah—pengadilan tertinggi hukum--umat Yahudi. Dalam kisah ini Markus kembali menceritakan dua kisah pada saat yang sama. Ia menggambarkan awal penyangkalan Petrus yang dimulai pada saat yang sama dengan kisah persidangan Yesus.</w:t>
      </w:r>
    </w:p>
    <w:p>
      <w:pPr/>
      <w:r>
        <w:rPr>
          <w:lang w:val="id_ID" w:bidi="id_ID"/>
        </w:rPr>
      </w:r>
      <w:r>
        <w:rPr>
          <w:lang w:val="id_ID" w:bidi="id_ID"/>
        </w:rPr>
        <w:t>Jika pengadilan ini serupa dengan yang lain pada masa itu, para anggota Sanhedrin duduk di kursi tinggi setengah lingkaran sehingga mereka semua dapat saling melihat. Orang yang dituduh dan para saksi duduk di kursi, di tengah jajaran setengah lingkaran tadi. Dalam hukum Yahudi, dua atau lebih orang diminta memberikan bukti yang sama persis terhadap seseorang untuk memutuskan hukuman mati seseorang. Para pemimpin agama pasti telah siap untuk penangkapan Yesus karena mereka sudah menyediakan banyak orang di ruangan itu untuk bersaksi melawan Yesus. Namun, para pemimpin agama tidak dapat menemukan dua orang untuk menyepakati bukti yang tepat melawan Yesus.</w:t>
      </w:r>
    </w:p>
    <w:p>
      <w:pPr/>
      <w:r>
        <w:rPr>
          <w:lang w:val="id_ID" w:bidi="id_ID"/>
        </w:rPr>
      </w:r>
      <w:r>
        <w:rPr>
          <w:lang w:val="id_ID" w:bidi="id_ID"/>
        </w:rPr>
        <w:t>Berhenti di sini dan diskusikan pertanyaan ini secara berkelompok: Hal-hal apa yang biasanya terjadi di pengadilan dalam budaya Anda saat para penjahat disidang? Berapa banyak orang yang harus membawa bukti melawan terdakwa? Siapakah yang memimpin pengadilan? Hentikan sejenak audio ini disini.</w:t>
      </w:r>
    </w:p>
    <w:p>
      <w:pPr/>
      <w:r>
        <w:rPr>
          <w:lang w:val="id_ID" w:bidi="id_ID"/>
        </w:rPr>
      </w:r>
      <w:r>
        <w:rPr>
          <w:lang w:val="id_ID" w:bidi="id_ID"/>
        </w:rPr>
        <w:t xml:space="preserve">Akhirnya, beberapa orang berdiri dan memberikan kesaksian palsu, atau kebohongan, tentang Yesus. Mereka mengatakan, "Kami mendengar Dia mengatakan, 'Aku akan menghancurkan bait suci ini yang dibangun oleh banyak orang dan dalam tiga hari Aku akan membangun bait suci yang baru." Ini adalah pernyataan serius melawan Yesus. Di wilayah itu, menghancurkan tempat ibadah adalah kejahatan—pihak berwenang akan membunuh seseorang yang menghancurkan atau ingin menghancurkan tempat ibadah. Selain itu, umat Yahudi percaya bahwa satu-satunya orang yang dapat membangun kembali sesuatu seperti bait suci secepat itu pastilah Mesias. Memang benar bahwa dalam pengajaran sebelumnya, Yesus mengatakan bahwa </w:t>
      </w:r>
      <w:r>
        <w:rPr>
          <w:i/>
          <w:lang w:val="id_ID" w:bidi="id_ID"/>
        </w:rPr>
        <w:t>seseorang</w:t>
      </w:r>
      <w:r>
        <w:rPr>
          <w:lang w:val="id_ID" w:bidi="id_ID"/>
        </w:rPr>
        <w:t xml:space="preserve"> akan menghancurkan bait suci. Yesus juga mengatakan bahwa Dia akan membangunnya lagi. Namun, Yesus tidak mengatakan bahwa </w:t>
      </w:r>
      <w:r>
        <w:rPr>
          <w:i/>
          <w:lang w:val="id_ID" w:bidi="id_ID"/>
        </w:rPr>
        <w:t>Dia</w:t>
      </w:r>
      <w:r>
        <w:rPr>
          <w:lang w:val="id_ID" w:bidi="id_ID"/>
        </w:rPr>
        <w:t xml:space="preserve"> akan menghancurkan bait suci. Maksud Yesus adalah tubuh-Nya sendiri adalah Bait Suci, dan Allah akan membangkitkan tubuh </w:t>
      </w:r>
      <w:r>
        <w:rPr>
          <w:i/>
          <w:lang w:val="id_ID" w:bidi="id_ID"/>
        </w:rPr>
        <w:t>-Nya</w:t>
      </w:r>
      <w:r>
        <w:rPr>
          <w:lang w:val="id_ID" w:bidi="id_ID"/>
        </w:rPr>
        <w:t xml:space="preserve"> dari kematian setelah tiga hari. Namun, bahkan dalam kesaksian ini, ucapan para saksi tidak sama.</w:t>
      </w:r>
    </w:p>
    <w:p>
      <w:pPr/>
      <w:r>
        <w:rPr>
          <w:lang w:val="id_ID" w:bidi="id_ID"/>
        </w:rPr>
      </w:r>
      <w:r>
        <w:rPr>
          <w:lang w:val="id_ID" w:bidi="id_ID"/>
        </w:rPr>
        <w:t>Mungkin karena para saksi tidak mengatakan hal yang sama, imam besar sendiri berdiri untuk menanyai Yesus. Imam besar berdiri dan bertanya kepada Yesus, "Apakah Engkau tidak akan menjawab? Kesaksian apa itu yang diucapkan oleh orang-orang melawan Engkau?" Yesus tetap diam, meskipun hukum mengharuskan Dia untuk menjawabnya.</w:t>
      </w:r>
    </w:p>
    <w:p>
      <w:pPr/>
      <w:r>
        <w:rPr>
          <w:lang w:val="id_ID" w:bidi="id_ID"/>
        </w:rPr>
      </w:r>
      <w:r>
        <w:rPr>
          <w:lang w:val="id_ID" w:bidi="id_ID"/>
        </w:rPr>
        <w:t>Berhenti di sini dan diskusikan pertanyaan ini secara berkelompok: Yesus tetap diam meskipun Dia tidak bersalah, karena Dia tahu bahwa dewan itu tidak akan memercayai apa pun yang Dia katakan. Ketika seseorang tetap diam ketika dituduh dalam kebudayaan Anda, apakah Anda melihatnya sebagai bukti bahwa mereka bersalah, atau tidak bersalah? Bagaimana biasanya perilaku orang-orang yang tidak bersalah di pengadilan hukum dalam kebudayaan Anda? Hentikan sejenak audio ini disini.</w:t>
      </w:r>
    </w:p>
    <w:p>
      <w:pPr/>
      <w:r>
        <w:rPr>
          <w:lang w:val="id_ID" w:bidi="id_ID"/>
        </w:rPr>
      </w:r>
      <w:r>
        <w:rPr>
          <w:lang w:val="id_ID" w:bidi="id_ID"/>
        </w:rPr>
        <w:t>Diamnya Yesus membuat imam besar semakin frustrasi lagi, dan ia bertanya, "Engkaukah Mesias, Anak dari Yang Terpuji?" Mungkin imam besar menanyakan hal ini kepada Yesus karena ia mengira Yesus mengatakan bahwa Dia akan membangun bait suci lagi. "Anak dari Yang Terpuji" berarti "Anak Allah," dan gelar "Anak dari Yang Terpuji" dapat menjadi gelar untuk Mesias. Pertanyaan dari imam besar ini adalah klimaks dari kisah tersebut. Inilah saat yang dituju oleh seluruh kisah sebelumnya. Itulah juga saatnya para pemimpin agama mampu menuduh Yesus atas kejahatan berat jika Dia menjawab ya.</w:t>
      </w:r>
    </w:p>
    <w:p>
      <w:pPr/>
      <w:r>
        <w:rPr>
          <w:lang w:val="id_ID" w:bidi="id_ID"/>
        </w:rPr>
      </w:r>
      <w:r>
        <w:rPr>
          <w:lang w:val="id_ID" w:bidi="id_ID"/>
        </w:rPr>
        <w:t>Imam besar menanyakan pertanyaan langsung, "Engkaukah Mesias, Anak dari Yang Terpuji?" Yesus juga menjawab secara langsung. Dia hanya mengatakan, "Akulah Dia," atau "Aku adalah Mesias." Dalam hukum Yahudi, Yesus kemudian diminta untuk membuktikan bahwa Dia benar-benar seperti pengakuan-Nya. Untuk membuktikan siapa Dia, Yesus mengutip nubuat dari Mazmur dan dari nabi Daniel. Nabi Daniel berbicara tentang seseorang seperti Anak Manusia yang datang di awan. Dalam Mazmur, Allah mengatakan bahwa Mesias-Nya akan duduk di tempat kehormatan di sebelah Allah—di sebelah kanan Allah. Yesus ingin menunjukkan bahwa Dia akan memberikan bukti tentang siapa Dia ketika Dia kembali dengan kuasa suatu hari nanti.</w:t>
      </w:r>
    </w:p>
    <w:p>
      <w:pPr/>
      <w:r>
        <w:rPr>
          <w:lang w:val="id_ID" w:bidi="id_ID"/>
        </w:rPr>
      </w:r>
      <w:r>
        <w:rPr>
          <w:lang w:val="id_ID" w:bidi="id_ID"/>
        </w:rPr>
        <w:t>Imam besar percaya bahwa Yesus mengucap hujat. Penghujatan dalam kebudayaan Yahudi berarti tidak menghormati Allah dan berusaha menghina keagungan Allah. Yesus mengklaim bahwa Dia adalah Mesias dan akan duduk di tempat kehormatan, di sebelah Allah. Oleh karena itu, jika Yesus bukan Mesias, maka apa yang Dia katakan adalah penghujatan mutlak. Hujat ini mengejutkan, dan imam besar mengoyak pakaiannya untuk menunjukkan keterkejutan dan kesedihannya karena seseorang mau mengucapkan hal-hal ini. Imam besar mungkin merobek bagian dari jubahnya, tetapi ia tidak merobek pakaiannya sepenuhnya Hukum Musa mengatakan bahwa seseorang yang menghujat harus dibunuh dengan cara dilempari batu sampai mati. Ketika imam besar meminta vonis kepada para pemimpin lainnya, mereka semua mengatakan, "Bersalah! Dia harus mati!" Dewan tinggi Yahudi, Sanhedrin, bisa menjatuhkan hukuman mati kepada Yesus, tetapi mereka sebenarnya tidak dapat menghukum mati Dia. Hanya pejabat Romawi yang dapat melaksanakan hukuman mati.</w:t>
      </w:r>
    </w:p>
    <w:p>
      <w:pPr/>
      <w:r>
        <w:rPr>
          <w:lang w:val="id_ID" w:bidi="id_ID"/>
        </w:rPr>
      </w:r>
      <w:r>
        <w:rPr>
          <w:lang w:val="id_ID" w:bidi="id_ID"/>
        </w:rPr>
        <w:t>Berhenti di sini dan diskusikan pertanyaan ini secara berkelompok: Dalam budaya Anda, apa saja hukuman karena menghujat—atau menghina—Allah? Dapatkah seseorang dibunuh karena melanggar hukum atau melanggar hukum agama? Jika demikian, bagaimana cara orang dibunuh karena melanggar hukum? Hentikan sejenak audio ini disini.</w:t>
      </w:r>
    </w:p>
    <w:p>
      <w:pPr/>
      <w:r>
        <w:rPr>
          <w:lang w:val="id_ID" w:bidi="id_ID"/>
        </w:rPr>
      </w:r>
      <w:r>
        <w:rPr>
          <w:lang w:val="id_ID" w:bidi="id_ID"/>
        </w:rPr>
        <w:t xml:space="preserve">Para anggota Sanhedrin kemudian meludahi Yesus dan memukuli-Nya untuk menunjukkan kepada-Nya bahwa mereka menolak-Nya. Mereka menutup mata Yesus dan meminta-Nya bernubuat, atau memberi tahu mereka siapa yang memukul-Nya, mungkin karena mereka ingin Dia berusaha membuktikan lagi bahwa Dia adalah Mesias. </w:t>
      </w:r>
    </w:p>
    <w:p>
      <w:pPr/>
      <w:r>
        <w:rPr>
          <w:lang w:val="id_ID" w:bidi="id_ID"/>
        </w:rPr>
      </w:r>
      <w:r>
        <w:rPr>
          <w:lang w:val="id_ID" w:bidi="id_ID"/>
        </w:rPr>
        <w:t>Banyak orang Kristen pada zaman Markus dianiaya. Kisah ini memberikan panutan bagi orang Kristen agar meniru reaksi Yesus terhadap penganiayaan. Peristiwa ini juga menunjukkan perbedaan antara Yesus dan Petrus, yang akan menyangkal Yesus dalam kisah berikutnya.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14:53–65 dalam terjemahan yang paling mudah dimengerti. </w:t>
      </w:r>
    </w:p>
    <w:p>
      <w:pPr/>
      <w:r>
        <w:rPr>
          <w:lang w:val="id_ID" w:bidi="id_ID"/>
        </w:rPr>
      </w:r>
      <w:r>
        <w:rPr>
          <w:lang w:val="id_ID" w:bidi="id_ID"/>
        </w:rPr>
        <w:t>Pada langkah ini, kelompok akan menentukan adegan, tokoh, dan latar belakang dari perikop ini. Selanjutnya, kelompok akan membayangkan nats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kerumunan membawa Yesus ke rumah imam besar. Petrus mengikuti di belakang.</w:t>
      </w:r>
    </w:p>
    <w:p>
      <w:pPr/>
      <w:r>
        <w:rPr>
          <w:lang w:val="id_ID" w:bidi="id_ID"/>
        </w:rPr>
      </w:r>
      <w:r>
        <w:rPr>
          <w:b/>
          <w:lang w:val="id_ID" w:bidi="id_ID"/>
        </w:rPr>
        <w:t>Dalam adegan kedua:</w:t>
      </w:r>
      <w:r>
        <w:rPr>
          <w:lang w:val="id_ID" w:bidi="id_ID"/>
        </w:rPr>
        <w:t xml:space="preserve"> kerumunan membawa Yesus ke sebuah ruangan besar tempat Sanhedrin, dewan tinggi Yahudi, sedang menanti-Nya. Para saksi palsu membawa kesaksian palsu tentang Dia. Imam besar menanyai Yesus dan Yesus mengaku Dialah Mesias.</w:t>
      </w:r>
    </w:p>
    <w:p>
      <w:pPr/>
      <w:r>
        <w:rPr>
          <w:lang w:val="id_ID" w:bidi="id_ID"/>
        </w:rPr>
      </w:r>
      <w:r>
        <w:rPr>
          <w:b/>
          <w:lang w:val="id_ID" w:bidi="id_ID"/>
        </w:rPr>
        <w:t>Dalam adegan ketiga:</w:t>
      </w:r>
      <w:r>
        <w:rPr>
          <w:lang w:val="id_ID" w:bidi="id_ID"/>
        </w:rPr>
        <w:t xml:space="preserve"> Sanhedrin mengatakan bahwa Yesus bersalah. Mereka meludahi-Nya, menutup mata-Nya, dan memukuli-Nya.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yang telah menangkap Dia dan membawa-Nya ke rumah imam besar</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Para penjaga yang sedang menghangatkan diri mereka di halaman rumah imam besar</w:t>
      </w:r>
    </w:p>
    <w:p>
      <w:pPr>
        <w:pStyle w:val="ListBullet"/>
        <w:spacing w:line="240" w:lineRule="auto"/>
        <w:ind w:left="720"/>
      </w:pPr>
      <w:r>
        <w:rPr>
          <w:lang w:val="id_ID" w:bidi="id_ID"/>
        </w:rPr>
      </w:r>
      <w:r>
        <w:rPr>
          <w:lang w:val="id_ID" w:bidi="id_ID"/>
        </w:rPr>
        <w:t>Sanhedrin, terdiri dari para guru hukum agama, para imam terkemuka, dan para tua-tua</w:t>
      </w:r>
    </w:p>
    <w:p>
      <w:pPr>
        <w:pStyle w:val="ListBullet"/>
        <w:spacing w:line="240" w:lineRule="auto"/>
        <w:ind w:left="720"/>
      </w:pPr>
      <w:r>
        <w:rPr>
          <w:lang w:val="id_ID" w:bidi="id_ID"/>
        </w:rPr>
      </w:r>
      <w:r>
        <w:rPr>
          <w:lang w:val="id_ID" w:bidi="id_ID"/>
        </w:rPr>
        <w:t>Para saksi palsu</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Para penjaga yang memukul Yesus</w:t>
      </w:r>
    </w:p>
    <w:p>
      <w:pPr/>
      <w:r>
        <w:rPr>
          <w:lang w:val="id_ID" w:bidi="id_ID"/>
        </w:rPr>
      </w:r>
      <w:r>
        <w:rPr>
          <w:lang w:val="id_ID" w:bidi="id_ID"/>
        </w:rPr>
        <w:t>Sebagai satu kelompok, perhatikan bagian-bagian dari latar belakang bagian: Penting untuk diingat bahwa kerumunan berjalan langsung dari kebun zaitun yang disebut Getsemani, kembali melalui lembah itu, dan ke Yerusalem berada di tempat tinggi, atau terkemuka, rumah imam berada. Pada saat yang sama, Petrus sedang berjalan di belakang kerumunan. Ia mengikuti kerumunan ke rumah imam besar. Kerumunan itu membawa Yesus ke sebuah ruangan besar dengan beberapa orang dari Sanhedrin, atau pengadilan hukum Yahudi. Petrus berdiam di halaman luar dan menghangatkan diri dekat api bersama para penjaga.</w:t>
      </w:r>
    </w:p>
    <w:p>
      <w:pPr/>
      <w:r>
        <w:rPr>
          <w:lang w:val="id_ID" w:bidi="id_ID"/>
        </w:rPr>
      </w:r>
      <w:r>
        <w:rPr>
          <w:lang w:val="id_ID" w:bidi="id_ID"/>
        </w:rPr>
        <w:t>Penting untuk diingat bahwa Yesus masuk ke sebuah ruangan tempat para imam terkemuka, para tua-tua, dan para guru hukum berkumpul sebagai Sanhedrin Yahudi, atau mahkamah agama. Di ruangan ini, para anggota Sanhedrin mungkin sedang duduk dalam semi-lingkaran, atau setengah lingkaran. Para saksi dan Yesus sedang duduk di kursi di tengah lingkaran. Banyak saksi lain yang juga ada di sana. Para saksi ini mengatakan kebohongan tentang apa yang dilakukan Yesus.</w:t>
      </w:r>
    </w:p>
    <w:p>
      <w:pPr/>
      <w:r>
        <w:rPr>
          <w:lang w:val="id_ID" w:bidi="id_ID"/>
        </w:rPr>
      </w:r>
      <w:r>
        <w:rPr>
          <w:lang w:val="id_ID" w:bidi="id_ID"/>
        </w:rPr>
        <w:t>Beberapa saksi berdiri dan mengatakan kebohongan ini, "Kami mendengar Dia mengatakan, 'Aku akan menghancurkan bait suci yang dibuat oleh tangan manusia ini dan dalam tiga hari akan membangun yang baru, yang bukan dibuat oleh tangan manusia.'" Namun, setiap saksi mengatakan kisah yang agak berbeda. Imam besar berdiri dan mengatakan, "Apakah Engkau akan menjawab tuduhan ini? Apakah yang ingin Engkau katakan untuk membela diri?" Yesus tidak mengatakan apa pun. Imam kepala atau imam besar frustrasi. Dia bertanya kepada Yesus, "Engkaukah Mesias, Anak Yang Diberkati?" Yesus menjawab. "Akulah Dia. Engkau akan melihat Anak Manusia duduk di sisi Allah di sebelah kanan-Nya. Dia akan datang dalam awan-awan di langit." Ini berarti bahwa Yesus akan datang dengan kemuliaan dan kekuasaan Allah.</w:t>
      </w:r>
    </w:p>
    <w:p>
      <w:pPr/>
      <w:r>
        <w:rPr>
          <w:lang w:val="id_ID" w:bidi="id_ID"/>
        </w:rPr>
      </w:r>
      <w:r>
        <w:rPr>
          <w:lang w:val="id_ID" w:bidi="id_ID"/>
        </w:rPr>
        <w:t>Imam besar terkejut dan sangat sedih karena Yesus menghujat. Ia mengatakan, "Mengapa kita perlu saksi mata lainnya?" atau "Kita tidak membutuhkan saksi mata lainnya. Kalian semua telah mendengar-Nya menghina Allah. Bagaimana pendapat kalian? Apakah Dia bersalah?" Para anggota Sanhedrin mengatakan bahwa Yesus bersalah dan pantas mati. Mereka meludahi Yesus. Mereka menutup mata Yesus, yang berarti menaruh secarik kain di sekeliling mata Yesus sehingga Dia tidak dapat melihat. Kemudian mereka memukul-Nya dan menyuruh-Nya bernubuat serta memberi tahu mereka siapa yang memukul-Nya. Para penjaga memukul-Nya dengan tangan terkepal sehingga Dia akan merasa sakit. Kemudian mereka membawa Yesus pergi.</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14:53–65 dalam terjemahan yang paling mudah dimengerti.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yang telah menangkap Dia dan membawa-Nya ke rumah imam besar</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Para penjaga yang sedang menghangatkan diri di halaman rumah imam besar</w:t>
      </w:r>
    </w:p>
    <w:p>
      <w:pPr>
        <w:pStyle w:val="ListBullet"/>
        <w:spacing w:line="240" w:lineRule="auto"/>
        <w:ind w:left="720"/>
      </w:pPr>
      <w:r>
        <w:rPr>
          <w:lang w:val="id_ID" w:bidi="id_ID"/>
        </w:rPr>
      </w:r>
      <w:r>
        <w:rPr>
          <w:lang w:val="id_ID" w:bidi="id_ID"/>
        </w:rPr>
        <w:t>Sanhedrin, terdiri dari para guru hukum agama, para imam terkemuka, dan para tua-tua</w:t>
      </w:r>
    </w:p>
    <w:p>
      <w:pPr>
        <w:pStyle w:val="ListBullet"/>
        <w:spacing w:line="240" w:lineRule="auto"/>
        <w:ind w:left="720"/>
      </w:pPr>
      <w:r>
        <w:rPr>
          <w:lang w:val="id_ID" w:bidi="id_ID"/>
        </w:rPr>
      </w:r>
      <w:r>
        <w:rPr>
          <w:lang w:val="id_ID" w:bidi="id_ID"/>
        </w:rPr>
        <w:t>Para saksi palsu</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Para penjaga yang memukul Yesus</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kelanm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 xml:space="preserve">Kerumunan itu berjalan langsung dari kebun zaitun yang disebut Getsemani, kembali melewati lembah, dan ke Yerusalem, ke rumah imam besar atau pemimpin para imam. Pada saat yang sama, Petrus sedang berjalan di belakang kerumunan. Ia mengikuti kerumunan ke rumah imam besar. Kerumunan itu membawa Yesus ke sebuah ruangan besar dengan beberapa orang dari Sanhedrin, atau pengadilan hukum Yahudi. Petrus diam di halaman dan menghangatkan diri dekat api bersama para penjaga. </w:t>
      </w:r>
    </w:p>
    <w:p>
      <w:pPr/>
      <w:r>
        <w:rPr>
          <w:lang w:val="id_ID" w:bidi="id_ID"/>
        </w:rPr>
      </w:r>
      <w:r>
        <w:rPr>
          <w:lang w:val="id_ID" w:bidi="id_ID"/>
        </w:rPr>
        <w:t>Hentikan sejenak peragaannya. Tanyakan kepada orang yang memerankan Petrus, "Apa yang kamu rasakan atau pikirkan?" Anda mungkin mendengar hal-hal seperti, "mencari cara untuk menyelamatkan Yesus," "merasa bersalah karena aku lari," "takut tapi berusaha untuk berani." Lanjutkan peragaannya.</w:t>
      </w:r>
    </w:p>
    <w:p>
      <w:pPr/>
      <w:r>
        <w:rPr>
          <w:lang w:val="id_ID" w:bidi="id_ID"/>
        </w:rPr>
      </w:r>
      <w:r>
        <w:rPr>
          <w:lang w:val="id_ID" w:bidi="id_ID"/>
        </w:rPr>
        <w:t>Yesus pergi ke sebuah ruangan tempat para imam terkemuka, para tua-tua, dan para ahli Taurat berkumpul sebagai Sanhedrin Yahudi, atau mahkamah agama. Para anggota Sanhedrin berusaha menemukan bukti yang memungkinkan mereka untuk menjatuhkan hukuman mati kepada Yesus. Banyak saksi lain juga berada di sana. Para saksi ini mengatakan kebohongan tentang Yesus. Namun, kesaksian para saksi itu tidak ada yang sama.</w:t>
      </w:r>
    </w:p>
    <w:p>
      <w:pPr/>
      <w:r>
        <w:rPr>
          <w:lang w:val="id_ID" w:bidi="id_ID"/>
        </w:rPr>
      </w:r>
      <w:r>
        <w:rPr>
          <w:lang w:val="id_ID" w:bidi="id_ID"/>
        </w:rPr>
        <w:t>Beberapa orang berdiri dan mengatakan kebohongan ini, "Kami mendengar Dia mengatakan, 'Aku akan menghancurkan bait suci yang dibuat oleh tangan manusia ini dan dalam tiga hari akan membangun yang baru, yang bukan dibuat oleh tangan manusia.'" Namun, setiap saksi mengatakan kisah yang agak berbeda. Imam kepala mengatakan, "Tidakkah Engkau akan menjawab tuduhan ini? Apakah yang mau Engkau katakan untuk membela diri?" Yesus tidak mengatakan apa pun.</w:t>
      </w:r>
    </w:p>
    <w:p>
      <w:pPr/>
      <w:r>
        <w:rPr>
          <w:lang w:val="id_ID" w:bidi="id_ID"/>
        </w:rPr>
      </w:r>
      <w:r>
        <w:rPr>
          <w:lang w:val="id_ID" w:bidi="id_ID"/>
        </w:rPr>
        <w:t>Hentikan sejenak peragaannya. Tanyakan kepada orang-orang yang memerankan para pengajar hukum Taurat, "Apa yang kalian rasakan atau pikirkan?" Anda mungkin mendengar hal-hal seperti, "Frustrasi karena kita tidak dapat membuktikan Yesus bersalah," "Frustrasi karena Yesus tidak menjawab pertanyaan itu." Lanjutkan peragaannya.</w:t>
      </w:r>
    </w:p>
    <w:p>
      <w:pPr/>
      <w:r>
        <w:rPr>
          <w:lang w:val="id_ID" w:bidi="id_ID"/>
        </w:rPr>
      </w:r>
      <w:r>
        <w:rPr>
          <w:lang w:val="id_ID" w:bidi="id_ID"/>
        </w:rPr>
        <w:t>Imam kepala atau imam besar frustrasi dan ingin menemukan cara untuk membuktikan Yesus bersalah. Dia bertanya kepada Yesus, "Engkaukah Mesias, Anak dari Yang Terpuji?" Imam besar menggunakan dua gelar yang berarti hal yang sama bagi bangsa Yahudi—kedua gelar merujuk pada Juruselamat yang Dijanjikan. Yesus menjawab. "Akulah Dia. Engkau akan melihat Anak Manusia duduk di sisi Allah di sebelah kanan-Nya. Anak Manusia akan datang dalam awan-awan di langit."</w:t>
      </w:r>
    </w:p>
    <w:p>
      <w:pPr/>
      <w:r>
        <w:rPr>
          <w:lang w:val="id_ID" w:bidi="id_ID"/>
        </w:rPr>
      </w:r>
      <w:r>
        <w:rPr>
          <w:lang w:val="id_ID" w:bidi="id_ID"/>
        </w:rPr>
        <w:t>Gelar "Anak Manusia" juga berarti Yesus adalah Mesias, atau Juruselamat yang Dijanjikan. Imam besar terkejut dan sangat kecewa. Ia mengatakan, "Mengapa kita perlu saksi mata lainnya?" yang berarti, "Kita tidak membutuhkan saksi mata lagi. Kalian semua telah mendengar-Nya menghujat Allah. Bagaimana pendapat kalian? Apakah Dia bersalah?" Para anggota Sanhedrin mengatakan bahwa Yesus bersalah dan pantas mati. Mereka meludahi Yesus. Mereka menutup mata Yesus, memukuli-Nya, dan menyuruh-Nya bernubuat, atau memberi tahu mereka siapa yang memukul-Nya. Para penjaga memukul-Nya dengan tangan terkepal sehingga menyebabkan luka dan sakit. Kemudian mereka membawa Yesus pergi.</w:t>
      </w:r>
    </w:p>
    <w:p>
      <w:pPr/>
      <w:r>
        <w:rPr>
          <w:lang w:val="id_ID" w:bidi="id_ID"/>
        </w:rPr>
      </w:r>
      <w:r>
        <w:rPr>
          <w:lang w:val="id_ID" w:bidi="id_ID"/>
        </w:rPr>
        <w:t xml:space="preserve">Hentikan sejenak peragaannya. Tanyakan kepada orang yang memerankan anggota Sanhedrin, "Apa yang sedang kalian rasakan atau pikirkan?" Anda mungkin mendengar hal-hal seperti, "Terkejut karena seseorang mengatakan bahwa dirinya adalah Mesias," "Senang karena Yesus akhirnya mengatakan sesuatu yang membuat-Nya bersalah." Tanyakan kepada orang yang memerankan Yesus, "Apa yang kamu rasakan atau pikirkan?" Anda mungkin mendengar jawaban seperti, "senang karena akhirnya Aku bisa mengatakan langsung siapa Aku," "sedih karena tak ada yang percaya kepada-Ku," "percaya bahwa Bapa-Ku akan memberiku kekuatan untuk melewatinya."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14:53–65 dalam terjemahan yang paling mudah dimengerti.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Kerumunan itu membawa Yesus ke rumah </w:t>
      </w:r>
      <w:r>
        <w:rPr>
          <w:b/>
          <w:lang w:val="id_ID" w:bidi="id_ID"/>
        </w:rPr>
        <w:t>imam besar</w:t>
      </w:r>
      <w:r>
        <w:rPr>
          <w:lang w:val="id_ID" w:bidi="id_ID"/>
        </w:rPr>
        <w:t xml:space="preserve">. Para imam dalam agama Yahudi menjadi perantara umat kepada Allah dengan mempersembahkan korban atas nama umat kepada Allah, mengajar umat, dan merawat bait suci Allah. Para imam adalah wakil Allah kepada umat-Nya dan wakil umat kepada Allah. Imam besar adalah kepala agama Israel. Ia yang mempersembahkan korban-korban khusus mewakili umat Yahudi. Imam besar memimpin seluruh pengadilan hukum agama Yahudi. Gunakan kata atau frasa yang sama untuk imam seperti yang telah Anda lakukan pada perikop sebelumnya, dan untuk "imam besar" sertakan sebuah kata yang berarti "memimpin." Untuk informasi lebih lanjut tentang </w:t>
      </w:r>
      <w:hyperlink r:id="rId79">
        <w:r>
          <w:rPr>
            <w:lang w:val="id_ID" w:bidi="id_ID"/>
          </w:rPr>
          <w:rPr>
            <w:color w:val="0000EE"/>
            <w:u w:val="single"/>
          </w:rPr>
          <w:t>imam</w:t>
        </w:r>
      </w:hyperlink>
      <w:r>
        <w:rPr>
          <w:lang w:val="id_ID" w:bidi="id_ID"/>
        </w:rPr>
        <w:t>, lihatlah Daftar Kata Utama.</w:t>
      </w:r>
    </w:p>
    <w:p>
      <w:pPr/>
      <w:r>
        <w:rPr>
          <w:lang w:val="id_ID" w:bidi="id_ID"/>
        </w:rPr>
      </w:r>
      <w:r>
        <w:rPr>
          <w:lang w:val="id_ID" w:bidi="id_ID"/>
        </w:rPr>
        <w:t xml:space="preserve">Para imam terkemuka, para </w:t>
      </w:r>
      <w:hyperlink r:id="rId276">
        <w:r>
          <w:rPr>
            <w:lang w:val="id_ID" w:bidi="id_ID"/>
          </w:rPr>
          <w:rPr>
            <w:color w:val="0000EE"/>
            <w:u w:val="single"/>
          </w:rPr>
          <w:t>tua-tua</w:t>
        </w:r>
      </w:hyperlink>
      <w:r>
        <w:rPr>
          <w:lang w:val="id_ID" w:bidi="id_ID"/>
        </w:rPr>
        <w:t xml:space="preserve">, dan para </w:t>
      </w:r>
      <w:hyperlink r:id="rId51">
        <w:r>
          <w:rPr>
            <w:lang w:val="id_ID" w:bidi="id_ID"/>
          </w:rPr>
          <w:rPr>
            <w:color w:val="0000EE"/>
            <w:u w:val="single"/>
          </w:rPr>
          <w:t>guru hukum agama</w:t>
        </w:r>
      </w:hyperlink>
      <w:r>
        <w:rPr>
          <w:lang w:val="id_ID" w:bidi="id_ID"/>
        </w:rPr>
        <w:t xml:space="preserve"> berkumpul di rumah imam besar. Gunakan kata atau frasa yang sama untuk kelompok orang ini seperti yang telah Anda gunakan di bagian sebelumnya, dan ingatlah bahwa setiap istilah terdapat di Daftar Kata Utama.</w:t>
      </w:r>
    </w:p>
    <w:p>
      <w:pPr/>
      <w:r>
        <w:rPr>
          <w:lang w:val="id_ID" w:bidi="id_ID"/>
        </w:rPr>
      </w:r>
      <w:r>
        <w:rPr>
          <w:lang w:val="id_ID" w:bidi="id_ID"/>
        </w:rPr>
        <w:t xml:space="preserve">Petrus mengikuti dari jauh dan masuk ke halaman imam besar. Sebuah </w:t>
      </w:r>
      <w:r>
        <w:rPr>
          <w:b/>
          <w:lang w:val="id_ID" w:bidi="id_ID"/>
        </w:rPr>
        <w:t>halaman</w:t>
      </w:r>
      <w:r>
        <w:rPr>
          <w:lang w:val="id_ID" w:bidi="id_ID"/>
        </w:rPr>
        <w:t xml:space="preserve"> merupakan wilayah yang semua sisinya dikelilingi oleh bangunan, tetapi bagian atasnya terbuka langsung ke langit. Sebuah rumah yang lebih besar mungkin memiliki beberapa ruangan yang dibangun mengelilingi area terbuka.</w:t>
      </w:r>
    </w:p>
    <w:p>
      <w:pPr/>
      <w:r>
        <w:rPr>
          <w:lang w:val="id_ID" w:bidi="id_ID"/>
        </w:rPr>
      </w:r>
      <w:r>
        <w:rPr>
          <w:lang w:val="id_ID" w:bidi="id_ID"/>
        </w:rPr>
        <w:t xml:space="preserve">Berhenti di sini dan diskusikan kata atau frasa apa yang akan Anda gunakan untuk </w:t>
      </w:r>
      <w:r>
        <w:rPr>
          <w:b/>
          <w:lang w:val="id_ID" w:bidi="id_ID"/>
        </w:rPr>
        <w:t>halaman</w:t>
      </w:r>
      <w:r>
        <w:rPr>
          <w:lang w:val="id_ID" w:bidi="id_ID"/>
        </w:rPr>
        <w:t>. Hentikan sejenak audio ini di sini.</w:t>
      </w:r>
    </w:p>
    <w:p>
      <w:pPr/>
      <w:r>
        <w:rPr>
          <w:lang w:val="id_ID" w:bidi="id_ID"/>
        </w:rPr>
      </w:r>
      <w:r>
        <w:rPr>
          <w:lang w:val="id_ID" w:bidi="id_ID"/>
        </w:rPr>
        <w:t xml:space="preserve">Para penjaga itu menghangatkan diri di sekeliling api. Petrus bergabung dengan mereka. Para </w:t>
      </w:r>
      <w:r>
        <w:rPr>
          <w:b/>
          <w:lang w:val="id_ID" w:bidi="id_ID"/>
        </w:rPr>
        <w:t>penjaga</w:t>
      </w:r>
      <w:r>
        <w:rPr>
          <w:lang w:val="id_ID" w:bidi="id_ID"/>
        </w:rPr>
        <w:t xml:space="preserve"> adalah para hamba imam besar yang membantu menjaga Bait Suci. Gunakan kata atau frasa yang sama untuk penjaga seperti yang Anda gunakan pada kisah sebelumnya. </w:t>
      </w:r>
    </w:p>
    <w:p>
      <w:pPr/>
      <w:r>
        <w:rPr>
          <w:lang w:val="id_ID" w:bidi="id_ID"/>
        </w:rPr>
      </w:r>
      <w:r>
        <w:rPr>
          <w:lang w:val="id_ID" w:bidi="id_ID"/>
        </w:rPr>
        <w:t xml:space="preserve">Di dalam rumah itu, </w:t>
      </w:r>
      <w:r>
        <w:rPr>
          <w:b/>
          <w:lang w:val="id_ID" w:bidi="id_ID"/>
        </w:rPr>
        <w:t>mahkamah agung</w:t>
      </w:r>
      <w:r>
        <w:rPr>
          <w:lang w:val="id_ID" w:bidi="id_ID"/>
        </w:rPr>
        <w:t xml:space="preserve"> sedang berusaha menemukan bukti untuk menjatuhkan hukuman mati kepada Yesus. Mahkamah itu disebut </w:t>
      </w:r>
      <w:r>
        <w:rPr>
          <w:b/>
          <w:lang w:val="id_ID" w:bidi="id_ID"/>
        </w:rPr>
        <w:t>Sanhedrin</w:t>
      </w:r>
      <w:r>
        <w:rPr>
          <w:lang w:val="id_ID" w:bidi="id_ID"/>
        </w:rPr>
        <w:t xml:space="preserve"> dan terdiri dari para imam terkemuka, para tua-tua, serta para pengajar hukum agama. Kelompok ini mendengarkan kasus-kasus pengadilan dan menyampaikan penilaian berdasarkan hukum agama. Untuk informasi lebih lanjut tentang </w:t>
      </w:r>
      <w:hyperlink r:id="rId479">
        <w:r>
          <w:rPr>
            <w:lang w:val="id_ID" w:bidi="id_ID"/>
          </w:rPr>
          <w:rPr>
            <w:color w:val="0000EE"/>
            <w:u w:val="single"/>
          </w:rPr>
          <w:t>Sanhedrin</w:t>
        </w:r>
      </w:hyperlink>
      <w:r>
        <w:rPr>
          <w:lang w:val="id_ID" w:bidi="id_ID"/>
        </w:rPr>
        <w:t>, lihatlah Daftar Kata Utama.</w:t>
      </w:r>
    </w:p>
    <w:p>
      <w:pPr/>
      <w:r>
        <w:rPr>
          <w:lang w:val="id_ID" w:bidi="id_ID"/>
        </w:rPr>
      </w:r>
      <w:r>
        <w:rPr>
          <w:lang w:val="id_ID" w:bidi="id_ID"/>
        </w:rPr>
        <w:t xml:space="preserve">Beberapa orang berdiri untuk memberi kesaksian bahwa Yesus pernah berkata, "Aku akan menghancurkan </w:t>
      </w:r>
      <w:r>
        <w:rPr>
          <w:b/>
          <w:lang w:val="id_ID" w:bidi="id_ID"/>
        </w:rPr>
        <w:t>Bait Suci</w:t>
      </w:r>
      <w:r>
        <w:rPr>
          <w:lang w:val="id_ID" w:bidi="id_ID"/>
        </w:rPr>
        <w:t xml:space="preserve"> dan membangunnya kembali dalam tiga hari." Gunakan kata yang sama untuk Bait Suci yang telah Anda gunakan di bagian sebelumnya dan ingatlah itu bahwa </w:t>
      </w:r>
      <w:hyperlink r:id="rId116">
        <w:r>
          <w:rPr>
            <w:lang w:val="id_ID" w:bidi="id_ID"/>
          </w:rPr>
          <w:rPr>
            <w:color w:val="0000EE"/>
            <w:u w:val="single"/>
          </w:rPr>
          <w:t>Bait Suci</w:t>
        </w:r>
      </w:hyperlink>
      <w:r>
        <w:rPr>
          <w:lang w:val="id_ID" w:bidi="id_ID"/>
        </w:rPr>
        <w:t xml:space="preserve"> berada di Daftar Kata Utama.</w:t>
      </w:r>
    </w:p>
    <w:p>
      <w:pPr/>
      <w:r>
        <w:rPr>
          <w:lang w:val="id_ID" w:bidi="id_ID"/>
        </w:rPr>
      </w:r>
      <w:r>
        <w:rPr>
          <w:lang w:val="id_ID" w:bidi="id_ID"/>
        </w:rPr>
        <w:t xml:space="preserve">Imam besar bertanya "Engkaukah </w:t>
      </w:r>
      <w:r>
        <w:rPr>
          <w:b/>
          <w:lang w:val="id_ID" w:bidi="id_ID"/>
        </w:rPr>
        <w:t>Mesias</w:t>
      </w:r>
      <w:r>
        <w:rPr>
          <w:lang w:val="id_ID" w:bidi="id_ID"/>
        </w:rPr>
        <w:t xml:space="preserve">, </w:t>
      </w:r>
      <w:r>
        <w:rPr>
          <w:b/>
          <w:lang w:val="id_ID" w:bidi="id_ID"/>
        </w:rPr>
        <w:t>Anak dari Yang Terpuji</w:t>
      </w:r>
      <w:r>
        <w:rPr>
          <w:lang w:val="id_ID" w:bidi="id_ID"/>
        </w:rPr>
        <w:t xml:space="preserve">?" Gunakan kata yang sama untuk Mesias yang telah Anda gunakan di perikop sebelumnya, dan ingatlah bahwa </w:t>
      </w:r>
      <w:hyperlink r:id="rId15">
        <w:r>
          <w:rPr>
            <w:lang w:val="id_ID" w:bidi="id_ID"/>
          </w:rPr>
          <w:rPr>
            <w:color w:val="0000EE"/>
            <w:u w:val="single"/>
          </w:rPr>
          <w:t>Mesias</w:t>
        </w:r>
      </w:hyperlink>
      <w:r>
        <w:rPr>
          <w:lang w:val="id_ID" w:bidi="id_ID"/>
        </w:rPr>
        <w:t xml:space="preserve"> ada dalam Daftar Kata Utama. "Anak dari Yang Terpuji" artinya Anak Allah. "Yang Terpuji" atau "Yang Diberkati" juga dapat diterjemahkan sebagai "Yang Dihormati" atau "Yang patut dipuji."</w:t>
      </w:r>
    </w:p>
    <w:p>
      <w:pPr/>
      <w:r>
        <w:rPr>
          <w:lang w:val="id_ID" w:bidi="id_ID"/>
        </w:rPr>
      </w:r>
      <w:r>
        <w:rPr>
          <w:lang w:val="id_ID" w:bidi="id_ID"/>
        </w:rPr>
        <w:t xml:space="preserve">Yesus berkata, "Akulah Dia," atau "Aku Mesias." Kemudian Yesus lanjut mengatakan "Engkau akan melihat </w:t>
      </w:r>
      <w:r>
        <w:rPr>
          <w:b/>
          <w:lang w:val="id_ID" w:bidi="id_ID"/>
        </w:rPr>
        <w:t>Anak Manusia</w:t>
      </w:r>
      <w:r>
        <w:rPr>
          <w:lang w:val="id_ID" w:bidi="id_ID"/>
        </w:rPr>
        <w:t xml:space="preserve"> duduk di tempat kehormatan di </w:t>
      </w:r>
      <w:r>
        <w:rPr>
          <w:b/>
          <w:lang w:val="id_ID" w:bidi="id_ID"/>
        </w:rPr>
        <w:t>sebelah kanan Allah</w:t>
      </w:r>
      <w:r>
        <w:rPr>
          <w:lang w:val="id_ID" w:bidi="id_ID"/>
        </w:rPr>
        <w:t xml:space="preserve">." Gunakan kata atau frasa yang sama untuk Anak Manusia seperti yang telah Anda gunakan sebelumnya dan ingatlah bahwa </w:t>
      </w:r>
      <w:hyperlink r:id="rId92">
        <w:r>
          <w:rPr>
            <w:lang w:val="id_ID" w:bidi="id_ID"/>
          </w:rPr>
          <w:rPr>
            <w:color w:val="0000EE"/>
            <w:u w:val="single"/>
          </w:rPr>
          <w:t>Anak Manusia</w:t>
        </w:r>
      </w:hyperlink>
      <w:r>
        <w:rPr>
          <w:lang w:val="id_ID" w:bidi="id_ID"/>
        </w:rPr>
        <w:t xml:space="preserve"> terdapat di Daftar Kata Utama. Orang yang duduk di sebelah kanan Allah adalah orang yang duduk di tempat kehormatan.</w:t>
      </w:r>
    </w:p>
    <w:p>
      <w:pPr/>
      <w:r>
        <w:rPr>
          <w:lang w:val="id_ID" w:bidi="id_ID"/>
        </w:rPr>
      </w:r>
      <w:r>
        <w:rPr>
          <w:lang w:val="id_ID" w:bidi="id_ID"/>
        </w:rPr>
        <w:t xml:space="preserve">Yesus mengatakan bahwa Dia akan datang dalam awan-awan di </w:t>
      </w:r>
      <w:r>
        <w:rPr>
          <w:b/>
          <w:lang w:val="id_ID" w:bidi="id_ID"/>
        </w:rPr>
        <w:t>langit</w:t>
      </w:r>
      <w:r>
        <w:rPr>
          <w:lang w:val="id_ID" w:bidi="id_ID"/>
        </w:rPr>
        <w:t xml:space="preserve">. Ini berarti bahwa Yesus akan datang dengan kemuliaan dan kekuasaan Allah. Gunakan kata yang sama untuk langit yang telah Anda gunakan di perikop sebelumnya, dan ingatlah bahwa </w:t>
      </w:r>
      <w:hyperlink r:id="rId26">
        <w:r>
          <w:rPr>
            <w:lang w:val="id_ID" w:bidi="id_ID"/>
          </w:rPr>
          <w:rPr>
            <w:color w:val="0000EE"/>
            <w:u w:val="single"/>
          </w:rPr>
          <w:t>langit</w:t>
        </w:r>
      </w:hyperlink>
      <w:r>
        <w:rPr>
          <w:lang w:val="id_ID" w:bidi="id_ID"/>
        </w:rPr>
        <w:t xml:space="preserve"> ada dalam Daftar Kata Utama.</w:t>
      </w:r>
    </w:p>
    <w:p>
      <w:pPr/>
      <w:r>
        <w:rPr>
          <w:lang w:val="id_ID" w:bidi="id_ID"/>
        </w:rPr>
      </w:r>
      <w:r>
        <w:rPr>
          <w:lang w:val="id_ID" w:bidi="id_ID"/>
        </w:rPr>
        <w:t xml:space="preserve">Imam besar mengatakan bahwa Yesus mengucapkan hujat. </w:t>
      </w:r>
      <w:r>
        <w:rPr>
          <w:b/>
          <w:lang w:val="id_ID" w:bidi="id_ID"/>
        </w:rPr>
        <w:t>Penghujatan</w:t>
      </w:r>
      <w:r>
        <w:rPr>
          <w:lang w:val="id_ID" w:bidi="id_ID"/>
        </w:rPr>
        <w:t xml:space="preserve"> adalah ketika seseorang mengatakan atau melakukan sesuatu yang tidak menghormati Allah dan menghina keagungan Allah. Gunakan kata atau frasa yang sama untuk hujat seperti yang Anda pakai pada perikop sebelumnya. Untuk informasi lebih lanjut tentang </w:t>
      </w:r>
      <w:hyperlink r:id="rId91">
        <w:r>
          <w:rPr>
            <w:lang w:val="id_ID" w:bidi="id_ID"/>
          </w:rPr>
          <w:rPr>
            <w:color w:val="0000EE"/>
            <w:u w:val="single"/>
          </w:rPr>
          <w:t>hujat</w:t>
        </w:r>
      </w:hyperlink>
      <w:r>
        <w:rPr>
          <w:lang w:val="id_ID" w:bidi="id_ID"/>
        </w:rPr>
        <w:t>, lihat Daftar Kata Utama.</w:t>
      </w:r>
    </w:p>
    <w:p>
      <w:pPr/>
      <w:r>
        <w:rPr>
          <w:lang w:val="id_ID" w:bidi="id_ID"/>
        </w:rPr>
      </w:r>
      <w:r>
        <w:rPr>
          <w:lang w:val="id_ID" w:bidi="id_ID"/>
        </w:rPr>
        <w:t xml:space="preserve">Setelah para pemimpin agama menyatakan bahwa Yesus bersalah, mereka meludahi-Nya, menutup mata-Nya, memukul-Nya, dan meminta-Nya bernubuat. </w:t>
      </w:r>
      <w:r>
        <w:rPr>
          <w:b/>
          <w:lang w:val="id_ID" w:bidi="id_ID"/>
        </w:rPr>
        <w:t>Bernubuat</w:t>
      </w:r>
      <w:r>
        <w:rPr>
          <w:lang w:val="id_ID" w:bidi="id_ID"/>
        </w:rPr>
        <w:t xml:space="preserve"> berarti membawa pesan dari Allah. Dalam hal ini, para pemimpin agama meminta Yesus untuk mengatakan kepada mereka siapa yang memukul-Nya. Gunakan kata atau frasa yang sama untuk bernubuat seperti yang telah Anda gunakan pada perikop sebelumnya, dan ingatlah bahwa </w:t>
      </w:r>
      <w:hyperlink r:id="rId18">
        <w:r>
          <w:rPr>
            <w:lang w:val="id_ID" w:bidi="id_ID"/>
          </w:rPr>
          <w:rPr>
            <w:color w:val="0000EE"/>
            <w:u w:val="single"/>
          </w:rPr>
          <w:t>nabi</w:t>
        </w:r>
      </w:hyperlink>
      <w:r>
        <w:rPr>
          <w:lang w:val="id_ID" w:bidi="id_ID"/>
        </w:rPr>
        <w:t>, istilah untuk orang yang bernubuat, terdapat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14:53–65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80">
        <w:r>
          <w:rPr>
            <w:lang w:val="id_ID" w:bidi="id_ID"/>
          </w:rPr>
          <w:rPr>
            <w:color w:val="0000EE"/>
            <w:u w:val="single"/>
          </w:rPr>
          <w:t>Dengar dan Renungkan</w:t>
        </w:r>
      </w:hyperlink>
      <w:r>
        <w:rPr>
          <w:lang w:val="id_ID" w:bidi="id_ID"/>
        </w:rPr>
        <w:t xml:space="preserve"> (627 KB)</w:t>
      </w:r>
      <w:r>
        <w:rPr>
          <w:lang w:val="id_ID" w:bidi="id_ID"/>
        </w:rPr>
      </w:r>
    </w:p>
    <w:p>
      <w:pPr>
        <w:pStyle w:val="ListBullet"/>
        <w:spacing w:line="240" w:lineRule="auto"/>
        <w:ind w:left="720"/>
      </w:pPr>
      <w:r>
        <w:rPr>
          <w:lang w:val="id_ID" w:bidi="id_ID"/>
        </w:rPr>
      </w:r>
      <w:hyperlink r:id="rId481">
        <w:r>
          <w:rPr>
            <w:lang w:val="id_ID" w:bidi="id_ID"/>
          </w:rPr>
          <w:rPr>
            <w:color w:val="0000EE"/>
            <w:u w:val="single"/>
          </w:rPr>
          <w:t>Menyiapkan Panggung</w:t>
        </w:r>
      </w:hyperlink>
      <w:r>
        <w:rPr>
          <w:lang w:val="id_ID" w:bidi="id_ID"/>
        </w:rPr>
        <w:t xml:space="preserve"> (4.7 MB)</w:t>
      </w:r>
      <w:r>
        <w:rPr>
          <w:lang w:val="id_ID" w:bidi="id_ID"/>
        </w:rPr>
      </w:r>
    </w:p>
    <w:p>
      <w:pPr>
        <w:pStyle w:val="ListBullet"/>
        <w:spacing w:line="240" w:lineRule="auto"/>
        <w:ind w:left="720"/>
      </w:pPr>
      <w:r>
        <w:rPr>
          <w:lang w:val="id_ID" w:bidi="id_ID"/>
        </w:rPr>
      </w:r>
      <w:hyperlink r:id="rId482">
        <w:r>
          <w:rPr>
            <w:lang w:val="id_ID" w:bidi="id_ID"/>
          </w:rPr>
          <w:rPr>
            <w:color w:val="0000EE"/>
            <w:u w:val="single"/>
          </w:rPr>
          <w:t>Menjelaskan Adegan</w:t>
        </w:r>
      </w:hyperlink>
      <w:r>
        <w:rPr>
          <w:lang w:val="id_ID" w:bidi="id_ID"/>
        </w:rPr>
        <w:t xml:space="preserve"> (2.7 MB)</w:t>
      </w:r>
      <w:r>
        <w:rPr>
          <w:lang w:val="id_ID" w:bidi="id_ID"/>
        </w:rPr>
      </w:r>
    </w:p>
    <w:p>
      <w:pPr>
        <w:pStyle w:val="ListBullet"/>
        <w:spacing w:line="240" w:lineRule="auto"/>
        <w:ind w:left="720"/>
      </w:pPr>
      <w:r>
        <w:rPr>
          <w:lang w:val="id_ID" w:bidi="id_ID"/>
        </w:rPr>
      </w:r>
      <w:hyperlink r:id="rId483">
        <w:r>
          <w:rPr>
            <w:lang w:val="id_ID" w:bidi="id_ID"/>
          </w:rPr>
          <w:rPr>
            <w:color w:val="0000EE"/>
            <w:u w:val="single"/>
          </w:rPr>
          <w:t>Memperagakan Bacaan</w:t>
        </w:r>
      </w:hyperlink>
      <w:r>
        <w:rPr>
          <w:lang w:val="id_ID" w:bidi="id_ID"/>
        </w:rPr>
        <w:t xml:space="preserve"> (3.5 MB)</w:t>
      </w:r>
      <w:r>
        <w:rPr>
          <w:lang w:val="id_ID" w:bidi="id_ID"/>
        </w:rPr>
      </w:r>
    </w:p>
    <w:p>
      <w:pPr>
        <w:pStyle w:val="ListBullet"/>
        <w:spacing w:line="240" w:lineRule="auto"/>
        <w:ind w:left="720"/>
      </w:pPr>
      <w:r>
        <w:rPr>
          <w:lang w:val="id_ID" w:bidi="id_ID"/>
        </w:rPr>
      </w:r>
      <w:hyperlink r:id="rId484">
        <w:r>
          <w:rPr>
            <w:lang w:val="id_ID" w:bidi="id_ID"/>
          </w:rPr>
          <w:rPr>
            <w:color w:val="0000EE"/>
            <w:u w:val="single"/>
          </w:rPr>
          <w:t>Melengkapi yang Kurang</w:t>
        </w:r>
      </w:hyperlink>
      <w:r>
        <w:rPr>
          <w:lang w:val="id_ID" w:bidi="id_ID"/>
        </w:rPr>
        <w:t xml:space="preserve"> (2.9 MB)</w:t>
      </w:r>
      <w:r>
        <w:rPr>
          <w:lang w:val="id_ID" w:bidi="id_ID"/>
        </w:rPr>
      </w:r>
    </w:p>
    <w:p>
      <w:pPr>
        <w:pStyle w:val="ListBullet"/>
        <w:spacing w:line="240" w:lineRule="auto"/>
        <w:ind w:left="720"/>
      </w:pPr>
      <w:r>
        <w:rPr>
          <w:lang w:val="id_ID" w:bidi="id_ID"/>
        </w:rPr>
      </w:r>
      <w:hyperlink r:id="rId485">
        <w:r>
          <w:rPr>
            <w:lang w:val="id_ID" w:bidi="id_ID"/>
          </w:rPr>
          <w:rPr>
            <w:color w:val="0000EE"/>
            <w:u w:val="single"/>
          </w:rPr>
          <w:t>Menyampaikan Firman Tuhan</w:t>
        </w:r>
      </w:hyperlink>
      <w:r>
        <w:rPr>
          <w:lang w:val="id_ID" w:bidi="id_ID"/>
        </w:rPr>
        <w:t xml:space="preserve"> (1.1 MB)</w:t>
      </w:r>
      <w:r>
        <w:rPr>
          <w:lang w:val="id_ID" w:bidi="id_ID"/>
        </w:rPr>
      </w:r>
      <w:r>
        <w:rPr>
          <w:lang w:val="id_ID" w:bidi="id_ID"/>
        </w:rPr>
      </w:r>
      <w:r>
        <w:rPr>
          <w:lang w:val="id_ID" w:bidi="id_ID"/>
        </w:rPr>
      </w:r>
    </w:p>
    <w:p>
      <w:pPr/>
      <w:r>
        <w:rPr>
          <w:lang w:val="id_ID" w:bidi="id_ID"/>
        </w:rPr>
      </w:r>
    </w:p>
    <w:p>
      <w:pPr>
        <w:pStyle w:val="Heading2"/>
      </w:pPr>
      <w:r>
        <w:rPr>
          <w:lang w:val="id_ID" w:bidi="id_ID"/>
        </w:rPr>
        <w:t>Markus 14:66–72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14:66–72 dan renungkan di dalam hati Anda.</w:t>
      </w:r>
    </w:p>
    <w:p>
      <w:pPr/>
      <w:r>
        <w:rPr>
          <w:lang w:val="id_ID" w:bidi="id_ID"/>
        </w:rPr>
      </w:r>
      <w:r>
        <w:rPr>
          <w:lang w:val="id_ID" w:bidi="id_ID"/>
        </w:rPr>
        <w:t>Dengarkan versi audio Markus 14:66–72 sebanyak tiga kali, dalam tiga terjemahan yang berbeda, jika memungkinkan. Kemudian, secara berkelompok, bahas pertanyaan-pertanyaan berikut:</w:t>
      </w:r>
    </w:p>
    <w:p>
      <w:pPr>
        <w:pStyle w:val="ListNumber"/>
        <w:numPr>
          <w:ilvl w:val="0"/>
          <w:numId w:val="73"/>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14:66–72 dalam terjemahan yang paling mudah dipahami.</w:t>
      </w:r>
    </w:p>
    <w:p>
      <w:pPr/>
      <w:r>
        <w:rPr>
          <w:lang w:val="id_ID" w:bidi="id_ID"/>
        </w:rPr>
      </w:r>
      <w:r>
        <w:rPr>
          <w:lang w:val="id_ID" w:bidi="id_ID"/>
        </w:rPr>
        <w:t>Markus kembali menceritakan peristiwa yang terjadi pada saat yang sama dengan pengadilan Yesus di bagian sebelumnya. Sanhedrin, pengadilan agama Yahudi, sedang mengajukan banyak pertanyaan kepada Yesus. Pada saat yang sama, Petrus berada di halaman "di bawah." Ini menunjukkan bahwa Yesus mungkin berada di sebuah ruangan, di lantai dua rumah itu.</w:t>
      </w:r>
    </w:p>
    <w:p>
      <w:pPr/>
      <w:r>
        <w:rPr>
          <w:lang w:val="id_ID" w:bidi="id_ID"/>
        </w:rPr>
      </w:r>
      <w:r>
        <w:rPr>
          <w:lang w:val="id_ID" w:bidi="id_ID"/>
        </w:rPr>
        <w:t>Sore tadi, Petrus mengatakan kepada Yesus bahwa ia tidak akan pernah menyangkal bahwa dia mengenal Yesus. Dalam kisah ini, nubuat Yesus bahwa Petrus akan menyangkal Dia menjadi nyata.</w:t>
      </w:r>
    </w:p>
    <w:p>
      <w:pPr/>
      <w:r>
        <w:rPr>
          <w:lang w:val="id_ID" w:bidi="id_ID"/>
        </w:rPr>
      </w:r>
      <w:r>
        <w:rPr>
          <w:lang w:val="id_ID" w:bidi="id_ID"/>
        </w:rPr>
        <w:t>Malam hari di Yerusalem pada bulan-bulan itu adalah musim dingin. Ada api unggun untuk membuat orang-orang tetap hangat. Petrus berdiri dekat api di halaman bersama para hamba imam besar. Salah satu hamba perempuan imam besar datang ke halaman belakang. Ia melihat Petrus dari dekat. Ia mengatakan, "Engkau bersama Yesus orang Nazaret." Masyarakat tidak menghargai atau menghormati orang-orang dari Nazaret karena Nazaret adalah kota kecil yang tidak penting, sehingga perempuan itu mungkin berusaha menghina Yesus dan Petrus. Kita tidak tahu di mana ia pernah melihat Petrus sebelumnya, tetapi entah bagaimana, dia mengenali Petrus. Petrus mengatakan sebuah pernyataan formal yang biasa digunakan dalam sidang hukum--"Aku tidak tahu atau dan tidak mengerti maksudmu." Petrus mengatakan bahwa ia tidak mengenal Yesus. Pada titik ini, Petrus tidak menyebutkan nama Yesus atau langsung menyangkal apa yang dikatakan wanita itu-ia hanya menjawab dengan sebuah kata umum "Saya tidak tahu."</w:t>
      </w:r>
    </w:p>
    <w:p>
      <w:pPr/>
      <w:r>
        <w:rPr>
          <w:lang w:val="id_ID" w:bidi="id_ID"/>
        </w:rPr>
      </w:r>
      <w:r>
        <w:rPr>
          <w:lang w:val="id_ID" w:bidi="id_ID"/>
        </w:rPr>
        <w:t>Berhenti di sini dan diskusikan pertanyaan ini dalam kelompok: Bagaimana orang-orang dalam budaya Anda menyangkal bahwa mereka telah melakukan sesuatu? Kata dan frasa seperti apa yang mereka gunakan ketika orang mengajukan pertanyaan kepada mereka tentang apa yang telah mereka lakukan, dan mereka ingin mengatakan bahwa mereka tidak melakukannya? Hentikan sejenak audio ini di sini.</w:t>
      </w:r>
    </w:p>
    <w:p>
      <w:pPr/>
      <w:r>
        <w:rPr>
          <w:lang w:val="id_ID" w:bidi="id_ID"/>
        </w:rPr>
      </w:r>
      <w:r>
        <w:rPr>
          <w:lang w:val="id_ID" w:bidi="id_ID"/>
        </w:rPr>
        <w:t>Kemudian Petrus pergi ke gerbang halaman untuk menjauh dari hamba perempuan itu. Gerbang adalah pintu masuk dari jalan atau dari luar ke halaman rumah. Ini bukan pintu masuk ke rumah itu. Biasanya, sebagai laki-laki, Petrus tidak akan takut kepada seorang perempuan, tetapi pada malam ini, Petrus tampak sangat takut. Ketika Petrus berjalan ke pintu masuk halaman, seekor ayam jantan berkokok, atau bersuara keras sebagaimana biasanya dilakukan ayam jantan saat fajar. Beberapa teks Alkitab tidak menyertakan kokok ayam jantan pertama ini. Anda bisa memutuskan apakah hendak menyertakannya berdasarkan versi-versi terjemahan Alkitab di wilayah Anda.</w:t>
      </w:r>
    </w:p>
    <w:p>
      <w:pPr/>
      <w:r>
        <w:rPr>
          <w:lang w:val="id_ID" w:bidi="id_ID"/>
        </w:rPr>
      </w:r>
      <w:r>
        <w:rPr>
          <w:lang w:val="id_ID" w:bidi="id_ID"/>
        </w:rPr>
        <w:t>Berhenti di sini dan lihatlah gambar seekor ayam jantan secara berkelompok. Lihatlah peta Israel yang mencakup Yerusalem dan wilayah Galilea dengan Nazaret di dalamnya. Hentikan sejenak audio ini di sini.</w:t>
      </w:r>
    </w:p>
    <w:p>
      <w:pPr/>
      <w:r>
        <w:rPr>
          <w:lang w:val="id_ID" w:bidi="id_ID"/>
        </w:rPr>
      </w:r>
      <w:r>
        <w:rPr>
          <w:lang w:val="id_ID" w:bidi="id_ID"/>
        </w:rPr>
        <w:t>Namun, hamba perempuan itu terus mengatakan kepada banyak orang, "Orang ini pasti salah satu dari mereka," yang berarti bahwa pria ini adalah salah satu murid atau pengikut Yesus. Petrus menjawab lagi dengan mengatakan lagi bahwa ia tidak mengenal Yesus.</w:t>
      </w:r>
    </w:p>
    <w:p>
      <w:pPr/>
      <w:r>
        <w:rPr>
          <w:lang w:val="id_ID" w:bidi="id_ID"/>
        </w:rPr>
      </w:r>
      <w:r>
        <w:rPr>
          <w:lang w:val="id_ID" w:bidi="id_ID"/>
        </w:rPr>
        <w:t xml:space="preserve">Beberapa saat kemudian, beberapa orang yang berdiri dekat Petrus mengatakan, "Engkau pasti salah satu kawan Yesus, karena engkau berasal dari Galilea." Orang-orang dari wilayah Galilea memiliki aksen yang berbeda dari orang-orang dari Yerusalem. Ketika Petrus berbicara, orang lain di halaman mengetahui bahwa ia berasal dari Galilea. Mereka menganggap, karena Yesus berasal dari wilayah Galilea, maka Petrus pasti bersama Yesus. Petrus bersumpah, atau mengatakan dengan sangat tegas, "Terkutuklah aku," atau, "Semoga Allah menghukum aku!" Ia kemudian mengatakan bahwa dia tidak mengenal "orang ini yang engkau bicarakan." Petrus bahkan tidak mengatakan nama Yesus—ia hanya menyebut Yesus "orang ini." </w:t>
      </w:r>
    </w:p>
    <w:p>
      <w:pPr/>
      <w:r>
        <w:rPr>
          <w:lang w:val="id_ID" w:bidi="id_ID"/>
        </w:rPr>
      </w:r>
      <w:r>
        <w:rPr>
          <w:lang w:val="id_ID" w:bidi="id_ID"/>
        </w:rPr>
        <w:t>Berhenti di sini dan diskusikan pertanyaan ini secara berkelompok: Bagaimana Anda bersumpah dengan sangat tegas dalam kebudayaan Anda? Kata atau frasa apakah yang Anda gunakan untuk dengan tegas menyangkal bahwa Anda telah melakukan sesuatu? Hentikan sejenak audio ini di sini.</w:t>
      </w:r>
    </w:p>
    <w:p>
      <w:pPr/>
      <w:r>
        <w:rPr>
          <w:lang w:val="id_ID" w:bidi="id_ID"/>
        </w:rPr>
      </w:r>
      <w:r>
        <w:rPr>
          <w:lang w:val="id_ID" w:bidi="id_ID"/>
        </w:rPr>
        <w:t>Segera setelah Petrus mengatakannya, ayam jantan berkokok untuk kedua kalinya. Di Yerusalem, ayam-ayam jantan tampaknya berkokok tiga kali antara tengah malam dan 3 pagi. Ayam pertama sering berkokok sekitar 12:30 pagi. Ayam kedua ini mungkin telah berkokok sekitar 1:30 pagi. Dalam satu jam, Petrus menyangkal Yesus tiga kali, seperti yang Yesus katakan.</w:t>
      </w:r>
    </w:p>
    <w:p>
      <w:pPr/>
      <w:r>
        <w:rPr>
          <w:lang w:val="id_ID" w:bidi="id_ID"/>
        </w:rPr>
      </w:r>
      <w:r>
        <w:rPr>
          <w:lang w:val="id_ID" w:bidi="id_ID"/>
        </w:rPr>
        <w:t>Seketika, atau segera, Petrus teringat perkataan Yesus "Sebelum ayam jantan berkokok dua kali, engkau akan menyangkal tiga kali bahwa engkau mengenal Aku."</w:t>
      </w:r>
    </w:p>
    <w:p>
      <w:pPr/>
      <w:r>
        <w:rPr>
          <w:lang w:val="id_ID" w:bidi="id_ID"/>
        </w:rPr>
      </w:r>
      <w:r>
        <w:rPr>
          <w:lang w:val="id_ID" w:bidi="id_ID"/>
        </w:rPr>
        <w:t>Petrus "hancur hati dan menangis," yang berarti bahwa Petrus sangat sedih atas apa yang telah dilakukannya dan mulai menangis tersedu-sedu. Petrus tidak dapat mengendalikan air matanya. Terkadang Markus tidak menunjukkan bagaimana sebuah kisah berakhir, dan dalam kisah ini, lagi-lagi kita tidak tahu bagaimana Petrus melarikan diri dari rumah imam besar.</w:t>
      </w:r>
    </w:p>
    <w:p>
      <w:pPr/>
      <w:r>
        <w:rPr>
          <w:lang w:val="id_ID" w:bidi="id_ID"/>
        </w:rPr>
      </w:r>
      <w:r>
        <w:rPr>
          <w:lang w:val="id_ID" w:bidi="id_ID"/>
        </w:rPr>
        <w:t>Berhenti di sini dan diskusikan pertanyaan ini dalam kelompok: Dalam budaya Anda, bagaimana orang menunjukkan kesedihan atau penyesalan? Ceritakan sebuah kisah ketika seseorang menunjukkan betapa sedihnya mereka. Apakah yang mereka lakukan dan katakan?</w:t>
      </w:r>
    </w:p>
    <w:p>
      <w:pPr/>
      <w:r>
        <w:rPr>
          <w:lang w:val="id_ID" w:bidi="id_ID"/>
        </w:rPr>
      </w:r>
      <w:r>
        <w:rPr>
          <w:lang w:val="id_ID" w:bidi="id_ID"/>
        </w:rPr>
        <w:t>Bagaimana cara mengatakan dalam kebudayaan Anda bahwa seseorang larut dalam emosi, sedih, dan menangis tersedu-sedu? Hentikan sejenak audio ini di sini.</w:t>
      </w:r>
    </w:p>
    <w:p>
      <w:pPr/>
      <w:r>
        <w:rPr>
          <w:lang w:val="id_ID" w:bidi="id_ID"/>
        </w:rPr>
      </w:r>
      <w:r>
        <w:rPr>
          <w:lang w:val="id_ID" w:bidi="id_ID"/>
        </w:rPr>
        <w:t>Kita melihat sepanjang alur cerita dari kitab Markus bahwa Markus mempersiapkan kita untuk kisah penyangkalan Petrus. Ia membuat kita bertanya-tanya apa yang akan dilakukan Petrus dalam situasi ini. Pertama, kita melihat bahwa Petrus mengatakan kepada Yesus kalau ia tidak akan pernah menyangkal-Nya. Namun, kemudian Petrus tertidur di kebun zaitun. Tetapi selanjutnya, mungkin Petrus jugalah yang memotong telinga hamba imam besar di kebun zaitun itu. Petrus mengikuti jauh di belakang kerumunan ketika mereka membawa Yesus ke rumah imam besar. Ia ingin berada di dekat Yesus, tetapi tidak ingin dikenali. Kemudian, dalam situasi yang sangat sulit, Petrus menyangkal Yesus tiga kali sama seperti yang dikatakan Yesus sebelumnya.</w:t>
      </w:r>
    </w:p>
    <w:p>
      <w:pPr/>
      <w:r>
        <w:rPr>
          <w:lang w:val="id_ID" w:bidi="id_ID"/>
        </w:rPr>
      </w:r>
      <w:r>
        <w:rPr>
          <w:lang w:val="id_ID" w:bidi="id_ID"/>
        </w:rPr>
        <w:t>Markus ingin para penontonnya melihat perbedaan nyata antara Petrus yang menyangkal Yesus, dan tekad Yesus untuk memenuhi tugas yang diberikan Allah kepada-Nya.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14:66–72 dalam terjemahan yang paling mudah dipahami.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Petrus berada di halaman di bawah ruangan tempat Yesus bersama Sanhedrin. Salah seorang hamba perempuan bertanya apakah Petrus bersama Yesus dari Nazaret. Petrus menyangkalnya. Petrus berjalan ke gerbang masuk halaman. Seekor ayam jantan berkokok.</w:t>
      </w:r>
    </w:p>
    <w:p>
      <w:pPr/>
      <w:r>
        <w:rPr>
          <w:lang w:val="id_ID" w:bidi="id_ID"/>
        </w:rPr>
      </w:r>
      <w:r>
        <w:rPr>
          <w:b/>
          <w:lang w:val="id_ID" w:bidi="id_ID"/>
        </w:rPr>
        <w:t>Dalam adegan kedua:</w:t>
      </w:r>
      <w:r>
        <w:rPr>
          <w:lang w:val="id_ID" w:bidi="id_ID"/>
        </w:rPr>
        <w:t xml:space="preserve"> hamba perempuan itu terus mengatakan kepada orang-orang, "Lelaki ini adalah salah satu orang yang bersama Yesus." Petrus menyangkalnya lagi.</w:t>
      </w:r>
    </w:p>
    <w:p>
      <w:pPr/>
      <w:r>
        <w:rPr>
          <w:lang w:val="id_ID" w:bidi="id_ID"/>
        </w:rPr>
      </w:r>
      <w:r>
        <w:rPr>
          <w:b/>
          <w:lang w:val="id_ID" w:bidi="id_ID"/>
        </w:rPr>
        <w:t>Dalam adegan ketiga:</w:t>
      </w:r>
      <w:r>
        <w:rPr>
          <w:lang w:val="id_ID" w:bidi="id_ID"/>
        </w:rPr>
        <w:t xml:space="preserve"> beberapa waktu kemudian, orang lain mengatakan kepada Petrus bahwa ia pasti adalah kawan Yesus, karena dia juga berasal dari wilayah Galilea. Petrus menyangkalnya dengan tegas. Seekor ayam jantan kedua berkokok, dan Petrus teringat bahwa Yesus bernubuat kalau ia akan menyangkal Yesus tiga kali. Petrus menangis dengan sangat sedih.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Hamba perempuan</w:t>
      </w:r>
    </w:p>
    <w:p>
      <w:pPr>
        <w:pStyle w:val="ListBullet"/>
        <w:spacing w:line="240" w:lineRule="auto"/>
        <w:ind w:left="720"/>
      </w:pPr>
      <w:r>
        <w:rPr>
          <w:lang w:val="id_ID" w:bidi="id_ID"/>
        </w:rPr>
      </w:r>
      <w:r>
        <w:rPr>
          <w:lang w:val="id_ID" w:bidi="id_ID"/>
        </w:rPr>
        <w:t>Orang lain di halaman itu, termasuk para hamba imam besar</w:t>
      </w:r>
    </w:p>
    <w:p>
      <w:pPr>
        <w:pStyle w:val="ListBullet"/>
        <w:spacing w:line="240" w:lineRule="auto"/>
        <w:ind w:left="720"/>
      </w:pPr>
      <w:r>
        <w:rPr>
          <w:lang w:val="id_ID" w:bidi="id_ID"/>
        </w:rPr>
      </w:r>
      <w:r>
        <w:rPr>
          <w:lang w:val="id_ID" w:bidi="id_ID"/>
        </w:rPr>
        <w:t>Dua ayam jantan</w:t>
      </w:r>
    </w:p>
    <w:p>
      <w:pPr/>
      <w:r>
        <w:rPr>
          <w:lang w:val="id_ID" w:bidi="id_ID"/>
        </w:rPr>
      </w:r>
      <w:r>
        <w:rPr>
          <w:lang w:val="id_ID" w:bidi="id_ID"/>
        </w:rPr>
        <w:t>Bersama kelompok, perhatikan bagian-bagian dari latar belakang perikop ini.</w:t>
      </w:r>
    </w:p>
    <w:p>
      <w:pPr/>
      <w:r>
        <w:rPr>
          <w:lang w:val="id_ID" w:bidi="id_ID"/>
        </w:rPr>
      </w:r>
      <w:r>
        <w:rPr>
          <w:lang w:val="id_ID" w:bidi="id_ID"/>
        </w:rPr>
        <w:t>Penting untuk diingat bahwa kisah ini dimulai dengan "sementara itu," untuk menunjukkan bahwa kisah ini terjadi pada waktu yang sama ketika mahkamah agama Yahudi, yakni Sanhedrin, sedang berbicara dengan Yesus.</w:t>
      </w:r>
    </w:p>
    <w:p>
      <w:pPr/>
      <w:r>
        <w:rPr>
          <w:lang w:val="id_ID" w:bidi="id_ID"/>
        </w:rPr>
      </w:r>
      <w:r>
        <w:rPr>
          <w:lang w:val="id_ID" w:bidi="id_ID"/>
        </w:rPr>
        <w:t>Rumah imam besar mungkin dua lantai, dengan setidaknya satu ruangan besar di lantai atas. Di sinilah Sanhedrin dan Yesus berada. Rumah ini memiliki area terbuka di tengah bangunan rumah. Para hamba membuat api unggun di ruang terbuka agar banyak orang tetap hangat. Petrus berada di sebelah api, di ruang terbuka, bersama para hamba itu.</w:t>
      </w:r>
    </w:p>
    <w:p>
      <w:pPr/>
      <w:r>
        <w:rPr>
          <w:lang w:val="id_ID" w:bidi="id_ID"/>
        </w:rPr>
      </w:r>
      <w:r>
        <w:rPr>
          <w:lang w:val="id_ID" w:bidi="id_ID"/>
        </w:rPr>
        <w:t>Seorang hamba perempuan mendekat ke api itu. Ia melihat Petrus. Kemudian ia mengamati Petrus dan berkata, "Engkau adalah salah satu orang yang bersama Yesus dari Nazaret."</w:t>
      </w:r>
    </w:p>
    <w:p>
      <w:pPr/>
      <w:r>
        <w:rPr>
          <w:lang w:val="id_ID" w:bidi="id_ID"/>
        </w:rPr>
      </w:r>
      <w:r>
        <w:rPr>
          <w:lang w:val="id_ID" w:bidi="id_ID"/>
        </w:rPr>
        <w:t>Petrus mengatakan, "Aku tidak tahu dan tidak mengerti apa yang kaukatakan." Petrus mengatakan bahwa ia tidak tahu, dan kemudian Petrus mengatakan bahwa ia tidak mengerti. Ia mengatakan dua hal yang artinya sama untuk mengulangi makna yang sama dua kali, dengan sangat tegas. Petrus takut untuk mengakui bahwa ia adalah salah satu murid Yesus, karena ia tidak ingin ditangkap. Kemudian Petrus pergi ke gerbang halaman, di mana halaman terbuka ke luar atau ke jalan. Seekor ayam jantan berkokok.</w:t>
      </w:r>
    </w:p>
    <w:p>
      <w:pPr/>
      <w:r>
        <w:rPr>
          <w:lang w:val="id_ID" w:bidi="id_ID"/>
        </w:rPr>
      </w:r>
      <w:r>
        <w:rPr>
          <w:lang w:val="id_ID" w:bidi="id_ID"/>
        </w:rPr>
        <w:t>Hamba perempuan itu terus mengatakan kepada banyak orang di halaman bahwa ia mengira Petrus bersama Yesus. Petrus menyangkalnya lagi.</w:t>
      </w:r>
    </w:p>
    <w:p>
      <w:pPr/>
      <w:r>
        <w:rPr>
          <w:lang w:val="id_ID" w:bidi="id_ID"/>
        </w:rPr>
      </w:r>
      <w:r>
        <w:rPr>
          <w:lang w:val="id_ID" w:bidi="id_ID"/>
        </w:rPr>
        <w:t>Tidak lama sesudahnya, mungkin sekitar satu jam kemudian, beberapa orang mengatakan kepada Petrus, "Engkau pasti salah satu orang yang bersama Yesus, karena engkau berasal dari Galilea." Petrus bersumpah, atau berjanji dengan sangat tegas, "Semoga Allah menghukumku jika aku berbohong. Aku tidak kenal orang yang kausebut-sebut itu!"</w:t>
      </w:r>
    </w:p>
    <w:p>
      <w:pPr/>
      <w:r>
        <w:rPr>
          <w:lang w:val="id_ID" w:bidi="id_ID"/>
        </w:rPr>
      </w:r>
      <w:r>
        <w:rPr>
          <w:lang w:val="id_ID" w:bidi="id_ID"/>
        </w:rPr>
        <w:t>Seketika, ayam jantan berkokok untuk kedua kalinya. Petrus mendengar ayam jantan itu. Seketika, Petrus teringat perkataan Yesus. Yesus tidak ada di sana bersama Petrus, tetapi Petrus mengingat apa yang Yesus katakan kepadanya beberapa jam yang lalu: "Sebelum ayam jantan berkokok dua kali, engkau akan menyangkal tiga kali bahwa engkau mengenal Aku." Petrus mulai meratap, atau menangis tersedu-sedu. Ia sangat sedih karena apa yang telah dilakukannya.</w:t>
      </w:r>
    </w:p>
    <w:p>
      <w:pPr/>
      <w:r>
        <w:rPr>
          <w:lang w:val="id_ID" w:bidi="id_ID"/>
        </w:rPr>
      </w:r>
      <w:r>
        <w:rPr>
          <w:lang w:val="id_ID" w:bidi="id_ID"/>
        </w:rPr>
        <w:t xml:space="preserve">Sekarang, kelompok harus membuat papan cerita, menggambar, atau menggunakan barang-barang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14:66–72 dalam terjemahan yang paling mudah dipahami.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Hamba perempuan</w:t>
      </w:r>
    </w:p>
    <w:p>
      <w:pPr>
        <w:pStyle w:val="ListBullet"/>
        <w:spacing w:line="240" w:lineRule="auto"/>
        <w:ind w:left="720"/>
      </w:pPr>
      <w:r>
        <w:rPr>
          <w:lang w:val="id_ID" w:bidi="id_ID"/>
        </w:rPr>
      </w:r>
      <w:r>
        <w:rPr>
          <w:lang w:val="id_ID" w:bidi="id_ID"/>
        </w:rPr>
        <w:t>Orang lain di halaman itu, termasuk para hamba imam besar</w:t>
      </w:r>
    </w:p>
    <w:p>
      <w:pPr>
        <w:pStyle w:val="ListBullet"/>
        <w:spacing w:line="240" w:lineRule="auto"/>
        <w:ind w:left="720"/>
      </w:pPr>
      <w:r>
        <w:rPr>
          <w:lang w:val="id_ID" w:bidi="id_ID"/>
        </w:rPr>
      </w:r>
      <w:r>
        <w:rPr>
          <w:lang w:val="id_ID" w:bidi="id_ID"/>
        </w:rPr>
        <w:t>Dua ayam jantan</w:t>
      </w:r>
    </w:p>
    <w:p>
      <w:pPr/>
      <w:r>
        <w:rPr>
          <w:lang w:val="id_ID" w:bidi="id_ID"/>
        </w:rPr>
      </w:r>
      <w:r>
        <w:rPr>
          <w:lang w:val="id_ID" w:bidi="id_ID"/>
        </w:rPr>
        <w:t>Secara berkelompok, peragakan perikop ini dua kali. Anda harus memeragakan perikop ini dalam bahasa Anda.</w:t>
      </w:r>
    </w:p>
    <w:p>
      <w:pPr/>
      <w:r>
        <w:rPr>
          <w:lang w:val="id_ID" w:bidi="id_ID"/>
        </w:rPr>
      </w:r>
      <w:r>
        <w:rPr>
          <w:lang w:val="id_ID" w:bidi="id_ID"/>
        </w:rPr>
        <w:t>Pertama, peragakan perikop ini tanpa berhenti. Perhatikan dialog, aliran cerita, alur cerita, dan urutan waktu pada cerita ini. Pastikan agar saat Anda memerankannya tidak ada bagian sulit atau penting yang terlewatkan. Bantulah satu sama lain untuk mengingat bagian-bagian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memeragakan perikop ini untuk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drama dan respon-respon yang diberikan.</w:t>
      </w:r>
    </w:p>
    <w:p>
      <w:pPr/>
      <w:r>
        <w:rPr>
          <w:lang w:val="id_ID" w:bidi="id_ID"/>
        </w:rPr>
      </w:r>
      <w:r>
        <w:rPr>
          <w:lang w:val="id_ID" w:bidi="id_ID"/>
        </w:rPr>
        <w:t>Karena kisah ini terjadi pada waktu yang sama dengan kisah tepat sebelum pengadilan Yesus di hadapan Sanhedrin, pertimbangkan juga untuk memerankan dua kisah itu tanpa suara pada waktu yang sama, tetapi di bagian lain dalam ruangan Anda. Satu kelompok orang dapat memerankan pengadilan Yesus di hadapan Sanhedrin, sementara kelompok kedua memerankan penyangkalan Petrus di halaman.</w:t>
      </w:r>
    </w:p>
    <w:p>
      <w:pPr/>
      <w:r>
        <w:rPr>
          <w:lang w:val="id_ID" w:bidi="id_ID"/>
        </w:rPr>
      </w:r>
      <w:r>
        <w:rPr>
          <w:lang w:val="id_ID" w:bidi="id_ID"/>
        </w:rPr>
        <w:t>Petrus berada di halaman, di bawah ruangan tempat Yesus bersama Sanhedrin. Petrus sedang berdiri di sebelah api unggun bersama para hamba imam besar, karena malam itu dingin. Seorang hamba perempuan mendatangi api itu. Ia melihat Petrus. Kemudian ia menatap Petrus dari dekat dan mengatakan, "Engkau salah satu orang yang bersama Yesus dari Nazaret."</w:t>
      </w:r>
    </w:p>
    <w:p>
      <w:pPr/>
      <w:r>
        <w:rPr>
          <w:lang w:val="id_ID" w:bidi="id_ID"/>
        </w:rPr>
      </w:r>
      <w:r>
        <w:rPr>
          <w:lang w:val="id_ID" w:bidi="id_ID"/>
        </w:rPr>
        <w:t>Petrus mengatakan, "Aku tidak tahu apa yang kaukatakan." Kemudian Petrus pergi ke gerbang halaman itu—tempat halaman terbuka ke luar atau ke jalan. Seekor ayam jantan berkokok.</w:t>
      </w:r>
    </w:p>
    <w:p>
      <w:pPr/>
      <w:r>
        <w:rPr>
          <w:lang w:val="id_ID" w:bidi="id_ID"/>
        </w:rPr>
      </w:r>
      <w:r>
        <w:rPr>
          <w:lang w:val="id_ID" w:bidi="id_ID"/>
        </w:rPr>
        <w:t>Hentikan sejenak peragaannya. Tanyakan kepada orang yang memerankan Petrus, "Apa yang kamu rasakan atau pikirkan?" Anda mungkin mendengar hal-hal seperti, "Perasaanku campur aduk—aku takut, tetapi aku juga ingin berada di dekat Yesus," "Panik karena seseorang mengenaliku." Tanyakan kepada orang yang memerankan hamba perempuan, "Apa yang Anda rasakan atau pikirkan?" Anda mungkin mendengar hal-hal seperti, "Aku cuma penasaran karena ia kelihatan tidak asing—kenapa dia sangat takut?" Lanjutkan peragaannya.</w:t>
      </w:r>
    </w:p>
    <w:p>
      <w:pPr/>
      <w:r>
        <w:rPr>
          <w:lang w:val="id_ID" w:bidi="id_ID"/>
        </w:rPr>
      </w:r>
      <w:r>
        <w:rPr>
          <w:lang w:val="id_ID" w:bidi="id_ID"/>
        </w:rPr>
        <w:t>Hamba wanita itu terus mengatakan kepada banyak orang di halaman bahwa ia mengira Petrus adalah orang yang bersama Yesus. Petrus menyangkalnya lagi.</w:t>
      </w:r>
    </w:p>
    <w:p>
      <w:pPr/>
      <w:r>
        <w:rPr>
          <w:lang w:val="id_ID" w:bidi="id_ID"/>
        </w:rPr>
      </w:r>
      <w:r>
        <w:rPr>
          <w:lang w:val="id_ID" w:bidi="id_ID"/>
        </w:rPr>
        <w:t>Tidak lama sesudah itu, mungkin sekitar satu jam kemudian, beberapa orang mengatakan kepada Petrus, "Engkau pasti salah satu orang yang bersama Yesus, karena engkau berasal dari Galilea." Petrus bersumpah, atau berjanji dengan sangat tegas, "Semoga Allah menghukumku jika aku berbohong. Aku tidak mengenal orang yang kau sebut-sebut itu!"</w:t>
      </w:r>
    </w:p>
    <w:p>
      <w:pPr/>
      <w:r>
        <w:rPr>
          <w:lang w:val="id_ID" w:bidi="id_ID"/>
        </w:rPr>
      </w:r>
      <w:r>
        <w:rPr>
          <w:lang w:val="id_ID" w:bidi="id_ID"/>
        </w:rPr>
        <w:t>Hentikan sejenak peragaannya. Tanyakan kepada orang yang memerankan Petrus, "Apa yang kamu rasakan atau pikirkan?" Anda mungkin mendengar hal-hal seperti, "Sekarang aku sangat panik. Aku tidak mengerti apa yang kulakukan, aku ketakutan." Tanyakan kepada orang yang memerankan orang-orang di sinagoge, "Apa yang sedang kalian rasakan atau pikirkan?" Anda mungkin mendengar hal-hal seperti, "Ia sangat takut—kenapa dia takut?" atau "Dia pasti bersalah!" Lanjutkan peragaannya.</w:t>
      </w:r>
    </w:p>
    <w:p>
      <w:pPr/>
      <w:r>
        <w:rPr>
          <w:lang w:val="id_ID" w:bidi="id_ID"/>
        </w:rPr>
      </w:r>
      <w:r>
        <w:rPr>
          <w:lang w:val="id_ID" w:bidi="id_ID"/>
        </w:rPr>
        <w:t>Seketika, ayam jantan berkokok untuk kedua kalinya. Petrus mendengar ayam jantan itu. Seketika, Petrus teringat perkataan Yesus. "Sebelum ayam jantan berkokok dua kali, engkau akan menyangkal tiga kali bahwa engkau mengenal Aku." Petrus pasti mulai meratap, yang berarti menangis tersedu-sedu. Ia diliputi oleh kesedihan atas apa yang telah dilakukannya.</w:t>
      </w:r>
    </w:p>
    <w:p>
      <w:pPr/>
      <w:r>
        <w:rPr>
          <w:lang w:val="id_ID" w:bidi="id_ID"/>
        </w:rPr>
      </w:r>
      <w:r>
        <w:rPr>
          <w:lang w:val="id_ID" w:bidi="id_ID"/>
        </w:rPr>
        <w:t>Hentikan sejenak peragaannya. Tanyakan kepada orang yang memerankan Petrus, "Apa yang kamu rasakan atau pikirkan?" Anda mungkin mendengar hal-hal seperti, "Sangat malu karena apa yang telah kulakukan," "Sangat sedih."</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14:66–72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Petrus berada di halaman imam besar. Sebuah </w:t>
      </w:r>
      <w:r>
        <w:rPr>
          <w:b/>
          <w:lang w:val="id_ID" w:bidi="id_ID"/>
        </w:rPr>
        <w:t>halaman</w:t>
      </w:r>
      <w:r>
        <w:rPr>
          <w:lang w:val="id_ID" w:bidi="id_ID"/>
        </w:rPr>
        <w:t xml:space="preserve"> merupakan wilayah yang semua sisinya dikelilingi oleh bangunan, tetapi bagian atasnya terbuka langsung ke langit. Rumah yang lebih besar mungkin memiliki beberapa ruangan yang dibuat mengelilingi area terbuka. Gunakan kata atau frasa yang sama untuk halaman seperti yang telah Anda gunakan pada bagian sebelumnya.</w:t>
      </w:r>
    </w:p>
    <w:p>
      <w:pPr/>
      <w:r>
        <w:rPr>
          <w:lang w:val="id_ID" w:bidi="id_ID"/>
        </w:rPr>
      </w:r>
      <w:r>
        <w:rPr>
          <w:lang w:val="id_ID" w:bidi="id_ID"/>
        </w:rPr>
        <w:t>Berhenti di sini dan diskusikan bersama kelompok: Dalam kebudayaan Anda, bagaimana rumah-rumah umumnya dibangun? Apakah ada ruang terbuka di dalam dan di sekitar rumah? Bagaimana Anda akan menggambarkan area ini dalam bahasa Anda? Hentikan sejenak audio ini disini.</w:t>
      </w:r>
    </w:p>
    <w:p>
      <w:pPr/>
      <w:r>
        <w:rPr>
          <w:lang w:val="id_ID" w:bidi="id_ID"/>
        </w:rPr>
      </w:r>
      <w:r>
        <w:rPr>
          <w:lang w:val="id_ID" w:bidi="id_ID"/>
        </w:rPr>
        <w:t xml:space="preserve">Seorang hamba perempuan mendekati api unggun. Seorang </w:t>
      </w:r>
      <w:r>
        <w:rPr>
          <w:b/>
          <w:lang w:val="id_ID" w:bidi="id_ID"/>
        </w:rPr>
        <w:t>hamba perempuan</w:t>
      </w:r>
      <w:r>
        <w:rPr>
          <w:lang w:val="id_ID" w:bidi="id_ID"/>
        </w:rPr>
        <w:t xml:space="preserve"> adalah seorang budak yang mungkin bekerja di rumah itu. Kita tidak tahu berapa usianya. Imam besar mungkin memiliki beberapa hamba perempuan yang bekerja di rumahnya untuk membantu membersihkan, memasak, dan mengurus rumah.</w:t>
      </w:r>
    </w:p>
    <w:p>
      <w:pPr/>
      <w:r>
        <w:rPr>
          <w:lang w:val="id_ID" w:bidi="id_ID"/>
        </w:rPr>
      </w:r>
      <w:r>
        <w:rPr>
          <w:lang w:val="id_ID" w:bidi="id_ID"/>
        </w:rPr>
        <w:t xml:space="preserve">Berhenti di sini dan diskusikan dalam kelompok kata atau frasa apa yang akan Anda gunakan untuk </w:t>
      </w:r>
      <w:r>
        <w:rPr>
          <w:b/>
          <w:lang w:val="id_ID" w:bidi="id_ID"/>
        </w:rPr>
        <w:t>hamba perempuan</w:t>
      </w:r>
      <w:r>
        <w:rPr>
          <w:lang w:val="id_ID" w:bidi="id_ID"/>
        </w:rPr>
        <w:t>: Apakah bahasa Anda memiliki kata untuk perempuan yang bekerja di sebuah rumah sebagai seorang hamba, memasak, membersihkan, dan melakukan pekerjaan rumah tangga? Hentikan sejenak audio ini disini.</w:t>
      </w:r>
    </w:p>
    <w:p>
      <w:pPr/>
      <w:r>
        <w:rPr>
          <w:lang w:val="id_ID" w:bidi="id_ID"/>
        </w:rPr>
      </w:r>
      <w:r>
        <w:rPr>
          <w:lang w:val="id_ID" w:bidi="id_ID"/>
        </w:rPr>
        <w:t xml:space="preserve">Hamba wanita itu menyebut Yesus "orang Nazaret. " </w:t>
      </w:r>
      <w:r>
        <w:rPr>
          <w:b/>
          <w:lang w:val="id_ID" w:bidi="id_ID"/>
        </w:rPr>
        <w:t>Orang Nazaret</w:t>
      </w:r>
      <w:r>
        <w:rPr>
          <w:lang w:val="id_ID" w:bidi="id_ID"/>
        </w:rPr>
        <w:t xml:space="preserve"> berarti seseorang yang berasal dari kota Nazaret, di Galilea. Masyarakat biasanya tidak menghormati orang-orang dari Nazaret, sehingga ia menunjukkan sikap meremehkan ketika menyebut Yesus orang Nazaret, atau mengatakan, "Yesus, orang dari Nazaret itu." Untuk informasi lebih lanjut tentang </w:t>
      </w:r>
      <w:hyperlink r:id="rId54">
        <w:r>
          <w:rPr>
            <w:lang w:val="id_ID" w:bidi="id_ID"/>
          </w:rPr>
          <w:rPr>
            <w:color w:val="0000EE"/>
            <w:u w:val="single"/>
          </w:rPr>
          <w:t>Nazaret</w:t>
        </w:r>
      </w:hyperlink>
      <w:r>
        <w:rPr>
          <w:lang w:val="id_ID" w:bidi="id_ID"/>
        </w:rPr>
        <w:t>, lihatlah Glosarium Utama.</w:t>
      </w:r>
    </w:p>
    <w:p>
      <w:pPr/>
      <w:r>
        <w:rPr>
          <w:lang w:val="id_ID" w:bidi="id_ID"/>
        </w:rPr>
      </w:r>
      <w:r>
        <w:rPr>
          <w:lang w:val="id_ID" w:bidi="id_ID"/>
        </w:rPr>
        <w:t xml:space="preserve">Petrus </w:t>
      </w:r>
      <w:r>
        <w:rPr>
          <w:b/>
          <w:lang w:val="id_ID" w:bidi="id_ID"/>
        </w:rPr>
        <w:t>menyangkal</w:t>
      </w:r>
      <w:r>
        <w:rPr>
          <w:lang w:val="id_ID" w:bidi="id_ID"/>
        </w:rPr>
        <w:t xml:space="preserve"> bahwa ia mengenal Yesus, yang berarti bahwa Petrus mengatakan bahwa dia tidak mengenal Yesus. </w:t>
      </w:r>
      <w:r>
        <w:rPr>
          <w:b/>
          <w:lang w:val="id_ID" w:bidi="id_ID"/>
        </w:rPr>
        <w:t>Menyangkal</w:t>
      </w:r>
      <w:r>
        <w:rPr>
          <w:lang w:val="id_ID" w:bidi="id_ID"/>
        </w:rPr>
        <w:t xml:space="preserve"> sesuatu berarti mengatakan bahwa apa yang dikatakan seseorang itu tidak benar. Gunakan kata atau frasa yang sama untuk menyangkal atau menolak, seperti yang telah Anda gunakan pada bagian sebelumnya.</w:t>
      </w:r>
    </w:p>
    <w:p>
      <w:pPr/>
      <w:r>
        <w:rPr>
          <w:lang w:val="id_ID" w:bidi="id_ID"/>
        </w:rPr>
      </w:r>
      <w:r>
        <w:rPr>
          <w:lang w:val="id_ID" w:bidi="id_ID"/>
        </w:rPr>
        <w:t xml:space="preserve">Petrus pindah ke </w:t>
      </w:r>
      <w:r>
        <w:rPr>
          <w:b/>
          <w:lang w:val="id_ID" w:bidi="id_ID"/>
        </w:rPr>
        <w:t>gerbang luar halaman</w:t>
      </w:r>
      <w:r>
        <w:rPr>
          <w:lang w:val="id_ID" w:bidi="id_ID"/>
        </w:rPr>
        <w:t xml:space="preserve"> itu, atau ke </w:t>
      </w:r>
      <w:r>
        <w:rPr>
          <w:b/>
          <w:lang w:val="id_ID" w:bidi="id_ID"/>
        </w:rPr>
        <w:t>jalan masuk</w:t>
      </w:r>
      <w:r>
        <w:rPr>
          <w:lang w:val="id_ID" w:bidi="id_ID"/>
        </w:rPr>
        <w:t xml:space="preserve"> menuju halaman itu. Ini adalah pintu masuk dari jalan atau dari luar ke halaman rumah. Ini bukan pintu masuk ke rumah itu.</w:t>
      </w:r>
    </w:p>
    <w:p>
      <w:pPr/>
      <w:r>
        <w:rPr>
          <w:lang w:val="id_ID" w:bidi="id_ID"/>
        </w:rPr>
      </w:r>
      <w:r>
        <w:rPr>
          <w:lang w:val="id_ID" w:bidi="id_ID"/>
        </w:rPr>
        <w:t xml:space="preserve">Saat itu, ketika Petrus pindah ke gerbang luar halaman, seekor ayam jantan berkokok. </w:t>
      </w:r>
      <w:r>
        <w:rPr>
          <w:b/>
          <w:lang w:val="id_ID" w:bidi="id_ID"/>
        </w:rPr>
        <w:t>Ayam jantan</w:t>
      </w:r>
      <w:r>
        <w:rPr>
          <w:lang w:val="id_ID" w:bidi="id_ID"/>
        </w:rPr>
        <w:t xml:space="preserve"> adalah seekor unggas jantan yang bersuara keras beberapa waktu sebelum fajar. Di Yerusalem pada saat itu, ayam jantan biasanya berkokok sekitar tiga kali antara tengah malam dan 3 pagi. Gunakan kata atau frasa yang sama untuk ayam jantan seperti yang telah Anda gunakan pada bagian sebelumnya.</w:t>
      </w:r>
    </w:p>
    <w:p>
      <w:pPr/>
      <w:r>
        <w:rPr>
          <w:lang w:val="id_ID" w:bidi="id_ID"/>
        </w:rPr>
      </w:r>
      <w:r>
        <w:rPr>
          <w:lang w:val="id_ID" w:bidi="id_ID"/>
        </w:rPr>
        <w:t>Berhenti di sini dan tunjukkan kepada tim penerjemah Anda sebuah foto ayam jantan. Hentikan sejenak audio ini disini.</w:t>
      </w:r>
    </w:p>
    <w:p>
      <w:pPr/>
      <w:r>
        <w:rPr>
          <w:lang w:val="id_ID" w:bidi="id_ID"/>
        </w:rPr>
      </w:r>
      <w:r>
        <w:rPr>
          <w:lang w:val="id_ID" w:bidi="id_ID"/>
        </w:rPr>
        <w:t xml:space="preserve">Beberapa orang yang lain mengatakan kepada Petrus, "Engkau pasti salah seorang dari kumpulan Yesus, karena engkau juga orang Galilea." </w:t>
      </w:r>
      <w:r>
        <w:rPr>
          <w:b/>
          <w:lang w:val="id_ID" w:bidi="id_ID"/>
        </w:rPr>
        <w:t>Orang Galilea</w:t>
      </w:r>
      <w:r>
        <w:rPr>
          <w:lang w:val="id_ID" w:bidi="id_ID"/>
        </w:rPr>
        <w:t xml:space="preserve"> mengacu kepada seseorang dari wilayah atau daerah Galilea. Nazaret merupakan salah satu kota di Galilea. Gunakan kata atau frasa yang sama untuk Galilea seperti yang Anda gunakan pada perikop sebelumnya. Untuk informasi lebih lanjut tentang </w:t>
      </w:r>
      <w:hyperlink r:id="rId36">
        <w:r>
          <w:rPr>
            <w:lang w:val="id_ID" w:bidi="id_ID"/>
          </w:rPr>
          <w:rPr>
            <w:color w:val="0000EE"/>
            <w:u w:val="single"/>
          </w:rPr>
          <w:t>Galilea</w:t>
        </w:r>
      </w:hyperlink>
      <w:r>
        <w:rPr>
          <w:lang w:val="id_ID" w:bidi="id_ID"/>
        </w:rPr>
        <w:t>, lihat Daftar Kata Utama.</w:t>
      </w:r>
    </w:p>
    <w:p>
      <w:pPr/>
      <w:r>
        <w:rPr>
          <w:lang w:val="id_ID" w:bidi="id_ID"/>
        </w:rPr>
      </w:r>
      <w:r>
        <w:rPr>
          <w:lang w:val="id_ID" w:bidi="id_ID"/>
        </w:rPr>
        <w:t>Berhenti di sini dan tunjukkan lagi peta Israel yang mencakup Yerusalem serta wilayah Galilea dengan Nazaret di dalamnya. Hentikan sejenak audio ini disini.</w:t>
      </w:r>
    </w:p>
    <w:p>
      <w:pPr/>
      <w:r>
        <w:rPr>
          <w:lang w:val="id_ID" w:bidi="id_ID"/>
        </w:rPr>
      </w:r>
      <w:r>
        <w:rPr>
          <w:lang w:val="id_ID" w:bidi="id_ID"/>
        </w:rPr>
        <w:t xml:space="preserve">Petrus merespons dengan tegas. Petrus </w:t>
      </w:r>
      <w:r>
        <w:rPr>
          <w:b/>
          <w:lang w:val="id_ID" w:bidi="id_ID"/>
        </w:rPr>
        <w:t>bersumpah</w:t>
      </w:r>
      <w:r>
        <w:rPr>
          <w:lang w:val="id_ID" w:bidi="id_ID"/>
        </w:rPr>
        <w:t xml:space="preserve">, yang berarti ia dengan sungguh-sungguh dan serius menyatakan bahwa dia berkata jujur. Petrus berkata, "Terkutuklah aku," atau ia "memanggil kutukan ke atas dirinya sendiri." Ini berarti bahwa ia meminta Allah untuk menghukumnya jika berbohong. Gunakan kata atau frasa yang sama untuk kutukan seperti yang Anda gunakan pada perikop sebelumnya. Untuk informasi lebih lanjut tentang </w:t>
      </w:r>
      <w:hyperlink r:id="rId354">
        <w:r>
          <w:rPr>
            <w:lang w:val="id_ID" w:bidi="id_ID"/>
          </w:rPr>
          <w:rPr>
            <w:color w:val="0000EE"/>
            <w:u w:val="single"/>
          </w:rPr>
          <w:t>kutukan</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14:66–72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86">
        <w:r>
          <w:rPr>
            <w:lang w:val="id_ID" w:bidi="id_ID"/>
          </w:rPr>
          <w:rPr>
            <w:color w:val="0000EE"/>
            <w:u w:val="single"/>
          </w:rPr>
          <w:t>Dengar dan Renungkan</w:t>
        </w:r>
      </w:hyperlink>
      <w:r>
        <w:rPr>
          <w:lang w:val="id_ID" w:bidi="id_ID"/>
        </w:rPr>
        <w:t xml:space="preserve"> (949 KB)</w:t>
      </w:r>
      <w:r>
        <w:rPr>
          <w:lang w:val="id_ID" w:bidi="id_ID"/>
        </w:rPr>
      </w:r>
    </w:p>
    <w:p>
      <w:pPr>
        <w:pStyle w:val="ListBullet"/>
        <w:spacing w:line="240" w:lineRule="auto"/>
        <w:ind w:left="720"/>
      </w:pPr>
      <w:r>
        <w:rPr>
          <w:lang w:val="id_ID" w:bidi="id_ID"/>
        </w:rPr>
      </w:r>
      <w:hyperlink r:id="rId487">
        <w:r>
          <w:rPr>
            <w:lang w:val="id_ID" w:bidi="id_ID"/>
          </w:rPr>
          <w:rPr>
            <w:color w:val="0000EE"/>
            <w:u w:val="single"/>
          </w:rPr>
          <w:t>Menyiapkan Panggung</w:t>
        </w:r>
      </w:hyperlink>
      <w:r>
        <w:rPr>
          <w:lang w:val="id_ID" w:bidi="id_ID"/>
        </w:rPr>
        <w:t xml:space="preserve"> (6.2 MB)</w:t>
      </w:r>
      <w:r>
        <w:rPr>
          <w:lang w:val="id_ID" w:bidi="id_ID"/>
        </w:rPr>
      </w:r>
    </w:p>
    <w:p>
      <w:pPr>
        <w:pStyle w:val="ListBullet"/>
        <w:spacing w:line="240" w:lineRule="auto"/>
        <w:ind w:left="720"/>
      </w:pPr>
      <w:r>
        <w:rPr>
          <w:lang w:val="id_ID" w:bidi="id_ID"/>
        </w:rPr>
      </w:r>
      <w:hyperlink r:id="rId488">
        <w:r>
          <w:rPr>
            <w:lang w:val="id_ID" w:bidi="id_ID"/>
          </w:rPr>
          <w:rPr>
            <w:color w:val="0000EE"/>
            <w:u w:val="single"/>
          </w:rPr>
          <w:t>Menjelaskan Adegan</w:t>
        </w:r>
      </w:hyperlink>
      <w:r>
        <w:rPr>
          <w:lang w:val="id_ID" w:bidi="id_ID"/>
        </w:rPr>
        <w:t xml:space="preserve"> (3.5 MB)</w:t>
      </w:r>
      <w:r>
        <w:rPr>
          <w:lang w:val="id_ID" w:bidi="id_ID"/>
        </w:rPr>
      </w:r>
    </w:p>
    <w:p>
      <w:pPr>
        <w:pStyle w:val="ListBullet"/>
        <w:spacing w:line="240" w:lineRule="auto"/>
        <w:ind w:left="720"/>
      </w:pPr>
      <w:r>
        <w:rPr>
          <w:lang w:val="id_ID" w:bidi="id_ID"/>
        </w:rPr>
      </w:r>
      <w:hyperlink r:id="rId489">
        <w:r>
          <w:rPr>
            <w:lang w:val="id_ID" w:bidi="id_ID"/>
          </w:rPr>
          <w:rPr>
            <w:color w:val="0000EE"/>
            <w:u w:val="single"/>
          </w:rPr>
          <w:t>Memperagakan Bacaan</w:t>
        </w:r>
      </w:hyperlink>
      <w:r>
        <w:rPr>
          <w:lang w:val="id_ID" w:bidi="id_ID"/>
        </w:rPr>
        <w:t xml:space="preserve"> (4.0 MB)</w:t>
      </w:r>
      <w:r>
        <w:rPr>
          <w:lang w:val="id_ID" w:bidi="id_ID"/>
        </w:rPr>
      </w:r>
    </w:p>
    <w:p>
      <w:pPr>
        <w:pStyle w:val="ListBullet"/>
        <w:spacing w:line="240" w:lineRule="auto"/>
        <w:ind w:left="720"/>
      </w:pPr>
      <w:r>
        <w:rPr>
          <w:lang w:val="id_ID" w:bidi="id_ID"/>
        </w:rPr>
      </w:r>
      <w:hyperlink r:id="rId490">
        <w:r>
          <w:rPr>
            <w:lang w:val="id_ID" w:bidi="id_ID"/>
          </w:rPr>
          <w:rPr>
            <w:color w:val="0000EE"/>
            <w:u w:val="single"/>
          </w:rPr>
          <w:t>Melengkapi yang Kurang</w:t>
        </w:r>
      </w:hyperlink>
      <w:r>
        <w:rPr>
          <w:lang w:val="id_ID" w:bidi="id_ID"/>
        </w:rPr>
        <w:t xml:space="preserve"> (3.7 MB)</w:t>
      </w:r>
      <w:r>
        <w:rPr>
          <w:lang w:val="id_ID" w:bidi="id_ID"/>
        </w:rPr>
      </w:r>
    </w:p>
    <w:p>
      <w:pPr>
        <w:pStyle w:val="ListBullet"/>
        <w:spacing w:line="240" w:lineRule="auto"/>
        <w:ind w:left="720"/>
      </w:pPr>
      <w:r>
        <w:rPr>
          <w:lang w:val="id_ID" w:bidi="id_ID"/>
        </w:rPr>
      </w:r>
      <w:hyperlink r:id="rId491">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15:1–15</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15:1–15 dan renungkan di dalam hati Anda.</w:t>
      </w:r>
    </w:p>
    <w:p>
      <w:pPr/>
      <w:r>
        <w:rPr>
          <w:lang w:val="id_ID" w:bidi="id_ID"/>
        </w:rPr>
      </w:r>
      <w:r>
        <w:rPr>
          <w:lang w:val="id_ID" w:bidi="id_ID"/>
        </w:rPr>
        <w:t>Dengarkan versi audio dari Markus 15:1–15 sebanyak tiga kali, dalam tiga terjemahan yang berbeda, jika memungkinkan. Kemudian, secara berkelompok, diskusikan pertanyaan-pertanyaan berikut:</w:t>
      </w:r>
    </w:p>
    <w:p>
      <w:pPr>
        <w:pStyle w:val="ListNumber"/>
        <w:numPr>
          <w:ilvl w:val="0"/>
          <w:numId w:val="74"/>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15:1–15 dalam terjemahan yang paling mudah dipahami.</w:t>
      </w:r>
    </w:p>
    <w:p>
      <w:pPr/>
      <w:r>
        <w:rPr>
          <w:lang w:val="id_ID" w:bidi="id_ID"/>
        </w:rPr>
      </w:r>
      <w:r>
        <w:rPr>
          <w:lang w:val="id_ID" w:bidi="id_ID"/>
        </w:rPr>
        <w:t>Dalam kisah ini, Markus menunjukkan para penonton, orang-orang Kristen yang dianiaya, bagaimana berperilaku dalam pengadilan mereka. Ia menunjukkan kepada kita bahwa Yesus berperilaku terhormat. Markus juga menunjukkan kepada kita bahwa Yesus dihukum mati sebagai Mesias, atau raja orang Yahudi. Gelar Mesias menyiratkan bahwa Mesias adalah seorang raja, tetapi kerajaan Yesus berbeda dengan kerajaan politis. Kisah ini dimulai pagi-pagi benar pada hari berikutnya, sebelum matahari terbit, setelah persidangan Yesus dengan Sanhedrin, atau dewan tinggi Yahudi. Seluruh Sanhedrin berkumpul untuk membuat rencana tentang apa yang akan dilakukan selanjutnya kepada Yesus.</w:t>
      </w:r>
    </w:p>
    <w:p>
      <w:pPr/>
      <w:r>
        <w:rPr>
          <w:lang w:val="id_ID" w:bidi="id_ID"/>
        </w:rPr>
      </w:r>
      <w:r>
        <w:rPr>
          <w:lang w:val="id_ID" w:bidi="id_ID"/>
        </w:rPr>
        <w:t>Dewan tinggi Yahudi, atau Sanhedrin, menjatuhkan hukuman mati atas Yesus karena mereka mengatakan Dia menghujat dengan mengaku sebagai Mesias. Hujat berarti menghina Allah. Sanhedrin harus memutuskan apa yang dilakukan selanjutnya, karena pihak berwenang Yahudi tidak diizinkan untuk menghukum mati Yesus, yang berarti membunuh Dia karena kejahatan. Hanya para pejabat Romawi yang dapat menghukum mati seseorang. Pada saat itu, Israel, tanah air Yahudi, diperintah oleh Kekaisaran atau kerajaan Romawi. Kaisar, atau raja Romawi, menunjuk para gubernur untuk memerintah wilayah yang lebih kecil di dalam kekaisarannya. Pilatus memerintah daerah tempat tinggal bangsa Yahudi. Seorang penguasa Yahudi juga membantu Pilatus, tetapi sebagai perwakilan Romawi, hanya Pilatus yang berwenang untuk menjatuhkan hukuman mati pada Yesus.</w:t>
      </w:r>
    </w:p>
    <w:p>
      <w:pPr/>
      <w:r>
        <w:rPr>
          <w:lang w:val="id_ID" w:bidi="id_ID"/>
        </w:rPr>
      </w:r>
      <w:r>
        <w:rPr>
          <w:lang w:val="id_ID" w:bidi="id_ID"/>
        </w:rPr>
        <w:t>Para pengawal Sanhedrin mengikat tangan Yesus dan membawa Yesus ke istana gubernur, yang mungkin berada di sisi lain kota Yerusalem. Pilatus, gubernur Romawi, sedang berada di Yerusalem untuk perayaan Paskah. Ia tinggal di istana gubernur di Yerusalem. Pengadilan resmi Romawi dimulai saat fajar, sehingga Sanhedrin harus membawa Yesus kepada Pilatus secepat mungkin.</w:t>
      </w:r>
    </w:p>
    <w:p>
      <w:pPr/>
      <w:r>
        <w:rPr>
          <w:lang w:val="id_ID" w:bidi="id_ID"/>
        </w:rPr>
      </w:r>
      <w:r>
        <w:rPr>
          <w:lang w:val="id_ID" w:bidi="id_ID"/>
        </w:rPr>
        <w:t>Sanhedrin menyerahkan Yesus kepada Pilatus, sehingga Pilatus dapat mengadili Yesus dan menjatuhkan hukuman pada-Nya. Pemerintah Romawi tidak akan menghukum mati Yesus karena penghujatan dalam agama Yahudi. Jadi, Sanhedrin mengatakan kepada gubernur Romawi bahwa Yesus adalah seorang revolusioner, yaitu orang yang ingin menggulingkan pemerintah Romawi dan menjadi raja.</w:t>
      </w:r>
    </w:p>
    <w:p>
      <w:pPr/>
      <w:r>
        <w:rPr>
          <w:lang w:val="id_ID" w:bidi="id_ID"/>
        </w:rPr>
      </w:r>
      <w:r>
        <w:rPr>
          <w:lang w:val="id_ID" w:bidi="id_ID"/>
        </w:rPr>
        <w:t>Berhenti di sini dan diskusikan pertanyaan-pertanyaan ini dalam kelompok: Bagaimana cara kerja sistem pengadilan di masyarakat Anda bekerja? Siapa yang dapat menghukum mati orang dalam kebudayaan Anda? Kejahatan macam apakah yang dianggap sangat buruk dalam kebudayaan Anda? Jelaskan apa yang biasanya terjadi ketika seseorang sedang diadili atas suatu kejahatan dalam kebudayaan Anda. Hentikan sejenak audio ini di sini.</w:t>
      </w:r>
    </w:p>
    <w:p>
      <w:pPr/>
      <w:r>
        <w:rPr>
          <w:lang w:val="id_ID" w:bidi="id_ID"/>
        </w:rPr>
      </w:r>
      <w:r>
        <w:rPr>
          <w:lang w:val="id_ID" w:bidi="id_ID"/>
        </w:rPr>
        <w:t>Dalam pengadilan hukum Romawi, orang-orang yang menuduh seseorang melakukan kejahatan membawa tuduhan mereka kepada hakim Romawi, dan hakim Romawi dapat mengajukan pertanyaan apa pun yang dia inginkan kepada orang yang dituduh. Sanhedrin mungkin mengatakan kepada Pilatus bahwa Yesus ingin menggulingkan pemerintah Romawi dan menjadi raja. Jadi Pilatus bertanya kepada Yesus, "Apakah Engkau raja orang Yahudi?" Dalam pengertian tertentu, Sanhedrin benar—Yesus memang raja, tetapi Dia bukan revolusioner yang ingin menggulingkan pemerintah Romawi.</w:t>
      </w:r>
    </w:p>
    <w:p>
      <w:pPr/>
      <w:r>
        <w:rPr>
          <w:lang w:val="id_ID" w:bidi="id_ID"/>
        </w:rPr>
      </w:r>
      <w:r>
        <w:rPr>
          <w:lang w:val="id_ID" w:bidi="id_ID"/>
        </w:rPr>
        <w:t>Bangsa Yahudi adalah kelompok orang yang merupakan keturunan leluhur mereka, Abraham. Kebanyakan dari mereka tinggal di wilayah yang disebut Israel, di daerah yang sama dengan negara Israel saat ini. Karena pemerintah Romawi memerintah banyak wilayah dunia, termasuk Israel, bukanlah sesuatu yang baik jika mengaku sebagai seorang raja selain raja Romawi. Namun, bangsa Yahudi sedang menunggu seorang Mesias, yang mereka harapkan akan menjadi raja yang akan menyelamatkan mereka dari penindasan pemerintah asing. Rencana Allah untuk Mesias adalah bahwa Dia akan memerintah di hati umat Allah dan membuat umat Allah mengikut Allah. Yesus mengatakan bahwa Dia adalah raja—Dia adalah Mesias, tetapi Dia bukan jenis raja yang ditanyakan Pilatus.</w:t>
      </w:r>
    </w:p>
    <w:p>
      <w:pPr/>
      <w:r>
        <w:rPr>
          <w:lang w:val="id_ID" w:bidi="id_ID"/>
        </w:rPr>
      </w:r>
      <w:r>
        <w:rPr>
          <w:lang w:val="id_ID" w:bidi="id_ID"/>
        </w:rPr>
        <w:t>Yesus tahu bahwa Pilatus tidak memahami raja macam apakah Yesus itu. Yesus menjawab, "Engkau telah mengatakannya," yang berarti bahwa Dia mengatakan bahwa Dia adalah Raja, tetapi mungkin berbeda dari yang diharapkan Pilatus. Para imam terkemuka menuduh Yesus atas banyak kejahatan lagi, dan Pilatus meminta Yesus untuk membela diri. Yesus tidak mengatakan apa-apa, ini hal yang tidak biasa dalam pengadilan hukum Romawi. Pilatus terkejut. Pilatus tidak yakin kalau Yesus bersalah. Namun karena Yesus tidak membela diri, lebih sulit bagi Pilatus untuk mengatakan bahwa Yesus tidak bersalah.</w:t>
      </w:r>
    </w:p>
    <w:p>
      <w:pPr/>
      <w:r>
        <w:rPr>
          <w:lang w:val="id_ID" w:bidi="id_ID"/>
        </w:rPr>
      </w:r>
      <w:r>
        <w:rPr>
          <w:lang w:val="id_ID" w:bidi="id_ID"/>
        </w:rPr>
        <w:t>Berhenti di sini dan diskusikan dalam kelompok: Ketika seseorang tidak bersalah, bagaimana cara mereka bersikap? Ketika seseorang bersalah, bagaimana cara mereka bersikap? Yesus diam, tetapi kita tahu Dia tidak bersalah. Dalam kebudayaan Anda, apakah orang-orang akan menganggap Yesus tidak bersalah atau bersalah karena Dia diam? Hentikan sejenak audio ini di sini.</w:t>
      </w:r>
    </w:p>
    <w:p>
      <w:pPr/>
      <w:r>
        <w:rPr>
          <w:lang w:val="id_ID" w:bidi="id_ID"/>
        </w:rPr>
      </w:r>
      <w:r>
        <w:rPr>
          <w:lang w:val="id_ID" w:bidi="id_ID"/>
        </w:rPr>
        <w:t>Gubernur Romawi memiliki otoritas untuk membebaskan satu tahanan selama minggu perayaan Paskah sebagai hadiah kepada penduduk Yahudi. Tahanan itu akan dibebaskan dan tidak menerima hukuman lebih lanjut atas kejahatan mereka. Kerumunan orang meminta Pilatus untuk melepaskan seorang tahanan bagi mereka. Karena Pilatus yakin bahwa Yesus tidak bersalah, ia menanyai kerumunan apakah mereka menginginkan dia untuk melepaskan Yesus. Ia menyebut Yesus raja orang Yahudi, mungkin mengira kalau ini akan membuat kerumunan menginginkan Yesus dibebaskan. Pilatus tidak menyukai para pemimpin Yahudi. Ia tahu bahwa para pemimpin Yahudi menangkap Yesus hanya karena mereka membenci Yesus, sebab orang lain menyukai-Nya, bukan karena Dia benar-benar seorang revolusioner. Pilatus tidak mau menyerah pada tuntutan Sanhedrin.</w:t>
      </w:r>
    </w:p>
    <w:p>
      <w:pPr/>
      <w:r>
        <w:rPr>
          <w:lang w:val="id_ID" w:bidi="id_ID"/>
        </w:rPr>
      </w:r>
      <w:r>
        <w:rPr>
          <w:lang w:val="id_ID" w:bidi="id_ID"/>
        </w:rPr>
        <w:t>Namun, para imam terkemuka mungkin mengatakan kepada kerumunan untuk meminta Pilatus agar membebaskan Barabas, seorang tahanan yang ingin menggulingkan pemerintah. Selama upaya menggulingkan pemerintah, Barabas telah membunuh seseorang. Para imam terkemuka mungkin mengatakan kepada kerumunan bahwa mereka telah memvonis Yesus untuk mati karena penghujatan di pengadilan mereka. Kerumunan terus menuntut agar Yesus disalib. Pilatus menanyai kerumunan itu, kesalahan apakah yang telah Yesus lakukan. Kerumunan tidak menjawab, tetapi terus berkata, "Salibkan Dia!" Alilh-alih menciptakan situasi yang dapat membebaskan Yesus, Pilatus telah menciptakan situasi yang akan membahayakan kalau Yesus tidak dihukum mati. Pilatus tidak punya pilihan selain membebaskan Barabas sebagai gantinya bagi kerumunan. Pilatus kemudian memerintahkan para prajurit untuk mencambuk Yesus. Para prajurit mungkin membawa Yesus ke dalam istana gubernur untuk mencambuk-Nya di halaman, jauh dari banyak orang. Para prajurit Romawi mencambuk orang-orang dengan pertama-tama menelanjangi mereka, mengikat mereka pada sebuah tiang, dan memukuli mereka berkali-kali dengan sebuah cambuk yang terbuat dari kulit. Mereka mengikat potongan tulang, kaca, atau timah pada kulit cambuk itu untuk membuat cambuk lebih berbahaya. Banyak orang meninggal karena cambukan. Setelah para prajurit mencambuk Yesus, Pilatus memerintahkan para prajurit untuk menyalibkan Yesus. Bangsa Romawi menyalibkan orang dengan memakukan tangan dan kaki mereka ke dua potongan kayu yang diletakkan membentuk sebuah salib. Mereka mendirikan salib tegak lurus dan membiarkan orang itu mati pelan-pelan serta menyakitkan.</w:t>
      </w:r>
    </w:p>
    <w:p>
      <w:pPr/>
      <w:r>
        <w:rPr>
          <w:lang w:val="id_ID" w:bidi="id_ID"/>
        </w:rPr>
      </w:r>
      <w:r>
        <w:rPr>
          <w:lang w:val="id_ID" w:bidi="id_ID"/>
        </w:rPr>
        <w:t>Berhenti di sini dan lihatlah foto cambuk dengan timah, kaca, dan tulang yang terikat padanya.</w:t>
      </w:r>
    </w:p>
    <w:p>
      <w:pPr/>
      <w:r>
        <w:rPr>
          <w:lang w:val="id_ID" w:bidi="id_ID"/>
        </w:rPr>
      </w:r>
      <w:r>
        <w:rPr>
          <w:lang w:val="id_ID" w:bidi="id_ID"/>
        </w:rPr>
        <w:t>Diskusikan pertanyaan ini dalam kelompok: Apakah Anda memiliki metode eksekusi dalam budaya Anda? Bagaimana persamaan atau perbedaannya dengan cara ini? Hentikan sejenak audio ini di sini.</w:t>
      </w:r>
    </w:p>
    <w:p>
      <w:pPr/>
      <w:r>
        <w:rPr>
          <w:lang w:val="id_ID" w:bidi="id_ID"/>
        </w:rPr>
      </w:r>
      <w:r>
        <w:rPr>
          <w:lang w:val="id_ID" w:bidi="id_ID"/>
        </w:rPr>
        <w:t>Dengan cara ini, Pilatus memenuhi nubuat bahwa Yesus akan dihukum mati sebagai Mesias, atau raja. Pemerintah Romawi mengira Yesus dihukum mati karena Dia mengaku sebagai raja dan mau menggulingkan pemerintah Romawi. Namun, Yesus menyatakan diri sebagai raja atas Kerajaan Allah.</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15:1–15 dalam terjemahan yang paling mudah dipahami.</w:t>
      </w:r>
    </w:p>
    <w:p>
      <w:pPr/>
      <w:r>
        <w:rPr>
          <w:lang w:val="id_ID" w:bidi="id_ID"/>
        </w:rPr>
      </w:r>
      <w:r>
        <w:rPr>
          <w:lang w:val="id_ID" w:bidi="id_ID"/>
        </w:rPr>
        <w:t>Pada langkah ini, kelompok akan mendefinisikan adegan, tokoh, dan latar belakang dari perikop ini. Selanjutnya, kelompok akan membayangkan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Sanhedrin berkumpul pada saat fajar, sebelum matahari terbit, untuk membuat rencana.</w:t>
      </w:r>
    </w:p>
    <w:p>
      <w:pPr/>
      <w:r>
        <w:rPr>
          <w:lang w:val="id_ID" w:bidi="id_ID"/>
        </w:rPr>
      </w:r>
      <w:r>
        <w:rPr>
          <w:b/>
          <w:lang w:val="id_ID" w:bidi="id_ID"/>
        </w:rPr>
        <w:t>Adegan kedua:</w:t>
      </w:r>
      <w:r>
        <w:rPr>
          <w:lang w:val="id_ID" w:bidi="id_ID"/>
        </w:rPr>
        <w:t xml:space="preserve"> Dimulai saat matahari terbit. Sanhedrin membawa Yesus kepada Pilatus, sang gubernur, dan menuduh Yesus berusaha menggulingkan pemerintah Romawi. Pilatus bertanya kepada Yesus apakah Dia adalah Raja orang Yahudi.</w:t>
      </w:r>
    </w:p>
    <w:p>
      <w:pPr/>
      <w:r>
        <w:rPr>
          <w:lang w:val="id_ID" w:bidi="id_ID"/>
        </w:rPr>
      </w:r>
      <w:r>
        <w:rPr>
          <w:b/>
          <w:lang w:val="id_ID" w:bidi="id_ID"/>
        </w:rPr>
        <w:t xml:space="preserve">Dalam adegan ketiga: </w:t>
      </w:r>
      <w:r>
        <w:rPr>
          <w:lang w:val="id_ID" w:bidi="id_ID"/>
        </w:rPr>
        <w:t>Markus memberi informasi latar belakang. Dia mengatakan bahwa gubernur biasanya melepaskan satu tahanan selama perayaan Paskah. Markus menjelaskan Barabas, seorang revolusioner di penjara.</w:t>
      </w:r>
    </w:p>
    <w:p>
      <w:pPr/>
      <w:r>
        <w:rPr>
          <w:lang w:val="id_ID" w:bidi="id_ID"/>
        </w:rPr>
      </w:r>
      <w:r>
        <w:rPr>
          <w:b/>
          <w:lang w:val="id_ID" w:bidi="id_ID"/>
        </w:rPr>
        <w:t>Dalam adegan keempat:</w:t>
      </w:r>
      <w:r>
        <w:rPr>
          <w:lang w:val="id_ID" w:bidi="id_ID"/>
        </w:rPr>
        <w:t xml:space="preserve"> Kerumunan orang pada perayaan Paskah meminta Pilatus melepaskan satu tahanan untuk mereka. Pilatus bertanya apakah ia dapat membebaskan Yesus, raja orang Yahudi, karena dia tidak yakin kalau Yesus bersalah. Kerumunan itu memilih Barabas dan menyuruh Pilatus untuk menyalibkan Yesus.</w:t>
      </w:r>
    </w:p>
    <w:p>
      <w:pPr/>
      <w:r>
        <w:rPr>
          <w:lang w:val="id_ID" w:bidi="id_ID"/>
        </w:rPr>
      </w:r>
      <w:r>
        <w:rPr>
          <w:b/>
          <w:lang w:val="id_ID" w:bidi="id_ID"/>
        </w:rPr>
        <w:t xml:space="preserve">Dalam adegan kelima: </w:t>
      </w:r>
      <w:r>
        <w:rPr>
          <w:lang w:val="id_ID" w:bidi="id_ID"/>
        </w:rPr>
        <w:t>Pilatus menyerahkan Yesus kepada para prajurit untuk mencambuk Yesus. Kemudian Pilatus menyuruh para prajurit untuk menyalibkan Yesus.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Sanhedrin, yaitu para ahli Taurat, para imam terkemuka, dan para tua-tua </w:t>
      </w:r>
    </w:p>
    <w:p>
      <w:pPr>
        <w:pStyle w:val="ListBullet"/>
        <w:spacing w:line="240" w:lineRule="auto"/>
        <w:ind w:left="720"/>
      </w:pPr>
      <w:r>
        <w:rPr>
          <w:lang w:val="id_ID" w:bidi="id_ID"/>
        </w:rPr>
      </w:r>
      <w:r>
        <w:rPr>
          <w:lang w:val="id_ID" w:bidi="id_ID"/>
        </w:rPr>
        <w:t>Pilatus, sang gubernur Romawi</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Kerumunan orang di perayaan Paskah</w:t>
      </w:r>
    </w:p>
    <w:p>
      <w:pPr>
        <w:pStyle w:val="ListBullet"/>
        <w:spacing w:line="240" w:lineRule="auto"/>
        <w:ind w:left="720"/>
      </w:pPr>
      <w:r>
        <w:rPr>
          <w:lang w:val="id_ID" w:bidi="id_ID"/>
        </w:rPr>
      </w:r>
      <w:r>
        <w:rPr>
          <w:lang w:val="id_ID" w:bidi="id_ID"/>
        </w:rPr>
        <w:t>Barabas, seorang revolusioner Yahudi yang ingin menggulingkan pemerintah Romawi</w:t>
      </w:r>
    </w:p>
    <w:p>
      <w:pPr/>
      <w:r>
        <w:rPr>
          <w:lang w:val="id_ID" w:bidi="id_ID"/>
        </w:rPr>
      </w:r>
      <w:r>
        <w:rPr>
          <w:lang w:val="id_ID" w:bidi="id_ID"/>
        </w:rPr>
        <w:t>Secara berkelompok, perhatikan bagian-bagian dari latar belakang bagian ini: Penting untuk diingat bahwa kisah ini dimulai pada dini hari, ketika matahari baru akan naik. Para imam terkemuka, para tua-tua, dan para ahli Taurat membuat rencana untuk membawa Yesus kepada gubernur. Mereka mengikat tangan Yesus dan membawa-Nya pergi ke istana gubernur, tempat tinggal Pilatus. Teks hanya mengatakan bahwa para pemimpin agama membawa Yesus kepada Pilatus, tetapi pembaca atau pendengar Anda mungkin tidak tahu siapa Pilatus. Beberapa terjemahan Alkitab menyebut Pilatus sebagai "gubernur Romawi."</w:t>
      </w:r>
    </w:p>
    <w:p>
      <w:pPr/>
      <w:r>
        <w:rPr>
          <w:lang w:val="id_ID" w:bidi="id_ID"/>
        </w:rPr>
      </w:r>
      <w:r>
        <w:rPr>
          <w:lang w:val="id_ID" w:bidi="id_ID"/>
        </w:rPr>
        <w:t>Berhenti di sini dan diskusikan pertanyaan ini dalam kelompok: Bagaimana cara Anda memperkenalkan tokoh baru dalam suatu kisah nyata? Hentikan sejenak audio ini disini.</w:t>
      </w:r>
    </w:p>
    <w:p>
      <w:pPr/>
      <w:r>
        <w:rPr>
          <w:lang w:val="id_ID" w:bidi="id_ID"/>
        </w:rPr>
      </w:r>
      <w:r>
        <w:rPr>
          <w:lang w:val="id_ID" w:bidi="id_ID"/>
        </w:rPr>
        <w:t xml:space="preserve">Pilatus memulai pengadilan seperti semua pengadilan Romawi. Pilatus bertanya kepada Yesus, "Apakah Engkau raja orang Yahudi?" Yesus mengatakan "Seperti katamu itu." Ini mungkin berarti bahwa Yesus berkata, "Ya, benar!" atau Yesus ingin menyatakan siapa Dia dengan cara halus. Para imam terkemuka menuduh Yesus atas banyak hal. Kita tidak tahu hal-hal spesifik yang mereka tuduhkan kepada-Nya. Pilatus bertanya kepada Yesus "Tidakkah Engkau akan menjawab? Mereka menuduh-Mu atas banyak hal." Pilatus mengharapkan Yesus untuk menjawab. Yesus tidak menjawab, dan Pilatus terkejut. Pilatus tidak mengerti mengapa Yesus tidak menjawab, karena kebanyakan orang yang dituduh biasanya ingin meyakinkan pengadilan bahwa mereka tidak bersalah. </w:t>
      </w:r>
    </w:p>
    <w:p>
      <w:pPr/>
      <w:r>
        <w:rPr>
          <w:lang w:val="id_ID" w:bidi="id_ID"/>
        </w:rPr>
      </w:r>
      <w:r>
        <w:rPr>
          <w:lang w:val="id_ID" w:bidi="id_ID"/>
        </w:rPr>
        <w:t>Markus menghentikan alur cerita untuk memberitahukan beberapa informasi latar belakang. Markus mengatakan bahwa ada kebiasaan gubernur melepaskan satu tahanan untuk rakyat selama masa perayaan Paskah. Kemudian Markus memberitahu kita bahwa satu tahanan itu adalah Barabas. Barabas adalah dikurung di penjara Romawi karena ia adalah seorang revolusioner atau pemberontak. Barabas adalah anggota kelompok yang berusaha menggulingkan pemerintah Romawi. Selama upaya menggulingkan pemerintah, Barabas telah membunuh seseorang.</w:t>
      </w:r>
    </w:p>
    <w:p>
      <w:pPr/>
      <w:r>
        <w:rPr>
          <w:lang w:val="id_ID" w:bidi="id_ID"/>
        </w:rPr>
      </w:r>
      <w:r>
        <w:rPr>
          <w:lang w:val="id_ID" w:bidi="id_ID"/>
        </w:rPr>
        <w:t>Berhenti di sini dan diskusikan pertanyaan ini dalam kelompok: Bagaimana cara Anda menceritakan informasi latar belakang untuk sebuah cerita? Bagaimana para pembaca atau pendengar tahu bahwa informasi ini bukan bagian dari adegan cerita? Hentikan sejenak audio ini disini.</w:t>
      </w:r>
    </w:p>
    <w:p>
      <w:pPr/>
      <w:r>
        <w:rPr>
          <w:lang w:val="id_ID" w:bidi="id_ID"/>
        </w:rPr>
      </w:r>
      <w:r>
        <w:rPr>
          <w:lang w:val="id_ID" w:bidi="id_ID"/>
        </w:rPr>
        <w:t>Sekarang Markus kembali ke cerita utama. Kerumunan orang meminta Pilatus melepaskan seorang tahanan untuk mereka.</w:t>
      </w:r>
    </w:p>
    <w:p>
      <w:pPr/>
      <w:r>
        <w:rPr>
          <w:lang w:val="id_ID" w:bidi="id_ID"/>
        </w:rPr>
      </w:r>
      <w:r>
        <w:rPr>
          <w:lang w:val="id_ID" w:bidi="id_ID"/>
        </w:rPr>
        <w:t>Pilatus melihat peluangnya. Pilatus yakin bahwa Yesus tidak bersalah. Pilatus yakin bahwa para imam terkemuka membawa Yesus kepadanya karena mereka membenci Yesus. Pilatus bertanya kepada banyak orang, "Apakah kalian ingin aku melepaskan raja orang Yahudi?" Para imam terkemuka menyuruh orang banyak untuk meminta Pilatus agar melepaskan Barabas sebagai gantinya.</w:t>
      </w:r>
    </w:p>
    <w:p>
      <w:pPr/>
      <w:r>
        <w:rPr>
          <w:lang w:val="id_ID" w:bidi="id_ID"/>
        </w:rPr>
      </w:r>
      <w:r>
        <w:rPr>
          <w:lang w:val="id_ID" w:bidi="id_ID"/>
        </w:rPr>
        <w:t>Pilatus bertanya kepada banyak orang, "Apakah yang harus kulakukan pada orang yang kalian sebut raja orang Yahudi?" Orang-orang berteriak, “Salibkan Dia!" yang berarti membunuh Yesus dengan memakukan-Nya pada sebuah salib. Kerumunan itu menjadi kacau. Pilatus ingin memuaskan kerumunan dan membuat mereka bahagia sehingga mereka tidak menjadi berbahaya. Pilatus melepaskan Barabas bagi kerumunan.</w:t>
      </w:r>
    </w:p>
    <w:p>
      <w:pPr/>
      <w:r>
        <w:rPr>
          <w:lang w:val="id_ID" w:bidi="id_ID"/>
        </w:rPr>
      </w:r>
      <w:r>
        <w:rPr>
          <w:lang w:val="id_ID" w:bidi="id_ID"/>
        </w:rPr>
        <w:t>Pada saat ini, Pilatus menyuruh para prajurit untuk mencambuk Yesus. Para prajurit mungkin membawa Yesus ke dalam istana itu sendiri, jauh dari publik, untuk dicambuk. Kita tidak tahu persis tempat para prajurit mencambuk Yesus. Mungkin setelah para prajurit mencambuk Yesus, Pilatus menyuruh mereka menyalibkan Yesus.</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15:1–15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 xml:space="preserve">Sanhedrin, yaitu para ahli Taurat, para imam terkemuka, dan para tua-tua </w:t>
      </w:r>
    </w:p>
    <w:p>
      <w:pPr>
        <w:pStyle w:val="ListBullet"/>
        <w:spacing w:line="240" w:lineRule="auto"/>
        <w:ind w:left="720"/>
      </w:pPr>
      <w:r>
        <w:rPr>
          <w:lang w:val="id_ID" w:bidi="id_ID"/>
        </w:rPr>
      </w:r>
      <w:r>
        <w:rPr>
          <w:lang w:val="id_ID" w:bidi="id_ID"/>
        </w:rPr>
        <w:t>Pilatus, gubernur Romawi</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Kerumunan orang di perayaan Paskah</w:t>
      </w:r>
    </w:p>
    <w:p>
      <w:pPr>
        <w:pStyle w:val="ListBullet"/>
        <w:spacing w:line="240" w:lineRule="auto"/>
        <w:ind w:left="720"/>
      </w:pPr>
      <w:r>
        <w:rPr>
          <w:lang w:val="id_ID" w:bidi="id_ID"/>
        </w:rPr>
      </w:r>
      <w:r>
        <w:rPr>
          <w:lang w:val="id_ID" w:bidi="id_ID"/>
        </w:rPr>
        <w:t>Barabas, seorang revolusioner Yahudi yang ingin menggulingkan pemerintah Romawi</w:t>
      </w:r>
    </w:p>
    <w:p>
      <w:pPr/>
      <w:r>
        <w:rPr>
          <w:lang w:val="id_ID" w:bidi="id_ID"/>
        </w:rPr>
      </w:r>
      <w:r>
        <w:rPr>
          <w:lang w:val="id_ID" w:bidi="id_ID"/>
        </w:rPr>
        <w:t>Secara berkelompok,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peragaan dan respon-respon yang diberikan.</w:t>
      </w:r>
    </w:p>
    <w:p>
      <w:pPr/>
      <w:r>
        <w:rPr>
          <w:lang w:val="id_ID" w:bidi="id_ID"/>
        </w:rPr>
      </w:r>
      <w:r>
        <w:rPr>
          <w:lang w:val="id_ID" w:bidi="id_ID"/>
        </w:rPr>
        <w:t>Matahari sudah terbit pagi-pagi sekali. Para imam terkemuka, para tua-tua, dan para ahli Taurat membuat rencana untuk membawa Yesus kepada gubernur. Mereka mengikat tangan Yesus dan membawa-Nya pergi ke istana gubernur, tempat tinggal Pilatus.</w:t>
      </w:r>
    </w:p>
    <w:p>
      <w:pPr/>
      <w:r>
        <w:rPr>
          <w:lang w:val="id_ID" w:bidi="id_ID"/>
        </w:rPr>
      </w:r>
      <w:r>
        <w:rPr>
          <w:lang w:val="id_ID" w:bidi="id_ID"/>
        </w:rPr>
        <w:t>Para pemimpin agama membawa Yesus ke hadapan Pilatus. Pilatus memulai pengadilan formal. Pilatus bertanya kepada Yesus, "Engkaukah raja orang Yahudi?" Yesus mengatakan "Seperti katamu itu."</w:t>
      </w:r>
    </w:p>
    <w:p>
      <w:pPr/>
      <w:r>
        <w:rPr>
          <w:lang w:val="id_ID" w:bidi="id_ID"/>
        </w:rPr>
      </w:r>
      <w:r>
        <w:rPr>
          <w:lang w:val="id_ID" w:bidi="id_ID"/>
        </w:rPr>
        <w:t>Hentikan sejenak peragaannya. Tanyakan kepada orang yang memerankan Yesus, "Apa yang kamu rasakan atau pikirkan?" Anda mungkin mendengar jawaban seperti, "Penuh tekad," "Tenang," "Sedih." Tanyakan kepada orang yang memerankan Pilatus, "Apa yang kamu rasakan atau pikirkan?" Anda mungkin mendengar jawaban seperti, "Penasaran dengan orang ini," "Bingung mengapa para pemimpin agama membawa orang ini." Lanjutkan peragaannya.</w:t>
      </w:r>
    </w:p>
    <w:p>
      <w:pPr/>
      <w:r>
        <w:rPr>
          <w:lang w:val="id_ID" w:bidi="id_ID"/>
        </w:rPr>
      </w:r>
      <w:r>
        <w:rPr>
          <w:lang w:val="id_ID" w:bidi="id_ID"/>
        </w:rPr>
        <w:t>Para imam terkemuka menuduh Yesus atas banyak hal. Kita tidak tahu hal-hal spesifik yang mereka tuduhkan kepada-Nya. Pilatus bertanya kepada Yesus "Tidakkah Engkau akan menjawab? Mereka menuduhmu atas banyak hal. Yesus tidak menjawab, dan Pilatus terkejut.</w:t>
      </w:r>
    </w:p>
    <w:p>
      <w:pPr/>
      <w:r>
        <w:rPr>
          <w:lang w:val="id_ID" w:bidi="id_ID"/>
        </w:rPr>
      </w:r>
      <w:r>
        <w:rPr>
          <w:lang w:val="id_ID" w:bidi="id_ID"/>
        </w:rPr>
        <w:t>Hentikan sejenak peragaannya. Tanyakan kepada orang yang memerankan Yesus, "Apa yang kamu rasakan atau pikirkan?" Anda mungkin mendengar jawaban seperti, "Penuh tekad," "Damai." Tanyakan kepada orang yang memerankan Pilatus, "Apa yang kamu rasakan atau pikirkan?" Anda mungkin mendengar jawaban seperti, "Bingung," "Terkesan karena Yesus sangat tenang." Lanjutkan peragaannya.</w:t>
      </w:r>
    </w:p>
    <w:p>
      <w:pPr/>
      <w:r>
        <w:rPr>
          <w:lang w:val="id_ID" w:bidi="id_ID"/>
        </w:rPr>
      </w:r>
      <w:r>
        <w:rPr>
          <w:lang w:val="id_ID" w:bidi="id_ID"/>
        </w:rPr>
        <w:t>Ada kebiasaan bahwa gubernur melepaskan satu tahanan untuk rakyat selama masa perayaan Paskah. Kerumunan orang meminta Pilatus untuk melepaskan seorang tahanan untuk mereka.</w:t>
      </w:r>
    </w:p>
    <w:p>
      <w:pPr/>
      <w:r>
        <w:rPr>
          <w:lang w:val="id_ID" w:bidi="id_ID"/>
        </w:rPr>
      </w:r>
      <w:r>
        <w:rPr>
          <w:lang w:val="id_ID" w:bidi="id_ID"/>
        </w:rPr>
        <w:t>Pilatus yakin bahwa para imam terkemuka membawa Yesus kepadanya karena mereka membenci Yesus. Pilatus bertanya kepada banyak orang, "Apakah kalian ingin aku melepaskan raja orang Yahudi?" Barabas ditahan karena ia adalah seorang revolusioner yang telah membunuh orang ketika berusaha menggulingkan pemerintah. Para imam terkemuka menyuruh banyak orang untuk meminta Pilatus agar melepaskan Barabas saja. "Berikan kami Barabas!" teriak rakyat. Pilatus bertanya kepada banyak orang, "Apakah yang harus kulakukan pada orang yang kalian sebut raja orang Yahudi?" Orang-orang berteriak, “Salibkan Dia!" yang berarti membunuh Yesus dengan memakukan-Nya pada sebuah salib. Kerumunan itu menjadi kacau. Pilatus ingin memuaskan kerumunan dan membuat mereka senang agar mereka tidak menjadi berbahaya. Pilatus melepaskan Barabas bagi kerumunan.</w:t>
      </w:r>
    </w:p>
    <w:p>
      <w:pPr/>
      <w:r>
        <w:rPr>
          <w:lang w:val="id_ID" w:bidi="id_ID"/>
        </w:rPr>
      </w:r>
      <w:r>
        <w:rPr>
          <w:lang w:val="id_ID" w:bidi="id_ID"/>
        </w:rPr>
        <w:t>Hentikan sejenak peragaannya. Tanyakan kepada orang-orang yang memerankan ahli-ahli Taurat, "Apa yang kalian rasakan atau pikirkan?" Anda mungkin mendengar hal-hal seperti, "Puas karena kita akhirnya berhasil memvonis Yesus dengan hukuman mati!" Tanyakan kepada orang-orang, "Apa yang kamu rasakan atau pikirkan?" Anda mungkin mendengar jawaban seperti, "Kami tak tahu apa yang kami lakukan, kami cuma melakukan apa yang dilakukan semua orang di sekitar kami." Tanyakan kepada orang yang memerankan Pilatus, "Apa yang kamu rasakan atau pikirkan?" Anda mungkin mendengar jawaban seperti, "Kecewa." Tanyakan kepada orang yang memerankan Yesus, "Apa yang kamu rasakan atau pikirkan?" Anda mungkin mendengar jawaban seperti, "Sedih karena orang banyak tak mendengarkanku lagi," "Meminta kekuatan kepada Allah Bapaku." Lanjutkan peragaannya.</w:t>
      </w:r>
    </w:p>
    <w:p>
      <w:pPr/>
      <w:r>
        <w:rPr>
          <w:lang w:val="id_ID" w:bidi="id_ID"/>
        </w:rPr>
      </w:r>
      <w:r>
        <w:rPr>
          <w:lang w:val="id_ID" w:bidi="id_ID"/>
        </w:rPr>
        <w:t>Sekarang, Pilatus menyuruh para prajurit untuk mencambuk Yesus. Para prajurit mungkin membawa Yesus ke dalam istana itu sendiri, jauh dari publik, untuk dicambuk. Kita tidak tahu persis tempat para prajurit mencambuk Yesus. Mungkin setelah para prajurit mencambuk Yesus, Pilatus menyuruh mereka untuk menyalibkan Yesus.</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15:1–15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Pagi-pagi sekali, para </w:t>
      </w:r>
      <w:hyperlink r:id="rId79">
        <w:r>
          <w:rPr>
            <w:lang w:val="id_ID" w:bidi="id_ID"/>
          </w:rPr>
          <w:rPr>
            <w:color w:val="0000EE"/>
            <w:u w:val="single"/>
          </w:rPr>
          <w:t>imam</w:t>
        </w:r>
      </w:hyperlink>
      <w:r>
        <w:rPr>
          <w:lang w:val="id_ID" w:bidi="id_ID"/>
        </w:rPr>
        <w:t xml:space="preserve"> terkemuka, para </w:t>
      </w:r>
      <w:hyperlink r:id="rId276">
        <w:r>
          <w:rPr>
            <w:lang w:val="id_ID" w:bidi="id_ID"/>
          </w:rPr>
          <w:rPr>
            <w:color w:val="0000EE"/>
            <w:u w:val="single"/>
          </w:rPr>
          <w:t>tua-tua</w:t>
        </w:r>
      </w:hyperlink>
      <w:r>
        <w:rPr>
          <w:lang w:val="id_ID" w:bidi="id_ID"/>
        </w:rPr>
        <w:t xml:space="preserve">, dan para </w:t>
      </w:r>
      <w:hyperlink r:id="rId51">
        <w:r>
          <w:rPr>
            <w:lang w:val="id_ID" w:bidi="id_ID"/>
          </w:rPr>
          <w:rPr>
            <w:color w:val="0000EE"/>
            <w:u w:val="single"/>
          </w:rPr>
          <w:t>ahli Taurat</w:t>
        </w:r>
      </w:hyperlink>
      <w:r>
        <w:rPr>
          <w:lang w:val="id_ID" w:bidi="id_ID"/>
        </w:rPr>
        <w:t xml:space="preserve"> berkumpul untuk membahas apa yang harus dilakukan selanjutnya. Kelompok orang-orang ini membentuk </w:t>
      </w:r>
      <w:hyperlink r:id="rId479">
        <w:r>
          <w:rPr>
            <w:lang w:val="id_ID" w:bidi="id_ID"/>
          </w:rPr>
          <w:rPr>
            <w:color w:val="0000EE"/>
            <w:u w:val="single"/>
          </w:rPr>
          <w:t>Sanhedrin</w:t>
        </w:r>
      </w:hyperlink>
      <w:r>
        <w:rPr>
          <w:lang w:val="id_ID" w:bidi="id_ID"/>
        </w:rPr>
        <w:t>, dewan tinggi Yahudi. Gunakan kata-kata yang sama untuk kelompok orang ini seperti yang telah Anda pakai di bagian sebelumnya, dan ingatlah bahwa semua kata ini berada di Daftar Kata Utama.</w:t>
      </w:r>
    </w:p>
    <w:p>
      <w:pPr/>
      <w:r>
        <w:rPr>
          <w:lang w:val="id_ID" w:bidi="id_ID"/>
        </w:rPr>
      </w:r>
      <w:r>
        <w:rPr>
          <w:lang w:val="id_ID" w:bidi="id_ID"/>
        </w:rPr>
        <w:t xml:space="preserve">Para anggota Sanhedrin membawa Yesus kepada Pilatus, gubernur </w:t>
      </w:r>
      <w:r>
        <w:rPr>
          <w:b/>
          <w:lang w:val="id_ID" w:bidi="id_ID"/>
        </w:rPr>
        <w:t>Romawi</w:t>
      </w:r>
      <w:r>
        <w:rPr>
          <w:lang w:val="id_ID" w:bidi="id_ID"/>
        </w:rPr>
        <w:t>. Pada saat itu, Israel, negeri orang Yahudi, diperintah oleh Kekaisaran atau kerajaan Romawi. Kaisar atau raja Romawi menunjuk para gubernur untuk memerintah wilayah yang lebih kecil di dalam kekaisarannya. Pilatus memerintah daerah tempat tinggal bangsa Yahudi.</w:t>
      </w:r>
    </w:p>
    <w:p>
      <w:pPr/>
      <w:r>
        <w:rPr>
          <w:lang w:val="id_ID" w:bidi="id_ID"/>
        </w:rPr>
      </w:r>
      <w:r>
        <w:rPr>
          <w:lang w:val="id_ID" w:bidi="id_ID"/>
        </w:rPr>
        <w:t xml:space="preserve">Berhentilah di sini dan diskusikan dalam kelompok kata atau frasa apa yang akan Anda gunakan untuk </w:t>
      </w:r>
      <w:r>
        <w:rPr>
          <w:b/>
          <w:lang w:val="id_ID" w:bidi="id_ID"/>
        </w:rPr>
        <w:t>gubernur Romawi</w:t>
      </w:r>
      <w:r>
        <w:rPr>
          <w:lang w:val="id_ID" w:bidi="id_ID"/>
        </w:rPr>
        <w:t>? Hentikan sejenak audio ini di sini.</w:t>
      </w:r>
    </w:p>
    <w:p>
      <w:pPr/>
      <w:r>
        <w:rPr>
          <w:lang w:val="id_ID" w:bidi="id_ID"/>
        </w:rPr>
      </w:r>
      <w:r>
        <w:rPr>
          <w:lang w:val="id_ID" w:bidi="id_ID"/>
        </w:rPr>
        <w:t xml:space="preserve">Markus menunjukkan bahwa ada kebiasaan di perayaan Paskah untuk melepaskan seorang tahanan kepada bangsa Yahudi. Perayaan </w:t>
      </w:r>
      <w:r>
        <w:rPr>
          <w:b/>
          <w:lang w:val="id_ID" w:bidi="id_ID"/>
        </w:rPr>
        <w:t>Paskah</w:t>
      </w:r>
      <w:r>
        <w:rPr>
          <w:lang w:val="id_ID" w:bidi="id_ID"/>
        </w:rPr>
        <w:t xml:space="preserve"> adalah perayaan selama 7 atau 8 hari. Beberapa versi Alkitab secara spesifik menggunakan nama perayaan itu—Paskah—sedangkan beberapa versi lain hanya menyebutnya sebagai perayaan atau pesta. Anda bisa menggunakan istilah mana pun yang diinginkan, tetapi pilihlah istilah yang akan membantu para pembaca Anda memahami cerita dengan jelas. Jika Anda mengatakan Paskah, gunakan istilah yang sama yang telah Anda pakai di bagian sebelumnya, dan ingatlah bahwa </w:t>
      </w:r>
      <w:hyperlink r:id="rId443">
        <w:r>
          <w:rPr>
            <w:lang w:val="id_ID" w:bidi="id_ID"/>
          </w:rPr>
          <w:rPr>
            <w:color w:val="0000EE"/>
            <w:u w:val="single"/>
          </w:rPr>
          <w:t>Paskah</w:t>
        </w:r>
      </w:hyperlink>
      <w:r>
        <w:rPr>
          <w:lang w:val="id_ID" w:bidi="id_ID"/>
        </w:rPr>
        <w:t xml:space="preserve"> ada di Daftar Kata Utama.</w:t>
      </w:r>
    </w:p>
    <w:p>
      <w:pPr/>
      <w:r>
        <w:rPr>
          <w:lang w:val="id_ID" w:bidi="id_ID"/>
        </w:rPr>
      </w:r>
      <w:r>
        <w:rPr>
          <w:lang w:val="id_ID" w:bidi="id_ID"/>
        </w:rPr>
        <w:t xml:space="preserve">Pilatus bertanya kepada Yesus, "Apakah Engkau raja </w:t>
      </w:r>
      <w:r>
        <w:rPr>
          <w:b/>
          <w:lang w:val="id_ID" w:bidi="id_ID"/>
        </w:rPr>
        <w:t>orang Yahudi</w:t>
      </w:r>
      <w:r>
        <w:rPr>
          <w:lang w:val="id_ID" w:bidi="id_ID"/>
        </w:rPr>
        <w:t>?" Bangsa Yahudi adalah sekelompok orang yang merupakan keturunan leluhur mereka, Abraham. Kebanyakan dari mereka tinggal di wilayah yang disebut Israel, di daerah yang sama dengan negara Israel saat ini. Karena pemerintah Romawi memerintah banyak wilayah di dunia, termasuk Israel, bukanlah sesuatu hal yang baik untuk mengaku sebagai raja selain raja Romawi. Namun, bangsa Yahudi sedang menunggu seorang Mesias, yang mereka harapkan akan menjadi seorang raja yang akan menyelamatkan mereka dari penindasan pemerintah asing. Rencana Allah untuk Mesias adalah bahwa Dia akan memerintah di hati umat Allah dan membuat umat Allah mematuhi Allah. Yesus mengatakan bahwa Dia adalah raja-Dia adalah Mesias-tetapi Dia bukan jenis raja yang ditanyakan Pilatus.</w:t>
      </w:r>
    </w:p>
    <w:p>
      <w:pPr/>
      <w:r>
        <w:rPr>
          <w:lang w:val="id_ID" w:bidi="id_ID"/>
        </w:rPr>
      </w:r>
      <w:r>
        <w:rPr>
          <w:lang w:val="id_ID" w:bidi="id_ID"/>
        </w:rPr>
        <w:t xml:space="preserve">Berhenti di sini dan diskusikan dalam kelompok kata atau frasa apa yang akan Anda gunakan untuk </w:t>
      </w:r>
      <w:r>
        <w:rPr>
          <w:b/>
          <w:lang w:val="id_ID" w:bidi="id_ID"/>
        </w:rPr>
        <w:t>Raja orang Yahudi</w:t>
      </w:r>
      <w:r>
        <w:rPr>
          <w:lang w:val="id_ID" w:bidi="id_ID"/>
        </w:rPr>
        <w:t>? Hentikan sejenak audio ini di sini.</w:t>
      </w:r>
    </w:p>
    <w:p>
      <w:pPr/>
      <w:r>
        <w:rPr>
          <w:lang w:val="id_ID" w:bidi="id_ID"/>
        </w:rPr>
      </w:r>
      <w:r>
        <w:rPr>
          <w:lang w:val="id_ID" w:bidi="id_ID"/>
        </w:rPr>
        <w:t xml:space="preserve">Kerumunan menuntut agar Pilatus </w:t>
      </w:r>
      <w:r>
        <w:rPr>
          <w:b/>
          <w:lang w:val="id_ID" w:bidi="id_ID"/>
        </w:rPr>
        <w:t>menyalibkan</w:t>
      </w:r>
      <w:r>
        <w:rPr>
          <w:lang w:val="id_ID" w:bidi="id_ID"/>
        </w:rPr>
        <w:t xml:space="preserve"> Yesus. Penyaliban adalah bentuk hukuman mati terburuk pada zaman Yesus. Biasanya para prajurit mencambuk korban, lalu memakukan tangan dan kaki mereka ke dua potong kayu yang membentuk sebuah </w:t>
      </w:r>
      <w:r>
        <w:rPr>
          <w:b/>
          <w:lang w:val="id_ID" w:bidi="id_ID"/>
        </w:rPr>
        <w:t>salib</w:t>
      </w:r>
      <w:r>
        <w:rPr>
          <w:lang w:val="id_ID" w:bidi="id_ID"/>
        </w:rPr>
        <w:t xml:space="preserve">. Para prajurit mendirikan salib itu tegak lurus, dan korban menggantung dalam kesakitan selama berjam-jam sampai mereka mati. Gunakan kata atau frasa yang sama untuk salib seperti yang Anda gunakan pada perikop sebelumnya. </w:t>
      </w:r>
    </w:p>
    <w:p>
      <w:pPr/>
      <w:r>
        <w:rPr>
          <w:lang w:val="id_ID" w:bidi="id_ID"/>
        </w:rPr>
      </w:r>
      <w:r>
        <w:rPr>
          <w:lang w:val="id_ID" w:bidi="id_ID"/>
        </w:rPr>
        <w:t xml:space="preserve">Berhenti di sini dan diskusikan dalam kelompok kata atau frasa apa yang akan Anda gunakan untuk </w:t>
      </w:r>
      <w:r>
        <w:rPr>
          <w:b/>
          <w:lang w:val="id_ID" w:bidi="id_ID"/>
        </w:rPr>
        <w:t>menyalibkan</w:t>
      </w:r>
      <w:r>
        <w:rPr>
          <w:lang w:val="id_ID" w:bidi="id_ID"/>
        </w:rPr>
        <w:t xml:space="preserve"> Untuk informasi lebih lanjut tentang </w:t>
      </w:r>
      <w:hyperlink r:id="rId492">
        <w:r>
          <w:rPr>
            <w:lang w:val="id_ID" w:bidi="id_ID"/>
          </w:rPr>
          <w:rPr>
            <w:color w:val="0000EE"/>
            <w:u w:val="single"/>
          </w:rPr>
          <w:t>penyaliban</w:t>
        </w:r>
      </w:hyperlink>
      <w:r>
        <w:rPr>
          <w:lang w:val="id_ID" w:bidi="id_ID"/>
        </w:rPr>
        <w:t xml:space="preserve"> dan </w:t>
      </w:r>
      <w:hyperlink r:id="rId278">
        <w:r>
          <w:rPr>
            <w:lang w:val="id_ID" w:bidi="id_ID"/>
          </w:rPr>
          <w:rPr>
            <w:color w:val="0000EE"/>
            <w:u w:val="single"/>
          </w:rPr>
          <w:t>salib</w:t>
        </w:r>
      </w:hyperlink>
      <w:r>
        <w:rPr>
          <w:lang w:val="id_ID" w:bidi="id_ID"/>
        </w:rPr>
        <w:t>, lihat Daftar Kata Utama. Hentikan sejenak audio ini di sini.</w:t>
      </w:r>
    </w:p>
    <w:p>
      <w:pPr/>
      <w:r>
        <w:rPr>
          <w:lang w:val="id_ID" w:bidi="id_ID"/>
        </w:rPr>
      </w:r>
      <w:r>
        <w:rPr>
          <w:lang w:val="id_ID" w:bidi="id_ID"/>
        </w:rPr>
        <w:t xml:space="preserve">Para prajurit </w:t>
      </w:r>
      <w:r>
        <w:rPr>
          <w:b/>
          <w:lang w:val="id_ID" w:bidi="id_ID"/>
        </w:rPr>
        <w:t>mencambuk</w:t>
      </w:r>
      <w:r>
        <w:rPr>
          <w:lang w:val="id_ID" w:bidi="id_ID"/>
        </w:rPr>
        <w:t xml:space="preserve"> Yesus. Itu berarti bahwa mereka mengikat korban pada sebuah tiang, menelanjanginya, dan memukulnya berkali-kali dengan cambuk kulit yang memiliki kaca, timah, dan tulang yang terikat padanya. Terkadang daging dan tulang seseorang bisa terlihat setelah dicambuk. Terkadang banyak orang meninggal karena cambukan. Gunakan kata atau frasa yang sama untuk dicambuk seperti yang telah Anda gunakan pada bagian sebelumnya.</w:t>
      </w:r>
    </w:p>
    <w:p>
      <w:pPr/>
      <w:r>
        <w:rPr>
          <w:lang w:val="id_ID" w:bidi="id_ID"/>
        </w:rPr>
      </w:r>
      <w:r>
        <w:rPr>
          <w:lang w:val="id_ID" w:bidi="id_ID"/>
        </w:rPr>
        <w:t xml:space="preserve">Pilatus </w:t>
      </w:r>
      <w:r>
        <w:rPr>
          <w:b/>
          <w:lang w:val="id_ID" w:bidi="id_ID"/>
        </w:rPr>
        <w:t>menyerahkan Yesus untuk disalib</w:t>
      </w:r>
      <w:r>
        <w:rPr>
          <w:lang w:val="id_ID" w:bidi="id_ID"/>
        </w:rPr>
        <w:t>, yang berarti bahwa Pilatus menyerahkan Yesus kepada para prajurit yang akan memakukan-Nya pada salib itu.</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15:1–15</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493">
        <w:r>
          <w:rPr>
            <w:lang w:val="id_ID" w:bidi="id_ID"/>
          </w:rPr>
          <w:rPr>
            <w:color w:val="0000EE"/>
            <w:u w:val="single"/>
          </w:rPr>
          <w:t>Dengar dan Renungkan</w:t>
        </w:r>
      </w:hyperlink>
      <w:r>
        <w:rPr>
          <w:lang w:val="id_ID" w:bidi="id_ID"/>
        </w:rPr>
        <w:t xml:space="preserve"> (1.0 MB)</w:t>
      </w:r>
      <w:r>
        <w:rPr>
          <w:lang w:val="id_ID" w:bidi="id_ID"/>
        </w:rPr>
      </w:r>
    </w:p>
    <w:p>
      <w:pPr>
        <w:pStyle w:val="ListBullet"/>
        <w:spacing w:line="240" w:lineRule="auto"/>
        <w:ind w:left="720"/>
      </w:pPr>
      <w:r>
        <w:rPr>
          <w:lang w:val="id_ID" w:bidi="id_ID"/>
        </w:rPr>
      </w:r>
      <w:hyperlink r:id="rId494">
        <w:r>
          <w:rPr>
            <w:lang w:val="id_ID" w:bidi="id_ID"/>
          </w:rPr>
          <w:rPr>
            <w:color w:val="0000EE"/>
            <w:u w:val="single"/>
          </w:rPr>
          <w:t>Menyiapkan Panggung</w:t>
        </w:r>
      </w:hyperlink>
      <w:r>
        <w:rPr>
          <w:lang w:val="id_ID" w:bidi="id_ID"/>
        </w:rPr>
        <w:t xml:space="preserve"> (8.5 MB)</w:t>
      </w:r>
      <w:r>
        <w:rPr>
          <w:lang w:val="id_ID" w:bidi="id_ID"/>
        </w:rPr>
      </w:r>
    </w:p>
    <w:p>
      <w:pPr>
        <w:pStyle w:val="ListBullet"/>
        <w:spacing w:line="240" w:lineRule="auto"/>
        <w:ind w:left="720"/>
      </w:pPr>
      <w:r>
        <w:rPr>
          <w:lang w:val="id_ID" w:bidi="id_ID"/>
        </w:rPr>
      </w:r>
      <w:hyperlink r:id="rId495">
        <w:r>
          <w:rPr>
            <w:lang w:val="id_ID" w:bidi="id_ID"/>
          </w:rPr>
          <w:rPr>
            <w:color w:val="0000EE"/>
            <w:u w:val="single"/>
          </w:rPr>
          <w:t>Menjelaskan Adegan</w:t>
        </w:r>
      </w:hyperlink>
      <w:r>
        <w:rPr>
          <w:lang w:val="id_ID" w:bidi="id_ID"/>
        </w:rPr>
        <w:t xml:space="preserve"> (6.0 MB)</w:t>
      </w:r>
      <w:r>
        <w:rPr>
          <w:lang w:val="id_ID" w:bidi="id_ID"/>
        </w:rPr>
      </w:r>
    </w:p>
    <w:p>
      <w:pPr>
        <w:pStyle w:val="ListBullet"/>
        <w:spacing w:line="240" w:lineRule="auto"/>
        <w:ind w:left="720"/>
      </w:pPr>
      <w:r>
        <w:rPr>
          <w:lang w:val="id_ID" w:bidi="id_ID"/>
        </w:rPr>
      </w:r>
      <w:hyperlink r:id="rId496">
        <w:r>
          <w:rPr>
            <w:lang w:val="id_ID" w:bidi="id_ID"/>
          </w:rPr>
          <w:rPr>
            <w:color w:val="0000EE"/>
            <w:u w:val="single"/>
          </w:rPr>
          <w:t>Memperagakan Bacaan</w:t>
        </w:r>
      </w:hyperlink>
      <w:r>
        <w:rPr>
          <w:lang w:val="id_ID" w:bidi="id_ID"/>
        </w:rPr>
        <w:t xml:space="preserve"> (6.0 MB)</w:t>
      </w:r>
      <w:r>
        <w:rPr>
          <w:lang w:val="id_ID" w:bidi="id_ID"/>
        </w:rPr>
      </w:r>
    </w:p>
    <w:p>
      <w:pPr>
        <w:pStyle w:val="ListBullet"/>
        <w:spacing w:line="240" w:lineRule="auto"/>
        <w:ind w:left="720"/>
      </w:pPr>
      <w:r>
        <w:rPr>
          <w:lang w:val="id_ID" w:bidi="id_ID"/>
        </w:rPr>
      </w:r>
      <w:hyperlink r:id="rId497">
        <w:r>
          <w:rPr>
            <w:lang w:val="id_ID" w:bidi="id_ID"/>
          </w:rPr>
          <w:rPr>
            <w:color w:val="0000EE"/>
            <w:u w:val="single"/>
          </w:rPr>
          <w:t>Melengkapi yang Kurang</w:t>
        </w:r>
      </w:hyperlink>
      <w:r>
        <w:rPr>
          <w:lang w:val="id_ID" w:bidi="id_ID"/>
        </w:rPr>
        <w:t xml:space="preserve"> (4.3 MB)</w:t>
      </w:r>
      <w:r>
        <w:rPr>
          <w:lang w:val="id_ID" w:bidi="id_ID"/>
        </w:rPr>
      </w:r>
    </w:p>
    <w:p>
      <w:pPr>
        <w:pStyle w:val="ListBullet"/>
        <w:spacing w:line="240" w:lineRule="auto"/>
        <w:ind w:left="720"/>
      </w:pPr>
      <w:r>
        <w:rPr>
          <w:lang w:val="id_ID" w:bidi="id_ID"/>
        </w:rPr>
      </w:r>
      <w:hyperlink r:id="rId498">
        <w:r>
          <w:rPr>
            <w:lang w:val="id_ID" w:bidi="id_ID"/>
          </w:rPr>
          <w:rPr>
            <w:color w:val="0000EE"/>
            <w:u w:val="single"/>
          </w:rPr>
          <w:t>Menyampaikan Firman Tuhan</w:t>
        </w:r>
      </w:hyperlink>
      <w:r>
        <w:rPr>
          <w:lang w:val="id_ID" w:bidi="id_ID"/>
        </w:rPr>
        <w:t xml:space="preserve"> (1.8 MB)</w:t>
      </w:r>
      <w:r>
        <w:rPr>
          <w:lang w:val="id_ID" w:bidi="id_ID"/>
        </w:rPr>
      </w:r>
      <w:r>
        <w:rPr>
          <w:lang w:val="id_ID" w:bidi="id_ID"/>
        </w:rPr>
      </w:r>
      <w:r>
        <w:rPr>
          <w:lang w:val="id_ID" w:bidi="id_ID"/>
        </w:rPr>
      </w:r>
    </w:p>
    <w:p>
      <w:pPr/>
      <w:r>
        <w:rPr>
          <w:lang w:val="id_ID" w:bidi="id_ID"/>
        </w:rPr>
      </w:r>
    </w:p>
    <w:p>
      <w:pPr>
        <w:pStyle w:val="Heading2"/>
      </w:pPr>
      <w:r>
        <w:rPr>
          <w:lang w:val="id_ID" w:bidi="id_ID"/>
        </w:rPr>
        <w:t>Markus 15:16–32</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tahap ini, dengarkan Markus 15:16–32 dan ingat-ingatlah.</w:t>
      </w:r>
    </w:p>
    <w:p>
      <w:pPr/>
      <w:r>
        <w:rPr>
          <w:lang w:val="id_ID" w:bidi="id_ID"/>
        </w:rPr>
      </w:r>
      <w:r>
        <w:rPr>
          <w:lang w:val="id_ID" w:bidi="id_ID"/>
        </w:rPr>
        <w:t>Dengarkan versi audio dari Markus 15:16–32 sebanyak tiga kali, dalam tiga terjemahan yang berbeda, jika memungkinkan. Kemudian, secara berkelompok, bahas pertanyaan-pertanyaan berikut:</w:t>
      </w:r>
    </w:p>
    <w:p>
      <w:pPr>
        <w:pStyle w:val="ListNumber"/>
        <w:numPr>
          <w:ilvl w:val="0"/>
          <w:numId w:val="75"/>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15:16–32 dalam terjemahan yang paling mudah dipahami.</w:t>
      </w:r>
    </w:p>
    <w:p>
      <w:pPr/>
      <w:r>
        <w:rPr>
          <w:lang w:val="id_ID" w:bidi="id_ID"/>
        </w:rPr>
      </w:r>
      <w:r>
        <w:rPr>
          <w:lang w:val="id_ID" w:bidi="id_ID"/>
        </w:rPr>
        <w:t>Kisah ini dimulai tepat setelah para prajurit mencambuk Yesus. Kita tidak tahu di mana para prajurit mencambuk Yesus, tetapi mereka mungkin membawa-Nya ke halaman dalam istana gubernur, dekat tempat tinggal para prajurit itu. Tambahan prajurit non-Yahudi biasanya datang bersama gubernur Pilatus ke perayaan Paskah untuk membantu menjaga Yerusalem. Banyak orang Yahudi yang berada di Yerusalem untuk Paskah, dan terkadang orang-orang Yahudi memulai kerusuhan melawan pemerintah. Oleh karena itu, sebuah resimen tentara—sekitar 200 sampai 600 orang--berada di Praetorium markas besar gubernur. Para prajurit mungkin berada dalam tekanan karena bahaya di Yerusalem selama perayaan besar seperti Paskah.</w:t>
      </w:r>
    </w:p>
    <w:p>
      <w:pPr/>
      <w:r>
        <w:rPr>
          <w:lang w:val="id_ID" w:bidi="id_ID"/>
        </w:rPr>
      </w:r>
      <w:r>
        <w:rPr>
          <w:lang w:val="id_ID" w:bidi="id_ID"/>
        </w:rPr>
        <w:t>Yesus mungkin berdarah dan sangat lemah karena cambukan. Para prajurit ini tahu bahwa Yesus mengatakan bahwa Dia adalah Raja orang Yahudi. Para prajurit mengejek-Nya dengan berpura-pura menghormati-Nya sebagai raja. Para prajurit dari resimen memakaikan Yesus sebuah jubah ungu-warna bangsawan-yang mungkin hanya kain atau permadani tua berwarna ungu. Mereka menganyam ranting berduri menjadi bentuk lingkaran dan menancapkannya ke kepala Yesus. Mereka menyebut anyaman ranting berduri itu mahkota raja. Kemudian para prajurit mengejek Yesus. Mereka berseru, "Salam, atau hormat bagi-Mu, Raja orang Yahudi!" dengan cara yang serupa seperti cara mereka berbicara kepada raja Romawi. Para prajurit memukul kepala Yesus dengan tongkat, meludahi Dia, dan berlutut untuk berpura-pura menyembah Yesus. Meludah merupakan salah satu cara terburuk untuk menghina orang dalam kebudayaan zaman Yesus. Kemudian para prajurit melepaskan jubah ungu itu dan memakaikan kembali pakaian Yesus.</w:t>
      </w:r>
    </w:p>
    <w:p>
      <w:pPr/>
      <w:r>
        <w:rPr>
          <w:lang w:val="id_ID" w:bidi="id_ID"/>
        </w:rPr>
      </w:r>
      <w:r>
        <w:rPr>
          <w:lang w:val="id_ID" w:bidi="id_ID"/>
        </w:rPr>
        <w:t>Berhenti di sini dan tunjukkan kepada kelompok foto jubah ungu atau merah tua, dan foto tongkat yang dipakai untuk memukul orang.</w:t>
      </w:r>
    </w:p>
    <w:p>
      <w:pPr/>
      <w:r>
        <w:rPr>
          <w:lang w:val="id_ID" w:bidi="id_ID"/>
        </w:rPr>
      </w:r>
      <w:r>
        <w:rPr>
          <w:lang w:val="id_ID" w:bidi="id_ID"/>
        </w:rPr>
        <w:t>Diskusikan pertanyaan-pertanyaan ini secara berkelompok Bagaimana orang menghina orang lain dalam kebudayaan Anda? Dalam kisah ini, mereka memukul Yesus dan meludahi-Nya. Mereka juga mengolok-olok Dia dengan berpura-pura bahwa Dia adalah seorang raja. Apakah yang dilakukan orang-orang dalam kebudayaan Anda? Hentikan sejenak audio ini di sini.</w:t>
      </w:r>
    </w:p>
    <w:p>
      <w:pPr/>
      <w:r>
        <w:rPr>
          <w:lang w:val="id_ID" w:bidi="id_ID"/>
        </w:rPr>
      </w:r>
      <w:r>
        <w:rPr>
          <w:lang w:val="id_ID" w:bidi="id_ID"/>
        </w:rPr>
        <w:t>Biasanya seorang prajurit komando dan 4 prajurit eksekusi membawa tahanan ke tempat eksekusi melewati kota. Tahanan memanggul balok salib yang lebih pendek dalam perjalanan ke tempat eksekusi. Tempat penyaliban berada di luar tembok kota Yerusalem, mungkin di sisi sebuah jalan.</w:t>
      </w:r>
    </w:p>
    <w:p>
      <w:pPr/>
      <w:r>
        <w:rPr>
          <w:lang w:val="id_ID" w:bidi="id_ID"/>
        </w:rPr>
      </w:r>
      <w:r>
        <w:rPr>
          <w:lang w:val="id_ID" w:bidi="id_ID"/>
        </w:rPr>
        <w:t>Berhenti di sini dan tunjukkan pada kelompok sebuah foto salib dan tunjukkan balok melintang pada salib itu. Hentikan sejenak audio ini di sini.</w:t>
      </w:r>
    </w:p>
    <w:p>
      <w:pPr/>
      <w:r>
        <w:rPr>
          <w:lang w:val="id_ID" w:bidi="id_ID"/>
        </w:rPr>
      </w:r>
      <w:r>
        <w:rPr>
          <w:lang w:val="id_ID" w:bidi="id_ID"/>
        </w:rPr>
        <w:t>Para prajurit membawa sebuah tanda atau memasang tanda pada tahanan bertuliskan nama kejahatan mereka. Tanda pada Yesus bertuliskan, "Raja orang Yahudi" untuk menunjukkan bahwa Ia dihukum mati karena mengatakan bahwa Ia adalah seorang raja.</w:t>
      </w:r>
    </w:p>
    <w:p>
      <w:pPr/>
      <w:r>
        <w:rPr>
          <w:lang w:val="id_ID" w:bidi="id_ID"/>
        </w:rPr>
      </w:r>
      <w:r>
        <w:rPr>
          <w:lang w:val="id_ID" w:bidi="id_ID"/>
        </w:rPr>
        <w:t>Yesus sangat lemah setelah cambukan dan Dia tidak dapat membawa salib-Nya sepanjang jalan. Pada saat yang sama ketika Yesus berjalan ke tempat eksekusi, seorang pria datang ke Yerusalem dari luar daerah. Namanya Simon. Simon adalah seorang Yahudi yang tinggal di atau datang ke Yerusalem untuk perayaan Paskah, tetapi ia berasal dari Kirene, sebuah kota di sebelah utara Afrika. Pembaca pertama tulisan Markus pasti mengenal Simon dan anak-anaknya, karena Markus mengatakan kepada kita bahwa Simon adalah ayah Aleksander dan Rufus.</w:t>
      </w:r>
    </w:p>
    <w:p>
      <w:pPr/>
      <w:r>
        <w:rPr>
          <w:lang w:val="id_ID" w:bidi="id_ID"/>
        </w:rPr>
      </w:r>
      <w:r>
        <w:rPr>
          <w:lang w:val="id_ID" w:bidi="id_ID"/>
        </w:rPr>
        <w:t>Ada suatu adat dalam tradisi Yahudi bagi para wanita Yahudi untuk mempersembahkan anggur yang dicampur dengan mur, getah khusus dari jenis pohon tertentu, untuk membantu tahanan mengurangi rasa sakit penyaliban. Markus tidak menunjukkan siapa yang menawari Yesus anggur ini. Yesus menolak anggur yang dicampur dengan mur sehingga Dia bisa menanggung semua rasa sakit penuh karena salib.</w:t>
      </w:r>
    </w:p>
    <w:p>
      <w:pPr/>
      <w:r>
        <w:rPr>
          <w:lang w:val="id_ID" w:bidi="id_ID"/>
        </w:rPr>
      </w:r>
      <w:r>
        <w:rPr>
          <w:lang w:val="id_ID" w:bidi="id_ID"/>
        </w:rPr>
        <w:t>Markus tidak memberikan perincian lengkap bagaimana bangsa Romawi menyalibkan para tahanan mereka, mungkin karena para penontonnya sudah sangat mengetahui prosesnya. Biasanya, bangsa Romawi menelanjangi tahanan mereka. Bangsa Yahudi tidak suka para tahanan dihukum mati dengan telanjang bulat, sehingga terkadang para prajurit Romawi membiarkan para tahanan memakai sebuah kain pinggang melingkari atau menutupi bagian pinggang ke paha. Kita tidak tahu apakah Yesus memakainya atau tidak. Para prajurit membentangkan lengan-Nya, lalu memaku atau mengikatnya ke sebuah palang salib. Paku itu mungkin ditancap menembus lengan korban. Balok salib diangkat dan diikat pada sebuah tiang atau tonggak gantungan yang sudah ditancapkan ke tanah. Kaki kemudian dipakukan ke tiang gantungan. Kedua kaki mungkin dipakukan bersama dengan satu paku panjang. Mungkin ada sebuah balok kayu yang ditempatkan di tengah atas tiang untuk menyangga tubuh. Para tahanan biasanya meninggal karena kelelahan berusaha menopang tubuh mereka untuk bernapas. Mereka dilemahkan oleh cambukan dan kehabisan darah, sehingga proses ini biasanya memakan waktu beberapa jam.</w:t>
      </w:r>
    </w:p>
    <w:p>
      <w:pPr/>
      <w:r>
        <w:rPr>
          <w:lang w:val="id_ID" w:bidi="id_ID"/>
        </w:rPr>
      </w:r>
      <w:r>
        <w:rPr>
          <w:lang w:val="id_ID" w:bidi="id_ID"/>
        </w:rPr>
        <w:t>Tinggi salib yang diangkat bisa saja hanya sekitar tinggi seorang pria, tetapi dalam kasus Yesus, mungkin sedikit lebih tinggi sehingga lebih banyak orang bisa melihat-Nya. Para pemimpin agama mengejek Yesus dan mengatakan kepada-Nya untuk "turun dari salib," menyiratkan bahwa salib-Nya mungkin sedikit lebih tinggi daripada biasanya.</w:t>
      </w:r>
    </w:p>
    <w:p>
      <w:pPr/>
      <w:r>
        <w:rPr>
          <w:lang w:val="id_ID" w:bidi="id_ID"/>
        </w:rPr>
      </w:r>
      <w:r>
        <w:rPr>
          <w:lang w:val="id_ID" w:bidi="id_ID"/>
        </w:rPr>
        <w:t xml:space="preserve">Bangsa Romawi mengizinkan para algojo untuk mengambil harta orang yang dieksekusi. Satu-satunya milik Yesus adalah pakaian-Nya. Dia mungkin memiliki sebuah pakaian luar dan sebuah pakaian dalam, serta mungkin sebuah penutup kepala. Para prajurit membuang undi, atau melemparkan batang kecil ke tanah, untuk menentukan siapa yang akan mendapat bagian pakaian yang mana. </w:t>
      </w:r>
    </w:p>
    <w:p>
      <w:pPr/>
      <w:r>
        <w:rPr>
          <w:lang w:val="id_ID" w:bidi="id_ID"/>
        </w:rPr>
      </w:r>
      <w:r>
        <w:rPr>
          <w:lang w:val="id_ID" w:bidi="id_ID"/>
        </w:rPr>
        <w:t>Berhenti di sini dan tunjukkan gambar undi yang dilemparkan.</w:t>
      </w:r>
    </w:p>
    <w:p>
      <w:pPr/>
      <w:r>
        <w:rPr>
          <w:lang w:val="id_ID" w:bidi="id_ID"/>
        </w:rPr>
      </w:r>
      <w:r>
        <w:rPr>
          <w:lang w:val="id_ID" w:bidi="id_ID"/>
        </w:rPr>
        <w:t>Diskusikan pertanyaan-pertanyaan ini dalam kelompok: Dalam budaya Anda, bagaimana orang mempermalukan atau merendahkan orang lain? Hal-hal macam apa yang dilakukan orang sehingga diperlakukan dengan cara yang sangat memalukan? Hentikan sejenak audio ini di sini.</w:t>
      </w:r>
    </w:p>
    <w:p>
      <w:pPr/>
      <w:r>
        <w:rPr>
          <w:lang w:val="id_ID" w:bidi="id_ID"/>
        </w:rPr>
      </w:r>
      <w:r>
        <w:rPr>
          <w:lang w:val="id_ID" w:bidi="id_ID"/>
        </w:rPr>
        <w:t>Markus lalu menunjukkan bahwa para prajurit menyalibkan Yesus pada pukul 9 pagi, atau menurut penghitungan waktu Yahudi, "jam ketiga." Ini tidak sesuai dengan waktu dalam catatan-catatan Injil lain tentang penyaliban Yesus, atau bahkan dengan catatan milik Markus sendiri. Referensi waktu ini mungkin merupakan pemikiran tambahan dari penyalin awal kitab Markus, atau hanya waktu perkiraan ketika Yesus dijatuhi dihukum mati.</w:t>
      </w:r>
    </w:p>
    <w:p>
      <w:pPr/>
      <w:r>
        <w:rPr>
          <w:lang w:val="id_ID" w:bidi="id_ID"/>
        </w:rPr>
      </w:r>
      <w:r>
        <w:rPr>
          <w:lang w:val="id_ID" w:bidi="id_ID"/>
        </w:rPr>
        <w:t>Para prajurit menempatkan sebuah tanda yang dipakai Yesus—"Raja orang Yahudi"—pada kayu di atas kepala-Nya. Para prajurit juga menyalibkan dua pria di kedua sisi Yesus. Pria ini disebut sebagai "perampok" atau "pencuri." Bangsa Romawi tidak menghukum mati orang-orang karena menjadi pencuri, sehingga kemungkinan besar makna dari gambaran ini adalah para pria ini juga revolusioner dan telah berusaha menggulingkan pemerintah.</w:t>
      </w:r>
    </w:p>
    <w:p>
      <w:pPr/>
      <w:r>
        <w:rPr>
          <w:lang w:val="id_ID" w:bidi="id_ID"/>
        </w:rPr>
      </w:r>
      <w:r>
        <w:rPr>
          <w:lang w:val="id_ID" w:bidi="id_ID"/>
        </w:rPr>
        <w:t>Beberapa orang lewat dan menggelengkan kepala mereka, atau memalingkan kepala mereka dengan cara seperti untuk menunjukkan bahwa mereka menghina Yesus. Mereka mengatakan, "Engkau mengatakan bahwa Engkau akan menghancurkan bait suci dan membangunnya kembali setelah tiga hari." Orang-orang ini mungkin berada di ruangan pada malam sebelum dengan Sanhedrin, atau mendengar apa yang dikatakan para saksi palsu tentang Yesus. Banyak orang juga mengatakan, "Turunlah dari salib dan selamatkan diri-Mu."</w:t>
      </w:r>
    </w:p>
    <w:p>
      <w:pPr/>
      <w:r>
        <w:rPr>
          <w:lang w:val="id_ID" w:bidi="id_ID"/>
        </w:rPr>
      </w:r>
      <w:r>
        <w:rPr>
          <w:lang w:val="id_ID" w:bidi="id_ID"/>
        </w:rPr>
        <w:t>Para anggota Sanhedrin, para imam terkemuka, dan para ahli Taurat berbicara satu sama lain dengan nada sinis. "Dia menyelamatkan orang lain, tetapi Dia tidak dapat menyelamatkan diri-Nya! Biarlah 'Mesias' ini, 'Raja Israel' ini, turun dari salib sehingga kita memercayai-Nya." Maksud mereka mungkin Yesus menyelamatkan orang lain dengan menyembuhkan mereka. Ironisnya, Yesus mampu menyelamatkan banyak orang secara rohani karena Dia tidak 'menyelamatkan diri-Nya' dengan turun dari salib. Para pemimpin agama menyebut Yesus sebagai "Raja Israel", bukan "Raja orang Yahudi" seperti yang telah dilakukan Pilatus. Bangsa Romawi menyebut kelompok orang yang tinggal di Israel sebagai "Yahudi." Bangsa Yahudi sendiri senang menggunakan nama negeri mereka, Israel.</w:t>
      </w:r>
    </w:p>
    <w:p>
      <w:pPr/>
      <w:r>
        <w:rPr>
          <w:lang w:val="id_ID" w:bidi="id_ID"/>
        </w:rPr>
      </w:r>
      <w:r>
        <w:rPr>
          <w:lang w:val="id_ID" w:bidi="id_ID"/>
        </w:rPr>
        <w:t>Para revolusioner yang berada di atas salib, di kedua sisi Yesus mengejek-Nya, yang berarti mereka mengatakan hal-hal buruk tentang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15:16–32 dalam terjemahan yang paling mudah dipahami.</w:t>
      </w:r>
    </w:p>
    <w:p>
      <w:pPr/>
      <w:r>
        <w:rPr>
          <w:lang w:val="id_ID" w:bidi="id_ID"/>
        </w:rPr>
      </w:r>
      <w:r>
        <w:rPr>
          <w:lang w:val="id_ID" w:bidi="id_ID"/>
        </w:rPr>
        <w:t>Pada langkah ini, kelompok akan mendefinisikan adegan, tokoh, dan latar belakang dari perikop ini. Selanjutnya, kelompok akan membayangkan perikop ini.</w:t>
      </w:r>
    </w:p>
    <w:p>
      <w:pPr/>
      <w:r>
        <w:rPr>
          <w:lang w:val="id_ID" w:bidi="id_ID"/>
        </w:rPr>
      </w:r>
      <w:r>
        <w:rPr>
          <w:lang w:val="id_ID" w:bidi="id_ID"/>
        </w:rPr>
        <w:t>Bagian ini memiliki empat adegan.</w:t>
      </w:r>
    </w:p>
    <w:p>
      <w:pPr/>
      <w:r>
        <w:rPr>
          <w:lang w:val="id_ID" w:bidi="id_ID"/>
        </w:rPr>
      </w:r>
      <w:r>
        <w:rPr>
          <w:b/>
          <w:lang w:val="id_ID" w:bidi="id_ID"/>
        </w:rPr>
        <w:t>Dalam adegan pertama:</w:t>
      </w:r>
      <w:r>
        <w:rPr>
          <w:lang w:val="id_ID" w:bidi="id_ID"/>
        </w:rPr>
        <w:t xml:space="preserve"> para prajurit di Praetorium, markas besar gubernur, mengejek Yesus.</w:t>
      </w:r>
    </w:p>
    <w:p>
      <w:pPr/>
      <w:r>
        <w:rPr>
          <w:lang w:val="id_ID" w:bidi="id_ID"/>
        </w:rPr>
      </w:r>
      <w:r>
        <w:rPr>
          <w:b/>
          <w:lang w:val="id_ID" w:bidi="id_ID"/>
        </w:rPr>
        <w:t xml:space="preserve">Dalam adegan kedua, </w:t>
      </w:r>
      <w:r>
        <w:rPr>
          <w:lang w:val="id_ID" w:bidi="id_ID"/>
        </w:rPr>
        <w:t>Yesus mulai memikul salib-Nya ke tempat eksekusi. Dia tidak dapat memikulnya sepanjang jalan, dan Simon dari Kirene membawakannya sepanjang perjalanan selanjutnya ke Golgota, Tempat Tengkorak.</w:t>
      </w:r>
    </w:p>
    <w:p>
      <w:pPr/>
      <w:r>
        <w:rPr>
          <w:lang w:val="id_ID" w:bidi="id_ID"/>
        </w:rPr>
      </w:r>
      <w:r>
        <w:rPr>
          <w:b/>
          <w:lang w:val="id_ID" w:bidi="id_ID"/>
        </w:rPr>
        <w:t>Dalam adegan ketiga:</w:t>
      </w:r>
      <w:r>
        <w:rPr>
          <w:lang w:val="id_ID" w:bidi="id_ID"/>
        </w:rPr>
        <w:t xml:space="preserve"> seseorang menawari Yesus anggur serta mur, dan para prajurit memakukan Yesus ke salib. Ada dua revolusioner yang disalibkan di dua salib, di kedua sisi Yesus.</w:t>
      </w:r>
    </w:p>
    <w:p>
      <w:pPr/>
      <w:r>
        <w:rPr>
          <w:lang w:val="id_ID" w:bidi="id_ID"/>
        </w:rPr>
      </w:r>
      <w:r>
        <w:rPr>
          <w:b/>
          <w:lang w:val="id_ID" w:bidi="id_ID"/>
        </w:rPr>
        <w:t>Dalam adegan keempat:</w:t>
      </w:r>
      <w:r>
        <w:rPr>
          <w:lang w:val="id_ID" w:bidi="id_ID"/>
        </w:rPr>
        <w:t xml:space="preserve"> orang-orang, para imam terkemuka, dan para ahli hukum Taurat mengejek Yesus. Kedua revolusioner di kedua sisi Yesus mengejek Yesus.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prajurit di Praetorium (markas besar gubernur)</w:t>
      </w:r>
    </w:p>
    <w:p>
      <w:pPr>
        <w:pStyle w:val="ListBullet"/>
        <w:spacing w:line="240" w:lineRule="auto"/>
        <w:ind w:left="720"/>
      </w:pPr>
      <w:r>
        <w:rPr>
          <w:lang w:val="id_ID" w:bidi="id_ID"/>
        </w:rPr>
      </w:r>
      <w:r>
        <w:rPr>
          <w:lang w:val="id_ID" w:bidi="id_ID"/>
        </w:rPr>
        <w:t>Simon dari Kirene</w:t>
      </w:r>
    </w:p>
    <w:p>
      <w:pPr>
        <w:pStyle w:val="ListBullet"/>
        <w:spacing w:line="240" w:lineRule="auto"/>
        <w:ind w:left="720"/>
      </w:pPr>
      <w:r>
        <w:rPr>
          <w:lang w:val="id_ID" w:bidi="id_ID"/>
        </w:rPr>
      </w:r>
      <w:r>
        <w:rPr>
          <w:lang w:val="id_ID" w:bidi="id_ID"/>
        </w:rPr>
        <w:t>Seseorang yang menawari Yesus anggur dan mur</w:t>
      </w:r>
    </w:p>
    <w:p>
      <w:pPr>
        <w:pStyle w:val="ListBullet"/>
        <w:spacing w:line="240" w:lineRule="auto"/>
        <w:ind w:left="720"/>
      </w:pPr>
      <w:r>
        <w:rPr>
          <w:lang w:val="id_ID" w:bidi="id_ID"/>
        </w:rPr>
      </w:r>
      <w:r>
        <w:rPr>
          <w:lang w:val="id_ID" w:bidi="id_ID"/>
        </w:rPr>
        <w:t>Para prajurit yang menyalibkan Yesus</w:t>
      </w:r>
    </w:p>
    <w:p>
      <w:pPr>
        <w:pStyle w:val="ListBullet"/>
        <w:spacing w:line="240" w:lineRule="auto"/>
        <w:ind w:left="720"/>
      </w:pPr>
      <w:r>
        <w:rPr>
          <w:lang w:val="id_ID" w:bidi="id_ID"/>
        </w:rPr>
      </w:r>
      <w:r>
        <w:rPr>
          <w:lang w:val="id_ID" w:bidi="id_ID"/>
        </w:rPr>
        <w:t>Dua revolusioner yang disalibkan di kedua sisi Yesus</w:t>
      </w:r>
    </w:p>
    <w:p>
      <w:pPr>
        <w:pStyle w:val="ListBullet"/>
        <w:spacing w:line="240" w:lineRule="auto"/>
        <w:ind w:left="720"/>
      </w:pPr>
      <w:r>
        <w:rPr>
          <w:lang w:val="id_ID" w:bidi="id_ID"/>
        </w:rPr>
      </w:r>
      <w:r>
        <w:rPr>
          <w:lang w:val="id_ID" w:bidi="id_ID"/>
        </w:rPr>
        <w:t>Orang-orang yang menyaksikan penyaliban</w:t>
      </w:r>
    </w:p>
    <w:p>
      <w:pPr>
        <w:pStyle w:val="ListBullet"/>
        <w:spacing w:line="240" w:lineRule="auto"/>
        <w:ind w:left="720"/>
      </w:pPr>
      <w:r>
        <w:rPr>
          <w:lang w:val="id_ID" w:bidi="id_ID"/>
        </w:rPr>
      </w:r>
      <w:r>
        <w:rPr>
          <w:lang w:val="id_ID" w:bidi="id_ID"/>
        </w:rPr>
        <w:t>Para imam terkemuka dan para ahli Taurat</w:t>
      </w:r>
    </w:p>
    <w:p>
      <w:pPr/>
      <w:r>
        <w:rPr>
          <w:lang w:val="id_ID" w:bidi="id_ID"/>
        </w:rPr>
      </w:r>
      <w:r>
        <w:rPr>
          <w:lang w:val="id_ID" w:bidi="id_ID"/>
        </w:rPr>
        <w:t>Secara berkelompok, perhatikan bagian-bagian dari latar belakang perikop ini.</w:t>
      </w:r>
    </w:p>
    <w:p>
      <w:pPr/>
      <w:r>
        <w:rPr>
          <w:lang w:val="id_ID" w:bidi="id_ID"/>
        </w:rPr>
      </w:r>
      <w:r>
        <w:rPr>
          <w:lang w:val="id_ID" w:bidi="id_ID"/>
        </w:rPr>
        <w:t>Kita telah menceritakan kisah yang memberikan perincian pada saat hal itu terjadi. Mungkin itu membantu Anda untuk memahami kapan hal-hal ini terjadi dalam kisah ini.</w:t>
      </w:r>
    </w:p>
    <w:p>
      <w:pPr/>
      <w:r>
        <w:rPr>
          <w:lang w:val="id_ID" w:bidi="id_ID"/>
        </w:rPr>
      </w:r>
      <w:r>
        <w:rPr>
          <w:lang w:val="id_ID" w:bidi="id_ID"/>
        </w:rPr>
        <w:t>Penting untuk diingat bahwa kisah ini dimulai ketika atau tepat setelah para prajurit mencambuk Yesus. Pada satu saat, sebelum atau sesudah mereka mencambuk Yesus, mereka membawa Yesus ke halaman kantor pusat gubernur. Resimen yang terdiri dari sekitar 200 sampai 600 prajurit keluar untuk melihat Yesus dan mengejek-Nya. Para prajurit berpura-pura memperlakukan Yesus seolah mereka memperlakukan seorang raja. Mereka memakaikan jubah ungu, atau merah tua pada-Nya. Mereka memakaikan mahkota yang terbuat dari cabang-cabang berduri di atas kepala-Nya. Mereka memberi salam kepada-Nya, atau memanggil-Nya seolah raja, "Salam raja orang Yahudi!" Kemudian mereka memukul kepala-Nya dengan tongkat dan meludahi-Nya untuk menghina Dia. Mereka berlutut di hadapan Dia atau membungkuk kepada-Nya. Kemudian mereka melepaskan jubah ungu dan memakaikan pakaian-Nya. Penting untuk diingat bahwa ini sangat memalukan bagi Yesus.</w:t>
      </w:r>
    </w:p>
    <w:p>
      <w:pPr/>
      <w:r>
        <w:rPr>
          <w:lang w:val="id_ID" w:bidi="id_ID"/>
        </w:rPr>
      </w:r>
      <w:r>
        <w:rPr>
          <w:lang w:val="id_ID" w:bidi="id_ID"/>
        </w:rPr>
        <w:t>Kemudian mungkin sekitar 4 prajurit dan satu prajurit terkemuka meletakkan palang salib, yaitu sebilah kayu panjang, di atas bahu-Nya dan mulai menggiring Yesus ke tempat eksekusi. Para prajurit membawa sebuah papan tanda atau mengikatkannya pada Yesus, tanda itu bertuliskan, "Raja orang Yahudi." Yesus mulai memikul potongan kayu panjang melewati kota Yerusalem. Ada banyak orang di kota mengerumuni-Nya. Yesus sangat lemah setelah Dia dicambuk. Dia tidak dapat memikul kayu lagi. Para prajurit memaksa seorang pria bernama Simon, dari Kirene, untuk memikul salib. Markus menghentikan alur cerita di sini untuk memberikan kita informasi bahwa Simon adalah ayah Aleksander serta Rufus, dan bahwa Simon berasal dari kota Kirene, di sebelah utara Afrika.</w:t>
      </w:r>
    </w:p>
    <w:p>
      <w:pPr/>
      <w:r>
        <w:rPr>
          <w:lang w:val="id_ID" w:bidi="id_ID"/>
        </w:rPr>
      </w:r>
      <w:r>
        <w:rPr>
          <w:lang w:val="id_ID" w:bidi="id_ID"/>
        </w:rPr>
        <w:t>Berhenti di sini dan diskusikan secara berkelompok: Ingatlah bagaimana Anda memperkenalkan informasi latar belakang di bagian sebelumnya. Di manakah Anda menempatkannya dalam kronologi ini? Hentikan sejenak audio ini di sini.</w:t>
      </w:r>
    </w:p>
    <w:p>
      <w:pPr/>
      <w:r>
        <w:rPr>
          <w:lang w:val="id_ID" w:bidi="id_ID"/>
        </w:rPr>
      </w:r>
      <w:r>
        <w:rPr>
          <w:lang w:val="id_ID" w:bidi="id_ID"/>
        </w:rPr>
        <w:t>Simon, para prajurit, dan Yesus berjalan melintasi kota dan keluar dari kota melewati sebuah gerbang di tembok. Ada sebuah tempat eksekusi di luar tembok kota Yerusalem yang disebut Golgota, Tempat Tengkorak.</w:t>
      </w:r>
    </w:p>
    <w:p>
      <w:pPr/>
      <w:r>
        <w:rPr>
          <w:lang w:val="id_ID" w:bidi="id_ID"/>
        </w:rPr>
      </w:r>
      <w:r>
        <w:rPr>
          <w:lang w:val="id_ID" w:bidi="id_ID"/>
        </w:rPr>
        <w:t>Beberapa orang, mungkin para wanita Yahudi, menawari Yesus anggur yang dicampur dengan mur untuk meredakan rasa sakit. Yesus menolak anggur itu. Markus mengatakan bahwa ini pukul 9 pagi, atau sekitar tiga jam setelah matahari terbit, ketika para prajurit menyalibkan Yesus. Para prajurit membentangkan lengan Yesus di atas balok salib yang dipikul Simon. Mereka memakukan lengan-Nya, mungkin di area lengan bawah, ke masing-masing ujung palang salib. Kemudian mereka mengangkat palang salib ke atas sebuah tiang kayu vertikal. Mereka mungkin memakukan kaki Yesus bersama-sama menembus tumit ke bagian vertikal kayu di dekat bagian bawah. Mereka menempatkan sebuah tanda yang bertuliskan "Raja orang Yahudi" di atas kepala Yesus.</w:t>
      </w:r>
    </w:p>
    <w:p>
      <w:pPr/>
      <w:r>
        <w:rPr>
          <w:lang w:val="id_ID" w:bidi="id_ID"/>
        </w:rPr>
      </w:r>
      <w:r>
        <w:rPr>
          <w:lang w:val="id_ID" w:bidi="id_ID"/>
        </w:rPr>
        <w:t>Para prajurit menyalibkan dua orang revolusioner dengan cara yang sama dan menempatkan salib mereka di kanan dan kiri Yesus. Salib Yesus berada di tengah-tengah. Para prajurit membuang undi, mungkin dengan melemparkan batu-batu kecil yang sudah ditandai ke atas tanah. Sisi batu sebelah mana yang menghadap ke atas akan menentukan siapa yang akan memperoleh sehelai pakaian Yesus.</w:t>
      </w:r>
    </w:p>
    <w:p>
      <w:pPr/>
      <w:r>
        <w:rPr>
          <w:lang w:val="id_ID" w:bidi="id_ID"/>
        </w:rPr>
      </w:r>
      <w:r>
        <w:rPr>
          <w:lang w:val="id_ID" w:bidi="id_ID"/>
        </w:rPr>
        <w:t>Banyak orang lewat dan menghina Yesus. Mereka menggelengkan kepala untuk menunjukkan kejijikan dan mengatakan, "Engkau hendak menghancurkan bait suci dan membangunnya dalam tiga hari! Turunlah dari salib dan selamatkan diri-Mu!" Para imam terkemuka dan para pengajar hukum Taurat berbicara satu sama lain dan mengejek Yesus: "Dia menyelamatkan orang lain, tetapi Dia tidak dapat menyelamatkan dirinya sendiri! Mesias, raja Israel ini seharusnya turun dari salib sehingga kita dapat melihat dan percaya kepada-Nya." Kedua revolusioner yang berada di atas salib, di sebelah Yesus, juga menghina-Nya.</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15:16–32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Nats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prajurit di Praetorium (markas besar gubernur)</w:t>
      </w:r>
    </w:p>
    <w:p>
      <w:pPr>
        <w:pStyle w:val="ListBullet"/>
        <w:spacing w:line="240" w:lineRule="auto"/>
        <w:ind w:left="720"/>
      </w:pPr>
      <w:r>
        <w:rPr>
          <w:lang w:val="id_ID" w:bidi="id_ID"/>
        </w:rPr>
      </w:r>
      <w:r>
        <w:rPr>
          <w:lang w:val="id_ID" w:bidi="id_ID"/>
        </w:rPr>
        <w:t>Simon dari Kirene</w:t>
      </w:r>
    </w:p>
    <w:p>
      <w:pPr>
        <w:pStyle w:val="ListBullet"/>
        <w:spacing w:line="240" w:lineRule="auto"/>
        <w:ind w:left="720"/>
      </w:pPr>
      <w:r>
        <w:rPr>
          <w:lang w:val="id_ID" w:bidi="id_ID"/>
        </w:rPr>
      </w:r>
      <w:r>
        <w:rPr>
          <w:lang w:val="id_ID" w:bidi="id_ID"/>
        </w:rPr>
        <w:t>Seseorang yang menawarkan Yesus anggur dan mur</w:t>
      </w:r>
    </w:p>
    <w:p>
      <w:pPr>
        <w:pStyle w:val="ListBullet"/>
        <w:spacing w:line="240" w:lineRule="auto"/>
        <w:ind w:left="720"/>
      </w:pPr>
      <w:r>
        <w:rPr>
          <w:lang w:val="id_ID" w:bidi="id_ID"/>
        </w:rPr>
      </w:r>
      <w:r>
        <w:rPr>
          <w:lang w:val="id_ID" w:bidi="id_ID"/>
        </w:rPr>
        <w:t>Para prajurit yang menyalibkan Yesus</w:t>
      </w:r>
    </w:p>
    <w:p>
      <w:pPr>
        <w:pStyle w:val="ListBullet"/>
        <w:spacing w:line="240" w:lineRule="auto"/>
        <w:ind w:left="720"/>
      </w:pPr>
      <w:r>
        <w:rPr>
          <w:lang w:val="id_ID" w:bidi="id_ID"/>
        </w:rPr>
      </w:r>
      <w:r>
        <w:rPr>
          <w:lang w:val="id_ID" w:bidi="id_ID"/>
        </w:rPr>
        <w:t>Dua revolusioner yang disalibkan di kedua sisi Yesus</w:t>
      </w:r>
    </w:p>
    <w:p>
      <w:pPr>
        <w:pStyle w:val="ListBullet"/>
        <w:spacing w:line="240" w:lineRule="auto"/>
        <w:ind w:left="720"/>
      </w:pPr>
      <w:r>
        <w:rPr>
          <w:lang w:val="id_ID" w:bidi="id_ID"/>
        </w:rPr>
      </w:r>
      <w:r>
        <w:rPr>
          <w:lang w:val="id_ID" w:bidi="id_ID"/>
        </w:rPr>
        <w:t>Orang-orang yang menyaksikan penyaliban</w:t>
      </w:r>
    </w:p>
    <w:p>
      <w:pPr>
        <w:pStyle w:val="ListBullet"/>
        <w:spacing w:line="240" w:lineRule="auto"/>
        <w:ind w:left="720"/>
      </w:pPr>
      <w:r>
        <w:rPr>
          <w:lang w:val="id_ID" w:bidi="id_ID"/>
        </w:rPr>
      </w:r>
      <w:r>
        <w:rPr>
          <w:lang w:val="id_ID" w:bidi="id_ID"/>
        </w:rPr>
        <w:t>Para imam terkemuka dan para guru hukum agama</w:t>
      </w:r>
    </w:p>
    <w:p>
      <w:pPr/>
      <w:r>
        <w:rPr>
          <w:lang w:val="id_ID" w:bidi="id_ID"/>
        </w:rPr>
      </w:r>
      <w:r>
        <w:rPr>
          <w:lang w:val="id_ID" w:bidi="id_ID"/>
        </w:rPr>
        <w:t>Sebagai kelompok, peragakan perikop ini dua kali. Anda harus 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drama dan respon-respon yang diberikan.</w:t>
      </w:r>
    </w:p>
    <w:p>
      <w:pPr/>
      <w:r>
        <w:rPr>
          <w:lang w:val="id_ID" w:bidi="id_ID"/>
        </w:rPr>
      </w:r>
      <w:r>
        <w:rPr>
          <w:lang w:val="id_ID" w:bidi="id_ID"/>
        </w:rPr>
        <w:t>Kisah ini dimulai ketika atau tepat setelah para prajurit mencambuk Yesus. Pada suatu saat, sebelum maupun sesudah mereka mencambuk Yesus, mereka membawa Yesus ke halaman kantor pusat gubernur. Resimen yang terdiri dari sekitar 200 sampai 600 prajurit keluar untuk melihat Yesus dan mengejek-Nya. Para prajurit berpura-pura memperlakukan Yesus seolah mereka mau memperlakukan seorang raja. Mereka memakaikan jubah ungu, atau merah tua pada-Nya. Mereka memakaikan sebuah mahkota yang terbuat dari cabang-cabang berduri di atas kepala-Nya. Mereka memberi salam kepada-Nya, atau memanggil-Nya seolah raja, "Salam raja orang Yahudi!" Kemudian mereka memukul kepala-Nya dengan sebuah tongkat dan meludahi-Nya untuk menghina Dia. Mereka berlutut di hadapan Dia seolah mereka membungkuk kepada-Nya. Kemudian mereka melepaskan jubah ungu dan memakaikan pakaian-Nya.</w:t>
      </w:r>
    </w:p>
    <w:p>
      <w:pPr/>
      <w:r>
        <w:rPr>
          <w:lang w:val="id_ID" w:bidi="id_ID"/>
        </w:rPr>
      </w:r>
      <w:r>
        <w:rPr>
          <w:lang w:val="id_ID" w:bidi="id_ID"/>
        </w:rPr>
        <w:t>Hentikan sejenak peragaannya. Tanyakan kepada orang-orang yang memerankan para prajurit, "Apa yang kamu rasakan atau pikirkan?" Anda mungkin mendengar jawaban seperti, "Ini cara yang baik untuk meredakan stres karena berusaha melindungi Yerusalem selama Paskah," "Terkejut karena Yesus tidak marah kepada kami." Tanyakan kepada orang yang memerankan Yesus, "Apa yang kamu rasakan atau pikirkan?" Anda mungkin mendengar jawaban seperti, "Sedih, karena mereka tidak tahu bahwa aku benar-benar raja." Lanjutkan peragaannya.</w:t>
      </w:r>
    </w:p>
    <w:p>
      <w:pPr/>
      <w:r>
        <w:rPr>
          <w:lang w:val="id_ID" w:bidi="id_ID"/>
        </w:rPr>
      </w:r>
      <w:r>
        <w:rPr>
          <w:lang w:val="id_ID" w:bidi="id_ID"/>
        </w:rPr>
        <w:t>Sekitar 4 prajurit dan satu prajurit terkemuka meletakkan palang salib itu, yaitu sepotong kayu panjang, di atas bahu Yesus serta mulai menggiring Yesus ke tempat eksekusi. Para prajurit membawa sebuah tanda atau mengikatkannya pada Yesus, tanda itu bertuliskan, "Raja orang Yahudi." Yesus mulai memikul potongan kayu panjang melewati kota Yerusalem. Ada banyak orang di kota mengerumuninya-Nya. Yesus sangat lemah setelah Dia dicambuk. Dia tidak dapat memikul kayu lagi. Para prajurit memaksa seorang pria bernama Simon, dari Kirene, untuk memikul salib. Ingatlah bahwa Simon adalah ayah Aleksander serta Rufus, dan bahwa Simon berasal dari kota Kirene, di sebelah utara Afrika. Simon, para prajurit, dan Yesus berjalan melintasi kota serta keluar kota melewati sebuah gerbang di tembok. Ada sebuah tempat eksekusi di luar tembok kota Yerusalem yang disebut Golgota, Tempat Tengkorak.</w:t>
      </w:r>
    </w:p>
    <w:p>
      <w:pPr/>
      <w:r>
        <w:rPr>
          <w:lang w:val="id_ID" w:bidi="id_ID"/>
        </w:rPr>
      </w:r>
      <w:r>
        <w:rPr>
          <w:lang w:val="id_ID" w:bidi="id_ID"/>
        </w:rPr>
        <w:t>Hentikan sejenak peragaannya. Tanyakan kepada orang yang memerankan Simon, "Apa yang kamu rasakan atau pikirkan?" Anda mungkin mendengar jawaban seperti, "Saya bertanya-tanya siapa orang ini," "Saya ingin tahu lebih banyak tentang dia, dia tampaknya berbeda," "Saya sedih karena orang ini." Tanyakan kepada orang-orang yang memerankan rakyat di sepanjang jalanan Yerusalem, "Apa yang kalian rasakan atau pikirkan?" Anda mungkin mendengar jawaban seperti, "Aku sangat sedih," "Aku bertanya-tanya hal-hal keji apa yang dilakukan pria ini-Dia pasti orang yang jahat!" "Aku tidak tahan melihat, ini terlalu menyedihkan," "Aku penasaran, aku ingin terus melihat apa yang terjadi." Lanjutkan peragaannya.</w:t>
      </w:r>
    </w:p>
    <w:p>
      <w:pPr/>
      <w:r>
        <w:rPr>
          <w:lang w:val="id_ID" w:bidi="id_ID"/>
        </w:rPr>
      </w:r>
      <w:r>
        <w:rPr>
          <w:lang w:val="id_ID" w:bidi="id_ID"/>
        </w:rPr>
        <w:t>Mereka tiba di Golgota. Beberapa orang, mungkin para wanita Yahudi, menawari Yesus anggur yang dicampur dengan mur untuk meredakan rasa sakit. Yesus menolak anggur itu. Para prajurit membentangkan lengan Yesus di atas balok salib yang dipikul Simon. Mereka memakukan lengan-Nya, mungkin di area lengan bawah, ke setiap ujung palang salib. Kemudian mereka mengangkat palang salib ke atas sebuah tiang kayu vertikal. Mereka mungkin memakukan kaki Yesus bersama-sama menembus kedua tumit ke bagian vertikal kayu di sebelah bawah. Mereka memasang sebuah tanda yang bertuliskan "Raja orang Yahudi" di atas kepala Yesus.</w:t>
      </w:r>
    </w:p>
    <w:p>
      <w:pPr/>
      <w:r>
        <w:rPr>
          <w:lang w:val="id_ID" w:bidi="id_ID"/>
        </w:rPr>
      </w:r>
      <w:r>
        <w:rPr>
          <w:lang w:val="id_ID" w:bidi="id_ID"/>
        </w:rPr>
        <w:t>Hentikan sejenak peragaannya. Tanyakan kepada orang-orang yang memerankan para prajurit, "Apa yang kamu rasakan atau pikirkan?" Anda mungkin mendengar jawaban seperti, "Aku berusaha untuk tidak memikirkannya-ini kejam." Tanyakan kepada orang yang memerankan perempuan yang menawarkan anggur dan orang lain yang menonton, "Apa yang kalian rasakan atau pikirkan?" Anda mungkin mendengar jawaban seperti, "Kami tak suka menyaksikannya," "sedih, "kecewa karena Yesus tak secara ajaib menghentikannya," "kecewa karena Yesus tidak datang untuk menggulingkan pemerintah." Lanjutkan peragaannya.</w:t>
      </w:r>
    </w:p>
    <w:p>
      <w:pPr/>
      <w:r>
        <w:rPr>
          <w:lang w:val="id_ID" w:bidi="id_ID"/>
        </w:rPr>
      </w:r>
      <w:r>
        <w:rPr>
          <w:lang w:val="id_ID" w:bidi="id_ID"/>
        </w:rPr>
        <w:t>Para prajurit menyalibkan dua orang revolusioner dengan cara yang sama dan menempatkan salib mereka di kanan dan kiri Yesus. Salib Yesus berada di tengah-tengah. Para prajurit membuang undi, mungkin dengan melemparkan batu-batu kecil bertanda ke atas tanah. Sisi batu yang menghadap ke atas akan menentukan siapa yang memperoleh sehelai pakaian Yesus.</w:t>
      </w:r>
    </w:p>
    <w:p>
      <w:pPr/>
      <w:r>
        <w:rPr>
          <w:lang w:val="id_ID" w:bidi="id_ID"/>
        </w:rPr>
      </w:r>
      <w:r>
        <w:rPr>
          <w:lang w:val="id_ID" w:bidi="id_ID"/>
        </w:rPr>
        <w:t>Banyak orang lewat dan menghina Yesus. Mereka menggelengkan kepala untuk menunjukkan kejijikan dan mengatakan, "Engkau hendak menghancurkan bait suci dan membangunnya dalam tiga hari! Turunlah dari salib dan selamatkan diri-Mu!" Para imam terkemuka dan para guru hukum berbicara satu sama lain serta mengejek Yesus. "Dia menyelamatkan orang lain, tetapi Dia tidak dapat menyelamatkan diri-Nya sendiri! Mesias, raja Israel, ini seharusnya turun dari salib agar kita dapat melihat dan percaya kepada-Nya." Kedua revolusioner yang berada di atas salib, di sebelah Yesus, juga menghina-Nya.</w:t>
      </w:r>
    </w:p>
    <w:p>
      <w:pPr/>
      <w:r>
        <w:rPr>
          <w:lang w:val="id_ID" w:bidi="id_ID"/>
        </w:rPr>
      </w:r>
      <w:r>
        <w:rPr>
          <w:lang w:val="id_ID" w:bidi="id_ID"/>
        </w:rPr>
        <w:t xml:space="preserve">Hentikan sejenak peragaannya. Tanyakan kepada orang-orang yang memerankan dua revolusioner di salib, "Apa yang kalian rasakan atau pikirkan?" Anda mungkin mendengar jawaban seperti, "Aku menderita, kuharap semua orang akan menderita juga," "Kuharap Yesus benar-benar seseorang yang dapat menyelamatkan kita semua-aku kecewa lagi." Tanyakan kepada orang-orang yang memerankan para pemimpin agama, "Apa yang kamu rasakan atau pikirkan?" Anda mungkin mendengar jawaban seperti, "Senang karena Yesus akhirnya tidak lagi menjadi penghalang kami!" Tanyakan kepada orang yang memerankan Yesus, "Apa yang kamu rasakan atau pikirkan?" Anda mungkin mendengar jawaban seperti, "Merasa tertolak," "kesepian," "sedih karena orang-orang ini tak mengerti bahwa aku harus mati demi menyelamatkan mereka secara rohani."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15:16–32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Para prajurit membawa Yesus ke </w:t>
      </w:r>
      <w:r>
        <w:rPr>
          <w:b/>
          <w:lang w:val="id_ID" w:bidi="id_ID"/>
        </w:rPr>
        <w:t>Praetorium</w:t>
      </w:r>
      <w:r>
        <w:rPr>
          <w:lang w:val="id_ID" w:bidi="id_ID"/>
        </w:rPr>
        <w:t xml:space="preserve">, yang merupakan nama khusus untuk kediaman dan kantor resmi gubernur. Kemungkinan besar, kisah ini terjadi di halaman, area luar yang dikelilingi oleh banyak bangunan. </w:t>
      </w:r>
    </w:p>
    <w:p>
      <w:pPr/>
      <w:r>
        <w:rPr>
          <w:lang w:val="id_ID" w:bidi="id_ID"/>
        </w:rPr>
      </w:r>
      <w:r>
        <w:rPr>
          <w:lang w:val="id_ID" w:bidi="id_ID"/>
        </w:rPr>
        <w:t xml:space="preserve">Berhenti di sini dan diskusikan dalam kelompok kata atau frasa apa yang akan Anda gunakan untuk </w:t>
      </w:r>
      <w:r>
        <w:rPr>
          <w:b/>
          <w:lang w:val="id_ID" w:bidi="id_ID"/>
        </w:rPr>
        <w:t>Praetorium</w:t>
      </w:r>
      <w:r>
        <w:rPr>
          <w:lang w:val="id_ID" w:bidi="id_ID"/>
        </w:rPr>
        <w:t>. Hentikan sejenak audio ini disini.</w:t>
      </w:r>
    </w:p>
    <w:p>
      <w:pPr/>
      <w:r>
        <w:rPr>
          <w:lang w:val="id_ID" w:bidi="id_ID"/>
        </w:rPr>
      </w:r>
      <w:r>
        <w:rPr>
          <w:lang w:val="id_ID" w:bidi="id_ID"/>
        </w:rPr>
        <w:t xml:space="preserve">Para tentara memanggil seluruh </w:t>
      </w:r>
      <w:r>
        <w:rPr>
          <w:b/>
          <w:lang w:val="id_ID" w:bidi="id_ID"/>
        </w:rPr>
        <w:t>kompi</w:t>
      </w:r>
      <w:r>
        <w:rPr>
          <w:lang w:val="id_ID" w:bidi="id_ID"/>
        </w:rPr>
        <w:t xml:space="preserve">atau </w:t>
      </w:r>
      <w:r>
        <w:rPr>
          <w:b/>
          <w:lang w:val="id_ID" w:bidi="id_ID"/>
        </w:rPr>
        <w:t>resimen</w:t>
      </w:r>
      <w:r>
        <w:rPr>
          <w:lang w:val="id_ID" w:bidi="id_ID"/>
        </w:rPr>
        <w:t xml:space="preserve"> prajurit agar keluar untuk melihat Yesus. Sebuah resimen prajurit biasanya berisi sekitar 600 prajurit, tetapi resimen ini kemungkinan bisa berisi berapa saja antara 200 sampai 600 prajurit.</w:t>
      </w:r>
    </w:p>
    <w:p>
      <w:pPr/>
      <w:r>
        <w:rPr>
          <w:lang w:val="id_ID" w:bidi="id_ID"/>
        </w:rPr>
      </w:r>
      <w:r>
        <w:rPr>
          <w:lang w:val="id_ID" w:bidi="id_ID"/>
        </w:rPr>
        <w:t xml:space="preserve">Para prajurit memakaikan </w:t>
      </w:r>
      <w:r>
        <w:rPr>
          <w:b/>
          <w:lang w:val="id_ID" w:bidi="id_ID"/>
        </w:rPr>
        <w:t>jubah ungu atau pakaian luar</w:t>
      </w:r>
      <w:r>
        <w:rPr>
          <w:lang w:val="id_ID" w:bidi="id_ID"/>
        </w:rPr>
        <w:t xml:space="preserve">pada Yesus. </w:t>
      </w:r>
      <w:r>
        <w:rPr>
          <w:b/>
          <w:lang w:val="id_ID" w:bidi="id_ID"/>
        </w:rPr>
        <w:t>Ungu</w:t>
      </w:r>
      <w:r>
        <w:rPr>
          <w:lang w:val="id_ID" w:bidi="id_ID"/>
        </w:rPr>
        <w:t xml:space="preserve"> adalah warna campuran biru dan merah. Mirip seperti warna merah tua yang gelap atau biru tua yang gelap. Pakaian ungu mahal dan digunakan oleh bangsawan.</w:t>
      </w:r>
    </w:p>
    <w:p>
      <w:pPr/>
      <w:r>
        <w:rPr>
          <w:lang w:val="id_ID" w:bidi="id_ID"/>
        </w:rPr>
      </w:r>
      <w:r>
        <w:rPr>
          <w:lang w:val="id_ID" w:bidi="id_ID"/>
        </w:rPr>
        <w:t xml:space="preserve">Berhenti di sini dan lihat foto sebuah jubah ungu. Diskusikan dalam kelompok kata atau frasa apa yang akan Anda gunakan untuk </w:t>
      </w:r>
      <w:r>
        <w:rPr>
          <w:b/>
          <w:lang w:val="id_ID" w:bidi="id_ID"/>
        </w:rPr>
        <w:t>ungu</w:t>
      </w:r>
      <w:r>
        <w:rPr>
          <w:lang w:val="id_ID" w:bidi="id_ID"/>
        </w:rPr>
        <w:t>. Anda dapat menggunakan istilah yang menggambarkan warna dari sesuatu yang dikenal dalam budaya Anda yang merupakan warna merah tua atau biru tua. Misalnya, bunga, buah beri, atau burung. Hentikan sejenak audio ini disini.</w:t>
      </w:r>
    </w:p>
    <w:p>
      <w:pPr/>
      <w:r>
        <w:rPr>
          <w:lang w:val="id_ID" w:bidi="id_ID"/>
        </w:rPr>
      </w:r>
      <w:r>
        <w:rPr>
          <w:lang w:val="id_ID" w:bidi="id_ID"/>
        </w:rPr>
        <w:t xml:space="preserve">Para prajurit memakaikan </w:t>
      </w:r>
      <w:r>
        <w:rPr>
          <w:b/>
          <w:lang w:val="id_ID" w:bidi="id_ID"/>
        </w:rPr>
        <w:t>sebuah mahkota berduri</w:t>
      </w:r>
      <w:r>
        <w:rPr>
          <w:lang w:val="id_ID" w:bidi="id_ID"/>
        </w:rPr>
        <w:t xml:space="preserve"> di atas kepala Yesus. Para prajurit memilin cabang-cabang berduri menjadi sebuah lingkaran. Lingkaran ini berbentuk seperti sebuah mahkota, atau hiasan kepala khusus, yang dipakai oleh para raja pada zaman Yesus. Para raja mengenakan benda berbentuk lingkaran khusus di kepala mereka untuk menunjukkan bahwa mereka adalah raja.</w:t>
      </w:r>
    </w:p>
    <w:p>
      <w:pPr/>
      <w:r>
        <w:rPr>
          <w:lang w:val="id_ID" w:bidi="id_ID"/>
        </w:rPr>
      </w:r>
      <w:r>
        <w:rPr>
          <w:lang w:val="id_ID" w:bidi="id_ID"/>
        </w:rPr>
        <w:t xml:space="preserve">Kemudian para prajurit menuntun Yesus untuk </w:t>
      </w:r>
      <w:r>
        <w:rPr>
          <w:b/>
          <w:lang w:val="id_ID" w:bidi="id_ID"/>
        </w:rPr>
        <w:t>disalib</w:t>
      </w:r>
      <w:r>
        <w:rPr>
          <w:lang w:val="id_ID" w:bidi="id_ID"/>
        </w:rPr>
        <w:t xml:space="preserve">. Gunakan kata yang sama untuk penyaliban dan menyalibkan seperti yang telah Anda pakai di bagian sebelumnya, dan ingatlah bahwa </w:t>
      </w:r>
      <w:hyperlink r:id="rId492">
        <w:r>
          <w:rPr>
            <w:lang w:val="id_ID" w:bidi="id_ID"/>
          </w:rPr>
          <w:rPr>
            <w:color w:val="0000EE"/>
            <w:u w:val="single"/>
          </w:rPr>
          <w:t>penyaliban</w:t>
        </w:r>
      </w:hyperlink>
      <w:r>
        <w:rPr>
          <w:lang w:val="id_ID" w:bidi="id_ID"/>
        </w:rPr>
        <w:t xml:space="preserve"> ada di Daftar Kata Utama. Penyaliban adalah tindakan menyalibkan seseorang.</w:t>
      </w:r>
    </w:p>
    <w:p>
      <w:pPr/>
      <w:r>
        <w:rPr>
          <w:lang w:val="id_ID" w:bidi="id_ID"/>
        </w:rPr>
      </w:r>
      <w:r>
        <w:rPr>
          <w:lang w:val="id_ID" w:bidi="id_ID"/>
        </w:rPr>
        <w:t xml:space="preserve">Gunakan kata yang sama untuk </w:t>
      </w:r>
      <w:r>
        <w:rPr>
          <w:b/>
          <w:lang w:val="id_ID" w:bidi="id_ID"/>
        </w:rPr>
        <w:t>salib</w:t>
      </w:r>
      <w:r>
        <w:rPr>
          <w:lang w:val="id_ID" w:bidi="id_ID"/>
        </w:rPr>
        <w:t xml:space="preserve"> seperti yang Anda gunakan dalam kisah sebelumnya, dan ingatlah bahwa </w:t>
      </w:r>
      <w:hyperlink r:id="rId278">
        <w:r>
          <w:rPr>
            <w:lang w:val="id_ID" w:bidi="id_ID"/>
          </w:rPr>
          <w:rPr>
            <w:color w:val="0000EE"/>
            <w:u w:val="single"/>
          </w:rPr>
          <w:t>salib</w:t>
        </w:r>
      </w:hyperlink>
      <w:r>
        <w:rPr>
          <w:lang w:val="id_ID" w:bidi="id_ID"/>
        </w:rPr>
        <w:t xml:space="preserve"> ada di Daftar Kata Utama. Ingatlah bahwa Yesus hanya diberi palang salib bagian horizontal untuk dipikul.</w:t>
      </w:r>
    </w:p>
    <w:p>
      <w:pPr/>
      <w:r>
        <w:rPr>
          <w:lang w:val="id_ID" w:bidi="id_ID"/>
        </w:rPr>
      </w:r>
      <w:r>
        <w:rPr>
          <w:lang w:val="id_ID" w:bidi="id_ID"/>
        </w:rPr>
        <w:t>Berhenti di sini dan lihatlah sebuah foto salib dan tunjukkan balok melintang dari salib sebagai kepada kelompok. Hentikan sejenak audio ini disini.</w:t>
      </w:r>
    </w:p>
    <w:p>
      <w:pPr/>
      <w:r>
        <w:rPr>
          <w:lang w:val="id_ID" w:bidi="id_ID"/>
        </w:rPr>
      </w:r>
      <w:r>
        <w:rPr>
          <w:lang w:val="id_ID" w:bidi="id_ID"/>
        </w:rPr>
        <w:t xml:space="preserve">Para prajurit menuntun Yesus ke sebuah tempat yang disebut Golgota. </w:t>
      </w:r>
      <w:r>
        <w:rPr>
          <w:b/>
          <w:lang w:val="id_ID" w:bidi="id_ID"/>
        </w:rPr>
        <w:t>Golgota</w:t>
      </w:r>
      <w:r>
        <w:rPr>
          <w:lang w:val="id_ID" w:bidi="id_ID"/>
        </w:rPr>
        <w:t xml:space="preserve"> adalah nama tempat di mana para prajurit menyalibkan Yesus. Nama itu berarti "Tempat Tengkorak." Markus menuliskan nama tempat dan arti nama itu. Anda perlu melakukan hal yang sama dalam terjemahan Anda.</w:t>
      </w:r>
    </w:p>
    <w:p>
      <w:pPr/>
      <w:r>
        <w:rPr>
          <w:lang w:val="id_ID" w:bidi="id_ID"/>
        </w:rPr>
      </w:r>
      <w:r>
        <w:rPr>
          <w:lang w:val="id_ID" w:bidi="id_ID"/>
        </w:rPr>
        <w:t xml:space="preserve">Seseorang, mungkin beberapa wanita Yahudi, menawari Yesus </w:t>
      </w:r>
      <w:hyperlink r:id="rId499">
        <w:r>
          <w:rPr>
            <w:lang w:val="id_ID" w:bidi="id_ID"/>
          </w:rPr>
          <w:rPr>
            <w:color w:val="0000EE"/>
            <w:u w:val="single"/>
          </w:rPr>
          <w:t>anggur</w:t>
        </w:r>
      </w:hyperlink>
      <w:r>
        <w:rPr>
          <w:lang w:val="id_ID" w:bidi="id_ID"/>
        </w:rPr>
        <w:t xml:space="preserve"> (jenis minuman fermentasi yang terbuat dari buah yang disebut anggur) yang dicampur dengan </w:t>
      </w:r>
      <w:r>
        <w:rPr>
          <w:b/>
          <w:lang w:val="id_ID" w:bidi="id_ID"/>
        </w:rPr>
        <w:t>mur</w:t>
      </w:r>
      <w:r>
        <w:rPr>
          <w:lang w:val="id_ID" w:bidi="id_ID"/>
        </w:rPr>
        <w:t>, getah dari suatu jenis pohon. Mur itu seperti obat yang membantu orang agar tidak merasa sakit.</w:t>
      </w:r>
    </w:p>
    <w:p>
      <w:pPr/>
      <w:r>
        <w:rPr>
          <w:lang w:val="id_ID" w:bidi="id_ID"/>
        </w:rPr>
      </w:r>
      <w:r>
        <w:rPr>
          <w:lang w:val="id_ID" w:bidi="id_ID"/>
        </w:rPr>
        <w:t xml:space="preserve">Berhenti di sini dan diskusikan dalam kelompok kata atau frasa apa yang akan Anda gunakan untuk </w:t>
      </w:r>
      <w:r>
        <w:rPr>
          <w:b/>
          <w:lang w:val="id_ID" w:bidi="id_ID"/>
        </w:rPr>
        <w:t>mur</w:t>
      </w:r>
      <w:r>
        <w:rPr>
          <w:lang w:val="id_ID" w:bidi="id_ID"/>
        </w:rPr>
        <w:t>. Hentikan sejenak audio ini disini.</w:t>
      </w:r>
    </w:p>
    <w:p>
      <w:pPr/>
      <w:r>
        <w:rPr>
          <w:lang w:val="id_ID" w:bidi="id_ID"/>
        </w:rPr>
      </w:r>
      <w:r>
        <w:rPr>
          <w:lang w:val="id_ID" w:bidi="id_ID"/>
        </w:rPr>
        <w:t xml:space="preserve">Para prajurit melemparkan </w:t>
      </w:r>
      <w:r>
        <w:rPr>
          <w:b/>
          <w:lang w:val="id_ID" w:bidi="id_ID"/>
        </w:rPr>
        <w:t>dadu</w:t>
      </w:r>
      <w:r>
        <w:rPr>
          <w:lang w:val="id_ID" w:bidi="id_ID"/>
        </w:rPr>
        <w:t xml:space="preserve"> atau </w:t>
      </w:r>
      <w:r>
        <w:rPr>
          <w:b/>
          <w:lang w:val="id_ID" w:bidi="id_ID"/>
        </w:rPr>
        <w:t>membuang undi</w:t>
      </w:r>
      <w:r>
        <w:rPr>
          <w:lang w:val="id_ID" w:bidi="id_ID"/>
        </w:rPr>
        <w:t xml:space="preserve"> untuk menentukan siapa yang akan mendapatkan pakaian Yesus. Membuang undi berarti melempar batu-batu kecil yang sudah ditandai. Sisi batu yang menghadap ke atas menentukan siapa yang memperoleh potongan-potongan pakaian Yesus.</w:t>
      </w:r>
    </w:p>
    <w:p>
      <w:pPr/>
      <w:r>
        <w:rPr>
          <w:lang w:val="id_ID" w:bidi="id_ID"/>
        </w:rPr>
      </w:r>
      <w:r>
        <w:rPr>
          <w:lang w:val="id_ID" w:bidi="id_ID"/>
        </w:rPr>
        <w:t>Berhenti di sini dan tunjukkan pada kelompok sebuah foto undi. Hentikan sejenak audio ini disini.</w:t>
      </w:r>
    </w:p>
    <w:p>
      <w:pPr/>
      <w:r>
        <w:rPr>
          <w:lang w:val="id_ID" w:bidi="id_ID"/>
        </w:rPr>
      </w:r>
      <w:r>
        <w:rPr>
          <w:lang w:val="id_ID" w:bidi="id_ID"/>
        </w:rPr>
        <w:t xml:space="preserve">Markus mengatakan bahwa Yesus disalibkan pada </w:t>
      </w:r>
      <w:r>
        <w:rPr>
          <w:b/>
          <w:lang w:val="id_ID" w:bidi="id_ID"/>
        </w:rPr>
        <w:t>jam ketiga</w:t>
      </w:r>
      <w:r>
        <w:rPr>
          <w:lang w:val="id_ID" w:bidi="id_ID"/>
        </w:rPr>
        <w:t>, yang artinya jam 9 pagi, atau tiga jam setelah matahari terbit.</w:t>
      </w:r>
    </w:p>
    <w:p>
      <w:pPr/>
      <w:r>
        <w:rPr>
          <w:lang w:val="id_ID" w:bidi="id_ID"/>
        </w:rPr>
      </w:r>
      <w:r>
        <w:rPr>
          <w:lang w:val="id_ID" w:bidi="id_ID"/>
        </w:rPr>
        <w:t>Berhenti di sini dan diskusikan dalam kelompok kata atau frasa apa yang akan Anda gunakan untuk menyebut waktu ini. Hentikan sejenak audio ini disini.</w:t>
      </w:r>
    </w:p>
    <w:p>
      <w:pPr/>
      <w:r>
        <w:rPr>
          <w:lang w:val="id_ID" w:bidi="id_ID"/>
        </w:rPr>
      </w:r>
      <w:r>
        <w:rPr>
          <w:lang w:val="id_ID" w:bidi="id_ID"/>
        </w:rPr>
        <w:t xml:space="preserve">Dua "perampok," "pencuri," atau "revolusioner" disalibkan di kedua sisi Yesus. Gunakan kata yang sama untuk revolusioner yang telah Anda pakai di bagian sebelumnya. Ingatlah bahwa seorang </w:t>
      </w:r>
      <w:r>
        <w:rPr>
          <w:b/>
          <w:lang w:val="id_ID" w:bidi="id_ID"/>
        </w:rPr>
        <w:t>revolusioner</w:t>
      </w:r>
      <w:r>
        <w:rPr>
          <w:lang w:val="id_ID" w:bidi="id_ID"/>
        </w:rPr>
        <w:t xml:space="preserve"> adalah seseorang yang ingin menggulingkan pemerintah.</w:t>
      </w:r>
    </w:p>
    <w:p>
      <w:pPr/>
      <w:r>
        <w:rPr>
          <w:lang w:val="id_ID" w:bidi="id_ID"/>
        </w:rPr>
      </w:r>
      <w:r>
        <w:rPr>
          <w:lang w:val="id_ID" w:bidi="id_ID"/>
        </w:rPr>
        <w:t xml:space="preserve">Orang-orang menghina Yesus dan mengatakan kepada-Nya bahwa Ia mengatakan hendak menghancurkan </w:t>
      </w:r>
      <w:r>
        <w:rPr>
          <w:b/>
          <w:lang w:val="id_ID" w:bidi="id_ID"/>
        </w:rPr>
        <w:t>Bait Suci</w:t>
      </w:r>
      <w:r>
        <w:rPr>
          <w:lang w:val="id_ID" w:bidi="id_ID"/>
        </w:rPr>
        <w:t xml:space="preserve"> dan membangunnya kembali. Gunakan kata yang sama untuk Bait Suci yang telah Anda pakai di bagian sebelumnya dalam kitab Markus dan ingatlah bahwa </w:t>
      </w:r>
      <w:hyperlink r:id="rId116">
        <w:r>
          <w:rPr>
            <w:lang w:val="id_ID" w:bidi="id_ID"/>
          </w:rPr>
          <w:rPr>
            <w:color w:val="0000EE"/>
            <w:u w:val="single"/>
          </w:rPr>
          <w:t>Bait Suci</w:t>
        </w:r>
      </w:hyperlink>
      <w:r>
        <w:rPr>
          <w:lang w:val="id_ID" w:bidi="id_ID"/>
        </w:rPr>
        <w:t xml:space="preserve"> terdapat di Daftar Kata Utama.</w:t>
      </w:r>
    </w:p>
    <w:p>
      <w:pPr/>
      <w:r>
        <w:rPr>
          <w:lang w:val="id_ID" w:bidi="id_ID"/>
        </w:rPr>
      </w:r>
      <w:r>
        <w:rPr>
          <w:lang w:val="id_ID" w:bidi="id_ID"/>
        </w:rPr>
        <w:t xml:space="preserve">Para </w:t>
      </w:r>
      <w:r>
        <w:rPr>
          <w:b/>
          <w:lang w:val="id_ID" w:bidi="id_ID"/>
        </w:rPr>
        <w:t>imam</w:t>
      </w:r>
      <w:r>
        <w:rPr>
          <w:lang w:val="id_ID" w:bidi="id_ID"/>
        </w:rPr>
        <w:t xml:space="preserve"> terkemuka dan para </w:t>
      </w:r>
      <w:r>
        <w:rPr>
          <w:b/>
          <w:lang w:val="id_ID" w:bidi="id_ID"/>
        </w:rPr>
        <w:t>ahli Taurat</w:t>
      </w:r>
      <w:r>
        <w:rPr>
          <w:lang w:val="id_ID" w:bidi="id_ID"/>
        </w:rPr>
        <w:t xml:space="preserve"> mengejek Yesus dan berkata, "Biarlah </w:t>
      </w:r>
      <w:r>
        <w:rPr>
          <w:b/>
          <w:lang w:val="id_ID" w:bidi="id_ID"/>
        </w:rPr>
        <w:t>Mesias</w:t>
      </w:r>
      <w:r>
        <w:rPr>
          <w:lang w:val="id_ID" w:bidi="id_ID"/>
        </w:rPr>
        <w:t xml:space="preserve"> ini, </w:t>
      </w:r>
      <w:r>
        <w:rPr>
          <w:b/>
          <w:lang w:val="id_ID" w:bidi="id_ID"/>
        </w:rPr>
        <w:t>Raja Israel</w:t>
      </w:r>
      <w:r>
        <w:rPr>
          <w:lang w:val="id_ID" w:bidi="id_ID"/>
        </w:rPr>
        <w:t xml:space="preserve"> ini turun dari salib sehingga kita dapat melihat dan percaya kepada-Nya." Gunakan kata-kata yang sama untuk para </w:t>
      </w:r>
      <w:hyperlink r:id="rId79">
        <w:r>
          <w:rPr>
            <w:lang w:val="id_ID" w:bidi="id_ID"/>
          </w:rPr>
          <w:rPr>
            <w:color w:val="0000EE"/>
            <w:u w:val="single"/>
          </w:rPr>
          <w:t>imam</w:t>
        </w:r>
      </w:hyperlink>
      <w:r>
        <w:rPr>
          <w:lang w:val="id_ID" w:bidi="id_ID"/>
        </w:rPr>
        <w:t xml:space="preserve"> terkemuka, para </w:t>
      </w:r>
      <w:hyperlink r:id="rId51">
        <w:r>
          <w:rPr>
            <w:lang w:val="id_ID" w:bidi="id_ID"/>
          </w:rPr>
          <w:rPr>
            <w:color w:val="0000EE"/>
            <w:u w:val="single"/>
          </w:rPr>
          <w:t>ahli Taurat</w:t>
        </w:r>
      </w:hyperlink>
      <w:r>
        <w:rPr>
          <w:lang w:val="id_ID" w:bidi="id_ID"/>
        </w:rPr>
        <w:t xml:space="preserve">, serta </w:t>
      </w:r>
      <w:hyperlink r:id="rId15">
        <w:r>
          <w:rPr>
            <w:lang w:val="id_ID" w:bidi="id_ID"/>
          </w:rPr>
          <w:rPr>
            <w:color w:val="0000EE"/>
            <w:u w:val="single"/>
          </w:rPr>
          <w:t>Mesias</w:t>
        </w:r>
      </w:hyperlink>
      <w:r>
        <w:rPr>
          <w:lang w:val="id_ID" w:bidi="id_ID"/>
        </w:rPr>
        <w:t xml:space="preserve"> yang telah Anda pakai di bagian sebelumnya, dan ingatlah bahwa kata-kata ini ada di Daftar Kata Utama.</w:t>
      </w:r>
    </w:p>
    <w:p>
      <w:pPr/>
      <w:r>
        <w:rPr>
          <w:lang w:val="id_ID" w:bidi="id_ID"/>
        </w:rPr>
      </w:r>
      <w:r>
        <w:rPr>
          <w:lang w:val="id_ID" w:bidi="id_ID"/>
        </w:rPr>
        <w:t>Para pemimpin agama menggunakan gelar "Raja orang Israel" daripada "Raja orang Yahudi" karena orang-orang Yahudi lebih suka menyebut diri mereka bangsa Israel, nama yang Allah berikan untukl mereka sejak zaman leluhur mereka, Yakub.</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15:16–32</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00">
        <w:r>
          <w:rPr>
            <w:lang w:val="id_ID" w:bidi="id_ID"/>
          </w:rPr>
          <w:rPr>
            <w:color w:val="0000EE"/>
            <w:u w:val="single"/>
          </w:rPr>
          <w:t>Dengar dan Renungkan</w:t>
        </w:r>
      </w:hyperlink>
      <w:r>
        <w:rPr>
          <w:lang w:val="id_ID" w:bidi="id_ID"/>
        </w:rPr>
        <w:t xml:space="preserve"> (594 KB)</w:t>
      </w:r>
      <w:r>
        <w:rPr>
          <w:lang w:val="id_ID" w:bidi="id_ID"/>
        </w:rPr>
      </w:r>
    </w:p>
    <w:p>
      <w:pPr>
        <w:pStyle w:val="ListBullet"/>
        <w:spacing w:line="240" w:lineRule="auto"/>
        <w:ind w:left="720"/>
      </w:pPr>
      <w:r>
        <w:rPr>
          <w:lang w:val="id_ID" w:bidi="id_ID"/>
        </w:rPr>
      </w:r>
      <w:hyperlink r:id="rId501">
        <w:r>
          <w:rPr>
            <w:lang w:val="id_ID" w:bidi="id_ID"/>
          </w:rPr>
          <w:rPr>
            <w:color w:val="0000EE"/>
            <w:u w:val="single"/>
          </w:rPr>
          <w:t>Menyiapkan Panggung</w:t>
        </w:r>
      </w:hyperlink>
      <w:r>
        <w:rPr>
          <w:lang w:val="id_ID" w:bidi="id_ID"/>
        </w:rPr>
        <w:t xml:space="preserve"> (5.1 MB)</w:t>
      </w:r>
      <w:r>
        <w:rPr>
          <w:lang w:val="id_ID" w:bidi="id_ID"/>
        </w:rPr>
      </w:r>
    </w:p>
    <w:p>
      <w:pPr>
        <w:pStyle w:val="ListBullet"/>
        <w:spacing w:line="240" w:lineRule="auto"/>
        <w:ind w:left="720"/>
      </w:pPr>
      <w:r>
        <w:rPr>
          <w:lang w:val="id_ID" w:bidi="id_ID"/>
        </w:rPr>
      </w:r>
      <w:hyperlink r:id="rId502">
        <w:r>
          <w:rPr>
            <w:lang w:val="id_ID" w:bidi="id_ID"/>
          </w:rPr>
          <w:rPr>
            <w:color w:val="0000EE"/>
            <w:u w:val="single"/>
          </w:rPr>
          <w:t>Menjelaskan Adegan</w:t>
        </w:r>
      </w:hyperlink>
      <w:r>
        <w:rPr>
          <w:lang w:val="id_ID" w:bidi="id_ID"/>
        </w:rPr>
        <w:t xml:space="preserve"> (3.5 MB)</w:t>
      </w:r>
      <w:r>
        <w:rPr>
          <w:lang w:val="id_ID" w:bidi="id_ID"/>
        </w:rPr>
      </w:r>
    </w:p>
    <w:p>
      <w:pPr>
        <w:pStyle w:val="ListBullet"/>
        <w:spacing w:line="240" w:lineRule="auto"/>
        <w:ind w:left="720"/>
      </w:pPr>
      <w:r>
        <w:rPr>
          <w:lang w:val="id_ID" w:bidi="id_ID"/>
        </w:rPr>
      </w:r>
      <w:hyperlink r:id="rId503">
        <w:r>
          <w:rPr>
            <w:lang w:val="id_ID" w:bidi="id_ID"/>
          </w:rPr>
          <w:rPr>
            <w:color w:val="0000EE"/>
            <w:u w:val="single"/>
          </w:rPr>
          <w:t>Memperagakan Bacaan</w:t>
        </w:r>
      </w:hyperlink>
      <w:r>
        <w:rPr>
          <w:lang w:val="id_ID" w:bidi="id_ID"/>
        </w:rPr>
        <w:t xml:space="preserve"> (4.5 MB)</w:t>
      </w:r>
      <w:r>
        <w:rPr>
          <w:lang w:val="id_ID" w:bidi="id_ID"/>
        </w:rPr>
      </w:r>
    </w:p>
    <w:p>
      <w:pPr>
        <w:pStyle w:val="ListBullet"/>
        <w:spacing w:line="240" w:lineRule="auto"/>
        <w:ind w:left="720"/>
      </w:pPr>
      <w:r>
        <w:rPr>
          <w:lang w:val="id_ID" w:bidi="id_ID"/>
        </w:rPr>
      </w:r>
      <w:hyperlink r:id="rId504">
        <w:r>
          <w:rPr>
            <w:lang w:val="id_ID" w:bidi="id_ID"/>
          </w:rPr>
          <w:rPr>
            <w:color w:val="0000EE"/>
            <w:u w:val="single"/>
          </w:rPr>
          <w:t>Melengkapi yang Kurang</w:t>
        </w:r>
      </w:hyperlink>
      <w:r>
        <w:rPr>
          <w:lang w:val="id_ID" w:bidi="id_ID"/>
        </w:rPr>
        <w:t xml:space="preserve"> (3.0 MB)</w:t>
      </w:r>
      <w:r>
        <w:rPr>
          <w:lang w:val="id_ID" w:bidi="id_ID"/>
        </w:rPr>
      </w:r>
    </w:p>
    <w:p>
      <w:pPr>
        <w:pStyle w:val="ListBullet"/>
        <w:spacing w:line="240" w:lineRule="auto"/>
        <w:ind w:left="720"/>
      </w:pPr>
      <w:r>
        <w:rPr>
          <w:lang w:val="id_ID" w:bidi="id_ID"/>
        </w:rPr>
      </w:r>
      <w:hyperlink r:id="rId505">
        <w:r>
          <w:rPr>
            <w:lang w:val="id_ID" w:bidi="id_ID"/>
          </w:rPr>
          <w:rPr>
            <w:color w:val="0000EE"/>
            <w:u w:val="single"/>
          </w:rPr>
          <w:t>Menyampaikan Firman Tuhan</w:t>
        </w:r>
      </w:hyperlink>
      <w:r>
        <w:rPr>
          <w:lang w:val="id_ID" w:bidi="id_ID"/>
        </w:rPr>
        <w:t xml:space="preserve"> (1.0 MB)</w:t>
      </w:r>
      <w:r>
        <w:rPr>
          <w:lang w:val="id_ID" w:bidi="id_ID"/>
        </w:rPr>
      </w:r>
      <w:r>
        <w:rPr>
          <w:lang w:val="id_ID" w:bidi="id_ID"/>
        </w:rPr>
      </w:r>
      <w:r>
        <w:rPr>
          <w:lang w:val="id_ID" w:bidi="id_ID"/>
        </w:rPr>
      </w:r>
    </w:p>
    <w:p>
      <w:pPr/>
      <w:r>
        <w:rPr>
          <w:lang w:val="id_ID" w:bidi="id_ID"/>
        </w:rPr>
      </w:r>
    </w:p>
    <w:p>
      <w:pPr>
        <w:pStyle w:val="Heading2"/>
      </w:pPr>
      <w:r>
        <w:rPr>
          <w:lang w:val="id_ID" w:bidi="id_ID"/>
        </w:rPr>
        <w:t>Markus 15:33–39</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Pada tahap ini, dengarkan Markus 15:33–39 dan renungkan di dalam hati Anda.</w:t>
      </w:r>
    </w:p>
    <w:p>
      <w:pPr/>
      <w:r>
        <w:rPr>
          <w:lang w:val="id_ID" w:bidi="id_ID"/>
        </w:rPr>
      </w:r>
      <w:r>
        <w:rPr>
          <w:lang w:val="id_ID" w:bidi="id_ID"/>
        </w:rPr>
        <w:t>Dengarkan versi audio Markus 15:33–39 sebanyak tiga kali, dalam tiga terjemahan yang berbeda, jika memungkinkan. Kemudian, secara berkelompok, bahas pertanyaan-pertanyaan berikut:</w:t>
      </w:r>
    </w:p>
    <w:p>
      <w:pPr>
        <w:pStyle w:val="ListNumber"/>
        <w:numPr>
          <w:ilvl w:val="0"/>
          <w:numId w:val="76"/>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Dengarkan versi audio Markus 15:33–39 dalam terjemahan yang paling mudah dipahami.</w:t>
      </w:r>
    </w:p>
    <w:p>
      <w:pPr/>
      <w:r>
        <w:rPr>
          <w:lang w:val="id_ID" w:bidi="id_ID"/>
        </w:rPr>
      </w:r>
      <w:r>
        <w:rPr>
          <w:lang w:val="id_ID" w:bidi="id_ID"/>
        </w:rPr>
        <w:t>Di bagian sebelumnya, Markus mengatakan bahwa para prajurit menyalibkan Yesus pada pukul 9 pagi. Yesus menderita di salib selama berjam-jam. Pada siang hari, matahari menjadi gelap, meskipun matahari tidak pernah menjadi gelap pada musim itu. Namun, banyak orang pada zaman Yesus meyakini bahwa kegelapan adalah simbol sesuatu yang buruk. Nabi Yahudi, Amos mengatakan bahwa matahari akan menjadi gelap ketika Allah datang untuk mengadili dunia. Banyak orang yakin bahwa kegelapan adalah simbol atas kematian raja atau kebinasaan kota. Sebelum Paskah pertama kali, ketika Allah menyelamatkan bangsa Israel dari Mesir, ada tulah kegelapan yang melambangkan kutukan Allah atas Mesir. Hukum Musa mengatakan bahwa Allah telah menghukum atau mengutuk orang-orang yang digantung di atas tiang gantungan. Mungkin itulah sebabnya matahari menjadi gelap.</w:t>
      </w:r>
    </w:p>
    <w:p>
      <w:pPr/>
      <w:r>
        <w:rPr>
          <w:lang w:val="id_ID" w:bidi="id_ID"/>
        </w:rPr>
      </w:r>
      <w:r>
        <w:rPr>
          <w:lang w:val="id_ID" w:bidi="id_ID"/>
        </w:rPr>
        <w:t>Pada pukul 3 sore, tiga jam setelah gelap dimulai, Yesus berteriak dengan suara nyaring, "Allah-Ku, Allah-Ku, mengapa Engkau meninggalkan Aku?" Yesus merasa seolah Dia benar-benar terputus dari Allah, sehingga Yesus mengucapkan bagian pertama dari Mazmur, atau lagu, berupa ratapan. Dalam lagu ratapan ini, penyanyi memohon agar Allah menolong orang yang menderita secara tidak adil atau secara salah. Mazmur ratapan biasanya diakhiri dengan janji Allah akan menyertai mereka dan menolong mereka dalam kesusahan.</w:t>
      </w:r>
    </w:p>
    <w:p>
      <w:pPr/>
      <w:r>
        <w:rPr>
          <w:lang w:val="id_ID" w:bidi="id_ID"/>
        </w:rPr>
      </w:r>
      <w:r>
        <w:rPr>
          <w:lang w:val="id_ID" w:bidi="id_ID"/>
        </w:rPr>
        <w:t>Yesus mungkin berbicara dengan nama Allah-Eloi, Eloi-dalam bahasa Ibrani dan bagian lain dari pertanyaan itu dalam bahasa Aram. Bahasa Ibrani adalah bahasa dari Kitab Suci Yahudi, tetapi bahasa Aram adalah bahasa yang diucapkan oleh orang Yahudi pada zaman Romawi. Beberapa orang di sekitar-Nya mungkin tidak memahami kata-kata pertama-Nya. Yesus berseru kepada Allah, tetapi kata yang digunakan-Nya terdengar seperti nama Ibrani dari nabi besar Yahudi, Elia. Bangsa Yahudi percaya bahwa roh Elia akan datang untuk menyelamatkan orang-orang benar ketika mereka berada dalam bahaya. Bisa dipahami bahwa orang-orang meyakini bahwa Yesus memanggil Elia, bukannya Allah.</w:t>
      </w:r>
    </w:p>
    <w:p>
      <w:pPr/>
      <w:r>
        <w:rPr>
          <w:lang w:val="id_ID" w:bidi="id_ID"/>
        </w:rPr>
      </w:r>
      <w:r>
        <w:rPr>
          <w:lang w:val="id_ID" w:bidi="id_ID"/>
        </w:rPr>
        <w:t>Bangsa Yahudi mengira bahwa cuka anggur, yang merupakan anggur asam murahan, menyegarkan dan membantu orang-orang yang haus. Seseorang mendengar seruan Yesus dan ingin menolong-Nya. Orang itu merendam spons ke dalam cuka anggur, meletakkan spons di ujung sebuah tongkat panjang, dan mengangkatnya kepada Yesus.</w:t>
      </w:r>
    </w:p>
    <w:p>
      <w:pPr/>
      <w:r>
        <w:rPr>
          <w:lang w:val="id_ID" w:bidi="id_ID"/>
        </w:rPr>
      </w:r>
      <w:r>
        <w:rPr>
          <w:lang w:val="id_ID" w:bidi="id_ID"/>
        </w:rPr>
        <w:t>Yesus tetap cukup kuat untuk berbicara dengan nyaring sampai akhir hidup-Nya. Ini tidak biasa—sebagian besar orang menjadi lemah dan tidak sadar menjelang akhir penyaliban mereka dan tidak mampu bernapas dengan baik.</w:t>
      </w:r>
    </w:p>
    <w:p>
      <w:pPr/>
      <w:r>
        <w:rPr>
          <w:lang w:val="id_ID" w:bidi="id_ID"/>
        </w:rPr>
      </w:r>
      <w:r>
        <w:rPr>
          <w:lang w:val="id_ID" w:bidi="id_ID"/>
        </w:rPr>
        <w:t>Markus mengatakan tentang peristiwa yang terjadi di tempat lain, tetapi pada saat yang sama dengan penyaliban. Bait Suci di Yerusalem memiliki dua tirai besar yang tergantung di atasnya untuk menutupi jalan masuk. Tirai bagian dalam adalah tirai yang menggantung di antara Ruang Kudus dan Ruang Mahakudus. Ruang Mahakudus adalah ruang di dalam Bait Suci yang hanya dapat dimasuki imam besar pada Hari Raya Penebusan Dosa khusus untuk mengadakan kurban bagi semua orang Israel agar dosa-dosa mereka diampuni. Tirai luar adalah tirai yang memisahkan area sangat istimewa untuk para imam ini dari pelataran yang untuk non-imam. Masyarakat dapat melihat tirai luar, tetapi hanya beberapa imam yang dapat melihat tirai dalam.</w:t>
      </w:r>
    </w:p>
    <w:p>
      <w:pPr/>
      <w:r>
        <w:rPr>
          <w:lang w:val="id_ID" w:bidi="id_ID"/>
        </w:rPr>
      </w:r>
      <w:r>
        <w:rPr>
          <w:lang w:val="id_ID" w:bidi="id_ID"/>
        </w:rPr>
        <w:t>Berhenti di sini dan lihatlah sebuah bagan Bait Suci, termasuk Ruang Mahakudus, Ruang Kudus, dan halaman-halaman tersebut. Hentikan sejenak audio ini disini.</w:t>
      </w:r>
    </w:p>
    <w:p>
      <w:pPr/>
      <w:r>
        <w:rPr>
          <w:lang w:val="id_ID" w:bidi="id_ID"/>
        </w:rPr>
      </w:r>
      <w:r>
        <w:rPr>
          <w:lang w:val="id_ID" w:bidi="id_ID"/>
        </w:rPr>
        <w:t>Kita tidak yakin tirai mana yang terbelah dalam dua dari atas ke bawah. Beberapa cendekiawan meyakini bahwa tirai luarlah yang terbelah menjadi dua bagian dari atas ke bawah, karena masyarakat umum dapat melihatnya dari halaman dan mengatakan kepada orang lain bahwa itu telah terjadi. Banyak orang percaya bahwa peristiwa ini adalah nubuatan bahwa suatu hari Bait Suci akan dihancurkan. Bait Suci benar-benar dihancurkan pada tahun 70 Masehi, hanya sekitar 40 tahun setelah ini terjadi. Dalam hal apa pun, tirai yang robek menjadi dua bagian melambangkan bahwa Yesus mengubah tradisi asli Yahudi yang memerlukan Bait Suci dan para imam untuk melakukan pengurbanan di Ruang Mahakudus atas dosa umat. Yesus adalah korban utama.</w:t>
      </w:r>
    </w:p>
    <w:p>
      <w:pPr/>
      <w:r>
        <w:rPr>
          <w:lang w:val="id_ID" w:bidi="id_ID"/>
        </w:rPr>
      </w:r>
      <w:r>
        <w:rPr>
          <w:lang w:val="id_ID" w:bidi="id_ID"/>
        </w:rPr>
        <w:t>Seorang centurion, atau seorang perwira Romawi, sudah bersama Yesus sejak awal penyaliban sampai kematian-Nya. Ia menyadari bahwa Yesus entah bagaimana berbeda dari para korban lainnya. Yesus tidak mati atau mati normal maupun bertindak seperti para penjahat biasa yang dihukum mati. Perwira Romawi itu berseru, "Sungguh orang ini adalah Anak Allah!" Perwira Romawi ini mungkin memahami bahwa Yesus adalah pahlawan hebat atau pahlawan ilahi yang menerima nasib-Nya Allah. Namun, perwira Romawi itu tidak memahami makna lengkap dari pernyataannya.</w:t>
      </w:r>
    </w:p>
    <w:p>
      <w:pPr/>
      <w:r>
        <w:rPr>
          <w:lang w:val="id_ID" w:bidi="id_ID"/>
        </w:rPr>
      </w:r>
      <w:r>
        <w:rPr>
          <w:lang w:val="id_ID" w:bidi="id_ID"/>
        </w:rPr>
        <w:t>Pernyataan perwira ini adalah klimaks dari seluruh kitab Markus. Markus ingin menunjukkan kepada para pembacanya "Siapakah Yesus?" Markus ingin menunjukkan kepada para penontonnya bahwa Yesus adalah Mesias yang Dijanjikan, raja, dan Anak Allah yang Dijanjikan. Markus memulai kitabnya dengan mengatakan bahwa ini adalah sebuah kisah kehidupan Yesus "Sang Mesias, Anak Allah." Kemudian Yesus bertanya kepada para murid-Nya siapa Dia, dan Petrus menyatakan, "Engkau adalah Mesias." Kemudian imam kepala bertanya kepada Yesus di pengadilan-Nya apakah Dia adalah Mesias, Anak Allah. Sekarang, bahkan perwira Romawi yang bertanggung jawab atas kematian Yesus tampaknya mulai memahami siapa Yesus itu. Orang-orang Romawi yang menjadi sasaran Markus menulis Injilnya ini akan senang mengetahui bahwa bahkan seorang pejabat Romawi pun memahami siapa Yesus.</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Dengarkan versi audio Markus 15:33–39 dalam terjemahan yang paling mudah dipahami.</w:t>
      </w:r>
    </w:p>
    <w:p>
      <w:pPr/>
      <w:r>
        <w:rPr>
          <w:lang w:val="id_ID" w:bidi="id_ID"/>
        </w:rPr>
      </w:r>
      <w:r>
        <w:rPr>
          <w:lang w:val="id_ID" w:bidi="id_ID"/>
        </w:rPr>
        <w:t>Pada langkah ini, kelompok akan mendefinisikan adegan, tokoh, dan latar belakang dari perikop ini. Selanjutnya, kelompok akan membayangkan perikop ini.</w:t>
      </w:r>
    </w:p>
    <w:p>
      <w:pPr/>
      <w:r>
        <w:rPr>
          <w:lang w:val="id_ID" w:bidi="id_ID"/>
        </w:rPr>
      </w:r>
      <w:r>
        <w:rPr>
          <w:lang w:val="id_ID" w:bidi="id_ID"/>
        </w:rPr>
        <w:t>Perikop ini memiliki empat adegan.</w:t>
      </w:r>
    </w:p>
    <w:p>
      <w:pPr/>
      <w:r>
        <w:rPr>
          <w:lang w:val="id_ID" w:bidi="id_ID"/>
        </w:rPr>
      </w:r>
      <w:r>
        <w:rPr>
          <w:b/>
          <w:lang w:val="id_ID" w:bidi="id_ID"/>
        </w:rPr>
        <w:t>Adegan pertama: Dimulai</w:t>
      </w:r>
      <w:r>
        <w:rPr>
          <w:lang w:val="id_ID" w:bidi="id_ID"/>
        </w:rPr>
        <w:t xml:space="preserve"> pada siang hari. Matahari menjadi gelap selama tiga jam.</w:t>
      </w:r>
    </w:p>
    <w:p>
      <w:pPr/>
      <w:r>
        <w:rPr>
          <w:lang w:val="id_ID" w:bidi="id_ID"/>
        </w:rPr>
      </w:r>
      <w:r>
        <w:rPr>
          <w:b/>
          <w:lang w:val="id_ID" w:bidi="id_ID"/>
        </w:rPr>
        <w:t xml:space="preserve">Adegan kedua: </w:t>
      </w:r>
      <w:r>
        <w:rPr>
          <w:lang w:val="id_ID" w:bidi="id_ID"/>
        </w:rPr>
        <w:t>Yesus berseru dengan suara nyaring, "Allah-Ku, Allah-Ku, mengapa Engkau meninggalkan Aku?" Seseorang berusaha memberikan anggur asam kepada Yesus.</w:t>
      </w:r>
    </w:p>
    <w:p>
      <w:pPr/>
      <w:r>
        <w:rPr>
          <w:lang w:val="id_ID" w:bidi="id_ID"/>
        </w:rPr>
      </w:r>
      <w:r>
        <w:rPr>
          <w:b/>
          <w:lang w:val="id_ID" w:bidi="id_ID"/>
        </w:rPr>
        <w:t xml:space="preserve">Adegan ketiga: </w:t>
      </w:r>
      <w:r>
        <w:rPr>
          <w:lang w:val="id_ID" w:bidi="id_ID"/>
        </w:rPr>
        <w:t>Yesus berteriak dengan nyaring dan meninggal. Pada saat yang sama, di Bait Suci, di sisi lain Yerusalem, sebuah tirai tersobek menjadi dua dari atas ke bawah.</w:t>
      </w:r>
    </w:p>
    <w:p>
      <w:pPr/>
      <w:r>
        <w:rPr>
          <w:lang w:val="id_ID" w:bidi="id_ID"/>
        </w:rPr>
      </w:r>
      <w:r>
        <w:rPr>
          <w:b/>
          <w:lang w:val="id_ID" w:bidi="id_ID"/>
        </w:rPr>
        <w:t>Adegan keempat:</w:t>
      </w:r>
      <w:r>
        <w:rPr>
          <w:lang w:val="id_ID" w:bidi="id_ID"/>
        </w:rPr>
        <w:t xml:space="preserve"> perwira atau pejabat Romawi itu berkata, "Orang ini sungguh adalah Anak Allah!"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berdiri di dekat salib</w:t>
      </w:r>
    </w:p>
    <w:p>
      <w:pPr>
        <w:pStyle w:val="ListBullet"/>
        <w:spacing w:line="240" w:lineRule="auto"/>
        <w:ind w:left="720"/>
      </w:pPr>
      <w:r>
        <w:rPr>
          <w:lang w:val="id_ID" w:bidi="id_ID"/>
        </w:rPr>
      </w:r>
      <w:r>
        <w:rPr>
          <w:lang w:val="id_ID" w:bidi="id_ID"/>
        </w:rPr>
        <w:t>Seseorang yang membawa anggur asam dengan spons</w:t>
      </w:r>
    </w:p>
    <w:p>
      <w:pPr>
        <w:pStyle w:val="ListBullet"/>
        <w:spacing w:line="240" w:lineRule="auto"/>
        <w:ind w:left="720"/>
      </w:pPr>
      <w:r>
        <w:rPr>
          <w:lang w:val="id_ID" w:bidi="id_ID"/>
        </w:rPr>
      </w:r>
      <w:r>
        <w:rPr>
          <w:lang w:val="id_ID" w:bidi="id_ID"/>
        </w:rPr>
        <w:t>Seorang pejabat Romawi, yang disebut perwira</w:t>
      </w:r>
    </w:p>
    <w:p>
      <w:pPr/>
      <w:r>
        <w:rPr>
          <w:lang w:val="id_ID" w:bidi="id_ID"/>
        </w:rPr>
      </w:r>
      <w:r>
        <w:rPr>
          <w:lang w:val="id_ID" w:bidi="id_ID"/>
        </w:rPr>
        <w:t>Secara berkelompok, perhatikan bagian-bagian dari latar perikop ini: Kisah ini dimulai pada siang hari dengan kegelapan yang menutupi seluruh daerah, yang mungkin hanya menutupi daerah Israel atau bahkan hanya daerah di sekitar Yerusalem. Tiga jam berlalu. Sekitar pukul 3 sore, Yesus berteriak dengan suara nyaring. Penting untuk diingat bahwa Markus menunjukkan perkataan Yesus dalam bahasa aslinya: "Eloi, Eloi, lema sabakhthani?" yang berarti "Allah-Ku, Allah-Ku, mengapa Engkau meninggalkan Aku?"</w:t>
      </w:r>
    </w:p>
    <w:p>
      <w:pPr/>
      <w:r>
        <w:rPr>
          <w:lang w:val="id_ID" w:bidi="id_ID"/>
        </w:rPr>
      </w:r>
      <w:r>
        <w:rPr>
          <w:lang w:val="id_ID" w:bidi="id_ID"/>
        </w:rPr>
        <w:t>Berhenti di sini dan diskusikan pertanyaan ini dalam kelompok: Bagaimana Anda menunjukkan bahwa Anda sedang berbicara dalam bahasa lain dalam cerita Anda? Hentikan sejenak audio ini di sini.</w:t>
      </w:r>
    </w:p>
    <w:p>
      <w:pPr/>
      <w:r>
        <w:rPr>
          <w:lang w:val="id_ID" w:bidi="id_ID"/>
        </w:rPr>
      </w:r>
      <w:r>
        <w:rPr>
          <w:lang w:val="id_ID" w:bidi="id_ID"/>
        </w:rPr>
        <w:t>Nama Nabi Elia terdengar mirip dengan "Eloi", sehingga beberapa orang di dekatnya mengira Yesus sedang memanggil Nabi Elia. Seseorang—yang tidak kita ketahui siapa—berlari dan mencelupkan sebuah spons ke dalam anggur asam. Ia memasang spons di atas sebuah tongkat dan memberikannya kepada Yesus. Lelaki itu berkata, "Tunggu, Mari kita lihat apakah Elia datang untuk menurunkan Dia dari salib!" Yesus berteriak dengan suara nyaring dan menghembuskan napas terakhir-Nya. Yesus meninggal.</w:t>
      </w:r>
    </w:p>
    <w:p>
      <w:pPr/>
      <w:r>
        <w:rPr>
          <w:lang w:val="id_ID" w:bidi="id_ID"/>
        </w:rPr>
      </w:r>
      <w:r>
        <w:rPr>
          <w:lang w:val="id_ID" w:bidi="id_ID"/>
        </w:rPr>
        <w:t>Pada waktu yang sama ketika Yesus meninggal, tirai bait suci terbelah menjadi dua, mulai dari bagian atas dan turun ke bagian bawah. Bait Suci berada di sisi lain Yerusalem dari tempat Yesus meninggal. Orang-orang di dekat salib tempat Yesus meninggal tidak tahu bahwa tirai di Bait Suci sudah terbelah menjadi dua.</w:t>
      </w:r>
    </w:p>
    <w:p>
      <w:pPr/>
      <w:r>
        <w:rPr>
          <w:lang w:val="id_ID" w:bidi="id_ID"/>
        </w:rPr>
      </w:r>
      <w:r>
        <w:rPr>
          <w:lang w:val="id_ID" w:bidi="id_ID"/>
        </w:rPr>
        <w:t>Berhenti di sini dan diskusikan pertanyaan ini dalam kelompok: Bagaimana Anda menceritakan informasi dalam sebuah kisah yang terjadi pada waktu yang sama, tetapi di tempat yang berbeda? Hentikan sejenak audio ini di sini.</w:t>
      </w:r>
    </w:p>
    <w:p>
      <w:pPr/>
      <w:r>
        <w:rPr>
          <w:lang w:val="id_ID" w:bidi="id_ID"/>
        </w:rPr>
      </w:r>
      <w:r>
        <w:rPr>
          <w:lang w:val="id_ID" w:bidi="id_ID"/>
        </w:rPr>
        <w:t>Seorang tentara Romawi, atau perwira, berdiri di dekat salib karena ia bertanggung jawab atas penyaliban Yesus. Ia melihat segala sesuatu yang terjadi di salib. Ia melihat bahwa Yesus meninggal dengan cara yang berbeda dari orang-orang lainnya. Yesus meninggal saat Dia masih kuat. Perwira itu berkata, "Sungguh, atau aku yakin, bahwa orang ini adalah Anak Allah!" Ini adalah klimaks kedua, atau bagian terpenting dalam kitab Markus.</w:t>
      </w:r>
    </w:p>
    <w:p>
      <w:pPr/>
      <w:r>
        <w:rPr>
          <w:lang w:val="id_ID" w:bidi="id_ID"/>
        </w:rPr>
      </w:r>
      <w:r>
        <w:rPr>
          <w:lang w:val="id_ID" w:bidi="id_ID"/>
        </w:rPr>
        <w:t>Berhenti di sini dan diskusikan dalam kelompok: ketika Anda menceritakan suatu kisah, bagaimana Anda menunjukkan dengan nada suara dan kata-kata bahwa Anda sedang menceritakan suatu bagian penting dari kisah tersebut? Praktikkan saling bercerita sebuah kisah nyata yang istimewa dalam kebudayaan Anda, dan catatlah di mana bagian terpenting dari kisah tersebut. Bagaimana Anda membahasnya? Apakah yang terjadi dengan suara dan perkataan Anda ketika berbicara tentang bagian penting dalam kisah tersebut? Hentikan sejenak audio ini di sini.</w:t>
      </w:r>
    </w:p>
    <w:p>
      <w:pPr/>
      <w:r>
        <w:rPr>
          <w:lang w:val="id_ID" w:bidi="id_ID"/>
        </w:rPr>
      </w:r>
      <w:r>
        <w:rPr>
          <w:lang w:val="id_ID" w:bidi="id_ID"/>
        </w:rPr>
        <w:t xml:space="preserve">Sekarang, kelompok harus membuat papan cerita, menggambar atau menggunakan benda-benda untuk membayangkan perikop ini dan 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Dengarkan versi audio Markus 15:33–39 dalam terjemahan yang paling mudah dipahami.</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Orang-orang yang berdiri di dekat salib</w:t>
      </w:r>
    </w:p>
    <w:p>
      <w:pPr>
        <w:pStyle w:val="ListBullet"/>
        <w:spacing w:line="240" w:lineRule="auto"/>
        <w:ind w:left="720"/>
      </w:pPr>
      <w:r>
        <w:rPr>
          <w:lang w:val="id_ID" w:bidi="id_ID"/>
        </w:rPr>
      </w:r>
      <w:r>
        <w:rPr>
          <w:lang w:val="id_ID" w:bidi="id_ID"/>
        </w:rPr>
        <w:t>Seseorang yang membawa anggur asam dengan spons</w:t>
      </w:r>
    </w:p>
    <w:p>
      <w:pPr>
        <w:pStyle w:val="ListBullet"/>
        <w:spacing w:line="240" w:lineRule="auto"/>
        <w:ind w:left="720"/>
      </w:pPr>
      <w:r>
        <w:rPr>
          <w:lang w:val="id_ID" w:bidi="id_ID"/>
        </w:rPr>
      </w:r>
      <w:r>
        <w:rPr>
          <w:lang w:val="id_ID" w:bidi="id_ID"/>
        </w:rPr>
        <w:t>Seorang pejabat Romawi, yang disebut perwira</w:t>
      </w:r>
    </w:p>
    <w:p>
      <w:pPr/>
      <w:r>
        <w:rPr>
          <w:lang w:val="id_ID" w:bidi="id_ID"/>
        </w:rPr>
      </w:r>
      <w:r>
        <w:rPr>
          <w:lang w:val="id_ID" w:bidi="id_ID"/>
        </w:rPr>
        <w:t>Secara berkelompok,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dalam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perikop ini kedua kalinya. Pada bagian-bagian tertentu dalam drama,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peragaan dan respon-respon yang diberikan.</w:t>
      </w:r>
    </w:p>
    <w:p>
      <w:pPr/>
      <w:r>
        <w:rPr>
          <w:lang w:val="id_ID" w:bidi="id_ID"/>
        </w:rPr>
      </w:r>
      <w:r>
        <w:rPr>
          <w:lang w:val="id_ID" w:bidi="id_ID"/>
        </w:rPr>
        <w:t>Kisah ini dimulai pada siang hari dengan kegelapan yang menutupi seluruh daerah, yang mungkin hanya menutupi daerah Israel atau bahkan daerah sekitar Yerusalem. Tiga jam berlalu. Sekitar pukul 3 sore, Yesus berteriak dengan suara nyaring. "Eloi, Eloi, lama sabakhtani?" yang berarti "Allah-Ku, Allah-Ku, mengapa Engkau meninggalkan Aku?"</w:t>
      </w:r>
    </w:p>
    <w:p>
      <w:pPr/>
      <w:r>
        <w:rPr>
          <w:lang w:val="id_ID" w:bidi="id_ID"/>
        </w:rPr>
      </w:r>
      <w:r>
        <w:rPr>
          <w:lang w:val="id_ID" w:bidi="id_ID"/>
        </w:rPr>
        <w:t>Hentikan sejenak peragaannya. Tanyakan kepada orang yang memerankan Yesus, "Apa yang kamu rasakan atau pikirkan?" Anda mungkin mendengar jawaban seperti, "Aku belum pernah kesepian seperti ini," "Sama sekali ditinggalkan." Tanyakan kepada yang memerankan orang-orang yang berdiri di sekitar salib, "Apa yang kamu rasakan atau pikirkan?" Anda mungkin mendengar jawaban seperti, "Penasaran dengan siapa dia berbicara," "Sedih karena dia." Lanjutkan peragaannya.</w:t>
      </w:r>
    </w:p>
    <w:p>
      <w:pPr/>
      <w:r>
        <w:rPr>
          <w:lang w:val="id_ID" w:bidi="id_ID"/>
        </w:rPr>
      </w:r>
      <w:r>
        <w:rPr>
          <w:lang w:val="id_ID" w:bidi="id_ID"/>
        </w:rPr>
        <w:t>Seseorang—yang tidak kita ketahui siapa—berlari dan mencelupkan sebuah spons ke dalam anggur asam. Ia memasang spons di atas sebuah tongkat dan memberikannya kepada Yesus. Lelaki itu berkata, "Tunggu, mari kita lihat apakah Elia datang untuk menurunkan Dia dari salib!" Yesus berteriak dengan suara nyaring dan menghembuskan napas terakhir-Nya. Yesus meninggal. Pada waktu yang sama ketika Yesus meninggal, tirai bait suci terbelah menjadi dua, mulai dari bagian atas dan turun ke bagian bawah. Bait Suci berada di sisi lain Yerusalem dari tempat Yesus meninggal.</w:t>
      </w:r>
    </w:p>
    <w:p>
      <w:pPr/>
      <w:r>
        <w:rPr>
          <w:lang w:val="id_ID" w:bidi="id_ID"/>
        </w:rPr>
      </w:r>
      <w:r>
        <w:rPr>
          <w:lang w:val="id_ID" w:bidi="id_ID"/>
        </w:rPr>
        <w:t>Hentikan sejenak peragaannya. Tanyakan kepada orang yang memerankan laki-laki itu, "Apa yang kamu rasakan atau pikirkan?" Anda mungkin mendengar jawaban seperti, "Kecewa." Tanyakan kepada yang memerankan orang-orang yang berdiri di sekitar salib, "Apa yang kamu rasakan atau pikirkan?" Anda mungkin mendengar jawaban seperti: “Sedih”; “Lega karena sudah berakhir”; “Sedih karena Yesus meninggal tanpa alasan yang jelas.” Lanjutkan peragaannya.</w:t>
      </w:r>
    </w:p>
    <w:p>
      <w:pPr/>
      <w:r>
        <w:rPr>
          <w:lang w:val="id_ID" w:bidi="id_ID"/>
        </w:rPr>
      </w:r>
      <w:r>
        <w:rPr>
          <w:lang w:val="id_ID" w:bidi="id_ID"/>
        </w:rPr>
        <w:t>Seorang tentara Romawi, atau perwira, berdiri di dekat salib karena ia bertanggung jawab atas penyaliban Yesus. Sang perwira mengatakan, "Aku yakin orang ini adalah Anak Allah!"</w:t>
      </w:r>
    </w:p>
    <w:p>
      <w:pPr/>
      <w:r>
        <w:rPr>
          <w:lang w:val="id_ID" w:bidi="id_ID"/>
        </w:rPr>
      </w:r>
      <w:r>
        <w:rPr>
          <w:lang w:val="id_ID" w:bidi="id_ID"/>
        </w:rPr>
        <w:t xml:space="preserve">Hentikan sejenak peragaannya. Tanyakan kepada orang yang memerankan perwira, "Apa yang kamu rasakan atau pikirkan?" Anda mungkin mendengar jawaban seperti, "Yesus lebih bermartabat daripada orang lain yang meninggal," "Yesus tidak marah seperti orang lain," "Yesus meninggal dengan cara yang berbeda dari orang lain," "Aku bisa merasakan bahwa Allah menyertai orang ini." </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Dengarkan versi audio Markus 15:33–39 dalam terjemahan yang paling mudah dipahami.</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Pada siang hari, </w:t>
      </w:r>
      <w:r>
        <w:rPr>
          <w:b/>
          <w:lang w:val="id_ID" w:bidi="id_ID"/>
        </w:rPr>
        <w:t>kegelapan turun</w:t>
      </w:r>
      <w:r>
        <w:rPr>
          <w:lang w:val="id_ID" w:bidi="id_ID"/>
        </w:rPr>
        <w:t xml:space="preserve"> di </w:t>
      </w:r>
      <w:r>
        <w:rPr>
          <w:b/>
          <w:lang w:val="id_ID" w:bidi="id_ID"/>
        </w:rPr>
        <w:t>seluruh negeri</w:t>
      </w:r>
      <w:r>
        <w:rPr>
          <w:lang w:val="id_ID" w:bidi="id_ID"/>
        </w:rPr>
        <w:t xml:space="preserve"> sampai pukul </w:t>
      </w:r>
      <w:r>
        <w:rPr>
          <w:b/>
          <w:lang w:val="id_ID" w:bidi="id_ID"/>
        </w:rPr>
        <w:t>3 sore</w:t>
      </w:r>
      <w:r>
        <w:rPr>
          <w:lang w:val="id_ID" w:bidi="id_ID"/>
        </w:rPr>
        <w:t xml:space="preserve">. Seluruh negeri mungkin hanya mengacu pada daerah sekitar Yerusalem, atau bangsa Israel. Mungkin tidak mengacu pada seluruh dunia. Kegelapan turun berarti matahari berhenti menjadi terang. Ini terjadi pada </w:t>
      </w:r>
      <w:r>
        <w:rPr>
          <w:b/>
          <w:lang w:val="id_ID" w:bidi="id_ID"/>
        </w:rPr>
        <w:t>siang hari</w:t>
      </w:r>
      <w:r>
        <w:rPr>
          <w:lang w:val="id_ID" w:bidi="id_ID"/>
        </w:rPr>
        <w:t xml:space="preserve">, dan Yesus berteriak pada </w:t>
      </w:r>
      <w:r>
        <w:rPr>
          <w:b/>
          <w:lang w:val="id_ID" w:bidi="id_ID"/>
        </w:rPr>
        <w:t>pukul 3 sore</w:t>
      </w:r>
      <w:r>
        <w:rPr>
          <w:lang w:val="id_ID" w:bidi="id_ID"/>
        </w:rPr>
        <w:t>. Beberapa bahasa mungkin tidak memiliki kata untuk menunjukkan jam yang tepat. Jika demikian, Anda bisa menggunakan istilah seperti, "tengah hari," dan "pertengahan sore," atau bagaimana pun caranya berbicara tentang waktu dalam kebudayaan Anda.</w:t>
      </w:r>
    </w:p>
    <w:p>
      <w:pPr/>
      <w:r>
        <w:rPr>
          <w:lang w:val="id_ID" w:bidi="id_ID"/>
        </w:rPr>
      </w:r>
      <w:r>
        <w:rPr>
          <w:lang w:val="id_ID" w:bidi="id_ID"/>
        </w:rPr>
        <w:t xml:space="preserve">Yesus berseru, "Eloi, Eloi, lama sabakhtani?" Ini adalah bahasa Ibrani dan Aram untuk "Allah-Ku, Allah-Ku, mengapa Engkau meninggalkan Aku?" atau "Mengapa Engkau mengabaikan atau menelantarkan Aku?" Yesus mungkin mengucapkan nama Allah, </w:t>
      </w:r>
      <w:r>
        <w:rPr>
          <w:b/>
          <w:lang w:val="id_ID" w:bidi="id_ID"/>
        </w:rPr>
        <w:t>Eloi</w:t>
      </w:r>
      <w:r>
        <w:rPr>
          <w:lang w:val="id_ID" w:bidi="id_ID"/>
        </w:rPr>
        <w:t>, dalam bahasa Ibrani, kemudian pertanyaan selebihnya dalam bahasa Aram. Bahasa Ibrani adalah bahasa Kitab Suci Yahudi, tetapi bahasa Aram adalah bahasa yang diucapkan oleh orang Yahudi pada zaman Romawi. Markus menunjukkan bahasa Ibrani maupun Aram, dan terjemahannya ke dalam bahasa kita. Anda mungkin perlu melakukan ini juga. Jika demikian, cobalah untuk mengucapkan kalimat berbahasa Ibrani dengan cara yang sama dengan bahasa Ibrani asli dan Aram, kemudian terjemahkanlah ke dalam bahasa Anda sama seperti yang dilakukan Markus untuk pembacanya.</w:t>
      </w:r>
    </w:p>
    <w:p>
      <w:pPr/>
      <w:r>
        <w:rPr>
          <w:lang w:val="id_ID" w:bidi="id_ID"/>
        </w:rPr>
      </w:r>
      <w:r>
        <w:rPr>
          <w:lang w:val="id_ID" w:bidi="id_ID"/>
        </w:rPr>
        <w:t xml:space="preserve">Beberapa orang mengira bahwa Yesus sedang memanggil nabi </w:t>
      </w:r>
      <w:r>
        <w:rPr>
          <w:b/>
          <w:lang w:val="id_ID" w:bidi="id_ID"/>
        </w:rPr>
        <w:t>Elia</w:t>
      </w:r>
      <w:r>
        <w:rPr>
          <w:lang w:val="id_ID" w:bidi="id_ID"/>
        </w:rPr>
        <w:t xml:space="preserve">. Terjemahkan nama Elia dengan cara yang sama seperti Anda telah lakukan di bagian sebelumnya dan ingatlah bahwa </w:t>
      </w:r>
      <w:hyperlink r:id="rId269">
        <w:r>
          <w:rPr>
            <w:lang w:val="id_ID" w:bidi="id_ID"/>
          </w:rPr>
          <w:rPr>
            <w:color w:val="0000EE"/>
            <w:u w:val="single"/>
          </w:rPr>
          <w:t>Elia</w:t>
        </w:r>
      </w:hyperlink>
      <w:r>
        <w:rPr>
          <w:lang w:val="id_ID" w:bidi="id_ID"/>
        </w:rPr>
        <w:t xml:space="preserve"> ada di Daftar Kata Utama.</w:t>
      </w:r>
    </w:p>
    <w:p>
      <w:pPr/>
      <w:r>
        <w:rPr>
          <w:lang w:val="id_ID" w:bidi="id_ID"/>
        </w:rPr>
      </w:r>
      <w:r>
        <w:rPr>
          <w:lang w:val="id_ID" w:bidi="id_ID"/>
        </w:rPr>
        <w:t xml:space="preserve">Seseorang memberikan Yesus </w:t>
      </w:r>
      <w:r>
        <w:rPr>
          <w:b/>
          <w:lang w:val="id_ID" w:bidi="id_ID"/>
        </w:rPr>
        <w:t>anggur asam</w:t>
      </w:r>
      <w:r>
        <w:rPr>
          <w:lang w:val="id_ID" w:bidi="id_ID"/>
        </w:rPr>
        <w:t xml:space="preserve">, atau </w:t>
      </w:r>
      <w:r>
        <w:rPr>
          <w:b/>
          <w:lang w:val="id_ID" w:bidi="id_ID"/>
        </w:rPr>
        <w:t>cuka anggur</w:t>
      </w:r>
      <w:r>
        <w:rPr>
          <w:lang w:val="id_ID" w:bidi="id_ID"/>
        </w:rPr>
        <w:t xml:space="preserve"> agar diminum untuk berusaha menolong-Nya agar tidak kehausan. Cuka anggur adalah minuman fermentasi murah. Karena </w:t>
      </w:r>
      <w:hyperlink r:id="rId499">
        <w:r>
          <w:rPr>
            <w:lang w:val="id_ID" w:bidi="id_ID"/>
          </w:rPr>
          <w:rPr>
            <w:color w:val="0000EE"/>
            <w:u w:val="single"/>
          </w:rPr>
          <w:t>anggur</w:t>
        </w:r>
      </w:hyperlink>
      <w:r>
        <w:rPr>
          <w:lang w:val="id_ID" w:bidi="id_ID"/>
        </w:rPr>
        <w:t xml:space="preserve"> ada pada spons, Anda bisa mengatakan bahwa mereka memberikannya kepada Yesus untuk diisap.</w:t>
      </w:r>
    </w:p>
    <w:p>
      <w:pPr/>
      <w:r>
        <w:rPr>
          <w:lang w:val="id_ID" w:bidi="id_ID"/>
        </w:rPr>
      </w:r>
      <w:r>
        <w:rPr>
          <w:lang w:val="id_ID" w:bidi="id_ID"/>
        </w:rPr>
        <w:t>Berhentilah di sini dan diskusikan kata atau frasa apa yang akan Anda gunakan untuk anggur asam atau cuka anggur. Hentikan sejenak audio ini di sini.</w:t>
      </w:r>
    </w:p>
    <w:p>
      <w:pPr/>
      <w:r>
        <w:rPr>
          <w:lang w:val="id_ID" w:bidi="id_ID"/>
        </w:rPr>
      </w:r>
      <w:r>
        <w:rPr>
          <w:lang w:val="id_ID" w:bidi="id_ID"/>
        </w:rPr>
        <w:t xml:space="preserve">Yesus </w:t>
      </w:r>
      <w:r>
        <w:rPr>
          <w:b/>
          <w:lang w:val="id_ID" w:bidi="id_ID"/>
        </w:rPr>
        <w:t>menghembuskan napas terakhir-Nya</w:t>
      </w:r>
      <w:r>
        <w:rPr>
          <w:lang w:val="id_ID" w:bidi="id_ID"/>
        </w:rPr>
        <w:t>, yang berarti Dia meninggal.</w:t>
      </w:r>
    </w:p>
    <w:p>
      <w:pPr/>
      <w:r>
        <w:rPr>
          <w:lang w:val="id_ID" w:bidi="id_ID"/>
        </w:rPr>
      </w:r>
      <w:r>
        <w:rPr>
          <w:lang w:val="id_ID" w:bidi="id_ID"/>
        </w:rPr>
        <w:t>Berhentilah di sini dan diskusikan dalam kelompok: Apakah pendengar Anda memahami bahwa Yesus meninggal pada titik ini, atau apakah Anda perlu mengatakannya secara lugas? Apakah Anda perlu mengatakan "Yesus meninggal"? Hentikan sejenak audio ini di sini.</w:t>
      </w:r>
    </w:p>
    <w:p>
      <w:pPr/>
      <w:r>
        <w:rPr>
          <w:lang w:val="id_ID" w:bidi="id_ID"/>
        </w:rPr>
      </w:r>
      <w:r>
        <w:rPr>
          <w:lang w:val="id_ID" w:bidi="id_ID"/>
        </w:rPr>
        <w:t xml:space="preserve">Ketika Yesus meninggal, </w:t>
      </w:r>
      <w:r>
        <w:rPr>
          <w:b/>
          <w:lang w:val="id_ID" w:bidi="id_ID"/>
        </w:rPr>
        <w:t>tirai</w:t>
      </w:r>
      <w:r>
        <w:rPr>
          <w:lang w:val="id_ID" w:bidi="id_ID"/>
        </w:rPr>
        <w:t xml:space="preserve"> di </w:t>
      </w:r>
      <w:r>
        <w:rPr>
          <w:b/>
          <w:lang w:val="id_ID" w:bidi="id_ID"/>
        </w:rPr>
        <w:t>Bait Suci</w:t>
      </w:r>
      <w:r>
        <w:rPr>
          <w:lang w:val="id_ID" w:bidi="id_ID"/>
        </w:rPr>
        <w:t xml:space="preserve"> terbelah dari atas ke bawah. Ada dua tirai di Bait Suci, dan kita tidak tahu pasti tirai mana yang terbelah. Namun, tirai utama di bagian dalam Bait Suci memiliki panjang 20 meter, lebarnya 10 meter, dan setebal telapak tangan seseorang. Tirai itu terbuat dari kain dan digunakan untuk menutupi ambang pintu. Anda bisa mengatakan "tirai terbelah menjadi dua bagian." Gunakan kata yang sama untuk Bait Suci seperti yang telah Anda gunakan di perikop sebelumnya, dan ingatlah bahwa kata </w:t>
      </w:r>
      <w:hyperlink r:id="rId116">
        <w:r>
          <w:rPr>
            <w:lang w:val="id_ID" w:bidi="id_ID"/>
          </w:rPr>
          <w:rPr>
            <w:color w:val="0000EE"/>
            <w:u w:val="single"/>
          </w:rPr>
          <w:t>Bait Suci</w:t>
        </w:r>
      </w:hyperlink>
      <w:r>
        <w:rPr>
          <w:lang w:val="id_ID" w:bidi="id_ID"/>
        </w:rPr>
        <w:t xml:space="preserve"> ada di Daftar Kata Utama.</w:t>
      </w:r>
    </w:p>
    <w:p>
      <w:pPr/>
      <w:r>
        <w:rPr>
          <w:lang w:val="id_ID" w:bidi="id_ID"/>
        </w:rPr>
      </w:r>
      <w:r>
        <w:rPr>
          <w:lang w:val="id_ID" w:bidi="id_ID"/>
        </w:rPr>
        <w:t xml:space="preserve">Ketika Yesus meninggal, perwira yang bertanggung jawab atas eksekusi-Nya berkata, "Sungguh Dia adalah </w:t>
      </w:r>
      <w:r>
        <w:rPr>
          <w:b/>
          <w:lang w:val="id_ID" w:bidi="id_ID"/>
        </w:rPr>
        <w:t>Anak Allah</w:t>
      </w:r>
      <w:r>
        <w:rPr>
          <w:lang w:val="id_ID" w:bidi="id_ID"/>
        </w:rPr>
        <w:t xml:space="preserve">!" Seorang </w:t>
      </w:r>
      <w:r>
        <w:rPr>
          <w:b/>
          <w:lang w:val="id_ID" w:bidi="id_ID"/>
        </w:rPr>
        <w:t>perwira</w:t>
      </w:r>
      <w:r>
        <w:rPr>
          <w:lang w:val="id_ID" w:bidi="id_ID"/>
        </w:rPr>
        <w:t xml:space="preserve"> adalah seorang pejabat militer Romawi yang memimpin seratus prajurit. Terjemahkan Anak Allah dengan cara yang sama seperti Anda telah lakukan di bagian sebelumnya dan ingatlah bahwa </w:t>
      </w:r>
      <w:hyperlink r:id="rId17">
        <w:r>
          <w:rPr>
            <w:lang w:val="id_ID" w:bidi="id_ID"/>
          </w:rPr>
          <w:rPr>
            <w:color w:val="0000EE"/>
            <w:u w:val="single"/>
          </w:rPr>
          <w:t>Anak Allah</w:t>
        </w:r>
      </w:hyperlink>
      <w:r>
        <w:rPr>
          <w:lang w:val="id_ID" w:bidi="id_ID"/>
        </w:rPr>
        <w:t xml:space="preserve"> ada di Daftar Kata Utama.</w:t>
      </w:r>
    </w:p>
    <w:p>
      <w:pPr/>
      <w:r>
        <w:rPr>
          <w:lang w:val="id_ID" w:bidi="id_ID"/>
        </w:rPr>
      </w:r>
      <w:r>
        <w:rPr>
          <w:lang w:val="id_ID" w:bidi="id_ID"/>
        </w:rPr>
        <w:t xml:space="preserve">Berhentilah di sini dan diskusikan dalam kelompok kata atau frasa apa yang akan Anda gunakan untuk </w:t>
      </w:r>
      <w:r>
        <w:rPr>
          <w:b/>
          <w:lang w:val="id_ID" w:bidi="id_ID"/>
        </w:rPr>
        <w:t>perwira</w:t>
      </w:r>
      <w:r>
        <w:rPr>
          <w:lang w:val="id_ID" w:bidi="id_ID"/>
        </w:rPr>
        <w:t xml:space="preserve"> Untuk informasi lebih lanjut tentang </w:t>
      </w:r>
      <w:hyperlink r:id="rId506">
        <w:r>
          <w:rPr>
            <w:lang w:val="id_ID" w:bidi="id_ID"/>
          </w:rPr>
          <w:rPr>
            <w:color w:val="0000EE"/>
            <w:u w:val="single"/>
          </w:rPr>
          <w:t>perwira</w:t>
        </w:r>
      </w:hyperlink>
      <w:r>
        <w:rPr>
          <w:lang w:val="id_ID" w:bidi="id_ID"/>
        </w:rPr>
        <w:t>, lihat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15:33–39</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07">
        <w:r>
          <w:rPr>
            <w:lang w:val="id_ID" w:bidi="id_ID"/>
          </w:rPr>
          <w:rPr>
            <w:color w:val="0000EE"/>
            <w:u w:val="single"/>
          </w:rPr>
          <w:t>Dengar dan Renungkan</w:t>
        </w:r>
      </w:hyperlink>
      <w:r>
        <w:rPr>
          <w:lang w:val="id_ID" w:bidi="id_ID"/>
        </w:rPr>
        <w:t xml:space="preserve"> (646 KB)</w:t>
      </w:r>
      <w:r>
        <w:rPr>
          <w:lang w:val="id_ID" w:bidi="id_ID"/>
        </w:rPr>
      </w:r>
    </w:p>
    <w:p>
      <w:pPr>
        <w:pStyle w:val="ListBullet"/>
        <w:spacing w:line="240" w:lineRule="auto"/>
        <w:ind w:left="720"/>
      </w:pPr>
      <w:r>
        <w:rPr>
          <w:lang w:val="id_ID" w:bidi="id_ID"/>
        </w:rPr>
      </w:r>
      <w:hyperlink r:id="rId508">
        <w:r>
          <w:rPr>
            <w:lang w:val="id_ID" w:bidi="id_ID"/>
          </w:rPr>
          <w:rPr>
            <w:color w:val="0000EE"/>
            <w:u w:val="single"/>
          </w:rPr>
          <w:t>Menyiapkan Panggung</w:t>
        </w:r>
      </w:hyperlink>
      <w:r>
        <w:rPr>
          <w:lang w:val="id_ID" w:bidi="id_ID"/>
        </w:rPr>
        <w:t xml:space="preserve"> (4.2 MB)</w:t>
      </w:r>
      <w:r>
        <w:rPr>
          <w:lang w:val="id_ID" w:bidi="id_ID"/>
        </w:rPr>
      </w:r>
    </w:p>
    <w:p>
      <w:pPr>
        <w:pStyle w:val="ListBullet"/>
        <w:spacing w:line="240" w:lineRule="auto"/>
        <w:ind w:left="720"/>
      </w:pPr>
      <w:r>
        <w:rPr>
          <w:lang w:val="id_ID" w:bidi="id_ID"/>
        </w:rPr>
      </w:r>
      <w:hyperlink r:id="rId509">
        <w:r>
          <w:rPr>
            <w:lang w:val="id_ID" w:bidi="id_ID"/>
          </w:rPr>
          <w:rPr>
            <w:color w:val="0000EE"/>
            <w:u w:val="single"/>
          </w:rPr>
          <w:t>Menjelaskan Adegan</w:t>
        </w:r>
      </w:hyperlink>
      <w:r>
        <w:rPr>
          <w:lang w:val="id_ID" w:bidi="id_ID"/>
        </w:rPr>
        <w:t xml:space="preserve"> (2.9 MB)</w:t>
      </w:r>
      <w:r>
        <w:rPr>
          <w:lang w:val="id_ID" w:bidi="id_ID"/>
        </w:rPr>
      </w:r>
    </w:p>
    <w:p>
      <w:pPr>
        <w:pStyle w:val="ListBullet"/>
        <w:spacing w:line="240" w:lineRule="auto"/>
        <w:ind w:left="720"/>
      </w:pPr>
      <w:r>
        <w:rPr>
          <w:lang w:val="id_ID" w:bidi="id_ID"/>
        </w:rPr>
      </w:r>
      <w:hyperlink r:id="rId510">
        <w:r>
          <w:rPr>
            <w:lang w:val="id_ID" w:bidi="id_ID"/>
          </w:rPr>
          <w:rPr>
            <w:color w:val="0000EE"/>
            <w:u w:val="single"/>
          </w:rPr>
          <w:t>Memperagakan Bacaan</w:t>
        </w:r>
      </w:hyperlink>
      <w:r>
        <w:rPr>
          <w:lang w:val="id_ID" w:bidi="id_ID"/>
        </w:rPr>
        <w:t xml:space="preserve"> (2.8 MB)</w:t>
      </w:r>
      <w:r>
        <w:rPr>
          <w:lang w:val="id_ID" w:bidi="id_ID"/>
        </w:rPr>
      </w:r>
    </w:p>
    <w:p>
      <w:pPr>
        <w:pStyle w:val="ListBullet"/>
        <w:spacing w:line="240" w:lineRule="auto"/>
        <w:ind w:left="720"/>
      </w:pPr>
      <w:r>
        <w:rPr>
          <w:lang w:val="id_ID" w:bidi="id_ID"/>
        </w:rPr>
      </w:r>
      <w:hyperlink r:id="rId511">
        <w:r>
          <w:rPr>
            <w:lang w:val="id_ID" w:bidi="id_ID"/>
          </w:rPr>
          <w:rPr>
            <w:color w:val="0000EE"/>
            <w:u w:val="single"/>
          </w:rPr>
          <w:t>Melengkapi yang Kurang</w:t>
        </w:r>
      </w:hyperlink>
      <w:r>
        <w:rPr>
          <w:lang w:val="id_ID" w:bidi="id_ID"/>
        </w:rPr>
        <w:t xml:space="preserve"> (2.6 MB)</w:t>
      </w:r>
      <w:r>
        <w:rPr>
          <w:lang w:val="id_ID" w:bidi="id_ID"/>
        </w:rPr>
      </w:r>
    </w:p>
    <w:p>
      <w:pPr>
        <w:pStyle w:val="ListBullet"/>
        <w:spacing w:line="240" w:lineRule="auto"/>
        <w:ind w:left="720"/>
      </w:pPr>
      <w:r>
        <w:rPr>
          <w:lang w:val="id_ID" w:bidi="id_ID"/>
        </w:rPr>
      </w:r>
      <w:hyperlink r:id="rId512">
        <w:r>
          <w:rPr>
            <w:lang w:val="id_ID" w:bidi="id_ID"/>
          </w:rPr>
          <w:rPr>
            <w:color w:val="0000EE"/>
            <w:u w:val="single"/>
          </w:rPr>
          <w:t>Menyampaikan Firman Tuhan</w:t>
        </w:r>
      </w:hyperlink>
      <w:r>
        <w:rPr>
          <w:lang w:val="id_ID" w:bidi="id_ID"/>
        </w:rPr>
        <w:t xml:space="preserve"> (1.3 MB)</w:t>
      </w:r>
      <w:r>
        <w:rPr>
          <w:lang w:val="id_ID" w:bidi="id_ID"/>
        </w:rPr>
      </w:r>
      <w:r>
        <w:rPr>
          <w:lang w:val="id_ID" w:bidi="id_ID"/>
        </w:rPr>
      </w:r>
      <w:r>
        <w:rPr>
          <w:lang w:val="id_ID" w:bidi="id_ID"/>
        </w:rPr>
      </w:r>
    </w:p>
    <w:p>
      <w:pPr/>
      <w:r>
        <w:rPr>
          <w:lang w:val="id_ID" w:bidi="id_ID"/>
        </w:rPr>
      </w:r>
    </w:p>
    <w:p>
      <w:pPr>
        <w:pStyle w:val="Heading2"/>
      </w:pPr>
      <w:r>
        <w:rPr>
          <w:lang w:val="id_ID" w:bidi="id_ID"/>
        </w:rPr>
        <w:t>Markus 15:40–47</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15:40–47 dan renungkan di dalam hati Anda.</w:t>
      </w:r>
    </w:p>
    <w:p>
      <w:pPr/>
      <w:r>
        <w:rPr>
          <w:lang w:val="id_ID" w:bidi="id_ID"/>
        </w:rPr>
      </w:r>
      <w:r>
        <w:rPr>
          <w:lang w:val="id_ID" w:bidi="id_ID"/>
        </w:rPr>
        <w:t>Dengarkan versi audio Markus 15:40–47 sebanyak tiga kali, dalam tiga terjemahan yang berbeda, jika memungkinkan. Kemudian, secara berkelompok, bahas pertanyaan-pertanyaan berikut:</w:t>
      </w:r>
    </w:p>
    <w:p>
      <w:pPr>
        <w:pStyle w:val="ListNumber"/>
        <w:numPr>
          <w:ilvl w:val="0"/>
          <w:numId w:val="77"/>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mempengaruhi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Markus 15:40–47 dalam terjemahan yang paling mudah dipahami. </w:t>
      </w:r>
    </w:p>
    <w:p>
      <w:pPr/>
      <w:r>
        <w:rPr>
          <w:lang w:val="id_ID" w:bidi="id_ID"/>
        </w:rPr>
      </w:r>
      <w:r>
        <w:rPr>
          <w:lang w:val="id_ID" w:bidi="id_ID"/>
        </w:rPr>
        <w:t>Dalam bagian sebelumnya, Yesus baru saja meninggal. Para prajurit Romawi menghukum mati Yesus di atas salib, suatu bentuk eksekusi yang digunakan oleh bangsa Romawi. Bagian ini dimulai dengan menyatakan bahwa ada beberapa wanita yang menyaksikan dari kejauhan. Mereka adalah para wanita, kemungkinan besar dari Galilea, yang mengikuti Yesus ke Yerusalem. Hanya tiga nama yang disebutkan di antara para perempuan itu, meskipun ada banyak perempuan lain juga di sana. Yang satu adalah Maria Magdalena. Maria adalah nama wanita yang umum di Israel. Dengan menyebutnya Magdalena, Markus mengatakan bahwa ia berasal dari kota Magdala, sebuah desa nelayan di pantai Danau Galilea. Wanita lainnya, juga disebut Maria, adalah ibu Yakobus yang lebih muda sekaligus ibu Yoses atau Yusuf. Markus menyebut Yakobus "yang lebih muda" mungkin karena ada setidaknya dua orang bernama Yakobus yang dikenal oleh para pendengar Markus. Nama wanita ketiga adalah Salome.</w:t>
      </w:r>
    </w:p>
    <w:p>
      <w:pPr/>
      <w:r>
        <w:rPr>
          <w:lang w:val="id_ID" w:bidi="id_ID"/>
        </w:rPr>
      </w:r>
      <w:r>
        <w:rPr>
          <w:lang w:val="id_ID" w:bidi="id_ID"/>
        </w:rPr>
        <w:t>Berhenti di sini dan diskusikan pertanyaan ini dalam kelompok: Bagaimana orang-orang dalam kebudayaan Anda membedakan penyebutan orang-orang dengan nama yang sama? Diskusikan cara-cara bagaimana Anda menyebut mereka agar orang lain dapat memahami dengan tepat siapa yang Anda bicarakan.</w:t>
      </w:r>
    </w:p>
    <w:p>
      <w:pPr/>
      <w:r>
        <w:rPr>
          <w:lang w:val="id_ID" w:bidi="id_ID"/>
        </w:rPr>
      </w:r>
      <w:r>
        <w:rPr>
          <w:lang w:val="id_ID" w:bidi="id_ID"/>
        </w:rPr>
        <w:t>Tunjukkan sebuah peta Galilea yang mencakup kota Magdala jika kelompok Anda tidak mengenal kota ini. Hentikan sejenak audio ini di sini.</w:t>
      </w:r>
    </w:p>
    <w:p>
      <w:pPr/>
      <w:r>
        <w:rPr>
          <w:lang w:val="id_ID" w:bidi="id_ID"/>
        </w:rPr>
      </w:r>
      <w:r>
        <w:rPr>
          <w:lang w:val="id_ID" w:bidi="id_ID"/>
        </w:rPr>
        <w:t>Para wanita ini belajar dari Yesus dan juga merawat-Nya, atau beberapa versi bahasa Inggris mengatakan "melayani Dia." Ini berarti bahwa mereka membantu-Nya mungkin dengan dukungan keuangan atau dengan memasak dan mengurus pakaian Yesus serta kelompok para pengikut terdekat Yesus. Para wanita ini tidak melayani Yesus sebagai istri atau dengan cara seksual apapun.</w:t>
      </w:r>
    </w:p>
    <w:p>
      <w:pPr/>
      <w:r>
        <w:rPr>
          <w:lang w:val="id_ID" w:bidi="id_ID"/>
        </w:rPr>
      </w:r>
      <w:r>
        <w:rPr>
          <w:lang w:val="id_ID" w:bidi="id_ID"/>
        </w:rPr>
        <w:t>Berhenti di sini dan diskusikan dalam kelompok: Istilah apa yang akan Anda gunakan untuk menggambarkan bagaimana para wanita ini membantu Yesus? Dalam kebudayaan dan bahasa Anda, bagaimana Anda menggambarkan para wanita yang bukan istri tetapi membantu merawat orang lain dengan cara seperti menyediakan makanan serta merawat pakaian? Hentikan sejenak audio ini di sini.</w:t>
      </w:r>
    </w:p>
    <w:p>
      <w:pPr/>
      <w:r>
        <w:rPr>
          <w:lang w:val="id_ID" w:bidi="id_ID"/>
        </w:rPr>
      </w:r>
      <w:r>
        <w:rPr>
          <w:lang w:val="id_ID" w:bidi="id_ID"/>
        </w:rPr>
        <w:t>Kematian Yesus terjadi pada hari Persiapan, yaitu sehari sebelum Sabat, hari perhentian umat Yahudi untuk beribadah kepada Allah. Sekarang sudah hampir malam dan setelah matahari terbenam, melakukan pekerjaan apa pun akan dianggap melanggar hukum, termasuk memindahkan jenazah.</w:t>
      </w:r>
    </w:p>
    <w:p>
      <w:pPr/>
      <w:r>
        <w:rPr>
          <w:lang w:val="id_ID" w:bidi="id_ID"/>
        </w:rPr>
      </w:r>
      <w:r>
        <w:rPr>
          <w:lang w:val="id_ID" w:bidi="id_ID"/>
        </w:rPr>
        <w:t>Pihak berwenang Romawi sering kali hanya akan membiarkan tubuh yang disalibkan hingga membusuk dan rusak saat tergantung di atas salib. Mereka kemudian akan memindahkan tubuh yang rusak dan melemparkannya ke dalam kuburan massal, yang tidak menunjukkan penghormatan apapun kepada orang yang telah meninggal. Namun, sebuah pemakaman yang layak itu penting dalam kebudayaan Yahudi. Sebuah pemakaman yang layak harus dilakukan sebelum matahari terbenam.</w:t>
      </w:r>
    </w:p>
    <w:p>
      <w:pPr/>
      <w:r>
        <w:rPr>
          <w:lang w:val="id_ID" w:bidi="id_ID"/>
        </w:rPr>
      </w:r>
      <w:r>
        <w:rPr>
          <w:lang w:val="id_ID" w:bidi="id_ID"/>
        </w:rPr>
        <w:t>Yusuf dari Arimatea bertekad bahwa Yesus harus dikuburkan dengan layak.</w:t>
      </w:r>
    </w:p>
    <w:p>
      <w:pPr/>
      <w:r>
        <w:rPr>
          <w:lang w:val="id_ID" w:bidi="id_ID"/>
        </w:rPr>
      </w:r>
      <w:r>
        <w:rPr>
          <w:lang w:val="id_ID" w:bidi="id_ID"/>
        </w:rPr>
        <w:t>Berhenti di sini dan diskusikan pertanyaan-pertanyaan ini dalam kelompok: Seberapa penting pemakaman dalam kebudayaan Anda? Bagaimana praktik pemakaman yang umum di antara rakyat Anda? Bagaimana perbedaan praktik pemakaman berbeda antara orang yang dihormati dan yang tidak dihormati? Adakah praktik yang berbeda untuk laki-laki dan perempuan? Orang tua dan orang muda? Hentikan sejenak audio ini di sini.</w:t>
      </w:r>
    </w:p>
    <w:p>
      <w:pPr/>
      <w:r>
        <w:rPr>
          <w:lang w:val="id_ID" w:bidi="id_ID"/>
        </w:rPr>
      </w:r>
      <w:r>
        <w:rPr>
          <w:lang w:val="id_ID" w:bidi="id_ID"/>
        </w:rPr>
        <w:t xml:space="preserve">Banyak perincian yang diberikan dalam bagian ini tentang pria yang disebut Yusuf. Ia berasal dari kota Arimatea, yang terletak sekitar 32 kilometer (atau 20 mil) ke barat laut Yerusalem. Yusuf adalah anggota dewan agama Yahudi yang menonjol atau sangat dihormati, yang disebut Sanhedrin. Bagian ini mengatakan bahwa Yusuf sedang mencari atau menantikan Kerajaan Allah. Ini berarti bahwa Yusuf ingin waktunya tiba ketika Allah akan memerintah umat-Nya sebagai Raja. Selain itu, ini juga bisa berarti bahwa Yusuf adalah seorang pengikut Yesus. </w:t>
      </w:r>
    </w:p>
    <w:p>
      <w:pPr/>
      <w:r>
        <w:rPr>
          <w:lang w:val="id_ID" w:bidi="id_ID"/>
        </w:rPr>
      </w:r>
      <w:r>
        <w:rPr>
          <w:lang w:val="id_ID" w:bidi="id_ID"/>
        </w:rPr>
        <w:t>Yusuf ingin menghormati Yesus dengan memberikan jenazah-Nya sebuah pemakaman yang layak. Yusuf itu teguh atau pemberani dan meminta jenazah Yesus kepada Pilatus. Ini berarti bahwa Yusuf meminta izin Pilatus untuk menguburkan Yesus. Anda ingat bahwa Pilatus adalah gubernur Romawi yang memberikan perintah untuk penyaliban Yesus. Pilatus terkejut bahwa Yesus telah meninggal dengan sangat cepat sehingga ia memeriksa bersama perwira, seorang pejabat militer Romawi, untuk memastikan bahwa Yesus memang meninggal. Penyaliban, kematian di atas salib, biasanya adalah kematian yang lambat. Ada kalanya, orang tidak akan mati sampai dua atau tiga hari setelah dipakukan ke sebuah salib. Yesus meninggal kurang dari delapan jam setelah dipakukan ke salib. Pilatus bersedia mengizinkan Yusuf untuk mengambil jenazah itu.</w:t>
      </w:r>
    </w:p>
    <w:p>
      <w:pPr/>
      <w:r>
        <w:rPr>
          <w:lang w:val="id_ID" w:bidi="id_ID"/>
        </w:rPr>
      </w:r>
      <w:r>
        <w:rPr>
          <w:lang w:val="id_ID" w:bidi="id_ID"/>
        </w:rPr>
        <w:t>Berhenti di sini dan tunjukkan gambar salib serta penyaliban jika kelompok Anda belum melihatnya. Hentikan sejenak audio ini di sini.</w:t>
      </w:r>
    </w:p>
    <w:p>
      <w:pPr/>
      <w:r>
        <w:rPr>
          <w:lang w:val="id_ID" w:bidi="id_ID"/>
        </w:rPr>
      </w:r>
      <w:r>
        <w:rPr>
          <w:lang w:val="id_ID" w:bidi="id_ID"/>
        </w:rPr>
        <w:t>Bagian ini menunjukkan bahwa Yusuf menyiapkan jenazah Yesus untuk dimakamkan. Waktu untuk menyelesaikan tugas ini hanya sebentar dan tugasnya tidak mudah. Meskipun Markus tidak menuliskan bahwa Yusuf dibantu orang-orang lain, banyak orang yang yakin bahwa Yusuf mendapat bantuan, mungkin dari para hambanya. Yusuf membungkus jenazah Yesus dengan kain lenan yang panjang. Linen adalah jenis kain berkualitas tinggi yang terbuat dari rami. Menurut adat Yahudi, orang membungkus jenazah dengan kain tersebut sebelum dikubur. Markus tidak menyebutkan bahwa Yusuf memandikan jenazah sebelum membungkusnya, tetapi para pakar yakin bahwa Yusuf telah memandikan jenazah itu. Memandikan jenazah adalah bagian yang penting sekali dari adat pemakaman Yahudi sehingga hukum Yahudi mengizinkan banyak orang untuk memandikan jenazah pada hari Sabat. Setelah membungkus jenazah Yesus, Yusuf menempatkan jenazah itu dalam sebuah makam, sebuah kubur gua yang dipahat dari batu. Sebuah batu besar digulingkan ke pintu masuk makam.</w:t>
      </w:r>
    </w:p>
    <w:p>
      <w:pPr/>
      <w:r>
        <w:rPr>
          <w:lang w:val="id_ID" w:bidi="id_ID"/>
        </w:rPr>
      </w:r>
      <w:r>
        <w:rPr>
          <w:lang w:val="id_ID" w:bidi="id_ID"/>
        </w:rPr>
        <w:t>Berhenti di sini dan lihatlah foto sebuah kain lenan secara berkelompok. Tunjukkan sebuah foto makam yang dipahat dari batu dengan sebuah batu besar di pintu masuk.</w:t>
      </w:r>
    </w:p>
    <w:p>
      <w:pPr/>
      <w:r>
        <w:rPr>
          <w:lang w:val="id_ID" w:bidi="id_ID"/>
        </w:rPr>
      </w:r>
      <w:r>
        <w:rPr>
          <w:lang w:val="id_ID" w:bidi="id_ID"/>
        </w:rPr>
        <w:t>Diskusikan adat pemakaman di antara masyarakat Anda. Bagaimana jenazah disiapkan? Di manakah jenazah ditempatkan setelah persiapan pemakaman? Hentikan sejenak audio ini di sini.</w:t>
      </w:r>
    </w:p>
    <w:p>
      <w:pPr/>
      <w:r>
        <w:rPr>
          <w:lang w:val="id_ID" w:bidi="id_ID"/>
        </w:rPr>
      </w:r>
      <w:r>
        <w:rPr>
          <w:lang w:val="id_ID" w:bidi="id_ID"/>
        </w:rPr>
        <w:t>Maria Magdalena dan Maria, ibu Yakobus dan Yusuf, melihat tempat Yusuf dari Arimatea meletakkan tubuh Yesus. Dalam kebudayaan Yahudi, para wanita bukanlah saksi mata yang valid. Namun, para wanita adalah satu-satunya murid Yesus yang menyaksikan apa yang terjadi dengan jenazah Yesus. Markus menunjukkan bahwa catatan ini adalah kisah nyata dengan memberikan kita perincian asli tentang apa yang terjadi.</w:t>
      </w:r>
    </w:p>
    <w:p>
      <w:pPr/>
      <w:r>
        <w:rPr>
          <w:lang w:val="id_ID" w:bidi="id_ID"/>
        </w:rPr>
      </w:r>
      <w:r>
        <w:rPr>
          <w:lang w:val="id_ID" w:bidi="id_ID"/>
        </w:rPr>
        <w:t>Berhenti di sini dan diskusikan dalam kelompok: Dalam kebudayaan Anda, peran apakah yang dimiliki para wanita sebagai saksi suatu peristiwa? Siapakah yang memiliki wewenang untuk menyaksikan sebuah peristiwa dan menceritakan apa yang terjadi?</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Markus 15:40–47 dalam terjemahan yang paling mudah dipahami. </w:t>
      </w:r>
    </w:p>
    <w:p>
      <w:pPr/>
      <w:r>
        <w:rPr>
          <w:lang w:val="id_ID" w:bidi="id_ID"/>
        </w:rPr>
      </w:r>
      <w:r>
        <w:rPr>
          <w:lang w:val="id_ID" w:bidi="id_ID"/>
        </w:rPr>
        <w:t>Pada langkah ini, kelompok akan mendefinisikan adegan, tokoh, dan latar belakang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Yesus baru saja meninggal di atas salib. Para wanita yang mengikuti Yesus menonton dari kejauhan. Mereka antara lain Maria Magdalena, Maria ibu Yakobus yang muda dan Yoses, serta Salome.</w:t>
      </w:r>
    </w:p>
    <w:p>
      <w:pPr/>
      <w:r>
        <w:rPr>
          <w:lang w:val="id_ID" w:bidi="id_ID"/>
        </w:rPr>
      </w:r>
      <w:r>
        <w:rPr>
          <w:b/>
          <w:lang w:val="id_ID" w:bidi="id_ID"/>
        </w:rPr>
        <w:t>Dalam adegan kedua:</w:t>
      </w:r>
      <w:r>
        <w:rPr>
          <w:lang w:val="id_ID" w:bidi="id_ID"/>
        </w:rPr>
        <w:t xml:space="preserve"> Ini adalah sore hari, pada hari sebelum Sabat. Yusuf dari Arimatea datang kepada Pilatus untuk meminta izin menguburkan jenazah Yesus. Pilatus meminta seorang perwira, atau pejabat Romawi, untuk memastikan bahwa Yesus sudah meninggal. Pilatus mengizinkan Yusuf untuk menguburkan jenazah Yesus.</w:t>
      </w:r>
    </w:p>
    <w:p>
      <w:pPr/>
      <w:r>
        <w:rPr>
          <w:lang w:val="id_ID" w:bidi="id_ID"/>
        </w:rPr>
      </w:r>
      <w:r>
        <w:rPr>
          <w:b/>
          <w:lang w:val="id_ID" w:bidi="id_ID"/>
        </w:rPr>
        <w:t>Dalam adegan ketiga:</w:t>
      </w:r>
      <w:r>
        <w:rPr>
          <w:lang w:val="id_ID" w:bidi="id_ID"/>
        </w:rPr>
        <w:t xml:space="preserve"> Yusuf mempersiapkan tubuh Yesus untuk dikubur. Dia membungkus tubuh Yesus dalam sebuah kain lenan panjang. Yusuf menempatkan jenazah Yesus di sebuah makam yang telah dipahat dari batu. Sebuah batu besar ditempatkan menutupi pintu masuk. Maria Magdalena dan Maria, ibu Yakobus, melihat tempat jenazah Yesus diletakkan.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Maria ibu Yakobus yang muda dan Yoses</w:t>
      </w:r>
    </w:p>
    <w:p>
      <w:pPr>
        <w:pStyle w:val="ListBullet"/>
        <w:spacing w:line="240" w:lineRule="auto"/>
        <w:ind w:left="720"/>
      </w:pPr>
      <w:r>
        <w:rPr>
          <w:lang w:val="id_ID" w:bidi="id_ID"/>
        </w:rPr>
      </w:r>
      <w:r>
        <w:rPr>
          <w:lang w:val="id_ID" w:bidi="id_ID"/>
        </w:rPr>
        <w:t>Salome</w:t>
      </w:r>
    </w:p>
    <w:p>
      <w:pPr>
        <w:pStyle w:val="ListBullet"/>
        <w:spacing w:line="240" w:lineRule="auto"/>
        <w:ind w:left="720"/>
      </w:pPr>
      <w:r>
        <w:rPr>
          <w:lang w:val="id_ID" w:bidi="id_ID"/>
        </w:rPr>
      </w:r>
      <w:r>
        <w:rPr>
          <w:lang w:val="id_ID" w:bidi="id_ID"/>
        </w:rPr>
        <w:t>Wanita lain yang mengikuti Yesus</w:t>
      </w:r>
    </w:p>
    <w:p>
      <w:pPr>
        <w:pStyle w:val="ListBullet"/>
        <w:spacing w:line="240" w:lineRule="auto"/>
        <w:ind w:left="720"/>
      </w:pPr>
      <w:r>
        <w:rPr>
          <w:lang w:val="id_ID" w:bidi="id_ID"/>
        </w:rPr>
      </w:r>
      <w:r>
        <w:rPr>
          <w:lang w:val="id_ID" w:bidi="id_ID"/>
        </w:rPr>
        <w:t>Yusuf dari Arimatea</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 xml:space="preserve">Seorang perwira </w:t>
      </w:r>
    </w:p>
    <w:p>
      <w:pPr/>
      <w:r>
        <w:rPr>
          <w:lang w:val="id_ID" w:bidi="id_ID"/>
        </w:rPr>
      </w:r>
      <w:r>
        <w:rPr>
          <w:lang w:val="id_ID" w:bidi="id_ID"/>
        </w:rPr>
        <w:t>Secara berkelompok, perhatikan bagian-bagian dari latar cerita ini: Ketika adegan pertama dimulai, Yesus baru saja mati di atas salib. Banyak perempuan yang adalah para pengikut Yesus sedang menyaksikan dari kejauhan—mereka melihat dari jauh; mereka tidak berdiri di dekat salib. Penting untuk diingat bahwa para wanita ini membantu Yesus selama masa hidup-Nya di Galilea. Maria Magdalena, Maria ibu Yakobus yang muda dan Yoses, serta Salome berada di antara para wanita itu.</w:t>
      </w:r>
    </w:p>
    <w:p>
      <w:pPr/>
      <w:r>
        <w:rPr>
          <w:lang w:val="id_ID" w:bidi="id_ID"/>
        </w:rPr>
      </w:r>
      <w:r>
        <w:rPr>
          <w:lang w:val="id_ID" w:bidi="id_ID"/>
        </w:rPr>
        <w:t>Saat itu, pada sore hari, sehari sebelum Sabat. Penting untuk diingat bahwa ketika Sabat dimulai, orang-orang Yahudi harus mengikuti aturan tertentu tentang apa yang boleh atau tidak boleh dilakukan pada hari Sabat. Antara lain, tidak diizinkan memindahkan atau mengubur mayat pada hari Sabat.</w:t>
      </w:r>
    </w:p>
    <w:p>
      <w:pPr/>
      <w:r>
        <w:rPr>
          <w:lang w:val="id_ID" w:bidi="id_ID"/>
        </w:rPr>
      </w:r>
      <w:r>
        <w:rPr>
          <w:lang w:val="id_ID" w:bidi="id_ID"/>
        </w:rPr>
        <w:t>Yusuf dari Arimatea meminta izin kepada Pilatus untuk menguburkan jenazah Yesus. Penting untuk diingat bahwa Yusuf adalah seorang anggota yang dihormati dari Dewan dan sedang menanti kedatangan Kerajaan Allah. Ingatlah bahwa Sanhedrin telah menghukum Yesus hingga mati dan membawanya kepada Pilatus untuk mengadili dan mengeksekusi Yesus. Namun, kita tahu dari kisah-kisah Injil lain bahwa Yusuf telah secara diam-diam menjadi pengikut Yesus sampai saat kematian Yesus. Meminta tubuh Yesus kepada Pilatus adalah tindakan yang sangat berani.</w:t>
      </w:r>
    </w:p>
    <w:p>
      <w:pPr/>
      <w:r>
        <w:rPr>
          <w:lang w:val="id_ID" w:bidi="id_ID"/>
        </w:rPr>
      </w:r>
      <w:r>
        <w:rPr>
          <w:lang w:val="id_ID" w:bidi="id_ID"/>
        </w:rPr>
        <w:t>Berhenti dan diskusikan dalam kelompok: Markus memberikan informasi latar belakang tentang Yusuf dari Arimatea. Diskusikan cara, seperti di bagian sebelumnya, bagaimana Anda akan menerjemahkan dan menceritakan informasi latar belakang. Hentikan sejenak audio ini di sini.</w:t>
      </w:r>
    </w:p>
    <w:p>
      <w:pPr/>
      <w:r>
        <w:rPr>
          <w:lang w:val="id_ID" w:bidi="id_ID"/>
        </w:rPr>
      </w:r>
      <w:r>
        <w:rPr>
          <w:lang w:val="id_ID" w:bidi="id_ID"/>
        </w:rPr>
        <w:t>Penting untuk diingat bahwa dalam salah satu bagian sebelumnya, Pilatus telah mengadili Yesus dan memerintahkan agar Yesus dibunuh di atas salib. Pilatus bertanya kepada sang perwira apakah benar bahwa Yesus sudah meninggal. Pilatus terkejut melihat betapa cepatnya Yesus telah meninggal. Kadang-kadang dibutuhkan dua atau tiga hari untuk mati karena eksekusi semacam ini. Sang perwira memberi tahu Pilatus bahwa Yesus meninggal.</w:t>
      </w:r>
    </w:p>
    <w:p>
      <w:pPr/>
      <w:r>
        <w:rPr>
          <w:lang w:val="id_ID" w:bidi="id_ID"/>
        </w:rPr>
      </w:r>
      <w:r>
        <w:rPr>
          <w:lang w:val="id_ID" w:bidi="id_ID"/>
        </w:rPr>
        <w:t>Pilatus mengizinkan Yusuf untuk menguburkan jenazah Yesus. Penting untuk diingat bagaimana Yusuf menyiapkan jenazah dan di mana jenazah ditempatkan. Yusuf mungkin memandikan jenazah Yesus sebelum membungkusnya dalam sebuah kain lenan yang panjang. Yusuf menempatkan jenazah itu dalam sebuah makam, sebuah gua pemakaman yang dipahat dari batu. Sebuah batu besar digulingkan ke pintu masuk makam. Penting untuk diingat bahwa kedua wanita yang bernama Maria melihat di mana jenazah Yesus ditempatkan.</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15:40–47 dalam terjemahan yang paling mudah dipahami.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Maria ibu Yakobus yang muda dan Yoses</w:t>
      </w:r>
    </w:p>
    <w:p>
      <w:pPr>
        <w:pStyle w:val="ListBullet"/>
        <w:spacing w:line="240" w:lineRule="auto"/>
        <w:ind w:left="720"/>
      </w:pPr>
      <w:r>
        <w:rPr>
          <w:lang w:val="id_ID" w:bidi="id_ID"/>
        </w:rPr>
      </w:r>
      <w:r>
        <w:rPr>
          <w:lang w:val="id_ID" w:bidi="id_ID"/>
        </w:rPr>
        <w:t>Salome</w:t>
      </w:r>
    </w:p>
    <w:p>
      <w:pPr>
        <w:pStyle w:val="ListBullet"/>
        <w:spacing w:line="240" w:lineRule="auto"/>
        <w:ind w:left="720"/>
      </w:pPr>
      <w:r>
        <w:rPr>
          <w:lang w:val="id_ID" w:bidi="id_ID"/>
        </w:rPr>
      </w:r>
      <w:r>
        <w:rPr>
          <w:lang w:val="id_ID" w:bidi="id_ID"/>
        </w:rPr>
        <w:t>Wanita lain yang mengikuti Yesus</w:t>
      </w:r>
    </w:p>
    <w:p>
      <w:pPr>
        <w:pStyle w:val="ListBullet"/>
        <w:spacing w:line="240" w:lineRule="auto"/>
        <w:ind w:left="720"/>
      </w:pPr>
      <w:r>
        <w:rPr>
          <w:lang w:val="id_ID" w:bidi="id_ID"/>
        </w:rPr>
      </w:r>
      <w:r>
        <w:rPr>
          <w:lang w:val="id_ID" w:bidi="id_ID"/>
        </w:rPr>
        <w:t>Yusuf dari Arimatea</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 xml:space="preserve">Seorang perwira </w:t>
      </w:r>
    </w:p>
    <w:p>
      <w:pPr/>
      <w:r>
        <w:rPr>
          <w:lang w:val="id_ID" w:bidi="id_ID"/>
        </w:rPr>
      </w:r>
      <w:r>
        <w:rPr>
          <w:lang w:val="id_ID" w:bidi="id_ID"/>
        </w:rPr>
        <w:t>Secara berkelompok,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perikop ini kedua kalinya. Pada bagian-bagian tertentu dalam peragaan,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peragaan dan respon-respon yang diberikan.</w:t>
      </w:r>
    </w:p>
    <w:p>
      <w:pPr/>
      <w:r>
        <w:rPr>
          <w:lang w:val="id_ID" w:bidi="id_ID"/>
        </w:rPr>
      </w:r>
      <w:r>
        <w:rPr>
          <w:lang w:val="id_ID" w:bidi="id_ID"/>
        </w:rPr>
        <w:t>Yesus baru saja meninggal di atas salib. Para wanita yang mengikuti Yesus sedang melihat dari kejauhan. Mereka antara lain Maria Magdalena, Maria ibu Yakobus yang muda dan Yoses, serta Salome. Para wanita ini telah membantu Yesus ketika Dia berada di Galilea.</w:t>
      </w:r>
    </w:p>
    <w:p>
      <w:pPr/>
      <w:r>
        <w:rPr>
          <w:lang w:val="id_ID" w:bidi="id_ID"/>
        </w:rPr>
      </w:r>
      <w:r>
        <w:rPr>
          <w:lang w:val="id_ID" w:bidi="id_ID"/>
        </w:rPr>
        <w:t>Hentikan sejenak peragaannya. Tanyakan kepada orang-orang yang memerankan para wanita, "Apa yang kamu rasakan atau pikirkan?" Anda mungkin mendengar jawaban seperti "Aku sangat berduka! Dulu aku menyediakan makanan bagi-Nya dan para murid," "Hatiku hancur. Aku mencuci pakaian-Nya" dan "Aku sangat sedih. Bagaimana mereka bisa membunuh-Nya? Dia adalah Juruselamat yang Dijanjikan." Lanjutkan peragaannya.</w:t>
      </w:r>
    </w:p>
    <w:p>
      <w:pPr/>
      <w:r>
        <w:rPr>
          <w:lang w:val="id_ID" w:bidi="id_ID"/>
        </w:rPr>
      </w:r>
      <w:r>
        <w:rPr>
          <w:lang w:val="id_ID" w:bidi="id_ID"/>
        </w:rPr>
        <w:t>Pada sore hari, sehari sebelum Sabat. Yusuf dari Arimatea datang kepada Pilatus untuk meminta izin menguburkan jenazah Yesus.</w:t>
      </w:r>
    </w:p>
    <w:p>
      <w:pPr/>
      <w:r>
        <w:rPr>
          <w:lang w:val="id_ID" w:bidi="id_ID"/>
        </w:rPr>
      </w:r>
      <w:r>
        <w:rPr>
          <w:lang w:val="id_ID" w:bidi="id_ID"/>
        </w:rPr>
        <w:t>Hentikan sejenak peragaannya. Tanyakan kepada orang yang memerankan Yusuf, "Apa yang kamu rasakan atau pikirkan?" Anda mungkin mendengar jawaban seperti, "Saya ingin menghormati Yesus. Dia layak mendapat pemakaman yang layak.", "Berani. Aku tahu Pilatus memerintahkan agar Yesus dibunuh, tapi aku akan meminta izin.", atau "Aku merasa terburu-buru. Kita harus memakamkan Yesus dengan layak sebelum permulaan Sabat." Lanjutkan peragaannya.</w:t>
      </w:r>
    </w:p>
    <w:p>
      <w:pPr/>
      <w:r>
        <w:rPr>
          <w:lang w:val="id_ID" w:bidi="id_ID"/>
        </w:rPr>
      </w:r>
      <w:r>
        <w:rPr>
          <w:lang w:val="id_ID" w:bidi="id_ID"/>
        </w:rPr>
        <w:t>Pilatus meminta seorang perwira untuk memastikan bahwa Yesus meninggal. Sang perwira mengatakan kepada Pilatus bahwa itu benar. Yesus meninggal.</w:t>
      </w:r>
    </w:p>
    <w:p>
      <w:pPr/>
      <w:r>
        <w:rPr>
          <w:lang w:val="id_ID" w:bidi="id_ID"/>
        </w:rPr>
      </w:r>
      <w:r>
        <w:rPr>
          <w:lang w:val="id_ID" w:bidi="id_ID"/>
        </w:rPr>
        <w:t>Hentikan sejenak peragaannya. Tanyakan kepada orang yang memerankan Pilatus, "Apa yang kamu rasakan atau pikirkan?" Anda mungkin mendengar jawaban seperti, "Saya terkejut. Bagaimana mungkin Yesus sudah meninggal? Baru beberapa jam saja" atau "Aku merasa bersalah. Yesus tidak bersalah. Seharusnya aku melepaskan-Nya. Aku akan menghormati permintaan ini." Lanjutkan peragaannya.</w:t>
      </w:r>
    </w:p>
    <w:p>
      <w:pPr/>
      <w:r>
        <w:rPr>
          <w:lang w:val="id_ID" w:bidi="id_ID"/>
        </w:rPr>
      </w:r>
      <w:r>
        <w:rPr>
          <w:lang w:val="id_ID" w:bidi="id_ID"/>
        </w:rPr>
        <w:t xml:space="preserve">Pilatus mengizinkan Yusuf untuk menguburkan jenazah Yesus. Yusuf menyiapkan jenazah Yesus dengan membungkusnya memakai kain lenan panjang. Ia kemudian menempatkan jenazah Yesus dalam sebuah makam. Sebuah batu diletakkan menutupi pintu masuk makam. Maria Magdalena dan Maria, ibu Yakobus yang muda, melihat tempat jenazah Yesus diletakkan. </w:t>
      </w:r>
    </w:p>
    <w:p>
      <w:pPr/>
      <w:r>
        <w:rPr>
          <w:lang w:val="id_ID" w:bidi="id_ID"/>
        </w:rPr>
      </w:r>
      <w:r>
        <w:rPr>
          <w:lang w:val="id_ID" w:bidi="id_ID"/>
        </w:rPr>
        <w:t>Hentikan sejenak peragaannya. Tanyakan kepada orang yang memerankan Yusuf, "Apa yang kamu rasakan atau pikirkan?" Anda mungkin mendengar jawaban seperti, "Saya merasa lega. Kami mampu melakukannya sebelum Sabat," atau "Aku senang karena aku bisa menghormati Yesus dengan cara ini."</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15:40–47 dalam terjemahan yang paling mudah dipahami.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baru saja meninggal di atas </w:t>
      </w:r>
      <w:r>
        <w:rPr>
          <w:b/>
          <w:lang w:val="id_ID" w:bidi="id_ID"/>
        </w:rPr>
        <w:t>sebuah</w:t>
      </w:r>
      <w:r>
        <w:rPr>
          <w:lang w:val="id_ID" w:bidi="id_ID"/>
        </w:rPr>
        <w:t xml:space="preserve"> salib </w:t>
      </w:r>
      <w:r>
        <w:rPr>
          <w:b/>
          <w:lang w:val="id_ID" w:bidi="id_ID"/>
        </w:rPr>
        <w:t>karena penyaliban</w:t>
      </w:r>
      <w:r>
        <w:rPr>
          <w:lang w:val="id_ID" w:bidi="id_ID"/>
        </w:rPr>
        <w:t xml:space="preserve">. Gunakan kata atau frasa yang sama untuk salib dan penyaliban yang telah Anda gunakan di bagian sebelumnya, dan ingatlah bahwa </w:t>
      </w:r>
      <w:hyperlink r:id="rId278">
        <w:r>
          <w:rPr>
            <w:lang w:val="id_ID" w:bidi="id_ID"/>
          </w:rPr>
          <w:rPr>
            <w:color w:val="0000EE"/>
            <w:u w:val="single"/>
          </w:rPr>
          <w:t>salib</w:t>
        </w:r>
      </w:hyperlink>
      <w:r>
        <w:rPr>
          <w:lang w:val="id_ID" w:bidi="id_ID"/>
        </w:rPr>
        <w:t xml:space="preserve"> dan </w:t>
      </w:r>
      <w:hyperlink r:id="rId492">
        <w:r>
          <w:rPr>
            <w:lang w:val="id_ID" w:bidi="id_ID"/>
          </w:rPr>
          <w:rPr>
            <w:color w:val="0000EE"/>
            <w:u w:val="single"/>
          </w:rPr>
          <w:t>penyaliban</w:t>
        </w:r>
      </w:hyperlink>
      <w:r>
        <w:rPr>
          <w:lang w:val="id_ID" w:bidi="id_ID"/>
        </w:rPr>
        <w:t xml:space="preserve"> dapat ditemukan di Daftar Kata Utama.</w:t>
      </w:r>
    </w:p>
    <w:p>
      <w:pPr/>
      <w:r>
        <w:rPr>
          <w:lang w:val="id_ID" w:bidi="id_ID"/>
        </w:rPr>
      </w:r>
      <w:r>
        <w:rPr>
          <w:lang w:val="id_ID" w:bidi="id_ID"/>
        </w:rPr>
        <w:t>Berhenti di sini dan tunjukkan foto salib atau penyaliban jika kelompok Anda belum melihatnya. Hentikan sejenak rekaman di sini.</w:t>
      </w:r>
    </w:p>
    <w:p>
      <w:pPr/>
      <w:r>
        <w:rPr>
          <w:lang w:val="id_ID" w:bidi="id_ID"/>
        </w:rPr>
      </w:r>
      <w:r>
        <w:rPr>
          <w:lang w:val="id_ID" w:bidi="id_ID"/>
        </w:rPr>
        <w:t xml:space="preserve">Pada sore hari, sehari sebelum </w:t>
      </w:r>
      <w:r>
        <w:rPr>
          <w:b/>
          <w:lang w:val="id_ID" w:bidi="id_ID"/>
        </w:rPr>
        <w:t>Sabat</w:t>
      </w:r>
      <w:r>
        <w:rPr>
          <w:lang w:val="id_ID" w:bidi="id_ID"/>
        </w:rPr>
        <w:t xml:space="preserve">, hari istirahat keagamaan Yahudi. Gunakan kata atau frasa yang sama untuk Sabat yang telah Anda gunakan sebelumnya. Untuk informasi lebih lanjut tentang </w:t>
      </w:r>
      <w:hyperlink r:id="rId48">
        <w:r>
          <w:rPr>
            <w:lang w:val="id_ID" w:bidi="id_ID"/>
          </w:rPr>
          <w:rPr>
            <w:color w:val="0000EE"/>
            <w:u w:val="single"/>
          </w:rPr>
          <w:t>Sabat</w:t>
        </w:r>
      </w:hyperlink>
      <w:r>
        <w:rPr>
          <w:lang w:val="id_ID" w:bidi="id_ID"/>
        </w:rPr>
        <w:t>, lihat Daftar Kata Utama.</w:t>
      </w:r>
    </w:p>
    <w:p>
      <w:pPr/>
      <w:r>
        <w:rPr>
          <w:lang w:val="id_ID" w:bidi="id_ID"/>
        </w:rPr>
      </w:r>
      <w:r>
        <w:rPr>
          <w:lang w:val="id_ID" w:bidi="id_ID"/>
        </w:rPr>
        <w:t xml:space="preserve">Yusuf dari Arimatea adalah anggota </w:t>
      </w:r>
      <w:r>
        <w:rPr>
          <w:b/>
          <w:lang w:val="id_ID" w:bidi="id_ID"/>
        </w:rPr>
        <w:t>Dewan</w:t>
      </w:r>
      <w:r>
        <w:rPr>
          <w:lang w:val="id_ID" w:bidi="id_ID"/>
        </w:rPr>
        <w:t xml:space="preserve"> yang dihormati. Dewan tinggi Yahudi disebut </w:t>
      </w:r>
      <w:r>
        <w:rPr>
          <w:b/>
          <w:lang w:val="id_ID" w:bidi="id_ID"/>
        </w:rPr>
        <w:t>Sanhedrin</w:t>
      </w:r>
      <w:r>
        <w:rPr>
          <w:lang w:val="id_ID" w:bidi="id_ID"/>
        </w:rPr>
        <w:t xml:space="preserve"> dan terdiri dari para imam terkemuka, para tua-tua, dan para ahli Taurat. Gunakan kata yang sama untuk dewan atau Sanhedrin yang sebelumnya telah Anda gunakan. Definisi lengkap Dewan bisa ditemukan dalam Daftar Kata Utama dengan kata </w:t>
      </w:r>
      <w:hyperlink r:id="rId479">
        <w:r>
          <w:rPr>
            <w:lang w:val="id_ID" w:bidi="id_ID"/>
          </w:rPr>
          <w:rPr>
            <w:color w:val="0000EE"/>
            <w:u w:val="single"/>
          </w:rPr>
          <w:t>Sanhedrin</w:t>
        </w:r>
      </w:hyperlink>
      <w:r>
        <w:rPr>
          <w:lang w:val="id_ID" w:bidi="id_ID"/>
        </w:rPr>
        <w:t xml:space="preserve">. </w:t>
      </w:r>
    </w:p>
    <w:p>
      <w:pPr/>
      <w:r>
        <w:rPr>
          <w:lang w:val="id_ID" w:bidi="id_ID"/>
        </w:rPr>
      </w:r>
      <w:r>
        <w:rPr>
          <w:lang w:val="id_ID" w:bidi="id_ID"/>
        </w:rPr>
        <w:t xml:space="preserve">Yusuf meminta izin Pilatus untuk menguburkan jenazah Yesus. Pilatus bertanya kepada </w:t>
      </w:r>
      <w:r>
        <w:rPr>
          <w:b/>
          <w:lang w:val="id_ID" w:bidi="id_ID"/>
        </w:rPr>
        <w:t>perwira</w:t>
      </w:r>
      <w:r>
        <w:rPr>
          <w:lang w:val="id_ID" w:bidi="id_ID"/>
        </w:rPr>
        <w:t xml:space="preserve">, seorang pejabat militer Romawi, apakah benar Yesus telah meninggal. Sang perwira membenarkan bahwa Yesus meninggal. Gunakan kata yang sama untuk perwira yang telah Anda gunakan sebelumnya dan ingatlah </w:t>
      </w:r>
      <w:hyperlink r:id="rId506">
        <w:r>
          <w:rPr>
            <w:lang w:val="id_ID" w:bidi="id_ID"/>
          </w:rPr>
          <w:rPr>
            <w:color w:val="0000EE"/>
            <w:u w:val="single"/>
          </w:rPr>
          <w:t>perwira</w:t>
        </w:r>
      </w:hyperlink>
      <w:r>
        <w:rPr>
          <w:lang w:val="id_ID" w:bidi="id_ID"/>
        </w:rPr>
        <w:t xml:space="preserve"> itu dapat ditemukan di Daftar Kata Utama.</w:t>
      </w:r>
    </w:p>
    <w:p>
      <w:pPr/>
      <w:r>
        <w:rPr>
          <w:lang w:val="id_ID" w:bidi="id_ID"/>
        </w:rPr>
      </w:r>
      <w:r>
        <w:rPr>
          <w:lang w:val="id_ID" w:bidi="id_ID"/>
        </w:rPr>
        <w:t xml:space="preserve">Yusuf membungkus jenazah Yesus dengan kain lenan dan meletakkannya di sebuah makam yang telah dipahat dari sebuah batu. Makam </w:t>
      </w:r>
      <w:r>
        <w:rPr>
          <w:b/>
          <w:lang w:val="id_ID" w:bidi="id_ID"/>
        </w:rPr>
        <w:t>adalah</w:t>
      </w:r>
      <w:r>
        <w:rPr>
          <w:lang w:val="id_ID" w:bidi="id_ID"/>
        </w:rPr>
        <w:t xml:space="preserve"> sebuah tempat penguburan. Adat Yahudi adalah menguburkan jenazah di gua alami atau di gua buatan yang dipahat dari batu. Sebuah batu besar digulingkan menutupi pintu masuk makam. Gunakan kata yang sama untuk makam yang telah Anda gunakan di bagian-bagian sebelumnya, dan ingatlah bahwa </w:t>
      </w:r>
      <w:hyperlink r:id="rId513">
        <w:r>
          <w:rPr>
            <w:lang w:val="id_ID" w:bidi="id_ID"/>
          </w:rPr>
          <w:rPr>
            <w:color w:val="0000EE"/>
            <w:u w:val="single"/>
          </w:rPr>
          <w:t>makam</w:t>
        </w:r>
      </w:hyperlink>
      <w:r>
        <w:rPr>
          <w:lang w:val="id_ID" w:bidi="id_ID"/>
        </w:rPr>
        <w:t xml:space="preserve"> dapat ditemukan dalam Daftar Kata Utama.</w:t>
      </w:r>
    </w:p>
    <w:p>
      <w:pPr/>
      <w:r>
        <w:rPr>
          <w:lang w:val="id_ID" w:bidi="id_ID"/>
        </w:rPr>
      </w:r>
      <w:r>
        <w:rPr>
          <w:lang w:val="id_ID" w:bidi="id_ID"/>
        </w:rPr>
        <w:t>Berhenti di sini dan lihatlah sebuah foto gua pemakaman dan sebuah makam yang dipahat dari sebuah batu.</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15:40–47</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14">
        <w:r>
          <w:rPr>
            <w:lang w:val="id_ID" w:bidi="id_ID"/>
          </w:rPr>
          <w:rPr>
            <w:color w:val="0000EE"/>
            <w:u w:val="single"/>
          </w:rPr>
          <w:t>Dengar dan Renungkan</w:t>
        </w:r>
      </w:hyperlink>
      <w:r>
        <w:rPr>
          <w:lang w:val="id_ID" w:bidi="id_ID"/>
        </w:rPr>
        <w:t xml:space="preserve"> (955 KB)</w:t>
      </w:r>
      <w:r>
        <w:rPr>
          <w:lang w:val="id_ID" w:bidi="id_ID"/>
        </w:rPr>
      </w:r>
    </w:p>
    <w:p>
      <w:pPr>
        <w:pStyle w:val="ListBullet"/>
        <w:spacing w:line="240" w:lineRule="auto"/>
        <w:ind w:left="720"/>
      </w:pPr>
      <w:r>
        <w:rPr>
          <w:lang w:val="id_ID" w:bidi="id_ID"/>
        </w:rPr>
      </w:r>
      <w:hyperlink r:id="rId515">
        <w:r>
          <w:rPr>
            <w:lang w:val="id_ID" w:bidi="id_ID"/>
          </w:rPr>
          <w:rPr>
            <w:color w:val="0000EE"/>
            <w:u w:val="single"/>
          </w:rPr>
          <w:t>Menyiapkan Panggung</w:t>
        </w:r>
      </w:hyperlink>
      <w:r>
        <w:rPr>
          <w:lang w:val="id_ID" w:bidi="id_ID"/>
        </w:rPr>
        <w:t xml:space="preserve"> (6.5 MB)</w:t>
      </w:r>
      <w:r>
        <w:rPr>
          <w:lang w:val="id_ID" w:bidi="id_ID"/>
        </w:rPr>
      </w:r>
    </w:p>
    <w:p>
      <w:pPr>
        <w:pStyle w:val="ListBullet"/>
        <w:spacing w:line="240" w:lineRule="auto"/>
        <w:ind w:left="720"/>
      </w:pPr>
      <w:r>
        <w:rPr>
          <w:lang w:val="id_ID" w:bidi="id_ID"/>
        </w:rPr>
      </w:r>
      <w:hyperlink r:id="rId516">
        <w:r>
          <w:rPr>
            <w:lang w:val="id_ID" w:bidi="id_ID"/>
          </w:rPr>
          <w:rPr>
            <w:color w:val="0000EE"/>
            <w:u w:val="single"/>
          </w:rPr>
          <w:t>Menjelaskan Adegan</w:t>
        </w:r>
      </w:hyperlink>
      <w:r>
        <w:rPr>
          <w:lang w:val="id_ID" w:bidi="id_ID"/>
        </w:rPr>
        <w:t xml:space="preserve"> (3.8 MB)</w:t>
      </w:r>
      <w:r>
        <w:rPr>
          <w:lang w:val="id_ID" w:bidi="id_ID"/>
        </w:rPr>
      </w:r>
    </w:p>
    <w:p>
      <w:pPr>
        <w:pStyle w:val="ListBullet"/>
        <w:spacing w:line="240" w:lineRule="auto"/>
        <w:ind w:left="720"/>
      </w:pPr>
      <w:r>
        <w:rPr>
          <w:lang w:val="id_ID" w:bidi="id_ID"/>
        </w:rPr>
      </w:r>
      <w:hyperlink r:id="rId517">
        <w:r>
          <w:rPr>
            <w:lang w:val="id_ID" w:bidi="id_ID"/>
          </w:rPr>
          <w:rPr>
            <w:color w:val="0000EE"/>
            <w:u w:val="single"/>
          </w:rPr>
          <w:t>Memperagakan Bacaan</w:t>
        </w:r>
      </w:hyperlink>
      <w:r>
        <w:rPr>
          <w:lang w:val="id_ID" w:bidi="id_ID"/>
        </w:rPr>
        <w:t xml:space="preserve"> (3.5 MB)</w:t>
      </w:r>
      <w:r>
        <w:rPr>
          <w:lang w:val="id_ID" w:bidi="id_ID"/>
        </w:rPr>
      </w:r>
    </w:p>
    <w:p>
      <w:pPr>
        <w:pStyle w:val="ListBullet"/>
        <w:spacing w:line="240" w:lineRule="auto"/>
        <w:ind w:left="720"/>
      </w:pPr>
      <w:r>
        <w:rPr>
          <w:lang w:val="id_ID" w:bidi="id_ID"/>
        </w:rPr>
      </w:r>
      <w:hyperlink r:id="rId518">
        <w:r>
          <w:rPr>
            <w:lang w:val="id_ID" w:bidi="id_ID"/>
          </w:rPr>
          <w:rPr>
            <w:color w:val="0000EE"/>
            <w:u w:val="single"/>
          </w:rPr>
          <w:t>Melengkapi yang Kurang</w:t>
        </w:r>
      </w:hyperlink>
      <w:r>
        <w:rPr>
          <w:lang w:val="id_ID" w:bidi="id_ID"/>
        </w:rPr>
        <w:t xml:space="preserve"> (1.9 MB)</w:t>
      </w:r>
      <w:r>
        <w:rPr>
          <w:lang w:val="id_ID" w:bidi="id_ID"/>
        </w:rPr>
      </w:r>
    </w:p>
    <w:p>
      <w:pPr>
        <w:pStyle w:val="ListBullet"/>
        <w:spacing w:line="240" w:lineRule="auto"/>
        <w:ind w:left="720"/>
      </w:pPr>
      <w:r>
        <w:rPr>
          <w:lang w:val="id_ID" w:bidi="id_ID"/>
        </w:rPr>
      </w:r>
      <w:hyperlink r:id="rId519">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p>
      <w:pPr/>
      <w:r>
        <w:rPr>
          <w:lang w:val="id_ID" w:bidi="id_ID"/>
        </w:rPr>
      </w:r>
    </w:p>
    <w:p>
      <w:pPr>
        <w:pStyle w:val="Heading2"/>
      </w:pPr>
      <w:r>
        <w:rPr>
          <w:lang w:val="id_ID" w:bidi="id_ID"/>
        </w:rPr>
        <w:t>Markus 16:1–8</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16:1–8 dan renungkan di dalam hati Anda.</w:t>
      </w:r>
    </w:p>
    <w:p>
      <w:pPr/>
      <w:r>
        <w:rPr>
          <w:lang w:val="id_ID" w:bidi="id_ID"/>
        </w:rPr>
      </w:r>
      <w:r>
        <w:rPr>
          <w:lang w:val="id_ID" w:bidi="id_ID"/>
        </w:rPr>
        <w:t>Dengarkan versi audio Markus 16:1–8 sebanyak tiga kali, dalam tiga terjemahan yang berbeda, jika memungkinkan. Kemudian, secara berkelompok, bahas pertanyaan-pertanyaan berikut:</w:t>
      </w:r>
    </w:p>
    <w:p>
      <w:pPr>
        <w:pStyle w:val="ListNumber"/>
        <w:numPr>
          <w:ilvl w:val="0"/>
          <w:numId w:val="78"/>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mempengaruhi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16:1–8 dalam terjemahan yang paling mudah dimengerti. </w:t>
      </w:r>
    </w:p>
    <w:p>
      <w:pPr/>
      <w:r>
        <w:rPr>
          <w:lang w:val="id_ID" w:bidi="id_ID"/>
        </w:rPr>
      </w:r>
      <w:r>
        <w:rPr>
          <w:lang w:val="id_ID" w:bidi="id_ID"/>
        </w:rPr>
        <w:t>Dalam bagian sebelumnya, Yesus telah dibunuh oleh otoritas penguasa. Setelah kematian-Nya, Dia dikuburkan di makam Yusuf dari Arimatea. Maria Magdalena dan Maria, ibu Yakobus dan Yoses, mengikuti sehingga mereka mengetahui tempat Yesus dimakamkan. Mereka ingin mempersiapkan tubuh Yesus untuk dimakamkan dengan minyak dan rempah-rempah, sesuai dengan adat mereka. Mereka tidak bisa melakukannya karena Sabat, hari istirahat keagamaan, telahtiba. Hari istirahat kini sudah berakhir dan para wanita itu bersama Salome membeli minyak yang diperlukan serta rempah-rempah untuk mengurapi jenazah Yesus.</w:t>
      </w:r>
    </w:p>
    <w:p>
      <w:pPr/>
      <w:r>
        <w:rPr>
          <w:lang w:val="id_ID" w:bidi="id_ID"/>
        </w:rPr>
      </w:r>
      <w:r>
        <w:rPr>
          <w:lang w:val="id_ID" w:bidi="id_ID"/>
        </w:rPr>
        <w:t>Adat pemakaman adalah menyiapkan jenazah untuk pemakaman dengan mengurapinya memakai minyak, balsam, dan berbagai rempah yang harum. Ini adalah cara menghormati orang yang sudah meninggal. Tujuan minyak dan rempah-rempah ini adalah menutupi bau busuk yang muncul ketika jenazah membusuk. Mereka tidak mengawetkan jenazah, seperti adat dalam beberapa kebudayaan lainnya. Kita tidak tahu persis bagaimana para perempuan bermaksud mengurapi tubuh Yesus, tetapi ingat Yesus dibungkus dalam kain lenan panjang, sehingga para perempuan mungkin hendak menggosok minyak dan rempah-rempah pada kain.</w:t>
      </w:r>
    </w:p>
    <w:p>
      <w:pPr/>
      <w:r>
        <w:rPr>
          <w:lang w:val="id_ID" w:bidi="id_ID"/>
        </w:rPr>
      </w:r>
      <w:r>
        <w:rPr>
          <w:lang w:val="id_ID" w:bidi="id_ID"/>
        </w:rPr>
        <w:t>Berhenti di sini dan lihatlah sebuah foto rempah-rempah dan minyak dalam kelompok. Diskusikan cara-cara yang digunakan masyarakat dalam kebudayaan Anda untuk menghormati seseorang yang sudah meninggal. Bagaimana menyiapkan jenazah dalam kebudayaan Anda untuk dimakamkan? Hentikan sejenak audio ini di sini.</w:t>
      </w:r>
    </w:p>
    <w:p>
      <w:pPr/>
      <w:r>
        <w:rPr>
          <w:lang w:val="id_ID" w:bidi="id_ID"/>
        </w:rPr>
      </w:r>
      <w:r>
        <w:rPr>
          <w:lang w:val="id_ID" w:bidi="id_ID"/>
        </w:rPr>
        <w:t xml:space="preserve">Para perempuan melakukan perjalanan ke makam di mana Yesus dikuburkan sangat pagi, tepat ketika matahari terbit. Anda ingat bahwa makam tempat Yesus dikuburkan ditutupi dengan sebuah batu besar yang menghalangi pintu masuk. Batu yang menutupi pintu masuk ke makam mungkin datar atau bulat. Biasanya beberapa orang, bahkan satu orang yang sangat kuat, dapat menggulingkan batu ke depan pintu masuk untuk menutupinya. Namun, memindahkan batu dari pintu masuk akan terlalu sulit untuk dilakukan para wanita. Ketika para wanita pergi ke tempat pemakaman, mereka mulai saling bertanya siapa yang mungkin dapat memindahkan batu tersebut untuk mereka sehingga mereka dapat masuk ke dalam untuk mengurapi jenazah Yesus. Setibanya mereka di makam, mereka terkejut karena batu itu sudah pindah. </w:t>
      </w:r>
    </w:p>
    <w:p>
      <w:pPr/>
      <w:r>
        <w:rPr>
          <w:lang w:val="id_ID" w:bidi="id_ID"/>
        </w:rPr>
      </w:r>
      <w:r>
        <w:rPr>
          <w:lang w:val="id_ID" w:bidi="id_ID"/>
        </w:rPr>
        <w:t>Berhenti di sini dan lihatlah gambar sebuah makam secara berkelompok. Hentikan sejenak audio ini di sini.</w:t>
      </w:r>
    </w:p>
    <w:p>
      <w:pPr/>
      <w:r>
        <w:rPr>
          <w:lang w:val="id_ID" w:bidi="id_ID"/>
        </w:rPr>
      </w:r>
      <w:r>
        <w:rPr>
          <w:lang w:val="id_ID" w:bidi="id_ID"/>
        </w:rPr>
        <w:t>Para wanita memasuki makam dan melihat seorang pemuda yang mengenakan jubah putih. Matius dan Lukas, dalam Injil mereka, menggambarkan pemuda ini sebagai malaikat, seorang utusan Allah. Markus memilih untuk menggambarkannya hanya dengan penampilannya, sebagai seorang pemuda yang mengenakan jubah putih. Jubah adalah pakaian luar yang panjang. Orang muda itu duduk di sisi kanan para perempuan, di dalam makam. Istilah "pemuda" dalam hal ini mungkin merujuk kepada usia pemuda yang cukup umur untuk menikah.</w:t>
      </w:r>
    </w:p>
    <w:p>
      <w:pPr/>
      <w:r>
        <w:rPr>
          <w:lang w:val="id_ID" w:bidi="id_ID"/>
        </w:rPr>
      </w:r>
      <w:r>
        <w:rPr>
          <w:lang w:val="id_ID" w:bidi="id_ID"/>
        </w:rPr>
        <w:t>Berhenti di sini dan lihatlah bersama-sama gambar sebuah jubah. Diskusikan menurut Anda mengapa Markus hanya menggambarkan malaikat itu, tetapi tidak menyebutnya malaikat. Diskusikan cara-cara yang digunakan masyarakat dalam kebudayaan Anda untuk berbicara tentang orang atau sesuatu tanpa menggunakan nama mereka. Hentikan sejenak audio ini di sini.</w:t>
      </w:r>
    </w:p>
    <w:p>
      <w:pPr/>
      <w:r>
        <w:rPr>
          <w:lang w:val="id_ID" w:bidi="id_ID"/>
        </w:rPr>
      </w:r>
      <w:r>
        <w:rPr>
          <w:lang w:val="id_ID" w:bidi="id_ID"/>
        </w:rPr>
        <w:t>Ketika para wanita melihat pemuda itu, mereka heran dan takut. Pria itu mengatakan kepada mereka agar tidak takut. Ia mengatakan kepada mereka bahwa orang yang mereka cari, Yesus dari Nazaret yang dibunuh di atas salib, sekarang hidup. Allah telah membuat Dia hidup kembali. Ia mengatakan kepada mereka untuk melihat tempat jenazah Yesus sebelumnya berada, yang mungkin adalah rak batu di dalam makam. Markus ingin dengan jelas menyatakan bahwa orang yang benar-benar ada dalam sejarah, Yesus dari Nazaret, sudah meninggal, tetapi sekarang hidup. Ia kemudian menyuruh para wanita itu agar memberi tahu para murid, termasuk Petrus. Mungkin ia menyertakan Petrus karena Petrus pernah menyangkal Yesus dan ia perlu tahu bahwa Yesus mengingat serta mengasihinya. Pemuda itu mengatakan bahwa Yesus akan pergi mendahului ke wilayah Galilea dan bahwa mereka akan melihat-Nya di sana, seperti yang Dia katakan kepada mereka sebelum Dia meninggal. Para wanita itu gemetar dan takut ketika mereka pergi. Mereka tidak memberi tahu siapa pun karena mereka takut.</w:t>
      </w:r>
    </w:p>
    <w:p>
      <w:pPr/>
      <w:r>
        <w:rPr>
          <w:lang w:val="id_ID" w:bidi="id_ID"/>
        </w:rPr>
      </w:r>
      <w:r>
        <w:rPr>
          <w:lang w:val="id_ID" w:bidi="id_ID"/>
        </w:rPr>
        <w:t>Berhenti di sini dan lihatlah bersama-sama peta Israel yang mencakup Yerusalem dan wilayah Galilea.</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16:1–8 dalam terjemahan yang paling mudah dimengerti.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empat adegan.</w:t>
      </w:r>
    </w:p>
    <w:p>
      <w:pPr/>
      <w:r>
        <w:rPr>
          <w:lang w:val="id_ID" w:bidi="id_ID"/>
        </w:rPr>
      </w:r>
      <w:r>
        <w:rPr>
          <w:b/>
          <w:lang w:val="id_ID" w:bidi="id_ID"/>
        </w:rPr>
        <w:t>Adegan pertama:</w:t>
      </w:r>
      <w:r>
        <w:rPr>
          <w:lang w:val="id_ID" w:bidi="id_ID"/>
        </w:rPr>
        <w:t xml:space="preserve"> Dimulai pada hari setelah Sabat, hari perhentian agama Yahudi. Para wanita pergi untuk membeli minyak dan rempah-rempah sehingga mereka dapat mengurapi jenazah Yesus</w:t>
      </w:r>
    </w:p>
    <w:p>
      <w:pPr/>
      <w:r>
        <w:rPr>
          <w:lang w:val="id_ID" w:bidi="id_ID"/>
        </w:rPr>
      </w:r>
      <w:r>
        <w:rPr>
          <w:b/>
          <w:lang w:val="id_ID" w:bidi="id_ID"/>
        </w:rPr>
        <w:t>Dalam adegan kedua:</w:t>
      </w:r>
      <w:r>
        <w:rPr>
          <w:lang w:val="id_ID" w:bidi="id_ID"/>
        </w:rPr>
        <w:t xml:space="preserve"> Para perempuan berjalan ke makam. Mereka membahas bagaimana mereka akan memindahkan batu besar yang menghalangi pintu masuk ke makam. Ketika mereka mendekati makam, mereka melihat bahwa batu besar telah dipindahkan.</w:t>
      </w:r>
    </w:p>
    <w:p>
      <w:pPr/>
      <w:r>
        <w:rPr>
          <w:lang w:val="id_ID" w:bidi="id_ID"/>
        </w:rPr>
      </w:r>
      <w:r>
        <w:rPr>
          <w:b/>
          <w:lang w:val="id_ID" w:bidi="id_ID"/>
        </w:rPr>
        <w:t>Adegan ketiga:</w:t>
      </w:r>
      <w:r>
        <w:rPr>
          <w:lang w:val="id_ID" w:bidi="id_ID"/>
        </w:rPr>
        <w:t xml:space="preserve"> Para wanita memasuki makam kosong dan melihat pemuda berpakaian putih. Pria itu mengatakan kepada para wanita agar tidak takut. Ia mengatakan bahwa Yesus yang mereka cari tidak ada di sini. Ia menyuruh mereka untuk melihat tempat Dia berbaring. Dia hidup. Ia menyuruh mereka untuk memberi tahu Petrus dan para murid yang lain bahwa Yesus akan pergi mendahului mereka ke Galilea. </w:t>
      </w:r>
    </w:p>
    <w:p>
      <w:pPr/>
      <w:r>
        <w:rPr>
          <w:lang w:val="id_ID" w:bidi="id_ID"/>
        </w:rPr>
      </w:r>
      <w:r>
        <w:rPr>
          <w:b/>
          <w:lang w:val="id_ID" w:bidi="id_ID"/>
        </w:rPr>
        <w:t>Adegan keempat:</w:t>
      </w:r>
      <w:r>
        <w:rPr>
          <w:lang w:val="id_ID" w:bidi="id_ID"/>
        </w:rPr>
        <w:t xml:space="preserve"> Para wanita meninggalkan makam. Mereka bingung dan ketakutan. Mereka tidak memberi tahu siapa pun apa yang terjadi.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Maria, ibu Yakobus dan Yusuf</w:t>
      </w:r>
    </w:p>
    <w:p>
      <w:pPr>
        <w:pStyle w:val="ListBullet"/>
        <w:spacing w:line="240" w:lineRule="auto"/>
        <w:ind w:left="720"/>
      </w:pPr>
      <w:r>
        <w:rPr>
          <w:lang w:val="id_ID" w:bidi="id_ID"/>
        </w:rPr>
      </w:r>
      <w:r>
        <w:rPr>
          <w:lang w:val="id_ID" w:bidi="id_ID"/>
        </w:rPr>
        <w:t>Salome</w:t>
      </w:r>
    </w:p>
    <w:p>
      <w:pPr>
        <w:pStyle w:val="ListBullet"/>
        <w:spacing w:line="240" w:lineRule="auto"/>
        <w:ind w:left="720"/>
      </w:pPr>
      <w:r>
        <w:rPr>
          <w:lang w:val="id_ID" w:bidi="id_ID"/>
        </w:rPr>
      </w:r>
      <w:r>
        <w:rPr>
          <w:lang w:val="id_ID" w:bidi="id_ID"/>
        </w:rPr>
        <w:t>Pemuda dengan jubah putih</w:t>
      </w:r>
    </w:p>
    <w:p>
      <w:pPr/>
      <w:r>
        <w:rPr>
          <w:lang w:val="id_ID" w:bidi="id_ID"/>
        </w:rPr>
      </w:r>
      <w:r>
        <w:rPr>
          <w:lang w:val="id_ID" w:bidi="id_ID"/>
        </w:rPr>
        <w:t>Secara berkelompok, perhatikan bagian-bagian dari latar cerita ini: Ketika adegan pertama dimulai, ingatlah bahwa para perempuan telah menunggu hari istirahat Sabat berakhir sehingga mereka dapat membeli minyak dan rempah-rempah yang dibutuhkan untuk mengurapi tubuh Yesus, sesuai dengan kebiasaan penguburan mereka. Pada Sabtu malam, setelah matahari terbenam, hari Sabat secara resmi selesai. Inilah saat para wanita membeli rempah-rempah berbau harum dan minyak untuk jenazah.</w:t>
      </w:r>
    </w:p>
    <w:p>
      <w:pPr/>
      <w:r>
        <w:rPr>
          <w:lang w:val="id_ID" w:bidi="id_ID"/>
        </w:rPr>
      </w:r>
      <w:r>
        <w:rPr>
          <w:lang w:val="id_ID" w:bidi="id_ID"/>
        </w:rPr>
        <w:t>Keesokan paginya, itu adalah hari pertama dalam seminggu, tepat saat atau tepat sebelum matahari terbit. Para wanita berjalan ke makam tempat Yesus dikuburkan. Ketika mereka berjalan ke makam, para wanita membahas kesulitan memindahkan batu di pintu masuk makam. Ingatlah bahwa batu itu sangat besar dan sangat berat, mungkin panjangnya hampir satu meter. Ketika mereka mendekati makam, mereka melihat pintu masuk dan mengetahui bahwa seseorang sudah menggulingkan batu dari pintu masuk.</w:t>
      </w:r>
    </w:p>
    <w:p>
      <w:pPr/>
      <w:r>
        <w:rPr>
          <w:lang w:val="id_ID" w:bidi="id_ID"/>
        </w:rPr>
      </w:r>
      <w:r>
        <w:rPr>
          <w:lang w:val="id_ID" w:bidi="id_ID"/>
        </w:rPr>
        <w:t>Mereka memasuki makam dan melihat seorang pemuda yang mengenakan jubah putih. Orang itu duduk di dalam makam di sisi kanan para perempuan. Mereka takut saat mendapatinya di sana. Ingatlah bahwa pemuda itu mengatakan, "Jangan khawatir, atau takut. Kalian sedang mencari Yesus dari Nazaret, yang disalib. Dia tidak ada di sini. Dia sudah bangkit, atau Allah telah membangkitkan-Nya dari kematian!"</w:t>
      </w:r>
    </w:p>
    <w:p>
      <w:pPr/>
      <w:r>
        <w:rPr>
          <w:lang w:val="id_ID" w:bidi="id_ID"/>
        </w:rPr>
      </w:r>
      <w:r>
        <w:rPr>
          <w:lang w:val="id_ID" w:bidi="id_ID"/>
        </w:rPr>
        <w:t>Ingatlah untuk memastikan ia menunjukkan kepada para wanita tempat jenazah Yesus diletakkan. Tempat jenazah Yesus diletakkan mungkin sebuah rak batu di dalam makam yang dipahat dari batu. Kemudian pemuda itu menyuruh para wanita untuk memberi tahu para murid dan Petrus, "Dia sedang pergi mendahului kalian ke wilayah Galilea. Di sana kalian akan melihat-Nya, seperti yang Dia katakan sebelumnya."</w:t>
      </w:r>
    </w:p>
    <w:p>
      <w:pPr/>
      <w:r>
        <w:rPr>
          <w:lang w:val="id_ID" w:bidi="id_ID"/>
        </w:rPr>
      </w:r>
      <w:r>
        <w:rPr>
          <w:lang w:val="id_ID" w:bidi="id_ID"/>
        </w:rPr>
        <w:t>Para wanita meninggalkan makam. Mereka secara fisik gemetar dan ketakutan serta tidak menceritakan kepada siapa pun apa yang terjadi.</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dari Markus 16:1–8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Maria, ibu Yakobus dan Yusuf</w:t>
      </w:r>
    </w:p>
    <w:p>
      <w:pPr>
        <w:pStyle w:val="ListBullet"/>
        <w:spacing w:line="240" w:lineRule="auto"/>
        <w:ind w:left="720"/>
      </w:pPr>
      <w:r>
        <w:rPr>
          <w:lang w:val="id_ID" w:bidi="id_ID"/>
        </w:rPr>
      </w:r>
      <w:r>
        <w:rPr>
          <w:lang w:val="id_ID" w:bidi="id_ID"/>
        </w:rPr>
        <w:t>Salome</w:t>
      </w:r>
    </w:p>
    <w:p>
      <w:pPr>
        <w:pStyle w:val="ListBullet"/>
        <w:spacing w:line="240" w:lineRule="auto"/>
        <w:ind w:left="720"/>
      </w:pPr>
      <w:r>
        <w:rPr>
          <w:lang w:val="id_ID" w:bidi="id_ID"/>
        </w:rPr>
      </w:r>
      <w:r>
        <w:rPr>
          <w:lang w:val="id_ID" w:bidi="id_ID"/>
        </w:rPr>
        <w:t>Pemuda dengan jubah putih</w:t>
      </w:r>
    </w:p>
    <w:p>
      <w:pPr/>
      <w:r>
        <w:rPr>
          <w:lang w:val="id_ID" w:bidi="id_ID"/>
        </w:rPr>
      </w:r>
      <w:r>
        <w:rPr>
          <w:lang w:val="id_ID" w:bidi="id_ID"/>
        </w:rPr>
        <w:t>Secara berkelompok,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dari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perikop ini kedua kalinya. Pada bagian-bagian tertentu dalam peragaan,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peragaan dan respon-respon yang diberikan.</w:t>
      </w:r>
    </w:p>
    <w:p>
      <w:pPr/>
      <w:r>
        <w:rPr>
          <w:lang w:val="id_ID" w:bidi="id_ID"/>
        </w:rPr>
      </w:r>
      <w:r>
        <w:rPr>
          <w:lang w:val="id_ID" w:bidi="id_ID"/>
        </w:rPr>
        <w:t>Mintalah kelompok memerankan para wanita yang akan membeli minyak dan rempah-rempah untuk mengurapi jenazah Yesus. Setelah melakukan pembelian, mereka berjalan ke makam dan membahas apa yang akan mereka lakukan selanjutnya.</w:t>
      </w:r>
    </w:p>
    <w:p>
      <w:pPr/>
      <w:r>
        <w:rPr>
          <w:lang w:val="id_ID" w:bidi="id_ID"/>
        </w:rPr>
      </w:r>
      <w:r>
        <w:rPr>
          <w:lang w:val="id_ID" w:bidi="id_ID"/>
        </w:rPr>
        <w:t>Hentikan sejenak peragaannya. Tanyakan kepada orang-orang yang berperan sebagai wanita, "Apa yang kamu rasakan atau pikirkan?" Anda mungkin mendengar jawaban seperti "Aku sedih dan berduka," "Saya berharap kami mampu mempersiapkan tubuh Yesus lebih cepat. Ini sudah tiga hari!" atau "Tidak berdaya. Bagaimana kami akan memindahkan batu besar itu?" Lanjutkan peragaannya.</w:t>
      </w:r>
    </w:p>
    <w:p>
      <w:pPr/>
      <w:r>
        <w:rPr>
          <w:lang w:val="id_ID" w:bidi="id_ID"/>
        </w:rPr>
      </w:r>
      <w:r>
        <w:rPr>
          <w:lang w:val="id_ID" w:bidi="id_ID"/>
        </w:rPr>
        <w:t xml:space="preserve">Para wanita itu menengadah dan melihat makam sudah terbuka. Mereka masuk dan melihat pemuda berjubah putih, duduk di sisi kanan makam. Ia mengatakan, "Jangan takut. Kalian sedang mencari Yesus dari Nazaret, yang disalib. Dia tidak ada di sini! Dia sudah bangkit dari kematian. Lihat! Di sinilah mereka meletakkan jenazah-Nya. Sekarang pergilah serta beritahukan para murid serta Petrus bahwa Yesus sedang berjalan mendahului kalian ke Galilea, dan kalian akan melihat-Nya di sana, seperti yang Dia katakan sebelum Dia meninggal." </w:t>
      </w:r>
    </w:p>
    <w:p>
      <w:pPr/>
      <w:r>
        <w:rPr>
          <w:lang w:val="id_ID" w:bidi="id_ID"/>
        </w:rPr>
      </w:r>
      <w:r>
        <w:rPr>
          <w:lang w:val="id_ID" w:bidi="id_ID"/>
        </w:rPr>
        <w:t>Hentikan sejenak peragaannya. Tanyakan kepada orang yang memerankan pemuda itu, "Apa yang Anda rasakan atau pikirkan?" Anda mungkin mendengar hal-hal seperti, "Merasa terhormat dapat menceritakan kabar baik ini kepada para perempuan," atau "Mengapa para perempuan terkejut? Yesus mengatakan bahwa Dia akan hidup lagi." Lanjutkan peragaannya.</w:t>
      </w:r>
    </w:p>
    <w:p>
      <w:pPr/>
      <w:r>
        <w:rPr>
          <w:lang w:val="id_ID" w:bidi="id_ID"/>
        </w:rPr>
      </w:r>
      <w:r>
        <w:rPr>
          <w:lang w:val="id_ID" w:bidi="id_ID"/>
        </w:rPr>
        <w:t>Para wanita meninggalkan makam itu dengan ketakutan dan tidak memberi tahu siapa pun apa yang terjadi.</w:t>
      </w:r>
    </w:p>
    <w:p>
      <w:pPr/>
      <w:r>
        <w:rPr>
          <w:lang w:val="id_ID" w:bidi="id_ID"/>
        </w:rPr>
      </w:r>
      <w:r>
        <w:rPr>
          <w:lang w:val="id_ID" w:bidi="id_ID"/>
        </w:rPr>
        <w:t>Hentikan sejenak peragaannya. Tanyakan kepada orang-orang yang berperan sebagai wanita, "Apa yang kamu rasakan atau pikirkan?" Anda mungkin mendengar hal-hal seperti, "Merasa bingung. Di manakah Yesus? Apakah Dia benar-benar hidup?" atau "Takut." Apakah ada yang akan memercayaiku? "Bersemangat. Yesus hidup!" "Bingung, siapakah pemuda itu?"</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dari Markus 16:1–8 dalam terjemahan yang paling mudah dimengerti.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Hari </w:t>
      </w:r>
      <w:r>
        <w:rPr>
          <w:b/>
          <w:lang w:val="id_ID" w:bidi="id_ID"/>
        </w:rPr>
        <w:t>Sabat</w:t>
      </w:r>
      <w:r>
        <w:rPr>
          <w:lang w:val="id_ID" w:bidi="id_ID"/>
        </w:rPr>
        <w:t xml:space="preserve">, hari istirahat keagamaan, sudah berakhir. Menurut hukum agama Yahudi, juga disebut Hukum Musa, orang-orang tidak diizinkan untuk bekerja pada hari ini. Yang dilarang juga termasuk pergi ke pasar untuk membeli barang-barang kebutuhan. Ingatlah untuk menggunakan kata yang sama untuk Sabat yang telah Anda gunakan di bagian lain. Untuk informasi lebih lanjut tentang </w:t>
      </w:r>
      <w:hyperlink r:id="rId48">
        <w:r>
          <w:rPr>
            <w:lang w:val="id_ID" w:bidi="id_ID"/>
          </w:rPr>
          <w:rPr>
            <w:color w:val="0000EE"/>
            <w:u w:val="single"/>
          </w:rPr>
          <w:t>Sabat</w:t>
        </w:r>
      </w:hyperlink>
      <w:r>
        <w:rPr>
          <w:lang w:val="id_ID" w:bidi="id_ID"/>
        </w:rPr>
        <w:t>, lihat Daftar Kata Utama.</w:t>
      </w:r>
    </w:p>
    <w:p>
      <w:pPr/>
      <w:r>
        <w:rPr>
          <w:lang w:val="id_ID" w:bidi="id_ID"/>
        </w:rPr>
      </w:r>
      <w:r>
        <w:rPr>
          <w:lang w:val="id_ID" w:bidi="id_ID"/>
        </w:rPr>
        <w:t xml:space="preserve">Maria Magdalena, Maria ibu Yakobus dan Yusuf, dan Salome membeli rempah-rempah yang dicampur dengan minyak sehingga mereka dapat mengurapi jenazah Yesus sesuai adat pemakaman mereka. Dalam situasi ini, </w:t>
      </w:r>
      <w:r>
        <w:rPr>
          <w:b/>
          <w:lang w:val="id_ID" w:bidi="id_ID"/>
        </w:rPr>
        <w:t>mengurapi</w:t>
      </w:r>
      <w:r>
        <w:rPr>
          <w:lang w:val="id_ID" w:bidi="id_ID"/>
        </w:rPr>
        <w:t xml:space="preserve"> berarti menaruh minyak atau balsam pada jenazah seseorang untuk menyiapkan jenazah bagi proses pemakaman. Rempah-rempah yang dicampur dengan minyak akan membuat bau jenazah yang membusuk tidak menyengat. Jenazah Yesus sudah dibungkus kain, sehingga para wanita mungkin berniat untuk menuangkan atau menggosok balsam pada kain.</w:t>
      </w:r>
    </w:p>
    <w:p>
      <w:pPr/>
      <w:r>
        <w:rPr>
          <w:lang w:val="id_ID" w:bidi="id_ID"/>
        </w:rPr>
      </w:r>
      <w:r>
        <w:rPr>
          <w:lang w:val="id_ID" w:bidi="id_ID"/>
        </w:rPr>
        <w:t xml:space="preserve">Berhenti di sini dan diskusikan kata apa yang akan Anda gunakan untuk </w:t>
      </w:r>
      <w:r>
        <w:rPr>
          <w:b/>
          <w:lang w:val="id_ID" w:bidi="id_ID"/>
        </w:rPr>
        <w:t>mengurapi</w:t>
      </w:r>
      <w:r>
        <w:rPr>
          <w:lang w:val="id_ID" w:bidi="id_ID"/>
        </w:rPr>
        <w:t xml:space="preserve"> dalam terjemahan Anda. Untuk informasi lebih lanjut tentang </w:t>
      </w:r>
      <w:hyperlink r:id="rId188">
        <w:r>
          <w:rPr>
            <w:lang w:val="id_ID" w:bidi="id_ID"/>
          </w:rPr>
          <w:rPr>
            <w:color w:val="0000EE"/>
            <w:u w:val="single"/>
          </w:rPr>
          <w:t>mengurapi</w:t>
        </w:r>
      </w:hyperlink>
      <w:r>
        <w:rPr>
          <w:lang w:val="id_ID" w:bidi="id_ID"/>
        </w:rPr>
        <w:t>, lihat Daftar Kata Utama.</w:t>
      </w:r>
    </w:p>
    <w:p>
      <w:pPr/>
      <w:r>
        <w:rPr>
          <w:lang w:val="id_ID" w:bidi="id_ID"/>
        </w:rPr>
      </w:r>
      <w:r>
        <w:rPr>
          <w:lang w:val="id_ID" w:bidi="id_ID"/>
        </w:rPr>
        <w:t xml:space="preserve">Para wanita itu pergi ke </w:t>
      </w:r>
      <w:r>
        <w:rPr>
          <w:b/>
          <w:lang w:val="id_ID" w:bidi="id_ID"/>
        </w:rPr>
        <w:t>makam</w:t>
      </w:r>
      <w:r>
        <w:rPr>
          <w:lang w:val="id_ID" w:bidi="id_ID"/>
        </w:rPr>
        <w:t xml:space="preserve">, atau tempat penguburan Yesus. Ingatlah untuk menggunakan kata yang sama untuk makam yang Anda gunakan di bagian sebelumnya. Lihatlah Daftar Kata Utama untuk informasi lebih lanjut tentang </w:t>
      </w:r>
      <w:hyperlink r:id="rId513">
        <w:r>
          <w:rPr>
            <w:lang w:val="id_ID" w:bidi="id_ID"/>
          </w:rPr>
          <w:rPr>
            <w:color w:val="0000EE"/>
            <w:u w:val="single"/>
          </w:rPr>
          <w:t>makam</w:t>
        </w:r>
      </w:hyperlink>
      <w:r>
        <w:rPr>
          <w:lang w:val="id_ID" w:bidi="id_ID"/>
        </w:rPr>
        <w:t>.</w:t>
      </w:r>
    </w:p>
    <w:p>
      <w:pPr/>
      <w:r>
        <w:rPr>
          <w:lang w:val="id_ID" w:bidi="id_ID"/>
        </w:rPr>
      </w:r>
      <w:r>
        <w:rPr>
          <w:lang w:val="id_ID" w:bidi="id_ID"/>
        </w:rPr>
        <w:t xml:space="preserve">Para wanita memasuki makam dan melihat seorang pemuda </w:t>
      </w:r>
      <w:r>
        <w:rPr>
          <w:b/>
          <w:lang w:val="id_ID" w:bidi="id_ID"/>
        </w:rPr>
        <w:t>yang mengenakan</w:t>
      </w:r>
      <w:r>
        <w:rPr>
          <w:lang w:val="id_ID" w:bidi="id_ID"/>
        </w:rPr>
        <w:t xml:space="preserve"> jubah </w:t>
      </w:r>
      <w:r>
        <w:rPr>
          <w:b/>
          <w:lang w:val="id_ID" w:bidi="id_ID"/>
        </w:rPr>
        <w:t>putih</w:t>
      </w:r>
      <w:r>
        <w:rPr>
          <w:lang w:val="id_ID" w:bidi="id_ID"/>
        </w:rPr>
        <w:t xml:space="preserve">. Ini adalah seorang pemuda yang cukup dewasa untuk menikah. Kita tahu dari catatan Injil lain bahwa pemuda ini sebenarnya malaikat. Gunakan kata yang sama untuk jubah seperti yang telah Anda gunakan di perikop sebelumnya, dan ingatlah bahwa </w:t>
      </w:r>
      <w:hyperlink r:id="rId166">
        <w:r>
          <w:rPr>
            <w:lang w:val="id_ID" w:bidi="id_ID"/>
          </w:rPr>
          <w:rPr>
            <w:color w:val="0000EE"/>
            <w:u w:val="single"/>
          </w:rPr>
          <w:t>jubah</w:t>
        </w:r>
      </w:hyperlink>
      <w:r>
        <w:rPr>
          <w:lang w:val="id_ID" w:bidi="id_ID"/>
        </w:rPr>
        <w:t xml:space="preserve"> ada dalam Daftar Kata Utama. </w:t>
      </w:r>
    </w:p>
    <w:p>
      <w:pPr/>
      <w:r>
        <w:rPr>
          <w:lang w:val="id_ID" w:bidi="id_ID"/>
        </w:rPr>
      </w:r>
      <w:r>
        <w:rPr>
          <w:lang w:val="id_ID" w:bidi="id_ID"/>
        </w:rPr>
        <w:t xml:space="preserve">Pemuda itu mengatakan "Kalian sedang mencari </w:t>
      </w:r>
      <w:r>
        <w:rPr>
          <w:b/>
          <w:lang w:val="id_ID" w:bidi="id_ID"/>
        </w:rPr>
        <w:t>Yesus dari Nazaret</w:t>
      </w:r>
      <w:r>
        <w:rPr>
          <w:lang w:val="id_ID" w:bidi="id_ID"/>
        </w:rPr>
        <w:t xml:space="preserve">, atau </w:t>
      </w:r>
      <w:r>
        <w:rPr>
          <w:b/>
          <w:lang w:val="id_ID" w:bidi="id_ID"/>
        </w:rPr>
        <w:t>Yesus orang Nazaret</w:t>
      </w:r>
      <w:r>
        <w:rPr>
          <w:lang w:val="id_ID" w:bidi="id_ID"/>
        </w:rPr>
        <w:t xml:space="preserve">, yang </w:t>
      </w:r>
      <w:r>
        <w:rPr>
          <w:b/>
          <w:lang w:val="id_ID" w:bidi="id_ID"/>
        </w:rPr>
        <w:t>disalibkan</w:t>
      </w:r>
      <w:r>
        <w:rPr>
          <w:lang w:val="id_ID" w:bidi="id_ID"/>
        </w:rPr>
        <w:t xml:space="preserve">." Gunakan kata-kata yang sama untuk "Nazaret" atau "orang Nazaret" yang telah Anda pakai di bagian sebelumnya. Untuk informasi lebih lanjut tentang </w:t>
      </w:r>
      <w:hyperlink r:id="rId54">
        <w:r>
          <w:rPr>
            <w:lang w:val="id_ID" w:bidi="id_ID"/>
          </w:rPr>
          <w:rPr>
            <w:color w:val="0000EE"/>
            <w:u w:val="single"/>
          </w:rPr>
          <w:t>Nazaret</w:t>
        </w:r>
      </w:hyperlink>
      <w:r>
        <w:rPr>
          <w:lang w:val="id_ID" w:bidi="id_ID"/>
        </w:rPr>
        <w:t xml:space="preserve">, lihatlah Daftar Kata Utama. Gunakan kata yang sama untuk disalibkan yang telah Anda pakai di bagian sebelumnya, dan ingatlah bahwa </w:t>
      </w:r>
      <w:hyperlink r:id="rId492">
        <w:r>
          <w:rPr>
            <w:lang w:val="id_ID" w:bidi="id_ID"/>
          </w:rPr>
          <w:rPr>
            <w:color w:val="0000EE"/>
            <w:u w:val="single"/>
          </w:rPr>
          <w:t>penyaliban</w:t>
        </w:r>
      </w:hyperlink>
      <w:r>
        <w:rPr>
          <w:lang w:val="id_ID" w:bidi="id_ID"/>
        </w:rPr>
        <w:t xml:space="preserve"> ada di Daftar Kata Utama.</w:t>
      </w:r>
    </w:p>
    <w:p>
      <w:pPr/>
      <w:r>
        <w:rPr>
          <w:lang w:val="id_ID" w:bidi="id_ID"/>
        </w:rPr>
      </w:r>
      <w:r>
        <w:rPr>
          <w:lang w:val="id_ID" w:bidi="id_ID"/>
        </w:rPr>
        <w:t xml:space="preserve">Pemuda itu menyuruh para wanita, "Pergilah dan beritahukan </w:t>
      </w:r>
      <w:r>
        <w:rPr>
          <w:b/>
          <w:lang w:val="id_ID" w:bidi="id_ID"/>
        </w:rPr>
        <w:t>para murid</w:t>
      </w:r>
      <w:r>
        <w:rPr>
          <w:lang w:val="id_ID" w:bidi="id_ID"/>
        </w:rPr>
        <w:t xml:space="preserve"> termasuk Petrus bahwa Yesus sedang berjalan mendahului kalian ke wilayah </w:t>
      </w:r>
      <w:r>
        <w:rPr>
          <w:b/>
          <w:lang w:val="id_ID" w:bidi="id_ID"/>
        </w:rPr>
        <w:t>Galilea</w:t>
      </w:r>
      <w:r>
        <w:rPr>
          <w:lang w:val="id_ID" w:bidi="id_ID"/>
        </w:rPr>
        <w:t xml:space="preserve">." Gunakan kata-kata yang sama untuk para </w:t>
      </w:r>
      <w:hyperlink r:id="rId100">
        <w:r>
          <w:rPr>
            <w:lang w:val="id_ID" w:bidi="id_ID"/>
          </w:rPr>
          <w:rPr>
            <w:color w:val="0000EE"/>
            <w:u w:val="single"/>
          </w:rPr>
          <w:t>murid</w:t>
        </w:r>
      </w:hyperlink>
      <w:r>
        <w:rPr>
          <w:lang w:val="id_ID" w:bidi="id_ID"/>
        </w:rPr>
        <w:t xml:space="preserve"> dan </w:t>
      </w:r>
      <w:hyperlink r:id="rId36">
        <w:r>
          <w:rPr>
            <w:lang w:val="id_ID" w:bidi="id_ID"/>
          </w:rPr>
          <w:rPr>
            <w:color w:val="0000EE"/>
            <w:u w:val="single"/>
          </w:rPr>
          <w:t>Galilea</w:t>
        </w:r>
      </w:hyperlink>
      <w:r>
        <w:rPr>
          <w:lang w:val="id_ID" w:bidi="id_ID"/>
        </w:rPr>
        <w:t xml:space="preserve"> yang telah Anda lakukan di bagian sebelumnya, dan ingatlah bahwa kata-kata ini ada di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audio ini disini.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bagian perikop tersebut. Hentikan sejenak audio ini disini.</w:t>
      </w:r>
    </w:p>
    <w:p>
      <w:pPr/>
      <w:r>
        <w:rPr>
          <w:lang w:val="id_ID" w:bidi="id_ID"/>
        </w:rPr>
      </w:r>
      <w:r>
        <w:rPr>
          <w:lang w:val="id_ID" w:bidi="id_ID"/>
        </w:rPr>
        <w:t>Selanjutnya, kelompok dapat memutuskan versi mana dari perikop itu yang paling disukai. Anda mungkin memutuskan untuk menyukai cara bercerita salah satu anggota kelompok untuk suatu adegan, tetapi menyukai cara bercerita anggota lain untuk adegan lainnya. Hentikan sejenak audio ini disini.</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16:1–8</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20">
        <w:r>
          <w:rPr>
            <w:lang w:val="id_ID" w:bidi="id_ID"/>
          </w:rPr>
          <w:rPr>
            <w:color w:val="0000EE"/>
            <w:u w:val="single"/>
          </w:rPr>
          <w:t>Dengar dan Renungkan</w:t>
        </w:r>
      </w:hyperlink>
      <w:r>
        <w:rPr>
          <w:lang w:val="id_ID" w:bidi="id_ID"/>
        </w:rPr>
        <w:t xml:space="preserve"> (1.1 MB)</w:t>
      </w:r>
      <w:r>
        <w:rPr>
          <w:lang w:val="id_ID" w:bidi="id_ID"/>
        </w:rPr>
      </w:r>
    </w:p>
    <w:p>
      <w:pPr>
        <w:pStyle w:val="ListBullet"/>
        <w:spacing w:line="240" w:lineRule="auto"/>
        <w:ind w:left="720"/>
      </w:pPr>
      <w:r>
        <w:rPr>
          <w:lang w:val="id_ID" w:bidi="id_ID"/>
        </w:rPr>
      </w:r>
      <w:hyperlink r:id="rId521">
        <w:r>
          <w:rPr>
            <w:lang w:val="id_ID" w:bidi="id_ID"/>
          </w:rPr>
          <w:rPr>
            <w:color w:val="0000EE"/>
            <w:u w:val="single"/>
          </w:rPr>
          <w:t>Menyiapkan Panggung</w:t>
        </w:r>
      </w:hyperlink>
      <w:r>
        <w:rPr>
          <w:lang w:val="id_ID" w:bidi="id_ID"/>
        </w:rPr>
        <w:t xml:space="preserve"> (5.5 MB)</w:t>
      </w:r>
      <w:r>
        <w:rPr>
          <w:lang w:val="id_ID" w:bidi="id_ID"/>
        </w:rPr>
      </w:r>
    </w:p>
    <w:p>
      <w:pPr>
        <w:pStyle w:val="ListBullet"/>
        <w:spacing w:line="240" w:lineRule="auto"/>
        <w:ind w:left="720"/>
      </w:pPr>
      <w:r>
        <w:rPr>
          <w:lang w:val="id_ID" w:bidi="id_ID"/>
        </w:rPr>
      </w:r>
      <w:hyperlink r:id="rId522">
        <w:r>
          <w:rPr>
            <w:lang w:val="id_ID" w:bidi="id_ID"/>
          </w:rPr>
          <w:rPr>
            <w:color w:val="0000EE"/>
            <w:u w:val="single"/>
          </w:rPr>
          <w:t>Menjelaskan Adegan</w:t>
        </w:r>
      </w:hyperlink>
      <w:r>
        <w:rPr>
          <w:lang w:val="id_ID" w:bidi="id_ID"/>
        </w:rPr>
        <w:t xml:space="preserve"> (4.2 MB)</w:t>
      </w:r>
      <w:r>
        <w:rPr>
          <w:lang w:val="id_ID" w:bidi="id_ID"/>
        </w:rPr>
      </w:r>
    </w:p>
    <w:p>
      <w:pPr>
        <w:pStyle w:val="ListBullet"/>
        <w:spacing w:line="240" w:lineRule="auto"/>
        <w:ind w:left="720"/>
      </w:pPr>
      <w:r>
        <w:rPr>
          <w:lang w:val="id_ID" w:bidi="id_ID"/>
        </w:rPr>
      </w:r>
      <w:hyperlink r:id="rId523">
        <w:r>
          <w:rPr>
            <w:lang w:val="id_ID" w:bidi="id_ID"/>
          </w:rPr>
          <w:rPr>
            <w:color w:val="0000EE"/>
            <w:u w:val="single"/>
          </w:rPr>
          <w:t>Memperagakan Bacaan</w:t>
        </w:r>
      </w:hyperlink>
      <w:r>
        <w:rPr>
          <w:lang w:val="id_ID" w:bidi="id_ID"/>
        </w:rPr>
        <w:t xml:space="preserve"> (3.7 MB)</w:t>
      </w:r>
      <w:r>
        <w:rPr>
          <w:lang w:val="id_ID" w:bidi="id_ID"/>
        </w:rPr>
      </w:r>
    </w:p>
    <w:p>
      <w:pPr>
        <w:pStyle w:val="ListBullet"/>
        <w:spacing w:line="240" w:lineRule="auto"/>
        <w:ind w:left="720"/>
      </w:pPr>
      <w:r>
        <w:rPr>
          <w:lang w:val="id_ID" w:bidi="id_ID"/>
        </w:rPr>
      </w:r>
      <w:hyperlink r:id="rId524">
        <w:r>
          <w:rPr>
            <w:lang w:val="id_ID" w:bidi="id_ID"/>
          </w:rPr>
          <w:rPr>
            <w:color w:val="0000EE"/>
            <w:u w:val="single"/>
          </w:rPr>
          <w:t>Melengkapi yang Kurang</w:t>
        </w:r>
      </w:hyperlink>
      <w:r>
        <w:rPr>
          <w:lang w:val="id_ID" w:bidi="id_ID"/>
        </w:rPr>
        <w:t xml:space="preserve"> (3.2 MB)</w:t>
      </w:r>
      <w:r>
        <w:rPr>
          <w:lang w:val="id_ID" w:bidi="id_ID"/>
        </w:rPr>
      </w:r>
    </w:p>
    <w:p>
      <w:pPr>
        <w:pStyle w:val="ListBullet"/>
        <w:spacing w:line="240" w:lineRule="auto"/>
        <w:ind w:left="720"/>
      </w:pPr>
      <w:r>
        <w:rPr>
          <w:lang w:val="id_ID" w:bidi="id_ID"/>
        </w:rPr>
      </w:r>
      <w:hyperlink r:id="rId525">
        <w:r>
          <w:rPr>
            <w:lang w:val="id_ID" w:bidi="id_ID"/>
          </w:rPr>
          <w:rPr>
            <w:color w:val="0000EE"/>
            <w:u w:val="single"/>
          </w:rPr>
          <w:t>Menyampaikan Firman Tuhan</w:t>
        </w:r>
      </w:hyperlink>
      <w:r>
        <w:rPr>
          <w:lang w:val="id_ID" w:bidi="id_ID"/>
        </w:rPr>
        <w:t xml:space="preserve"> (2.0 MB)</w:t>
      </w:r>
      <w:r>
        <w:rPr>
          <w:lang w:val="id_ID" w:bidi="id_ID"/>
        </w:rPr>
      </w:r>
      <w:r>
        <w:rPr>
          <w:lang w:val="id_ID" w:bidi="id_ID"/>
        </w:rPr>
      </w:r>
      <w:r>
        <w:rPr>
          <w:lang w:val="id_ID" w:bidi="id_ID"/>
        </w:rPr>
      </w:r>
    </w:p>
    <w:p>
      <w:pPr/>
      <w:r>
        <w:rPr>
          <w:lang w:val="id_ID" w:bidi="id_ID"/>
        </w:rPr>
      </w:r>
    </w:p>
    <w:p>
      <w:pPr>
        <w:pStyle w:val="Heading2"/>
      </w:pPr>
      <w:r>
        <w:rPr>
          <w:lang w:val="id_ID" w:bidi="id_ID"/>
        </w:rPr>
        <w:t>Markus 16:9–20</w:t>
      </w:r>
      <w:r>
        <w:rPr>
          <w:lang w:val="id_ID" w:bidi="id_ID"/>
        </w:rPr>
      </w:r>
    </w:p>
    <w:p>
      <w:pPr>
        <w:pStyle w:val="Heading3"/>
      </w:pPr>
      <w:r>
        <w:rPr>
          <w:lang w:val="id_ID" w:bidi="id_ID"/>
        </w:rPr>
        <w:t>Dengar dan Renungkan</w:t>
      </w:r>
      <w:r>
        <w:rPr>
          <w:lang w:val="id_ID" w:bidi="id_ID"/>
        </w:rPr>
      </w:r>
    </w:p>
    <w:p>
      <w:pPr/>
      <w:r>
        <w:rPr>
          <w:lang w:val="id_ID" w:bidi="id_ID"/>
        </w:rPr>
      </w:r>
      <w:r>
        <w:rPr>
          <w:lang w:val="id_ID" w:bidi="id_ID"/>
        </w:rPr>
        <w:t>Dalam tahap ini, dengarkan Markus 16:9–20 dan renungkan di dalam hati Anda.</w:t>
      </w:r>
    </w:p>
    <w:p>
      <w:pPr/>
      <w:r>
        <w:rPr>
          <w:lang w:val="id_ID" w:bidi="id_ID"/>
        </w:rPr>
      </w:r>
      <w:r>
        <w:rPr>
          <w:lang w:val="id_ID" w:bidi="id_ID"/>
        </w:rPr>
        <w:t>Dengarkan versi audio Markus 16:9–20 sebanyak tiga kali, dalam tiga terjemahan yang berbeda, jika memungkinkan. Kemudian, secara berkelompok, bahas pertanyaan-pertanyaan berikut:</w:t>
      </w:r>
    </w:p>
    <w:p>
      <w:pPr>
        <w:pStyle w:val="ListNumber"/>
        <w:numPr>
          <w:ilvl w:val="0"/>
          <w:numId w:val="79"/>
        </w:numPr>
        <w:spacing w:line="240" w:lineRule="auto"/>
        <w:ind w:left="720"/>
      </w:pPr>
      <w:r>
        <w:rPr>
          <w:lang w:val="id_ID" w:bidi="id_ID"/>
        </w:rPr>
      </w:r>
      <w:r>
        <w:rPr>
          <w:lang w:val="id_ID" w:bidi="id_ID"/>
        </w:rPr>
        <w:t>Apa yang Anda sukai dalam perikop ini?</w:t>
      </w:r>
    </w:p>
    <w:p>
      <w:pPr>
        <w:pStyle w:val="ListNumber"/>
        <w:spacing w:line="240" w:lineRule="auto"/>
        <w:ind w:left="720"/>
      </w:pPr>
      <w:r>
        <w:rPr>
          <w:lang w:val="id_ID" w:bidi="id_ID"/>
        </w:rPr>
      </w:r>
      <w:r>
        <w:rPr>
          <w:lang w:val="id_ID" w:bidi="id_ID"/>
        </w:rPr>
        <w:t>Apa yang Anda tidak sukai atau tidak mengerti dalam perikop ini?</w:t>
      </w:r>
    </w:p>
    <w:p>
      <w:pPr>
        <w:pStyle w:val="ListNumber"/>
        <w:spacing w:line="240" w:lineRule="auto"/>
        <w:ind w:left="720"/>
      </w:pPr>
      <w:r>
        <w:rPr>
          <w:lang w:val="id_ID" w:bidi="id_ID"/>
        </w:rPr>
      </w:r>
      <w:r>
        <w:rPr>
          <w:lang w:val="id_ID" w:bidi="id_ID"/>
        </w:rPr>
        <w:t>Apa yang diceritakan perikop ini kepada kita tentang Allah atau Yesus?</w:t>
      </w:r>
    </w:p>
    <w:p>
      <w:pPr>
        <w:pStyle w:val="ListNumber"/>
        <w:spacing w:line="240" w:lineRule="auto"/>
        <w:ind w:left="720"/>
      </w:pPr>
      <w:r>
        <w:rPr>
          <w:lang w:val="id_ID" w:bidi="id_ID"/>
        </w:rPr>
      </w:r>
      <w:r>
        <w:rPr>
          <w:lang w:val="id_ID" w:bidi="id_ID"/>
        </w:rPr>
        <w:t>Apa yang diceritakan perikop ini kepada kita tentang manusia?</w:t>
      </w:r>
    </w:p>
    <w:p>
      <w:pPr>
        <w:pStyle w:val="ListNumber"/>
        <w:spacing w:line="240" w:lineRule="auto"/>
        <w:ind w:left="720"/>
      </w:pPr>
      <w:r>
        <w:rPr>
          <w:lang w:val="id_ID" w:bidi="id_ID"/>
        </w:rPr>
      </w:r>
      <w:r>
        <w:rPr>
          <w:lang w:val="id_ID" w:bidi="id_ID"/>
        </w:rPr>
        <w:t>Bagaimana perikop ini mempengaruhi kehidupan sehari-hari kita?</w:t>
      </w:r>
    </w:p>
    <w:p>
      <w:pPr>
        <w:pStyle w:val="ListNumber"/>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r>
        <w:rPr>
          <w:lang w:val="id_ID" w:bidi="id_ID"/>
        </w:rPr>
      </w:r>
    </w:p>
    <w:p>
      <w:pPr/>
      <w:r>
        <w:rPr>
          <w:lang w:val="id_ID" w:bidi="id_ID"/>
        </w:rPr>
      </w:r>
      <w:r>
        <w:rPr>
          <w:lang w:val="id_ID" w:bidi="id_ID"/>
        </w:rPr>
        <w:t xml:space="preserve">Dengarkan versi audio dari Markus 16:9–20 dalam terjemahan yang paling mudah dimengerti. </w:t>
      </w:r>
    </w:p>
    <w:p>
      <w:pPr/>
      <w:r>
        <w:rPr>
          <w:lang w:val="id_ID" w:bidi="id_ID"/>
        </w:rPr>
      </w:r>
      <w:r>
        <w:rPr>
          <w:lang w:val="id_ID" w:bidi="id_ID"/>
        </w:rPr>
        <w:t xml:space="preserve">Sebagian besar pakar Alkitab meyakini bahwa Markus menyelesaikan catatan kisah hidup Yesus pada bagian, "Para wanita lari dari makam, sambil gemetar serta bingung, dan mereka tidak mengatakan apa pun karena terlalu takut." Teks tertulis yang paling terpercaya dari kitab Markus mengakhiri kitab di sini. Mungkin tampaknya aneh kalau Markus mengakhiri kisahnya dengan mengatakan bahwa orang-orang takut, tetapi Markus sering mengakhiri kisah tentang Yesus yang mengatakan bahwa banyak orang yang kagum atau takut. Namun, Markus tidak menyelesaikan beberapa alur cerita yang dimulai sebelumnya dalam kitabnya: contohnya, Markus tidak memberitahu kita apakah Yesus bertemu para murid-Nya di Galilea seperti yang Yesus dan pemuda itu atau malaikat di makam katakan kepada mereka bahwa Ia akan melakukannya. Mungkin Markus bermaksud untuk melanjutkan kisahnya, atau bagian akhirnya sudah hilang. Namun, ada kemungkinan bahwa Markus mengatakan, "Mereka tidak memberi tahu siapa pun tentang apa yang terjadi" untuk menantang para pembacanya agar memberitakan Kabar Baik kepada semua orang. Kebanyakan pakar yakin bahwa orang lainlah yang menulis bagian akhir berdasarkan kisah dari Injil lain karena mereka tidak menyukai bagian akhir kitab Markus. Versi bagian akhir yang lebih panjang menggunakan jenis kata dan deskripsi yang sangat berbeda daripada yang digunakan Markus di seluruh kitab itu. </w:t>
      </w:r>
    </w:p>
    <w:p>
      <w:pPr/>
      <w:r>
        <w:rPr>
          <w:lang w:val="id_ID" w:bidi="id_ID"/>
        </w:rPr>
      </w:r>
      <w:r>
        <w:rPr>
          <w:lang w:val="id_ID" w:bidi="id_ID"/>
        </w:rPr>
        <w:t>Banyak terjemahan Alkitab mengikutsertakan Markus 16:9–20, sehingga Anda bisa mengikuti terjemahan-terjemahan Alkitab utama di daerah Anda.</w:t>
      </w:r>
    </w:p>
    <w:p>
      <w:pPr/>
      <w:r>
        <w:rPr>
          <w:lang w:val="id_ID" w:bidi="id_ID"/>
        </w:rPr>
      </w:r>
      <w:r>
        <w:rPr>
          <w:lang w:val="id_ID" w:bidi="id_ID"/>
        </w:rPr>
        <w:t>Berhenti di sini dan diskusikan dalamkelompok: Jika Anda memutuskan untuk memasukkan bagian terakhir kitab Markus ini, bagaimana cara Anda menunjukkan kepada para pembaca Anda bahwa bagian ini mungkin memang bukan bagian dari kitab Markus? Hentikan sejenak audio ini di sini.</w:t>
      </w:r>
    </w:p>
    <w:p>
      <w:pPr/>
      <w:r>
        <w:rPr>
          <w:lang w:val="id_ID" w:bidi="id_ID"/>
        </w:rPr>
      </w:r>
      <w:r>
        <w:rPr>
          <w:lang w:val="id_ID" w:bidi="id_ID"/>
        </w:rPr>
        <w:t>Bagian Markus ini dimulai tepat setelah Yesus bangkit dari kematian pada Minggu dini hari, yang merupakan hari pertama minggu Yahudi. Penulis menggambarkan Maria Magdalena, salah satu wanita yang telah pergi untuk menaruh rempah-rempah di atas jenazah Yesus. Sebelumnya dalam pelayanan Yesus, Yesus telah mengusir tujuh setan darinya, dan Maria telah menjadi seorang pengikut Yesus. Beberapa waktu setelah Maria berlari dari makam, Maria melihat Yesus hidup, dan ia pergi kepada orang-orang yang dulunya selalu bersama Yesus, atau para murid, yang sangat sedih dan menangis karena kematian Yesus. Ia mengatakan kepada mereka bahwa ia melihat Yesus hidup. Para murid tidak percaya bahwa Yesus hidup dan bahwa ia telah benar-benar melihat Yesus.</w:t>
      </w:r>
    </w:p>
    <w:p>
      <w:pPr/>
      <w:r>
        <w:rPr>
          <w:lang w:val="id_ID" w:bidi="id_ID"/>
        </w:rPr>
      </w:r>
      <w:r>
        <w:rPr>
          <w:lang w:val="id_ID" w:bidi="id_ID"/>
        </w:rPr>
        <w:t>Kemudian Yesus menampakkan diri kepada dua orang lain dari para pengikut-Nya. Mereka sedang berjalan di jalan dari Yerusalem keluar ke pedesaan. Yesus terlihat berbeda ketika Dia menampakkan diri kepada dua pengikut di jalan daripada sebelum kebangkitan-Nya dan ketika Dia menampakkan diri kepada Maria. Dua pengikut itu tidak mengenali Yesus. Ketika mereka menyadari bahwa itu adalah Yesus, mereka pergi dan mengatakan kepada sebelas murid bahwa mereka telah melihat Yesus dan Dia hidup, tetapi para murid lagi-lagi tidak percaya kepada mereka.</w:t>
      </w:r>
    </w:p>
    <w:p>
      <w:pPr/>
      <w:r>
        <w:rPr>
          <w:lang w:val="id_ID" w:bidi="id_ID"/>
        </w:rPr>
      </w:r>
      <w:r>
        <w:rPr>
          <w:lang w:val="id_ID" w:bidi="id_ID"/>
        </w:rPr>
        <w:t>Kemudian pada hari itu, Yesus menampakkan diri kepada sebelas murid yang tersisa. Ingatlah bahwa Yudas sudah meninggalkan mereka karena ia telah mengkhianati Yesus. Kesebelas murid sedang makan bersama, berselonjor di sekeliling meja seperti adatnya. Yesus menegur para murid dan mengatakan bahwa hati para murid "keras," atau "keras kepala."</w:t>
      </w:r>
    </w:p>
    <w:p>
      <w:pPr/>
      <w:r>
        <w:rPr>
          <w:lang w:val="id_ID" w:bidi="id_ID"/>
        </w:rPr>
      </w:r>
      <w:r>
        <w:rPr>
          <w:lang w:val="id_ID" w:bidi="id_ID"/>
        </w:rPr>
        <w:t>Berhenti di sini dan diskusikan pertanyaan dalam kelompok: Bagaimana Anda berbicara tentang orang-orang yang begitu keras kepala sehingga mereka menolak untuk memercayai banyak hal? Kata-kata macam apakah yang Anda gunakan untuk menggambarkannya? Hentikan sejenak audio ini di sini.</w:t>
      </w:r>
    </w:p>
    <w:p>
      <w:pPr/>
      <w:r>
        <w:rPr>
          <w:lang w:val="id_ID" w:bidi="id_ID"/>
        </w:rPr>
      </w:r>
      <w:r>
        <w:rPr>
          <w:lang w:val="id_ID" w:bidi="id_ID"/>
        </w:rPr>
        <w:t>Yesus berbicara keras kepada mereka karena mereka tidak memercayai orang-orang yang telah melihat-Nya hidup. Kemudian Yesus memberi perintah kepada para murid-Nya. Dia menyuruh mereka untuk pergi ke seluruh dunia dan mengabarkan atau memberitakan Injil kepada banyak orang. Injil adalah kabar baik tentang Yesus dan Kerajaan Allah. Yesus mengatakan untuk menyampaikan kabar ini kepada semua ciptaan, yang berarti "semua orang."</w:t>
      </w:r>
    </w:p>
    <w:p>
      <w:pPr/>
      <w:r>
        <w:rPr>
          <w:lang w:val="id_ID" w:bidi="id_ID"/>
        </w:rPr>
      </w:r>
      <w:r>
        <w:rPr>
          <w:lang w:val="id_ID" w:bidi="id_ID"/>
        </w:rPr>
        <w:t>Yesus pergi untuk mengatakan bahwa siapa pun yang mendengar kabar baik ini dan percaya kepada Yesus dan dibaptis akan diselamatkan dari hukuman atas dosa mereka, tetapi siapa pun yang tidak percaya akan dihukum, atau dinyatakan bersalah atas dosa mereka.</w:t>
      </w:r>
    </w:p>
    <w:p>
      <w:pPr/>
      <w:r>
        <w:rPr>
          <w:lang w:val="id_ID" w:bidi="id_ID"/>
        </w:rPr>
      </w:r>
      <w:r>
        <w:rPr>
          <w:lang w:val="id_ID" w:bidi="id_ID"/>
        </w:rPr>
        <w:t>Dalam kisah ini, Yesus mengatakan tanda-tanda, atau peristiwa mukjizat khusus akan menunjukkan kepada orang lain bahwa para pengikut Yesus benar-benar mengatakan kebenaran. Para pengikut Yesus akan mengusir setan dalam nama, atau kuasa Yesus. Para pengikut Yesus akan berbicara dalam bahasa lain yang belum pernah mereka ketahui bagaimana cara mengucapkannya. Mereka akan memegang ular berbisa dengan tangan mereka dan meminum racun mematikan. Memegang ular dan meminum racun mematikan biasanya akan membahayakan atau membunuh seseorang, tetapi orang-orang yang percaya kepada Yesus akan mampu melakukan hal-hal ini tanpa terluka. Jika seorang percaya meletakkan tangan mereka ke atas orang-orang sakit, orang-orang itu akan sehat lagi.</w:t>
      </w:r>
    </w:p>
    <w:p>
      <w:pPr/>
      <w:r>
        <w:rPr>
          <w:lang w:val="id_ID" w:bidi="id_ID"/>
        </w:rPr>
      </w:r>
      <w:r>
        <w:rPr>
          <w:lang w:val="id_ID" w:bidi="id_ID"/>
        </w:rPr>
        <w:t>Berhenti di sini dan lihatlah foto seekor ular beracun. Hentikan sejenak audio ini di sini.</w:t>
      </w:r>
    </w:p>
    <w:p>
      <w:pPr/>
      <w:r>
        <w:rPr>
          <w:lang w:val="id_ID" w:bidi="id_ID"/>
        </w:rPr>
      </w:r>
      <w:r>
        <w:rPr>
          <w:lang w:val="id_ID" w:bidi="id_ID"/>
        </w:rPr>
        <w:t>Setelah Yesus berbicara dengan para murid-Nya, Allah mengangkat Yesus melalui langit ke surga—tempat di mana Allah tinggal—dan Yesus duduk di tempat yang khusus dengan kehormatan dan otoritas di sebelah kanan Allah.</w:t>
      </w:r>
    </w:p>
    <w:p>
      <w:pPr/>
      <w:r>
        <w:rPr>
          <w:lang w:val="id_ID" w:bidi="id_ID"/>
        </w:rPr>
      </w:r>
      <w:r>
        <w:rPr>
          <w:lang w:val="id_ID" w:bidi="id_ID"/>
        </w:rPr>
        <w:t>Para murid melakukan seperti yang diperintahkan Yesus kepada mereka, dan mereka pergi serta berkhotbah di mana-mana. Yesus menolong mereka dan memberi mereka tanda-tanda ajaib sehingga orang-orang akan tahu bahwa pesan, atau kata, yang diucapkan para murid itu benar. Meskipun Yesus tidak secara fisik masih bersama para murid, kita akan melihat dalam kitab Kisah Para Rasul bahwa Yesus membantu mereka dengan mengutus Roh Kudus untuk menyertai mereka.</w:t>
      </w:r>
    </w:p>
    <w:p>
      <w:pPr/>
      <w:r>
        <w:rPr>
          <w:lang w:val="id_ID" w:bidi="id_ID"/>
        </w:rPr>
      </w:r>
      <w:r>
        <w:rPr>
          <w:lang w:val="id_ID" w:bidi="id_ID"/>
        </w:rPr>
        <w:t>Berhenti di sini dan diskusikan pertanyaan ini dalam kelompok: Ketika seseorang dalam kebudayaan Anda berkhotbah atau mengajarkan hal penting, bagaimana orang-orang tahu dan percaya bahwa itu benar? Apakah mereka ingin melihat tanda-tanda seperti ini, atau adakah hal lain yang membuat seseorang memercayai sebuah pesan khusus? Hentikan sejenak audio ini di sini.</w:t>
      </w:r>
    </w:p>
    <w:p>
      <w:pPr/>
      <w:r>
        <w:rPr>
          <w:lang w:val="id_ID" w:bidi="id_ID"/>
        </w:rPr>
      </w:r>
      <w:r>
        <w:rPr>
          <w:lang w:val="id_ID" w:bidi="id_ID"/>
        </w:rPr>
        <w:t>Beberapa versi Markus mengakhiri bagian ini, dan kitab ini, dengan kata "Amin," yang berarti "Sungguh itu benar."</w:t>
      </w:r>
      <w:r>
        <w:rPr>
          <w:lang w:val="id_ID" w:bidi="id_ID"/>
        </w:rPr>
      </w:r>
    </w:p>
    <w:p>
      <w:pPr>
        <w:pStyle w:val="Heading3"/>
      </w:pPr>
      <w:r>
        <w:rPr>
          <w:lang w:val="id_ID" w:bidi="id_ID"/>
        </w:rPr>
        <w:t>Menjelaskan Adegan</w:t>
      </w:r>
      <w:r>
        <w:rPr>
          <w:lang w:val="id_ID" w:bidi="id_ID"/>
        </w:rPr>
      </w:r>
    </w:p>
    <w:p>
      <w:pPr/>
      <w:r>
        <w:rPr>
          <w:lang w:val="id_ID" w:bidi="id_ID"/>
        </w:rPr>
      </w:r>
      <w:r>
        <w:rPr>
          <w:lang w:val="id_ID" w:bidi="id_ID"/>
        </w:rPr>
        <w:t xml:space="preserve">Dengarkan versi audio dari Markus 16:9–20 dalam terjemahan yang paling mudah dimengerti. </w:t>
      </w:r>
    </w:p>
    <w:p>
      <w:pPr/>
      <w:r>
        <w:rPr>
          <w:lang w:val="id_ID" w:bidi="id_ID"/>
        </w:rPr>
      </w:r>
      <w:r>
        <w:rPr>
          <w:lang w:val="id_ID" w:bidi="id_ID"/>
        </w:rPr>
        <w:t>Pada langkah ini, kelompok akan mendefinisikan adegan, tokoh, dan latar belakang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Yesus bangkit dari kematian. Dia menampakkan diri kepada Maria Magdalena.</w:t>
      </w:r>
    </w:p>
    <w:p>
      <w:pPr/>
      <w:r>
        <w:rPr>
          <w:lang w:val="id_ID" w:bidi="id_ID"/>
        </w:rPr>
      </w:r>
      <w:r>
        <w:rPr>
          <w:b/>
          <w:lang w:val="id_ID" w:bidi="id_ID"/>
        </w:rPr>
        <w:t xml:space="preserve">Dalam adegan kedua: </w:t>
      </w:r>
      <w:r>
        <w:rPr>
          <w:lang w:val="id_ID" w:bidi="id_ID"/>
        </w:rPr>
        <w:t>Maria Magdalena pergi untuk memberi tahu para murid bahwa Yesus hidup. Mereka tidak mempercayainya.</w:t>
      </w:r>
    </w:p>
    <w:p>
      <w:pPr/>
      <w:r>
        <w:rPr>
          <w:lang w:val="id_ID" w:bidi="id_ID"/>
        </w:rPr>
      </w:r>
      <w:r>
        <w:rPr>
          <w:b/>
          <w:lang w:val="id_ID" w:bidi="id_ID"/>
        </w:rPr>
        <w:t xml:space="preserve">Dalam adegan ketiga: </w:t>
      </w:r>
      <w:r>
        <w:rPr>
          <w:lang w:val="id_ID" w:bidi="id_ID"/>
        </w:rPr>
        <w:t>Yesus menampakkan diri kepada dua pengikut lain di sebuah jalan. Mereka mengatakan kepada kelompok murid yang lebih besar bahwa mereka telah melihat Yesus, tetapi tidak seorang pun memercayai mereka.</w:t>
      </w:r>
    </w:p>
    <w:p>
      <w:pPr/>
      <w:r>
        <w:rPr>
          <w:lang w:val="id_ID" w:bidi="id_ID"/>
        </w:rPr>
      </w:r>
      <w:r>
        <w:rPr>
          <w:b/>
          <w:lang w:val="id_ID" w:bidi="id_ID"/>
        </w:rPr>
        <w:t xml:space="preserve">Dalam adegan keempat: </w:t>
      </w:r>
      <w:r>
        <w:rPr>
          <w:lang w:val="id_ID" w:bidi="id_ID"/>
        </w:rPr>
        <w:t>Yesus menampakkan diri kepada kesebelas murid saat mereka sedang makan. Yesus menegur para murid karena tidak percaya. Yesus menyuruh mereka untuk memberitakan kabar baik ke mana saja. Yesus mengatakan kepada mereka bahwa Dia akan melakukan mukjizat untuk menunjukkan kepada semua orang bahwa apa yang mereka katakan tentang Dia adalah benar.</w:t>
      </w:r>
    </w:p>
    <w:p>
      <w:pPr/>
      <w:r>
        <w:rPr>
          <w:lang w:val="id_ID" w:bidi="id_ID"/>
        </w:rPr>
      </w:r>
      <w:r>
        <w:rPr>
          <w:b/>
          <w:lang w:val="id_ID" w:bidi="id_ID"/>
        </w:rPr>
        <w:t>Dalam adegan yang kelima:</w:t>
      </w:r>
      <w:r>
        <w:rPr>
          <w:lang w:val="id_ID" w:bidi="id_ID"/>
        </w:rPr>
        <w:t xml:space="preserve"> Yesus naik ke surga dan duduk di sebelah kanan Allah. Para murid berkhotbah di mana-mana, dan Yesus bekerja bersama mereka untuk membuktikan bahwa pesan mereka adalah benar.</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Kesebelas murid</w:t>
      </w:r>
    </w:p>
    <w:p>
      <w:pPr>
        <w:pStyle w:val="ListBullet"/>
        <w:spacing w:line="240" w:lineRule="auto"/>
        <w:ind w:left="720"/>
      </w:pPr>
      <w:r>
        <w:rPr>
          <w:lang w:val="id_ID" w:bidi="id_ID"/>
        </w:rPr>
      </w:r>
      <w:r>
        <w:rPr>
          <w:lang w:val="id_ID" w:bidi="id_ID"/>
        </w:rPr>
        <w:t>Dua murid lain di jalan</w:t>
      </w:r>
    </w:p>
    <w:p>
      <w:pPr>
        <w:pStyle w:val="ListBullet"/>
        <w:spacing w:line="240" w:lineRule="auto"/>
        <w:ind w:left="720"/>
      </w:pPr>
      <w:r>
        <w:rPr>
          <w:lang w:val="id_ID" w:bidi="id_ID"/>
        </w:rPr>
      </w:r>
      <w:r>
        <w:rPr>
          <w:lang w:val="id_ID" w:bidi="id_ID"/>
        </w:rPr>
        <w:t>Seluruh ciptaan, atau semua umat manusia</w:t>
      </w:r>
    </w:p>
    <w:p>
      <w:pPr/>
      <w:r>
        <w:rPr>
          <w:lang w:val="id_ID" w:bidi="id_ID"/>
        </w:rPr>
      </w:r>
      <w:r>
        <w:rPr>
          <w:lang w:val="id_ID" w:bidi="id_ID"/>
        </w:rPr>
        <w:t>Secara berkelompok, perhatikan bagian-bagian dari latar belakang bagian ini: Penting untuk diingat bahwa kisah ini mungkin tidak ditulis oleh Markus. Orang lain mungkin memakai informasi yang mereka miliki tentang kehidupan Yesus dan menambahkannya ke bagian akhir dari kitab Markus. Informasi ini dimulai tepat setelah Yesus bangkit dari kematian pada hari pertama dalam sepekan, atau hari Minggu. Yesus menampakkan diri kepada Maria Magdalena setelah ia lari dari makam. Sang penulis memberi kita beberapa informasi latar belakang bahwa Yesus pernah mengusir tujuh setan dari Maria sebelumnya dalam pelayanan-Nya, sebelum kisah ini terjadi.</w:t>
      </w:r>
    </w:p>
    <w:p>
      <w:pPr/>
      <w:r>
        <w:rPr>
          <w:lang w:val="id_ID" w:bidi="id_ID"/>
        </w:rPr>
      </w:r>
      <w:r>
        <w:rPr>
          <w:lang w:val="id_ID" w:bidi="id_ID"/>
        </w:rPr>
        <w:t>Berhenti di sini dan ingatlah bagaimana Anda telah memutuskan untuk menyertakan informasi latar belakang dalam terjemahan Anda. Hentikan sejenak audio ini di sini.</w:t>
      </w:r>
    </w:p>
    <w:p>
      <w:pPr/>
      <w:r>
        <w:rPr>
          <w:lang w:val="id_ID" w:bidi="id_ID"/>
        </w:rPr>
      </w:r>
      <w:r>
        <w:rPr>
          <w:lang w:val="id_ID" w:bidi="id_ID"/>
        </w:rPr>
        <w:t>Para murid yang telah bersama Yesus sedang berduka karena Dia dan menangis. Maria mengatakan kepada mereka bahwa ia melihat Yesus! Mereka tidak mempercayainya.</w:t>
      </w:r>
    </w:p>
    <w:p>
      <w:pPr/>
      <w:r>
        <w:rPr>
          <w:lang w:val="id_ID" w:bidi="id_ID"/>
        </w:rPr>
      </w:r>
      <w:r>
        <w:rPr>
          <w:lang w:val="id_ID" w:bidi="id_ID"/>
        </w:rPr>
        <w:t>Kemudian, Yesus menampakkan diri kepada dua pengikut lain atau murid-murid Yesus, ketika mereka berjalan ke daerah pedesaan. Meskipun ini adalah para pengikut Yesus, mereka bukan dua dari sebelas murid-Nya yang terdekat. Kita tidak tahu persis di mana dua pengikut itu berada. Mungkin mereka tadinya berada di kota Yerusalem dan sekarang berjalan ke pedesaan, keluar dari kota. Yesus tampak berbeda ketika menampakkan diri kepada mereka daripada ketika Dia menampakkan diri kepada Maria. Mereka tidak mengenali Yesus. Dua pengikut itu akhirnya mengenali Yesus dan mereka kembali kepada sebelas murid dan mengatakan kepada mereka bahwa mereka telah melihat Yesus, tetapi sebelas murid itu tidak percaya kepada dua murid tersebut.</w:t>
      </w:r>
    </w:p>
    <w:p>
      <w:pPr/>
      <w:r>
        <w:rPr>
          <w:lang w:val="id_ID" w:bidi="id_ID"/>
        </w:rPr>
      </w:r>
      <w:r>
        <w:rPr>
          <w:lang w:val="id_ID" w:bidi="id_ID"/>
        </w:rPr>
        <w:t>Lalu, belakangan, Yesus menampakkan diri kepada kesebelas murid saat mereka sedang makan bersama di sebuah meja. Mereka berselonjor di sekeliling di meja sebagaimana orang-orang biasanya melakukannya saat makan. Yesus berbicara dengan keras kepada mereka karena mereka tidak memercayai bahwa Dia hidup—hati mereka keras atau keras kepala sehingga mereka tidak mau percaya. Yesus mengatakan kepada para murid-Nya, "Pergilah ke seluruh dunia dan beritakanlah kabar baik tentang Aku kepada semua orang. Jika seseorang percaya kepada-Ku dan dibaptis, mereka akan diselamatkan dari hukuman atas dosa mereka, yang berarti bahwa Allah akan menyatakan mereka tidak bersalah karena dosa. Jika seseorang tidak percaya kepada-Ku, mereka akan dihukum, atau Allah akan mengatakan mereka bersalah karena dosa mereka dan akan dihukum."</w:t>
      </w:r>
    </w:p>
    <w:p>
      <w:pPr/>
      <w:r>
        <w:rPr>
          <w:lang w:val="id_ID" w:bidi="id_ID"/>
        </w:rPr>
      </w:r>
      <w:r>
        <w:rPr>
          <w:lang w:val="id_ID" w:bidi="id_ID"/>
        </w:rPr>
        <w:t>Kemudian Yesus melanjutkan untuk mengatakan "Jika seseorang percaya kepada-Ku, tanda-tanda ini, atau hal-hal yang ajaib, akan terjadi. Mereka akan mengusir setan dengan kuasa dan otoritas-Ku. Mereka akan berbicara dalam bahasa yang tidak mereka ketahui sebelumnya. Mereka akan memegang ular dengan tangan mereka. Mereka akan meminum racun mematikan dan tetap baik-baik saja. Mereka akan meletakkan tangan mereka ke atas orang-orang sakit dan orang-orang itu akan sehat lagi. Tanda-tanda ini akan menunjukkan bahwa apa yang orang-orang percaya katakan tentang Yesus adalah benar."</w:t>
      </w:r>
    </w:p>
    <w:p>
      <w:pPr/>
      <w:r>
        <w:rPr>
          <w:lang w:val="id_ID" w:bidi="id_ID"/>
        </w:rPr>
      </w:r>
      <w:r>
        <w:rPr>
          <w:lang w:val="id_ID" w:bidi="id_ID"/>
        </w:rPr>
        <w:t>Setelah Yesus mengatakan hal-hal ini, para murid melihat Yesus mulai terangkat ke surga. Para murid tahu, dari hal-hal yang dikatakan Yesus sebelumnya, bahwa sekarang Yesus duduk di sebelah kanan Allah, di tempat kehormatan dan otoritas. Mereka tidak perlu melihat Yesus duduk di sebelah kanan Allah dengan mata jasmani mereka.</w:t>
      </w:r>
    </w:p>
    <w:p>
      <w:pPr/>
      <w:r>
        <w:rPr>
          <w:lang w:val="id_ID" w:bidi="id_ID"/>
        </w:rPr>
      </w:r>
      <w:r>
        <w:rPr>
          <w:lang w:val="id_ID" w:bidi="id_ID"/>
        </w:rPr>
        <w:t>Kemudian para murid pergi ke luar, ke masyarakat dan ke tengah dunia, dan mereka berkhotbah atau memberitakan kabar baik. Yesus, Tuhan, bekerja dengan mereka dan menunjukkan bahwa pesan mereka itu benar dengan memberikan mukjizat, atau tanda-tanda ini, kepada orang-orang yang mereka beritahu kabar baik. Yesus tidak hadir secara fisik bersama para murid, tetapi kita akan melihat bahwa Dia membantu mereka dan bekerja bersama mereka melalui Roh Kudus-Nya.</w:t>
      </w:r>
    </w:p>
    <w:p>
      <w:pPr/>
      <w:r>
        <w:rPr>
          <w:lang w:val="id_ID" w:bidi="id_ID"/>
        </w:rPr>
      </w:r>
      <w:r>
        <w:rPr>
          <w:lang w:val="id_ID" w:bidi="id_ID"/>
        </w:rPr>
        <w:t xml:space="preserve">Sekarang, kelompok harus membuat papan cerita, atau menggunakan benda-benda untuk membayangkan perikop ini dan tindakan-tindakan yang ada di dalam cerita. </w:t>
      </w:r>
      <w:r>
        <w:rPr>
          <w:lang w:val="id_ID" w:bidi="id_ID"/>
        </w:rPr>
      </w:r>
    </w:p>
    <w:p>
      <w:pPr>
        <w:pStyle w:val="Heading3"/>
      </w:pPr>
      <w:r>
        <w:rPr>
          <w:lang w:val="id_ID" w:bidi="id_ID"/>
        </w:rPr>
        <w:t>Memperagakan Bacaan</w:t>
      </w:r>
      <w:r>
        <w:rPr>
          <w:lang w:val="id_ID" w:bidi="id_ID"/>
        </w:rPr>
      </w:r>
    </w:p>
    <w:p>
      <w:pPr/>
      <w:r>
        <w:rPr>
          <w:lang w:val="id_ID" w:bidi="id_ID"/>
        </w:rPr>
      </w:r>
      <w:r>
        <w:rPr>
          <w:lang w:val="id_ID" w:bidi="id_ID"/>
        </w:rPr>
        <w:t xml:space="preserve">Dengarkan versi audio Markus 16:9–20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Maria Magdalena</w:t>
      </w:r>
    </w:p>
    <w:p>
      <w:pPr>
        <w:pStyle w:val="ListBullet"/>
        <w:spacing w:line="240" w:lineRule="auto"/>
        <w:ind w:left="720"/>
      </w:pPr>
      <w:r>
        <w:rPr>
          <w:lang w:val="id_ID" w:bidi="id_ID"/>
        </w:rPr>
      </w:r>
      <w:r>
        <w:rPr>
          <w:lang w:val="id_ID" w:bidi="id_ID"/>
        </w:rPr>
        <w:t>Kesebelas murid</w:t>
      </w:r>
    </w:p>
    <w:p>
      <w:pPr>
        <w:pStyle w:val="ListBullet"/>
        <w:spacing w:line="240" w:lineRule="auto"/>
        <w:ind w:left="720"/>
      </w:pPr>
      <w:r>
        <w:rPr>
          <w:lang w:val="id_ID" w:bidi="id_ID"/>
        </w:rPr>
      </w:r>
      <w:r>
        <w:rPr>
          <w:lang w:val="id_ID" w:bidi="id_ID"/>
        </w:rPr>
        <w:t>Dua murid lain di jalan</w:t>
      </w:r>
    </w:p>
    <w:p>
      <w:pPr>
        <w:pStyle w:val="ListBullet"/>
        <w:spacing w:line="240" w:lineRule="auto"/>
        <w:ind w:left="720"/>
      </w:pPr>
      <w:r>
        <w:rPr>
          <w:lang w:val="id_ID" w:bidi="id_ID"/>
        </w:rPr>
      </w:r>
      <w:r>
        <w:rPr>
          <w:lang w:val="id_ID" w:bidi="id_ID"/>
        </w:rPr>
        <w:t>Seluruh ciptaan, atau semua umat manusia</w:t>
      </w:r>
    </w:p>
    <w:p>
      <w:pPr/>
      <w:r>
        <w:rPr>
          <w:lang w:val="id_ID" w:bidi="id_ID"/>
        </w:rPr>
      </w:r>
      <w:r>
        <w:rPr>
          <w:lang w:val="id_ID" w:bidi="id_ID"/>
        </w:rPr>
        <w:t>Secara berkelompok, peragakan perikop ini dua kali. Anda harus memperagakan perikop ini dalam bahasa Anda.</w:t>
      </w:r>
    </w:p>
    <w:p>
      <w:pPr/>
      <w:r>
        <w:rPr>
          <w:lang w:val="id_ID" w:bidi="id_ID"/>
        </w:rPr>
      </w:r>
      <w:r>
        <w:rPr>
          <w:lang w:val="id_ID" w:bidi="id_ID"/>
        </w:rPr>
        <w:t>Pertama, peragakan perikop ini tanpa berhenti. Perhatikan dialog, aliran cerita, alur cerita, dan urutan waktu dalam cerita ini. Pastikan agar saat Anda memerankan cerita tidak ada bagian sulit atau penting yang terlewatkan. Bantulah satu sama lain untuk mengingat bagian-bagian dari perikop ini.</w:t>
      </w:r>
    </w:p>
    <w:p>
      <w:pPr/>
      <w:r>
        <w:rPr>
          <w:lang w:val="id_ID" w:bidi="id_ID"/>
        </w:rPr>
      </w:r>
      <w:r>
        <w:rPr>
          <w:lang w:val="id_ID" w:bidi="id_ID"/>
        </w:rPr>
        <w:t>Hentikan sejenak audio di sini dan mulai peragakan perikop ini.</w:t>
      </w:r>
    </w:p>
    <w:p>
      <w:pPr/>
      <w:r>
        <w:rPr>
          <w:lang w:val="id_ID" w:bidi="id_ID"/>
        </w:rPr>
      </w:r>
      <w:r>
        <w:rPr>
          <w:lang w:val="id_ID" w:bidi="id_ID"/>
        </w:rPr>
        <w:t>Kelompok harus memperagakan perikop ini kedua kalinya. Pada bagian-bagian tertentu dalam peragaan, berhenti sejenak dan tanyakan pada orang yang sedang memerankan tokoh, "Apa yang kamu rasakan atau pikirkan?" Orang yang memerankan tokoh harus menjawab apa yang kira-kira mereka rasakan atau pikirkan jika mereka menjadi tokoh tersebut. Lalu lanjutkan dramanya.</w:t>
      </w:r>
    </w:p>
    <w:p>
      <w:pPr/>
      <w:r>
        <w:rPr>
          <w:lang w:val="id_ID" w:bidi="id_ID"/>
        </w:rPr>
      </w:r>
      <w:r>
        <w:rPr>
          <w:lang w:val="id_ID" w:bidi="id_ID"/>
        </w:rPr>
        <w:t>Hentikan sejenak audio di sini dan peragakan perikop ini kedua kalinya.</w:t>
      </w:r>
    </w:p>
    <w:p>
      <w:pPr/>
      <w:r>
        <w:rPr>
          <w:lang w:val="id_ID" w:bidi="id_ID"/>
        </w:rPr>
      </w:r>
      <w:r>
        <w:rPr>
          <w:lang w:val="id_ID" w:bidi="id_ID"/>
        </w:rPr>
        <w:t>Berikut ini adalah contoh dari peragaandan respon-respon yang diberikan.</w:t>
      </w:r>
    </w:p>
    <w:p>
      <w:pPr/>
      <w:r>
        <w:rPr>
          <w:lang w:val="id_ID" w:bidi="id_ID"/>
        </w:rPr>
      </w:r>
      <w:r>
        <w:rPr>
          <w:lang w:val="id_ID" w:bidi="id_ID"/>
        </w:rPr>
        <w:t>Ini adalah hari pertama dalam sepekan, atau hari Minggu. Yesus menampakkan diri kepada Maria Magdalena. Para murid yang telah bersama Yesus sedang berduka karena Dia dan menangis. Maria pergi kepada mereka dan mengatakan kepada mereka bahwa ia melihat Yesus! Mereka tidak mempercayainya.</w:t>
      </w:r>
    </w:p>
    <w:p>
      <w:pPr/>
      <w:r>
        <w:rPr>
          <w:lang w:val="id_ID" w:bidi="id_ID"/>
        </w:rPr>
      </w:r>
      <w:r>
        <w:rPr>
          <w:lang w:val="id_ID" w:bidi="id_ID"/>
        </w:rPr>
        <w:t>Hentikan sejenak peragaannya. Tanyakan kepada orang yang memerankan Maria, "Apa yang Anda rasakan atau pikirkan?" Anda mungkin mendengar jawaban seperti, "Frustrasi karena tak ada yang mempercayaiku," "Takut jangan-jangan aku tidak waras lagi." Tanyakan kepada orang-orang yang berperan sebagai murid-murid, "Apa yang kamu rasakan atau pikirkan?" Anda mungkin mendengar jawaban seperti, "Aku tak tahu apa yang harus dipercayai—Maria pernah kerasukan setan sehingga mungkin ia sekarang sedang kerasukan lagi," "Saya berharap bahwa Yesus betul-betul hidup!" Lanjutkan peragaannya.</w:t>
      </w:r>
    </w:p>
    <w:p>
      <w:pPr/>
      <w:r>
        <w:rPr>
          <w:lang w:val="id_ID" w:bidi="id_ID"/>
        </w:rPr>
      </w:r>
      <w:r>
        <w:rPr>
          <w:lang w:val="id_ID" w:bidi="id_ID"/>
        </w:rPr>
        <w:t>Kemudian, Yesus menampakkan diri kepada dua murid lainnya. Kedua murid itu kembali kepada kesebelas murid dan mengatakan bahwa mereka berdua telah melihat Yesus, tetapi kesebelas murid tidak memercayai dua orang itu.</w:t>
      </w:r>
    </w:p>
    <w:p>
      <w:pPr/>
      <w:r>
        <w:rPr>
          <w:lang w:val="id_ID" w:bidi="id_ID"/>
        </w:rPr>
      </w:r>
      <w:r>
        <w:rPr>
          <w:lang w:val="id_ID" w:bidi="id_ID"/>
        </w:rPr>
        <w:t>Hentikan sejenak peragaannya. Tanyakan kepada orang-orang yang berperan sebagai murid-murid, "Apa yang kamu rasakan atau pikirkan?" Anda mungkin mendengar jawaban seperti, "Aku sangat bingung! Tentu Yesus tidak benar-benar hidup?" Lanjutkan peragaannya.</w:t>
      </w:r>
    </w:p>
    <w:p>
      <w:pPr/>
      <w:r>
        <w:rPr>
          <w:lang w:val="id_ID" w:bidi="id_ID"/>
        </w:rPr>
      </w:r>
      <w:r>
        <w:rPr>
          <w:lang w:val="id_ID" w:bidi="id_ID"/>
        </w:rPr>
        <w:t>Lalu, belakangan, Yesus menampakkan diri kepada kesebelas murid saat mereka sedang makan di sebuah meja bersama. Mereka berselonjor di sekeliling meja sebagaimana orang-orang biasanya melakukannya saat makan. Yesus berbicara dengan keras kepada mereka karena mereka tidak memercayai bahwa Dia hidup—hati mereka keras atau keras kepala sehingga mereka tidak mau percaya.</w:t>
      </w:r>
    </w:p>
    <w:p>
      <w:pPr/>
      <w:r>
        <w:rPr>
          <w:lang w:val="id_ID" w:bidi="id_ID"/>
        </w:rPr>
      </w:r>
      <w:r>
        <w:rPr>
          <w:lang w:val="id_ID" w:bidi="id_ID"/>
        </w:rPr>
        <w:t>Yesus mengatakan kepada para murid-Nya, "Pergilah ke seluruh dunia dan beritakanlah kabar baik tentang Aku kepada semua orang. Jika seseorang percaya kepada-Ku dan dibaptis, mereka akan diselamatkan dari hukuman atas dosa mereka, yang berarti bahwa Allah akan menyatakan mereka tidak bersalah karena dosa mereka. Jika seseorang tidak percaya kepada-Ku, mereka akan dihukum, atau Allah akan mengatakan mereka bersalah karena dosa-dosa mereka."</w:t>
      </w:r>
    </w:p>
    <w:p>
      <w:pPr/>
      <w:r>
        <w:rPr>
          <w:lang w:val="id_ID" w:bidi="id_ID"/>
        </w:rPr>
      </w:r>
      <w:r>
        <w:rPr>
          <w:lang w:val="id_ID" w:bidi="id_ID"/>
        </w:rPr>
        <w:t xml:space="preserve">Kemudian Yesus lanjut mengatakan "Jika seseorang percaya kepada-Ku, tanda-tanda ini, atau hal-hal yang ajaib, akan terjadi. Mereka akan mengusir setan dengan kuasa dan otoritas-Ku. Mereka akan berbicara dalam bahasa yang tidak mereka ketahui sebelumnya. Mereka akan memegang ular dengan tangan mereka. Mereka akan meminum racun mematikan tetapi mereka akan baik-baik saja. Mereka akan meletakkan tangan mereka ke atas orang-orang sakit dan orang-orang sakit itu menjadi sembuh. </w:t>
      </w:r>
    </w:p>
    <w:p>
      <w:pPr/>
      <w:r>
        <w:rPr>
          <w:lang w:val="id_ID" w:bidi="id_ID"/>
        </w:rPr>
      </w:r>
      <w:r>
        <w:rPr>
          <w:lang w:val="id_ID" w:bidi="id_ID"/>
        </w:rPr>
        <w:t>Hentikan sejenak peragaannya. Tanyakan kepada orang-orang yang berperan sebagai murid-murid, "Apa yang kamu rasakan atau pikirkan?" Anda mungkin mendengar jawaban seperti, "Senang sekali menjadi bagian dari ini," "Bingung dan sedikit kewalahan," "Kini aku yakin semuanya benar—aku baru saja melihat Yesus hidup!" Tanyakan kepada orang yang memerankan Yesus, "Apa yang kamu rasakan atau pikirkan?" Anda mungkin mendengar jawaban seperti, "Aku mengasihi para murid ini—aku akan menjaga mereka," "Senang karena petualangan dan sukacita yang akan mereka alami," "Saya berharap banyak orang memilih untuk mengikuti-Ku ketika mereka melihat tanda-tanda ajaib." Lanjutkan peragaannya.</w:t>
      </w:r>
    </w:p>
    <w:p>
      <w:pPr/>
      <w:r>
        <w:rPr>
          <w:lang w:val="id_ID" w:bidi="id_ID"/>
        </w:rPr>
      </w:r>
      <w:r>
        <w:rPr>
          <w:lang w:val="id_ID" w:bidi="id_ID"/>
        </w:rPr>
        <w:t>Setelah Yesus mengatakan hal-hal ini, para murid melihat Yesus mulai terangkat ke surga. Para murid tahu, dari hal-hal yang dikatakan Yesus sebelumnya, bahwa sekarang Yesus duduk di sebelah kanan Allah, di tempat kehormatan dan otoritas.</w:t>
      </w:r>
    </w:p>
    <w:p>
      <w:pPr/>
      <w:r>
        <w:rPr>
          <w:lang w:val="id_ID" w:bidi="id_ID"/>
        </w:rPr>
      </w:r>
      <w:r>
        <w:rPr>
          <w:lang w:val="id_ID" w:bidi="id_ID"/>
        </w:rPr>
        <w:t>Kemudian para murid pergi ke luar, ke masyarakat dan ke seluruh dunia, dan mereka berkhotbah atau memberitakan kabar baik. Yesus, Tuhan, bekerja bersama mereka dan menunjukkan bahwa pesan mereka itu benar dengan memberikan mujizat atau tanda-tanda ajaib kepada orang-orang yang sedang mereka ajak bicara.</w:t>
      </w:r>
      <w:r>
        <w:rPr>
          <w:lang w:val="id_ID" w:bidi="id_ID"/>
        </w:rPr>
      </w:r>
    </w:p>
    <w:p>
      <w:pPr>
        <w:pStyle w:val="Heading3"/>
      </w:pPr>
      <w:r>
        <w:rPr>
          <w:lang w:val="id_ID" w:bidi="id_ID"/>
        </w:rPr>
        <w:t>Melengkapi yang Kurang</w:t>
      </w:r>
      <w:r>
        <w:rPr>
          <w:lang w:val="id_ID" w:bidi="id_ID"/>
        </w:rPr>
      </w:r>
    </w:p>
    <w:p>
      <w:pPr/>
      <w:r>
        <w:rPr>
          <w:lang w:val="id_ID" w:bidi="id_ID"/>
        </w:rPr>
      </w:r>
      <w:r>
        <w:rPr>
          <w:lang w:val="id_ID" w:bidi="id_ID"/>
        </w:rPr>
        <w:t xml:space="preserve">Dengarkan versi audio Markus 16:9–20 dalam terjemahan yang paling mudah dimengerti. </w:t>
      </w:r>
    </w:p>
    <w:p>
      <w:pPr/>
      <w:r>
        <w:rPr>
          <w:lang w:val="id_ID" w:bidi="id_ID"/>
        </w:rPr>
      </w:r>
      <w:r>
        <w:rPr>
          <w:lang w:val="id_ID" w:bidi="id_ID"/>
        </w:rPr>
        <w:t>Pada langkah ini, kelompok akan membahas istilah dan kata kunci dalam perikop ini.</w:t>
      </w:r>
    </w:p>
    <w:p>
      <w:pPr/>
      <w:r>
        <w:rPr>
          <w:lang w:val="id_ID" w:bidi="id_ID"/>
        </w:rPr>
      </w:r>
      <w:r>
        <w:rPr>
          <w:lang w:val="id_ID" w:bidi="id_ID"/>
        </w:rPr>
        <w:t xml:space="preserve">Yesus pertama kali menampakkan diri kepada Maria dari Magdala. Sebelumnya, Yesus pernah mengusir tujuh setan </w:t>
      </w:r>
      <w:r>
        <w:rPr>
          <w:b/>
          <w:lang w:val="id_ID" w:bidi="id_ID"/>
        </w:rPr>
        <w:t>dari</w:t>
      </w:r>
      <w:r>
        <w:rPr>
          <w:lang w:val="id_ID" w:bidi="id_ID"/>
        </w:rPr>
        <w:t xml:space="preserve"> Maria. Yesus memerintahkan setan-setan itu agar mereka meninggalkan Maria. Ini terjadi jauh sebelum kematian Yesus. Gunakan kata yang sama untuk setan atau roh najis maupun roh jahat yang telah Anda gunakan sebelumnya, dan ingatlah bahwa </w:t>
      </w:r>
      <w:hyperlink r:id="rId62">
        <w:r>
          <w:rPr>
            <w:lang w:val="id_ID" w:bidi="id_ID"/>
          </w:rPr>
          <w:rPr>
            <w:color w:val="0000EE"/>
            <w:u w:val="single"/>
          </w:rPr>
          <w:t>setan</w:t>
        </w:r>
      </w:hyperlink>
      <w:r>
        <w:rPr>
          <w:lang w:val="id_ID" w:bidi="id_ID"/>
        </w:rPr>
        <w:t xml:space="preserve"> ada di Daftar Kata Utama.</w:t>
      </w:r>
    </w:p>
    <w:p>
      <w:pPr/>
      <w:r>
        <w:rPr>
          <w:lang w:val="id_ID" w:bidi="id_ID"/>
        </w:rPr>
      </w:r>
      <w:r>
        <w:rPr>
          <w:lang w:val="id_ID" w:bidi="id_ID"/>
        </w:rPr>
        <w:t xml:space="preserve">Maria mengatakan apa yang telah dilihatnya kepada </w:t>
      </w:r>
      <w:r>
        <w:rPr>
          <w:b/>
          <w:lang w:val="id_ID" w:bidi="id_ID"/>
        </w:rPr>
        <w:t>mereka yang pernah bersama dengan Dia</w:t>
      </w:r>
      <w:r>
        <w:rPr>
          <w:lang w:val="id_ID" w:bidi="id_ID"/>
        </w:rPr>
        <w:t xml:space="preserve">, yaitu para murid. Anda bisa menggunakan kata yang telah Anda gunakan untuk murid-murid, atau kata-kata yang artinya mirip dengan teman-teman maupun sahabat-sahabat. Jika Anda menggunakan kata untuk </w:t>
      </w:r>
      <w:r>
        <w:rPr>
          <w:b/>
          <w:lang w:val="id_ID" w:bidi="id_ID"/>
        </w:rPr>
        <w:t>murid-murid</w:t>
      </w:r>
      <w:r>
        <w:rPr>
          <w:lang w:val="id_ID" w:bidi="id_ID"/>
        </w:rPr>
        <w:t xml:space="preserve">, gunakan kata yang sama yang telah Anda gunakan di bagian lain, dan ingatlah bahwa </w:t>
      </w:r>
      <w:hyperlink r:id="rId100">
        <w:r>
          <w:rPr>
            <w:lang w:val="id_ID" w:bidi="id_ID"/>
          </w:rPr>
          <w:rPr>
            <w:color w:val="0000EE"/>
            <w:u w:val="single"/>
          </w:rPr>
          <w:t>murid</w:t>
        </w:r>
      </w:hyperlink>
      <w:r>
        <w:rPr>
          <w:lang w:val="id_ID" w:bidi="id_ID"/>
        </w:rPr>
        <w:t xml:space="preserve"> ada di Daftar Kata Utama. Kemudian Yesus menampakkan diri kepada </w:t>
      </w:r>
      <w:r>
        <w:rPr>
          <w:b/>
          <w:lang w:val="id_ID" w:bidi="id_ID"/>
        </w:rPr>
        <w:t>dua orang lain</w:t>
      </w:r>
      <w:r>
        <w:rPr>
          <w:lang w:val="id_ID" w:bidi="id_ID"/>
        </w:rPr>
        <w:t xml:space="preserve"> saat mereka sedang berjalan di pedesaan-ini adalah dua teman atau pengikut lain, tetapi bukan dua dari sebelas murid terdekat.</w:t>
      </w:r>
    </w:p>
    <w:p>
      <w:pPr/>
      <w:r>
        <w:rPr>
          <w:lang w:val="id_ID" w:bidi="id_ID"/>
        </w:rPr>
      </w:r>
      <w:r>
        <w:rPr>
          <w:lang w:val="id_ID" w:bidi="id_ID"/>
        </w:rPr>
        <w:t xml:space="preserve">Kemudian, Yesus menampakkan diri kepada kesebelas murid. Ingatlah bahwa hanya sebelas murid yang tersisa-Yudas telah mengkhianati Yesus. Yesus menegur atau memarahi mereka karena kurangnya iman, atau ketidakpercayaan, dan kekerasan hati. </w:t>
      </w:r>
      <w:r>
        <w:rPr>
          <w:b/>
          <w:lang w:val="id_ID" w:bidi="id_ID"/>
        </w:rPr>
        <w:t>Ketidakpercayaan</w:t>
      </w:r>
      <w:r>
        <w:rPr>
          <w:lang w:val="id_ID" w:bidi="id_ID"/>
        </w:rPr>
        <w:t xml:space="preserve"> dan </w:t>
      </w:r>
      <w:r>
        <w:rPr>
          <w:b/>
          <w:lang w:val="id_ID" w:bidi="id_ID"/>
        </w:rPr>
        <w:t>kekerasan hati</w:t>
      </w:r>
      <w:r>
        <w:rPr>
          <w:lang w:val="id_ID" w:bidi="id_ID"/>
        </w:rPr>
        <w:t xml:space="preserve"> memiliki arti yang hampir sama. "Kekerasan hati" berarti bahwa para murid sangat keras kepala dan tidak ingin percaya bahwa Yesus telah bangkit dari kematian.</w:t>
      </w:r>
    </w:p>
    <w:p>
      <w:pPr/>
      <w:r>
        <w:rPr>
          <w:lang w:val="id_ID" w:bidi="id_ID"/>
        </w:rPr>
      </w:r>
      <w:r>
        <w:rPr>
          <w:lang w:val="id_ID" w:bidi="id_ID"/>
        </w:rPr>
        <w:t xml:space="preserve">Berhenti di sini dan diskusikan kata atau frasa apa yang akan Anda gunakan untuk </w:t>
      </w:r>
      <w:r>
        <w:rPr>
          <w:b/>
          <w:lang w:val="id_ID" w:bidi="id_ID"/>
        </w:rPr>
        <w:t>kekerasan hati</w:t>
      </w:r>
      <w:r>
        <w:rPr>
          <w:lang w:val="id_ID" w:bidi="id_ID"/>
        </w:rPr>
        <w:t>. Hentikan sejenak audio ini di sini.</w:t>
      </w:r>
    </w:p>
    <w:p>
      <w:pPr/>
      <w:r>
        <w:rPr>
          <w:lang w:val="id_ID" w:bidi="id_ID"/>
        </w:rPr>
      </w:r>
      <w:r>
        <w:rPr>
          <w:b/>
          <w:lang w:val="id_ID" w:bidi="id_ID"/>
        </w:rPr>
        <w:t>Sebelas</w:t>
      </w:r>
      <w:r>
        <w:rPr>
          <w:lang w:val="id_ID" w:bidi="id_ID"/>
        </w:rPr>
        <w:t>pada sebelas orang dari dua belas murid. Pada saat ini, Yudas tidak lagi bersama kedua belas murid karena ia telah mengkhianati Yesus. Pada saat ini, hanya ada sebelas murid terdekat.</w:t>
      </w:r>
    </w:p>
    <w:p>
      <w:pPr/>
      <w:r>
        <w:rPr>
          <w:lang w:val="id_ID" w:bidi="id_ID"/>
        </w:rPr>
      </w:r>
      <w:r>
        <w:rPr>
          <w:lang w:val="id_ID" w:bidi="id_ID"/>
        </w:rPr>
        <w:t xml:space="preserve">Yesus mengatakan kepada para murid-Nya, "Pergilah ke seluruh dunia dan kabarkanlah Injil, atau kabar baik kepada semua orang." Ketika seseorang </w:t>
      </w:r>
      <w:r>
        <w:rPr>
          <w:b/>
          <w:lang w:val="id_ID" w:bidi="id_ID"/>
        </w:rPr>
        <w:t>memberitakan</w:t>
      </w:r>
      <w:r>
        <w:rPr>
          <w:lang w:val="id_ID" w:bidi="id_ID"/>
        </w:rPr>
        <w:t xml:space="preserve">, itu artinya ia mengatakan atau menyatakan sesuatu. Injil, </w:t>
      </w:r>
      <w:r>
        <w:rPr>
          <w:b/>
          <w:lang w:val="id_ID" w:bidi="id_ID"/>
        </w:rPr>
        <w:t>atau</w:t>
      </w:r>
      <w:r>
        <w:rPr>
          <w:lang w:val="id_ID" w:bidi="id_ID"/>
        </w:rPr>
        <w:t xml:space="preserve"> kabar </w:t>
      </w:r>
      <w:r>
        <w:rPr>
          <w:b/>
          <w:lang w:val="id_ID" w:bidi="id_ID"/>
        </w:rPr>
        <w:t>baik, adalah</w:t>
      </w:r>
      <w:r>
        <w:rPr>
          <w:lang w:val="id_ID" w:bidi="id_ID"/>
        </w:rPr>
        <w:t xml:space="preserve"> kabar baik bahwa Yesus pernah ada di bumi ini, mati untuk dosa-dosa kita, dan bangkit dari kematian. Gunakan kata atau frasa yang sama untuk </w:t>
      </w:r>
      <w:hyperlink r:id="rId39">
        <w:r>
          <w:rPr>
            <w:lang w:val="id_ID" w:bidi="id_ID"/>
          </w:rPr>
          <w:rPr>
            <w:color w:val="0000EE"/>
            <w:u w:val="single"/>
          </w:rPr>
          <w:t>kabar baik</w:t>
        </w:r>
      </w:hyperlink>
      <w:r>
        <w:rPr>
          <w:lang w:val="id_ID" w:bidi="id_ID"/>
        </w:rPr>
        <w:t xml:space="preserve"> atau Injil seperti yang Anda gunakan di bagian-bagian sebelumnya dan ingatlah bahwa </w:t>
      </w:r>
      <w:hyperlink r:id="rId13">
        <w:r>
          <w:rPr>
            <w:lang w:val="id_ID" w:bidi="id_ID"/>
          </w:rPr>
          <w:rPr>
            <w:color w:val="0000EE"/>
            <w:u w:val="single"/>
          </w:rPr>
          <w:t>Injil</w:t>
        </w:r>
      </w:hyperlink>
      <w:r>
        <w:rPr>
          <w:lang w:val="id_ID" w:bidi="id_ID"/>
        </w:rPr>
        <w:t xml:space="preserve"> terdapat di Daftar Kata Utama.</w:t>
      </w:r>
    </w:p>
    <w:p>
      <w:pPr/>
      <w:r>
        <w:rPr>
          <w:lang w:val="id_ID" w:bidi="id_ID"/>
        </w:rPr>
      </w:r>
      <w:r>
        <w:rPr>
          <w:lang w:val="id_ID" w:bidi="id_ID"/>
        </w:rPr>
        <w:t xml:space="preserve">Kemudian Yesus mengatakan, "Siapa pun yang percaya dan </w:t>
      </w:r>
      <w:r>
        <w:rPr>
          <w:b/>
          <w:lang w:val="id_ID" w:bidi="id_ID"/>
        </w:rPr>
        <w:t>dibaptis</w:t>
      </w:r>
      <w:r>
        <w:rPr>
          <w:lang w:val="id_ID" w:bidi="id_ID"/>
        </w:rPr>
        <w:t xml:space="preserve"> akan </w:t>
      </w:r>
      <w:r>
        <w:rPr>
          <w:b/>
          <w:lang w:val="id_ID" w:bidi="id_ID"/>
        </w:rPr>
        <w:t>diselamatkan</w:t>
      </w:r>
      <w:r>
        <w:rPr>
          <w:lang w:val="id_ID" w:bidi="id_ID"/>
        </w:rPr>
        <w:t xml:space="preserve">." Gunakan kata atau frasa yang sama untuk baptisan seperti yang telah Anda lakukan sebelumnya dan ingatlah bahwa </w:t>
      </w:r>
      <w:hyperlink r:id="rId21">
        <w:r>
          <w:rPr>
            <w:lang w:val="id_ID" w:bidi="id_ID"/>
          </w:rPr>
          <w:rPr>
            <w:color w:val="0000EE"/>
            <w:u w:val="single"/>
          </w:rPr>
          <w:t>baptisan</w:t>
        </w:r>
      </w:hyperlink>
      <w:r>
        <w:rPr>
          <w:lang w:val="id_ID" w:bidi="id_ID"/>
        </w:rPr>
        <w:t xml:space="preserve"> ada di Daftar Kata Utama. Ketika Yesus mengatakan bahwa seseorang akan diselamatkan, maksud-Nya adalah bahwa Dia akan menyelamatkan seseorang dalam arti sepenuhnya-Dia akan menyelamatkan mereka dari hukuman atas dosa-dosa mereka dan menjadikan mereka utuh atau lengkap.</w:t>
      </w:r>
    </w:p>
    <w:p>
      <w:pPr/>
      <w:r>
        <w:rPr>
          <w:lang w:val="id_ID" w:bidi="id_ID"/>
        </w:rPr>
      </w:r>
      <w:r>
        <w:rPr>
          <w:lang w:val="id_ID" w:bidi="id_ID"/>
        </w:rPr>
        <w:t xml:space="preserve">Ketika Yesus mengatakan bahwa seseorang akan dihukum, </w:t>
      </w:r>
      <w:r>
        <w:rPr>
          <w:b/>
          <w:lang w:val="id_ID" w:bidi="id_ID"/>
        </w:rPr>
        <w:t>maksud-Nya</w:t>
      </w:r>
      <w:r>
        <w:rPr>
          <w:lang w:val="id_ID" w:bidi="id_ID"/>
        </w:rPr>
        <w:t xml:space="preserve"> adalah bahwa Allah akan menyatakan bahwa ia bersalah atas dosanya dan harus membayar hukuman. </w:t>
      </w:r>
    </w:p>
    <w:p>
      <w:pPr/>
      <w:r>
        <w:rPr>
          <w:lang w:val="id_ID" w:bidi="id_ID"/>
        </w:rPr>
      </w:r>
      <w:r>
        <w:rPr>
          <w:lang w:val="id_ID" w:bidi="id_ID"/>
        </w:rPr>
        <w:t xml:space="preserve">Berhenti di sini dan diskusikan kata atau frasa apa yang akan Anda gunakan untuk </w:t>
      </w:r>
      <w:r>
        <w:rPr>
          <w:b/>
          <w:lang w:val="id_ID" w:bidi="id_ID"/>
        </w:rPr>
        <w:t>dihukum</w:t>
      </w:r>
      <w:r>
        <w:rPr>
          <w:lang w:val="id_ID" w:bidi="id_ID"/>
        </w:rPr>
        <w:t>. Hentikan sejenak audio ini di sini.</w:t>
      </w:r>
    </w:p>
    <w:p>
      <w:pPr/>
      <w:r>
        <w:rPr>
          <w:lang w:val="id_ID" w:bidi="id_ID"/>
        </w:rPr>
      </w:r>
      <w:r>
        <w:rPr>
          <w:lang w:val="id_ID" w:bidi="id_ID"/>
        </w:rPr>
        <w:t xml:space="preserve">Yesus mengatakan bahwa </w:t>
      </w:r>
      <w:r>
        <w:rPr>
          <w:b/>
          <w:lang w:val="id_ID" w:bidi="id_ID"/>
        </w:rPr>
        <w:t>tanda-tanda ajaib</w:t>
      </w:r>
      <w:r>
        <w:rPr>
          <w:lang w:val="id_ID" w:bidi="id_ID"/>
        </w:rPr>
        <w:t xml:space="preserve"> juga akan terjadi untuk menunjukkan bahwa hal-hal yang dikatakan para murid-Nya adalah benar. Dalam hal ini, sebuah tanda adalah petunjuk atau indikasi bahwa sesuatu adalah benar atau betul-betul pasti terjadi. Gunakan kata atau frasa yang sama untuk tanda-tanda, dalam konteks ini, seperti yang Anda miliki di bagian-bagian sebelumnya dan ingatlah bahwa </w:t>
      </w:r>
      <w:hyperlink r:id="rId413">
        <w:r>
          <w:rPr>
            <w:lang w:val="id_ID" w:bidi="id_ID"/>
          </w:rPr>
          <w:rPr>
            <w:color w:val="0000EE"/>
            <w:u w:val="single"/>
          </w:rPr>
          <w:t>tanda</w:t>
        </w:r>
      </w:hyperlink>
      <w:r>
        <w:rPr>
          <w:lang w:val="id_ID" w:bidi="id_ID"/>
        </w:rPr>
        <w:t>-tanda terdapat di Daftar Kata Utama.</w:t>
      </w:r>
    </w:p>
    <w:p>
      <w:pPr/>
      <w:r>
        <w:rPr>
          <w:lang w:val="id_ID" w:bidi="id_ID"/>
        </w:rPr>
      </w:r>
      <w:r>
        <w:rPr>
          <w:lang w:val="id_ID" w:bidi="id_ID"/>
        </w:rPr>
        <w:t xml:space="preserve">Yesus mengatakan bahwa salah satu dari tanda-tanda itu adalah bahwa "Dalam nama-Ku, mereka akan </w:t>
      </w:r>
      <w:r>
        <w:rPr>
          <w:b/>
          <w:lang w:val="id_ID" w:bidi="id_ID"/>
        </w:rPr>
        <w:t>mengusir setan</w:t>
      </w:r>
      <w:r>
        <w:rPr>
          <w:lang w:val="id_ID" w:bidi="id_ID"/>
        </w:rPr>
        <w:t>." Ini berarti bahwa orang-orang akan memiliki kuasa dan otoritas dari Yesus untuk menyuruh setan keluar dari orang lain.</w:t>
      </w:r>
    </w:p>
    <w:p>
      <w:pPr/>
      <w:r>
        <w:rPr>
          <w:lang w:val="id_ID" w:bidi="id_ID"/>
        </w:rPr>
      </w:r>
      <w:r>
        <w:rPr>
          <w:lang w:val="id_ID" w:bidi="id_ID"/>
        </w:rPr>
        <w:t xml:space="preserve">Yesus mengatakan bahwa orang-orang percaya akan berbicara dalam bahasa baru, atau bahasa lidah. </w:t>
      </w:r>
      <w:r>
        <w:rPr>
          <w:b/>
          <w:lang w:val="id_ID" w:bidi="id_ID"/>
        </w:rPr>
        <w:t>Bahasa lidah</w:t>
      </w:r>
      <w:r>
        <w:rPr>
          <w:lang w:val="id_ID" w:bidi="id_ID"/>
        </w:rPr>
        <w:t xml:space="preserve"> mengacu pada bahasa asing atau bahasa lainnya. Kita tidak tahu jenis-jenis bahasa apa ini. Gunakan kata atau frasa yang sama untuk bahasa lidah seperti yang telah Anda gunakan sebelumnya. Untuk informasi lebih lanjut tentang </w:t>
      </w:r>
      <w:hyperlink r:id="rId526">
        <w:r>
          <w:rPr>
            <w:lang w:val="id_ID" w:bidi="id_ID"/>
          </w:rPr>
          <w:rPr>
            <w:color w:val="0000EE"/>
            <w:u w:val="single"/>
          </w:rPr>
          <w:t>bahasa lidah</w:t>
        </w:r>
      </w:hyperlink>
      <w:r>
        <w:rPr>
          <w:lang w:val="id_ID" w:bidi="id_ID"/>
        </w:rPr>
        <w:t>, lihatlah Daftar Kata Utama.</w:t>
      </w:r>
    </w:p>
    <w:p>
      <w:pPr/>
      <w:r>
        <w:rPr>
          <w:lang w:val="id_ID" w:bidi="id_ID"/>
        </w:rPr>
      </w:r>
      <w:r>
        <w:rPr>
          <w:b/>
          <w:lang w:val="id_ID" w:bidi="id_ID"/>
        </w:rPr>
        <w:t>Tuhan</w:t>
      </w:r>
      <w:r>
        <w:rPr>
          <w:lang w:val="id_ID" w:bidi="id_ID"/>
        </w:rPr>
        <w:t xml:space="preserve"> Yesus diangkat ke surga dan duduk </w:t>
      </w:r>
      <w:r>
        <w:rPr>
          <w:b/>
          <w:lang w:val="id_ID" w:bidi="id_ID"/>
        </w:rPr>
        <w:t>di</w:t>
      </w:r>
      <w:r>
        <w:rPr>
          <w:lang w:val="id_ID" w:bidi="id_ID"/>
        </w:rPr>
        <w:t xml:space="preserve"> sebelah kanan Allah. Gunakan kata yang sama untuk Tuhan dan surga yang telah Anda gunakan sebelumnya, dan ingatlah bahwa </w:t>
      </w:r>
      <w:hyperlink r:id="rId20">
        <w:r>
          <w:rPr>
            <w:lang w:val="id_ID" w:bidi="id_ID"/>
          </w:rPr>
          <w:rPr>
            <w:color w:val="0000EE"/>
            <w:u w:val="single"/>
          </w:rPr>
          <w:t>Tuhan</w:t>
        </w:r>
      </w:hyperlink>
      <w:r>
        <w:rPr>
          <w:lang w:val="id_ID" w:bidi="id_ID"/>
        </w:rPr>
        <w:t xml:space="preserve"> dan </w:t>
      </w:r>
      <w:hyperlink r:id="rId26">
        <w:r>
          <w:rPr>
            <w:lang w:val="id_ID" w:bidi="id_ID"/>
          </w:rPr>
          <w:rPr>
            <w:color w:val="0000EE"/>
            <w:u w:val="single"/>
          </w:rPr>
          <w:t>surga</w:t>
        </w:r>
      </w:hyperlink>
      <w:r>
        <w:rPr>
          <w:lang w:val="id_ID" w:bidi="id_ID"/>
        </w:rPr>
        <w:t xml:space="preserve"> ada di Daftar Kata Utama. </w:t>
      </w:r>
      <w:r>
        <w:rPr>
          <w:b/>
          <w:lang w:val="id_ID" w:bidi="id_ID"/>
        </w:rPr>
        <w:t>Sebelah kanan Allah</w:t>
      </w:r>
      <w:r>
        <w:rPr>
          <w:lang w:val="id_ID" w:bidi="id_ID"/>
        </w:rPr>
        <w:t xml:space="preserve"> adalah tempat kehormatan dan otoritas.</w:t>
      </w:r>
    </w:p>
    <w:p>
      <w:pPr/>
      <w:r>
        <w:rPr>
          <w:lang w:val="id_ID" w:bidi="id_ID"/>
        </w:rPr>
      </w:r>
      <w:r>
        <w:rPr>
          <w:lang w:val="id_ID" w:bidi="id_ID"/>
        </w:rPr>
        <w:t xml:space="preserve">Beberapa Alkitab menyertakan kata amin di bagian akhir kitab Markus. </w:t>
      </w:r>
      <w:r>
        <w:rPr>
          <w:b/>
          <w:lang w:val="id_ID" w:bidi="id_ID"/>
        </w:rPr>
        <w:t>Amin</w:t>
      </w:r>
      <w:r>
        <w:rPr>
          <w:lang w:val="id_ID" w:bidi="id_ID"/>
        </w:rPr>
        <w:t xml:space="preserve"> adalah cara untuk mengatakan sepakat dengan Allah bahwa "itu akan benar-benar akan terjadi." Untuk informasi lebih lanjut tentang </w:t>
      </w:r>
      <w:hyperlink r:id="rId527">
        <w:r>
          <w:rPr>
            <w:lang w:val="id_ID" w:bidi="id_ID"/>
          </w:rPr>
          <w:rPr>
            <w:color w:val="0000EE"/>
            <w:u w:val="single"/>
          </w:rPr>
          <w:t>Amin</w:t>
        </w:r>
      </w:hyperlink>
      <w:r>
        <w:rPr>
          <w:lang w:val="id_ID" w:bidi="id_ID"/>
        </w:rPr>
        <w:t>, lihatlah Daftar Kata Utama.</w:t>
      </w:r>
      <w:r>
        <w:rPr>
          <w:lang w:val="id_ID" w:bidi="id_ID"/>
        </w:rPr>
      </w:r>
    </w:p>
    <w:p>
      <w:pPr>
        <w:pStyle w:val="Heading3"/>
      </w:pPr>
      <w:r>
        <w:rPr>
          <w:lang w:val="id_ID" w:bidi="id_ID"/>
        </w:rPr>
        <w:t>Menyampaikan Firman Tuhan</w:t>
      </w:r>
      <w:r>
        <w:rPr>
          <w:lang w:val="id_ID" w:bidi="id_ID"/>
        </w:rPr>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Seorang anggota kelompok harus menyampaikan beberapa kalimat dari nats itu dan berhenti sejenak. Anggota yang lain harus menceritakan bagian selanjutnya dari perikop tersebut dan berhenti sebentar. Lakukan hal ini sampai kelompok itu telah menceritakan kembali semua perikop tersebut. Dalam tahap ini seluruh anggota kelompok dapat saling mengoreksi. Hentikan sejenak rekaman disini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perikop tersebut. Hentikan sejenak rekaman disini </w:t>
      </w:r>
    </w:p>
    <w:p>
      <w:pPr/>
      <w:r>
        <w:rPr>
          <w:lang w:val="id_ID" w:bidi="id_ID"/>
        </w:rPr>
      </w:r>
      <w:r>
        <w:rPr>
          <w:lang w:val="id_ID" w:bidi="id_ID"/>
        </w:rPr>
        <w:t xml:space="preserve">Selanjutnya, kelompok dapat memutuskan versi mana dari perikop itu yang paling disukai. Anda mungkin memutuskan untuk menyukai cara bercerita salah satu anggota kelompok untuk suatu adegan, tetapi menyukai cara bercerita anggota lain untuk adegan lainnya. Hentikan sejenak rekaman disini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Markus 16:9–20</w:t>
      </w:r>
      <w:r>
        <w:rPr>
          <w:lang w:val="id_ID" w:bidi="id_ID"/>
        </w:rPr>
      </w:r>
    </w:p>
    <w:p>
      <w:pPr>
        <w:pStyle w:val="Heading4"/>
      </w:pPr>
      <w:r>
        <w:rPr>
          <w:lang w:val="id_ID" w:bidi="id_ID"/>
        </w:rPr>
        <w:t>Audio Content</w:t>
      </w:r>
      <w:r>
        <w:rPr>
          <w:lang w:val="id_ID" w:bidi="id_ID"/>
        </w:rPr>
      </w:r>
      <w:r>
        <w:rPr>
          <w:lang w:val="id_ID" w:bidi="id_ID"/>
        </w:rPr>
      </w:r>
    </w:p>
    <w:p>
      <w:pPr>
        <w:pStyle w:val="ListBullet"/>
        <w:spacing w:line="240" w:lineRule="auto"/>
        <w:ind w:left="720"/>
      </w:pPr>
      <w:r>
        <w:rPr>
          <w:lang w:val="id_ID" w:bidi="id_ID"/>
        </w:rPr>
      </w:r>
      <w:hyperlink r:id="rId528">
        <w:r>
          <w:rPr>
            <w:lang w:val="id_ID" w:bidi="id_ID"/>
          </w:rPr>
          <w:rPr>
            <w:color w:val="0000EE"/>
            <w:u w:val="single"/>
          </w:rPr>
          <w:t>Dengar dan Renungkan</w:t>
        </w:r>
      </w:hyperlink>
      <w:r>
        <w:rPr>
          <w:lang w:val="id_ID" w:bidi="id_ID"/>
        </w:rPr>
        <w:t xml:space="preserve"> (749 KB)</w:t>
      </w:r>
      <w:r>
        <w:rPr>
          <w:lang w:val="id_ID" w:bidi="id_ID"/>
        </w:rPr>
      </w:r>
    </w:p>
    <w:p>
      <w:pPr>
        <w:pStyle w:val="ListBullet"/>
        <w:spacing w:line="240" w:lineRule="auto"/>
        <w:ind w:left="720"/>
      </w:pPr>
      <w:r>
        <w:rPr>
          <w:lang w:val="id_ID" w:bidi="id_ID"/>
        </w:rPr>
      </w:r>
      <w:hyperlink r:id="rId529">
        <w:r>
          <w:rPr>
            <w:lang w:val="id_ID" w:bidi="id_ID"/>
          </w:rPr>
          <w:rPr>
            <w:color w:val="0000EE"/>
            <w:u w:val="single"/>
          </w:rPr>
          <w:t>Menyiapkan Panggung</w:t>
        </w:r>
      </w:hyperlink>
      <w:r>
        <w:rPr>
          <w:lang w:val="id_ID" w:bidi="id_ID"/>
        </w:rPr>
        <w:t xml:space="preserve"> (5.5 MB)</w:t>
      </w:r>
      <w:r>
        <w:rPr>
          <w:lang w:val="id_ID" w:bidi="id_ID"/>
        </w:rPr>
      </w:r>
    </w:p>
    <w:p>
      <w:pPr>
        <w:pStyle w:val="ListBullet"/>
        <w:spacing w:line="240" w:lineRule="auto"/>
        <w:ind w:left="720"/>
      </w:pPr>
      <w:r>
        <w:rPr>
          <w:lang w:val="id_ID" w:bidi="id_ID"/>
        </w:rPr>
      </w:r>
      <w:hyperlink r:id="rId530">
        <w:r>
          <w:rPr>
            <w:lang w:val="id_ID" w:bidi="id_ID"/>
          </w:rPr>
          <w:rPr>
            <w:color w:val="0000EE"/>
            <w:u w:val="single"/>
          </w:rPr>
          <w:t>Menjelaskan Adegan</w:t>
        </w:r>
      </w:hyperlink>
      <w:r>
        <w:rPr>
          <w:lang w:val="id_ID" w:bidi="id_ID"/>
        </w:rPr>
        <w:t xml:space="preserve"> (4.9 MB)</w:t>
      </w:r>
      <w:r>
        <w:rPr>
          <w:lang w:val="id_ID" w:bidi="id_ID"/>
        </w:rPr>
      </w:r>
    </w:p>
    <w:p>
      <w:pPr>
        <w:pStyle w:val="ListBullet"/>
        <w:spacing w:line="240" w:lineRule="auto"/>
        <w:ind w:left="720"/>
      </w:pPr>
      <w:r>
        <w:rPr>
          <w:lang w:val="id_ID" w:bidi="id_ID"/>
        </w:rPr>
      </w:r>
      <w:hyperlink r:id="rId531">
        <w:r>
          <w:rPr>
            <w:lang w:val="id_ID" w:bidi="id_ID"/>
          </w:rPr>
          <w:rPr>
            <w:color w:val="0000EE"/>
            <w:u w:val="single"/>
          </w:rPr>
          <w:t>Memperagakan Bacaan</w:t>
        </w:r>
      </w:hyperlink>
      <w:r>
        <w:rPr>
          <w:lang w:val="id_ID" w:bidi="id_ID"/>
        </w:rPr>
        <w:t xml:space="preserve"> (4.6 MB)</w:t>
      </w:r>
      <w:r>
        <w:rPr>
          <w:lang w:val="id_ID" w:bidi="id_ID"/>
        </w:rPr>
      </w:r>
    </w:p>
    <w:p>
      <w:pPr>
        <w:pStyle w:val="ListBullet"/>
        <w:spacing w:line="240" w:lineRule="auto"/>
        <w:ind w:left="720"/>
      </w:pPr>
      <w:r>
        <w:rPr>
          <w:lang w:val="id_ID" w:bidi="id_ID"/>
        </w:rPr>
      </w:r>
      <w:hyperlink r:id="rId532">
        <w:r>
          <w:rPr>
            <w:lang w:val="id_ID" w:bidi="id_ID"/>
          </w:rPr>
          <w:rPr>
            <w:color w:val="0000EE"/>
            <w:u w:val="single"/>
          </w:rPr>
          <w:t>Melengkapi yang Kurang</w:t>
        </w:r>
      </w:hyperlink>
      <w:r>
        <w:rPr>
          <w:lang w:val="id_ID" w:bidi="id_ID"/>
        </w:rPr>
        <w:t xml:space="preserve"> (4.2 MB)</w:t>
      </w:r>
      <w:r>
        <w:rPr>
          <w:lang w:val="id_ID" w:bidi="id_ID"/>
        </w:rPr>
      </w:r>
    </w:p>
    <w:p>
      <w:pPr>
        <w:pStyle w:val="ListBullet"/>
        <w:spacing w:line="240" w:lineRule="auto"/>
        <w:ind w:left="720"/>
      </w:pPr>
      <w:r>
        <w:rPr>
          <w:lang w:val="id_ID" w:bidi="id_ID"/>
        </w:rPr>
      </w:r>
      <w:hyperlink r:id="rId533">
        <w:r>
          <w:rPr>
            <w:lang w:val="id_ID" w:bidi="id_ID"/>
          </w:rPr>
          <w:rPr>
            <w:color w:val="0000EE"/>
            <w:u w:val="single"/>
          </w:rPr>
          <w:t>Menyampaikan Firman Tuhan</w:t>
        </w:r>
      </w:hyperlink>
      <w:r>
        <w:rPr>
          <w:lang w:val="id_ID" w:bidi="id_ID"/>
        </w:rPr>
        <w:t xml:space="preserve"> (1.5 MB)</w:t>
      </w:r>
      <w:r>
        <w:rPr>
          <w:lang w:val="id_ID" w:bidi="id_ID"/>
        </w:rPr>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0" TargetMode="External"/><Relationship Id="rId14" Type="http://schemas.openxmlformats.org/officeDocument/2006/relationships/hyperlink" Target="#226" TargetMode="External"/><Relationship Id="rId15" Type="http://schemas.openxmlformats.org/officeDocument/2006/relationships/hyperlink" Target="#t92" TargetMode="External"/><Relationship Id="rId16" Type="http://schemas.openxmlformats.org/officeDocument/2006/relationships/hyperlink" Target="#t23" TargetMode="External"/><Relationship Id="rId17" Type="http://schemas.openxmlformats.org/officeDocument/2006/relationships/hyperlink" Target="#t129" TargetMode="External"/><Relationship Id="rId18" Type="http://schemas.openxmlformats.org/officeDocument/2006/relationships/hyperlink" Target="#t104" TargetMode="External"/><Relationship Id="rId19" Type="http://schemas.openxmlformats.org/officeDocument/2006/relationships/hyperlink" Target="#t145" TargetMode="External"/><Relationship Id="rId20" Type="http://schemas.openxmlformats.org/officeDocument/2006/relationships/hyperlink" Target="#t87" TargetMode="External"/><Relationship Id="rId21" Type="http://schemas.openxmlformats.org/officeDocument/2006/relationships/hyperlink" Target="#t9" TargetMode="External"/><Relationship Id="rId22" Type="http://schemas.openxmlformats.org/officeDocument/2006/relationships/hyperlink" Target="#t109" TargetMode="External"/><Relationship Id="rId23" Type="http://schemas.openxmlformats.org/officeDocument/2006/relationships/hyperlink" Target="#t53" TargetMode="External"/><Relationship Id="rId24" Type="http://schemas.openxmlformats.org/officeDocument/2006/relationships/hyperlink" Target="#t193" TargetMode="External"/><Relationship Id="rId25" Type="http://schemas.openxmlformats.org/officeDocument/2006/relationships/hyperlink" Target="#t68" TargetMode="External"/><Relationship Id="rId26" Type="http://schemas.openxmlformats.org/officeDocument/2006/relationships/hyperlink" Target="#t63" TargetMode="External"/><Relationship Id="rId27" Type="http://schemas.openxmlformats.org/officeDocument/2006/relationships/hyperlink" Target="#t118" TargetMode="External"/><Relationship Id="rId28" Type="http://schemas.openxmlformats.org/officeDocument/2006/relationships/hyperlink" Target="#t4" TargetMode="External"/><Relationship Id="rId29" Type="http://schemas.openxmlformats.org/officeDocument/2006/relationships/hyperlink" Target="https://s3.amazonaws.com/cbbt-er.public/pericopes/ind/mrk/p1/s1/v2.0.1/vbr4.mp3" TargetMode="External"/><Relationship Id="rId30" Type="http://schemas.openxmlformats.org/officeDocument/2006/relationships/hyperlink" Target="https://s3.amazonaws.com/cbbt-er.public/pericopes/ind/mrk/p1/s2/v2.0.1/vbr4.mp3" TargetMode="External"/><Relationship Id="rId31" Type="http://schemas.openxmlformats.org/officeDocument/2006/relationships/hyperlink" Target="https://s3.amazonaws.com/cbbt-er.public/pericopes/ind/mrk/p1/s3/v2.0.1/vbr4.mp3" TargetMode="External"/><Relationship Id="rId32" Type="http://schemas.openxmlformats.org/officeDocument/2006/relationships/hyperlink" Target="https://s3.amazonaws.com/cbbt-er.public/pericopes/ind/mrk/p1/s4/v2.0.1/vbr4.mp3" TargetMode="External"/><Relationship Id="rId33" Type="http://schemas.openxmlformats.org/officeDocument/2006/relationships/hyperlink" Target="https://s3.amazonaws.com/cbbt-er.public/pericopes/ind/mrk/p1/s5/v2.0.1/vbr4.mp3" TargetMode="External"/><Relationship Id="rId34" Type="http://schemas.openxmlformats.org/officeDocument/2006/relationships/hyperlink" Target="https://s3.amazonaws.com/cbbt-er.public/pericopes/ind/mrk/p1/s6/v2.0.1/vbr4.mp3" TargetMode="External"/><Relationship Id="rId35" Type="http://schemas.openxmlformats.org/officeDocument/2006/relationships/hyperlink" Target="#t121" TargetMode="External"/><Relationship Id="rId36" Type="http://schemas.openxmlformats.org/officeDocument/2006/relationships/hyperlink" Target="#t55" TargetMode="External"/><Relationship Id="rId37" Type="http://schemas.openxmlformats.org/officeDocument/2006/relationships/hyperlink" Target="#t82" TargetMode="External"/><Relationship Id="rId38" Type="http://schemas.openxmlformats.org/officeDocument/2006/relationships/hyperlink" Target="#t11" TargetMode="External"/><Relationship Id="rId39" Type="http://schemas.openxmlformats.org/officeDocument/2006/relationships/hyperlink" Target="#t160" TargetMode="External"/><Relationship Id="rId40" Type="http://schemas.openxmlformats.org/officeDocument/2006/relationships/hyperlink" Target="#t17" TargetMode="External"/><Relationship Id="rId41" Type="http://schemas.openxmlformats.org/officeDocument/2006/relationships/hyperlink" Target="https://s3.amazonaws.com/cbbt-er.public/pericopes/ind/mrk/p2/s1/v2.0.1/vbr4.mp3" TargetMode="External"/><Relationship Id="rId42" Type="http://schemas.openxmlformats.org/officeDocument/2006/relationships/hyperlink" Target="https://s3.amazonaws.com/cbbt-er.public/pericopes/ind/mrk/p2/s2/v2.0.1/vbr4.mp3" TargetMode="External"/><Relationship Id="rId43" Type="http://schemas.openxmlformats.org/officeDocument/2006/relationships/hyperlink" Target="https://s3.amazonaws.com/cbbt-er.public/pericopes/ind/mrk/p2/s3/v2.0.1/vbr4.mp3" TargetMode="External"/><Relationship Id="rId44" Type="http://schemas.openxmlformats.org/officeDocument/2006/relationships/hyperlink" Target="https://s3.amazonaws.com/cbbt-er.public/pericopes/ind/mrk/p2/s4/v2.0.1/vbr4.mp3" TargetMode="External"/><Relationship Id="rId45" Type="http://schemas.openxmlformats.org/officeDocument/2006/relationships/hyperlink" Target="https://s3.amazonaws.com/cbbt-er.public/pericopes/ind/mrk/p2/s5/v2.0.1/vbr4.mp3" TargetMode="External"/><Relationship Id="rId46" Type="http://schemas.openxmlformats.org/officeDocument/2006/relationships/hyperlink" Target="https://s3.amazonaws.com/cbbt-er.public/pericopes/ind/mrk/p2/s6/v2.0.1/vbr4.mp3" TargetMode="External"/><Relationship Id="rId47" Type="http://schemas.openxmlformats.org/officeDocument/2006/relationships/hyperlink" Target="#t22" TargetMode="External"/><Relationship Id="rId48" Type="http://schemas.openxmlformats.org/officeDocument/2006/relationships/hyperlink" Target="#t113" TargetMode="External"/><Relationship Id="rId49" Type="http://schemas.openxmlformats.org/officeDocument/2006/relationships/hyperlink" Target="#t133" TargetMode="External"/><Relationship Id="rId50" Type="http://schemas.openxmlformats.org/officeDocument/2006/relationships/hyperlink" Target="#t8" TargetMode="External"/><Relationship Id="rId51" Type="http://schemas.openxmlformats.org/officeDocument/2006/relationships/hyperlink" Target="#t137" TargetMode="External"/><Relationship Id="rId52" Type="http://schemas.openxmlformats.org/officeDocument/2006/relationships/hyperlink" Target="#t47" TargetMode="External"/><Relationship Id="rId53" Type="http://schemas.openxmlformats.org/officeDocument/2006/relationships/hyperlink" Target="#t229" TargetMode="External"/><Relationship Id="rId54" Type="http://schemas.openxmlformats.org/officeDocument/2006/relationships/hyperlink" Target="#t95" TargetMode="External"/><Relationship Id="rId55" Type="http://schemas.openxmlformats.org/officeDocument/2006/relationships/hyperlink" Target="#t67" TargetMode="External"/><Relationship Id="rId56" Type="http://schemas.openxmlformats.org/officeDocument/2006/relationships/hyperlink" Target="https://s3.amazonaws.com/cbbt-er.public/pericopes/ind/mrk/p3/s1/v2.0.1/vbr4.mp3" TargetMode="External"/><Relationship Id="rId57" Type="http://schemas.openxmlformats.org/officeDocument/2006/relationships/hyperlink" Target="https://s3.amazonaws.com/cbbt-er.public/pericopes/ind/mrk/p3/s2/v2.0.1/vbr4.mp3" TargetMode="External"/><Relationship Id="rId58" Type="http://schemas.openxmlformats.org/officeDocument/2006/relationships/hyperlink" Target="https://s3.amazonaws.com/cbbt-er.public/pericopes/ind/mrk/p3/s3/v2.0.1/vbr4.mp3" TargetMode="External"/><Relationship Id="rId59" Type="http://schemas.openxmlformats.org/officeDocument/2006/relationships/hyperlink" Target="https://s3.amazonaws.com/cbbt-er.public/pericopes/ind/mrk/p3/s4/v2.0.1/vbr4.mp3" TargetMode="External"/><Relationship Id="rId60" Type="http://schemas.openxmlformats.org/officeDocument/2006/relationships/hyperlink" Target="https://s3.amazonaws.com/cbbt-er.public/pericopes/ind/mrk/p3/s5/v2.0.1/vbr4.mp3" TargetMode="External"/><Relationship Id="rId61" Type="http://schemas.openxmlformats.org/officeDocument/2006/relationships/hyperlink" Target="https://s3.amazonaws.com/cbbt-er.public/pericopes/ind/mrk/p3/s6/v2.0.1/vbr4.mp3" TargetMode="External"/><Relationship Id="rId62" Type="http://schemas.openxmlformats.org/officeDocument/2006/relationships/hyperlink" Target="#t36" TargetMode="External"/><Relationship Id="rId63" Type="http://schemas.openxmlformats.org/officeDocument/2006/relationships/hyperlink" Target="https://s3.amazonaws.com/cbbt-er.public/pericopes/ind/mrk/p4/s1/v2.0.1/vbr4.mp3" TargetMode="External"/><Relationship Id="rId64" Type="http://schemas.openxmlformats.org/officeDocument/2006/relationships/hyperlink" Target="https://s3.amazonaws.com/cbbt-er.public/pericopes/ind/mrk/p4/s2/v2.0.1/vbr4.mp3" TargetMode="External"/><Relationship Id="rId65" Type="http://schemas.openxmlformats.org/officeDocument/2006/relationships/hyperlink" Target="https://s3.amazonaws.com/cbbt-er.public/pericopes/ind/mrk/p4/s3/v2.0.1/vbr4.mp3" TargetMode="External"/><Relationship Id="rId66" Type="http://schemas.openxmlformats.org/officeDocument/2006/relationships/hyperlink" Target="https://s3.amazonaws.com/cbbt-er.public/pericopes/ind/mrk/p4/s4/v2.0.1/vbr4.mp3" TargetMode="External"/><Relationship Id="rId67" Type="http://schemas.openxmlformats.org/officeDocument/2006/relationships/hyperlink" Target="https://s3.amazonaws.com/cbbt-er.public/pericopes/ind/mrk/p4/s5/v2.0.1/vbr4.mp3" TargetMode="External"/><Relationship Id="rId68" Type="http://schemas.openxmlformats.org/officeDocument/2006/relationships/hyperlink" Target="https://s3.amazonaws.com/cbbt-er.public/pericopes/ind/mrk/p4/s6/v2.0.1/vbr4.mp3" TargetMode="External"/><Relationship Id="rId69" Type="http://schemas.openxmlformats.org/officeDocument/2006/relationships/hyperlink" Target="#t102" TargetMode="External"/><Relationship Id="rId70" Type="http://schemas.openxmlformats.org/officeDocument/2006/relationships/hyperlink" Target="https://s3.amazonaws.com/cbbt-er.public/pericopes/ind/mrk/p5/s1/v2.0.1/vbr4.mp3" TargetMode="External"/><Relationship Id="rId71" Type="http://schemas.openxmlformats.org/officeDocument/2006/relationships/hyperlink" Target="https://s3.amazonaws.com/cbbt-er.public/pericopes/ind/mrk/p5/s2/v2.0.1/vbr4.mp3" TargetMode="External"/><Relationship Id="rId72" Type="http://schemas.openxmlformats.org/officeDocument/2006/relationships/hyperlink" Target="https://s3.amazonaws.com/cbbt-er.public/pericopes/ind/mrk/p5/s3/v2.0.1/vbr4.mp3" TargetMode="External"/><Relationship Id="rId73" Type="http://schemas.openxmlformats.org/officeDocument/2006/relationships/hyperlink" Target="https://s3.amazonaws.com/cbbt-er.public/pericopes/ind/mrk/p5/s4/v2.0.1/vbr4.mp3" TargetMode="External"/><Relationship Id="rId74" Type="http://schemas.openxmlformats.org/officeDocument/2006/relationships/hyperlink" Target="https://s3.amazonaws.com/cbbt-er.public/pericopes/ind/mrk/p5/s5/v2.0.1/vbr4.mp3" TargetMode="External"/><Relationship Id="rId75" Type="http://schemas.openxmlformats.org/officeDocument/2006/relationships/hyperlink" Target="https://s3.amazonaws.com/cbbt-er.public/pericopes/ind/mrk/p5/s6/v2.0.1/vbr4.mp3" TargetMode="External"/><Relationship Id="rId76" Type="http://schemas.openxmlformats.org/officeDocument/2006/relationships/hyperlink" Target="#t85" TargetMode="External"/><Relationship Id="rId77" Type="http://schemas.openxmlformats.org/officeDocument/2006/relationships/hyperlink" Target="#t26" TargetMode="External"/><Relationship Id="rId78" Type="http://schemas.openxmlformats.org/officeDocument/2006/relationships/hyperlink" Target="#t205" TargetMode="External"/><Relationship Id="rId79" Type="http://schemas.openxmlformats.org/officeDocument/2006/relationships/hyperlink" Target="#t103" TargetMode="External"/><Relationship Id="rId80" Type="http://schemas.openxmlformats.org/officeDocument/2006/relationships/hyperlink" Target="#t114" TargetMode="External"/><Relationship Id="rId81" Type="http://schemas.openxmlformats.org/officeDocument/2006/relationships/hyperlink" Target="#t83" TargetMode="External"/><Relationship Id="rId82" Type="http://schemas.openxmlformats.org/officeDocument/2006/relationships/hyperlink" Target="https://s3.amazonaws.com/cbbt-er.public/pericopes/ind/mrk/p6/s1/v2.0.1/vbr4.mp3" TargetMode="External"/><Relationship Id="rId83" Type="http://schemas.openxmlformats.org/officeDocument/2006/relationships/hyperlink" Target="https://s3.amazonaws.com/cbbt-er.public/pericopes/ind/mrk/p6/s2/v2.0.1/vbr4.mp3" TargetMode="External"/><Relationship Id="rId84" Type="http://schemas.openxmlformats.org/officeDocument/2006/relationships/hyperlink" Target="https://s3.amazonaws.com/cbbt-er.public/pericopes/ind/mrk/p6/s3/v2.0.1/vbr4.mp3" TargetMode="External"/><Relationship Id="rId85" Type="http://schemas.openxmlformats.org/officeDocument/2006/relationships/hyperlink" Target="https://s3.amazonaws.com/cbbt-er.public/pericopes/ind/mrk/p6/s4/v2.0.1/vbr4.mp3" TargetMode="External"/><Relationship Id="rId86" Type="http://schemas.openxmlformats.org/officeDocument/2006/relationships/hyperlink" Target="https://s3.amazonaws.com/cbbt-er.public/pericopes/ind/mrk/p6/s5/v2.0.1/vbr4.mp3" TargetMode="External"/><Relationship Id="rId87" Type="http://schemas.openxmlformats.org/officeDocument/2006/relationships/hyperlink" Target="https://s3.amazonaws.com/cbbt-er.public/pericopes/ind/mrk/p6/s6/v2.0.1/vbr4.mp3" TargetMode="External"/><Relationship Id="rId88" Type="http://schemas.openxmlformats.org/officeDocument/2006/relationships/hyperlink" Target="#22" TargetMode="External"/><Relationship Id="rId89" Type="http://schemas.openxmlformats.org/officeDocument/2006/relationships/hyperlink" Target="#t148" TargetMode="External"/><Relationship Id="rId90" Type="http://schemas.openxmlformats.org/officeDocument/2006/relationships/hyperlink" Target="#t48" TargetMode="External"/><Relationship Id="rId91" Type="http://schemas.openxmlformats.org/officeDocument/2006/relationships/hyperlink" Target="#t15" TargetMode="External"/><Relationship Id="rId92" Type="http://schemas.openxmlformats.org/officeDocument/2006/relationships/hyperlink" Target="#t130" TargetMode="External"/><Relationship Id="rId93" Type="http://schemas.openxmlformats.org/officeDocument/2006/relationships/hyperlink" Target="#t199" TargetMode="External"/><Relationship Id="rId94" Type="http://schemas.openxmlformats.org/officeDocument/2006/relationships/hyperlink" Target="https://s3.amazonaws.com/cbbt-er.public/pericopes/ind/mrk/p7/s1/v2.0.1/vbr4.mp3" TargetMode="External"/><Relationship Id="rId95" Type="http://schemas.openxmlformats.org/officeDocument/2006/relationships/hyperlink" Target="https://s3.amazonaws.com/cbbt-er.public/pericopes/ind/mrk/p7/s2/v2.0.1/vbr4.mp3" TargetMode="External"/><Relationship Id="rId96" Type="http://schemas.openxmlformats.org/officeDocument/2006/relationships/hyperlink" Target="https://s3.amazonaws.com/cbbt-er.public/pericopes/ind/mrk/p7/s3/v2.0.1/vbr4.mp3" TargetMode="External"/><Relationship Id="rId97" Type="http://schemas.openxmlformats.org/officeDocument/2006/relationships/hyperlink" Target="https://s3.amazonaws.com/cbbt-er.public/pericopes/ind/mrk/p7/s4/v2.0.1/vbr4.mp3" TargetMode="External"/><Relationship Id="rId98" Type="http://schemas.openxmlformats.org/officeDocument/2006/relationships/hyperlink" Target="https://s3.amazonaws.com/cbbt-er.public/pericopes/ind/mrk/p7/s5/v2.0.1/vbr4.mp3" TargetMode="External"/><Relationship Id="rId99" Type="http://schemas.openxmlformats.org/officeDocument/2006/relationships/hyperlink" Target="https://s3.amazonaws.com/cbbt-er.public/pericopes/ind/mrk/p7/s6/v2.0.1/vbr4.mp3" TargetMode="External"/><Relationship Id="rId100" Type="http://schemas.openxmlformats.org/officeDocument/2006/relationships/hyperlink" Target="#t39" TargetMode="External"/><Relationship Id="rId101" Type="http://schemas.openxmlformats.org/officeDocument/2006/relationships/hyperlink" Target="#t100" TargetMode="External"/><Relationship Id="rId102" Type="http://schemas.openxmlformats.org/officeDocument/2006/relationships/hyperlink" Target="#t111" TargetMode="External"/><Relationship Id="rId103" Type="http://schemas.openxmlformats.org/officeDocument/2006/relationships/hyperlink" Target="https://s3.amazonaws.com/cbbt-er.public/pericopes/ind/mrk/p8/s1/v2.0.1/vbr4.mp3" TargetMode="External"/><Relationship Id="rId104" Type="http://schemas.openxmlformats.org/officeDocument/2006/relationships/hyperlink" Target="https://s3.amazonaws.com/cbbt-er.public/pericopes/ind/mrk/p8/s2/v2.0.1/vbr4.mp3" TargetMode="External"/><Relationship Id="rId105" Type="http://schemas.openxmlformats.org/officeDocument/2006/relationships/hyperlink" Target="https://s3.amazonaws.com/cbbt-er.public/pericopes/ind/mrk/p8/s3/v2.0.1/vbr4.mp3" TargetMode="External"/><Relationship Id="rId106" Type="http://schemas.openxmlformats.org/officeDocument/2006/relationships/hyperlink" Target="https://s3.amazonaws.com/cbbt-er.public/pericopes/ind/mrk/p8/s4/v2.0.1/vbr4.mp3" TargetMode="External"/><Relationship Id="rId107" Type="http://schemas.openxmlformats.org/officeDocument/2006/relationships/hyperlink" Target="https://s3.amazonaws.com/cbbt-er.public/pericopes/ind/mrk/p8/s5/v2.0.1/vbr4.mp3" TargetMode="External"/><Relationship Id="rId108" Type="http://schemas.openxmlformats.org/officeDocument/2006/relationships/hyperlink" Target="https://s3.amazonaws.com/cbbt-er.public/pericopes/ind/mrk/p8/s6/v2.0.1/vbr4.mp3" TargetMode="External"/><Relationship Id="rId109" Type="http://schemas.openxmlformats.org/officeDocument/2006/relationships/hyperlink" Target="#t49" TargetMode="External"/><Relationship Id="rId110" Type="http://schemas.openxmlformats.org/officeDocument/2006/relationships/hyperlink" Target="https://s3.amazonaws.com/cbbt-er.public/pericopes/ind/mrk/p9/s1/v2.0.1/vbr4.mp3" TargetMode="External"/><Relationship Id="rId111" Type="http://schemas.openxmlformats.org/officeDocument/2006/relationships/hyperlink" Target="https://s3.amazonaws.com/cbbt-er.public/pericopes/ind/mrk/p9/s3/v2.0.1/vbr4.mp3" TargetMode="External"/><Relationship Id="rId112" Type="http://schemas.openxmlformats.org/officeDocument/2006/relationships/hyperlink" Target="https://s3.amazonaws.com/cbbt-er.public/pericopes/ind/mrk/p9/s4/v2.0.1/vbr4.mp3" TargetMode="External"/><Relationship Id="rId113" Type="http://schemas.openxmlformats.org/officeDocument/2006/relationships/hyperlink" Target="https://s3.amazonaws.com/cbbt-er.public/pericopes/ind/mrk/p9/s5/v2.0.1/vbr4.mp3" TargetMode="External"/><Relationship Id="rId114" Type="http://schemas.openxmlformats.org/officeDocument/2006/relationships/hyperlink" Target="#t33" TargetMode="External"/><Relationship Id="rId115" Type="http://schemas.openxmlformats.org/officeDocument/2006/relationships/hyperlink" Target="#t120" TargetMode="External"/><Relationship Id="rId116" Type="http://schemas.openxmlformats.org/officeDocument/2006/relationships/hyperlink" Target="#t138" TargetMode="External"/><Relationship Id="rId117" Type="http://schemas.openxmlformats.org/officeDocument/2006/relationships/hyperlink" Target="#t184" TargetMode="External"/><Relationship Id="rId118" Type="http://schemas.openxmlformats.org/officeDocument/2006/relationships/hyperlink" Target="#t150" TargetMode="External"/><Relationship Id="rId119" Type="http://schemas.openxmlformats.org/officeDocument/2006/relationships/hyperlink" Target="https://s3.amazonaws.com/cbbt-er.public/pericopes/ind/mrk/p10/s1/v2.0.1/vbr4.mp3" TargetMode="External"/><Relationship Id="rId120" Type="http://schemas.openxmlformats.org/officeDocument/2006/relationships/hyperlink" Target="https://s3.amazonaws.com/cbbt-er.public/pericopes/ind/mrk/p10/s2/v2.0.1/vbr4.mp3" TargetMode="External"/><Relationship Id="rId121" Type="http://schemas.openxmlformats.org/officeDocument/2006/relationships/hyperlink" Target="https://s3.amazonaws.com/cbbt-er.public/pericopes/ind/mrk/p10/s3/v2.0.1/vbr4.mp3" TargetMode="External"/><Relationship Id="rId122" Type="http://schemas.openxmlformats.org/officeDocument/2006/relationships/hyperlink" Target="https://s3.amazonaws.com/cbbt-er.public/pericopes/ind/mrk/p10/s4/v2.0.1/vbr4.mp3" TargetMode="External"/><Relationship Id="rId123" Type="http://schemas.openxmlformats.org/officeDocument/2006/relationships/hyperlink" Target="https://s3.amazonaws.com/cbbt-er.public/pericopes/ind/mrk/p10/s5/v2.0.1/vbr4.mp3" TargetMode="External"/><Relationship Id="rId124" Type="http://schemas.openxmlformats.org/officeDocument/2006/relationships/hyperlink" Target="https://s3.amazonaws.com/cbbt-er.public/pericopes/ind/mrk/p10/s6/v2.0.1/vbr4.mp3" TargetMode="External"/><Relationship Id="rId125" Type="http://schemas.openxmlformats.org/officeDocument/2006/relationships/hyperlink" Target="#t93" TargetMode="External"/><Relationship Id="rId126" Type="http://schemas.openxmlformats.org/officeDocument/2006/relationships/hyperlink" Target="https://s3.amazonaws.com/cbbt-er.public/pericopes/ind/mrk/p11/s1/v2.0.1/vbr4.mp3" TargetMode="External"/><Relationship Id="rId127" Type="http://schemas.openxmlformats.org/officeDocument/2006/relationships/hyperlink" Target="https://s3.amazonaws.com/cbbt-er.public/pericopes/ind/mrk/p11/s2/v2.0.1/vbr4.mp3" TargetMode="External"/><Relationship Id="rId128" Type="http://schemas.openxmlformats.org/officeDocument/2006/relationships/hyperlink" Target="https://s3.amazonaws.com/cbbt-er.public/pericopes/ind/mrk/p11/s3/v2.0.1/vbr4.mp3" TargetMode="External"/><Relationship Id="rId129" Type="http://schemas.openxmlformats.org/officeDocument/2006/relationships/hyperlink" Target="https://s3.amazonaws.com/cbbt-er.public/pericopes/ind/mrk/p11/s4/v2.0.1/vbr4.mp3" TargetMode="External"/><Relationship Id="rId130" Type="http://schemas.openxmlformats.org/officeDocument/2006/relationships/hyperlink" Target="https://s3.amazonaws.com/cbbt-er.public/pericopes/ind/mrk/p11/s5/v2.0.1/vbr4.mp3" TargetMode="External"/><Relationship Id="rId131" Type="http://schemas.openxmlformats.org/officeDocument/2006/relationships/hyperlink" Target="https://s3.amazonaws.com/cbbt-er.public/pericopes/ind/mrk/p11/s6/v2.0.1/vbr4.mp3" TargetMode="External"/><Relationship Id="rId132" Type="http://schemas.openxmlformats.org/officeDocument/2006/relationships/hyperlink" Target="#t6" TargetMode="External"/><Relationship Id="rId133" Type="http://schemas.openxmlformats.org/officeDocument/2006/relationships/hyperlink" Target="#t101" TargetMode="External"/><Relationship Id="rId134" Type="http://schemas.openxmlformats.org/officeDocument/2006/relationships/hyperlink" Target="#t157" TargetMode="External"/><Relationship Id="rId135" Type="http://schemas.openxmlformats.org/officeDocument/2006/relationships/hyperlink" Target="#t98" TargetMode="External"/><Relationship Id="rId136" Type="http://schemas.openxmlformats.org/officeDocument/2006/relationships/hyperlink" Target="#t122" TargetMode="External"/><Relationship Id="rId137" Type="http://schemas.openxmlformats.org/officeDocument/2006/relationships/hyperlink" Target="#120" TargetMode="External"/><Relationship Id="rId138" Type="http://schemas.openxmlformats.org/officeDocument/2006/relationships/hyperlink" Target="https://s3.amazonaws.com/cbbt-er.public/pericopes/ind/mrk/p14/s1/v2.0.1/vbr4.mp3" TargetMode="External"/><Relationship Id="rId139" Type="http://schemas.openxmlformats.org/officeDocument/2006/relationships/hyperlink" Target="https://s3.amazonaws.com/cbbt-er.public/pericopes/ind/mrk/p14/s2/v2.0.1/vbr4.mp3" TargetMode="External"/><Relationship Id="rId140" Type="http://schemas.openxmlformats.org/officeDocument/2006/relationships/hyperlink" Target="https://s3.amazonaws.com/cbbt-er.public/pericopes/ind/mrk/p14/s3/v2.0.1/vbr4.mp3" TargetMode="External"/><Relationship Id="rId141" Type="http://schemas.openxmlformats.org/officeDocument/2006/relationships/hyperlink" Target="https://s3.amazonaws.com/cbbt-er.public/pericopes/ind/mrk/p14/s4/v2.0.1/vbr4.mp3" TargetMode="External"/><Relationship Id="rId142" Type="http://schemas.openxmlformats.org/officeDocument/2006/relationships/hyperlink" Target="https://s3.amazonaws.com/cbbt-er.public/pericopes/ind/mrk/p14/s5/v2.0.1/vbr4.mp3" TargetMode="External"/><Relationship Id="rId143" Type="http://schemas.openxmlformats.org/officeDocument/2006/relationships/hyperlink" Target="https://s3.amazonaws.com/cbbt-er.public/pericopes/ind/mrk/p14/s6/v2.0.1/vbr4.mp3" TargetMode="External"/><Relationship Id="rId144" Type="http://schemas.openxmlformats.org/officeDocument/2006/relationships/hyperlink" Target="https://s3.amazonaws.com/cbbt-er.public/pericopes/ind/mrk/p15/s1/v2.0.1/vbr4.mp3" TargetMode="External"/><Relationship Id="rId145" Type="http://schemas.openxmlformats.org/officeDocument/2006/relationships/hyperlink" Target="https://s3.amazonaws.com/cbbt-er.public/pericopes/ind/mrk/p15/s2/v2.0.1/vbr4.mp3" TargetMode="External"/><Relationship Id="rId146" Type="http://schemas.openxmlformats.org/officeDocument/2006/relationships/hyperlink" Target="https://s3.amazonaws.com/cbbt-er.public/pericopes/ind/mrk/p15/s3/v2.0.1/vbr4.mp3" TargetMode="External"/><Relationship Id="rId147" Type="http://schemas.openxmlformats.org/officeDocument/2006/relationships/hyperlink" Target="https://s3.amazonaws.com/cbbt-er.public/pericopes/ind/mrk/p15/s4/v2.0.1/vbr4.mp3" TargetMode="External"/><Relationship Id="rId148" Type="http://schemas.openxmlformats.org/officeDocument/2006/relationships/hyperlink" Target="https://s3.amazonaws.com/cbbt-er.public/pericopes/ind/mrk/p15/s5/v2.0.1/vbr4.mp3" TargetMode="External"/><Relationship Id="rId149" Type="http://schemas.openxmlformats.org/officeDocument/2006/relationships/hyperlink" Target="https://s3.amazonaws.com/cbbt-er.public/pericopes/ind/mrk/p15/s6/v2.0.1/vbr4.mp3" TargetMode="External"/><Relationship Id="rId150" Type="http://schemas.openxmlformats.org/officeDocument/2006/relationships/hyperlink" Target="https://s3.amazonaws.com/cbbt-er.public/pericopes/ind/mrk/p17/s1/v2.0.1/vbr4.mp3" TargetMode="External"/><Relationship Id="rId151" Type="http://schemas.openxmlformats.org/officeDocument/2006/relationships/hyperlink" Target="https://s3.amazonaws.com/cbbt-er.public/pericopes/ind/mrk/p17/s2/v2.1/vbr4.mp3" TargetMode="External"/><Relationship Id="rId152" Type="http://schemas.openxmlformats.org/officeDocument/2006/relationships/hyperlink" Target="https://s3.amazonaws.com/cbbt-er.public/pericopes/ind/mrk/p17/s3/v2.1/vbr4.mp3" TargetMode="External"/><Relationship Id="rId153" Type="http://schemas.openxmlformats.org/officeDocument/2006/relationships/hyperlink" Target="https://s3.amazonaws.com/cbbt-er.public/pericopes/ind/mrk/p17/s4/v2.0.1/vbr4.mp3" TargetMode="External"/><Relationship Id="rId154" Type="http://schemas.openxmlformats.org/officeDocument/2006/relationships/hyperlink" Target="https://s3.amazonaws.com/cbbt-er.public/pericopes/ind/mrk/p17/s5/v2.0.1/vbr4.mp3" TargetMode="External"/><Relationship Id="rId155" Type="http://schemas.openxmlformats.org/officeDocument/2006/relationships/hyperlink" Target="https://s3.amazonaws.com/cbbt-er.public/pericopes/ind/mrk/p17/s6/v2.0.1/vbr4.mp3" TargetMode="External"/><Relationship Id="rId156" Type="http://schemas.openxmlformats.org/officeDocument/2006/relationships/hyperlink" Target="#t91" TargetMode="External"/><Relationship Id="rId157" Type="http://schemas.openxmlformats.org/officeDocument/2006/relationships/hyperlink" Target="#t70" TargetMode="External"/><Relationship Id="rId158" Type="http://schemas.openxmlformats.org/officeDocument/2006/relationships/hyperlink" Target="#t35" TargetMode="External"/><Relationship Id="rId159" Type="http://schemas.openxmlformats.org/officeDocument/2006/relationships/hyperlink" Target="https://s3.amazonaws.com/cbbt-er.public/pericopes/ind/mrk/p18/s1/v2.0.1/vbr4.mp3" TargetMode="External"/><Relationship Id="rId160" Type="http://schemas.openxmlformats.org/officeDocument/2006/relationships/hyperlink" Target="https://s3.amazonaws.com/cbbt-er.public/pericopes/ind/mrk/p18/s2/v2.0.1/vbr4.mp3" TargetMode="External"/><Relationship Id="rId161" Type="http://schemas.openxmlformats.org/officeDocument/2006/relationships/hyperlink" Target="https://s3.amazonaws.com/cbbt-er.public/pericopes/ind/mrk/p18/s3/v2.0.1/vbr4.mp3" TargetMode="External"/><Relationship Id="rId162" Type="http://schemas.openxmlformats.org/officeDocument/2006/relationships/hyperlink" Target="https://s3.amazonaws.com/cbbt-er.public/pericopes/ind/mrk/p18/s4/v2.0.1/vbr4.mp3" TargetMode="External"/><Relationship Id="rId163" Type="http://schemas.openxmlformats.org/officeDocument/2006/relationships/hyperlink" Target="https://s3.amazonaws.com/cbbt-er.public/pericopes/ind/mrk/p18/s5/v2.0.1/vbr4.mp3" TargetMode="External"/><Relationship Id="rId164" Type="http://schemas.openxmlformats.org/officeDocument/2006/relationships/hyperlink" Target="https://s3.amazonaws.com/cbbt-er.public/pericopes/ind/mrk/p18/s6/v2.0.1/vbr4.mp3" TargetMode="External"/><Relationship Id="rId165" Type="http://schemas.openxmlformats.org/officeDocument/2006/relationships/hyperlink" Target="#t62" TargetMode="External"/><Relationship Id="rId166" Type="http://schemas.openxmlformats.org/officeDocument/2006/relationships/hyperlink" Target="#t112" TargetMode="External"/><Relationship Id="rId167" Type="http://schemas.openxmlformats.org/officeDocument/2006/relationships/hyperlink" Target="#t34" TargetMode="External"/><Relationship Id="rId168" Type="http://schemas.openxmlformats.org/officeDocument/2006/relationships/hyperlink" Target="https://s3.amazonaws.com/cbbt-er.public/pericopes/ind/mrk/p19a/s1/v2.0.1/vbr4.mp3" TargetMode="External"/><Relationship Id="rId169" Type="http://schemas.openxmlformats.org/officeDocument/2006/relationships/hyperlink" Target="https://s3.amazonaws.com/cbbt-er.public/pericopes/ind/mrk/p19a/s2/v2.0.1/vbr4.mp3" TargetMode="External"/><Relationship Id="rId170" Type="http://schemas.openxmlformats.org/officeDocument/2006/relationships/hyperlink" Target="https://s3.amazonaws.com/cbbt-er.public/pericopes/ind/mrk/p19a/s3/v2.0.1/vbr4.mp3" TargetMode="External"/><Relationship Id="rId171" Type="http://schemas.openxmlformats.org/officeDocument/2006/relationships/hyperlink" Target="https://s3.amazonaws.com/cbbt-er.public/pericopes/ind/mrk/p19a/s4/v2.0.1/vbr4.mp3" TargetMode="External"/><Relationship Id="rId172" Type="http://schemas.openxmlformats.org/officeDocument/2006/relationships/hyperlink" Target="https://s3.amazonaws.com/cbbt-er.public/pericopes/ind/mrk/p19a/s6/v2.0.1/vbr4.mp3" TargetMode="External"/><Relationship Id="rId173" Type="http://schemas.openxmlformats.org/officeDocument/2006/relationships/hyperlink" Target="#t134" TargetMode="External"/><Relationship Id="rId174" Type="http://schemas.openxmlformats.org/officeDocument/2006/relationships/hyperlink" Target="#t136" TargetMode="External"/><Relationship Id="rId175" Type="http://schemas.openxmlformats.org/officeDocument/2006/relationships/hyperlink" Target="https://s3.amazonaws.com/cbbt-er.public/pericopes/ind/mrk/p19b/s1/v2.0.1/vbr4.mp3" TargetMode="External"/><Relationship Id="rId176" Type="http://schemas.openxmlformats.org/officeDocument/2006/relationships/hyperlink" Target="https://s3.amazonaws.com/cbbt-er.public/pericopes/ind/mrk/p19b/s2/v2.0.1/vbr4.mp3" TargetMode="External"/><Relationship Id="rId177" Type="http://schemas.openxmlformats.org/officeDocument/2006/relationships/hyperlink" Target="https://s3.amazonaws.com/cbbt-er.public/pericopes/ind/mrk/p19b/s3/v2.0.1/vbr4.mp3" TargetMode="External"/><Relationship Id="rId178" Type="http://schemas.openxmlformats.org/officeDocument/2006/relationships/hyperlink" Target="https://s3.amazonaws.com/cbbt-er.public/pericopes/ind/mrk/p19b/s4/v2.0.1/vbr4.mp3" TargetMode="External"/><Relationship Id="rId179" Type="http://schemas.openxmlformats.org/officeDocument/2006/relationships/hyperlink" Target="https://s3.amazonaws.com/cbbt-er.public/pericopes/ind/mrk/p19b/s5/v2.0.1/vbr4.mp3" TargetMode="External"/><Relationship Id="rId180" Type="http://schemas.openxmlformats.org/officeDocument/2006/relationships/hyperlink" Target="https://s3.amazonaws.com/cbbt-er.public/pericopes/ind/mrk/p19b/s6/v2.0.1/vbr4.mp3" TargetMode="External"/><Relationship Id="rId181" Type="http://schemas.openxmlformats.org/officeDocument/2006/relationships/hyperlink" Target="#t147" TargetMode="External"/><Relationship Id="rId182" Type="http://schemas.openxmlformats.org/officeDocument/2006/relationships/hyperlink" Target="https://s3.amazonaws.com/cbbt-er.public/pericopes/ind/mrk/p20/s1/v2.0.1/vbr4.mp3" TargetMode="External"/><Relationship Id="rId183" Type="http://schemas.openxmlformats.org/officeDocument/2006/relationships/hyperlink" Target="https://s3.amazonaws.com/cbbt-er.public/pericopes/ind/mrk/p20/s2/v2.0.1/vbr4.mp3" TargetMode="External"/><Relationship Id="rId184" Type="http://schemas.openxmlformats.org/officeDocument/2006/relationships/hyperlink" Target="https://s3.amazonaws.com/cbbt-er.public/pericopes/ind/mrk/p20/s3/v2.0.1/vbr4.mp3" TargetMode="External"/><Relationship Id="rId185" Type="http://schemas.openxmlformats.org/officeDocument/2006/relationships/hyperlink" Target="https://s3.amazonaws.com/cbbt-er.public/pericopes/ind/mrk/p20/s4/v2.0.1/vbr4.mp3" TargetMode="External"/><Relationship Id="rId186" Type="http://schemas.openxmlformats.org/officeDocument/2006/relationships/hyperlink" Target="https://s3.amazonaws.com/cbbt-er.public/pericopes/ind/mrk/p20/s5/v2.0.1/vbr4.mp3" TargetMode="External"/><Relationship Id="rId187" Type="http://schemas.openxmlformats.org/officeDocument/2006/relationships/hyperlink" Target="https://s3.amazonaws.com/cbbt-er.public/pericopes/ind/mrk/p20/s6/v2.0.1/vbr4.mp3" TargetMode="External"/><Relationship Id="rId188" Type="http://schemas.openxmlformats.org/officeDocument/2006/relationships/hyperlink" Target="#t5" TargetMode="External"/><Relationship Id="rId189" Type="http://schemas.openxmlformats.org/officeDocument/2006/relationships/hyperlink" Target="https://s3.amazonaws.com/cbbt-er.public/pericopes/ind/mrk/p21/s1/v2.0.1/vbr4.mp3" TargetMode="External"/><Relationship Id="rId190" Type="http://schemas.openxmlformats.org/officeDocument/2006/relationships/hyperlink" Target="https://s3.amazonaws.com/cbbt-er.public/pericopes/ind/mrk/p21/s2/v2.0.1/vbr4.mp3" TargetMode="External"/><Relationship Id="rId191" Type="http://schemas.openxmlformats.org/officeDocument/2006/relationships/hyperlink" Target="https://s3.amazonaws.com/cbbt-er.public/pericopes/ind/mrk/p21/s3/v2.0.1/vbr4.mp3" TargetMode="External"/><Relationship Id="rId192" Type="http://schemas.openxmlformats.org/officeDocument/2006/relationships/hyperlink" Target="https://s3.amazonaws.com/cbbt-er.public/pericopes/ind/mrk/p21/s4/v2.0.1/vbr4.mp3" TargetMode="External"/><Relationship Id="rId193" Type="http://schemas.openxmlformats.org/officeDocument/2006/relationships/hyperlink" Target="https://s3.amazonaws.com/cbbt-er.public/pericopes/ind/mrk/p21/s5/v2.0.1/vbr4.mp3" TargetMode="External"/><Relationship Id="rId194" Type="http://schemas.openxmlformats.org/officeDocument/2006/relationships/hyperlink" Target="https://s3.amazonaws.com/cbbt-er.public/pericopes/ind/mrk/p21/s6/v2.0.1/vbr4.mp3" TargetMode="External"/><Relationship Id="rId195" Type="http://schemas.openxmlformats.org/officeDocument/2006/relationships/hyperlink" Target="https://s3.amazonaws.com/cbbt-er.public/pericopes/ind/mrk/p22/s1/v2.0.1/vbr4.mp3" TargetMode="External"/><Relationship Id="rId196" Type="http://schemas.openxmlformats.org/officeDocument/2006/relationships/hyperlink" Target="https://s3.amazonaws.com/cbbt-er.public/pericopes/ind/mrk/p22/s2/v3/vbr4.mp3" TargetMode="External"/><Relationship Id="rId197" Type="http://schemas.openxmlformats.org/officeDocument/2006/relationships/hyperlink" Target="https://s3.amazonaws.com/cbbt-er.public/pericopes/ind/mrk/p22/s3/v3/vbr4.mp3" TargetMode="External"/><Relationship Id="rId198" Type="http://schemas.openxmlformats.org/officeDocument/2006/relationships/hyperlink" Target="https://s3.amazonaws.com/cbbt-er.public/pericopes/ind/mrk/p22/s4/v3/vbr4.mp3" TargetMode="External"/><Relationship Id="rId199" Type="http://schemas.openxmlformats.org/officeDocument/2006/relationships/hyperlink" Target="https://s3.amazonaws.com/cbbt-er.public/pericopes/ind/mrk/p22/s5/v2.0.1/vbr4.mp3" TargetMode="External"/><Relationship Id="rId200" Type="http://schemas.openxmlformats.org/officeDocument/2006/relationships/hyperlink" Target="https://s3.amazonaws.com/cbbt-er.public/pericopes/ind/mrk/p22/s6/v2.0.1/vbr4.mp3" TargetMode="External"/><Relationship Id="rId201" Type="http://schemas.openxmlformats.org/officeDocument/2006/relationships/hyperlink" Target="https://s3.amazonaws.com/cbbt-er.public/pericopes/ind/mrk/p23a/s1/v2.0.1/vbr4.mp3" TargetMode="External"/><Relationship Id="rId202" Type="http://schemas.openxmlformats.org/officeDocument/2006/relationships/hyperlink" Target="https://s3.amazonaws.com/cbbt-er.public/pericopes/ind/mrk/p23a/s2/v2.1/vbr4.mp3" TargetMode="External"/><Relationship Id="rId203" Type="http://schemas.openxmlformats.org/officeDocument/2006/relationships/hyperlink" Target="https://s3.amazonaws.com/cbbt-er.public/pericopes/ind/mrk/p23a/s3/v2.0.1/vbr4.mp3" TargetMode="External"/><Relationship Id="rId204" Type="http://schemas.openxmlformats.org/officeDocument/2006/relationships/hyperlink" Target="https://s3.amazonaws.com/cbbt-er.public/pericopes/ind/mrk/p23a/s4/v2.0.1/vbr4.mp3" TargetMode="External"/><Relationship Id="rId205" Type="http://schemas.openxmlformats.org/officeDocument/2006/relationships/hyperlink" Target="https://s3.amazonaws.com/cbbt-er.public/pericopes/ind/mrk/p23a/s5/v2.0.1/vbr4.mp3" TargetMode="External"/><Relationship Id="rId206" Type="http://schemas.openxmlformats.org/officeDocument/2006/relationships/hyperlink" Target="https://s3.amazonaws.com/cbbt-er.public/pericopes/ind/mrk/p23a/s6/v2.0.1/vbr4.mp3" TargetMode="External"/><Relationship Id="rId207" Type="http://schemas.openxmlformats.org/officeDocument/2006/relationships/hyperlink" Target="https://s3.amazonaws.com/cbbt-er.public/pericopes/ind/mrk/p23b/s1/v2.0.1/vbr4.mp3" TargetMode="External"/><Relationship Id="rId208" Type="http://schemas.openxmlformats.org/officeDocument/2006/relationships/hyperlink" Target="https://s3.amazonaws.com/cbbt-er.public/pericopes/ind/mrk/p23b/s2/v2.0.1/vbr4.mp3" TargetMode="External"/><Relationship Id="rId209" Type="http://schemas.openxmlformats.org/officeDocument/2006/relationships/hyperlink" Target="https://s3.amazonaws.com/cbbt-er.public/pericopes/ind/mrk/p23b/s3/v2.0.1/vbr4.mp3" TargetMode="External"/><Relationship Id="rId210" Type="http://schemas.openxmlformats.org/officeDocument/2006/relationships/hyperlink" Target="https://s3.amazonaws.com/cbbt-er.public/pericopes/ind/mrk/p23b/s4/v2.0.1/vbr4.mp3" TargetMode="External"/><Relationship Id="rId211" Type="http://schemas.openxmlformats.org/officeDocument/2006/relationships/hyperlink" Target="https://s3.amazonaws.com/cbbt-er.public/pericopes/ind/mrk/p23b/s5/v2.1/vbr4.mp3" TargetMode="External"/><Relationship Id="rId212" Type="http://schemas.openxmlformats.org/officeDocument/2006/relationships/hyperlink" Target="https://s3.amazonaws.com/cbbt-er.public/pericopes/ind/mrk/p23b/s6/v2.0.1/vbr4.mp3" TargetMode="External"/><Relationship Id="rId213" Type="http://schemas.openxmlformats.org/officeDocument/2006/relationships/hyperlink" Target="#t76" TargetMode="External"/><Relationship Id="rId214" Type="http://schemas.openxmlformats.org/officeDocument/2006/relationships/hyperlink" Target="#t77" TargetMode="External"/><Relationship Id="rId215" Type="http://schemas.openxmlformats.org/officeDocument/2006/relationships/hyperlink" Target="#t73" TargetMode="External"/><Relationship Id="rId216" Type="http://schemas.openxmlformats.org/officeDocument/2006/relationships/hyperlink" Target="#t200" TargetMode="External"/><Relationship Id="rId217" Type="http://schemas.openxmlformats.org/officeDocument/2006/relationships/hyperlink" Target="#t71" TargetMode="External"/><Relationship Id="rId218" Type="http://schemas.openxmlformats.org/officeDocument/2006/relationships/hyperlink" Target="https://s3.amazonaws.com/cbbt-er.public/pericopes/ind/mrk/p24b/s1/v2.0.1/vbr4.mp3" TargetMode="External"/><Relationship Id="rId219" Type="http://schemas.openxmlformats.org/officeDocument/2006/relationships/hyperlink" Target="https://s3.amazonaws.com/cbbt-er.public/pericopes/ind/mrk/p24b/s2/v2.0.1/vbr4.mp3" TargetMode="External"/><Relationship Id="rId220" Type="http://schemas.openxmlformats.org/officeDocument/2006/relationships/hyperlink" Target="https://s3.amazonaws.com/cbbt-er.public/pericopes/ind/mrk/p24b/s3/v2.0.1/vbr4.mp3" TargetMode="External"/><Relationship Id="rId221" Type="http://schemas.openxmlformats.org/officeDocument/2006/relationships/hyperlink" Target="https://s3.amazonaws.com/cbbt-er.public/pericopes/ind/mrk/p24b/s4/v2.0.1/vbr4.mp3" TargetMode="External"/><Relationship Id="rId222" Type="http://schemas.openxmlformats.org/officeDocument/2006/relationships/hyperlink" Target="https://s3.amazonaws.com/cbbt-er.public/pericopes/ind/mrk/p24b/s5/v2.0.1/vbr4.mp3" TargetMode="External"/><Relationship Id="rId223" Type="http://schemas.openxmlformats.org/officeDocument/2006/relationships/hyperlink" Target="https://s3.amazonaws.com/cbbt-er.public/pericopes/ind/mrk/p24b/s6/v2.0.1/vbr4.mp3" TargetMode="External"/><Relationship Id="rId224" Type="http://schemas.openxmlformats.org/officeDocument/2006/relationships/hyperlink" Target="#t2" TargetMode="External"/><Relationship Id="rId225" Type="http://schemas.openxmlformats.org/officeDocument/2006/relationships/hyperlink" Target="https://s3.amazonaws.com/cbbt-er.public/pericopes/ind/mrk/p24c/s1/v2.0.1/vbr4.mp3" TargetMode="External"/><Relationship Id="rId226" Type="http://schemas.openxmlformats.org/officeDocument/2006/relationships/hyperlink" Target="https://s3.amazonaws.com/cbbt-er.public/pericopes/ind/mrk/p24c/s2/v2.0.1/vbr4.mp3" TargetMode="External"/><Relationship Id="rId227" Type="http://schemas.openxmlformats.org/officeDocument/2006/relationships/hyperlink" Target="https://s3.amazonaws.com/cbbt-er.public/pericopes/ind/mrk/p24c/s3/v2.0.1/vbr4.mp3" TargetMode="External"/><Relationship Id="rId228" Type="http://schemas.openxmlformats.org/officeDocument/2006/relationships/hyperlink" Target="https://s3.amazonaws.com/cbbt-er.public/pericopes/ind/mrk/p24c/s4/v2.0.1/vbr4.mp3" TargetMode="External"/><Relationship Id="rId229" Type="http://schemas.openxmlformats.org/officeDocument/2006/relationships/hyperlink" Target="https://s3.amazonaws.com/cbbt-er.public/pericopes/ind/mrk/p24c/s5/v2.0.1/vbr4.mp3" TargetMode="External"/><Relationship Id="rId230" Type="http://schemas.openxmlformats.org/officeDocument/2006/relationships/hyperlink" Target="https://s3.amazonaws.com/cbbt-er.public/pericopes/ind/mrk/p24c/s6/v2.0.1/vbr4.mp3" TargetMode="External"/><Relationship Id="rId231" Type="http://schemas.openxmlformats.org/officeDocument/2006/relationships/hyperlink" Target="#t141" TargetMode="External"/><Relationship Id="rId232" Type="http://schemas.openxmlformats.org/officeDocument/2006/relationships/hyperlink" Target="#t211" TargetMode="External"/><Relationship Id="rId233" Type="http://schemas.openxmlformats.org/officeDocument/2006/relationships/hyperlink" Target="#t56" TargetMode="External"/><Relationship Id="rId234" Type="http://schemas.openxmlformats.org/officeDocument/2006/relationships/hyperlink" Target="https://s3.amazonaws.com/cbbt-er.public/pericopes/ind/mrk/p25/s1/v2.0.1/vbr4.mp3" TargetMode="External"/><Relationship Id="rId235" Type="http://schemas.openxmlformats.org/officeDocument/2006/relationships/hyperlink" Target="https://s3.amazonaws.com/cbbt-er.public/pericopes/ind/mrk/p25/s2/v2.0.1/vbr4.mp3" TargetMode="External"/><Relationship Id="rId236" Type="http://schemas.openxmlformats.org/officeDocument/2006/relationships/hyperlink" Target="https://s3.amazonaws.com/cbbt-er.public/pericopes/ind/mrk/p25/s3/v2.0.1/vbr4.mp3" TargetMode="External"/><Relationship Id="rId237" Type="http://schemas.openxmlformats.org/officeDocument/2006/relationships/hyperlink" Target="https://s3.amazonaws.com/cbbt-er.public/pericopes/ind/mrk/p25/s4/v2.0.1/vbr4.mp3" TargetMode="External"/><Relationship Id="rId238" Type="http://schemas.openxmlformats.org/officeDocument/2006/relationships/hyperlink" Target="https://s3.amazonaws.com/cbbt-er.public/pericopes/ind/mrk/p25/s5/v2.0.1/vbr4.mp3" TargetMode="External"/><Relationship Id="rId239" Type="http://schemas.openxmlformats.org/officeDocument/2006/relationships/hyperlink" Target="https://s3.amazonaws.com/cbbt-er.public/pericopes/ind/mrk/p25/s6/v2.0.1/vbr4.mp3" TargetMode="External"/><Relationship Id="rId240" Type="http://schemas.openxmlformats.org/officeDocument/2006/relationships/hyperlink" Target="https://s3.amazonaws.com/cbbt-er.public/pericopes/ind/mrk/p26/s1/v2.0.1/vbr4.mp3" TargetMode="External"/><Relationship Id="rId241" Type="http://schemas.openxmlformats.org/officeDocument/2006/relationships/hyperlink" Target="https://s3.amazonaws.com/cbbt-er.public/pericopes/ind/mrk/p26/s2/v2.0.1/vbr4.mp3" TargetMode="External"/><Relationship Id="rId242" Type="http://schemas.openxmlformats.org/officeDocument/2006/relationships/hyperlink" Target="https://s3.amazonaws.com/cbbt-er.public/pericopes/ind/mrk/p26/s3/v2.0.1/vbr4.mp3" TargetMode="External"/><Relationship Id="rId243" Type="http://schemas.openxmlformats.org/officeDocument/2006/relationships/hyperlink" Target="https://s3.amazonaws.com/cbbt-er.public/pericopes/ind/mrk/p26/s4/v2.0.1/vbr4.mp3" TargetMode="External"/><Relationship Id="rId244" Type="http://schemas.openxmlformats.org/officeDocument/2006/relationships/hyperlink" Target="https://s3.amazonaws.com/cbbt-er.public/pericopes/ind/mrk/p26/s5/v2.0.1/vbr4.mp3" TargetMode="External"/><Relationship Id="rId245" Type="http://schemas.openxmlformats.org/officeDocument/2006/relationships/hyperlink" Target="https://s3.amazonaws.com/cbbt-er.public/pericopes/ind/mrk/p26/s6/v2.0.1/vbr4.mp3" TargetMode="External"/><Relationship Id="rId246" Type="http://schemas.openxmlformats.org/officeDocument/2006/relationships/hyperlink" Target="#t16" TargetMode="External"/><Relationship Id="rId247" Type="http://schemas.openxmlformats.org/officeDocument/2006/relationships/hyperlink" Target="#t10" TargetMode="External"/><Relationship Id="rId248" Type="http://schemas.openxmlformats.org/officeDocument/2006/relationships/hyperlink" Target="https://s3.amazonaws.com/cbbt-er.public/pericopes/ind/mrk/p27a/s1/v2.0.1/vbr4.mp3" TargetMode="External"/><Relationship Id="rId249" Type="http://schemas.openxmlformats.org/officeDocument/2006/relationships/hyperlink" Target="https://s3.amazonaws.com/cbbt-er.public/pericopes/ind/mrk/p27a/s2/v2.0.1/vbr4.mp3" TargetMode="External"/><Relationship Id="rId250" Type="http://schemas.openxmlformats.org/officeDocument/2006/relationships/hyperlink" Target="https://s3.amazonaws.com/cbbt-er.public/pericopes/ind/mrk/p27a/s3/v2.0.1/vbr4.mp3" TargetMode="External"/><Relationship Id="rId251" Type="http://schemas.openxmlformats.org/officeDocument/2006/relationships/hyperlink" Target="https://s3.amazonaws.com/cbbt-er.public/pericopes/ind/mrk/p27a/s4/v2.0.1/vbr4.mp3" TargetMode="External"/><Relationship Id="rId252" Type="http://schemas.openxmlformats.org/officeDocument/2006/relationships/hyperlink" Target="https://s3.amazonaws.com/cbbt-er.public/pericopes/ind/mrk/p27a/s5/v2.0.1/vbr4.mp3" TargetMode="External"/><Relationship Id="rId253" Type="http://schemas.openxmlformats.org/officeDocument/2006/relationships/hyperlink" Target="https://s3.amazonaws.com/cbbt-er.public/pericopes/ind/mrk/p27a/s6/v2.0.1/vbr4.mp3" TargetMode="External"/><Relationship Id="rId254" Type="http://schemas.openxmlformats.org/officeDocument/2006/relationships/hyperlink" Target="https://s3.amazonaws.com/cbbt-er.public/pericopes/ind/mrk/p27b/s1/v2.0.1/vbr4.mp3" TargetMode="External"/><Relationship Id="rId255" Type="http://schemas.openxmlformats.org/officeDocument/2006/relationships/hyperlink" Target="https://s3.amazonaws.com/cbbt-er.public/pericopes/ind/mrk/p27b/s2/v2.0.1/vbr4.mp3" TargetMode="External"/><Relationship Id="rId256" Type="http://schemas.openxmlformats.org/officeDocument/2006/relationships/hyperlink" Target="https://s3.amazonaws.com/cbbt-er.public/pericopes/ind/mrk/p27b/s3/v2.0.1/vbr4.mp3" TargetMode="External"/><Relationship Id="rId257" Type="http://schemas.openxmlformats.org/officeDocument/2006/relationships/hyperlink" Target="https://s3.amazonaws.com/cbbt-er.public/pericopes/ind/mrk/p27b/s4/v2.0.1/vbr4.mp3" TargetMode="External"/><Relationship Id="rId258" Type="http://schemas.openxmlformats.org/officeDocument/2006/relationships/hyperlink" Target="https://s3.amazonaws.com/cbbt-er.public/pericopes/ind/mrk/p27b/s5/v2.1/vbr4.mp3" TargetMode="External"/><Relationship Id="rId259" Type="http://schemas.openxmlformats.org/officeDocument/2006/relationships/hyperlink" Target="https://s3.amazonaws.com/cbbt-er.public/pericopes/ind/mrk/p27b/s6/v2.0.1/vbr4.mp3" TargetMode="External"/><Relationship Id="rId260" Type="http://schemas.openxmlformats.org/officeDocument/2006/relationships/hyperlink" Target="#t14" TargetMode="External"/><Relationship Id="rId261" Type="http://schemas.openxmlformats.org/officeDocument/2006/relationships/hyperlink" Target="https://s3.amazonaws.com/cbbt-er.public/pericopes/ind/mrk/p28/s1/v2.0.1/vbr4.mp3" TargetMode="External"/><Relationship Id="rId262" Type="http://schemas.openxmlformats.org/officeDocument/2006/relationships/hyperlink" Target="https://s3.amazonaws.com/cbbt-er.public/pericopes/ind/mrk/p28/s2/v2.0.1/vbr4.mp3" TargetMode="External"/><Relationship Id="rId263" Type="http://schemas.openxmlformats.org/officeDocument/2006/relationships/hyperlink" Target="https://s3.amazonaws.com/cbbt-er.public/pericopes/ind/mrk/p28/s3/v2.0.1/vbr4.mp3" TargetMode="External"/><Relationship Id="rId264" Type="http://schemas.openxmlformats.org/officeDocument/2006/relationships/hyperlink" Target="https://s3.amazonaws.com/cbbt-er.public/pericopes/ind/mrk/p28/s4/v2.0.1/vbr4.mp3" TargetMode="External"/><Relationship Id="rId265" Type="http://schemas.openxmlformats.org/officeDocument/2006/relationships/hyperlink" Target="https://s3.amazonaws.com/cbbt-er.public/pericopes/ind/mrk/p28/s5/v2.0.1/vbr4.mp3" TargetMode="External"/><Relationship Id="rId266" Type="http://schemas.openxmlformats.org/officeDocument/2006/relationships/hyperlink" Target="https://s3.amazonaws.com/cbbt-er.public/pericopes/ind/mrk/p28/s6/v2.0.1/vbr4.mp3" TargetMode="External"/><Relationship Id="rId267" Type="http://schemas.openxmlformats.org/officeDocument/2006/relationships/hyperlink" Target="#t20" TargetMode="External"/><Relationship Id="rId268" Type="http://schemas.openxmlformats.org/officeDocument/2006/relationships/hyperlink" Target="#t79" TargetMode="External"/><Relationship Id="rId269" Type="http://schemas.openxmlformats.org/officeDocument/2006/relationships/hyperlink" Target="#t44" TargetMode="External"/><Relationship Id="rId270" Type="http://schemas.openxmlformats.org/officeDocument/2006/relationships/hyperlink" Target="https://s3.amazonaws.com/cbbt-er.public/pericopes/ind/mrk/p29a/s1/v2.0.1/vbr4.mp3" TargetMode="External"/><Relationship Id="rId271" Type="http://schemas.openxmlformats.org/officeDocument/2006/relationships/hyperlink" Target="https://s3.amazonaws.com/cbbt-er.public/pericopes/ind/mrk/p29a/s2/v2.0.1/vbr4.mp3" TargetMode="External"/><Relationship Id="rId272" Type="http://schemas.openxmlformats.org/officeDocument/2006/relationships/hyperlink" Target="https://s3.amazonaws.com/cbbt-er.public/pericopes/ind/mrk/p29a/s3/v2.0.1/vbr4.mp3" TargetMode="External"/><Relationship Id="rId273" Type="http://schemas.openxmlformats.org/officeDocument/2006/relationships/hyperlink" Target="https://s3.amazonaws.com/cbbt-er.public/pericopes/ind/mrk/p29a/s4/v2.0.1/vbr4.mp3" TargetMode="External"/><Relationship Id="rId274" Type="http://schemas.openxmlformats.org/officeDocument/2006/relationships/hyperlink" Target="https://s3.amazonaws.com/cbbt-er.public/pericopes/ind/mrk/p29a/s5/v2.0.1/vbr4.mp3" TargetMode="External"/><Relationship Id="rId275" Type="http://schemas.openxmlformats.org/officeDocument/2006/relationships/hyperlink" Target="https://s3.amazonaws.com/cbbt-er.public/pericopes/ind/mrk/p29a/s6/v2.0.1/vbr4.mp3" TargetMode="External"/><Relationship Id="rId276" Type="http://schemas.openxmlformats.org/officeDocument/2006/relationships/hyperlink" Target="#t43" TargetMode="External"/><Relationship Id="rId277" Type="http://schemas.openxmlformats.org/officeDocument/2006/relationships/hyperlink" Target="103" TargetMode="External"/><Relationship Id="rId278" Type="http://schemas.openxmlformats.org/officeDocument/2006/relationships/hyperlink" Target="#t30" TargetMode="External"/><Relationship Id="rId279" Type="http://schemas.openxmlformats.org/officeDocument/2006/relationships/hyperlink" Target="#t131" TargetMode="External"/><Relationship Id="rId280" Type="http://schemas.openxmlformats.org/officeDocument/2006/relationships/hyperlink" Target="https://s3.amazonaws.com/cbbt-er.public/pericopes/ind/mrk/p29b/s1/v2.0.1/vbr4.mp3" TargetMode="External"/><Relationship Id="rId281" Type="http://schemas.openxmlformats.org/officeDocument/2006/relationships/hyperlink" Target="https://s3.amazonaws.com/cbbt-er.public/pericopes/ind/mrk/p29b/s2/v2.0.1/vbr4.mp3" TargetMode="External"/><Relationship Id="rId282" Type="http://schemas.openxmlformats.org/officeDocument/2006/relationships/hyperlink" Target="https://s3.amazonaws.com/cbbt-er.public/pericopes/ind/mrk/p29b/s3/v2.0.1/vbr4.mp3" TargetMode="External"/><Relationship Id="rId283" Type="http://schemas.openxmlformats.org/officeDocument/2006/relationships/hyperlink" Target="https://s3.amazonaws.com/cbbt-er.public/pericopes/ind/mrk/p29b/s4/v2.0.1/vbr4.mp3" TargetMode="External"/><Relationship Id="rId284" Type="http://schemas.openxmlformats.org/officeDocument/2006/relationships/hyperlink" Target="https://s3.amazonaws.com/cbbt-er.public/pericopes/ind/mrk/p29b/s5/v2.0.1/vbr4.mp3" TargetMode="External"/><Relationship Id="rId285" Type="http://schemas.openxmlformats.org/officeDocument/2006/relationships/hyperlink" Target="https://s3.amazonaws.com/cbbt-er.public/pericopes/ind/mrk/p29b/s6/v2.0.1/vbr4.mp3" TargetMode="External"/><Relationship Id="rId286" Type="http://schemas.openxmlformats.org/officeDocument/2006/relationships/hyperlink" Target="#t106" TargetMode="External"/><Relationship Id="rId287" Type="http://schemas.openxmlformats.org/officeDocument/2006/relationships/hyperlink" Target="https://s3.amazonaws.com/cbbt-er.public/pericopes/ind/mrk/p30/s1/v2.0.1/vbr4.mp3" TargetMode="External"/><Relationship Id="rId288" Type="http://schemas.openxmlformats.org/officeDocument/2006/relationships/hyperlink" Target="https://s3.amazonaws.com/cbbt-er.public/pericopes/ind/mrk/p30/s2/v2.0.1/vbr4.mp3" TargetMode="External"/><Relationship Id="rId289" Type="http://schemas.openxmlformats.org/officeDocument/2006/relationships/hyperlink" Target="https://s3.amazonaws.com/cbbt-er.public/pericopes/ind/mrk/p30/s3/v2.0.1/vbr4.mp3" TargetMode="External"/><Relationship Id="rId290" Type="http://schemas.openxmlformats.org/officeDocument/2006/relationships/hyperlink" Target="https://s3.amazonaws.com/cbbt-er.public/pericopes/ind/mrk/p30/s4/v2.0.1/vbr4.mp3" TargetMode="External"/><Relationship Id="rId291" Type="http://schemas.openxmlformats.org/officeDocument/2006/relationships/hyperlink" Target="https://s3.amazonaws.com/cbbt-er.public/pericopes/ind/mrk/p30/s5/v2.0.1/vbr4.mp3" TargetMode="External"/><Relationship Id="rId292" Type="http://schemas.openxmlformats.org/officeDocument/2006/relationships/hyperlink" Target="https://s3.amazonaws.com/cbbt-er.public/pericopes/ind/mrk/p30/s6/v2.0.1/vbr4.mp3" TargetMode="External"/><Relationship Id="rId293" Type="http://schemas.openxmlformats.org/officeDocument/2006/relationships/hyperlink" Target="https://s3.amazonaws.com/cbbt-er.public/pericopes/ind/mrk/p31/s1/v2.0.1/vbr4.mp3" TargetMode="External"/><Relationship Id="rId294" Type="http://schemas.openxmlformats.org/officeDocument/2006/relationships/hyperlink" Target="https://s3.amazonaws.com/cbbt-er.public/pericopes/ind/mrk/p31/s2/v2.0.1/vbr4.mp3" TargetMode="External"/><Relationship Id="rId295" Type="http://schemas.openxmlformats.org/officeDocument/2006/relationships/hyperlink" Target="https://s3.amazonaws.com/cbbt-er.public/pericopes/ind/mrk/p31/s3/v2.0.1/vbr4.mp3" TargetMode="External"/><Relationship Id="rId296" Type="http://schemas.openxmlformats.org/officeDocument/2006/relationships/hyperlink" Target="https://s3.amazonaws.com/cbbt-er.public/pericopes/ind/mrk/p31/s4/v2.0.1/vbr4.mp3" TargetMode="External"/><Relationship Id="rId297" Type="http://schemas.openxmlformats.org/officeDocument/2006/relationships/hyperlink" Target="https://s3.amazonaws.com/cbbt-er.public/pericopes/ind/mrk/p31/s5/v2.0.1/vbr4.mp3" TargetMode="External"/><Relationship Id="rId298" Type="http://schemas.openxmlformats.org/officeDocument/2006/relationships/hyperlink" Target="https://s3.amazonaws.com/cbbt-er.public/pericopes/ind/mrk/p31/s6/v2.0.1/vbr4.mp3" TargetMode="External"/><Relationship Id="rId299" Type="http://schemas.openxmlformats.org/officeDocument/2006/relationships/hyperlink" Target="#93" TargetMode="External"/><Relationship Id="rId300" Type="http://schemas.openxmlformats.org/officeDocument/2006/relationships/hyperlink" Target="#t65" TargetMode="External"/><Relationship Id="rId301" Type="http://schemas.openxmlformats.org/officeDocument/2006/relationships/hyperlink" Target="https://s3.amazonaws.com/cbbt-er.public/pericopes/ind/mrk/p32/s1/v2.0.1/vbr4.mp3" TargetMode="External"/><Relationship Id="rId302" Type="http://schemas.openxmlformats.org/officeDocument/2006/relationships/hyperlink" Target="https://s3.amazonaws.com/cbbt-er.public/pericopes/ind/mrk/p32/s2/v2.0.1/vbr4.mp3" TargetMode="External"/><Relationship Id="rId303" Type="http://schemas.openxmlformats.org/officeDocument/2006/relationships/hyperlink" Target="https://s3.amazonaws.com/cbbt-er.public/pericopes/ind/mrk/p32/s3/v2.0.1/vbr4.mp3" TargetMode="External"/><Relationship Id="rId304" Type="http://schemas.openxmlformats.org/officeDocument/2006/relationships/hyperlink" Target="https://s3.amazonaws.com/cbbt-er.public/pericopes/ind/mrk/p32/s4/v2.0.1/vbr4.mp3" TargetMode="External"/><Relationship Id="rId305" Type="http://schemas.openxmlformats.org/officeDocument/2006/relationships/hyperlink" Target="https://s3.amazonaws.com/cbbt-er.public/pericopes/ind/mrk/p32/s5/v2.0.1/vbr4.mp3" TargetMode="External"/><Relationship Id="rId306" Type="http://schemas.openxmlformats.org/officeDocument/2006/relationships/hyperlink" Target="https://s3.amazonaws.com/cbbt-er.public/pericopes/ind/mrk/p32/s6/v2.0.1/vbr4.mp3" TargetMode="External"/><Relationship Id="rId307" Type="http://schemas.openxmlformats.org/officeDocument/2006/relationships/hyperlink" Target="#t81" TargetMode="External"/><Relationship Id="rId308" Type="http://schemas.openxmlformats.org/officeDocument/2006/relationships/hyperlink" Target="#t80" TargetMode="External"/><Relationship Id="rId309" Type="http://schemas.openxmlformats.org/officeDocument/2006/relationships/hyperlink" Target="#t40" TargetMode="External"/><Relationship Id="rId310" Type="http://schemas.openxmlformats.org/officeDocument/2006/relationships/hyperlink" Target="https://s3.amazonaws.com/cbbt-er.public/pericopes/ind/mrk/p33/s1/v2.0.1/vbr4.mp3" TargetMode="External"/><Relationship Id="rId311" Type="http://schemas.openxmlformats.org/officeDocument/2006/relationships/hyperlink" Target="https://s3.amazonaws.com/cbbt-er.public/pericopes/ind/mrk/p33/s2/v2.0.1/vbr4.mp3" TargetMode="External"/><Relationship Id="rId312" Type="http://schemas.openxmlformats.org/officeDocument/2006/relationships/hyperlink" Target="https://s3.amazonaws.com/cbbt-er.public/pericopes/ind/mrk/p33/s3/v2.0.1/vbr4.mp3" TargetMode="External"/><Relationship Id="rId313" Type="http://schemas.openxmlformats.org/officeDocument/2006/relationships/hyperlink" Target="https://s3.amazonaws.com/cbbt-er.public/pericopes/ind/mrk/p33/s4/v2.0.1/vbr4.mp3" TargetMode="External"/><Relationship Id="rId314" Type="http://schemas.openxmlformats.org/officeDocument/2006/relationships/hyperlink" Target="https://s3.amazonaws.com/cbbt-er.public/pericopes/ind/mrk/p33/s5/v2.0.1/vbr4.mp3" TargetMode="External"/><Relationship Id="rId315" Type="http://schemas.openxmlformats.org/officeDocument/2006/relationships/hyperlink" Target="https://s3.amazonaws.com/cbbt-er.public/pericopes/ind/mrk/p33/s6/v2.0.1/vbr4.mp3" TargetMode="External"/><Relationship Id="rId316" Type="http://schemas.openxmlformats.org/officeDocument/2006/relationships/hyperlink" Target="#136" TargetMode="External"/><Relationship Id="rId317" Type="http://schemas.openxmlformats.org/officeDocument/2006/relationships/hyperlink" Target="#t46" TargetMode="External"/><Relationship Id="rId318" Type="http://schemas.openxmlformats.org/officeDocument/2006/relationships/hyperlink" Target="#t21" TargetMode="External"/><Relationship Id="rId319" Type="http://schemas.openxmlformats.org/officeDocument/2006/relationships/hyperlink" Target="https://s3.amazonaws.com/cbbt-er.public/pericopes/ind/mrk/p34/s1/v2.0.1/vbr4.mp3" TargetMode="External"/><Relationship Id="rId320" Type="http://schemas.openxmlformats.org/officeDocument/2006/relationships/hyperlink" Target="https://s3.amazonaws.com/cbbt-er.public/pericopes/ind/mrk/p34/s2/v2.0.1/vbr4.mp3" TargetMode="External"/><Relationship Id="rId321" Type="http://schemas.openxmlformats.org/officeDocument/2006/relationships/hyperlink" Target="https://s3.amazonaws.com/cbbt-er.public/pericopes/ind/mrk/p34/s3/v2.0.1/vbr4.mp3" TargetMode="External"/><Relationship Id="rId322" Type="http://schemas.openxmlformats.org/officeDocument/2006/relationships/hyperlink" Target="https://s3.amazonaws.com/cbbt-er.public/pericopes/ind/mrk/p34/s4/v2.0.1/vbr4.mp3" TargetMode="External"/><Relationship Id="rId323" Type="http://schemas.openxmlformats.org/officeDocument/2006/relationships/hyperlink" Target="https://s3.amazonaws.com/cbbt-er.public/pericopes/ind/mrk/p34/s5/v2.0.1/vbr4.mp3" TargetMode="External"/><Relationship Id="rId324" Type="http://schemas.openxmlformats.org/officeDocument/2006/relationships/hyperlink" Target="https://s3.amazonaws.com/cbbt-er.public/pericopes/ind/mrk/p34/s6/v2.0.1/vbr4.mp3" TargetMode="External"/><Relationship Id="rId325" Type="http://schemas.openxmlformats.org/officeDocument/2006/relationships/hyperlink" Target="#t123" TargetMode="External"/><Relationship Id="rId326" Type="http://schemas.openxmlformats.org/officeDocument/2006/relationships/hyperlink" Target="#t126" TargetMode="External"/><Relationship Id="rId327" Type="http://schemas.openxmlformats.org/officeDocument/2006/relationships/hyperlink" Target="#t105" TargetMode="External"/><Relationship Id="rId328" Type="http://schemas.openxmlformats.org/officeDocument/2006/relationships/hyperlink" Target="https://s3.amazonaws.com/cbbt-er.public/pericopes/ind/mrk/p35/s1/v2.0.1/vbr4.mp3" TargetMode="External"/><Relationship Id="rId329" Type="http://schemas.openxmlformats.org/officeDocument/2006/relationships/hyperlink" Target="https://s3.amazonaws.com/cbbt-er.public/pericopes/ind/mrk/p35/s2/v2.0.1/vbr4.mp3" TargetMode="External"/><Relationship Id="rId330" Type="http://schemas.openxmlformats.org/officeDocument/2006/relationships/hyperlink" Target="https://s3.amazonaws.com/cbbt-er.public/pericopes/ind/mrk/p35/s3/v2.0.1/vbr4.mp3" TargetMode="External"/><Relationship Id="rId331" Type="http://schemas.openxmlformats.org/officeDocument/2006/relationships/hyperlink" Target="https://s3.amazonaws.com/cbbt-er.public/pericopes/ind/mrk/p35/s4/v2.0.1/vbr4.mp3" TargetMode="External"/><Relationship Id="rId332" Type="http://schemas.openxmlformats.org/officeDocument/2006/relationships/hyperlink" Target="https://s3.amazonaws.com/cbbt-er.public/pericopes/ind/mrk/p35/s5/v2.0.1/vbr4.mp3" TargetMode="External"/><Relationship Id="rId333" Type="http://schemas.openxmlformats.org/officeDocument/2006/relationships/hyperlink" Target="https://s3.amazonaws.com/cbbt-er.public/pericopes/ind/mrk/p35/s6/v2.0.1/vbr4.mp3" TargetMode="External"/><Relationship Id="rId334" Type="http://schemas.openxmlformats.org/officeDocument/2006/relationships/hyperlink" Target="#t128" TargetMode="External"/><Relationship Id="rId335" Type="http://schemas.openxmlformats.org/officeDocument/2006/relationships/hyperlink" Target="#t27" TargetMode="External"/><Relationship Id="rId336" Type="http://schemas.openxmlformats.org/officeDocument/2006/relationships/hyperlink" Target="https://s3.amazonaws.com/cbbt-er.public/pericopes/ind/mrk/p36/s1/v2.0.1/vbr4.mp3" TargetMode="External"/><Relationship Id="rId337" Type="http://schemas.openxmlformats.org/officeDocument/2006/relationships/hyperlink" Target="https://s3.amazonaws.com/cbbt-er.public/pericopes/ind/mrk/p36/s2/v2.0.1/vbr4.mp3" TargetMode="External"/><Relationship Id="rId338" Type="http://schemas.openxmlformats.org/officeDocument/2006/relationships/hyperlink" Target="https://s3.amazonaws.com/cbbt-er.public/pericopes/ind/mrk/p36/s3/v2.0.1/vbr4.mp3" TargetMode="External"/><Relationship Id="rId339" Type="http://schemas.openxmlformats.org/officeDocument/2006/relationships/hyperlink" Target="https://s3.amazonaws.com/cbbt-er.public/pericopes/ind/mrk/p36/s4/v2.0.1/vbr4.mp3" TargetMode="External"/><Relationship Id="rId340" Type="http://schemas.openxmlformats.org/officeDocument/2006/relationships/hyperlink" Target="https://s3.amazonaws.com/cbbt-er.public/pericopes/ind/mrk/p36/s5/v2.0.1/vbr4.mp3" TargetMode="External"/><Relationship Id="rId341" Type="http://schemas.openxmlformats.org/officeDocument/2006/relationships/hyperlink" Target="https://s3.amazonaws.com/cbbt-er.public/pericopes/ind/mrk/p36/s6/v2.0.1/vbr4.mp3" TargetMode="External"/><Relationship Id="rId342" Type="http://schemas.openxmlformats.org/officeDocument/2006/relationships/hyperlink" Target="#t41" TargetMode="External"/><Relationship Id="rId343" Type="http://schemas.openxmlformats.org/officeDocument/2006/relationships/hyperlink" Target="#t69" TargetMode="External"/><Relationship Id="rId344" Type="http://schemas.openxmlformats.org/officeDocument/2006/relationships/hyperlink" Target="#t88" TargetMode="External"/><Relationship Id="rId345" Type="http://schemas.openxmlformats.org/officeDocument/2006/relationships/hyperlink" Target="https://s3.amazonaws.com/cbbt-er.public/pericopes/ind/mrk/p37/s1/v2.0.1/vbr4.mp3" TargetMode="External"/><Relationship Id="rId346" Type="http://schemas.openxmlformats.org/officeDocument/2006/relationships/hyperlink" Target="https://s3.amazonaws.com/cbbt-er.public/pericopes/ind/mrk/p37/s2/v2.0.1/vbr4.mp3" TargetMode="External"/><Relationship Id="rId347" Type="http://schemas.openxmlformats.org/officeDocument/2006/relationships/hyperlink" Target="https://s3.amazonaws.com/cbbt-er.public/pericopes/ind/mrk/p37/s3/v2.0.1/vbr4.mp3" TargetMode="External"/><Relationship Id="rId348" Type="http://schemas.openxmlformats.org/officeDocument/2006/relationships/hyperlink" Target="https://s3.amazonaws.com/cbbt-er.public/pericopes/ind/mrk/p37/s4/v2.0.1/vbr4.mp3" TargetMode="External"/><Relationship Id="rId349" Type="http://schemas.openxmlformats.org/officeDocument/2006/relationships/hyperlink" Target="https://s3.amazonaws.com/cbbt-er.public/pericopes/ind/mrk/p37/s5/v2.0.1/vbr4.mp3" TargetMode="External"/><Relationship Id="rId350" Type="http://schemas.openxmlformats.org/officeDocument/2006/relationships/hyperlink" Target="https://s3.amazonaws.com/cbbt-er.public/pericopes/ind/mrk/p37/s6/v2.0.1/vbr4.mp3" TargetMode="External"/><Relationship Id="rId351" Type="http://schemas.openxmlformats.org/officeDocument/2006/relationships/hyperlink" Target="#t51" TargetMode="External"/><Relationship Id="rId352" Type="http://schemas.openxmlformats.org/officeDocument/2006/relationships/hyperlink" Target="#t42" TargetMode="External"/><Relationship Id="rId353" Type="http://schemas.openxmlformats.org/officeDocument/2006/relationships/hyperlink" Target="#t94" TargetMode="External"/><Relationship Id="rId354" Type="http://schemas.openxmlformats.org/officeDocument/2006/relationships/hyperlink" Target="#t31" TargetMode="External"/><Relationship Id="rId355" Type="http://schemas.openxmlformats.org/officeDocument/2006/relationships/hyperlink" Target="https://s3.amazonaws.com/cbbt-er.public/pericopes/ind/mrk/p38/s1/v2.0.1/vbr4.mp3" TargetMode="External"/><Relationship Id="rId356" Type="http://schemas.openxmlformats.org/officeDocument/2006/relationships/hyperlink" Target="https://s3.amazonaws.com/cbbt-er.public/pericopes/ind/mrk/p38/s2/v2.0.1/vbr4.mp3" TargetMode="External"/><Relationship Id="rId357" Type="http://schemas.openxmlformats.org/officeDocument/2006/relationships/hyperlink" Target="https://s3.amazonaws.com/cbbt-er.public/pericopes/ind/mrk/p38/s3/v2.0.1/vbr4.mp3" TargetMode="External"/><Relationship Id="rId358" Type="http://schemas.openxmlformats.org/officeDocument/2006/relationships/hyperlink" Target="https://s3.amazonaws.com/cbbt-er.public/pericopes/ind/mrk/p38/s4/v2.0.1/vbr4.mp3" TargetMode="External"/><Relationship Id="rId359" Type="http://schemas.openxmlformats.org/officeDocument/2006/relationships/hyperlink" Target="https://s3.amazonaws.com/cbbt-er.public/pericopes/ind/mrk/p38/s5/v2.0.1/vbr4.mp3" TargetMode="External"/><Relationship Id="rId360" Type="http://schemas.openxmlformats.org/officeDocument/2006/relationships/hyperlink" Target="https://s3.amazonaws.com/cbbt-er.public/pericopes/ind/mrk/p38/s6/v2.0.1/vbr4.mp3" TargetMode="External"/><Relationship Id="rId361" Type="http://schemas.openxmlformats.org/officeDocument/2006/relationships/hyperlink" Target="https://s3.amazonaws.com/cbbt-er.public/pericopes/ind/mrk/p39a/s1/v2.0.1/vbr4.mp3" TargetMode="External"/><Relationship Id="rId362" Type="http://schemas.openxmlformats.org/officeDocument/2006/relationships/hyperlink" Target="https://s3.amazonaws.com/cbbt-er.public/pericopes/ind/mrk/p39a/s2/v2.0.1/vbr4.mp3" TargetMode="External"/><Relationship Id="rId363" Type="http://schemas.openxmlformats.org/officeDocument/2006/relationships/hyperlink" Target="https://s3.amazonaws.com/cbbt-er.public/pericopes/ind/mrk/p39a/s3/v2.0.1/vbr4.mp3" TargetMode="External"/><Relationship Id="rId364" Type="http://schemas.openxmlformats.org/officeDocument/2006/relationships/hyperlink" Target="https://s3.amazonaws.com/cbbt-er.public/pericopes/ind/mrk/p39a/s4/v2.0.1/vbr4.mp3" TargetMode="External"/><Relationship Id="rId365" Type="http://schemas.openxmlformats.org/officeDocument/2006/relationships/hyperlink" Target="https://s3.amazonaws.com/cbbt-er.public/pericopes/ind/mrk/p39a/s5/v2.0.1/vbr4.mp3" TargetMode="External"/><Relationship Id="rId366" Type="http://schemas.openxmlformats.org/officeDocument/2006/relationships/hyperlink" Target="https://s3.amazonaws.com/cbbt-er.public/pericopes/ind/mrk/p39a/s6/v2.0.1/vbr4.mp3" TargetMode="External"/><Relationship Id="rId367" Type="http://schemas.openxmlformats.org/officeDocument/2006/relationships/hyperlink" Target="#t142" TargetMode="External"/><Relationship Id="rId368" Type="http://schemas.openxmlformats.org/officeDocument/2006/relationships/hyperlink" Target="#t146" TargetMode="External"/><Relationship Id="rId369" Type="http://schemas.openxmlformats.org/officeDocument/2006/relationships/hyperlink" Target="#t144" TargetMode="External"/><Relationship Id="rId370" Type="http://schemas.openxmlformats.org/officeDocument/2006/relationships/hyperlink" Target="#t139" TargetMode="External"/><Relationship Id="rId371" Type="http://schemas.openxmlformats.org/officeDocument/2006/relationships/hyperlink" Target="#t64" TargetMode="External"/><Relationship Id="rId372" Type="http://schemas.openxmlformats.org/officeDocument/2006/relationships/hyperlink" Target="#t28" TargetMode="External"/><Relationship Id="rId373" Type="http://schemas.openxmlformats.org/officeDocument/2006/relationships/hyperlink" Target="#43" TargetMode="External"/><Relationship Id="rId374" Type="http://schemas.openxmlformats.org/officeDocument/2006/relationships/hyperlink" Target="https://s3.amazonaws.com/cbbt-er.public/pericopes/ind/mrk/p39b/s1/v2.0.1/vbr4.mp3" TargetMode="External"/><Relationship Id="rId375" Type="http://schemas.openxmlformats.org/officeDocument/2006/relationships/hyperlink" Target="https://s3.amazonaws.com/cbbt-er.public/pericopes/ind/mrk/p39b/s2/v2.0.1/vbr4.mp3" TargetMode="External"/><Relationship Id="rId376" Type="http://schemas.openxmlformats.org/officeDocument/2006/relationships/hyperlink" Target="https://s3.amazonaws.com/cbbt-er.public/pericopes/ind/mrk/p39b/s3/v2.0.1/vbr4.mp3" TargetMode="External"/><Relationship Id="rId377" Type="http://schemas.openxmlformats.org/officeDocument/2006/relationships/hyperlink" Target="https://s3.amazonaws.com/cbbt-er.public/pericopes/ind/mrk/p39b/s4/v2.0.1/vbr4.mp3" TargetMode="External"/><Relationship Id="rId378" Type="http://schemas.openxmlformats.org/officeDocument/2006/relationships/hyperlink" Target="https://s3.amazonaws.com/cbbt-er.public/pericopes/ind/mrk/p39b/s5/v2.0.1/vbr4.mp3" TargetMode="External"/><Relationship Id="rId379" Type="http://schemas.openxmlformats.org/officeDocument/2006/relationships/hyperlink" Target="https://s3.amazonaws.com/cbbt-er.public/pericopes/ind/mrk/p39b/s6/v2.0.1/vbr4.mp3" TargetMode="External"/><Relationship Id="rId380" Type="http://schemas.openxmlformats.org/officeDocument/2006/relationships/hyperlink" Target="#t66" TargetMode="External"/><Relationship Id="rId381" Type="http://schemas.openxmlformats.org/officeDocument/2006/relationships/hyperlink" Target="#t19" TargetMode="External"/><Relationship Id="rId382" Type="http://schemas.openxmlformats.org/officeDocument/2006/relationships/hyperlink" Target="#t37" TargetMode="External"/><Relationship Id="rId383" Type="http://schemas.openxmlformats.org/officeDocument/2006/relationships/hyperlink" Target="https://s3.amazonaws.com/cbbt-er.public/pericopes/ind/mrk/p40/s1/v2.0.1/vbr4.mp3" TargetMode="External"/><Relationship Id="rId384" Type="http://schemas.openxmlformats.org/officeDocument/2006/relationships/hyperlink" Target="https://s3.amazonaws.com/cbbt-er.public/pericopes/ind/mrk/p40/s2/v2.0.1/vbr4.mp3" TargetMode="External"/><Relationship Id="rId385" Type="http://schemas.openxmlformats.org/officeDocument/2006/relationships/hyperlink" Target="https://s3.amazonaws.com/cbbt-er.public/pericopes/ind/mrk/p40/s3/v2.0.1/vbr4.mp3" TargetMode="External"/><Relationship Id="rId386" Type="http://schemas.openxmlformats.org/officeDocument/2006/relationships/hyperlink" Target="https://s3.amazonaws.com/cbbt-er.public/pericopes/ind/mrk/p40/s4/v2.0.1/vbr4.mp3" TargetMode="External"/><Relationship Id="rId387" Type="http://schemas.openxmlformats.org/officeDocument/2006/relationships/hyperlink" Target="https://s3.amazonaws.com/cbbt-er.public/pericopes/ind/mrk/p40/s5/v2.0.1/vbr4.mp3" TargetMode="External"/><Relationship Id="rId388" Type="http://schemas.openxmlformats.org/officeDocument/2006/relationships/hyperlink" Target="https://s3.amazonaws.com/cbbt-er.public/pericopes/ind/mrk/p40/s6/v2.0.1/vbr4.mp3" TargetMode="External"/><Relationship Id="rId389" Type="http://schemas.openxmlformats.org/officeDocument/2006/relationships/hyperlink" Target="#t115" TargetMode="External"/><Relationship Id="rId390" Type="http://schemas.openxmlformats.org/officeDocument/2006/relationships/hyperlink" Target="#t110" TargetMode="External"/><Relationship Id="rId391" Type="http://schemas.openxmlformats.org/officeDocument/2006/relationships/hyperlink" Target="#t74" TargetMode="External"/><Relationship Id="rId392" Type="http://schemas.openxmlformats.org/officeDocument/2006/relationships/hyperlink" Target="#t151" TargetMode="External"/><Relationship Id="rId393" Type="http://schemas.openxmlformats.org/officeDocument/2006/relationships/hyperlink" Target="#t152" TargetMode="External"/><Relationship Id="rId394" Type="http://schemas.openxmlformats.org/officeDocument/2006/relationships/hyperlink" Target="#t153" TargetMode="External"/><Relationship Id="rId395" Type="http://schemas.openxmlformats.org/officeDocument/2006/relationships/hyperlink" Target="https://s3.amazonaws.com/cbbt-er.public/pericopes/ind/mrk/p42/s1/v2.0.1/vbr4.mp3" TargetMode="External"/><Relationship Id="rId396" Type="http://schemas.openxmlformats.org/officeDocument/2006/relationships/hyperlink" Target="https://s3.amazonaws.com/cbbt-er.public/pericopes/ind/mrk/p42/s2/v2.0.1/vbr4.mp3" TargetMode="External"/><Relationship Id="rId397" Type="http://schemas.openxmlformats.org/officeDocument/2006/relationships/hyperlink" Target="https://s3.amazonaws.com/cbbt-er.public/pericopes/ind/mrk/p42/s3/v2.0.1/vbr4.mp3" TargetMode="External"/><Relationship Id="rId398" Type="http://schemas.openxmlformats.org/officeDocument/2006/relationships/hyperlink" Target="https://s3.amazonaws.com/cbbt-er.public/pericopes/ind/mrk/p42/s4/v2.0.1/vbr4.mp3" TargetMode="External"/><Relationship Id="rId399" Type="http://schemas.openxmlformats.org/officeDocument/2006/relationships/hyperlink" Target="https://s3.amazonaws.com/cbbt-er.public/pericopes/ind/mrk/p42/s5/v2.0.1/vbr4.mp3" TargetMode="External"/><Relationship Id="rId400" Type="http://schemas.openxmlformats.org/officeDocument/2006/relationships/hyperlink" Target="https://s3.amazonaws.com/cbbt-er.public/pericopes/ind/mrk/p42/s6/v2.0.1/vbr4.mp3" TargetMode="External"/><Relationship Id="rId401" Type="http://schemas.openxmlformats.org/officeDocument/2006/relationships/hyperlink" Target="https://s3.amazonaws.com/cbbt-er.public/pericopes/ind/mrk/p43/s1/v2.0.1/vbr4.mp3" TargetMode="External"/><Relationship Id="rId402" Type="http://schemas.openxmlformats.org/officeDocument/2006/relationships/hyperlink" Target="https://s3.amazonaws.com/cbbt-er.public/pericopes/ind/mrk/p43/s2/v2.0.1/vbr4.mp3" TargetMode="External"/><Relationship Id="rId403" Type="http://schemas.openxmlformats.org/officeDocument/2006/relationships/hyperlink" Target="https://s3.amazonaws.com/cbbt-er.public/pericopes/ind/mrk/p43/s3/v2.0.1/vbr4.mp3" TargetMode="External"/><Relationship Id="rId404" Type="http://schemas.openxmlformats.org/officeDocument/2006/relationships/hyperlink" Target="https://s3.amazonaws.com/cbbt-er.public/pericopes/ind/mrk/p43/s4/v2.0.1/vbr4.mp3" TargetMode="External"/><Relationship Id="rId405" Type="http://schemas.openxmlformats.org/officeDocument/2006/relationships/hyperlink" Target="https://s3.amazonaws.com/cbbt-er.public/pericopes/ind/mrk/p43/s5/v2.0.1/vbr4.mp3" TargetMode="External"/><Relationship Id="rId406" Type="http://schemas.openxmlformats.org/officeDocument/2006/relationships/hyperlink" Target="https://s3.amazonaws.com/cbbt-er.public/pericopes/ind/mrk/p43/s6/v2.0.1/vbr4.mp3" TargetMode="External"/><Relationship Id="rId407" Type="http://schemas.openxmlformats.org/officeDocument/2006/relationships/hyperlink" Target="https://s3.amazonaws.com/cbbt-er.public/pericopes/ind/mrk/p44/s1/v2.0.1/vbr4.mp3" TargetMode="External"/><Relationship Id="rId408" Type="http://schemas.openxmlformats.org/officeDocument/2006/relationships/hyperlink" Target="https://s3.amazonaws.com/cbbt-er.public/pericopes/ind/mrk/p44/s2/v2.0.1/vbr4.mp3" TargetMode="External"/><Relationship Id="rId409" Type="http://schemas.openxmlformats.org/officeDocument/2006/relationships/hyperlink" Target="https://s3.amazonaws.com/cbbt-er.public/pericopes/ind/mrk/p44/s3/v2.0.1/vbr4.mp3" TargetMode="External"/><Relationship Id="rId410" Type="http://schemas.openxmlformats.org/officeDocument/2006/relationships/hyperlink" Target="https://s3.amazonaws.com/cbbt-er.public/pericopes/ind/mrk/p44/s4/v2.0.1/vbr4.mp3" TargetMode="External"/><Relationship Id="rId411" Type="http://schemas.openxmlformats.org/officeDocument/2006/relationships/hyperlink" Target="https://s3.amazonaws.com/cbbt-er.public/pericopes/ind/mrk/p44/s5/v2.0.1/vbr4.mp3" TargetMode="External"/><Relationship Id="rId412" Type="http://schemas.openxmlformats.org/officeDocument/2006/relationships/hyperlink" Target="https://s3.amazonaws.com/cbbt-er.public/pericopes/ind/mrk/p44/s6/v2.0.1/vbr4.mp3" TargetMode="External"/><Relationship Id="rId413" Type="http://schemas.openxmlformats.org/officeDocument/2006/relationships/hyperlink" Target="#t156" TargetMode="External"/><Relationship Id="rId414" Type="http://schemas.openxmlformats.org/officeDocument/2006/relationships/hyperlink" Target="https://s3.amazonaws.com/cbbt-er.public/pericopes/ind/mrk/p45a/s1/v2.0.1/vbr4.mp3" TargetMode="External"/><Relationship Id="rId415" Type="http://schemas.openxmlformats.org/officeDocument/2006/relationships/hyperlink" Target="https://s3.amazonaws.com/cbbt-er.public/pericopes/ind/mrk/p45a/s2/v2/vbr4.mp3" TargetMode="External"/><Relationship Id="rId416" Type="http://schemas.openxmlformats.org/officeDocument/2006/relationships/hyperlink" Target="https://s3.amazonaws.com/cbbt-er.public/pericopes/ind/mrk/p45a/s3/v2.0.1/vbr4.mp3" TargetMode="External"/><Relationship Id="rId417" Type="http://schemas.openxmlformats.org/officeDocument/2006/relationships/hyperlink" Target="https://s3.amazonaws.com/cbbt-er.public/pericopes/ind/mrk/p45a/s4/v2.0.1/vbr4.mp3" TargetMode="External"/><Relationship Id="rId418" Type="http://schemas.openxmlformats.org/officeDocument/2006/relationships/hyperlink" Target="https://s3.amazonaws.com/cbbt-er.public/pericopes/ind/mrk/p45a/s5/v2.0.1/vbr4.mp3" TargetMode="External"/><Relationship Id="rId419" Type="http://schemas.openxmlformats.org/officeDocument/2006/relationships/hyperlink" Target="https://s3.amazonaws.com/cbbt-er.public/pericopes/ind/mrk/p45a/s6/v2.0.1/vbr4.mp3" TargetMode="External"/><Relationship Id="rId420" Type="http://schemas.openxmlformats.org/officeDocument/2006/relationships/hyperlink" Target="#t226" TargetMode="External"/><Relationship Id="rId421" Type="http://schemas.openxmlformats.org/officeDocument/2006/relationships/hyperlink" Target="#t116" TargetMode="External"/><Relationship Id="rId422" Type="http://schemas.openxmlformats.org/officeDocument/2006/relationships/hyperlink" Target="#t189" TargetMode="External"/><Relationship Id="rId423" Type="http://schemas.openxmlformats.org/officeDocument/2006/relationships/hyperlink" Target="#23" TargetMode="External"/><Relationship Id="rId424" Type="http://schemas.openxmlformats.org/officeDocument/2006/relationships/hyperlink" Target="https://s3.amazonaws.com/cbbt-er.public/pericopes/ind/mrk/p45b/s1/v2.0.1/vbr4.mp3" TargetMode="External"/><Relationship Id="rId425" Type="http://schemas.openxmlformats.org/officeDocument/2006/relationships/hyperlink" Target="https://s3.amazonaws.com/cbbt-er.public/pericopes/ind/mrk/p45b/s2/v2.0.1/vbr4.mp3" TargetMode="External"/><Relationship Id="rId426" Type="http://schemas.openxmlformats.org/officeDocument/2006/relationships/hyperlink" Target="https://s3.amazonaws.com/cbbt-er.public/pericopes/ind/mrk/p45b/s3/v2.0.1/vbr4.mp3" TargetMode="External"/><Relationship Id="rId427" Type="http://schemas.openxmlformats.org/officeDocument/2006/relationships/hyperlink" Target="https://s3.amazonaws.com/cbbt-er.public/pericopes/ind/mrk/p45b/s4/v2.0.1/vbr4.mp3" TargetMode="External"/><Relationship Id="rId428" Type="http://schemas.openxmlformats.org/officeDocument/2006/relationships/hyperlink" Target="https://s3.amazonaws.com/cbbt-er.public/pericopes/ind/mrk/p45b/s5/v2.0.1/vbr4.mp3" TargetMode="External"/><Relationship Id="rId429" Type="http://schemas.openxmlformats.org/officeDocument/2006/relationships/hyperlink" Target="https://s3.amazonaws.com/cbbt-er.public/pericopes/ind/mrk/p45b/s6/v2.0.1/vbr4.mp3" TargetMode="External"/><Relationship Id="rId430" Type="http://schemas.openxmlformats.org/officeDocument/2006/relationships/hyperlink" Target="#t173" TargetMode="External"/><Relationship Id="rId431" Type="http://schemas.openxmlformats.org/officeDocument/2006/relationships/hyperlink" Target="https://s3.amazonaws.com/cbbt-er.public/pericopes/ind/mrk/p45c/s1/v2.0.1/vbr4.mp3" TargetMode="External"/><Relationship Id="rId432" Type="http://schemas.openxmlformats.org/officeDocument/2006/relationships/hyperlink" Target="https://s3.amazonaws.com/cbbt-er.public/pericopes/ind/mrk/p45c/s2/v2.0.1/vbr4.mp3" TargetMode="External"/><Relationship Id="rId433" Type="http://schemas.openxmlformats.org/officeDocument/2006/relationships/hyperlink" Target="https://s3.amazonaws.com/cbbt-er.public/pericopes/ind/mrk/p45c/s3/v2.0.1/vbr4.mp3" TargetMode="External"/><Relationship Id="rId434" Type="http://schemas.openxmlformats.org/officeDocument/2006/relationships/hyperlink" Target="https://s3.amazonaws.com/cbbt-er.public/pericopes/ind/mrk/p45c/s4/v2.0.1/vbr4.mp3" TargetMode="External"/><Relationship Id="rId435" Type="http://schemas.openxmlformats.org/officeDocument/2006/relationships/hyperlink" Target="https://s3.amazonaws.com/cbbt-er.public/pericopes/ind/mrk/p45c/s5/v2.0.1/vbr4.mp3" TargetMode="External"/><Relationship Id="rId436" Type="http://schemas.openxmlformats.org/officeDocument/2006/relationships/hyperlink" Target="https://s3.amazonaws.com/cbbt-er.public/pericopes/ind/mrk/p45c/s6/v2.0.1/vbr4.mp3" TargetMode="External"/><Relationship Id="rId437" Type="http://schemas.openxmlformats.org/officeDocument/2006/relationships/hyperlink" Target="https://s3.amazonaws.com/cbbt-er.public/pericopes/ind/mrk/p45d/s1/v2.0.1/vbr4.mp3" TargetMode="External"/><Relationship Id="rId438" Type="http://schemas.openxmlformats.org/officeDocument/2006/relationships/hyperlink" Target="https://s3.amazonaws.com/cbbt-er.public/pericopes/ind/mrk/p45d/s2/v2.0.1/vbr4.mp3" TargetMode="External"/><Relationship Id="rId439" Type="http://schemas.openxmlformats.org/officeDocument/2006/relationships/hyperlink" Target="https://s3.amazonaws.com/cbbt-er.public/pericopes/ind/mrk/p45d/s3/v2.0.1/vbr4.mp3" TargetMode="External"/><Relationship Id="rId440" Type="http://schemas.openxmlformats.org/officeDocument/2006/relationships/hyperlink" Target="https://s3.amazonaws.com/cbbt-er.public/pericopes/ind/mrk/p45d/s4/v2.0.1/vbr4.mp3" TargetMode="External"/><Relationship Id="rId441" Type="http://schemas.openxmlformats.org/officeDocument/2006/relationships/hyperlink" Target="https://s3.amazonaws.com/cbbt-er.public/pericopes/ind/mrk/p45d/s5/v2.0.1/vbr4.mp3" TargetMode="External"/><Relationship Id="rId442" Type="http://schemas.openxmlformats.org/officeDocument/2006/relationships/hyperlink" Target="https://s3.amazonaws.com/cbbt-er.public/pericopes/ind/mrk/p45d/s6/v2.0.1/vbr4.mp3" TargetMode="External"/><Relationship Id="rId443" Type="http://schemas.openxmlformats.org/officeDocument/2006/relationships/hyperlink" Target="#t162" TargetMode="External"/><Relationship Id="rId444" Type="http://schemas.openxmlformats.org/officeDocument/2006/relationships/hyperlink" Target="#t164" TargetMode="External"/><Relationship Id="rId445" Type="http://schemas.openxmlformats.org/officeDocument/2006/relationships/hyperlink" Target="https://s3.amazonaws.com/cbbt-er.public/pericopes/ind/mrk/p46/s1/v2.0.1/vbr4.mp3" TargetMode="External"/><Relationship Id="rId446" Type="http://schemas.openxmlformats.org/officeDocument/2006/relationships/hyperlink" Target="https://s3.amazonaws.com/cbbt-er.public/pericopes/ind/mrk/p46/s2/v2.0.1/vbr4.mp3" TargetMode="External"/><Relationship Id="rId447" Type="http://schemas.openxmlformats.org/officeDocument/2006/relationships/hyperlink" Target="https://s3.amazonaws.com/cbbt-er.public/pericopes/ind/mrk/p46/s3/v2.0.1/vbr4.mp3" TargetMode="External"/><Relationship Id="rId448" Type="http://schemas.openxmlformats.org/officeDocument/2006/relationships/hyperlink" Target="https://s3.amazonaws.com/cbbt-er.public/pericopes/ind/mrk/p46/s4/v2.0.1/vbr4.mp3" TargetMode="External"/><Relationship Id="rId449" Type="http://schemas.openxmlformats.org/officeDocument/2006/relationships/hyperlink" Target="https://s3.amazonaws.com/cbbt-er.public/pericopes/ind/mrk/p46/s5/v2.0.1/vbr4.mp3" TargetMode="External"/><Relationship Id="rId450" Type="http://schemas.openxmlformats.org/officeDocument/2006/relationships/hyperlink" Target="https://s3.amazonaws.com/cbbt-er.public/pericopes/ind/mrk/p46/s6/v2.0.1/vbr4.mp3" TargetMode="External"/><Relationship Id="rId451" Type="http://schemas.openxmlformats.org/officeDocument/2006/relationships/hyperlink" Target="#t29" TargetMode="External"/><Relationship Id="rId452" Type="http://schemas.openxmlformats.org/officeDocument/2006/relationships/hyperlink" Target="#t165" TargetMode="External"/><Relationship Id="rId453" Type="http://schemas.openxmlformats.org/officeDocument/2006/relationships/hyperlink" Target="https://s3.amazonaws.com/cbbt-er.public/pericopes/ind/mrk/p47a/s1/v2.0.1/vbr4.mp3" TargetMode="External"/><Relationship Id="rId454" Type="http://schemas.openxmlformats.org/officeDocument/2006/relationships/hyperlink" Target="https://s3.amazonaws.com/cbbt-er.public/pericopes/ind/mrk/p47a/s2/v2.0.1/vbr4.mp3" TargetMode="External"/><Relationship Id="rId455" Type="http://schemas.openxmlformats.org/officeDocument/2006/relationships/hyperlink" Target="https://s3.amazonaws.com/cbbt-er.public/pericopes/ind/mrk/p47a/s3/v2.0.1/vbr4.mp3" TargetMode="External"/><Relationship Id="rId456" Type="http://schemas.openxmlformats.org/officeDocument/2006/relationships/hyperlink" Target="https://s3.amazonaws.com/cbbt-er.public/pericopes/ind/mrk/p47a/s4/v2.0.1/vbr4.mp3" TargetMode="External"/><Relationship Id="rId457" Type="http://schemas.openxmlformats.org/officeDocument/2006/relationships/hyperlink" Target="https://s3.amazonaws.com/cbbt-er.public/pericopes/ind/mrk/p47a/s5/v2.0.1/vbr4.mp3" TargetMode="External"/><Relationship Id="rId458" Type="http://schemas.openxmlformats.org/officeDocument/2006/relationships/hyperlink" Target="https://s3.amazonaws.com/cbbt-er.public/pericopes/ind/mrk/p47a/s6/v2.0.1/vbr4.mp3" TargetMode="External"/><Relationship Id="rId459" Type="http://schemas.openxmlformats.org/officeDocument/2006/relationships/hyperlink" Target="#t166" TargetMode="External"/><Relationship Id="rId460" Type="http://schemas.openxmlformats.org/officeDocument/2006/relationships/hyperlink" Target="https://s3.amazonaws.com/cbbt-er.public/pericopes/ind/mrk/p47b/s1/v2.0.1/vbr4.mp3" TargetMode="External"/><Relationship Id="rId461" Type="http://schemas.openxmlformats.org/officeDocument/2006/relationships/hyperlink" Target="https://s3.amazonaws.com/cbbt-er.public/pericopes/ind/mrk/p47b/s2/v2.0.1/vbr4.mp3" TargetMode="External"/><Relationship Id="rId462" Type="http://schemas.openxmlformats.org/officeDocument/2006/relationships/hyperlink" Target="https://s3.amazonaws.com/cbbt-er.public/pericopes/ind/mrk/p47b/s3/v2.0.1/vbr4.mp3" TargetMode="External"/><Relationship Id="rId463" Type="http://schemas.openxmlformats.org/officeDocument/2006/relationships/hyperlink" Target="https://s3.amazonaws.com/cbbt-er.public/pericopes/ind/mrk/p47b/s4/v2.0.1/vbr4.mp3" TargetMode="External"/><Relationship Id="rId464" Type="http://schemas.openxmlformats.org/officeDocument/2006/relationships/hyperlink" Target="https://s3.amazonaws.com/cbbt-er.public/pericopes/ind/mrk/p47b/s5/v2.0.1/vbr4.mp3" TargetMode="External"/><Relationship Id="rId465" Type="http://schemas.openxmlformats.org/officeDocument/2006/relationships/hyperlink" Target="https://s3.amazonaws.com/cbbt-er.public/pericopes/ind/mrk/p47b/s6/v2.0.1/vbr4.mp3" TargetMode="External"/><Relationship Id="rId466" Type="http://schemas.openxmlformats.org/officeDocument/2006/relationships/hyperlink" Target="#t167" TargetMode="External"/><Relationship Id="rId467" Type="http://schemas.openxmlformats.org/officeDocument/2006/relationships/hyperlink" Target="https://s3.amazonaws.com/cbbt-er.public/pericopes/ind/mrk/p48/s1/v2.0.1/vbr4.mp3" TargetMode="External"/><Relationship Id="rId468" Type="http://schemas.openxmlformats.org/officeDocument/2006/relationships/hyperlink" Target="https://s3.amazonaws.com/cbbt-er.public/pericopes/ind/mrk/p48/s2/v2.0.1/vbr4.mp3" TargetMode="External"/><Relationship Id="rId469" Type="http://schemas.openxmlformats.org/officeDocument/2006/relationships/hyperlink" Target="https://s3.amazonaws.com/cbbt-er.public/pericopes/ind/mrk/p48/s3/v2.0.1/vbr4.mp3" TargetMode="External"/><Relationship Id="rId470" Type="http://schemas.openxmlformats.org/officeDocument/2006/relationships/hyperlink" Target="https://s3.amazonaws.com/cbbt-er.public/pericopes/ind/mrk/p48/s4/v2.0.1/vbr4.mp3" TargetMode="External"/><Relationship Id="rId471" Type="http://schemas.openxmlformats.org/officeDocument/2006/relationships/hyperlink" Target="https://s3.amazonaws.com/cbbt-er.public/pericopes/ind/mrk/p48/s5/v2.0.1/vbr4.mp3" TargetMode="External"/><Relationship Id="rId472" Type="http://schemas.openxmlformats.org/officeDocument/2006/relationships/hyperlink" Target="https://s3.amazonaws.com/cbbt-er.public/pericopes/ind/mrk/p48/s6/v2.0.1/vbr4.mp3" TargetMode="External"/><Relationship Id="rId473" Type="http://schemas.openxmlformats.org/officeDocument/2006/relationships/hyperlink" Target="https://s3.amazonaws.com/cbbt-er.public/pericopes/ind/mrk/p49/s1/v2.0.1/vbr4.mp3" TargetMode="External"/><Relationship Id="rId474" Type="http://schemas.openxmlformats.org/officeDocument/2006/relationships/hyperlink" Target="https://s3.amazonaws.com/cbbt-er.public/pericopes/ind/mrk/p49/s2/v2.0.1/vbr4.mp3" TargetMode="External"/><Relationship Id="rId475" Type="http://schemas.openxmlformats.org/officeDocument/2006/relationships/hyperlink" Target="https://s3.amazonaws.com/cbbt-er.public/pericopes/ind/mrk/p49/s3/v2.0.1/vbr4.mp3" TargetMode="External"/><Relationship Id="rId476" Type="http://schemas.openxmlformats.org/officeDocument/2006/relationships/hyperlink" Target="https://s3.amazonaws.com/cbbt-er.public/pericopes/ind/mrk/p49/s4/v2.0.1/vbr4.mp3" TargetMode="External"/><Relationship Id="rId477" Type="http://schemas.openxmlformats.org/officeDocument/2006/relationships/hyperlink" Target="https://s3.amazonaws.com/cbbt-er.public/pericopes/ind/mrk/p49/s5/v2.0.1/vbr4.mp3" TargetMode="External"/><Relationship Id="rId478" Type="http://schemas.openxmlformats.org/officeDocument/2006/relationships/hyperlink" Target="https://s3.amazonaws.com/cbbt-er.public/pericopes/ind/mrk/p49/s6/v2.0.1/vbr4.mp3" TargetMode="External"/><Relationship Id="rId479" Type="http://schemas.openxmlformats.org/officeDocument/2006/relationships/hyperlink" Target="#t168" TargetMode="External"/><Relationship Id="rId480" Type="http://schemas.openxmlformats.org/officeDocument/2006/relationships/hyperlink" Target="https://s3.amazonaws.com/cbbt-er.public/pericopes/ind/mrk/p50a/s1/v2.0.1/vbr4.mp3" TargetMode="External"/><Relationship Id="rId481" Type="http://schemas.openxmlformats.org/officeDocument/2006/relationships/hyperlink" Target="https://s3.amazonaws.com/cbbt-er.public/pericopes/ind/mrk/p50a/s2/v2.0.1/vbr4.mp3" TargetMode="External"/><Relationship Id="rId482" Type="http://schemas.openxmlformats.org/officeDocument/2006/relationships/hyperlink" Target="https://s3.amazonaws.com/cbbt-er.public/pericopes/ind/mrk/p50a/s3/v2.0.1/vbr4.mp3" TargetMode="External"/><Relationship Id="rId483" Type="http://schemas.openxmlformats.org/officeDocument/2006/relationships/hyperlink" Target="https://s3.amazonaws.com/cbbt-er.public/pericopes/ind/mrk/p50a/s4/v2.0.1/vbr4.mp3" TargetMode="External"/><Relationship Id="rId484" Type="http://schemas.openxmlformats.org/officeDocument/2006/relationships/hyperlink" Target="https://s3.amazonaws.com/cbbt-er.public/pericopes/ind/mrk/p50a/s5/v2.0.1/vbr4.mp3" TargetMode="External"/><Relationship Id="rId485" Type="http://schemas.openxmlformats.org/officeDocument/2006/relationships/hyperlink" Target="https://s3.amazonaws.com/cbbt-er.public/pericopes/ind/mrk/p50a/s6/v2.0.1/vbr4.mp3" TargetMode="External"/><Relationship Id="rId486" Type="http://schemas.openxmlformats.org/officeDocument/2006/relationships/hyperlink" Target="https://s3.amazonaws.com/cbbt-er.public/pericopes/ind/mrk/p50b/s1/v2.0.1/vbr4.mp3" TargetMode="External"/><Relationship Id="rId487" Type="http://schemas.openxmlformats.org/officeDocument/2006/relationships/hyperlink" Target="https://s3.amazonaws.com/cbbt-er.public/pericopes/ind/mrk/p50b/s2/v2.0.1/vbr4.mp3" TargetMode="External"/><Relationship Id="rId488" Type="http://schemas.openxmlformats.org/officeDocument/2006/relationships/hyperlink" Target="https://s3.amazonaws.com/cbbt-er.public/pericopes/ind/mrk/p50b/s3/v2.0.1/vbr4.mp3" TargetMode="External"/><Relationship Id="rId489" Type="http://schemas.openxmlformats.org/officeDocument/2006/relationships/hyperlink" Target="https://s3.amazonaws.com/cbbt-er.public/pericopes/ind/mrk/p50b/s4/v2.0.1/vbr4.mp3" TargetMode="External"/><Relationship Id="rId490" Type="http://schemas.openxmlformats.org/officeDocument/2006/relationships/hyperlink" Target="https://s3.amazonaws.com/cbbt-er.public/pericopes/ind/mrk/p50b/s5/v2.0.1/vbr4.mp3" TargetMode="External"/><Relationship Id="rId491" Type="http://schemas.openxmlformats.org/officeDocument/2006/relationships/hyperlink" Target="https://s3.amazonaws.com/cbbt-er.public/pericopes/ind/mrk/p50b/s6/v2.0.1/vbr4.mp3" TargetMode="External"/><Relationship Id="rId492" Type="http://schemas.openxmlformats.org/officeDocument/2006/relationships/hyperlink" Target="#t169" TargetMode="External"/><Relationship Id="rId493" Type="http://schemas.openxmlformats.org/officeDocument/2006/relationships/hyperlink" Target="https://s3.amazonaws.com/cbbt-er.public/pericopes/ind/mrk/p51/s1/v2.0.1/vbr4.mp3" TargetMode="External"/><Relationship Id="rId494" Type="http://schemas.openxmlformats.org/officeDocument/2006/relationships/hyperlink" Target="https://s3.amazonaws.com/cbbt-er.public/pericopes/ind/mrk/p51/s2/v2.0.1/vbr4.mp3" TargetMode="External"/><Relationship Id="rId495" Type="http://schemas.openxmlformats.org/officeDocument/2006/relationships/hyperlink" Target="https://s3.amazonaws.com/cbbt-er.public/pericopes/ind/mrk/p51/s3/v2.0.1/vbr4.mp3" TargetMode="External"/><Relationship Id="rId496" Type="http://schemas.openxmlformats.org/officeDocument/2006/relationships/hyperlink" Target="https://s3.amazonaws.com/cbbt-er.public/pericopes/ind/mrk/p51/s4/v2.0.1/vbr4.mp3" TargetMode="External"/><Relationship Id="rId497" Type="http://schemas.openxmlformats.org/officeDocument/2006/relationships/hyperlink" Target="https://s3.amazonaws.com/cbbt-er.public/pericopes/ind/mrk/p51/s5/v2.0.1/vbr4.mp3" TargetMode="External"/><Relationship Id="rId498" Type="http://schemas.openxmlformats.org/officeDocument/2006/relationships/hyperlink" Target="https://s3.amazonaws.com/cbbt-er.public/pericopes/ind/mrk/p51/s6/v2.0.1/vbr4.mp3" TargetMode="External"/><Relationship Id="rId499" Type="http://schemas.openxmlformats.org/officeDocument/2006/relationships/hyperlink" Target="#t243" TargetMode="External"/><Relationship Id="rId500" Type="http://schemas.openxmlformats.org/officeDocument/2006/relationships/hyperlink" Target="https://s3.amazonaws.com/cbbt-er.public/pericopes/ind/mrk/p52a/s1/v2.0.1/vbr4.mp3" TargetMode="External"/><Relationship Id="rId501" Type="http://schemas.openxmlformats.org/officeDocument/2006/relationships/hyperlink" Target="https://s3.amazonaws.com/cbbt-er.public/pericopes/ind/mrk/p52a/s2/v2.0.1/vbr4.mp3" TargetMode="External"/><Relationship Id="rId502" Type="http://schemas.openxmlformats.org/officeDocument/2006/relationships/hyperlink" Target="https://s3.amazonaws.com/cbbt-er.public/pericopes/ind/mrk/p52a/s3/v2.0.1/vbr4.mp3" TargetMode="External"/><Relationship Id="rId503" Type="http://schemas.openxmlformats.org/officeDocument/2006/relationships/hyperlink" Target="https://s3.amazonaws.com/cbbt-er.public/pericopes/ind/mrk/p52a/s4/v2.0.1/vbr4.mp3" TargetMode="External"/><Relationship Id="rId504" Type="http://schemas.openxmlformats.org/officeDocument/2006/relationships/hyperlink" Target="https://s3.amazonaws.com/cbbt-er.public/pericopes/ind/mrk/p52a/s5/v2.0.1/vbr4.mp3" TargetMode="External"/><Relationship Id="rId505" Type="http://schemas.openxmlformats.org/officeDocument/2006/relationships/hyperlink" Target="https://s3.amazonaws.com/cbbt-er.public/pericopes/ind/mrk/p52a/s6/v2.0.1/vbr4.mp3" TargetMode="External"/><Relationship Id="rId506" Type="http://schemas.openxmlformats.org/officeDocument/2006/relationships/hyperlink" Target="#t170" TargetMode="External"/><Relationship Id="rId507" Type="http://schemas.openxmlformats.org/officeDocument/2006/relationships/hyperlink" Target="https://s3.amazonaws.com/cbbt-er.public/pericopes/ind/mrk/p52b/s1/v2.0.1/vbr4.mp3" TargetMode="External"/><Relationship Id="rId508" Type="http://schemas.openxmlformats.org/officeDocument/2006/relationships/hyperlink" Target="https://s3.amazonaws.com/cbbt-er.public/pericopes/ind/mrk/p52b/s2/v2.0.1/vbr4.mp3" TargetMode="External"/><Relationship Id="rId509" Type="http://schemas.openxmlformats.org/officeDocument/2006/relationships/hyperlink" Target="https://s3.amazonaws.com/cbbt-er.public/pericopes/ind/mrk/p52b/s3/v2.0.1/vbr4.mp3" TargetMode="External"/><Relationship Id="rId510" Type="http://schemas.openxmlformats.org/officeDocument/2006/relationships/hyperlink" Target="https://s3.amazonaws.com/cbbt-er.public/pericopes/ind/mrk/p52b/s4/v2.0.1/vbr4.mp3" TargetMode="External"/><Relationship Id="rId511" Type="http://schemas.openxmlformats.org/officeDocument/2006/relationships/hyperlink" Target="https://s3.amazonaws.com/cbbt-er.public/pericopes/ind/mrk/p52b/s5/v2.0.1/vbr4.mp3" TargetMode="External"/><Relationship Id="rId512" Type="http://schemas.openxmlformats.org/officeDocument/2006/relationships/hyperlink" Target="https://s3.amazonaws.com/cbbt-er.public/pericopes/ind/mrk/p52b/s6/v2.0.1/vbr4.mp3" TargetMode="External"/><Relationship Id="rId513" Type="http://schemas.openxmlformats.org/officeDocument/2006/relationships/hyperlink" Target="#t140" TargetMode="External"/><Relationship Id="rId514" Type="http://schemas.openxmlformats.org/officeDocument/2006/relationships/hyperlink" Target="https://s3.amazonaws.com/cbbt-er.public/pericopes/ind/mrk/p53/s1/v2.0.1/vbr4.mp3" TargetMode="External"/><Relationship Id="rId515" Type="http://schemas.openxmlformats.org/officeDocument/2006/relationships/hyperlink" Target="https://s3.amazonaws.com/cbbt-er.public/pericopes/ind/mrk/p53/s2/v2.0.1/vbr4.mp3" TargetMode="External"/><Relationship Id="rId516" Type="http://schemas.openxmlformats.org/officeDocument/2006/relationships/hyperlink" Target="https://s3.amazonaws.com/cbbt-er.public/pericopes/ind/mrk/p53/s3/v2.0.1/vbr4.mp3" TargetMode="External"/><Relationship Id="rId517" Type="http://schemas.openxmlformats.org/officeDocument/2006/relationships/hyperlink" Target="https://s3.amazonaws.com/cbbt-er.public/pericopes/ind/mrk/p53/s4/v2.0.1/vbr4.mp3" TargetMode="External"/><Relationship Id="rId518" Type="http://schemas.openxmlformats.org/officeDocument/2006/relationships/hyperlink" Target="https://s3.amazonaws.com/cbbt-er.public/pericopes/ind/mrk/p53/s5/v2.0.1/vbr4.mp3" TargetMode="External"/><Relationship Id="rId519" Type="http://schemas.openxmlformats.org/officeDocument/2006/relationships/hyperlink" Target="https://s3.amazonaws.com/cbbt-er.public/pericopes/ind/mrk/p53/s6/v2.0.1/vbr4.mp3" TargetMode="External"/><Relationship Id="rId520" Type="http://schemas.openxmlformats.org/officeDocument/2006/relationships/hyperlink" Target="https://s3.amazonaws.com/cbbt-er.public/pericopes/ind/mrk/p54/s1/v2.0.1/vbr4.mp3" TargetMode="External"/><Relationship Id="rId521" Type="http://schemas.openxmlformats.org/officeDocument/2006/relationships/hyperlink" Target="https://s3.amazonaws.com/cbbt-er.public/pericopes/ind/mrk/p54/s2/v2.0.1/vbr4.mp3" TargetMode="External"/><Relationship Id="rId522" Type="http://schemas.openxmlformats.org/officeDocument/2006/relationships/hyperlink" Target="https://s3.amazonaws.com/cbbt-er.public/pericopes/ind/mrk/p54/s3/v2.0.1/vbr4.mp3" TargetMode="External"/><Relationship Id="rId523" Type="http://schemas.openxmlformats.org/officeDocument/2006/relationships/hyperlink" Target="https://s3.amazonaws.com/cbbt-er.public/pericopes/ind/mrk/p54/s4/v2.0.1/vbr4.mp3" TargetMode="External"/><Relationship Id="rId524" Type="http://schemas.openxmlformats.org/officeDocument/2006/relationships/hyperlink" Target="https://s3.amazonaws.com/cbbt-er.public/pericopes/ind/mrk/p54/s5/v2.0.1/vbr4.mp3" TargetMode="External"/><Relationship Id="rId525" Type="http://schemas.openxmlformats.org/officeDocument/2006/relationships/hyperlink" Target="https://s3.amazonaws.com/cbbt-er.public/pericopes/ind/mrk/p54/s6/v2.0.1/vbr4.mp3" TargetMode="External"/><Relationship Id="rId526" Type="http://schemas.openxmlformats.org/officeDocument/2006/relationships/hyperlink" Target="#t213" TargetMode="External"/><Relationship Id="rId527" Type="http://schemas.openxmlformats.org/officeDocument/2006/relationships/hyperlink" Target="#t236" TargetMode="External"/><Relationship Id="rId528" Type="http://schemas.openxmlformats.org/officeDocument/2006/relationships/hyperlink" Target="https://s3.amazonaws.com/cbbt-er.public/pericopes/ind/mrk/p55/s1/v2.0.1/vbr4.mp3" TargetMode="External"/><Relationship Id="rId529" Type="http://schemas.openxmlformats.org/officeDocument/2006/relationships/hyperlink" Target="https://s3.amazonaws.com/cbbt-er.public/pericopes/ind/mrk/p55/s2/v2.0.1/vbr4.mp3" TargetMode="External"/><Relationship Id="rId530" Type="http://schemas.openxmlformats.org/officeDocument/2006/relationships/hyperlink" Target="https://s3.amazonaws.com/cbbt-er.public/pericopes/ind/mrk/p55/s3/v2.0.1/vbr4.mp3" TargetMode="External"/><Relationship Id="rId531" Type="http://schemas.openxmlformats.org/officeDocument/2006/relationships/hyperlink" Target="https://s3.amazonaws.com/cbbt-er.public/pericopes/ind/mrk/p55/s4/v2.0.1/vbr4.mp3" TargetMode="External"/><Relationship Id="rId532" Type="http://schemas.openxmlformats.org/officeDocument/2006/relationships/hyperlink" Target="https://s3.amazonaws.com/cbbt-er.public/pericopes/ind/mrk/p55/s5/v2.0.1/vbr4.mp3" TargetMode="External"/><Relationship Id="rId533" Type="http://schemas.openxmlformats.org/officeDocument/2006/relationships/hyperlink" Target="https://s3.amazonaws.com/cbbt-er.public/pericopes/ind/mrk/p55/s6/v2.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